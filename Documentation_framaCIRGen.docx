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1AEF" w:rsidRDefault="007E6D19">
      <w:pPr>
        <w:pStyle w:val="Bibliothque"/>
        <w:rPr>
          <w:sz w:val="48"/>
          <w:szCs w:val="48"/>
          <w:lang w:val="en-US"/>
        </w:rPr>
      </w:pPr>
      <w:proofErr w:type="spellStart"/>
      <w:r>
        <w:rPr>
          <w:rStyle w:val="DfinitionUnit"/>
          <w:lang w:val="en-US"/>
        </w:rPr>
        <w:t>FramaCIRGen</w:t>
      </w:r>
      <w:proofErr w:type="spellEnd"/>
      <w:r>
        <w:rPr>
          <w:lang w:val="en-US"/>
        </w:rPr>
        <w:br/>
      </w:r>
      <w:r w:rsidRPr="007E6D19">
        <w:rPr>
          <w:sz w:val="48"/>
          <w:szCs w:val="48"/>
          <w:lang w:val="en-US"/>
        </w:rPr>
        <w:t xml:space="preserve">a clang </w:t>
      </w:r>
      <w:r w:rsidRPr="007E6D19">
        <w:rPr>
          <w:sz w:val="48"/>
          <w:szCs w:val="48"/>
          <w:lang w:val="en-US"/>
        </w:rPr>
        <w:sym w:font="Symbol" w:char="F0AE"/>
      </w:r>
      <w:r w:rsidRPr="007E6D19">
        <w:rPr>
          <w:sz w:val="48"/>
          <w:szCs w:val="48"/>
          <w:lang w:val="en-US"/>
        </w:rPr>
        <w:t xml:space="preserve"> </w:t>
      </w:r>
      <w:proofErr w:type="spellStart"/>
      <w:r w:rsidRPr="007E6D19">
        <w:rPr>
          <w:sz w:val="48"/>
          <w:szCs w:val="48"/>
          <w:lang w:val="en-US"/>
        </w:rPr>
        <w:t>frama</w:t>
      </w:r>
      <w:proofErr w:type="spellEnd"/>
      <w:r w:rsidRPr="007E6D19">
        <w:rPr>
          <w:sz w:val="48"/>
          <w:szCs w:val="48"/>
          <w:lang w:val="en-US"/>
        </w:rPr>
        <w:t>-c/cabs converter</w:t>
      </w:r>
    </w:p>
    <w:p w:rsidR="005D60DB" w:rsidRDefault="005D60DB" w:rsidP="005D60DB">
      <w:pPr>
        <w:rPr>
          <w:lang w:val="en-US"/>
        </w:rPr>
      </w:pPr>
      <w:r w:rsidRPr="005D60DB">
        <w:rPr>
          <w:lang w:val="en-US"/>
        </w:rPr>
        <w:t xml:space="preserve">Writing a parser and a type-checker for languages as complex as C++ is not an easy task. </w:t>
      </w:r>
      <w:r>
        <w:rPr>
          <w:lang w:val="en-US"/>
        </w:rPr>
        <w:t>For the tool “</w:t>
      </w:r>
      <w:proofErr w:type="spellStart"/>
      <w:r w:rsidRPr="005D60DB">
        <w:rPr>
          <w:rStyle w:val="TexteC"/>
          <w:lang w:val="en-US"/>
        </w:rPr>
        <w:t>FramaCIRGen</w:t>
      </w:r>
      <w:proofErr w:type="spellEnd"/>
      <w:r>
        <w:rPr>
          <w:lang w:val="en-US"/>
        </w:rPr>
        <w:t>”</w:t>
      </w:r>
      <w:r w:rsidRPr="005D60DB">
        <w:rPr>
          <w:lang w:val="en-US"/>
        </w:rPr>
        <w:t xml:space="preserve"> </w:t>
      </w:r>
      <w:r>
        <w:rPr>
          <w:lang w:val="en-US"/>
        </w:rPr>
        <w:t xml:space="preserve">it </w:t>
      </w:r>
      <w:r w:rsidRPr="005D60DB">
        <w:rPr>
          <w:lang w:val="en-US"/>
        </w:rPr>
        <w:t xml:space="preserve">was thus necessary to build upon existing front-ends and transform their output so that it can be accepted by </w:t>
      </w:r>
      <w:proofErr w:type="spellStart"/>
      <w:r w:rsidRPr="005D60DB">
        <w:rPr>
          <w:lang w:val="en-US"/>
        </w:rPr>
        <w:t>Frama</w:t>
      </w:r>
      <w:proofErr w:type="spellEnd"/>
      <w:r w:rsidRPr="005D60DB">
        <w:rPr>
          <w:lang w:val="en-US"/>
        </w:rPr>
        <w:t>-C. We have chosen clang</w:t>
      </w:r>
      <w:r>
        <w:rPr>
          <w:rStyle w:val="Appelnotedebasdep"/>
        </w:rPr>
        <w:footnoteReference w:id="1"/>
      </w:r>
      <w:r w:rsidRPr="005D60DB">
        <w:rPr>
          <w:lang w:val="en-US"/>
        </w:rPr>
        <w:t xml:space="preserve"> as the reference STANCE C++ front-end, because of its robustness, its </w:t>
      </w:r>
      <w:proofErr w:type="spellStart"/>
      <w:r w:rsidRPr="005D60DB">
        <w:rPr>
          <w:lang w:val="en-US"/>
        </w:rPr>
        <w:t>licence</w:t>
      </w:r>
      <w:proofErr w:type="spellEnd"/>
      <w:r w:rsidRPr="005D60DB">
        <w:rPr>
          <w:lang w:val="en-US"/>
        </w:rPr>
        <w:t>, its easy customization and its current and active evolutions.</w:t>
      </w:r>
    </w:p>
    <w:p w:rsidR="005D60DB" w:rsidRPr="005D60DB" w:rsidRDefault="005D60DB" w:rsidP="005D60DB">
      <w:pPr>
        <w:rPr>
          <w:lang w:val="en-US"/>
        </w:rPr>
      </w:pPr>
    </w:p>
    <w:p w:rsidR="005D60DB" w:rsidRPr="005D60DB" w:rsidRDefault="005D60DB" w:rsidP="005D60DB">
      <w:pPr>
        <w:rPr>
          <w:lang w:val="en-US"/>
        </w:rPr>
      </w:pPr>
      <w:r w:rsidRPr="005D60DB">
        <w:rPr>
          <w:lang w:val="en-US"/>
        </w:rPr>
        <w:t>Clang is the C/C++/Objective-C/Swift front-end of the LLVM</w:t>
      </w:r>
      <w:r>
        <w:rPr>
          <w:rStyle w:val="Appelnotedebasdep"/>
        </w:rPr>
        <w:footnoteReference w:id="2"/>
      </w:r>
      <w:r w:rsidRPr="005D60DB">
        <w:rPr>
          <w:lang w:val="en-US"/>
        </w:rPr>
        <w:t xml:space="preserve"> compiler. It is available under an Open-Source license</w:t>
      </w:r>
      <w:r>
        <w:rPr>
          <w:rStyle w:val="Appelnotedebasdep"/>
        </w:rPr>
        <w:footnoteReference w:id="3"/>
      </w:r>
      <w:r w:rsidRPr="005D60DB">
        <w:rPr>
          <w:vertAlign w:val="superscript"/>
          <w:lang w:val="en-US"/>
        </w:rPr>
        <w:t>,</w:t>
      </w:r>
      <w:r>
        <w:rPr>
          <w:rStyle w:val="Appelnotedebasdep"/>
        </w:rPr>
        <w:footnoteReference w:id="4"/>
      </w:r>
      <w:r w:rsidRPr="005D60DB">
        <w:rPr>
          <w:lang w:val="en-US"/>
        </w:rPr>
        <w:t xml:space="preserve"> compatible with the industrial purposes of the tools. </w:t>
      </w:r>
      <w:r w:rsidR="00F12926">
        <w:rPr>
          <w:lang w:val="en-US"/>
        </w:rPr>
        <w:t xml:space="preserve">The </w:t>
      </w:r>
      <w:r w:rsidRPr="005D60DB">
        <w:rPr>
          <w:lang w:val="en-US"/>
        </w:rPr>
        <w:t>LLVM and clang design</w:t>
      </w:r>
      <w:r w:rsidR="00F12926">
        <w:rPr>
          <w:lang w:val="en-US"/>
        </w:rPr>
        <w:t>s</w:t>
      </w:r>
      <w:r w:rsidRPr="005D60DB">
        <w:rPr>
          <w:lang w:val="en-US"/>
        </w:rPr>
        <w:t xml:space="preserve"> are very modular, and a high-level intermediate representation is available and relatively well documented. In addition, clang is widely used and enjoys a very active development community, so that support and maintenance should be available on the longer run.</w:t>
      </w:r>
    </w:p>
    <w:p w:rsidR="005D60DB" w:rsidRPr="005D60DB" w:rsidRDefault="005D60DB" w:rsidP="005D60DB">
      <w:pPr>
        <w:rPr>
          <w:lang w:val="en-US"/>
        </w:rPr>
      </w:pPr>
    </w:p>
    <w:p w:rsidR="005D60DB" w:rsidRPr="005D60DB" w:rsidRDefault="005D60DB" w:rsidP="005D60DB">
      <w:pPr>
        <w:rPr>
          <w:lang w:val="en-US"/>
        </w:rPr>
      </w:pPr>
      <w:r>
        <w:rPr>
          <w:lang w:val="en-US"/>
        </w:rPr>
        <w:t>For the complete translation chain</w:t>
      </w:r>
      <w:r w:rsidRPr="005D60DB">
        <w:rPr>
          <w:lang w:val="en-US"/>
        </w:rPr>
        <w:t xml:space="preserve">, we have retained the following design (see the </w:t>
      </w:r>
      <w:r w:rsidR="000619A5">
        <w:rPr>
          <w:lang w:val="en-US"/>
        </w:rPr>
        <w:fldChar w:fldCharType="begin"/>
      </w:r>
      <w:r w:rsidR="000619A5">
        <w:rPr>
          <w:lang w:val="en-US"/>
        </w:rPr>
        <w:instrText xml:space="preserve"> REF _Ref395200132 \h </w:instrText>
      </w:r>
      <w:r w:rsidR="000619A5">
        <w:rPr>
          <w:lang w:val="en-US"/>
        </w:rPr>
      </w:r>
      <w:r w:rsidR="000619A5">
        <w:rPr>
          <w:lang w:val="en-US"/>
        </w:rPr>
        <w:fldChar w:fldCharType="separate"/>
      </w:r>
      <w:r w:rsidR="00907C72" w:rsidRPr="005D60DB">
        <w:rPr>
          <w:lang w:val="en-US"/>
        </w:rPr>
        <w:t xml:space="preserve">Figure </w:t>
      </w:r>
      <w:r w:rsidR="00907C72">
        <w:rPr>
          <w:noProof/>
          <w:lang w:val="en-US"/>
        </w:rPr>
        <w:t>1</w:t>
      </w:r>
      <w:r w:rsidR="000619A5">
        <w:rPr>
          <w:lang w:val="en-US"/>
        </w:rPr>
        <w:fldChar w:fldCharType="end"/>
      </w:r>
      <w:r w:rsidR="000619A5">
        <w:rPr>
          <w:lang w:val="en-US"/>
        </w:rPr>
        <w:t xml:space="preserve"> </w:t>
      </w:r>
      <w:r w:rsidRPr="005D60DB">
        <w:rPr>
          <w:lang w:val="en-US"/>
        </w:rPr>
        <w:t>below).</w:t>
      </w:r>
    </w:p>
    <w:p w:rsidR="005D60DB" w:rsidRPr="005D60DB" w:rsidRDefault="005D60DB" w:rsidP="005D60DB">
      <w:pPr>
        <w:rPr>
          <w:lang w:val="en-US"/>
        </w:rPr>
      </w:pPr>
    </w:p>
    <w:p w:rsidR="005D60DB" w:rsidRDefault="005D60DB" w:rsidP="005D60DB">
      <w:pPr>
        <w:keepNext/>
        <w:jc w:val="center"/>
      </w:pPr>
      <w:r>
        <w:rPr>
          <w:noProof/>
        </w:rPr>
        <w:drawing>
          <wp:inline distT="0" distB="0" distL="0" distR="0" wp14:anchorId="1885FDD5" wp14:editId="67678C59">
            <wp:extent cx="4608000" cy="3369600"/>
            <wp:effectExtent l="0" t="0" r="2540" b="254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8000" cy="3369600"/>
                    </a:xfrm>
                    <a:prstGeom prst="rect">
                      <a:avLst/>
                    </a:prstGeom>
                    <a:noFill/>
                    <a:ln>
                      <a:noFill/>
                    </a:ln>
                  </pic:spPr>
                </pic:pic>
              </a:graphicData>
            </a:graphic>
          </wp:inline>
        </w:drawing>
      </w:r>
    </w:p>
    <w:p w:rsidR="005D60DB" w:rsidRPr="005D60DB" w:rsidRDefault="005D60DB" w:rsidP="005D60DB">
      <w:pPr>
        <w:pStyle w:val="Lgende"/>
        <w:jc w:val="center"/>
        <w:rPr>
          <w:lang w:val="en-US"/>
        </w:rPr>
      </w:pPr>
      <w:bookmarkStart w:id="0" w:name="_Ref395200132"/>
      <w:bookmarkStart w:id="1" w:name="_Ref396228148"/>
      <w:r w:rsidRPr="005D60DB">
        <w:rPr>
          <w:lang w:val="en-US"/>
        </w:rPr>
        <w:t xml:space="preserve">Figure </w:t>
      </w:r>
      <w:r>
        <w:fldChar w:fldCharType="begin"/>
      </w:r>
      <w:r w:rsidRPr="005D60DB">
        <w:rPr>
          <w:lang w:val="en-US"/>
        </w:rPr>
        <w:instrText xml:space="preserve"> SEQ Figure \* ARABIC </w:instrText>
      </w:r>
      <w:r>
        <w:fldChar w:fldCharType="separate"/>
      </w:r>
      <w:r w:rsidR="00907C72">
        <w:rPr>
          <w:noProof/>
          <w:lang w:val="en-US"/>
        </w:rPr>
        <w:t>1</w:t>
      </w:r>
      <w:r>
        <w:fldChar w:fldCharType="end"/>
      </w:r>
      <w:bookmarkEnd w:id="0"/>
      <w:r w:rsidRPr="005D60DB">
        <w:rPr>
          <w:lang w:val="en-US"/>
        </w:rPr>
        <w:t>: design of the front-end integration</w:t>
      </w:r>
      <w:bookmarkEnd w:id="1"/>
    </w:p>
    <w:p w:rsidR="005D60DB" w:rsidRPr="005D60DB" w:rsidRDefault="005D60DB" w:rsidP="005D60DB">
      <w:pPr>
        <w:rPr>
          <w:lang w:val="en-US"/>
        </w:rPr>
      </w:pPr>
      <w:r w:rsidRPr="005D60DB">
        <w:rPr>
          <w:lang w:val="en-US"/>
        </w:rPr>
        <w:t>Apart from language support, some features are required from the front-ends in order to ease their usage. First, the locations in the original source file of each construction must be collected with as much precision as possible (</w:t>
      </w:r>
      <w:r w:rsidR="002B1A9A">
        <w:rPr>
          <w:lang w:val="en-US"/>
        </w:rPr>
        <w:t xml:space="preserve">note that the </w:t>
      </w:r>
      <w:r w:rsidRPr="005D60DB">
        <w:rPr>
          <w:lang w:val="en-US"/>
        </w:rPr>
        <w:t xml:space="preserve">usage of macros makes it difficult to attain the column number level), and preserved across the translations from one AST to the other. This is indeed key in enabling traceability between the normalized AST on which the analyzers operate and the original code. Second, macros must be expanded in formal specifications as well as in the code. Namely, standard pre-processors do not perform macro expansion in comments, which is what specifications are in the first place in order not to interfere with normal compilation process. Some mechanism similar to what exists in </w:t>
      </w:r>
      <w:proofErr w:type="spellStart"/>
      <w:r w:rsidRPr="005D60DB">
        <w:rPr>
          <w:lang w:val="en-US"/>
        </w:rPr>
        <w:t>Frama</w:t>
      </w:r>
      <w:proofErr w:type="spellEnd"/>
      <w:r w:rsidRPr="005D60DB">
        <w:rPr>
          <w:lang w:val="en-US"/>
        </w:rPr>
        <w:t xml:space="preserve">-C for C macros is thus required. From a software-engineering point of view, it is indeed important to be able to use macros, for instance for architecture- or configuration- dependent constants, in specifications. Last, the C++ front-end must be designed so as to be easily plugged on top of </w:t>
      </w:r>
      <w:proofErr w:type="spellStart"/>
      <w:r w:rsidRPr="005D60DB">
        <w:rPr>
          <w:lang w:val="en-US"/>
        </w:rPr>
        <w:t>Frama</w:t>
      </w:r>
      <w:proofErr w:type="spellEnd"/>
      <w:r w:rsidRPr="005D60DB">
        <w:rPr>
          <w:lang w:val="en-US"/>
        </w:rPr>
        <w:t>-C.</w:t>
      </w:r>
    </w:p>
    <w:p w:rsidR="005D60DB" w:rsidRPr="005D60DB" w:rsidRDefault="005D60DB" w:rsidP="005D60DB">
      <w:pPr>
        <w:rPr>
          <w:lang w:val="en-US"/>
        </w:rPr>
      </w:pPr>
    </w:p>
    <w:p w:rsidR="005D60DB" w:rsidRPr="005D60DB" w:rsidRDefault="005D60DB" w:rsidP="005D60DB">
      <w:pPr>
        <w:rPr>
          <w:lang w:val="en-US"/>
        </w:rPr>
      </w:pPr>
      <w:r w:rsidRPr="005D60DB">
        <w:rPr>
          <w:lang w:val="en-US"/>
        </w:rPr>
        <w:t xml:space="preserve">The central part of the design is the intermediate representation (IR world of </w:t>
      </w:r>
      <w:r>
        <w:fldChar w:fldCharType="begin"/>
      </w:r>
      <w:r w:rsidRPr="005D60DB">
        <w:rPr>
          <w:lang w:val="en-US"/>
        </w:rPr>
        <w:instrText xml:space="preserve"> REF _Ref395200132 \h </w:instrText>
      </w:r>
      <w:r>
        <w:fldChar w:fldCharType="separate"/>
      </w:r>
      <w:r w:rsidR="00907C72" w:rsidRPr="005D60DB">
        <w:rPr>
          <w:lang w:val="en-US"/>
        </w:rPr>
        <w:t xml:space="preserve">Figure </w:t>
      </w:r>
      <w:r w:rsidR="00907C72">
        <w:rPr>
          <w:noProof/>
          <w:lang w:val="en-US"/>
        </w:rPr>
        <w:t>1</w:t>
      </w:r>
      <w:r>
        <w:fldChar w:fldCharType="end"/>
      </w:r>
      <w:r w:rsidRPr="005D60DB">
        <w:rPr>
          <w:lang w:val="en-US"/>
        </w:rPr>
        <w:t xml:space="preserve">). As clang is written in C++ and </w:t>
      </w:r>
      <w:proofErr w:type="spellStart"/>
      <w:r w:rsidRPr="005D60DB">
        <w:rPr>
          <w:lang w:val="en-US"/>
        </w:rPr>
        <w:t>Frama</w:t>
      </w:r>
      <w:proofErr w:type="spellEnd"/>
      <w:r w:rsidRPr="005D60DB">
        <w:rPr>
          <w:lang w:val="en-US"/>
        </w:rPr>
        <w:t xml:space="preserve">-C is written in </w:t>
      </w:r>
      <w:proofErr w:type="spellStart"/>
      <w:r w:rsidRPr="005D60DB">
        <w:rPr>
          <w:lang w:val="en-US"/>
        </w:rPr>
        <w:t>OCaml</w:t>
      </w:r>
      <w:proofErr w:type="spellEnd"/>
      <w:r w:rsidRPr="005D60DB">
        <w:rPr>
          <w:lang w:val="en-US"/>
        </w:rPr>
        <w:t>, we have chosen to implement two units to make the connection between these two worlds: “</w:t>
      </w:r>
      <w:proofErr w:type="spellStart"/>
      <w:r w:rsidRPr="00E837B9">
        <w:rPr>
          <w:rStyle w:val="TexteC"/>
          <w:lang w:val="en-US"/>
        </w:rPr>
        <w:t>FramaCIRGen</w:t>
      </w:r>
      <w:proofErr w:type="spellEnd"/>
      <w:r w:rsidRPr="005D60DB">
        <w:rPr>
          <w:lang w:val="en-US"/>
        </w:rPr>
        <w:t>” is an executable based on clang that generates a temp file in the IR format from the source code. The “</w:t>
      </w:r>
      <w:proofErr w:type="spellStart"/>
      <w:r w:rsidRPr="005D60DB">
        <w:rPr>
          <w:lang w:val="en-US"/>
        </w:rPr>
        <w:t>fclang</w:t>
      </w:r>
      <w:proofErr w:type="spellEnd"/>
      <w:r w:rsidRPr="005D60DB">
        <w:rPr>
          <w:lang w:val="en-US"/>
        </w:rPr>
        <w:t xml:space="preserve">” </w:t>
      </w:r>
      <w:proofErr w:type="spellStart"/>
      <w:r w:rsidRPr="005D60DB">
        <w:rPr>
          <w:lang w:val="en-US"/>
        </w:rPr>
        <w:t>Frama</w:t>
      </w:r>
      <w:proofErr w:type="spellEnd"/>
      <w:r w:rsidRPr="005D60DB">
        <w:rPr>
          <w:lang w:val="en-US"/>
        </w:rPr>
        <w:t xml:space="preserve">-C plugin reads the temp file and produces all the necessary information in the internal </w:t>
      </w:r>
      <w:proofErr w:type="spellStart"/>
      <w:r w:rsidRPr="005D60DB">
        <w:rPr>
          <w:lang w:val="en-US"/>
        </w:rPr>
        <w:t>Frama</w:t>
      </w:r>
      <w:proofErr w:type="spellEnd"/>
      <w:r w:rsidRPr="005D60DB">
        <w:rPr>
          <w:lang w:val="en-US"/>
        </w:rPr>
        <w:t>-C/cabs format for the needs of the various other plugins.</w:t>
      </w:r>
    </w:p>
    <w:p w:rsidR="005D60DB" w:rsidRPr="00CC4EEE" w:rsidRDefault="005D60DB" w:rsidP="005D60DB">
      <w:pPr>
        <w:rPr>
          <w:lang w:val="en-US"/>
        </w:rPr>
      </w:pPr>
      <w:r w:rsidRPr="005D60DB">
        <w:rPr>
          <w:lang w:val="en-US"/>
        </w:rPr>
        <w:lastRenderedPageBreak/>
        <w:t xml:space="preserve">To ensure the consistency between the writing </w:t>
      </w:r>
      <w:r w:rsidR="00CC4EEE">
        <w:rPr>
          <w:lang w:val="en-US"/>
        </w:rPr>
        <w:t>of C++ functions in</w:t>
      </w:r>
      <w:r w:rsidRPr="005D60DB">
        <w:rPr>
          <w:lang w:val="en-US"/>
        </w:rPr>
        <w:t xml:space="preserve"> the IR format of “</w:t>
      </w:r>
      <w:proofErr w:type="spellStart"/>
      <w:r w:rsidRPr="00E837B9">
        <w:rPr>
          <w:rStyle w:val="TexteC"/>
          <w:lang w:val="en-US"/>
        </w:rPr>
        <w:t>FramaCIRGen</w:t>
      </w:r>
      <w:proofErr w:type="spellEnd"/>
      <w:r w:rsidRPr="005D60DB">
        <w:rPr>
          <w:lang w:val="en-US"/>
        </w:rPr>
        <w:t xml:space="preserve">” and the reading </w:t>
      </w:r>
      <w:r w:rsidR="00CC4EEE">
        <w:rPr>
          <w:lang w:val="en-US"/>
        </w:rPr>
        <w:t xml:space="preserve">of </w:t>
      </w:r>
      <w:proofErr w:type="spellStart"/>
      <w:r w:rsidRPr="005D60DB">
        <w:rPr>
          <w:lang w:val="en-US"/>
        </w:rPr>
        <w:t>OCaml</w:t>
      </w:r>
      <w:proofErr w:type="spellEnd"/>
      <w:r w:rsidRPr="005D60DB">
        <w:rPr>
          <w:lang w:val="en-US"/>
        </w:rPr>
        <w:t xml:space="preserve"> functions from the IR Format of the “</w:t>
      </w:r>
      <w:proofErr w:type="spellStart"/>
      <w:r w:rsidRPr="005D60DB">
        <w:rPr>
          <w:lang w:val="en-US"/>
        </w:rPr>
        <w:t>fclang</w:t>
      </w:r>
      <w:proofErr w:type="spellEnd"/>
      <w:r w:rsidRPr="005D60DB">
        <w:rPr>
          <w:lang w:val="en-US"/>
        </w:rPr>
        <w:t xml:space="preserve">” </w:t>
      </w:r>
      <w:proofErr w:type="spellStart"/>
      <w:r w:rsidRPr="005D60DB">
        <w:rPr>
          <w:lang w:val="en-US"/>
        </w:rPr>
        <w:t>Frama</w:t>
      </w:r>
      <w:proofErr w:type="spellEnd"/>
      <w:r w:rsidRPr="005D60DB">
        <w:rPr>
          <w:lang w:val="en-US"/>
        </w:rPr>
        <w:t>-C plugin</w:t>
      </w:r>
      <w:r w:rsidR="0040772E">
        <w:rPr>
          <w:lang w:val="en-US"/>
        </w:rPr>
        <w:t>,</w:t>
      </w:r>
      <w:r w:rsidRPr="005D60DB">
        <w:rPr>
          <w:lang w:val="en-US"/>
        </w:rPr>
        <w:t xml:space="preserve"> we have written the structure of C++ constructions in a dedicated language. </w:t>
      </w:r>
      <w:r w:rsidRPr="00CC4EEE">
        <w:rPr>
          <w:lang w:val="en-US"/>
        </w:rPr>
        <w:t>Then</w:t>
      </w:r>
      <w:r w:rsidR="00CC4EEE">
        <w:rPr>
          <w:lang w:val="en-US"/>
        </w:rPr>
        <w:t>,</w:t>
      </w:r>
      <w:r w:rsidRPr="00CC4EEE">
        <w:rPr>
          <w:lang w:val="en-US"/>
        </w:rPr>
        <w:t xml:space="preserve"> a generator “</w:t>
      </w:r>
      <w:proofErr w:type="spellStart"/>
      <w:r w:rsidRPr="00CC4EEE">
        <w:rPr>
          <w:lang w:val="en-US"/>
        </w:rPr>
        <w:t>gen_ast</w:t>
      </w:r>
      <w:proofErr w:type="spellEnd"/>
      <w:r w:rsidRPr="00CC4EEE">
        <w:rPr>
          <w:lang w:val="en-US"/>
        </w:rPr>
        <w:t>” generates the files</w:t>
      </w:r>
    </w:p>
    <w:p w:rsidR="005D60DB" w:rsidRPr="005D60DB" w:rsidRDefault="005D60DB" w:rsidP="00CC4764">
      <w:pPr>
        <w:pStyle w:val="Paragraphedeliste"/>
        <w:numPr>
          <w:ilvl w:val="0"/>
          <w:numId w:val="13"/>
        </w:numPr>
        <w:spacing w:before="60" w:after="60"/>
        <w:rPr>
          <w:lang w:val="en-US"/>
        </w:rPr>
      </w:pPr>
      <w:proofErr w:type="spellStart"/>
      <w:r w:rsidRPr="005D60DB">
        <w:rPr>
          <w:lang w:val="en-US"/>
        </w:rPr>
        <w:t>intermediate_format.h</w:t>
      </w:r>
      <w:proofErr w:type="spellEnd"/>
      <w:r w:rsidRPr="005D60DB">
        <w:rPr>
          <w:lang w:val="en-US"/>
        </w:rPr>
        <w:t xml:space="preserve">, </w:t>
      </w:r>
      <w:proofErr w:type="spellStart"/>
      <w:r w:rsidRPr="005D60DB">
        <w:rPr>
          <w:lang w:val="en-US"/>
        </w:rPr>
        <w:t>intermediate_format.c</w:t>
      </w:r>
      <w:proofErr w:type="spellEnd"/>
      <w:r w:rsidRPr="005D60DB">
        <w:rPr>
          <w:lang w:val="en-US"/>
        </w:rPr>
        <w:t xml:space="preserve"> to be used by “</w:t>
      </w:r>
      <w:proofErr w:type="spellStart"/>
      <w:r w:rsidRPr="00E837B9">
        <w:rPr>
          <w:rStyle w:val="TexteC"/>
          <w:lang w:val="en-US"/>
        </w:rPr>
        <w:t>FramaCIRGen</w:t>
      </w:r>
      <w:proofErr w:type="spellEnd"/>
      <w:r w:rsidRPr="005D60DB">
        <w:rPr>
          <w:lang w:val="en-US"/>
        </w:rPr>
        <w:t>”</w:t>
      </w:r>
    </w:p>
    <w:p w:rsidR="005D60DB" w:rsidRPr="005D60DB" w:rsidRDefault="005D60DB" w:rsidP="00CC4764">
      <w:pPr>
        <w:pStyle w:val="Paragraphedeliste"/>
        <w:numPr>
          <w:ilvl w:val="0"/>
          <w:numId w:val="13"/>
        </w:numPr>
        <w:spacing w:before="60" w:after="60"/>
        <w:rPr>
          <w:lang w:val="en-US"/>
        </w:rPr>
      </w:pPr>
      <w:proofErr w:type="spellStart"/>
      <w:r w:rsidRPr="005D60DB">
        <w:rPr>
          <w:lang w:val="en-US"/>
        </w:rPr>
        <w:t>intermediate_format.mli</w:t>
      </w:r>
      <w:proofErr w:type="spellEnd"/>
      <w:r w:rsidRPr="005D60DB">
        <w:rPr>
          <w:lang w:val="en-US"/>
        </w:rPr>
        <w:t xml:space="preserve">, </w:t>
      </w:r>
      <w:proofErr w:type="spellStart"/>
      <w:r w:rsidRPr="005D60DB">
        <w:rPr>
          <w:lang w:val="en-US"/>
        </w:rPr>
        <w:t>intermediate_format_parser.mli</w:t>
      </w:r>
      <w:proofErr w:type="spellEnd"/>
      <w:r w:rsidRPr="005D60DB">
        <w:rPr>
          <w:lang w:val="en-US"/>
        </w:rPr>
        <w:t>, intermediate_format_parser.ml to be used by the “</w:t>
      </w:r>
      <w:proofErr w:type="spellStart"/>
      <w:r w:rsidRPr="005D60DB">
        <w:rPr>
          <w:lang w:val="en-US"/>
        </w:rPr>
        <w:t>fclang</w:t>
      </w:r>
      <w:proofErr w:type="spellEnd"/>
      <w:r w:rsidRPr="005D60DB">
        <w:rPr>
          <w:lang w:val="en-US"/>
        </w:rPr>
        <w:t xml:space="preserve">” </w:t>
      </w:r>
      <w:proofErr w:type="spellStart"/>
      <w:r w:rsidRPr="005D60DB">
        <w:rPr>
          <w:lang w:val="en-US"/>
        </w:rPr>
        <w:t>Frama</w:t>
      </w:r>
      <w:proofErr w:type="spellEnd"/>
      <w:r w:rsidRPr="005D60DB">
        <w:rPr>
          <w:lang w:val="en-US"/>
        </w:rPr>
        <w:t>-C plugin</w:t>
      </w:r>
    </w:p>
    <w:p w:rsidR="005D60DB" w:rsidRPr="005D60DB" w:rsidRDefault="005D60DB" w:rsidP="005D60DB">
      <w:pPr>
        <w:rPr>
          <w:lang w:val="en-US"/>
        </w:rPr>
      </w:pPr>
    </w:p>
    <w:p w:rsidR="00B746CD" w:rsidRPr="00B746CD" w:rsidRDefault="00E837B9" w:rsidP="00B746CD">
      <w:pPr>
        <w:rPr>
          <w:lang w:val="en-US"/>
        </w:rPr>
      </w:pPr>
      <w:r>
        <w:rPr>
          <w:lang w:val="en-US"/>
        </w:rPr>
        <w:t>Our documentation exclusively</w:t>
      </w:r>
      <w:r w:rsidR="00B746CD" w:rsidRPr="00B746CD">
        <w:rPr>
          <w:lang w:val="en-US"/>
        </w:rPr>
        <w:t xml:space="preserve"> describes the construction of</w:t>
      </w:r>
      <w:r w:rsidR="00B746CD">
        <w:rPr>
          <w:lang w:val="en-US"/>
        </w:rPr>
        <w:t xml:space="preserve"> “</w:t>
      </w:r>
      <w:proofErr w:type="spellStart"/>
      <w:r w:rsidR="00B746CD" w:rsidRPr="00B746CD">
        <w:rPr>
          <w:rStyle w:val="TexteC"/>
          <w:lang w:val="en-US"/>
        </w:rPr>
        <w:t>FramaCIRGen</w:t>
      </w:r>
      <w:proofErr w:type="spellEnd"/>
      <w:r w:rsidR="00B746CD" w:rsidRPr="00B746CD">
        <w:rPr>
          <w:lang w:val="en-US"/>
        </w:rPr>
        <w:t xml:space="preserve">”, the executable based on clang that generates a temp file in the IR format from the source code. The figure below defines the part of </w:t>
      </w:r>
      <w:r w:rsidR="00B746CD">
        <w:fldChar w:fldCharType="begin"/>
      </w:r>
      <w:r w:rsidR="00B746CD" w:rsidRPr="00B746CD">
        <w:rPr>
          <w:lang w:val="en-US"/>
        </w:rPr>
        <w:instrText xml:space="preserve"> REF _Ref395201922 \h </w:instrText>
      </w:r>
      <w:r w:rsidR="00B746CD">
        <w:fldChar w:fldCharType="separate"/>
      </w:r>
      <w:proofErr w:type="gramStart"/>
      <w:r w:rsidR="00907C72">
        <w:rPr>
          <w:b/>
          <w:bCs/>
        </w:rPr>
        <w:t>Erreur !</w:t>
      </w:r>
      <w:proofErr w:type="gramEnd"/>
      <w:r w:rsidR="00907C72">
        <w:rPr>
          <w:b/>
          <w:bCs/>
        </w:rPr>
        <w:t xml:space="preserve"> Source du renvoi introuvable.</w:t>
      </w:r>
      <w:r w:rsidR="00B746CD">
        <w:fldChar w:fldCharType="end"/>
      </w:r>
    </w:p>
    <w:p w:rsidR="003C5682" w:rsidRDefault="00B746CD" w:rsidP="003C5682">
      <w:pPr>
        <w:keepNext/>
        <w:jc w:val="center"/>
      </w:pPr>
      <w:r>
        <w:rPr>
          <w:noProof/>
        </w:rPr>
        <w:drawing>
          <wp:inline distT="0" distB="0" distL="0" distR="0" wp14:anchorId="3CAE8E66" wp14:editId="0F99B2AE">
            <wp:extent cx="3506400" cy="167040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6400" cy="1670400"/>
                    </a:xfrm>
                    <a:prstGeom prst="rect">
                      <a:avLst/>
                    </a:prstGeom>
                    <a:noFill/>
                    <a:ln>
                      <a:noFill/>
                    </a:ln>
                  </pic:spPr>
                </pic:pic>
              </a:graphicData>
            </a:graphic>
          </wp:inline>
        </w:drawing>
      </w:r>
    </w:p>
    <w:p w:rsidR="00B746CD" w:rsidRPr="003C5682" w:rsidRDefault="003C5682" w:rsidP="003C5682">
      <w:pPr>
        <w:pStyle w:val="Lgende"/>
        <w:jc w:val="center"/>
        <w:rPr>
          <w:lang w:val="en-US"/>
        </w:rPr>
      </w:pPr>
      <w:r w:rsidRPr="003C5682">
        <w:rPr>
          <w:lang w:val="en-US"/>
        </w:rPr>
        <w:t xml:space="preserve">Figure </w:t>
      </w:r>
      <w:r>
        <w:fldChar w:fldCharType="begin"/>
      </w:r>
      <w:r w:rsidRPr="003C5682">
        <w:rPr>
          <w:lang w:val="en-US"/>
        </w:rPr>
        <w:instrText xml:space="preserve"> SEQ Figure \* ARABIC </w:instrText>
      </w:r>
      <w:r>
        <w:fldChar w:fldCharType="separate"/>
      </w:r>
      <w:r w:rsidR="00907C72">
        <w:rPr>
          <w:noProof/>
          <w:lang w:val="en-US"/>
        </w:rPr>
        <w:t>2</w:t>
      </w:r>
      <w:r>
        <w:fldChar w:fldCharType="end"/>
      </w:r>
      <w:r w:rsidRPr="003C5682">
        <w:rPr>
          <w:lang w:val="en-US"/>
        </w:rPr>
        <w:t xml:space="preserve">: </w:t>
      </w:r>
      <w:proofErr w:type="spellStart"/>
      <w:r w:rsidRPr="003C5682">
        <w:rPr>
          <w:lang w:val="en-US"/>
        </w:rPr>
        <w:t>FramaCIRGen</w:t>
      </w:r>
      <w:proofErr w:type="spellEnd"/>
      <w:r w:rsidRPr="003C5682">
        <w:rPr>
          <w:lang w:val="en-US"/>
        </w:rPr>
        <w:t xml:space="preserve"> part of </w:t>
      </w:r>
      <w:r>
        <w:fldChar w:fldCharType="begin"/>
      </w:r>
      <w:r w:rsidRPr="003C5682">
        <w:rPr>
          <w:lang w:val="en-US"/>
        </w:rPr>
        <w:instrText xml:space="preserve"> REF _Ref395200132 \h </w:instrText>
      </w:r>
      <w:r>
        <w:fldChar w:fldCharType="separate"/>
      </w:r>
      <w:r w:rsidR="00907C72" w:rsidRPr="005D60DB">
        <w:rPr>
          <w:lang w:val="en-US"/>
        </w:rPr>
        <w:t xml:space="preserve">Figure </w:t>
      </w:r>
      <w:r w:rsidR="00907C72">
        <w:rPr>
          <w:noProof/>
          <w:lang w:val="en-US"/>
        </w:rPr>
        <w:t>1</w:t>
      </w:r>
      <w:r>
        <w:fldChar w:fldCharType="end"/>
      </w:r>
    </w:p>
    <w:p w:rsidR="00B746CD" w:rsidRDefault="00BF1C65" w:rsidP="00B746CD">
      <w:pPr>
        <w:rPr>
          <w:lang w:val="en-US"/>
        </w:rPr>
      </w:pPr>
      <w:r w:rsidRPr="00BF1C65">
        <w:rPr>
          <w:lang w:val="en-US"/>
        </w:rPr>
        <w:t>This documentation is organized around the C++ classes</w:t>
      </w:r>
      <w:r>
        <w:rPr>
          <w:lang w:val="en-US"/>
        </w:rPr>
        <w:t xml:space="preserve"> and</w:t>
      </w:r>
      <w:r w:rsidRPr="00BF1C65">
        <w:rPr>
          <w:lang w:val="en-US"/>
        </w:rPr>
        <w:t xml:space="preserve"> their methods. It has adopted a bottom-up organization from the basic low-level concepts to the higher-level concepts.</w:t>
      </w:r>
    </w:p>
    <w:p w:rsidR="00BF1C65" w:rsidRPr="00BF1C65" w:rsidRDefault="00BF1C65" w:rsidP="00B746CD">
      <w:pPr>
        <w:rPr>
          <w:lang w:val="en-US"/>
        </w:rPr>
      </w:pPr>
    </w:p>
    <w:p w:rsidR="00B746CD" w:rsidRPr="00B746CD" w:rsidRDefault="00B746CD" w:rsidP="00B746CD">
      <w:pPr>
        <w:rPr>
          <w:lang w:val="en-US"/>
        </w:rPr>
      </w:pPr>
      <w:r w:rsidRPr="00B746CD">
        <w:rPr>
          <w:lang w:val="en-US"/>
        </w:rPr>
        <w:t>The main input of “</w:t>
      </w:r>
      <w:proofErr w:type="spellStart"/>
      <w:r w:rsidRPr="00625F12">
        <w:rPr>
          <w:rStyle w:val="TexteC"/>
          <w:lang w:val="en-US"/>
        </w:rPr>
        <w:t>FramaCIRGen</w:t>
      </w:r>
      <w:proofErr w:type="spellEnd"/>
      <w:r w:rsidRPr="00B746CD">
        <w:rPr>
          <w:lang w:val="en-US"/>
        </w:rPr>
        <w:t>” is the clang AST and its output is the calls to the API (Application Programming Interface) defined by the construction functions of the generated file “</w:t>
      </w:r>
      <w:proofErr w:type="spellStart"/>
      <w:r w:rsidRPr="00B746CD">
        <w:rPr>
          <w:lang w:val="en-US"/>
        </w:rPr>
        <w:t>intermediate_format.h</w:t>
      </w:r>
      <w:proofErr w:type="spellEnd"/>
      <w:r w:rsidRPr="00B746CD">
        <w:rPr>
          <w:lang w:val="en-US"/>
        </w:rPr>
        <w:t xml:space="preserve">”. These calls build an intermediate tree that is output at the end in the temp file by the function </w:t>
      </w:r>
      <w:r w:rsidRPr="003A4994">
        <w:rPr>
          <w:rStyle w:val="LienMthode"/>
          <w:lang w:val="en-US"/>
        </w:rPr>
        <w:t>output_file</w:t>
      </w:r>
      <w:r w:rsidRPr="00B746CD">
        <w:rPr>
          <w:lang w:val="en-US"/>
        </w:rPr>
        <w:t xml:space="preserve"> declared in “</w:t>
      </w:r>
      <w:proofErr w:type="spellStart"/>
      <w:r w:rsidRPr="00B746CD">
        <w:rPr>
          <w:lang w:val="en-US"/>
        </w:rPr>
        <w:t>intermediate_format.h</w:t>
      </w:r>
      <w:proofErr w:type="spellEnd"/>
      <w:r w:rsidRPr="00B746CD">
        <w:rPr>
          <w:lang w:val="en-US"/>
        </w:rPr>
        <w:t>”.</w:t>
      </w:r>
    </w:p>
    <w:p w:rsidR="00B746CD" w:rsidRPr="00B746CD" w:rsidRDefault="00B746CD" w:rsidP="00B746CD">
      <w:pPr>
        <w:rPr>
          <w:lang w:val="en-US"/>
        </w:rPr>
      </w:pPr>
      <w:r w:rsidRPr="00B746CD">
        <w:rPr>
          <w:lang w:val="en-US"/>
        </w:rPr>
        <w:t>“</w:t>
      </w:r>
      <w:proofErr w:type="spellStart"/>
      <w:r w:rsidRPr="00625F12">
        <w:rPr>
          <w:rStyle w:val="TexteC"/>
          <w:lang w:val="en-US"/>
        </w:rPr>
        <w:t>FramaCIRGen</w:t>
      </w:r>
      <w:proofErr w:type="spellEnd"/>
      <w:r w:rsidRPr="00B746CD">
        <w:rPr>
          <w:lang w:val="en-US"/>
        </w:rPr>
        <w:t>” works in two steps:</w:t>
      </w:r>
    </w:p>
    <w:p w:rsidR="00B746CD" w:rsidRPr="00B746CD" w:rsidRDefault="00B746CD" w:rsidP="00CC4764">
      <w:pPr>
        <w:pStyle w:val="Paragraphedeliste"/>
        <w:numPr>
          <w:ilvl w:val="0"/>
          <w:numId w:val="12"/>
        </w:numPr>
        <w:spacing w:before="60" w:after="60"/>
        <w:rPr>
          <w:lang w:val="en-US"/>
        </w:rPr>
      </w:pPr>
      <w:r w:rsidRPr="00B746CD">
        <w:rPr>
          <w:lang w:val="en-US"/>
        </w:rPr>
        <w:t xml:space="preserve">The first step occurs during the clang parsing of the C++ source code. </w:t>
      </w:r>
      <w:proofErr w:type="gramStart"/>
      <w:r w:rsidRPr="00B746CD">
        <w:rPr>
          <w:lang w:val="en-US"/>
        </w:rPr>
        <w:t>clang</w:t>
      </w:r>
      <w:proofErr w:type="gramEnd"/>
      <w:r w:rsidRPr="00B746CD">
        <w:rPr>
          <w:lang w:val="en-US"/>
        </w:rPr>
        <w:t xml:space="preserve"> enables to register comment handlers for specific treatments. We have implemented specific handlers to register the ACSL++ comments towards their associated C++ constructions. For example, function contracts are recognized thanks to the first keywords of the comments – like requires, ensures, assumes, behavior, … Preprocessing of macros within the ACSL++ comments should be done during this step. For the moment it is not the case and macros are mainly handled in the second step.</w:t>
      </w:r>
    </w:p>
    <w:p w:rsidR="00B746CD" w:rsidRDefault="00B746CD" w:rsidP="00CC4764">
      <w:pPr>
        <w:pStyle w:val="Paragraphedeliste"/>
        <w:numPr>
          <w:ilvl w:val="0"/>
          <w:numId w:val="12"/>
        </w:numPr>
        <w:spacing w:before="60" w:after="60"/>
      </w:pPr>
      <w:r w:rsidRPr="00B746CD">
        <w:rPr>
          <w:lang w:val="en-US"/>
        </w:rPr>
        <w:t>The second and main step consists in visiting the complete clang AST. During this step, we call the construction functions of the generated file “</w:t>
      </w:r>
      <w:proofErr w:type="spellStart"/>
      <w:r w:rsidRPr="00B746CD">
        <w:rPr>
          <w:lang w:val="en-US"/>
        </w:rPr>
        <w:t>intermediate_format.h</w:t>
      </w:r>
      <w:proofErr w:type="spellEnd"/>
      <w:r w:rsidRPr="00B746CD">
        <w:rPr>
          <w:lang w:val="en-US"/>
        </w:rPr>
        <w:t xml:space="preserve">”. At the end of this step, we simply call the function </w:t>
      </w:r>
      <w:r w:rsidRPr="003A4994">
        <w:rPr>
          <w:rStyle w:val="LienMthode"/>
          <w:lang w:val="en-US"/>
        </w:rPr>
        <w:t>output_file</w:t>
      </w:r>
      <w:r w:rsidRPr="00B746CD">
        <w:rPr>
          <w:lang w:val="en-US"/>
        </w:rPr>
        <w:t xml:space="preserve"> to write the built intermediate tree in the temp file. </w:t>
      </w:r>
      <w:r>
        <w:t xml:space="preserve">The annotations are </w:t>
      </w:r>
      <w:proofErr w:type="spellStart"/>
      <w:r>
        <w:t>actually</w:t>
      </w:r>
      <w:proofErr w:type="spellEnd"/>
      <w:r>
        <w:t xml:space="preserve"> </w:t>
      </w:r>
      <w:proofErr w:type="spellStart"/>
      <w:r>
        <w:t>parsed</w:t>
      </w:r>
      <w:proofErr w:type="spellEnd"/>
      <w:r>
        <w:t xml:space="preserve"> </w:t>
      </w:r>
      <w:proofErr w:type="spellStart"/>
      <w:r>
        <w:t>during</w:t>
      </w:r>
      <w:proofErr w:type="spellEnd"/>
      <w:r>
        <w:t xml:space="preserve"> the </w:t>
      </w:r>
      <w:proofErr w:type="spellStart"/>
      <w:r>
        <w:t>visit</w:t>
      </w:r>
      <w:proofErr w:type="spellEnd"/>
      <w:r>
        <w:t>.</w:t>
      </w:r>
    </w:p>
    <w:p w:rsidR="00B746CD" w:rsidRDefault="00B746CD" w:rsidP="00B746CD"/>
    <w:p w:rsidR="000652E5" w:rsidRDefault="00B746CD" w:rsidP="00B746CD">
      <w:pPr>
        <w:rPr>
          <w:lang w:val="en-US"/>
        </w:rPr>
      </w:pPr>
      <w:r w:rsidRPr="00B746CD">
        <w:rPr>
          <w:lang w:val="en-US"/>
        </w:rPr>
        <w:t xml:space="preserve">This documentation is organized </w:t>
      </w:r>
      <w:r w:rsidR="00A011E5">
        <w:rPr>
          <w:lang w:val="en-US"/>
        </w:rPr>
        <w:t>around</w:t>
      </w:r>
      <w:r w:rsidRPr="00B746CD">
        <w:rPr>
          <w:lang w:val="en-US"/>
        </w:rPr>
        <w:t xml:space="preserve"> 3 </w:t>
      </w:r>
      <w:r w:rsidR="00A011E5">
        <w:rPr>
          <w:lang w:val="en-US"/>
        </w:rPr>
        <w:t xml:space="preserve">main </w:t>
      </w:r>
      <w:r w:rsidR="005E3989">
        <w:rPr>
          <w:lang w:val="en-US"/>
        </w:rPr>
        <w:t>units</w:t>
      </w:r>
      <w:r w:rsidRPr="00B746CD">
        <w:rPr>
          <w:lang w:val="en-US"/>
        </w:rPr>
        <w:t xml:space="preserve">. The first </w:t>
      </w:r>
      <w:r w:rsidR="005E3989">
        <w:rPr>
          <w:lang w:val="en-US"/>
        </w:rPr>
        <w:t>unit</w:t>
      </w:r>
      <w:r w:rsidRPr="00B746CD">
        <w:rPr>
          <w:lang w:val="en-US"/>
        </w:rPr>
        <w:t xml:space="preserve"> </w:t>
      </w:r>
      <w:proofErr w:type="spellStart"/>
      <w:r w:rsidR="00B96923" w:rsidRPr="00B96923">
        <w:rPr>
          <w:rStyle w:val="LienUnit"/>
          <w:lang w:val="en-US"/>
        </w:rPr>
        <w:t>FramaCIRGenAction</w:t>
      </w:r>
      <w:proofErr w:type="spellEnd"/>
      <w:r w:rsidR="00B96923">
        <w:rPr>
          <w:lang w:val="en-US"/>
        </w:rPr>
        <w:t xml:space="preserve"> </w:t>
      </w:r>
      <w:r w:rsidR="00DF7EF4">
        <w:rPr>
          <w:lang w:val="en-US"/>
        </w:rPr>
        <w:t xml:space="preserve">(3.2kloc) </w:t>
      </w:r>
      <w:r w:rsidR="00690E2B">
        <w:rPr>
          <w:lang w:val="en-US"/>
        </w:rPr>
        <w:t>provides the material for</w:t>
      </w:r>
      <w:r w:rsidRPr="00B746CD">
        <w:rPr>
          <w:lang w:val="en-US"/>
        </w:rPr>
        <w:t xml:space="preserve"> the first step. The second </w:t>
      </w:r>
      <w:r w:rsidR="00B96923">
        <w:rPr>
          <w:lang w:val="en-US"/>
        </w:rPr>
        <w:t xml:space="preserve">unit </w:t>
      </w:r>
      <w:proofErr w:type="spellStart"/>
      <w:r w:rsidR="00B96923" w:rsidRPr="00E03D6D">
        <w:rPr>
          <w:rStyle w:val="LienUnit"/>
          <w:lang w:val="en-US"/>
        </w:rPr>
        <w:t>ClangVisitor</w:t>
      </w:r>
      <w:proofErr w:type="spellEnd"/>
      <w:r w:rsidRPr="00B746CD">
        <w:rPr>
          <w:lang w:val="en-US"/>
        </w:rPr>
        <w:t xml:space="preserve"> </w:t>
      </w:r>
      <w:r w:rsidR="00DF7EF4">
        <w:rPr>
          <w:lang w:val="en-US"/>
        </w:rPr>
        <w:t>(1</w:t>
      </w:r>
      <w:r w:rsidR="00981AEF">
        <w:rPr>
          <w:lang w:val="en-US"/>
        </w:rPr>
        <w:t>1</w:t>
      </w:r>
      <w:r w:rsidR="00DF7EF4">
        <w:rPr>
          <w:lang w:val="en-US"/>
        </w:rPr>
        <w:t xml:space="preserve">kloc) </w:t>
      </w:r>
      <w:r w:rsidRPr="00B746CD">
        <w:rPr>
          <w:lang w:val="en-US"/>
        </w:rPr>
        <w:t xml:space="preserve">describes the translation of the C++ source code and the last third </w:t>
      </w:r>
      <w:r w:rsidR="00E03D6D">
        <w:rPr>
          <w:lang w:val="en-US"/>
        </w:rPr>
        <w:t xml:space="preserve">unit </w:t>
      </w:r>
      <w:r w:rsidR="00E03D6D" w:rsidRPr="000652E5">
        <w:rPr>
          <w:rStyle w:val="LienUnit"/>
          <w:lang w:val="en-US"/>
        </w:rPr>
        <w:t>ACSL++</w:t>
      </w:r>
      <w:r w:rsidRPr="00B746CD">
        <w:rPr>
          <w:lang w:val="en-US"/>
        </w:rPr>
        <w:t xml:space="preserve"> </w:t>
      </w:r>
      <w:r w:rsidR="00981AEF">
        <w:rPr>
          <w:lang w:val="en-US"/>
        </w:rPr>
        <w:t xml:space="preserve">(21kloc) </w:t>
      </w:r>
      <w:r w:rsidRPr="00B746CD">
        <w:rPr>
          <w:lang w:val="en-US"/>
        </w:rPr>
        <w:t>describes the translation of the annotations.</w:t>
      </w:r>
    </w:p>
    <w:p w:rsidR="00B746CD" w:rsidRDefault="00B746CD" w:rsidP="00B746CD">
      <w:pPr>
        <w:rPr>
          <w:lang w:val="en-US"/>
        </w:rPr>
      </w:pPr>
    </w:p>
    <w:p w:rsidR="009C151C" w:rsidRDefault="009C151C" w:rsidP="00B746CD">
      <w:pPr>
        <w:rPr>
          <w:lang w:val="en-US"/>
        </w:rPr>
      </w:pPr>
      <w:r w:rsidRPr="00B746CD">
        <w:rPr>
          <w:lang w:val="en-US"/>
        </w:rPr>
        <w:t>The translation of the C++ source code</w:t>
      </w:r>
      <w:r w:rsidR="006C7270">
        <w:rPr>
          <w:lang w:val="en-US"/>
        </w:rPr>
        <w:t xml:space="preserve"> into the intermediate format (defined in the file “</w:t>
      </w:r>
      <w:proofErr w:type="spellStart"/>
      <w:r w:rsidR="006C7270">
        <w:rPr>
          <w:lang w:val="en-US"/>
        </w:rPr>
        <w:t>intermediate_format.ast</w:t>
      </w:r>
      <w:proofErr w:type="spellEnd"/>
      <w:r w:rsidR="006C7270">
        <w:rPr>
          <w:lang w:val="en-US"/>
        </w:rPr>
        <w:t xml:space="preserve">” and close to the </w:t>
      </w:r>
      <w:proofErr w:type="spellStart"/>
      <w:r w:rsidR="006C7270">
        <w:rPr>
          <w:lang w:val="en-US"/>
        </w:rPr>
        <w:t>Frama</w:t>
      </w:r>
      <w:proofErr w:type="spellEnd"/>
      <w:r w:rsidR="006C7270">
        <w:rPr>
          <w:lang w:val="en-US"/>
        </w:rPr>
        <w:t xml:space="preserve">-C/Cabs format) has required two key technologies. The first technology is the translation of the object mechanism (inheritance, virtual methods) into a Cabs interpretable format. It is defined in the </w:t>
      </w:r>
      <w:proofErr w:type="spellStart"/>
      <w:r w:rsidR="006C7270" w:rsidRPr="006C7270">
        <w:rPr>
          <w:rStyle w:val="LienUnit"/>
          <w:lang w:val="en-US"/>
        </w:rPr>
        <w:t>RTTITable</w:t>
      </w:r>
      <w:proofErr w:type="spellEnd"/>
      <w:r w:rsidR="006C7270">
        <w:rPr>
          <w:lang w:val="en-US"/>
        </w:rPr>
        <w:t xml:space="preserve"> unit. All other translations are rather genuine and direct.</w:t>
      </w:r>
      <w:r w:rsidR="006C7270" w:rsidRPr="006C7270">
        <w:rPr>
          <w:lang w:val="en-US"/>
        </w:rPr>
        <w:t xml:space="preserve"> </w:t>
      </w:r>
      <w:r w:rsidR="006C7270">
        <w:rPr>
          <w:lang w:val="en-US"/>
        </w:rPr>
        <w:t xml:space="preserve">The second technology consists in ensuring that all the generated constructions are at least declared before being used. All would have been perfect if </w:t>
      </w:r>
      <w:r w:rsidR="002232F7">
        <w:rPr>
          <w:lang w:val="en-US"/>
        </w:rPr>
        <w:t>C++ had no template mechanism. In fact, clang visits the implicit instance classes and methods in the scope of their associated template classes and methods.</w:t>
      </w:r>
      <w:r w:rsidR="001E7F56">
        <w:rPr>
          <w:lang w:val="en-US"/>
        </w:rPr>
        <w:t xml:space="preserve"> Hence an instance class </w:t>
      </w:r>
      <w:r w:rsidR="001E7F56" w:rsidRPr="001E7F56">
        <w:rPr>
          <w:rStyle w:val="TexteC"/>
          <w:lang w:val="en-US"/>
        </w:rPr>
        <w:t>C&lt;Integer&gt;</w:t>
      </w:r>
      <w:r w:rsidR="001E7F56">
        <w:rPr>
          <w:lang w:val="en-US"/>
        </w:rPr>
        <w:t xml:space="preserve"> could be visited before the class </w:t>
      </w:r>
      <w:r w:rsidR="001E7F56" w:rsidRPr="001E7F56">
        <w:rPr>
          <w:rStyle w:val="TexteC"/>
          <w:lang w:val="en-US"/>
        </w:rPr>
        <w:t>Integer</w:t>
      </w:r>
      <w:r w:rsidR="001E7F56">
        <w:rPr>
          <w:lang w:val="en-US"/>
        </w:rPr>
        <w:t xml:space="preserve"> and the dependency relations could be even more intricate.</w:t>
      </w:r>
      <w:r w:rsidR="00B43E69">
        <w:rPr>
          <w:lang w:val="en-US"/>
        </w:rPr>
        <w:t xml:space="preserve"> To generate the declarations before they are used</w:t>
      </w:r>
      <w:r w:rsidR="002447EC">
        <w:rPr>
          <w:lang w:val="en-US"/>
        </w:rPr>
        <w:t>,</w:t>
      </w:r>
      <w:r w:rsidR="00B43E69">
        <w:rPr>
          <w:lang w:val="en-US"/>
        </w:rPr>
        <w:t xml:space="preserve"> the unit </w:t>
      </w:r>
      <w:proofErr w:type="spellStart"/>
      <w:r w:rsidR="00B43E69" w:rsidRPr="00B43E69">
        <w:rPr>
          <w:rStyle w:val="LienUnit"/>
          <w:lang w:val="en-US"/>
        </w:rPr>
        <w:t>VisitTable</w:t>
      </w:r>
      <w:proofErr w:type="spellEnd"/>
      <w:r w:rsidR="00B43E69">
        <w:rPr>
          <w:lang w:val="en-US"/>
        </w:rPr>
        <w:t xml:space="preserve"> delay</w:t>
      </w:r>
      <w:r w:rsidR="002447EC">
        <w:rPr>
          <w:lang w:val="en-US"/>
        </w:rPr>
        <w:t>s</w:t>
      </w:r>
      <w:r w:rsidR="00B43E69">
        <w:rPr>
          <w:lang w:val="en-US"/>
        </w:rPr>
        <w:t xml:space="preserve"> the generation of some instance </w:t>
      </w:r>
      <w:r w:rsidR="005370C4">
        <w:rPr>
          <w:lang w:val="en-US"/>
        </w:rPr>
        <w:t xml:space="preserve">clang AST </w:t>
      </w:r>
      <w:r w:rsidR="00B43E69">
        <w:rPr>
          <w:lang w:val="en-US"/>
        </w:rPr>
        <w:t>node to the visit of all the clang AST nodes it depends.</w:t>
      </w:r>
    </w:p>
    <w:p w:rsidR="002447EC" w:rsidRDefault="002447EC" w:rsidP="00B746CD">
      <w:pPr>
        <w:rPr>
          <w:lang w:val="en-US"/>
        </w:rPr>
      </w:pPr>
    </w:p>
    <w:p w:rsidR="002447EC" w:rsidRDefault="002447EC" w:rsidP="00B746CD">
      <w:pPr>
        <w:rPr>
          <w:lang w:val="en-US"/>
        </w:rPr>
      </w:pPr>
      <w:r>
        <w:rPr>
          <w:lang w:val="en-US"/>
        </w:rPr>
        <w:t xml:space="preserve">The translation of the ACSL++ annotations </w:t>
      </w:r>
      <w:r w:rsidR="007C55AA">
        <w:rPr>
          <w:lang w:val="en-US"/>
        </w:rPr>
        <w:t xml:space="preserve">is the biggest part of </w:t>
      </w:r>
      <w:r w:rsidR="007C55AA" w:rsidRPr="007C55AA">
        <w:rPr>
          <w:rStyle w:val="TexteC"/>
          <w:lang w:val="en-US"/>
        </w:rPr>
        <w:t>FramaCIRGen</w:t>
      </w:r>
      <w:r w:rsidR="007C55AA">
        <w:rPr>
          <w:lang w:val="en-US"/>
        </w:rPr>
        <w:t xml:space="preserve">. It is based on an embedded and customized recursive descent </w:t>
      </w:r>
      <w:proofErr w:type="spellStart"/>
      <w:r w:rsidR="007C55AA">
        <w:rPr>
          <w:lang w:val="en-US"/>
        </w:rPr>
        <w:t>lexer</w:t>
      </w:r>
      <w:proofErr w:type="spellEnd"/>
      <w:r w:rsidR="007C55AA">
        <w:rPr>
          <w:lang w:val="en-US"/>
        </w:rPr>
        <w:t xml:space="preserve">/parser defined in the </w:t>
      </w:r>
      <w:r w:rsidR="007C55AA" w:rsidRPr="007C55AA">
        <w:rPr>
          <w:rStyle w:val="LienUnit"/>
          <w:lang w:val="en-US"/>
        </w:rPr>
        <w:t>Parser</w:t>
      </w:r>
      <w:r w:rsidR="007C55AA">
        <w:rPr>
          <w:lang w:val="en-US"/>
        </w:rPr>
        <w:t xml:space="preserve"> unit. Then the unit </w:t>
      </w:r>
      <w:r w:rsidR="007C55AA" w:rsidRPr="007C55AA">
        <w:rPr>
          <w:rStyle w:val="LienUnit"/>
          <w:lang w:val="en-US"/>
        </w:rPr>
        <w:t>ACSL++</w:t>
      </w:r>
      <w:r w:rsidR="007C55AA">
        <w:rPr>
          <w:lang w:val="en-US"/>
        </w:rPr>
        <w:t xml:space="preserve"> defines the ACSL++ grammar that produces the intermediate format corresponding to the annotations in “</w:t>
      </w:r>
      <w:proofErr w:type="spellStart"/>
      <w:r w:rsidR="007C55AA">
        <w:rPr>
          <w:lang w:val="en-US"/>
        </w:rPr>
        <w:t>intermediate_format.ast</w:t>
      </w:r>
      <w:proofErr w:type="spellEnd"/>
      <w:r w:rsidR="007C55AA">
        <w:rPr>
          <w:lang w:val="en-US"/>
        </w:rPr>
        <w:t>”.</w:t>
      </w:r>
      <w:r w:rsidR="0081341F">
        <w:rPr>
          <w:lang w:val="en-US"/>
        </w:rPr>
        <w:t xml:space="preserve"> The key point of this grammar is the parsing of the terms, the </w:t>
      </w:r>
      <w:proofErr w:type="gramStart"/>
      <w:r w:rsidR="0081341F">
        <w:rPr>
          <w:lang w:val="en-US"/>
        </w:rPr>
        <w:t>predicates</w:t>
      </w:r>
      <w:r w:rsidR="00015AEF">
        <w:rPr>
          <w:lang w:val="en-US"/>
        </w:rPr>
        <w:t>,</w:t>
      </w:r>
      <w:proofErr w:type="gramEnd"/>
      <w:r w:rsidR="0081341F">
        <w:rPr>
          <w:lang w:val="en-US"/>
        </w:rPr>
        <w:t xml:space="preserve"> the sets</w:t>
      </w:r>
      <w:r w:rsidR="00864060">
        <w:rPr>
          <w:lang w:val="en-US"/>
        </w:rPr>
        <w:t xml:space="preserve"> and</w:t>
      </w:r>
      <w:r w:rsidR="0081341F">
        <w:rPr>
          <w:lang w:val="en-US"/>
        </w:rPr>
        <w:t xml:space="preserve"> the ranges with left/reduce technology because the </w:t>
      </w:r>
      <w:r w:rsidR="00B259B7">
        <w:rPr>
          <w:lang w:val="en-US"/>
        </w:rPr>
        <w:t xml:space="preserve">descending </w:t>
      </w:r>
      <w:r w:rsidR="0081341F">
        <w:rPr>
          <w:lang w:val="en-US"/>
        </w:rPr>
        <w:t>context does not permit to know the kind of construct that is parsed</w:t>
      </w:r>
      <w:r w:rsidR="00E32E21">
        <w:rPr>
          <w:lang w:val="en-US"/>
        </w:rPr>
        <w:t xml:space="preserve"> before it is actually parsed</w:t>
      </w:r>
      <w:r w:rsidR="0081341F">
        <w:rPr>
          <w:lang w:val="en-US"/>
        </w:rPr>
        <w:t>.</w:t>
      </w:r>
    </w:p>
    <w:p w:rsidR="00CB2F9E" w:rsidRDefault="00CB2F9E" w:rsidP="00B746CD">
      <w:pPr>
        <w:rPr>
          <w:lang w:val="en-US"/>
        </w:rPr>
      </w:pPr>
    </w:p>
    <w:p w:rsidR="00CB2F9E" w:rsidRDefault="00CB2F9E" w:rsidP="00B746CD">
      <w:pPr>
        <w:rPr>
          <w:lang w:val="en-US"/>
        </w:rPr>
      </w:pPr>
      <w:r>
        <w:rPr>
          <w:lang w:val="en-US"/>
        </w:rPr>
        <w:t>The global graph of classes is summarized on the schema below:</w:t>
      </w:r>
    </w:p>
    <w:p w:rsidR="00CB2F9E" w:rsidRDefault="007E064E" w:rsidP="00CB2F9E">
      <w:pPr>
        <w:jc w:val="center"/>
        <w:rPr>
          <w:lang w:val="en-US"/>
        </w:rPr>
      </w:pPr>
      <w:r>
        <w:rPr>
          <w:noProof/>
        </w:rPr>
        <w:lastRenderedPageBreak/>
        <w:drawing>
          <wp:inline distT="0" distB="0" distL="0" distR="0">
            <wp:extent cx="6353175" cy="246697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53175" cy="2466975"/>
                    </a:xfrm>
                    <a:prstGeom prst="rect">
                      <a:avLst/>
                    </a:prstGeom>
                    <a:noFill/>
                    <a:ln>
                      <a:noFill/>
                    </a:ln>
                  </pic:spPr>
                </pic:pic>
              </a:graphicData>
            </a:graphic>
          </wp:inline>
        </w:drawing>
      </w:r>
    </w:p>
    <w:p w:rsidR="00FC56B7" w:rsidRDefault="00FC56B7" w:rsidP="00FC56B7">
      <w:pPr>
        <w:pStyle w:val="SectionUnit"/>
        <w:rPr>
          <w:lang w:val="en-US"/>
        </w:rPr>
      </w:pPr>
      <w:r>
        <w:rPr>
          <w:lang w:val="en-US"/>
        </w:rPr>
        <w:t xml:space="preserve">The </w:t>
      </w:r>
      <w:proofErr w:type="spellStart"/>
      <w:r w:rsidRPr="00B96923">
        <w:rPr>
          <w:rStyle w:val="LienUnit"/>
          <w:lang w:val="en-US"/>
        </w:rPr>
        <w:t>FramaCIRGenAction</w:t>
      </w:r>
      <w:proofErr w:type="spellEnd"/>
      <w:r>
        <w:rPr>
          <w:lang w:val="en-US"/>
        </w:rPr>
        <w:t xml:space="preserve"> Unit</w:t>
      </w:r>
    </w:p>
    <w:p w:rsidR="00FC56B7" w:rsidRDefault="00FC56B7" w:rsidP="00FC56B7">
      <w:pPr>
        <w:rPr>
          <w:lang w:val="en-US"/>
        </w:rPr>
      </w:pPr>
      <w:r>
        <w:rPr>
          <w:lang w:val="en-US"/>
        </w:rPr>
        <w:t xml:space="preserve">The </w:t>
      </w:r>
      <w:proofErr w:type="spellStart"/>
      <w:r w:rsidRPr="00B96923">
        <w:rPr>
          <w:rStyle w:val="LienUnit"/>
          <w:lang w:val="en-US"/>
        </w:rPr>
        <w:t>FramaCIRGenAction</w:t>
      </w:r>
      <w:proofErr w:type="spellEnd"/>
      <w:r>
        <w:rPr>
          <w:lang w:val="en-US"/>
        </w:rPr>
        <w:t xml:space="preserve"> unit</w:t>
      </w:r>
      <w:r w:rsidRPr="00FC56B7">
        <w:rPr>
          <w:lang w:val="en-US"/>
        </w:rPr>
        <w:t xml:space="preserve"> </w:t>
      </w:r>
      <w:r>
        <w:rPr>
          <w:lang w:val="en-US"/>
        </w:rPr>
        <w:t xml:space="preserve">performs the </w:t>
      </w:r>
      <w:r w:rsidR="00CB2F9E">
        <w:rPr>
          <w:lang w:val="en-US"/>
        </w:rPr>
        <w:t>coordination</w:t>
      </w:r>
      <w:r>
        <w:rPr>
          <w:lang w:val="en-US"/>
        </w:rPr>
        <w:t xml:space="preserve"> job for the other main units </w:t>
      </w:r>
      <w:proofErr w:type="spellStart"/>
      <w:r w:rsidRPr="00FC56B7">
        <w:rPr>
          <w:rStyle w:val="LienUnit"/>
          <w:lang w:val="en-US"/>
        </w:rPr>
        <w:t>ClangVisitor</w:t>
      </w:r>
      <w:proofErr w:type="spellEnd"/>
      <w:r>
        <w:rPr>
          <w:lang w:val="en-US"/>
        </w:rPr>
        <w:t xml:space="preserve"> and </w:t>
      </w:r>
      <w:r w:rsidRPr="00FC56B7">
        <w:rPr>
          <w:rStyle w:val="LienUnit"/>
          <w:lang w:val="en-US"/>
        </w:rPr>
        <w:t>ACSL++</w:t>
      </w:r>
      <w:r>
        <w:rPr>
          <w:lang w:val="en-US"/>
        </w:rPr>
        <w:t xml:space="preserve">. Its main function is to prepare the visit of the </w:t>
      </w:r>
      <w:r w:rsidRPr="00FC56B7">
        <w:rPr>
          <w:rStyle w:val="LienUnit"/>
          <w:lang w:val="en-US"/>
        </w:rPr>
        <w:t>clang</w:t>
      </w:r>
      <w:r>
        <w:rPr>
          <w:lang w:val="en-US"/>
        </w:rPr>
        <w:t xml:space="preserve"> AST within the </w:t>
      </w:r>
      <w:r w:rsidRPr="00CB2F9E">
        <w:rPr>
          <w:rStyle w:val="LienUnit"/>
          <w:lang w:val="en-US"/>
        </w:rPr>
        <w:t>clang</w:t>
      </w:r>
      <w:r>
        <w:rPr>
          <w:lang w:val="en-US"/>
        </w:rPr>
        <w:t xml:space="preserve"> world.</w:t>
      </w:r>
    </w:p>
    <w:p w:rsidR="00FC56B7" w:rsidRDefault="00FC56B7" w:rsidP="00FC56B7">
      <w:pPr>
        <w:rPr>
          <w:lang w:val="en-US"/>
        </w:rPr>
      </w:pPr>
    </w:p>
    <w:p w:rsidR="00FC56B7" w:rsidRPr="00FC56B7" w:rsidRDefault="00FC56B7" w:rsidP="00FC56B7">
      <w:pPr>
        <w:rPr>
          <w:lang w:val="en-US"/>
        </w:rPr>
      </w:pPr>
      <w:r w:rsidRPr="00FC56B7">
        <w:rPr>
          <w:lang w:val="en-US"/>
        </w:rPr>
        <w:t>To visit the clang AST, the key points consists in:</w:t>
      </w:r>
    </w:p>
    <w:p w:rsidR="00FC56B7" w:rsidRDefault="00FC56B7" w:rsidP="00CC4764">
      <w:pPr>
        <w:pStyle w:val="Paragraphedeliste"/>
        <w:numPr>
          <w:ilvl w:val="0"/>
          <w:numId w:val="14"/>
        </w:numPr>
        <w:spacing w:before="60" w:after="60"/>
        <w:rPr>
          <w:lang w:val="en-US"/>
        </w:rPr>
      </w:pPr>
      <w:bookmarkStart w:id="2" w:name="_Ref396392435"/>
      <w:proofErr w:type="gramStart"/>
      <w:r w:rsidRPr="00FC56B7">
        <w:rPr>
          <w:lang w:val="en-US"/>
        </w:rPr>
        <w:t>defining</w:t>
      </w:r>
      <w:proofErr w:type="gramEnd"/>
      <w:r w:rsidRPr="00FC56B7">
        <w:rPr>
          <w:lang w:val="en-US"/>
        </w:rPr>
        <w:t xml:space="preserve"> a </w:t>
      </w:r>
      <w:r w:rsidRPr="00AA4146">
        <w:rPr>
          <w:rStyle w:val="LienUnit"/>
          <w:lang w:val="en-US"/>
        </w:rPr>
        <w:t>clang</w:t>
      </w:r>
      <w:r w:rsidRPr="00AA4146">
        <w:rPr>
          <w:rStyle w:val="TexteC"/>
          <w:lang w:val="en-US"/>
        </w:rPr>
        <w:t>::</w:t>
      </w:r>
      <w:proofErr w:type="spellStart"/>
      <w:r>
        <w:rPr>
          <w:rStyle w:val="LienClasseC"/>
          <w:lang w:val="en-US"/>
        </w:rPr>
        <w:t>ASTFrontendAction</w:t>
      </w:r>
      <w:proofErr w:type="spellEnd"/>
      <w:r w:rsidRPr="00FC56B7">
        <w:rPr>
          <w:lang w:val="en-US"/>
        </w:rPr>
        <w:t xml:space="preserve"> that overrides the method </w:t>
      </w:r>
      <w:r w:rsidRPr="00AA4146">
        <w:rPr>
          <w:rStyle w:val="LienUnit"/>
          <w:lang w:val="en-US"/>
        </w:rPr>
        <w:t>clang</w:t>
      </w:r>
      <w:r w:rsidRPr="00AA4146">
        <w:rPr>
          <w:rStyle w:val="TexteC"/>
          <w:lang w:val="en-US"/>
        </w:rPr>
        <w:t>::</w:t>
      </w:r>
      <w:proofErr w:type="spellStart"/>
      <w:r>
        <w:rPr>
          <w:rStyle w:val="LienClasseC"/>
          <w:lang w:val="en-US"/>
        </w:rPr>
        <w:t>ASTFrontendAction</w:t>
      </w:r>
      <w:proofErr w:type="spellEnd"/>
      <w:r w:rsidRPr="006419AB">
        <w:rPr>
          <w:rStyle w:val="TexteC"/>
          <w:lang w:val="en-US"/>
        </w:rPr>
        <w:t>::</w:t>
      </w:r>
      <w:r>
        <w:rPr>
          <w:rStyle w:val="LienMthode"/>
          <w:lang w:val="en-US"/>
        </w:rPr>
        <w:t>CreateASTConsumer</w:t>
      </w:r>
      <w:r w:rsidRPr="00FC56B7">
        <w:rPr>
          <w:lang w:val="en-US"/>
        </w:rPr>
        <w:t xml:space="preserve">. This </w:t>
      </w:r>
      <w:r w:rsidRPr="00AA4146">
        <w:rPr>
          <w:rStyle w:val="LienUnit"/>
          <w:lang w:val="en-US"/>
        </w:rPr>
        <w:t>clang</w:t>
      </w:r>
      <w:r w:rsidRPr="00AA4146">
        <w:rPr>
          <w:rStyle w:val="TexteC"/>
          <w:lang w:val="en-US"/>
        </w:rPr>
        <w:t>::</w:t>
      </w:r>
      <w:proofErr w:type="spellStart"/>
      <w:r>
        <w:rPr>
          <w:rStyle w:val="LienClasseC"/>
          <w:lang w:val="en-US"/>
        </w:rPr>
        <w:t>ASTFrontendAction</w:t>
      </w:r>
      <w:proofErr w:type="spellEnd"/>
      <w:r w:rsidRPr="00FC56B7">
        <w:rPr>
          <w:lang w:val="en-US"/>
        </w:rPr>
        <w:t xml:space="preserve"> is active during the preprocessing, the parsing and the visit of the AST.</w:t>
      </w:r>
      <w:bookmarkEnd w:id="2"/>
    </w:p>
    <w:p w:rsidR="00FC56B7" w:rsidRPr="00FC56B7" w:rsidRDefault="00FC56B7" w:rsidP="00CC4764">
      <w:pPr>
        <w:pStyle w:val="Paragraphedeliste"/>
        <w:numPr>
          <w:ilvl w:val="0"/>
          <w:numId w:val="14"/>
        </w:numPr>
        <w:spacing w:before="60" w:after="60"/>
        <w:rPr>
          <w:lang w:val="en-US"/>
        </w:rPr>
      </w:pPr>
      <w:bookmarkStart w:id="3" w:name="_Ref396392697"/>
      <w:proofErr w:type="gramStart"/>
      <w:r>
        <w:rPr>
          <w:lang w:val="en-US"/>
        </w:rPr>
        <w:t>defining</w:t>
      </w:r>
      <w:proofErr w:type="gramEnd"/>
      <w:r>
        <w:rPr>
          <w:lang w:val="en-US"/>
        </w:rPr>
        <w:t xml:space="preserve"> </w:t>
      </w:r>
      <w:r w:rsidR="00D24CF4">
        <w:rPr>
          <w:lang w:val="en-US"/>
        </w:rPr>
        <w:t xml:space="preserve">a comment handler </w:t>
      </w:r>
      <w:r w:rsidR="00D24CF4" w:rsidRPr="00D24CF4">
        <w:rPr>
          <w:rStyle w:val="LienUnit"/>
          <w:lang w:val="en-US"/>
        </w:rPr>
        <w:t>clang</w:t>
      </w:r>
      <w:r w:rsidR="00D24CF4" w:rsidRPr="00D24CF4">
        <w:rPr>
          <w:rStyle w:val="TexteC"/>
          <w:lang w:val="en-US"/>
        </w:rPr>
        <w:t>::</w:t>
      </w:r>
      <w:proofErr w:type="spellStart"/>
      <w:r w:rsidR="00D24CF4" w:rsidRPr="00D24CF4">
        <w:rPr>
          <w:rStyle w:val="LienClasseC"/>
          <w:lang w:val="en-US"/>
        </w:rPr>
        <w:t>CommentHandler</w:t>
      </w:r>
      <w:proofErr w:type="spellEnd"/>
      <w:r w:rsidR="004D0FD9" w:rsidRPr="00B746CD">
        <w:rPr>
          <w:lang w:val="en-US"/>
        </w:rPr>
        <w:t xml:space="preserve"> to register the ACSL++ comments towards their associated C++ constructions. For example, function contracts are recognized thanks to the first keywords of the comments – like requires, ensures, assumes, behavior, … Preprocessing of macros within the ACSL++ comments should be done during this step. For the moment it is not the case and macros are ma</w:t>
      </w:r>
      <w:r w:rsidR="004D0FD9">
        <w:rPr>
          <w:lang w:val="en-US"/>
        </w:rPr>
        <w:t>inly handled during the visit</w:t>
      </w:r>
      <w:r w:rsidR="00A20328">
        <w:rPr>
          <w:lang w:val="en-US"/>
        </w:rPr>
        <w:t xml:space="preserve"> of the clang AST</w:t>
      </w:r>
      <w:r w:rsidR="004D0FD9" w:rsidRPr="00B746CD">
        <w:rPr>
          <w:lang w:val="en-US"/>
        </w:rPr>
        <w:t>.</w:t>
      </w:r>
      <w:bookmarkEnd w:id="3"/>
    </w:p>
    <w:p w:rsidR="00FC56B7" w:rsidRPr="00FC56B7" w:rsidRDefault="00FC56B7" w:rsidP="00CC4764">
      <w:pPr>
        <w:pStyle w:val="Paragraphedeliste"/>
        <w:numPr>
          <w:ilvl w:val="0"/>
          <w:numId w:val="14"/>
        </w:numPr>
        <w:spacing w:before="60" w:after="60"/>
        <w:rPr>
          <w:lang w:val="en-US"/>
        </w:rPr>
      </w:pPr>
      <w:bookmarkStart w:id="4" w:name="_Ref396394007"/>
      <w:proofErr w:type="gramStart"/>
      <w:r w:rsidRPr="00FC56B7">
        <w:rPr>
          <w:lang w:val="en-US"/>
        </w:rPr>
        <w:t>defining</w:t>
      </w:r>
      <w:proofErr w:type="gramEnd"/>
      <w:r w:rsidRPr="00FC56B7">
        <w:rPr>
          <w:lang w:val="en-US"/>
        </w:rPr>
        <w:t xml:space="preserve"> a clang AST visitor that inherits from </w:t>
      </w:r>
      <w:r w:rsidRPr="00AA4146">
        <w:rPr>
          <w:rStyle w:val="LienUnit"/>
          <w:lang w:val="en-US"/>
        </w:rPr>
        <w:t>clang</w:t>
      </w:r>
      <w:r w:rsidRPr="00AA4146">
        <w:rPr>
          <w:rStyle w:val="TexteC"/>
          <w:lang w:val="en-US"/>
        </w:rPr>
        <w:t>::</w:t>
      </w:r>
      <w:proofErr w:type="spellStart"/>
      <w:r>
        <w:rPr>
          <w:rStyle w:val="LienClasseC"/>
          <w:lang w:val="en-US"/>
        </w:rPr>
        <w:t>ASTConsumer</w:t>
      </w:r>
      <w:proofErr w:type="spellEnd"/>
      <w:r w:rsidRPr="00FC56B7">
        <w:rPr>
          <w:lang w:val="en-US"/>
        </w:rPr>
        <w:t xml:space="preserve"> and from </w:t>
      </w:r>
      <w:r w:rsidRPr="00AA4146">
        <w:rPr>
          <w:rStyle w:val="LienUnit"/>
          <w:lang w:val="en-US"/>
        </w:rPr>
        <w:t>clang</w:t>
      </w:r>
      <w:r w:rsidRPr="00AA4146">
        <w:rPr>
          <w:rStyle w:val="TexteC"/>
          <w:lang w:val="en-US"/>
        </w:rPr>
        <w:t>::</w:t>
      </w:r>
      <w:proofErr w:type="spellStart"/>
      <w:r>
        <w:rPr>
          <w:rStyle w:val="LienClasseC"/>
          <w:lang w:val="en-US"/>
        </w:rPr>
        <w:t>RecursiveASTVisitor</w:t>
      </w:r>
      <w:proofErr w:type="spellEnd"/>
      <w:r w:rsidRPr="00FC56B7">
        <w:rPr>
          <w:lang w:val="en-US"/>
        </w:rPr>
        <w:t xml:space="preserve">.  The overridden method of </w:t>
      </w:r>
      <w:r w:rsidRPr="00AA4146">
        <w:rPr>
          <w:rStyle w:val="LienUnit"/>
          <w:lang w:val="en-US"/>
        </w:rPr>
        <w:t>clang</w:t>
      </w:r>
      <w:r w:rsidRPr="00AA4146">
        <w:rPr>
          <w:rStyle w:val="TexteC"/>
          <w:lang w:val="en-US"/>
        </w:rPr>
        <w:t>::</w:t>
      </w:r>
      <w:proofErr w:type="spellStart"/>
      <w:r>
        <w:rPr>
          <w:rStyle w:val="LienClasseC"/>
          <w:lang w:val="en-US"/>
        </w:rPr>
        <w:t>ASTFrontendAction</w:t>
      </w:r>
      <w:proofErr w:type="spellEnd"/>
      <w:r w:rsidRPr="006419AB">
        <w:rPr>
          <w:rStyle w:val="TexteC"/>
          <w:lang w:val="en-US"/>
        </w:rPr>
        <w:t>::</w:t>
      </w:r>
      <w:r>
        <w:rPr>
          <w:rStyle w:val="LienMthode"/>
          <w:lang w:val="en-US"/>
        </w:rPr>
        <w:t>CreateASTConsumer</w:t>
      </w:r>
      <w:r w:rsidRPr="00FC56B7">
        <w:rPr>
          <w:lang w:val="en-US"/>
        </w:rPr>
        <w:t xml:space="preserve"> returns this visitor. Such a visitor is created before the preprocessing step. The preprocessing and the parsing are likely to fill some fields of the visitor but it is not really active. Then the virtual method of the visitor that implements </w:t>
      </w:r>
      <w:r w:rsidRPr="00AA4146">
        <w:rPr>
          <w:rStyle w:val="LienUnit"/>
          <w:lang w:val="en-US"/>
        </w:rPr>
        <w:t>clang</w:t>
      </w:r>
      <w:r w:rsidRPr="00AA4146">
        <w:rPr>
          <w:rStyle w:val="TexteC"/>
          <w:lang w:val="en-US"/>
        </w:rPr>
        <w:t>::</w:t>
      </w:r>
      <w:proofErr w:type="spellStart"/>
      <w:r>
        <w:rPr>
          <w:rStyle w:val="LienClasseC"/>
          <w:lang w:val="en-US"/>
        </w:rPr>
        <w:t>ASTConsumer</w:t>
      </w:r>
      <w:proofErr w:type="spellEnd"/>
      <w:r w:rsidRPr="006419AB">
        <w:rPr>
          <w:rStyle w:val="TexteC"/>
          <w:lang w:val="en-US"/>
        </w:rPr>
        <w:t>::</w:t>
      </w:r>
      <w:r>
        <w:rPr>
          <w:rStyle w:val="LienMthode"/>
          <w:lang w:val="en-US"/>
        </w:rPr>
        <w:t>HandleTranslationUnit</w:t>
      </w:r>
      <w:r w:rsidRPr="00FC56B7">
        <w:rPr>
          <w:lang w:val="en-US"/>
        </w:rPr>
        <w:t xml:space="preserve"> is called. The main job of this method consists in calling </w:t>
      </w:r>
      <w:r w:rsidRPr="00AA4146">
        <w:rPr>
          <w:rStyle w:val="LienUnit"/>
          <w:lang w:val="en-US"/>
        </w:rPr>
        <w:t>clang</w:t>
      </w:r>
      <w:r w:rsidRPr="00AA4146">
        <w:rPr>
          <w:rStyle w:val="TexteC"/>
          <w:lang w:val="en-US"/>
        </w:rPr>
        <w:t>::</w:t>
      </w:r>
      <w:proofErr w:type="spellStart"/>
      <w:r>
        <w:rPr>
          <w:rStyle w:val="LienClasseC"/>
          <w:lang w:val="en-US"/>
        </w:rPr>
        <w:t>RecursiveASTVisitor</w:t>
      </w:r>
      <w:proofErr w:type="spellEnd"/>
      <w:r w:rsidRPr="006419AB">
        <w:rPr>
          <w:rStyle w:val="TexteC"/>
          <w:lang w:val="en-US"/>
        </w:rPr>
        <w:t>::</w:t>
      </w:r>
      <w:r w:rsidRPr="0072562F">
        <w:rPr>
          <w:rStyle w:val="LienMthode"/>
          <w:lang w:val="en-US"/>
        </w:rPr>
        <w:t>TraverseDecl</w:t>
      </w:r>
      <w:r w:rsidRPr="00FC56B7">
        <w:rPr>
          <w:lang w:val="en-US"/>
        </w:rPr>
        <w:t xml:space="preserve"> with the root node of the clang AST built by the clang parser. This method visits all the nodes of the AST and its objective is to call the adequate construction function of “</w:t>
      </w:r>
      <w:proofErr w:type="spellStart"/>
      <w:r w:rsidRPr="00FC56B7">
        <w:rPr>
          <w:lang w:val="en-US"/>
        </w:rPr>
        <w:t>intermediate_format.h</w:t>
      </w:r>
      <w:proofErr w:type="spellEnd"/>
      <w:r w:rsidRPr="00FC56B7">
        <w:rPr>
          <w:lang w:val="en-US"/>
        </w:rPr>
        <w:t xml:space="preserve">” to build a new AST in the IR. For that, when the visit encounters adequate clang nodes, it automatically calls the appropriate abstract methods among </w:t>
      </w:r>
      <w:r w:rsidRPr="00AA4146">
        <w:rPr>
          <w:rStyle w:val="LienUnit"/>
          <w:lang w:val="en-US"/>
        </w:rPr>
        <w:t>clang</w:t>
      </w:r>
      <w:r w:rsidRPr="00AA4146">
        <w:rPr>
          <w:rStyle w:val="TexteC"/>
          <w:lang w:val="en-US"/>
        </w:rPr>
        <w:t>::</w:t>
      </w:r>
      <w:proofErr w:type="spellStart"/>
      <w:r>
        <w:rPr>
          <w:rStyle w:val="LienClasseC"/>
          <w:lang w:val="en-US"/>
        </w:rPr>
        <w:t>RecursiveASTVisitor</w:t>
      </w:r>
      <w:proofErr w:type="spellEnd"/>
      <w:r w:rsidRPr="006419AB">
        <w:rPr>
          <w:rStyle w:val="TexteC"/>
          <w:lang w:val="en-US"/>
        </w:rPr>
        <w:t>::</w:t>
      </w:r>
      <w:r w:rsidRPr="0089760F">
        <w:rPr>
          <w:rStyle w:val="LienMthode"/>
          <w:lang w:val="en-US"/>
        </w:rPr>
        <w:t>VisitNamespaceDecl</w:t>
      </w:r>
      <w:r w:rsidRPr="00FC56B7">
        <w:rPr>
          <w:lang w:val="en-US"/>
        </w:rPr>
        <w:t xml:space="preserve">, </w:t>
      </w:r>
      <w:r w:rsidRPr="00AA4146">
        <w:rPr>
          <w:rStyle w:val="LienUnit"/>
          <w:lang w:val="en-US"/>
        </w:rPr>
        <w:t>clang</w:t>
      </w:r>
      <w:r w:rsidRPr="00AA4146">
        <w:rPr>
          <w:rStyle w:val="TexteC"/>
          <w:lang w:val="en-US"/>
        </w:rPr>
        <w:t>::</w:t>
      </w:r>
      <w:proofErr w:type="spellStart"/>
      <w:r>
        <w:rPr>
          <w:rStyle w:val="LienClasseC"/>
          <w:lang w:val="en-US"/>
        </w:rPr>
        <w:t>RecursiveASTVisitor</w:t>
      </w:r>
      <w:proofErr w:type="spellEnd"/>
      <w:r w:rsidRPr="006419AB">
        <w:rPr>
          <w:rStyle w:val="TexteC"/>
          <w:lang w:val="en-US"/>
        </w:rPr>
        <w:t>::</w:t>
      </w:r>
      <w:r w:rsidRPr="0089760F">
        <w:rPr>
          <w:rStyle w:val="LienMthode"/>
          <w:lang w:val="en-US"/>
        </w:rPr>
        <w:t>VisitRecordDecl</w:t>
      </w:r>
      <w:r w:rsidRPr="00FC56B7">
        <w:rPr>
          <w:lang w:val="en-US"/>
        </w:rPr>
        <w:t xml:space="preserve">, </w:t>
      </w:r>
      <w:r w:rsidRPr="00AA4146">
        <w:rPr>
          <w:rStyle w:val="LienUnit"/>
          <w:lang w:val="en-US"/>
        </w:rPr>
        <w:t>clang</w:t>
      </w:r>
      <w:r w:rsidRPr="00AA4146">
        <w:rPr>
          <w:rStyle w:val="TexteC"/>
          <w:lang w:val="en-US"/>
        </w:rPr>
        <w:t>::</w:t>
      </w:r>
      <w:r>
        <w:rPr>
          <w:rStyle w:val="LienClasseC"/>
          <w:lang w:val="en-US"/>
        </w:rPr>
        <w:t>RecursiveASTVisitor</w:t>
      </w:r>
      <w:r w:rsidRPr="006419AB">
        <w:rPr>
          <w:rStyle w:val="TexteC"/>
          <w:lang w:val="en-US"/>
        </w:rPr>
        <w:t>::</w:t>
      </w:r>
      <w:r w:rsidRPr="00767D80">
        <w:rPr>
          <w:rStyle w:val="LienMthode"/>
          <w:lang w:val="en-US"/>
        </w:rPr>
        <w:t>VisitClassTemplatePartialSpecializationDecl</w:t>
      </w:r>
      <w:r w:rsidRPr="00FC56B7">
        <w:rPr>
          <w:lang w:val="en-US"/>
        </w:rPr>
        <w:t xml:space="preserve">, </w:t>
      </w:r>
      <w:r w:rsidRPr="00AA4146">
        <w:rPr>
          <w:rStyle w:val="LienUnit"/>
          <w:lang w:val="en-US"/>
        </w:rPr>
        <w:t>clang</w:t>
      </w:r>
      <w:r w:rsidRPr="00AA4146">
        <w:rPr>
          <w:rStyle w:val="TexteC"/>
          <w:lang w:val="en-US"/>
        </w:rPr>
        <w:t>::</w:t>
      </w:r>
      <w:proofErr w:type="spellStart"/>
      <w:r>
        <w:rPr>
          <w:rStyle w:val="LienClasseC"/>
          <w:lang w:val="en-US"/>
        </w:rPr>
        <w:t>RecursiveASTVisitor</w:t>
      </w:r>
      <w:proofErr w:type="spellEnd"/>
      <w:r w:rsidRPr="006419AB">
        <w:rPr>
          <w:rStyle w:val="TexteC"/>
          <w:lang w:val="en-US"/>
        </w:rPr>
        <w:t>::</w:t>
      </w:r>
      <w:r w:rsidRPr="0089760F">
        <w:rPr>
          <w:rStyle w:val="LienMthode"/>
          <w:lang w:val="en-US"/>
        </w:rPr>
        <w:t>VisitEnumDecl</w:t>
      </w:r>
      <w:r w:rsidRPr="00FC56B7">
        <w:rPr>
          <w:lang w:val="en-US"/>
        </w:rPr>
        <w:t xml:space="preserve">, </w:t>
      </w:r>
      <w:r w:rsidRPr="00AA4146">
        <w:rPr>
          <w:rStyle w:val="LienUnit"/>
          <w:lang w:val="en-US"/>
        </w:rPr>
        <w:t>clang</w:t>
      </w:r>
      <w:r w:rsidRPr="00AA4146">
        <w:rPr>
          <w:rStyle w:val="TexteC"/>
          <w:lang w:val="en-US"/>
        </w:rPr>
        <w:t>::</w:t>
      </w:r>
      <w:proofErr w:type="spellStart"/>
      <w:r>
        <w:rPr>
          <w:rStyle w:val="LienClasseC"/>
          <w:lang w:val="en-US"/>
        </w:rPr>
        <w:t>RecursiveASTVisitor</w:t>
      </w:r>
      <w:proofErr w:type="spellEnd"/>
      <w:r w:rsidRPr="006419AB">
        <w:rPr>
          <w:rStyle w:val="TexteC"/>
          <w:lang w:val="en-US"/>
        </w:rPr>
        <w:t>::</w:t>
      </w:r>
      <w:r w:rsidRPr="00767D80">
        <w:rPr>
          <w:rStyle w:val="LienMthode"/>
          <w:lang w:val="en-US"/>
        </w:rPr>
        <w:t>VisitTypedefNameDecl</w:t>
      </w:r>
      <w:r w:rsidRPr="00FC56B7">
        <w:rPr>
          <w:lang w:val="en-US"/>
        </w:rPr>
        <w:t xml:space="preserve">, </w:t>
      </w:r>
      <w:r w:rsidRPr="00AA4146">
        <w:rPr>
          <w:rStyle w:val="LienUnit"/>
          <w:lang w:val="en-US"/>
        </w:rPr>
        <w:t>clang</w:t>
      </w:r>
      <w:r w:rsidRPr="00AA4146">
        <w:rPr>
          <w:rStyle w:val="TexteC"/>
          <w:lang w:val="en-US"/>
        </w:rPr>
        <w:t>::</w:t>
      </w:r>
      <w:proofErr w:type="spellStart"/>
      <w:r>
        <w:rPr>
          <w:rStyle w:val="LienClasseC"/>
          <w:lang w:val="en-US"/>
        </w:rPr>
        <w:t>RecursiveASTVisitor</w:t>
      </w:r>
      <w:proofErr w:type="spellEnd"/>
      <w:r w:rsidRPr="006419AB">
        <w:rPr>
          <w:rStyle w:val="TexteC"/>
          <w:lang w:val="en-US"/>
        </w:rPr>
        <w:t>::</w:t>
      </w:r>
      <w:r w:rsidRPr="00767D80">
        <w:rPr>
          <w:rStyle w:val="LienMthode"/>
          <w:lang w:val="en-US"/>
        </w:rPr>
        <w:t>VisitFieldDecl</w:t>
      </w:r>
      <w:r w:rsidRPr="00FC56B7">
        <w:rPr>
          <w:lang w:val="en-US"/>
        </w:rPr>
        <w:t xml:space="preserve">, </w:t>
      </w:r>
      <w:r w:rsidRPr="00AA4146">
        <w:rPr>
          <w:rStyle w:val="LienUnit"/>
          <w:lang w:val="en-US"/>
        </w:rPr>
        <w:t>clang</w:t>
      </w:r>
      <w:r w:rsidRPr="00AA4146">
        <w:rPr>
          <w:rStyle w:val="TexteC"/>
          <w:lang w:val="en-US"/>
        </w:rPr>
        <w:t>::</w:t>
      </w:r>
      <w:proofErr w:type="spellStart"/>
      <w:r>
        <w:rPr>
          <w:rStyle w:val="LienClasseC"/>
          <w:lang w:val="en-US"/>
        </w:rPr>
        <w:t>RecursiveASTVisitor</w:t>
      </w:r>
      <w:proofErr w:type="spellEnd"/>
      <w:r w:rsidRPr="006419AB">
        <w:rPr>
          <w:rStyle w:val="TexteC"/>
          <w:lang w:val="en-US"/>
        </w:rPr>
        <w:t>::</w:t>
      </w:r>
      <w:r w:rsidRPr="00767D80">
        <w:rPr>
          <w:rStyle w:val="LienMthode"/>
          <w:lang w:val="en-US"/>
        </w:rPr>
        <w:t>VisitVarDecl</w:t>
      </w:r>
      <w:r w:rsidRPr="00FC56B7">
        <w:rPr>
          <w:lang w:val="en-US"/>
        </w:rPr>
        <w:t xml:space="preserve">, </w:t>
      </w:r>
      <w:r w:rsidRPr="00AA4146">
        <w:rPr>
          <w:rStyle w:val="LienUnit"/>
          <w:lang w:val="en-US"/>
        </w:rPr>
        <w:t>clang</w:t>
      </w:r>
      <w:r w:rsidRPr="00AA4146">
        <w:rPr>
          <w:rStyle w:val="TexteC"/>
          <w:lang w:val="en-US"/>
        </w:rPr>
        <w:t>::</w:t>
      </w:r>
      <w:proofErr w:type="spellStart"/>
      <w:r>
        <w:rPr>
          <w:rStyle w:val="LienClasseC"/>
          <w:lang w:val="en-US"/>
        </w:rPr>
        <w:t>RecursiveASTVisitor</w:t>
      </w:r>
      <w:proofErr w:type="spellEnd"/>
      <w:r w:rsidRPr="006419AB">
        <w:rPr>
          <w:rStyle w:val="TexteC"/>
          <w:lang w:val="en-US"/>
        </w:rPr>
        <w:t>::</w:t>
      </w:r>
      <w:r>
        <w:rPr>
          <w:rStyle w:val="LienMthode"/>
          <w:lang w:val="en-US"/>
        </w:rPr>
        <w:t>VisitFunctionDecl</w:t>
      </w:r>
      <w:r w:rsidRPr="00FC56B7">
        <w:rPr>
          <w:lang w:val="en-US"/>
        </w:rPr>
        <w:t>. Hence these abstract methods should be implemented in our visitor.</w:t>
      </w:r>
      <w:bookmarkEnd w:id="4"/>
    </w:p>
    <w:p w:rsidR="00FC56B7" w:rsidRPr="00FC56B7" w:rsidRDefault="00FC56B7" w:rsidP="00FC56B7">
      <w:pPr>
        <w:pStyle w:val="Paragraphedeliste"/>
        <w:rPr>
          <w:lang w:val="en-US"/>
        </w:rPr>
      </w:pPr>
    </w:p>
    <w:p w:rsidR="00FC56B7" w:rsidRPr="00FC56B7" w:rsidRDefault="00FC56B7" w:rsidP="00FC56B7">
      <w:pPr>
        <w:pStyle w:val="Paragraphedeliste"/>
        <w:spacing w:after="360"/>
        <w:rPr>
          <w:lang w:val="en-US"/>
        </w:rPr>
      </w:pPr>
      <w:r w:rsidRPr="00FC56B7">
        <w:rPr>
          <w:lang w:val="en-US"/>
        </w:rPr>
        <w:t xml:space="preserve">The justification of this implementation comes from the clang documentation of </w:t>
      </w:r>
      <w:r w:rsidRPr="00AA4146">
        <w:rPr>
          <w:rStyle w:val="LienUnit"/>
          <w:lang w:val="en-US"/>
        </w:rPr>
        <w:t>clang</w:t>
      </w:r>
      <w:r w:rsidRPr="00AA4146">
        <w:rPr>
          <w:rStyle w:val="TexteC"/>
          <w:lang w:val="en-US"/>
        </w:rPr>
        <w:t>::</w:t>
      </w:r>
      <w:proofErr w:type="spellStart"/>
      <w:r>
        <w:rPr>
          <w:rStyle w:val="LienClasseC"/>
          <w:lang w:val="en-US"/>
        </w:rPr>
        <w:t>RecursiveASTVisitor</w:t>
      </w:r>
      <w:proofErr w:type="spellEnd"/>
      <w:r w:rsidRPr="00FC56B7">
        <w:rPr>
          <w:lang w:val="en-US"/>
        </w:rPr>
        <w:t>:</w:t>
      </w:r>
    </w:p>
    <w:p w:rsidR="00FC56B7" w:rsidRPr="00FC56B7" w:rsidRDefault="00FC56B7" w:rsidP="00FC56B7">
      <w:pPr>
        <w:pStyle w:val="Paragraphedeliste"/>
        <w:spacing w:after="360"/>
        <w:rPr>
          <w:lang w:val="en-US"/>
        </w:rPr>
      </w:pPr>
    </w:p>
    <w:p w:rsidR="00FC56B7" w:rsidRPr="00FC56B7" w:rsidRDefault="00FC56B7" w:rsidP="00FC56B7">
      <w:pPr>
        <w:pStyle w:val="Paragraphedeliste"/>
        <w:ind w:left="1134"/>
        <w:rPr>
          <w:rFonts w:ascii="Courier New" w:hAnsi="Courier New" w:cs="Courier New"/>
          <w:sz w:val="18"/>
          <w:szCs w:val="18"/>
          <w:lang w:val="en-US"/>
        </w:rPr>
      </w:pPr>
      <w:r w:rsidRPr="00FC56B7">
        <w:rPr>
          <w:rFonts w:ascii="Courier New" w:hAnsi="Courier New" w:cs="Courier New"/>
          <w:sz w:val="18"/>
          <w:szCs w:val="18"/>
          <w:lang w:val="en-US"/>
        </w:rPr>
        <w:t xml:space="preserve">Clients of this visitor should subclass the visitor (providing themselves as the template argument, using the curiously recurring template pattern) and override any of the </w:t>
      </w:r>
      <w:r w:rsidRPr="00566C37">
        <w:rPr>
          <w:rStyle w:val="LienUnit"/>
          <w:rFonts w:ascii="Courier New" w:hAnsi="Courier New" w:cs="Courier New"/>
          <w:sz w:val="18"/>
          <w:szCs w:val="18"/>
          <w:lang w:val="en-US"/>
        </w:rPr>
        <w:t>clang</w:t>
      </w:r>
      <w:r w:rsidRPr="00566C37">
        <w:rPr>
          <w:rStyle w:val="TexteC"/>
          <w:rFonts w:ascii="Courier New" w:hAnsi="Courier New" w:cs="Courier New"/>
          <w:sz w:val="18"/>
          <w:szCs w:val="18"/>
          <w:lang w:val="en-US"/>
        </w:rPr>
        <w:t>::</w:t>
      </w:r>
      <w:proofErr w:type="spellStart"/>
      <w:r w:rsidRPr="00566C37">
        <w:rPr>
          <w:rStyle w:val="LienClasseC"/>
          <w:rFonts w:ascii="Courier New" w:hAnsi="Courier New" w:cs="Courier New"/>
          <w:sz w:val="18"/>
          <w:szCs w:val="18"/>
          <w:lang w:val="en-US"/>
        </w:rPr>
        <w:t>RecursiveASTVisitor</w:t>
      </w:r>
      <w:proofErr w:type="spellEnd"/>
      <w:r w:rsidRPr="00566C37">
        <w:rPr>
          <w:rStyle w:val="TexteC"/>
          <w:rFonts w:ascii="Courier New" w:hAnsi="Courier New" w:cs="Courier New"/>
          <w:sz w:val="18"/>
          <w:szCs w:val="18"/>
          <w:lang w:val="en-US"/>
        </w:rPr>
        <w:t>::</w:t>
      </w:r>
      <w:r w:rsidRPr="00FC56B7">
        <w:rPr>
          <w:rStyle w:val="LienMthode"/>
          <w:rFonts w:ascii="Courier New" w:hAnsi="Courier New" w:cs="Courier New"/>
          <w:sz w:val="18"/>
          <w:szCs w:val="18"/>
          <w:lang w:val="en-US"/>
        </w:rPr>
        <w:t>Traverse</w:t>
      </w:r>
      <w:r w:rsidRPr="00FC56B7">
        <w:rPr>
          <w:rFonts w:ascii="Courier New" w:hAnsi="Courier New" w:cs="Courier New"/>
          <w:sz w:val="18"/>
          <w:szCs w:val="18"/>
          <w:lang w:val="en-US"/>
        </w:rPr>
        <w:t xml:space="preserve">*, </w:t>
      </w:r>
      <w:r w:rsidRPr="00566C37">
        <w:rPr>
          <w:rStyle w:val="LienUnit"/>
          <w:rFonts w:ascii="Courier New" w:hAnsi="Courier New" w:cs="Courier New"/>
          <w:sz w:val="18"/>
          <w:szCs w:val="18"/>
          <w:lang w:val="en-US"/>
        </w:rPr>
        <w:t>clang</w:t>
      </w:r>
      <w:r w:rsidRPr="00566C37">
        <w:rPr>
          <w:rStyle w:val="TexteC"/>
          <w:rFonts w:ascii="Courier New" w:hAnsi="Courier New" w:cs="Courier New"/>
          <w:sz w:val="18"/>
          <w:szCs w:val="18"/>
          <w:lang w:val="en-US"/>
        </w:rPr>
        <w:t>::</w:t>
      </w:r>
      <w:proofErr w:type="spellStart"/>
      <w:r w:rsidRPr="00566C37">
        <w:rPr>
          <w:rStyle w:val="LienClasseC"/>
          <w:rFonts w:ascii="Courier New" w:hAnsi="Courier New" w:cs="Courier New"/>
          <w:sz w:val="18"/>
          <w:szCs w:val="18"/>
          <w:lang w:val="en-US"/>
        </w:rPr>
        <w:t>RecursiveASTVisitor</w:t>
      </w:r>
      <w:proofErr w:type="spellEnd"/>
      <w:r w:rsidRPr="00566C37">
        <w:rPr>
          <w:rStyle w:val="TexteC"/>
          <w:rFonts w:ascii="Courier New" w:hAnsi="Courier New" w:cs="Courier New"/>
          <w:sz w:val="18"/>
          <w:szCs w:val="18"/>
          <w:lang w:val="en-US"/>
        </w:rPr>
        <w:t>::</w:t>
      </w:r>
      <w:r w:rsidRPr="00FC56B7">
        <w:rPr>
          <w:rStyle w:val="LienMthode"/>
          <w:rFonts w:ascii="Courier New" w:hAnsi="Courier New" w:cs="Courier New"/>
          <w:sz w:val="18"/>
          <w:szCs w:val="18"/>
          <w:lang w:val="en-US"/>
        </w:rPr>
        <w:t>WalkUpFrom</w:t>
      </w:r>
      <w:r w:rsidRPr="00FC56B7">
        <w:rPr>
          <w:rFonts w:ascii="Courier New" w:hAnsi="Courier New" w:cs="Courier New"/>
          <w:sz w:val="18"/>
          <w:szCs w:val="18"/>
          <w:lang w:val="en-US"/>
        </w:rPr>
        <w:t xml:space="preserve">*, and Visit* methods for declarations, types, statements, expressions, or other AST nodes where the visitor should customize behavior.  Most users only need to override Visit*.  Advanced users may override </w:t>
      </w:r>
      <w:r w:rsidRPr="00566C37">
        <w:rPr>
          <w:rStyle w:val="LienUnit"/>
          <w:rFonts w:ascii="Courier New" w:hAnsi="Courier New" w:cs="Courier New"/>
          <w:sz w:val="18"/>
          <w:szCs w:val="18"/>
          <w:lang w:val="en-US"/>
        </w:rPr>
        <w:t>clang</w:t>
      </w:r>
      <w:r w:rsidRPr="00566C37">
        <w:rPr>
          <w:rStyle w:val="TexteC"/>
          <w:rFonts w:ascii="Courier New" w:hAnsi="Courier New" w:cs="Courier New"/>
          <w:sz w:val="18"/>
          <w:szCs w:val="18"/>
          <w:lang w:val="en-US"/>
        </w:rPr>
        <w:t>::</w:t>
      </w:r>
      <w:proofErr w:type="spellStart"/>
      <w:r w:rsidRPr="00566C37">
        <w:rPr>
          <w:rStyle w:val="LienClasseC"/>
          <w:rFonts w:ascii="Courier New" w:hAnsi="Courier New" w:cs="Courier New"/>
          <w:sz w:val="18"/>
          <w:szCs w:val="18"/>
          <w:lang w:val="en-US"/>
        </w:rPr>
        <w:t>RecursiveASTVisitor</w:t>
      </w:r>
      <w:proofErr w:type="spellEnd"/>
      <w:r w:rsidRPr="00566C37">
        <w:rPr>
          <w:rStyle w:val="TexteC"/>
          <w:rFonts w:ascii="Courier New" w:hAnsi="Courier New" w:cs="Courier New"/>
          <w:sz w:val="18"/>
          <w:szCs w:val="18"/>
          <w:lang w:val="en-US"/>
        </w:rPr>
        <w:t>::</w:t>
      </w:r>
      <w:r w:rsidRPr="00FC56B7">
        <w:rPr>
          <w:rStyle w:val="LienMthode"/>
          <w:rFonts w:ascii="Courier New" w:hAnsi="Courier New" w:cs="Courier New"/>
          <w:sz w:val="18"/>
          <w:szCs w:val="18"/>
          <w:lang w:val="en-US"/>
        </w:rPr>
        <w:t>Traverse</w:t>
      </w:r>
      <w:r w:rsidRPr="00FC56B7">
        <w:rPr>
          <w:rFonts w:ascii="Courier New" w:hAnsi="Courier New" w:cs="Courier New"/>
          <w:sz w:val="18"/>
          <w:szCs w:val="18"/>
          <w:lang w:val="en-US"/>
        </w:rPr>
        <w:t xml:space="preserve">* and </w:t>
      </w:r>
      <w:r w:rsidRPr="00566C37">
        <w:rPr>
          <w:rStyle w:val="LienUnit"/>
          <w:rFonts w:ascii="Courier New" w:hAnsi="Courier New" w:cs="Courier New"/>
          <w:sz w:val="18"/>
          <w:szCs w:val="18"/>
          <w:lang w:val="en-US"/>
        </w:rPr>
        <w:t>clang</w:t>
      </w:r>
      <w:r w:rsidRPr="00566C37">
        <w:rPr>
          <w:rStyle w:val="TexteC"/>
          <w:rFonts w:ascii="Courier New" w:hAnsi="Courier New" w:cs="Courier New"/>
          <w:sz w:val="18"/>
          <w:szCs w:val="18"/>
          <w:lang w:val="en-US"/>
        </w:rPr>
        <w:t>::</w:t>
      </w:r>
      <w:proofErr w:type="spellStart"/>
      <w:r w:rsidRPr="00566C37">
        <w:rPr>
          <w:rStyle w:val="LienClasseC"/>
          <w:rFonts w:ascii="Courier New" w:hAnsi="Courier New" w:cs="Courier New"/>
          <w:sz w:val="18"/>
          <w:szCs w:val="18"/>
          <w:lang w:val="en-US"/>
        </w:rPr>
        <w:t>RecursiveASTVisitor</w:t>
      </w:r>
      <w:proofErr w:type="spellEnd"/>
      <w:r w:rsidRPr="00566C37">
        <w:rPr>
          <w:rStyle w:val="TexteC"/>
          <w:rFonts w:ascii="Courier New" w:hAnsi="Courier New" w:cs="Courier New"/>
          <w:sz w:val="18"/>
          <w:szCs w:val="18"/>
          <w:lang w:val="en-US"/>
        </w:rPr>
        <w:t>::</w:t>
      </w:r>
      <w:r w:rsidRPr="00FC56B7">
        <w:rPr>
          <w:rStyle w:val="LienMthode"/>
          <w:rFonts w:ascii="Courier New" w:hAnsi="Courier New" w:cs="Courier New"/>
          <w:sz w:val="18"/>
          <w:szCs w:val="18"/>
          <w:lang w:val="en-US"/>
        </w:rPr>
        <w:t>WalkUpFrom</w:t>
      </w:r>
      <w:r w:rsidRPr="00FC56B7">
        <w:rPr>
          <w:rFonts w:ascii="Courier New" w:hAnsi="Courier New" w:cs="Courier New"/>
          <w:sz w:val="18"/>
          <w:szCs w:val="18"/>
          <w:lang w:val="en-US"/>
        </w:rPr>
        <w:t>* to implement custom traversal strategies.  Returning false from one of these overridden functions will abort the entire traversal.</w:t>
      </w:r>
    </w:p>
    <w:p w:rsidR="00FC56B7" w:rsidRPr="00FC56B7" w:rsidRDefault="00FC56B7" w:rsidP="00FC56B7">
      <w:pPr>
        <w:pStyle w:val="Paragraphedeliste"/>
        <w:ind w:left="1134"/>
        <w:rPr>
          <w:rFonts w:ascii="Courier New" w:hAnsi="Courier New" w:cs="Courier New"/>
          <w:sz w:val="18"/>
          <w:szCs w:val="18"/>
          <w:lang w:val="en-US"/>
        </w:rPr>
      </w:pPr>
    </w:p>
    <w:p w:rsidR="00FC56B7" w:rsidRPr="00FC56B7" w:rsidRDefault="00FC56B7" w:rsidP="00FC56B7">
      <w:pPr>
        <w:pStyle w:val="Paragraphedeliste"/>
        <w:ind w:left="1134"/>
        <w:rPr>
          <w:rFonts w:ascii="Courier New" w:hAnsi="Courier New" w:cs="Courier New"/>
          <w:sz w:val="18"/>
          <w:szCs w:val="18"/>
          <w:lang w:val="en-US"/>
        </w:rPr>
      </w:pPr>
      <w:r w:rsidRPr="00FC56B7">
        <w:rPr>
          <w:rFonts w:ascii="Courier New" w:hAnsi="Courier New" w:cs="Courier New"/>
          <w:sz w:val="18"/>
          <w:szCs w:val="18"/>
          <w:lang w:val="en-US"/>
        </w:rPr>
        <w:t xml:space="preserve">By default, this visitor tries to visit every part of the explicit source code exactly once.  The default policy towards templates is to descend into the 'pattern' class or function body, not any explicit or implicit instantiations.  Explicit specializations are still visited, and the patterns of partial specializations are visited separately.  This behavior can be changed by overriding </w:t>
      </w:r>
      <w:r w:rsidRPr="00566C37">
        <w:rPr>
          <w:rStyle w:val="LienUnit"/>
          <w:rFonts w:ascii="Courier New" w:hAnsi="Courier New" w:cs="Courier New"/>
          <w:sz w:val="18"/>
          <w:szCs w:val="18"/>
          <w:lang w:val="en-US"/>
        </w:rPr>
        <w:t>clang</w:t>
      </w:r>
      <w:r w:rsidRPr="00566C37">
        <w:rPr>
          <w:rStyle w:val="TexteC"/>
          <w:rFonts w:ascii="Courier New" w:hAnsi="Courier New" w:cs="Courier New"/>
          <w:sz w:val="18"/>
          <w:szCs w:val="18"/>
          <w:lang w:val="en-US"/>
        </w:rPr>
        <w:t>::</w:t>
      </w:r>
      <w:proofErr w:type="spellStart"/>
      <w:r w:rsidRPr="00566C37">
        <w:rPr>
          <w:rStyle w:val="LienClasseC"/>
          <w:rFonts w:ascii="Courier New" w:hAnsi="Courier New" w:cs="Courier New"/>
          <w:sz w:val="18"/>
          <w:szCs w:val="18"/>
          <w:lang w:val="en-US"/>
        </w:rPr>
        <w:t>RecursiveASTVisitor</w:t>
      </w:r>
      <w:proofErr w:type="spellEnd"/>
      <w:r w:rsidRPr="00566C37">
        <w:rPr>
          <w:rStyle w:val="TexteC"/>
          <w:rFonts w:ascii="Courier New" w:hAnsi="Courier New" w:cs="Courier New"/>
          <w:sz w:val="18"/>
          <w:szCs w:val="18"/>
          <w:lang w:val="en-US"/>
        </w:rPr>
        <w:t>::</w:t>
      </w:r>
      <w:r w:rsidRPr="00FC56B7">
        <w:rPr>
          <w:rStyle w:val="LienMthode"/>
          <w:rFonts w:ascii="Courier New" w:hAnsi="Courier New" w:cs="Courier New"/>
          <w:sz w:val="18"/>
          <w:szCs w:val="18"/>
          <w:lang w:val="en-US"/>
        </w:rPr>
        <w:t>shouldVisitTemplateInstantiations</w:t>
      </w:r>
      <w:r w:rsidRPr="00FC56B7">
        <w:rPr>
          <w:rFonts w:ascii="Courier New" w:hAnsi="Courier New" w:cs="Courier New"/>
          <w:sz w:val="18"/>
          <w:szCs w:val="18"/>
          <w:lang w:val="en-US"/>
        </w:rPr>
        <w:t>() in the derived class to return true, in which case all known implicit and explicit instantiations will be visited at the same time as the pattern from which they were produced.</w:t>
      </w:r>
    </w:p>
    <w:p w:rsidR="00FC56B7" w:rsidRPr="00FC56B7" w:rsidRDefault="00FC56B7" w:rsidP="00FC56B7">
      <w:pPr>
        <w:rPr>
          <w:lang w:val="en-US"/>
        </w:rPr>
      </w:pPr>
    </w:p>
    <w:p w:rsidR="00AE3CEA" w:rsidRDefault="00FC56B7" w:rsidP="00FC56B7">
      <w:pPr>
        <w:rPr>
          <w:lang w:val="en-US"/>
        </w:rPr>
      </w:pPr>
      <w:r w:rsidRPr="00FC56B7">
        <w:rPr>
          <w:lang w:val="en-US"/>
        </w:rPr>
        <w:t xml:space="preserve">The current implementation of </w:t>
      </w:r>
      <w:r w:rsidRPr="000F7957">
        <w:rPr>
          <w:rStyle w:val="TexteC"/>
          <w:lang w:val="en-US"/>
        </w:rPr>
        <w:t>FramaCIRGen</w:t>
      </w:r>
      <w:r w:rsidRPr="00FC56B7">
        <w:rPr>
          <w:lang w:val="en-US"/>
        </w:rPr>
        <w:t xml:space="preserve"> follows these guidelines. The </w:t>
      </w:r>
      <w:r w:rsidR="0039778F">
        <w:rPr>
          <w:lang w:val="en-US"/>
        </w:rPr>
        <w:t>entry</w:t>
      </w:r>
      <w:r w:rsidRPr="00FC56B7">
        <w:rPr>
          <w:lang w:val="en-US"/>
        </w:rPr>
        <w:t xml:space="preserve"> class is the class </w:t>
      </w:r>
      <w:r w:rsidRPr="00FC56B7">
        <w:rPr>
          <w:rStyle w:val="LienClasseC"/>
          <w:lang w:val="en-US"/>
        </w:rPr>
        <w:t>FramaCIRGenAction</w:t>
      </w:r>
      <w:r w:rsidRPr="00FC56B7">
        <w:rPr>
          <w:lang w:val="en-US"/>
        </w:rPr>
        <w:t xml:space="preserve"> that inherits from </w:t>
      </w:r>
      <w:r w:rsidRPr="00AA4146">
        <w:rPr>
          <w:rStyle w:val="LienUnit"/>
          <w:lang w:val="en-US"/>
        </w:rPr>
        <w:t>clang</w:t>
      </w:r>
      <w:r w:rsidRPr="00AA4146">
        <w:rPr>
          <w:rStyle w:val="TexteC"/>
          <w:lang w:val="en-US"/>
        </w:rPr>
        <w:t>::</w:t>
      </w:r>
      <w:proofErr w:type="spellStart"/>
      <w:r w:rsidRPr="00402142">
        <w:rPr>
          <w:rStyle w:val="LienClasseC"/>
          <w:lang w:val="en-US"/>
        </w:rPr>
        <w:t>ASTFrontendAction</w:t>
      </w:r>
      <w:proofErr w:type="spellEnd"/>
      <w:r w:rsidRPr="00FC56B7">
        <w:rPr>
          <w:lang w:val="en-US"/>
        </w:rPr>
        <w:t xml:space="preserve"> to provide an implementation for </w:t>
      </w:r>
      <w:r w:rsidRPr="00AA4146">
        <w:rPr>
          <w:rStyle w:val="LienUnit"/>
          <w:lang w:val="en-US"/>
        </w:rPr>
        <w:t>clang</w:t>
      </w:r>
      <w:r w:rsidRPr="00AA4146">
        <w:rPr>
          <w:rStyle w:val="TexteC"/>
          <w:lang w:val="en-US"/>
        </w:rPr>
        <w:t>::</w:t>
      </w:r>
      <w:proofErr w:type="spellStart"/>
      <w:r>
        <w:rPr>
          <w:rStyle w:val="LienClasseC"/>
          <w:lang w:val="en-US"/>
        </w:rPr>
        <w:t>ASTFrontendAction</w:t>
      </w:r>
      <w:proofErr w:type="spellEnd"/>
      <w:r w:rsidRPr="006419AB">
        <w:rPr>
          <w:rStyle w:val="TexteC"/>
          <w:lang w:val="en-US"/>
        </w:rPr>
        <w:t>::</w:t>
      </w:r>
      <w:r>
        <w:rPr>
          <w:rStyle w:val="LienMthode"/>
          <w:lang w:val="en-US"/>
        </w:rPr>
        <w:t>CreateASTConsumer</w:t>
      </w:r>
      <w:r w:rsidR="00C104AD">
        <w:rPr>
          <w:lang w:val="en-US"/>
        </w:rPr>
        <w:t xml:space="preserve"> (see guideline </w:t>
      </w:r>
      <w:r w:rsidR="00C104AD">
        <w:rPr>
          <w:lang w:val="en-US"/>
        </w:rPr>
        <w:fldChar w:fldCharType="begin"/>
      </w:r>
      <w:r w:rsidR="00C104AD">
        <w:rPr>
          <w:lang w:val="en-US"/>
        </w:rPr>
        <w:instrText xml:space="preserve"> REF _Ref396392435 \n \h </w:instrText>
      </w:r>
      <w:r w:rsidR="00C104AD">
        <w:rPr>
          <w:lang w:val="en-US"/>
        </w:rPr>
      </w:r>
      <w:r w:rsidR="00C104AD">
        <w:rPr>
          <w:lang w:val="en-US"/>
        </w:rPr>
        <w:fldChar w:fldCharType="separate"/>
      </w:r>
      <w:r w:rsidR="00C104AD">
        <w:rPr>
          <w:lang w:val="en-US"/>
        </w:rPr>
        <w:t>1</w:t>
      </w:r>
      <w:r w:rsidR="00C104AD">
        <w:rPr>
          <w:lang w:val="en-US"/>
        </w:rPr>
        <w:fldChar w:fldCharType="end"/>
      </w:r>
      <w:r w:rsidR="00C104AD">
        <w:rPr>
          <w:lang w:val="en-US"/>
        </w:rPr>
        <w:t>).</w:t>
      </w:r>
      <w:r w:rsidR="00CF7466">
        <w:rPr>
          <w:lang w:val="en-US"/>
        </w:rPr>
        <w:t xml:space="preserve"> </w:t>
      </w:r>
      <w:r w:rsidR="00C104AD">
        <w:rPr>
          <w:lang w:val="en-US"/>
        </w:rPr>
        <w:t xml:space="preserve">This implementation creates a </w:t>
      </w:r>
      <w:proofErr w:type="spellStart"/>
      <w:r w:rsidR="00C104AD" w:rsidRPr="00C104AD">
        <w:rPr>
          <w:rStyle w:val="LienUnit"/>
          <w:lang w:val="en-US"/>
        </w:rPr>
        <w:t>ClangVisitor</w:t>
      </w:r>
      <w:proofErr w:type="spellEnd"/>
      <w:r w:rsidR="00C104AD" w:rsidRPr="00C104AD">
        <w:rPr>
          <w:rStyle w:val="TexteC"/>
          <w:lang w:val="en-US"/>
        </w:rPr>
        <w:t>::</w:t>
      </w:r>
      <w:r w:rsidR="00C104AD" w:rsidRPr="00C104AD">
        <w:rPr>
          <w:rStyle w:val="LienClasseC"/>
          <w:lang w:val="en-US"/>
        </w:rPr>
        <w:t>Visitor</w:t>
      </w:r>
      <w:r w:rsidR="00C104AD">
        <w:rPr>
          <w:lang w:val="en-US"/>
        </w:rPr>
        <w:t xml:space="preserve"> that inherits from </w:t>
      </w:r>
      <w:r w:rsidR="00C104AD" w:rsidRPr="005C40F1">
        <w:rPr>
          <w:rStyle w:val="LienUnit"/>
          <w:lang w:val="en-US"/>
        </w:rPr>
        <w:t>clang</w:t>
      </w:r>
      <w:r w:rsidR="00C104AD" w:rsidRPr="005C40F1">
        <w:rPr>
          <w:rStyle w:val="TexteC"/>
          <w:lang w:val="en-US"/>
        </w:rPr>
        <w:t>::</w:t>
      </w:r>
      <w:proofErr w:type="spellStart"/>
      <w:r w:rsidR="00C104AD" w:rsidRPr="005C40F1">
        <w:rPr>
          <w:rStyle w:val="LienClasseC"/>
          <w:lang w:val="en-US"/>
        </w:rPr>
        <w:t>ASTConsumer</w:t>
      </w:r>
      <w:proofErr w:type="spellEnd"/>
      <w:r w:rsidR="00C104AD">
        <w:rPr>
          <w:lang w:val="en-US"/>
        </w:rPr>
        <w:t xml:space="preserve"> and from </w:t>
      </w:r>
      <w:r w:rsidR="00C104AD" w:rsidRPr="005C40F1">
        <w:rPr>
          <w:rStyle w:val="LienUnit"/>
          <w:lang w:val="en-US"/>
        </w:rPr>
        <w:t>clang</w:t>
      </w:r>
      <w:r w:rsidR="00C104AD" w:rsidRPr="005C40F1">
        <w:rPr>
          <w:rStyle w:val="TexteC"/>
          <w:lang w:val="en-US"/>
        </w:rPr>
        <w:t>::</w:t>
      </w:r>
      <w:proofErr w:type="spellStart"/>
      <w:r w:rsidR="00C104AD" w:rsidRPr="005C40F1">
        <w:rPr>
          <w:rStyle w:val="LienClasseC"/>
          <w:lang w:val="en-US"/>
        </w:rPr>
        <w:t>RecursiveASTVisitor</w:t>
      </w:r>
      <w:proofErr w:type="spellEnd"/>
      <w:r w:rsidR="00C104AD">
        <w:rPr>
          <w:lang w:val="en-US"/>
        </w:rPr>
        <w:t xml:space="preserve">. </w:t>
      </w:r>
      <w:r w:rsidR="005C40F1">
        <w:rPr>
          <w:lang w:val="en-US"/>
        </w:rPr>
        <w:t xml:space="preserve">The </w:t>
      </w:r>
      <w:proofErr w:type="spellStart"/>
      <w:r w:rsidR="005C40F1" w:rsidRPr="00C104AD">
        <w:rPr>
          <w:rStyle w:val="LienUnit"/>
          <w:lang w:val="en-US"/>
        </w:rPr>
        <w:t>ClangVisitor</w:t>
      </w:r>
      <w:proofErr w:type="spellEnd"/>
      <w:r w:rsidR="005C40F1" w:rsidRPr="00C104AD">
        <w:rPr>
          <w:rStyle w:val="TexteC"/>
          <w:lang w:val="en-US"/>
        </w:rPr>
        <w:t>::</w:t>
      </w:r>
      <w:r w:rsidR="005C40F1" w:rsidRPr="00C104AD">
        <w:rPr>
          <w:rStyle w:val="LienClasseC"/>
          <w:lang w:val="en-US"/>
        </w:rPr>
        <w:t>Visitor</w:t>
      </w:r>
      <w:r w:rsidR="005C40F1">
        <w:rPr>
          <w:lang w:val="en-US"/>
        </w:rPr>
        <w:t xml:space="preserve"> </w:t>
      </w:r>
      <w:r w:rsidR="00C91F75">
        <w:rPr>
          <w:lang w:val="en-US"/>
        </w:rPr>
        <w:t>stores a</w:t>
      </w:r>
      <w:r w:rsidR="005C40F1">
        <w:rPr>
          <w:lang w:val="en-US"/>
        </w:rPr>
        <w:t xml:space="preserve"> </w:t>
      </w:r>
      <w:proofErr w:type="spellStart"/>
      <w:r w:rsidR="00C91F75" w:rsidRPr="00AE3CEA">
        <w:rPr>
          <w:rStyle w:val="LienUnit"/>
          <w:lang w:val="en-US"/>
        </w:rPr>
        <w:t>ClangVisitor</w:t>
      </w:r>
      <w:proofErr w:type="spellEnd"/>
      <w:r w:rsidR="00C91F75" w:rsidRPr="00AE3CEA">
        <w:rPr>
          <w:rStyle w:val="TexteC"/>
          <w:lang w:val="en-US"/>
        </w:rPr>
        <w:t>::</w:t>
      </w:r>
      <w:r w:rsidR="005C40F1" w:rsidRPr="005C40F1">
        <w:rPr>
          <w:rStyle w:val="LienClasseC"/>
          <w:lang w:val="en-US"/>
        </w:rPr>
        <w:t>AnnotationCommentHandler</w:t>
      </w:r>
      <w:r w:rsidR="005C40F1">
        <w:rPr>
          <w:lang w:val="en-US"/>
        </w:rPr>
        <w:t xml:space="preserve"> that inherits from </w:t>
      </w:r>
      <w:r w:rsidR="005C40F1" w:rsidRPr="0033647E">
        <w:rPr>
          <w:rStyle w:val="LienUnit"/>
          <w:lang w:val="en-US"/>
        </w:rPr>
        <w:lastRenderedPageBreak/>
        <w:t>clang</w:t>
      </w:r>
      <w:r w:rsidR="005C40F1" w:rsidRPr="0033647E">
        <w:rPr>
          <w:rStyle w:val="TexteC"/>
          <w:lang w:val="en-US"/>
        </w:rPr>
        <w:t>::</w:t>
      </w:r>
      <w:proofErr w:type="spellStart"/>
      <w:r w:rsidR="005C40F1" w:rsidRPr="0033647E">
        <w:rPr>
          <w:rStyle w:val="LienClasseC"/>
          <w:lang w:val="en-US"/>
        </w:rPr>
        <w:t>CommentHandler</w:t>
      </w:r>
      <w:proofErr w:type="spellEnd"/>
      <w:r w:rsidR="005C40F1">
        <w:rPr>
          <w:lang w:val="en-US"/>
        </w:rPr>
        <w:t xml:space="preserve">. The </w:t>
      </w:r>
      <w:proofErr w:type="spellStart"/>
      <w:r w:rsidR="00C91F75" w:rsidRPr="00AE3CEA">
        <w:rPr>
          <w:rStyle w:val="LienUnit"/>
          <w:lang w:val="en-US"/>
        </w:rPr>
        <w:t>ClangVisitor</w:t>
      </w:r>
      <w:proofErr w:type="spellEnd"/>
      <w:r w:rsidR="00C91F75" w:rsidRPr="00AE3CEA">
        <w:rPr>
          <w:rStyle w:val="TexteC"/>
          <w:lang w:val="en-US"/>
        </w:rPr>
        <w:t>::</w:t>
      </w:r>
      <w:r w:rsidR="005C40F1" w:rsidRPr="005C40F1">
        <w:rPr>
          <w:rStyle w:val="LienClasseC"/>
          <w:lang w:val="en-US"/>
        </w:rPr>
        <w:t>AnnotationCommentHandler</w:t>
      </w:r>
      <w:r w:rsidR="005C40F1">
        <w:rPr>
          <w:lang w:val="en-US"/>
        </w:rPr>
        <w:t xml:space="preserve"> is registered at the level of the </w:t>
      </w:r>
      <w:r w:rsidR="005C40F1" w:rsidRPr="005C40F1">
        <w:rPr>
          <w:rStyle w:val="LienUnit"/>
          <w:lang w:val="en-US"/>
        </w:rPr>
        <w:t>clang</w:t>
      </w:r>
      <w:r w:rsidR="005C40F1" w:rsidRPr="005C40F1">
        <w:rPr>
          <w:rStyle w:val="TexteC"/>
          <w:lang w:val="en-US"/>
        </w:rPr>
        <w:t>::</w:t>
      </w:r>
      <w:r w:rsidR="005C40F1" w:rsidRPr="005C40F1">
        <w:rPr>
          <w:rStyle w:val="LienClasseC"/>
          <w:lang w:val="en-US"/>
        </w:rPr>
        <w:t>Preprocessor</w:t>
      </w:r>
      <w:r w:rsidR="005C40F1">
        <w:rPr>
          <w:lang w:val="en-US"/>
        </w:rPr>
        <w:t xml:space="preserve"> and is active during the preprocessing phase (see guideline </w:t>
      </w:r>
      <w:r w:rsidR="005C40F1">
        <w:rPr>
          <w:lang w:val="en-US"/>
        </w:rPr>
        <w:fldChar w:fldCharType="begin"/>
      </w:r>
      <w:r w:rsidR="005C40F1">
        <w:rPr>
          <w:lang w:val="en-US"/>
        </w:rPr>
        <w:instrText xml:space="preserve"> REF _Ref396392697 \n \h </w:instrText>
      </w:r>
      <w:r w:rsidR="005C40F1">
        <w:rPr>
          <w:lang w:val="en-US"/>
        </w:rPr>
      </w:r>
      <w:r w:rsidR="005C40F1">
        <w:rPr>
          <w:lang w:val="en-US"/>
        </w:rPr>
        <w:fldChar w:fldCharType="separate"/>
      </w:r>
      <w:r w:rsidR="005C40F1">
        <w:rPr>
          <w:lang w:val="en-US"/>
        </w:rPr>
        <w:t>2</w:t>
      </w:r>
      <w:r w:rsidR="005C40F1">
        <w:rPr>
          <w:lang w:val="en-US"/>
        </w:rPr>
        <w:fldChar w:fldCharType="end"/>
      </w:r>
      <w:r w:rsidR="005C40F1">
        <w:rPr>
          <w:lang w:val="en-US"/>
        </w:rPr>
        <w:t xml:space="preserve">). When the preprocessor encounters a comment that it recognizes as an ACSL++ comment it stores it into </w:t>
      </w:r>
      <w:proofErr w:type="spellStart"/>
      <w:r w:rsidR="005C40F1" w:rsidRPr="00AE3CEA">
        <w:rPr>
          <w:rStyle w:val="LienUnit"/>
          <w:lang w:val="en-US"/>
        </w:rPr>
        <w:t>ClangVisitor</w:t>
      </w:r>
      <w:proofErr w:type="spellEnd"/>
      <w:r w:rsidR="005C40F1" w:rsidRPr="00AE3CEA">
        <w:rPr>
          <w:rStyle w:val="TexteC"/>
          <w:lang w:val="en-US"/>
        </w:rPr>
        <w:t>::</w:t>
      </w:r>
      <w:r w:rsidR="005C40F1" w:rsidRPr="00AE3CEA">
        <w:rPr>
          <w:rStyle w:val="LienClasseC"/>
          <w:lang w:val="en-US"/>
        </w:rPr>
        <w:t>AnnotationCommentList</w:t>
      </w:r>
      <w:r w:rsidR="005C40F1">
        <w:rPr>
          <w:lang w:val="en-US"/>
        </w:rPr>
        <w:t>.</w:t>
      </w:r>
      <w:r w:rsidR="00AE3CEA">
        <w:rPr>
          <w:lang w:val="en-US"/>
        </w:rPr>
        <w:t xml:space="preserve"> At the end of the preprocessing and of the parsing phase, the complete clang/AST is defined </w:t>
      </w:r>
      <w:r w:rsidR="00974B2F">
        <w:rPr>
          <w:lang w:val="en-US"/>
        </w:rPr>
        <w:t xml:space="preserve">in a </w:t>
      </w:r>
      <w:r w:rsidR="00AE3CEA" w:rsidRPr="00974B2F">
        <w:rPr>
          <w:rStyle w:val="LienUnit"/>
          <w:lang w:val="en-US"/>
        </w:rPr>
        <w:t>clang</w:t>
      </w:r>
      <w:r w:rsidR="00AE3CEA" w:rsidRPr="00974B2F">
        <w:rPr>
          <w:rStyle w:val="TexteC"/>
          <w:lang w:val="en-US"/>
        </w:rPr>
        <w:t>::</w:t>
      </w:r>
      <w:r w:rsidR="00974B2F">
        <w:rPr>
          <w:rStyle w:val="LienClasseC"/>
          <w:lang w:val="en-US"/>
        </w:rPr>
        <w:t>Scope</w:t>
      </w:r>
      <w:r w:rsidR="00974B2F">
        <w:rPr>
          <w:lang w:val="en-US"/>
        </w:rPr>
        <w:t xml:space="preserve">, the ACSL++ comments are attached to their right nodes in the clang/AST. Then the next step starts when </w:t>
      </w:r>
      <w:r w:rsidR="00974B2F" w:rsidRPr="00974B2F">
        <w:rPr>
          <w:rStyle w:val="LienClasseC"/>
          <w:lang w:val="en-US"/>
        </w:rPr>
        <w:t>FramaCIRGenAction</w:t>
      </w:r>
      <w:r w:rsidR="00974B2F">
        <w:rPr>
          <w:lang w:val="en-US"/>
        </w:rPr>
        <w:t xml:space="preserve"> (indirectly) calls the methods </w:t>
      </w:r>
      <w:proofErr w:type="spellStart"/>
      <w:r w:rsidR="00974B2F" w:rsidRPr="00974B2F">
        <w:rPr>
          <w:rStyle w:val="LienUnit"/>
          <w:lang w:val="en-US"/>
        </w:rPr>
        <w:t>ClangVisitor</w:t>
      </w:r>
      <w:proofErr w:type="spellEnd"/>
      <w:r w:rsidR="00974B2F" w:rsidRPr="00974B2F">
        <w:rPr>
          <w:rStyle w:val="TexteC"/>
          <w:lang w:val="en-US"/>
        </w:rPr>
        <w:t>::</w:t>
      </w:r>
      <w:r w:rsidR="00974B2F" w:rsidRPr="00974B2F">
        <w:rPr>
          <w:rStyle w:val="LienClasseC"/>
          <w:lang w:val="en-US"/>
        </w:rPr>
        <w:t>Visitor</w:t>
      </w:r>
      <w:r w:rsidR="00974B2F" w:rsidRPr="00974B2F">
        <w:rPr>
          <w:rStyle w:val="TexteC"/>
          <w:lang w:val="en-US"/>
        </w:rPr>
        <w:t>::</w:t>
      </w:r>
      <w:r w:rsidR="00974B2F" w:rsidRPr="00974B2F">
        <w:rPr>
          <w:rStyle w:val="LienMthode"/>
          <w:lang w:val="en-US"/>
        </w:rPr>
        <w:t>HandleTranslationUnit</w:t>
      </w:r>
      <w:r w:rsidR="00974B2F">
        <w:rPr>
          <w:lang w:val="en-US"/>
        </w:rPr>
        <w:t>.</w:t>
      </w:r>
    </w:p>
    <w:p w:rsidR="00974B2F" w:rsidRDefault="00974B2F" w:rsidP="00FC56B7">
      <w:pPr>
        <w:rPr>
          <w:lang w:val="en-US"/>
        </w:rPr>
      </w:pPr>
    </w:p>
    <w:p w:rsidR="00863B9D" w:rsidRDefault="00974B2F" w:rsidP="00FC56B7">
      <w:pPr>
        <w:rPr>
          <w:lang w:val="en-US"/>
        </w:rPr>
      </w:pPr>
      <w:proofErr w:type="spellStart"/>
      <w:r w:rsidRPr="00974B2F">
        <w:rPr>
          <w:rStyle w:val="LienUnit"/>
          <w:lang w:val="en-US"/>
        </w:rPr>
        <w:t>ClangVisitor</w:t>
      </w:r>
      <w:proofErr w:type="spellEnd"/>
      <w:r w:rsidRPr="00974B2F">
        <w:rPr>
          <w:rStyle w:val="TexteC"/>
          <w:lang w:val="en-US"/>
        </w:rPr>
        <w:t>::</w:t>
      </w:r>
      <w:r w:rsidRPr="00974B2F">
        <w:rPr>
          <w:rStyle w:val="LienClasseC"/>
          <w:lang w:val="en-US"/>
        </w:rPr>
        <w:t>Visitor</w:t>
      </w:r>
      <w:r w:rsidRPr="00974B2F">
        <w:rPr>
          <w:rStyle w:val="TexteC"/>
          <w:lang w:val="en-US"/>
        </w:rPr>
        <w:t>::</w:t>
      </w:r>
      <w:r w:rsidRPr="00974B2F">
        <w:rPr>
          <w:rStyle w:val="LienMthode"/>
          <w:lang w:val="en-US"/>
        </w:rPr>
        <w:t>HandleTranslationUnit</w:t>
      </w:r>
      <w:r>
        <w:rPr>
          <w:lang w:val="en-US"/>
        </w:rPr>
        <w:t xml:space="preserve"> executes the complete visit of all the clang nodes stored in </w:t>
      </w:r>
      <w:r w:rsidRPr="00974B2F">
        <w:rPr>
          <w:rStyle w:val="LienUnit"/>
          <w:lang w:val="en-US"/>
        </w:rPr>
        <w:t>clang</w:t>
      </w:r>
      <w:r w:rsidRPr="00974B2F">
        <w:rPr>
          <w:rStyle w:val="TexteC"/>
          <w:lang w:val="en-US"/>
        </w:rPr>
        <w:t>::</w:t>
      </w:r>
      <w:r>
        <w:rPr>
          <w:rStyle w:val="LienClasseC"/>
          <w:lang w:val="en-US"/>
        </w:rPr>
        <w:t>Scope</w:t>
      </w:r>
      <w:r w:rsidR="00863B9D">
        <w:rPr>
          <w:lang w:val="en-US"/>
        </w:rPr>
        <w:t xml:space="preserve"> (see guideline </w:t>
      </w:r>
      <w:r w:rsidR="00863B9D">
        <w:rPr>
          <w:lang w:val="en-US"/>
        </w:rPr>
        <w:fldChar w:fldCharType="begin"/>
      </w:r>
      <w:r w:rsidR="00863B9D">
        <w:rPr>
          <w:lang w:val="en-US"/>
        </w:rPr>
        <w:instrText xml:space="preserve"> REF _Ref396394007 \n \h </w:instrText>
      </w:r>
      <w:r w:rsidR="00863B9D">
        <w:rPr>
          <w:lang w:val="en-US"/>
        </w:rPr>
      </w:r>
      <w:r w:rsidR="00863B9D">
        <w:rPr>
          <w:lang w:val="en-US"/>
        </w:rPr>
        <w:fldChar w:fldCharType="separate"/>
      </w:r>
      <w:r w:rsidR="00863B9D">
        <w:rPr>
          <w:lang w:val="en-US"/>
        </w:rPr>
        <w:t>3</w:t>
      </w:r>
      <w:r w:rsidR="00863B9D">
        <w:rPr>
          <w:lang w:val="en-US"/>
        </w:rPr>
        <w:fldChar w:fldCharType="end"/>
      </w:r>
      <w:r w:rsidR="00863B9D">
        <w:rPr>
          <w:lang w:val="en-US"/>
        </w:rPr>
        <w:t>).</w:t>
      </w:r>
      <w:r>
        <w:rPr>
          <w:lang w:val="en-US"/>
        </w:rPr>
        <w:t xml:space="preserve"> </w:t>
      </w:r>
      <w:r w:rsidR="00863B9D">
        <w:rPr>
          <w:lang w:val="en-US"/>
        </w:rPr>
        <w:t>During this visit, it manages</w:t>
      </w:r>
    </w:p>
    <w:p w:rsidR="00863B9D" w:rsidRDefault="00863B9D" w:rsidP="00CC4764">
      <w:pPr>
        <w:pStyle w:val="Paragraphedeliste"/>
        <w:numPr>
          <w:ilvl w:val="0"/>
          <w:numId w:val="15"/>
        </w:numPr>
        <w:rPr>
          <w:lang w:val="en-US"/>
        </w:rPr>
      </w:pPr>
      <w:r w:rsidRPr="00863B9D">
        <w:rPr>
          <w:lang w:val="en-US"/>
        </w:rPr>
        <w:t xml:space="preserve">the lexical context of clang with the class </w:t>
      </w:r>
      <w:proofErr w:type="spellStart"/>
      <w:r w:rsidRPr="00863B9D">
        <w:rPr>
          <w:rStyle w:val="LienUnit"/>
          <w:lang w:val="en-US"/>
        </w:rPr>
        <w:t>ClangVisitor</w:t>
      </w:r>
      <w:proofErr w:type="spellEnd"/>
      <w:r w:rsidRPr="00863B9D">
        <w:rPr>
          <w:rStyle w:val="TexteC"/>
          <w:lang w:val="en-US"/>
        </w:rPr>
        <w:t>::</w:t>
      </w:r>
      <w:r w:rsidRPr="00863B9D">
        <w:rPr>
          <w:rStyle w:val="LienClasseC"/>
          <w:lang w:val="en-US"/>
        </w:rPr>
        <w:t>LexicalLocalDeclContext</w:t>
      </w:r>
      <w:r w:rsidRPr="00863B9D">
        <w:rPr>
          <w:lang w:val="en-US"/>
        </w:rPr>
        <w:t xml:space="preserve"> (see the hierarchic link </w:t>
      </w:r>
      <w:r w:rsidRPr="00863B9D">
        <w:rPr>
          <w:rStyle w:val="LienUnit"/>
          <w:lang w:val="en-US"/>
        </w:rPr>
        <w:t>clang</w:t>
      </w:r>
      <w:r w:rsidRPr="00863B9D">
        <w:rPr>
          <w:rStyle w:val="TexteC"/>
          <w:lang w:val="en-US"/>
        </w:rPr>
        <w:t>::</w:t>
      </w:r>
      <w:proofErr w:type="spellStart"/>
      <w:r w:rsidRPr="00863B9D">
        <w:rPr>
          <w:rStyle w:val="LienClasseC"/>
          <w:lang w:val="en-US"/>
        </w:rPr>
        <w:t>Decl</w:t>
      </w:r>
      <w:proofErr w:type="spellEnd"/>
      <w:r w:rsidRPr="00863B9D">
        <w:rPr>
          <w:rStyle w:val="TexteC"/>
          <w:lang w:val="en-US"/>
        </w:rPr>
        <w:t>::</w:t>
      </w:r>
      <w:r w:rsidRPr="00863B9D">
        <w:rPr>
          <w:rStyle w:val="LienMthode"/>
          <w:lang w:val="en-US"/>
        </w:rPr>
        <w:t>getLexicalParent</w:t>
      </w:r>
      <w:r w:rsidRPr="00863B9D">
        <w:rPr>
          <w:rStyle w:val="TexteC"/>
          <w:lang w:val="en-US"/>
        </w:rPr>
        <w:t>()</w:t>
      </w:r>
      <w:r w:rsidRPr="00863B9D">
        <w:rPr>
          <w:lang w:val="en-US"/>
        </w:rPr>
        <w:t xml:space="preserve">) and the semantic context of clang with the class </w:t>
      </w:r>
      <w:proofErr w:type="spellStart"/>
      <w:r w:rsidRPr="00863B9D">
        <w:rPr>
          <w:rStyle w:val="LienUnit"/>
          <w:lang w:val="en-US"/>
        </w:rPr>
        <w:t>ClangVisitor</w:t>
      </w:r>
      <w:proofErr w:type="spellEnd"/>
      <w:r w:rsidRPr="00863B9D">
        <w:rPr>
          <w:rStyle w:val="TexteC"/>
          <w:lang w:val="en-US"/>
        </w:rPr>
        <w:t>::</w:t>
      </w:r>
      <w:r w:rsidRPr="00863B9D">
        <w:rPr>
          <w:rStyle w:val="LienClasseC"/>
          <w:lang w:val="en-US"/>
        </w:rPr>
        <w:t>SemanticLocalDeclContext</w:t>
      </w:r>
      <w:r w:rsidRPr="00863B9D">
        <w:rPr>
          <w:lang w:val="en-US"/>
        </w:rPr>
        <w:t xml:space="preserve"> (see the hierarchic link </w:t>
      </w:r>
      <w:r w:rsidRPr="00863B9D">
        <w:rPr>
          <w:rStyle w:val="LienUnit"/>
          <w:lang w:val="en-US"/>
        </w:rPr>
        <w:t>clang</w:t>
      </w:r>
      <w:r w:rsidRPr="00863B9D">
        <w:rPr>
          <w:rStyle w:val="TexteC"/>
          <w:lang w:val="en-US"/>
        </w:rPr>
        <w:t>::</w:t>
      </w:r>
      <w:proofErr w:type="spellStart"/>
      <w:r w:rsidRPr="00863B9D">
        <w:rPr>
          <w:rStyle w:val="LienClasseC"/>
          <w:lang w:val="en-US"/>
        </w:rPr>
        <w:t>Decl</w:t>
      </w:r>
      <w:proofErr w:type="spellEnd"/>
      <w:r w:rsidRPr="00863B9D">
        <w:rPr>
          <w:rStyle w:val="TexteC"/>
          <w:lang w:val="en-US"/>
        </w:rPr>
        <w:t>::</w:t>
      </w:r>
      <w:r w:rsidRPr="00863B9D">
        <w:rPr>
          <w:rStyle w:val="LienMthode"/>
          <w:lang w:val="en-US"/>
        </w:rPr>
        <w:t>getParent</w:t>
      </w:r>
      <w:r w:rsidRPr="00863B9D">
        <w:rPr>
          <w:rStyle w:val="TexteC"/>
          <w:lang w:val="en-US"/>
        </w:rPr>
        <w:t>()</w:t>
      </w:r>
      <w:r w:rsidRPr="00863B9D">
        <w:rPr>
          <w:lang w:val="en-US"/>
        </w:rPr>
        <w:t>)</w:t>
      </w:r>
      <w:r>
        <w:rPr>
          <w:lang w:val="en-US"/>
        </w:rPr>
        <w:t>,</w:t>
      </w:r>
    </w:p>
    <w:p w:rsidR="00974B2F" w:rsidRDefault="00863B9D" w:rsidP="00CC4764">
      <w:pPr>
        <w:pStyle w:val="Paragraphedeliste"/>
        <w:numPr>
          <w:ilvl w:val="0"/>
          <w:numId w:val="15"/>
        </w:numPr>
        <w:rPr>
          <w:lang w:val="en-US"/>
        </w:rPr>
      </w:pPr>
      <w:r w:rsidRPr="00863B9D">
        <w:rPr>
          <w:lang w:val="en-US"/>
        </w:rPr>
        <w:t xml:space="preserve">the creation of the Virtual Method Tables with the </w:t>
      </w:r>
      <w:proofErr w:type="spellStart"/>
      <w:r w:rsidRPr="00863B9D">
        <w:rPr>
          <w:rStyle w:val="LienUnit"/>
          <w:lang w:val="en-US"/>
        </w:rPr>
        <w:t>RTTITable</w:t>
      </w:r>
      <w:proofErr w:type="spellEnd"/>
      <w:r w:rsidRPr="00863B9D">
        <w:rPr>
          <w:rStyle w:val="TexteC"/>
          <w:lang w:val="en-US"/>
        </w:rPr>
        <w:t>::</w:t>
      </w:r>
      <w:r w:rsidRPr="00863B9D">
        <w:rPr>
          <w:rStyle w:val="LienClasseC"/>
          <w:lang w:val="en-US"/>
        </w:rPr>
        <w:t>RTTITable</w:t>
      </w:r>
      <w:r w:rsidRPr="00863B9D">
        <w:rPr>
          <w:lang w:val="en-US"/>
        </w:rPr>
        <w:t xml:space="preserve"> class</w:t>
      </w:r>
      <w:r>
        <w:rPr>
          <w:lang w:val="en-US"/>
        </w:rPr>
        <w:t>,</w:t>
      </w:r>
    </w:p>
    <w:p w:rsidR="00863B9D" w:rsidRDefault="00863B9D" w:rsidP="00CC4764">
      <w:pPr>
        <w:pStyle w:val="Paragraphedeliste"/>
        <w:numPr>
          <w:ilvl w:val="0"/>
          <w:numId w:val="15"/>
        </w:numPr>
        <w:rPr>
          <w:lang w:val="en-US"/>
        </w:rPr>
      </w:pPr>
      <w:r>
        <w:rPr>
          <w:lang w:val="en-US"/>
        </w:rPr>
        <w:t xml:space="preserve">the generation in the right order of the instances of the template classes with the classes </w:t>
      </w:r>
      <w:proofErr w:type="spellStart"/>
      <w:r>
        <w:rPr>
          <w:rStyle w:val="LienUnit"/>
          <w:lang w:val="en-US"/>
        </w:rPr>
        <w:t>VisitTable</w:t>
      </w:r>
      <w:proofErr w:type="spellEnd"/>
      <w:r w:rsidRPr="00863B9D">
        <w:rPr>
          <w:rStyle w:val="TexteC"/>
          <w:lang w:val="en-US"/>
        </w:rPr>
        <w:t>::</w:t>
      </w:r>
      <w:r>
        <w:rPr>
          <w:rStyle w:val="LienClasseC"/>
          <w:lang w:val="en-US"/>
        </w:rPr>
        <w:t>VisitTable</w:t>
      </w:r>
      <w:r>
        <w:rPr>
          <w:lang w:val="en-US"/>
        </w:rPr>
        <w:t xml:space="preserve"> and </w:t>
      </w:r>
      <w:proofErr w:type="spellStart"/>
      <w:r w:rsidRPr="00863B9D">
        <w:rPr>
          <w:rStyle w:val="LienUnit"/>
          <w:lang w:val="en-US"/>
        </w:rPr>
        <w:t>ClangVisitor</w:t>
      </w:r>
      <w:proofErr w:type="spellEnd"/>
      <w:r w:rsidRPr="00863B9D">
        <w:rPr>
          <w:rStyle w:val="TexteC"/>
          <w:lang w:val="en-US"/>
        </w:rPr>
        <w:t>::</w:t>
      </w:r>
      <w:r>
        <w:rPr>
          <w:rStyle w:val="LienClasseC"/>
          <w:lang w:val="en-US"/>
        </w:rPr>
        <w:t>InstanceContexts</w:t>
      </w:r>
      <w:r w:rsidR="00C413ED">
        <w:rPr>
          <w:lang w:val="en-US"/>
        </w:rPr>
        <w:t>,</w:t>
      </w:r>
    </w:p>
    <w:p w:rsidR="00A105D7" w:rsidRPr="00863B9D" w:rsidRDefault="00A105D7" w:rsidP="00CC4764">
      <w:pPr>
        <w:pStyle w:val="Paragraphedeliste"/>
        <w:numPr>
          <w:ilvl w:val="0"/>
          <w:numId w:val="15"/>
        </w:numPr>
        <w:rPr>
          <w:lang w:val="en-US"/>
        </w:rPr>
      </w:pPr>
      <w:r>
        <w:rPr>
          <w:lang w:val="en-US"/>
        </w:rPr>
        <w:t xml:space="preserve">the generation of the C++ constructions in the Intermediate Representation </w:t>
      </w:r>
      <w:r w:rsidR="00BF7801">
        <w:rPr>
          <w:lang w:val="en-US"/>
        </w:rPr>
        <w:t xml:space="preserve">(see the file </w:t>
      </w:r>
      <w:r w:rsidR="00BF7801" w:rsidRPr="00402142">
        <w:rPr>
          <w:rStyle w:val="TexteC"/>
          <w:lang w:val="en-US"/>
        </w:rPr>
        <w:t>intermediate_format.ast</w:t>
      </w:r>
      <w:r w:rsidR="00BF7801">
        <w:rPr>
          <w:lang w:val="en-US"/>
        </w:rPr>
        <w:t xml:space="preserve">) </w:t>
      </w:r>
      <w:r>
        <w:rPr>
          <w:lang w:val="en-US"/>
        </w:rPr>
        <w:t xml:space="preserve">in connection with the </w:t>
      </w:r>
      <w:proofErr w:type="spellStart"/>
      <w:r>
        <w:rPr>
          <w:lang w:val="en-US"/>
        </w:rPr>
        <w:t>Frama</w:t>
      </w:r>
      <w:proofErr w:type="spellEnd"/>
      <w:r>
        <w:rPr>
          <w:lang w:val="en-US"/>
        </w:rPr>
        <w:t xml:space="preserve">-C/Cabs format thanks to local helper classes </w:t>
      </w:r>
      <w:r w:rsidR="00CC1C4A">
        <w:rPr>
          <w:lang w:val="en-US"/>
        </w:rPr>
        <w:t>(</w:t>
      </w:r>
      <w:proofErr w:type="spellStart"/>
      <w:r w:rsidR="00CC1C4A" w:rsidRPr="00BF7801">
        <w:rPr>
          <w:rStyle w:val="LienClasseC"/>
          <w:lang w:val="en-US"/>
        </w:rPr>
        <w:t>Clang_utils</w:t>
      </w:r>
      <w:proofErr w:type="spellEnd"/>
      <w:r w:rsidR="00CC1C4A">
        <w:rPr>
          <w:lang w:val="en-US"/>
        </w:rPr>
        <w:t xml:space="preserve">, </w:t>
      </w:r>
      <w:r w:rsidR="00CC1C4A" w:rsidRPr="00BF7801">
        <w:rPr>
          <w:rStyle w:val="LienClasseC"/>
          <w:lang w:val="en-US"/>
        </w:rPr>
        <w:t>Forward…List…Option</w:t>
      </w:r>
      <w:r w:rsidR="00CC1C4A">
        <w:rPr>
          <w:lang w:val="en-US"/>
        </w:rPr>
        <w:t xml:space="preserve">, </w:t>
      </w:r>
      <w:r w:rsidR="00CC1C4A" w:rsidRPr="00BF7801">
        <w:rPr>
          <w:rStyle w:val="LienClasseC"/>
          <w:lang w:val="en-US"/>
        </w:rPr>
        <w:t>ExpressionGuard</w:t>
      </w:r>
      <w:r w:rsidR="00CC1C4A">
        <w:rPr>
          <w:lang w:val="en-US"/>
        </w:rPr>
        <w:t xml:space="preserve">) </w:t>
      </w:r>
      <w:r>
        <w:rPr>
          <w:lang w:val="en-US"/>
        </w:rPr>
        <w:t>for this format,</w:t>
      </w:r>
    </w:p>
    <w:p w:rsidR="00C413ED" w:rsidRPr="00863B9D" w:rsidRDefault="00C413ED" w:rsidP="00CC4764">
      <w:pPr>
        <w:pStyle w:val="Paragraphedeliste"/>
        <w:numPr>
          <w:ilvl w:val="0"/>
          <w:numId w:val="15"/>
        </w:numPr>
        <w:rPr>
          <w:lang w:val="en-US"/>
        </w:rPr>
      </w:pPr>
      <w:proofErr w:type="gramStart"/>
      <w:r>
        <w:rPr>
          <w:lang w:val="en-US"/>
        </w:rPr>
        <w:t>the</w:t>
      </w:r>
      <w:proofErr w:type="gramEnd"/>
      <w:r>
        <w:rPr>
          <w:lang w:val="en-US"/>
        </w:rPr>
        <w:t xml:space="preserve"> generation of the </w:t>
      </w:r>
      <w:r w:rsidR="00A105D7">
        <w:rPr>
          <w:lang w:val="en-US"/>
        </w:rPr>
        <w:t>A</w:t>
      </w:r>
      <w:r>
        <w:rPr>
          <w:lang w:val="en-US"/>
        </w:rPr>
        <w:t>C</w:t>
      </w:r>
      <w:r w:rsidR="00A105D7">
        <w:rPr>
          <w:lang w:val="en-US"/>
        </w:rPr>
        <w:t>SL</w:t>
      </w:r>
      <w:r>
        <w:rPr>
          <w:lang w:val="en-US"/>
        </w:rPr>
        <w:t xml:space="preserve">++ </w:t>
      </w:r>
      <w:r w:rsidR="00A105D7">
        <w:rPr>
          <w:lang w:val="en-US"/>
        </w:rPr>
        <w:t>annotations</w:t>
      </w:r>
      <w:r>
        <w:rPr>
          <w:lang w:val="en-US"/>
        </w:rPr>
        <w:t xml:space="preserve"> in the </w:t>
      </w:r>
      <w:r w:rsidR="00A105D7">
        <w:rPr>
          <w:lang w:val="en-US"/>
        </w:rPr>
        <w:t xml:space="preserve">Intermediate Representation in connection with the </w:t>
      </w:r>
      <w:proofErr w:type="spellStart"/>
      <w:r>
        <w:rPr>
          <w:lang w:val="en-US"/>
        </w:rPr>
        <w:t>Frama</w:t>
      </w:r>
      <w:proofErr w:type="spellEnd"/>
      <w:r>
        <w:rPr>
          <w:lang w:val="en-US"/>
        </w:rPr>
        <w:t>-C/Cabs</w:t>
      </w:r>
      <w:r w:rsidR="00A105D7">
        <w:rPr>
          <w:lang w:val="en-US"/>
        </w:rPr>
        <w:t xml:space="preserve"> format thanks to </w:t>
      </w:r>
      <w:r w:rsidR="001A6FC6">
        <w:rPr>
          <w:lang w:val="en-US"/>
        </w:rPr>
        <w:t xml:space="preserve">a dedicated </w:t>
      </w:r>
      <w:r w:rsidR="001A6FC6" w:rsidRPr="001A6FC6">
        <w:rPr>
          <w:rStyle w:val="LienUnit"/>
          <w:lang w:val="en-US"/>
        </w:rPr>
        <w:t>Parser</w:t>
      </w:r>
      <w:r w:rsidR="001A6FC6">
        <w:rPr>
          <w:lang w:val="en-US"/>
        </w:rPr>
        <w:t>::</w:t>
      </w:r>
      <w:r w:rsidR="001A6FC6" w:rsidRPr="001A6FC6">
        <w:rPr>
          <w:rStyle w:val="LienClasseC"/>
          <w:lang w:val="en-US"/>
        </w:rPr>
        <w:t>Parser</w:t>
      </w:r>
      <w:r w:rsidR="001A6FC6">
        <w:rPr>
          <w:lang w:val="en-US"/>
        </w:rPr>
        <w:t xml:space="preserve"> engine.</w:t>
      </w:r>
      <w:r w:rsidR="003F430D">
        <w:rPr>
          <w:lang w:val="en-US"/>
        </w:rPr>
        <w:t xml:space="preserve"> Depending from the clang/AST node they depend from, the parser manages the generation of the annotations with </w:t>
      </w:r>
      <w:r w:rsidR="00CC1C4A">
        <w:rPr>
          <w:lang w:val="en-US"/>
        </w:rPr>
        <w:t xml:space="preserve">the </w:t>
      </w:r>
      <w:r w:rsidR="003F430D">
        <w:rPr>
          <w:lang w:val="en-US"/>
        </w:rPr>
        <w:t xml:space="preserve">ACSL++ main rules defined by the classes </w:t>
      </w:r>
      <w:r w:rsidR="00CC1C4A" w:rsidRPr="00CC1C4A">
        <w:rPr>
          <w:rStyle w:val="LienUnit"/>
          <w:lang w:val="en-US"/>
        </w:rPr>
        <w:t>ACSL++</w:t>
      </w:r>
      <w:r w:rsidR="00CC1C4A" w:rsidRPr="00CC1C4A">
        <w:rPr>
          <w:rStyle w:val="TexteC"/>
          <w:lang w:val="en-US"/>
        </w:rPr>
        <w:t>::</w:t>
      </w:r>
      <w:proofErr w:type="spellStart"/>
      <w:r w:rsidR="00CC1C4A" w:rsidRPr="00CC1C4A">
        <w:rPr>
          <w:rStyle w:val="LienClasseC"/>
          <w:lang w:val="en-US"/>
        </w:rPr>
        <w:t>CodeAnnotation</w:t>
      </w:r>
      <w:proofErr w:type="spellEnd"/>
      <w:r w:rsidR="00CC1C4A">
        <w:rPr>
          <w:lang w:val="en-US"/>
        </w:rPr>
        <w:t xml:space="preserve">, </w:t>
      </w:r>
      <w:r w:rsidR="00CC1C4A" w:rsidRPr="00CC1C4A">
        <w:rPr>
          <w:rStyle w:val="LienUnit"/>
          <w:lang w:val="en-US"/>
        </w:rPr>
        <w:t>ACSL++</w:t>
      </w:r>
      <w:r w:rsidR="00CC1C4A" w:rsidRPr="00CC1C4A">
        <w:rPr>
          <w:rStyle w:val="TexteC"/>
          <w:lang w:val="en-US"/>
        </w:rPr>
        <w:t>::</w:t>
      </w:r>
      <w:proofErr w:type="spellStart"/>
      <w:r w:rsidR="00CC1C4A">
        <w:rPr>
          <w:rStyle w:val="LienClasseC"/>
          <w:lang w:val="en-US"/>
        </w:rPr>
        <w:t>Statement</w:t>
      </w:r>
      <w:r w:rsidR="00CC1C4A" w:rsidRPr="00CC1C4A">
        <w:rPr>
          <w:rStyle w:val="LienClasseC"/>
          <w:lang w:val="en-US"/>
        </w:rPr>
        <w:t>Annotation</w:t>
      </w:r>
      <w:proofErr w:type="spellEnd"/>
      <w:r w:rsidR="00CC1C4A">
        <w:rPr>
          <w:lang w:val="en-US"/>
        </w:rPr>
        <w:t xml:space="preserve">, </w:t>
      </w:r>
      <w:r w:rsidR="00CC1C4A" w:rsidRPr="00CC1C4A">
        <w:rPr>
          <w:rStyle w:val="LienUnit"/>
          <w:lang w:val="en-US"/>
        </w:rPr>
        <w:t>ACSL++</w:t>
      </w:r>
      <w:r w:rsidR="00CC1C4A" w:rsidRPr="00CC1C4A">
        <w:rPr>
          <w:rStyle w:val="TexteC"/>
          <w:lang w:val="en-US"/>
        </w:rPr>
        <w:t>::</w:t>
      </w:r>
      <w:proofErr w:type="spellStart"/>
      <w:r w:rsidR="00CC1C4A">
        <w:rPr>
          <w:rStyle w:val="LienClasseC"/>
          <w:lang w:val="en-US"/>
        </w:rPr>
        <w:t>Loop</w:t>
      </w:r>
      <w:r w:rsidR="00CC1C4A" w:rsidRPr="00CC1C4A">
        <w:rPr>
          <w:rStyle w:val="LienClasseC"/>
          <w:lang w:val="en-US"/>
        </w:rPr>
        <w:t>Annotation</w:t>
      </w:r>
      <w:proofErr w:type="spellEnd"/>
      <w:r w:rsidR="00CC1C4A">
        <w:rPr>
          <w:lang w:val="en-US"/>
        </w:rPr>
        <w:t xml:space="preserve">, </w:t>
      </w:r>
      <w:r w:rsidR="00CC1C4A" w:rsidRPr="00CC1C4A">
        <w:rPr>
          <w:rStyle w:val="LienUnit"/>
          <w:lang w:val="en-US"/>
        </w:rPr>
        <w:t>ACSL++</w:t>
      </w:r>
      <w:r w:rsidR="00CC1C4A" w:rsidRPr="00CC1C4A">
        <w:rPr>
          <w:rStyle w:val="TexteC"/>
          <w:lang w:val="en-US"/>
        </w:rPr>
        <w:t>::</w:t>
      </w:r>
      <w:proofErr w:type="spellStart"/>
      <w:r w:rsidR="00CC1C4A">
        <w:rPr>
          <w:rStyle w:val="LienClasseC"/>
          <w:lang w:val="en-US"/>
        </w:rPr>
        <w:t>Assigns</w:t>
      </w:r>
      <w:r w:rsidR="00CC1C4A" w:rsidRPr="00CC1C4A">
        <w:rPr>
          <w:rStyle w:val="LienClasseC"/>
          <w:lang w:val="en-US"/>
        </w:rPr>
        <w:t>Annotation</w:t>
      </w:r>
      <w:proofErr w:type="spellEnd"/>
      <w:r w:rsidR="00CC1C4A">
        <w:rPr>
          <w:lang w:val="en-US"/>
        </w:rPr>
        <w:t xml:space="preserve">, </w:t>
      </w:r>
      <w:r w:rsidR="00CC1C4A" w:rsidRPr="00CC1C4A">
        <w:rPr>
          <w:rStyle w:val="LienUnit"/>
          <w:lang w:val="en-US"/>
        </w:rPr>
        <w:t>ACSL++</w:t>
      </w:r>
      <w:r w:rsidR="00CC1C4A" w:rsidRPr="00CC1C4A">
        <w:rPr>
          <w:rStyle w:val="TexteC"/>
          <w:lang w:val="en-US"/>
        </w:rPr>
        <w:t>::</w:t>
      </w:r>
      <w:proofErr w:type="spellStart"/>
      <w:r w:rsidR="00CC1C4A">
        <w:rPr>
          <w:rStyle w:val="LienClasseC"/>
          <w:lang w:val="en-US"/>
        </w:rPr>
        <w:t>FunctionContract</w:t>
      </w:r>
      <w:proofErr w:type="spellEnd"/>
      <w:r w:rsidR="00CC1C4A">
        <w:rPr>
          <w:lang w:val="en-US"/>
        </w:rPr>
        <w:t xml:space="preserve">, </w:t>
      </w:r>
      <w:r w:rsidR="00CC1C4A" w:rsidRPr="00CC1C4A">
        <w:rPr>
          <w:rStyle w:val="LienUnit"/>
          <w:lang w:val="en-US"/>
        </w:rPr>
        <w:t>ACSL++</w:t>
      </w:r>
      <w:r w:rsidR="00CC1C4A" w:rsidRPr="00CC1C4A">
        <w:rPr>
          <w:rStyle w:val="TexteC"/>
          <w:lang w:val="en-US"/>
        </w:rPr>
        <w:t>::</w:t>
      </w:r>
      <w:proofErr w:type="spellStart"/>
      <w:r w:rsidR="00CC1C4A">
        <w:rPr>
          <w:rStyle w:val="LienClasseC"/>
          <w:lang w:val="en-US"/>
        </w:rPr>
        <w:t>Global</w:t>
      </w:r>
      <w:r w:rsidR="00CC1C4A" w:rsidRPr="00CC1C4A">
        <w:rPr>
          <w:rStyle w:val="LienClasseC"/>
          <w:lang w:val="en-US"/>
        </w:rPr>
        <w:t>Annotation</w:t>
      </w:r>
      <w:proofErr w:type="spellEnd"/>
      <w:r w:rsidR="00CC1C4A">
        <w:rPr>
          <w:lang w:val="en-US"/>
        </w:rPr>
        <w:t xml:space="preserve">. All the annotations contain terms and predicates and they should recognize the identifiers in them as identifiers in the C++ world of identifiers in the logic world. This job is done by the </w:t>
      </w:r>
      <w:r w:rsidR="00CC1C4A" w:rsidRPr="00CC1C4A">
        <w:rPr>
          <w:rStyle w:val="LienClasseC"/>
          <w:lang w:val="en-US"/>
        </w:rPr>
        <w:t>Clang_utils</w:t>
      </w:r>
      <w:r w:rsidR="00CC1C4A">
        <w:rPr>
          <w:lang w:val="en-US"/>
        </w:rPr>
        <w:t xml:space="preserve"> and the </w:t>
      </w:r>
      <w:r w:rsidR="00CC1C4A" w:rsidRPr="00CC1C4A">
        <w:rPr>
          <w:rStyle w:val="LienClasseC"/>
          <w:lang w:val="en-US"/>
        </w:rPr>
        <w:t>GlobalContext</w:t>
      </w:r>
      <w:r w:rsidR="00CC1C4A">
        <w:rPr>
          <w:lang w:val="en-US"/>
        </w:rPr>
        <w:t xml:space="preserve"> classes – </w:t>
      </w:r>
      <w:r w:rsidR="00CC1C4A" w:rsidRPr="00CC1C4A">
        <w:rPr>
          <w:rStyle w:val="LienClasseC"/>
          <w:lang w:val="en-US"/>
        </w:rPr>
        <w:t>GlobalContext</w:t>
      </w:r>
      <w:r w:rsidR="00CC1C4A">
        <w:rPr>
          <w:lang w:val="en-US"/>
        </w:rPr>
        <w:t xml:space="preserve"> stores the global logic definitions defined as </w:t>
      </w:r>
      <w:r w:rsidR="00BF7801">
        <w:rPr>
          <w:lang w:val="en-US"/>
        </w:rPr>
        <w:t xml:space="preserve">logic types, logic functions, logic predicates, </w:t>
      </w:r>
      <w:r w:rsidR="00CC1C4A">
        <w:rPr>
          <w:lang w:val="en-US"/>
        </w:rPr>
        <w:t>lemma</w:t>
      </w:r>
      <w:r w:rsidR="00BF7801">
        <w:rPr>
          <w:lang w:val="en-US"/>
        </w:rPr>
        <w:t>s and</w:t>
      </w:r>
      <w:r w:rsidR="00CC1C4A">
        <w:rPr>
          <w:lang w:val="en-US"/>
        </w:rPr>
        <w:t xml:space="preserve"> </w:t>
      </w:r>
      <w:r w:rsidR="00BF7801">
        <w:rPr>
          <w:lang w:val="en-US"/>
        </w:rPr>
        <w:t>axioms</w:t>
      </w:r>
      <w:r w:rsidR="00CC1C4A">
        <w:rPr>
          <w:lang w:val="en-US"/>
        </w:rPr>
        <w:t>.</w:t>
      </w:r>
    </w:p>
    <w:p w:rsidR="00CC1C4A" w:rsidRDefault="00CC1C4A" w:rsidP="00FC56B7">
      <w:pPr>
        <w:rPr>
          <w:lang w:val="en-US"/>
        </w:rPr>
      </w:pPr>
    </w:p>
    <w:p w:rsidR="00C104AD" w:rsidRDefault="00CC1C4A" w:rsidP="00FC56B7">
      <w:pPr>
        <w:rPr>
          <w:lang w:val="en-US"/>
        </w:rPr>
      </w:pPr>
      <w:r>
        <w:rPr>
          <w:lang w:val="en-US"/>
        </w:rPr>
        <w:t xml:space="preserve">At the end of the visit, </w:t>
      </w:r>
      <w:proofErr w:type="spellStart"/>
      <w:r w:rsidRPr="00974B2F">
        <w:rPr>
          <w:rStyle w:val="LienUnit"/>
          <w:lang w:val="en-US"/>
        </w:rPr>
        <w:t>ClangVisitor</w:t>
      </w:r>
      <w:proofErr w:type="spellEnd"/>
      <w:r w:rsidRPr="00974B2F">
        <w:rPr>
          <w:rStyle w:val="TexteC"/>
          <w:lang w:val="en-US"/>
        </w:rPr>
        <w:t>::</w:t>
      </w:r>
      <w:r w:rsidRPr="00974B2F">
        <w:rPr>
          <w:rStyle w:val="LienClasseC"/>
          <w:lang w:val="en-US"/>
        </w:rPr>
        <w:t>Visitor</w:t>
      </w:r>
      <w:r w:rsidRPr="00974B2F">
        <w:rPr>
          <w:rStyle w:val="TexteC"/>
          <w:lang w:val="en-US"/>
        </w:rPr>
        <w:t>::</w:t>
      </w:r>
      <w:r w:rsidRPr="00974B2F">
        <w:rPr>
          <w:rStyle w:val="LienMthode"/>
          <w:lang w:val="en-US"/>
        </w:rPr>
        <w:t>HandleTranslationUnit</w:t>
      </w:r>
      <w:r>
        <w:rPr>
          <w:lang w:val="en-US"/>
        </w:rPr>
        <w:t xml:space="preserve"> has built </w:t>
      </w:r>
      <w:r w:rsidR="00BF7801">
        <w:rPr>
          <w:lang w:val="en-US"/>
        </w:rPr>
        <w:t xml:space="preserve">a complete Intermediate Representation (see the file </w:t>
      </w:r>
      <w:r w:rsidR="00BF7801" w:rsidRPr="00BF7801">
        <w:rPr>
          <w:rStyle w:val="TexteC"/>
          <w:lang w:val="en-US"/>
        </w:rPr>
        <w:t>intermediate_format.ast</w:t>
      </w:r>
      <w:r w:rsidR="00BF7801">
        <w:rPr>
          <w:lang w:val="en-US"/>
        </w:rPr>
        <w:t xml:space="preserve">). It just has to </w:t>
      </w:r>
      <w:proofErr w:type="gramStart"/>
      <w:r w:rsidR="00BF7801">
        <w:rPr>
          <w:lang w:val="en-US"/>
        </w:rPr>
        <w:t>persists</w:t>
      </w:r>
      <w:proofErr w:type="gramEnd"/>
      <w:r w:rsidR="00BF7801">
        <w:rPr>
          <w:lang w:val="en-US"/>
        </w:rPr>
        <w:t xml:space="preserve"> it in the output temp file thanks to the </w:t>
      </w:r>
      <w:r w:rsidR="00BF7801" w:rsidRPr="00BF7801">
        <w:rPr>
          <w:rStyle w:val="LienMthode"/>
          <w:lang w:val="en-US"/>
        </w:rPr>
        <w:t>output_file</w:t>
      </w:r>
      <w:r w:rsidR="00BF7801">
        <w:rPr>
          <w:lang w:val="en-US"/>
        </w:rPr>
        <w:t xml:space="preserve"> function.</w:t>
      </w:r>
    </w:p>
    <w:p w:rsidR="00BF7801" w:rsidRDefault="00BF7801" w:rsidP="00FC56B7">
      <w:pPr>
        <w:rPr>
          <w:lang w:val="en-US"/>
        </w:rPr>
      </w:pPr>
    </w:p>
    <w:p w:rsidR="00BF7801" w:rsidRDefault="00BF7801" w:rsidP="00FC56B7">
      <w:pPr>
        <w:rPr>
          <w:lang w:val="en-US"/>
        </w:rPr>
      </w:pPr>
      <w:r>
        <w:rPr>
          <w:lang w:val="en-US"/>
        </w:rPr>
        <w:t xml:space="preserve">The graph </w:t>
      </w:r>
      <w:proofErr w:type="gramStart"/>
      <w:r>
        <w:rPr>
          <w:lang w:val="en-US"/>
        </w:rPr>
        <w:t xml:space="preserve">classes of the </w:t>
      </w:r>
      <w:proofErr w:type="spellStart"/>
      <w:r w:rsidRPr="00BF7801">
        <w:rPr>
          <w:rStyle w:val="LienUnit"/>
          <w:lang w:val="en-US"/>
        </w:rPr>
        <w:t>FramaCIRGenAction</w:t>
      </w:r>
      <w:proofErr w:type="spellEnd"/>
      <w:r>
        <w:rPr>
          <w:lang w:val="en-US"/>
        </w:rPr>
        <w:t xml:space="preserve"> unit is</w:t>
      </w:r>
      <w:proofErr w:type="gramEnd"/>
      <w:r>
        <w:rPr>
          <w:lang w:val="en-US"/>
        </w:rPr>
        <w:t xml:space="preserve"> defined on the schema below:</w:t>
      </w:r>
    </w:p>
    <w:p w:rsidR="00C104AD" w:rsidRPr="00FC56B7" w:rsidRDefault="007E064E" w:rsidP="00C104AD">
      <w:pPr>
        <w:jc w:val="center"/>
        <w:rPr>
          <w:lang w:val="en-US"/>
        </w:rPr>
      </w:pPr>
      <w:r>
        <w:rPr>
          <w:noProof/>
        </w:rPr>
        <w:drawing>
          <wp:inline distT="0" distB="0" distL="0" distR="0">
            <wp:extent cx="6353175" cy="2466975"/>
            <wp:effectExtent l="0" t="0" r="9525"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3175" cy="2466975"/>
                    </a:xfrm>
                    <a:prstGeom prst="rect">
                      <a:avLst/>
                    </a:prstGeom>
                    <a:noFill/>
                    <a:ln>
                      <a:noFill/>
                    </a:ln>
                  </pic:spPr>
                </pic:pic>
              </a:graphicData>
            </a:graphic>
          </wp:inline>
        </w:drawing>
      </w:r>
    </w:p>
    <w:p w:rsidR="00467E49" w:rsidRDefault="00467E49" w:rsidP="00467E49">
      <w:pPr>
        <w:pStyle w:val="SectionClasse"/>
        <w:rPr>
          <w:rStyle w:val="LienClasseC"/>
          <w:lang w:val="en-US"/>
        </w:rPr>
      </w:pPr>
      <w:r>
        <w:rPr>
          <w:lang w:val="en-US"/>
        </w:rPr>
        <w:t xml:space="preserve">The classes </w:t>
      </w:r>
      <w:r w:rsidRPr="00235877">
        <w:rPr>
          <w:rStyle w:val="LienClasseC"/>
          <w:lang w:val="en-US"/>
        </w:rPr>
        <w:t>ForwardReferenceList</w:t>
      </w:r>
      <w:r>
        <w:rPr>
          <w:lang w:val="en-US"/>
        </w:rPr>
        <w:t xml:space="preserve">, </w:t>
      </w:r>
      <w:r w:rsidRPr="00235877">
        <w:rPr>
          <w:rStyle w:val="LienClasseC"/>
          <w:lang w:val="en-US"/>
        </w:rPr>
        <w:t>ForwardList</w:t>
      </w:r>
      <w:r>
        <w:rPr>
          <w:lang w:val="en-US"/>
        </w:rPr>
        <w:t xml:space="preserve"> and </w:t>
      </w:r>
      <w:r w:rsidRPr="00235877">
        <w:rPr>
          <w:rStyle w:val="LienClasseC"/>
          <w:lang w:val="en-US"/>
        </w:rPr>
        <w:t>ForwardListOption</w:t>
      </w:r>
    </w:p>
    <w:p w:rsidR="00C656C7" w:rsidRDefault="00C656C7" w:rsidP="003335A9">
      <w:pPr>
        <w:rPr>
          <w:lang w:val="en-US"/>
        </w:rPr>
      </w:pPr>
      <w:r>
        <w:rPr>
          <w:lang w:val="en-US"/>
        </w:rPr>
        <w:t>The intermediate format defined in the file “</w:t>
      </w:r>
      <w:proofErr w:type="spellStart"/>
      <w:r w:rsidRPr="00C656C7">
        <w:rPr>
          <w:rStyle w:val="TexteC"/>
          <w:lang w:val="en-US"/>
        </w:rPr>
        <w:t>intermediate_format.ast</w:t>
      </w:r>
      <w:proofErr w:type="spellEnd"/>
      <w:r>
        <w:rPr>
          <w:lang w:val="en-US"/>
        </w:rPr>
        <w:t xml:space="preserve">” is a hierarchic format based on a tree representation. It is dedicated to persistence: trees are written and read very quickly in a linear way without any need of additional table. Hence the data structures </w:t>
      </w:r>
      <w:r w:rsidR="009F2228">
        <w:rPr>
          <w:lang w:val="en-US"/>
        </w:rPr>
        <w:t>defined in “</w:t>
      </w:r>
      <w:proofErr w:type="spellStart"/>
      <w:r w:rsidR="009F2228" w:rsidRPr="00C656C7">
        <w:rPr>
          <w:rStyle w:val="TexteC"/>
          <w:lang w:val="en-US"/>
        </w:rPr>
        <w:t>intermediate_format.ast</w:t>
      </w:r>
      <w:proofErr w:type="spellEnd"/>
      <w:r w:rsidR="009F2228">
        <w:rPr>
          <w:lang w:val="en-US"/>
        </w:rPr>
        <w:t xml:space="preserve">” </w:t>
      </w:r>
      <w:r>
        <w:rPr>
          <w:lang w:val="en-US"/>
        </w:rPr>
        <w:t xml:space="preserve">are </w:t>
      </w:r>
      <w:proofErr w:type="spellStart"/>
      <w:r w:rsidR="009F2228">
        <w:rPr>
          <w:lang w:val="en-US"/>
        </w:rPr>
        <w:t>struct</w:t>
      </w:r>
      <w:proofErr w:type="spellEnd"/>
      <w:r w:rsidR="009F2228">
        <w:rPr>
          <w:lang w:val="en-US"/>
        </w:rPr>
        <w:t>, flagged union, strings</w:t>
      </w:r>
      <w:r w:rsidR="00812890">
        <w:rPr>
          <w:lang w:val="en-US"/>
        </w:rPr>
        <w:t xml:space="preserve"> (</w:t>
      </w:r>
      <w:r w:rsidR="00812890" w:rsidRPr="00402142">
        <w:rPr>
          <w:rStyle w:val="TexteC"/>
          <w:b/>
          <w:lang w:val="en-US"/>
        </w:rPr>
        <w:t>char</w:t>
      </w:r>
      <w:r w:rsidR="00812890" w:rsidRPr="00402142">
        <w:rPr>
          <w:rStyle w:val="TexteC"/>
          <w:lang w:val="en-US"/>
        </w:rPr>
        <w:t>*</w:t>
      </w:r>
      <w:r w:rsidR="00812890">
        <w:rPr>
          <w:lang w:val="en-US"/>
        </w:rPr>
        <w:t>)</w:t>
      </w:r>
      <w:r w:rsidR="009F2228">
        <w:rPr>
          <w:lang w:val="en-US"/>
        </w:rPr>
        <w:t xml:space="preserve">, </w:t>
      </w:r>
      <w:r>
        <w:rPr>
          <w:lang w:val="en-US"/>
        </w:rPr>
        <w:t>single linked lists</w:t>
      </w:r>
      <w:r w:rsidR="009F2228">
        <w:rPr>
          <w:lang w:val="en-US"/>
        </w:rPr>
        <w:t xml:space="preserve"> </w:t>
      </w:r>
      <w:r w:rsidR="00812890">
        <w:rPr>
          <w:lang w:val="en-US"/>
        </w:rPr>
        <w:t>(</w:t>
      </w:r>
      <w:proofErr w:type="spellStart"/>
      <w:r w:rsidR="00812890" w:rsidRPr="00812890">
        <w:rPr>
          <w:rStyle w:val="TexteC"/>
          <w:b/>
          <w:lang w:val="en-US"/>
        </w:rPr>
        <w:t>typedef</w:t>
      </w:r>
      <w:proofErr w:type="spellEnd"/>
      <w:r w:rsidR="00812890" w:rsidRPr="00812890">
        <w:rPr>
          <w:rStyle w:val="TexteC"/>
          <w:lang w:val="en-US"/>
        </w:rPr>
        <w:t xml:space="preserve"> </w:t>
      </w:r>
      <w:r w:rsidR="00812890" w:rsidRPr="00812890">
        <w:rPr>
          <w:rStyle w:val="LienType"/>
          <w:lang w:val="en-US"/>
        </w:rPr>
        <w:t>list</w:t>
      </w:r>
      <w:r w:rsidR="00812890">
        <w:rPr>
          <w:lang w:val="en-US"/>
        </w:rPr>
        <w:t xml:space="preserve">) </w:t>
      </w:r>
      <w:r w:rsidR="009F2228">
        <w:rPr>
          <w:lang w:val="en-US"/>
        </w:rPr>
        <w:t>and option</w:t>
      </w:r>
      <w:r w:rsidR="00812890">
        <w:rPr>
          <w:lang w:val="en-US"/>
        </w:rPr>
        <w:t xml:space="preserve"> (</w:t>
      </w:r>
      <w:proofErr w:type="spellStart"/>
      <w:r w:rsidR="00812890" w:rsidRPr="00812890">
        <w:rPr>
          <w:rStyle w:val="TexteC"/>
          <w:b/>
          <w:lang w:val="en-US"/>
        </w:rPr>
        <w:t>typedef</w:t>
      </w:r>
      <w:proofErr w:type="spellEnd"/>
      <w:r w:rsidR="00812890" w:rsidRPr="00812890">
        <w:rPr>
          <w:rStyle w:val="TexteC"/>
          <w:lang w:val="en-US"/>
        </w:rPr>
        <w:t xml:space="preserve"> </w:t>
      </w:r>
      <w:r w:rsidR="00812890">
        <w:rPr>
          <w:rStyle w:val="LienType"/>
          <w:lang w:val="en-US"/>
        </w:rPr>
        <w:t>option</w:t>
      </w:r>
      <w:r w:rsidR="00812890">
        <w:rPr>
          <w:lang w:val="en-US"/>
        </w:rPr>
        <w:t>)</w:t>
      </w:r>
      <w:r>
        <w:rPr>
          <w:lang w:val="en-US"/>
        </w:rPr>
        <w:t>.</w:t>
      </w:r>
      <w:r w:rsidR="00812890">
        <w:rPr>
          <w:lang w:val="en-US"/>
        </w:rPr>
        <w:t xml:space="preserve"> Hence single linked lists have no backward link and we need additional information to insert at the end of the list, which is the natural insertion position.</w:t>
      </w:r>
    </w:p>
    <w:p w:rsidR="00812890" w:rsidRDefault="00812890" w:rsidP="00C656C7">
      <w:pPr>
        <w:rPr>
          <w:lang w:val="en-US"/>
        </w:rPr>
      </w:pPr>
    </w:p>
    <w:p w:rsidR="00812890" w:rsidRDefault="00DF2182" w:rsidP="00C656C7">
      <w:pPr>
        <w:rPr>
          <w:lang w:val="en-US"/>
        </w:rPr>
      </w:pPr>
      <w:r>
        <w:rPr>
          <w:lang w:val="en-US"/>
        </w:rPr>
        <w:t xml:space="preserve">The classes </w:t>
      </w:r>
      <w:r w:rsidRPr="00235877">
        <w:rPr>
          <w:rStyle w:val="LienClasseC"/>
          <w:lang w:val="en-US"/>
        </w:rPr>
        <w:t>ForwardReferenceList</w:t>
      </w:r>
      <w:r>
        <w:rPr>
          <w:lang w:val="en-US"/>
        </w:rPr>
        <w:t xml:space="preserve">, </w:t>
      </w:r>
      <w:r w:rsidRPr="00235877">
        <w:rPr>
          <w:rStyle w:val="LienClasseC"/>
          <w:lang w:val="en-US"/>
        </w:rPr>
        <w:t>ForwardList</w:t>
      </w:r>
      <w:r>
        <w:rPr>
          <w:lang w:val="en-US"/>
        </w:rPr>
        <w:t xml:space="preserve"> and </w:t>
      </w:r>
      <w:r w:rsidRPr="00235877">
        <w:rPr>
          <w:rStyle w:val="LienClasseC"/>
          <w:lang w:val="en-US"/>
        </w:rPr>
        <w:t>ForwardListOption</w:t>
      </w:r>
      <w:r>
        <w:rPr>
          <w:lang w:val="en-US"/>
        </w:rPr>
        <w:t xml:space="preserve"> are class helpers to manage single linked lists (</w:t>
      </w:r>
      <w:proofErr w:type="spellStart"/>
      <w:r w:rsidRPr="00812890">
        <w:rPr>
          <w:rStyle w:val="TexteC"/>
          <w:b/>
          <w:lang w:val="en-US"/>
        </w:rPr>
        <w:t>typedef</w:t>
      </w:r>
      <w:proofErr w:type="spellEnd"/>
      <w:r w:rsidRPr="00812890">
        <w:rPr>
          <w:rStyle w:val="TexteC"/>
          <w:lang w:val="en-US"/>
        </w:rPr>
        <w:t xml:space="preserve"> </w:t>
      </w:r>
      <w:r w:rsidRPr="00812890">
        <w:rPr>
          <w:rStyle w:val="LienType"/>
          <w:lang w:val="en-US"/>
        </w:rPr>
        <w:t>list</w:t>
      </w:r>
      <w:r>
        <w:rPr>
          <w:lang w:val="en-US"/>
        </w:rPr>
        <w:t xml:space="preserve">) in various contexts. </w:t>
      </w:r>
      <w:r w:rsidR="00812890">
        <w:rPr>
          <w:lang w:val="en-US"/>
        </w:rPr>
        <w:t xml:space="preserve">The class </w:t>
      </w:r>
      <w:r w:rsidR="00812890" w:rsidRPr="00812890">
        <w:rPr>
          <w:rStyle w:val="LienClasseC"/>
          <w:lang w:val="en-US"/>
        </w:rPr>
        <w:t>ForwardReferenceList</w:t>
      </w:r>
      <w:r w:rsidR="00812890">
        <w:rPr>
          <w:lang w:val="en-US"/>
        </w:rPr>
        <w:t xml:space="preserve"> manages the single linked list with an additional pointer at the end of the list. This additional pointer is the natural insertion position in the list. The class </w:t>
      </w:r>
      <w:r w:rsidR="00812890" w:rsidRPr="00812890">
        <w:rPr>
          <w:rStyle w:val="LienClasseC"/>
          <w:lang w:val="en-US"/>
        </w:rPr>
        <w:t>ForwardList</w:t>
      </w:r>
      <w:r w:rsidR="00812890">
        <w:rPr>
          <w:lang w:val="en-US"/>
        </w:rPr>
        <w:t xml:space="preserve"> performs the same job, but in the case of </w:t>
      </w:r>
      <w:r w:rsidR="00812890" w:rsidRPr="00812890">
        <w:rPr>
          <w:rStyle w:val="LienClasseC"/>
          <w:lang w:val="en-US"/>
        </w:rPr>
        <w:t>ForwardReferenceList</w:t>
      </w:r>
      <w:r w:rsidR="00812890">
        <w:rPr>
          <w:lang w:val="en-US"/>
        </w:rPr>
        <w:t xml:space="preserve"> the </w:t>
      </w:r>
      <w:r w:rsidR="00812890" w:rsidRPr="00812890">
        <w:rPr>
          <w:rStyle w:val="TexteC"/>
          <w:b/>
          <w:lang w:val="en-US"/>
        </w:rPr>
        <w:t>typedef</w:t>
      </w:r>
      <w:r w:rsidR="00812890" w:rsidRPr="00812890">
        <w:rPr>
          <w:rStyle w:val="TexteC"/>
          <w:lang w:val="en-US"/>
        </w:rPr>
        <w:t xml:space="preserve"> </w:t>
      </w:r>
      <w:r w:rsidR="00812890" w:rsidRPr="00812890">
        <w:rPr>
          <w:rStyle w:val="LienType"/>
          <w:lang w:val="en-US"/>
        </w:rPr>
        <w:t>list</w:t>
      </w:r>
      <w:r w:rsidR="00812890">
        <w:rPr>
          <w:lang w:val="en-US"/>
        </w:rPr>
        <w:t xml:space="preserve"> is outside the class whereas in the case of </w:t>
      </w:r>
      <w:r w:rsidR="00812890" w:rsidRPr="00812890">
        <w:rPr>
          <w:rStyle w:val="LienClasseC"/>
          <w:lang w:val="en-US"/>
        </w:rPr>
        <w:t>ForwardList</w:t>
      </w:r>
      <w:r w:rsidR="00812890">
        <w:rPr>
          <w:lang w:val="en-US"/>
        </w:rPr>
        <w:t xml:space="preserve"> the </w:t>
      </w:r>
      <w:r w:rsidR="00812890" w:rsidRPr="00812890">
        <w:rPr>
          <w:rStyle w:val="TexteC"/>
          <w:b/>
          <w:lang w:val="en-US"/>
        </w:rPr>
        <w:t>typedef</w:t>
      </w:r>
      <w:r w:rsidR="00812890" w:rsidRPr="00812890">
        <w:rPr>
          <w:rStyle w:val="TexteC"/>
          <w:lang w:val="en-US"/>
        </w:rPr>
        <w:t xml:space="preserve"> </w:t>
      </w:r>
      <w:r w:rsidR="00812890" w:rsidRPr="00812890">
        <w:rPr>
          <w:rStyle w:val="LienType"/>
          <w:lang w:val="en-US"/>
        </w:rPr>
        <w:t>list</w:t>
      </w:r>
      <w:r w:rsidR="00812890">
        <w:rPr>
          <w:lang w:val="en-US"/>
        </w:rPr>
        <w:t xml:space="preserve"> is inside the class.</w:t>
      </w:r>
      <w:r w:rsidR="00475A4B">
        <w:rPr>
          <w:lang w:val="en-US"/>
        </w:rPr>
        <w:t xml:space="preserve"> The class </w:t>
      </w:r>
      <w:r w:rsidR="00475A4B" w:rsidRPr="00475A4B">
        <w:rPr>
          <w:rStyle w:val="LienClasseC"/>
          <w:lang w:val="en-US"/>
        </w:rPr>
        <w:t>ForwardListOption</w:t>
      </w:r>
      <w:r w:rsidR="00475A4B">
        <w:rPr>
          <w:lang w:val="en-US"/>
        </w:rPr>
        <w:t xml:space="preserve"> manages an optional list that </w:t>
      </w:r>
      <w:r w:rsidR="0061114D">
        <w:rPr>
          <w:lang w:val="en-US"/>
        </w:rPr>
        <w:t>practically represents the declarations inside a namespace or inside a class</w:t>
      </w:r>
      <w:r w:rsidR="00475A4B">
        <w:rPr>
          <w:lang w:val="en-US"/>
        </w:rPr>
        <w:t>.</w:t>
      </w:r>
    </w:p>
    <w:p w:rsidR="000D04A8" w:rsidRDefault="000D04A8" w:rsidP="00C656C7">
      <w:pPr>
        <w:rPr>
          <w:lang w:val="en-US"/>
        </w:rPr>
      </w:pPr>
    </w:p>
    <w:p w:rsidR="00324BE8" w:rsidRDefault="00324BE8" w:rsidP="00C656C7">
      <w:pPr>
        <w:rPr>
          <w:lang w:val="en-US"/>
        </w:rPr>
      </w:pPr>
      <w:r>
        <w:rPr>
          <w:lang w:val="en-US"/>
        </w:rPr>
        <w:t xml:space="preserve">The class </w:t>
      </w:r>
      <w:r w:rsidRPr="00812890">
        <w:rPr>
          <w:rStyle w:val="LienClasseC"/>
          <w:lang w:val="en-US"/>
        </w:rPr>
        <w:t>ForwardReferenceList</w:t>
      </w:r>
      <w:r>
        <w:rPr>
          <w:lang w:val="en-US"/>
        </w:rPr>
        <w:t xml:space="preserve"> is the most useful class. It is used in every class in contact with the intermediate representation defined by “</w:t>
      </w:r>
      <w:proofErr w:type="spellStart"/>
      <w:r w:rsidRPr="00C656C7">
        <w:rPr>
          <w:rStyle w:val="TexteC"/>
          <w:lang w:val="en-US"/>
        </w:rPr>
        <w:t>intermediate_format.ast</w:t>
      </w:r>
      <w:proofErr w:type="spellEnd"/>
      <w:r>
        <w:rPr>
          <w:lang w:val="en-US"/>
        </w:rPr>
        <w:t xml:space="preserve">”. This concerns the class </w:t>
      </w:r>
      <w:proofErr w:type="spellStart"/>
      <w:r w:rsidRPr="00324BE8">
        <w:rPr>
          <w:rStyle w:val="LienUnit"/>
          <w:lang w:val="en-US"/>
        </w:rPr>
        <w:t>ClangVisitor</w:t>
      </w:r>
      <w:proofErr w:type="spellEnd"/>
      <w:r w:rsidRPr="00324BE8">
        <w:rPr>
          <w:rStyle w:val="TexteC"/>
          <w:lang w:val="en-US"/>
        </w:rPr>
        <w:t>::</w:t>
      </w:r>
      <w:r w:rsidRPr="00324BE8">
        <w:rPr>
          <w:rStyle w:val="LienClasseC"/>
          <w:lang w:val="en-US"/>
        </w:rPr>
        <w:t>Visitor</w:t>
      </w:r>
      <w:r>
        <w:rPr>
          <w:lang w:val="en-US"/>
        </w:rPr>
        <w:t xml:space="preserve">, all classes in the unit </w:t>
      </w:r>
      <w:r w:rsidRPr="00324BE8">
        <w:rPr>
          <w:rStyle w:val="LienUnit"/>
          <w:lang w:val="en-US"/>
        </w:rPr>
        <w:t>ACSL++</w:t>
      </w:r>
      <w:r>
        <w:rPr>
          <w:lang w:val="en-US"/>
        </w:rPr>
        <w:t xml:space="preserve">, </w:t>
      </w:r>
      <w:proofErr w:type="spellStart"/>
      <w:r w:rsidRPr="00324BE8">
        <w:rPr>
          <w:rStyle w:val="LienUnit"/>
          <w:lang w:val="en-US"/>
        </w:rPr>
        <w:lastRenderedPageBreak/>
        <w:t>ClangVisitor</w:t>
      </w:r>
      <w:proofErr w:type="spellEnd"/>
      <w:r w:rsidRPr="00324BE8">
        <w:rPr>
          <w:rStyle w:val="TexteC"/>
          <w:lang w:val="en-US"/>
        </w:rPr>
        <w:t>::</w:t>
      </w:r>
      <w:r>
        <w:rPr>
          <w:rStyle w:val="LienClasseC"/>
          <w:lang w:val="en-US"/>
        </w:rPr>
        <w:t>DeclContext</w:t>
      </w:r>
      <w:r>
        <w:rPr>
          <w:lang w:val="en-US"/>
        </w:rPr>
        <w:t xml:space="preserve">, </w:t>
      </w:r>
      <w:proofErr w:type="spellStart"/>
      <w:r>
        <w:rPr>
          <w:rStyle w:val="LienUnit"/>
          <w:lang w:val="en-US"/>
        </w:rPr>
        <w:t>RTTITable</w:t>
      </w:r>
      <w:proofErr w:type="spellEnd"/>
      <w:r w:rsidRPr="00324BE8">
        <w:rPr>
          <w:rStyle w:val="TexteC"/>
          <w:lang w:val="en-US"/>
        </w:rPr>
        <w:t>::</w:t>
      </w:r>
      <w:r>
        <w:rPr>
          <w:rStyle w:val="LienClasseC"/>
          <w:lang w:val="en-US"/>
        </w:rPr>
        <w:t>RTTITable</w:t>
      </w:r>
      <w:r>
        <w:rPr>
          <w:lang w:val="en-US"/>
        </w:rPr>
        <w:t xml:space="preserve">, </w:t>
      </w:r>
      <w:proofErr w:type="spellStart"/>
      <w:r>
        <w:rPr>
          <w:rStyle w:val="LienUnit"/>
          <w:lang w:val="en-US"/>
        </w:rPr>
        <w:t>VisitTable</w:t>
      </w:r>
      <w:proofErr w:type="spellEnd"/>
      <w:r w:rsidRPr="00324BE8">
        <w:rPr>
          <w:rStyle w:val="TexteC"/>
          <w:lang w:val="en-US"/>
        </w:rPr>
        <w:t>::</w:t>
      </w:r>
      <w:r>
        <w:rPr>
          <w:rStyle w:val="LienClasseC"/>
          <w:lang w:val="en-US"/>
        </w:rPr>
        <w:t>VisitTable</w:t>
      </w:r>
      <w:r>
        <w:rPr>
          <w:lang w:val="en-US"/>
        </w:rPr>
        <w:t xml:space="preserve">. The class </w:t>
      </w:r>
      <w:r w:rsidRPr="00324BE8">
        <w:rPr>
          <w:rStyle w:val="LienClasseC"/>
          <w:lang w:val="en-US"/>
        </w:rPr>
        <w:t>ForwardList</w:t>
      </w:r>
      <w:r>
        <w:rPr>
          <w:lang w:val="en-US"/>
        </w:rPr>
        <w:t xml:space="preserve"> i</w:t>
      </w:r>
      <w:r w:rsidR="00C1179C">
        <w:rPr>
          <w:lang w:val="en-US"/>
        </w:rPr>
        <w:t>s</w:t>
      </w:r>
      <w:r>
        <w:rPr>
          <w:lang w:val="en-US"/>
        </w:rPr>
        <w:t xml:space="preserve"> </w:t>
      </w:r>
      <w:r w:rsidR="00C1179C">
        <w:rPr>
          <w:lang w:val="en-US"/>
        </w:rPr>
        <w:t>mainly</w:t>
      </w:r>
      <w:r>
        <w:rPr>
          <w:lang w:val="en-US"/>
        </w:rPr>
        <w:t xml:space="preserve"> used in </w:t>
      </w:r>
      <w:r w:rsidRPr="00324BE8">
        <w:rPr>
          <w:rStyle w:val="LienUnit"/>
          <w:lang w:val="en-US"/>
        </w:rPr>
        <w:t>ACSL++</w:t>
      </w:r>
      <w:r>
        <w:rPr>
          <w:lang w:val="en-US"/>
        </w:rPr>
        <w:t xml:space="preserve"> for </w:t>
      </w:r>
      <w:r w:rsidRPr="00324BE8">
        <w:rPr>
          <w:rStyle w:val="LienUnit"/>
          <w:lang w:val="en-US"/>
        </w:rPr>
        <w:t>ACSL++</w:t>
      </w:r>
      <w:r w:rsidRPr="00324BE8">
        <w:rPr>
          <w:rStyle w:val="TexteC"/>
          <w:lang w:val="en-US"/>
        </w:rPr>
        <w:t>::</w:t>
      </w:r>
      <w:proofErr w:type="spellStart"/>
      <w:r w:rsidRPr="00324BE8">
        <w:rPr>
          <w:rStyle w:val="LienClasseC"/>
          <w:lang w:val="en-US"/>
        </w:rPr>
        <w:t>FunctionContract</w:t>
      </w:r>
      <w:proofErr w:type="spellEnd"/>
      <w:r>
        <w:rPr>
          <w:lang w:val="en-US"/>
        </w:rPr>
        <w:t xml:space="preserve">, </w:t>
      </w:r>
      <w:r w:rsidRPr="00324BE8">
        <w:rPr>
          <w:rStyle w:val="LienUnit"/>
          <w:lang w:val="en-US"/>
        </w:rPr>
        <w:t>ACSL++</w:t>
      </w:r>
      <w:r w:rsidRPr="00324BE8">
        <w:rPr>
          <w:rStyle w:val="TexteC"/>
          <w:lang w:val="en-US"/>
        </w:rPr>
        <w:t>::</w:t>
      </w:r>
      <w:proofErr w:type="spellStart"/>
      <w:r>
        <w:rPr>
          <w:rStyle w:val="LienClasseC"/>
          <w:lang w:val="en-US"/>
        </w:rPr>
        <w:t>GlobalAnnotation</w:t>
      </w:r>
      <w:proofErr w:type="spellEnd"/>
      <w:r>
        <w:rPr>
          <w:lang w:val="en-US"/>
        </w:rPr>
        <w:t xml:space="preserve">, </w:t>
      </w:r>
      <w:r w:rsidRPr="00324BE8">
        <w:rPr>
          <w:rStyle w:val="LienUnit"/>
          <w:lang w:val="en-US"/>
        </w:rPr>
        <w:t>ACSL++</w:t>
      </w:r>
      <w:r w:rsidRPr="00324BE8">
        <w:rPr>
          <w:rStyle w:val="TexteC"/>
          <w:lang w:val="en-US"/>
        </w:rPr>
        <w:t>::</w:t>
      </w:r>
      <w:proofErr w:type="spellStart"/>
      <w:r>
        <w:rPr>
          <w:rStyle w:val="LienClasseC"/>
          <w:lang w:val="en-US"/>
        </w:rPr>
        <w:t>AssignsClause</w:t>
      </w:r>
      <w:proofErr w:type="spellEnd"/>
      <w:r>
        <w:rPr>
          <w:lang w:val="en-US"/>
        </w:rPr>
        <w:t xml:space="preserve">, </w:t>
      </w:r>
      <w:r w:rsidRPr="00324BE8">
        <w:rPr>
          <w:rStyle w:val="LienUnit"/>
          <w:lang w:val="en-US"/>
        </w:rPr>
        <w:t>ACSL++</w:t>
      </w:r>
      <w:r w:rsidRPr="00324BE8">
        <w:rPr>
          <w:rStyle w:val="TexteC"/>
          <w:lang w:val="en-US"/>
        </w:rPr>
        <w:t>::</w:t>
      </w:r>
      <w:proofErr w:type="spellStart"/>
      <w:r>
        <w:rPr>
          <w:rStyle w:val="LienClasseC"/>
          <w:lang w:val="en-US"/>
        </w:rPr>
        <w:t>LoopAnnotation</w:t>
      </w:r>
      <w:proofErr w:type="spellEnd"/>
      <w:r>
        <w:rPr>
          <w:lang w:val="en-US"/>
        </w:rPr>
        <w:t xml:space="preserve">, </w:t>
      </w:r>
      <w:r w:rsidRPr="00324BE8">
        <w:rPr>
          <w:rStyle w:val="LienUnit"/>
          <w:lang w:val="en-US"/>
        </w:rPr>
        <w:t>ACSL++</w:t>
      </w:r>
      <w:r w:rsidRPr="00324BE8">
        <w:rPr>
          <w:rStyle w:val="TexteC"/>
          <w:lang w:val="en-US"/>
        </w:rPr>
        <w:t>::</w:t>
      </w:r>
      <w:proofErr w:type="spellStart"/>
      <w:r>
        <w:rPr>
          <w:rStyle w:val="LienClasseC"/>
          <w:lang w:val="en-US"/>
        </w:rPr>
        <w:t>StatementAnnotation</w:t>
      </w:r>
      <w:proofErr w:type="spellEnd"/>
      <w:r>
        <w:rPr>
          <w:lang w:val="en-US"/>
        </w:rPr>
        <w:t xml:space="preserve"> and in </w:t>
      </w:r>
      <w:proofErr w:type="spellStart"/>
      <w:r w:rsidRPr="00324BE8">
        <w:rPr>
          <w:rStyle w:val="LienUnit"/>
          <w:lang w:val="en-US"/>
        </w:rPr>
        <w:t>ClangVisitor</w:t>
      </w:r>
      <w:proofErr w:type="spellEnd"/>
      <w:r w:rsidRPr="00324BE8">
        <w:rPr>
          <w:rStyle w:val="TexteC"/>
          <w:lang w:val="en-US"/>
        </w:rPr>
        <w:t>::</w:t>
      </w:r>
      <w:r w:rsidRPr="00324BE8">
        <w:rPr>
          <w:rStyle w:val="LienClasseC"/>
          <w:lang w:val="en-US"/>
        </w:rPr>
        <w:t>Visitor</w:t>
      </w:r>
      <w:r>
        <w:rPr>
          <w:lang w:val="en-US"/>
        </w:rPr>
        <w:t xml:space="preserve"> for the generation of </w:t>
      </w:r>
      <w:r w:rsidR="00C1179C">
        <w:rPr>
          <w:lang w:val="en-US"/>
        </w:rPr>
        <w:t xml:space="preserve">delayed implementations that are waiting for a translation unit context. The class </w:t>
      </w:r>
      <w:r w:rsidR="00C1179C" w:rsidRPr="00475A4B">
        <w:rPr>
          <w:rStyle w:val="LienClasseC"/>
          <w:lang w:val="en-US"/>
        </w:rPr>
        <w:t>ForwardListOption</w:t>
      </w:r>
      <w:r w:rsidR="00C1179C">
        <w:rPr>
          <w:lang w:val="en-US"/>
        </w:rPr>
        <w:t xml:space="preserve"> is only used in </w:t>
      </w:r>
      <w:proofErr w:type="spellStart"/>
      <w:r w:rsidR="00C1179C" w:rsidRPr="00527649">
        <w:rPr>
          <w:rStyle w:val="LienUnit"/>
          <w:lang w:val="en-US"/>
        </w:rPr>
        <w:t>ClangVisitor</w:t>
      </w:r>
      <w:proofErr w:type="spellEnd"/>
      <w:r w:rsidR="00C1179C" w:rsidRPr="00527649">
        <w:rPr>
          <w:rStyle w:val="TexteC"/>
          <w:lang w:val="en-US"/>
        </w:rPr>
        <w:t>::</w:t>
      </w:r>
      <w:r w:rsidR="00C1179C" w:rsidRPr="00C1179C">
        <w:rPr>
          <w:rStyle w:val="LienClasseC"/>
          <w:lang w:val="en-US"/>
        </w:rPr>
        <w:t>LexicalLocalDeclContext</w:t>
      </w:r>
      <w:r w:rsidR="00C1179C">
        <w:rPr>
          <w:lang w:val="en-US"/>
        </w:rPr>
        <w:t>.</w:t>
      </w:r>
    </w:p>
    <w:p w:rsidR="00324BE8" w:rsidRDefault="00324BE8" w:rsidP="00C656C7">
      <w:pPr>
        <w:rPr>
          <w:lang w:val="en-US"/>
        </w:rPr>
      </w:pPr>
    </w:p>
    <w:p w:rsidR="00527649" w:rsidRDefault="00527649" w:rsidP="00527649">
      <w:pPr>
        <w:rPr>
          <w:lang w:val="en-US"/>
        </w:rPr>
      </w:pPr>
      <w:r>
        <w:rPr>
          <w:lang w:val="en-US"/>
        </w:rPr>
        <w:t xml:space="preserve">A </w:t>
      </w:r>
      <w:r w:rsidRPr="00324BE8">
        <w:rPr>
          <w:rStyle w:val="LienClasseC"/>
          <w:lang w:val="en-US"/>
        </w:rPr>
        <w:t>ForwardReferenceList</w:t>
      </w:r>
      <w:r>
        <w:rPr>
          <w:lang w:val="en-US"/>
        </w:rPr>
        <w:t xml:space="preserve"> is represented on the schema:</w:t>
      </w:r>
    </w:p>
    <w:p w:rsidR="00527649" w:rsidRDefault="007C6B28" w:rsidP="00527649">
      <w:pPr>
        <w:jc w:val="center"/>
        <w:rPr>
          <w:lang w:val="en-US"/>
        </w:rPr>
      </w:pPr>
      <w:r>
        <w:rPr>
          <w:noProof/>
        </w:rPr>
        <w:drawing>
          <wp:inline distT="0" distB="0" distL="0" distR="0">
            <wp:extent cx="2647950" cy="62865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7950" cy="628650"/>
                    </a:xfrm>
                    <a:prstGeom prst="rect">
                      <a:avLst/>
                    </a:prstGeom>
                    <a:noFill/>
                    <a:ln>
                      <a:noFill/>
                    </a:ln>
                  </pic:spPr>
                </pic:pic>
              </a:graphicData>
            </a:graphic>
          </wp:inline>
        </w:drawing>
      </w:r>
    </w:p>
    <w:p w:rsidR="00527649" w:rsidRDefault="00527649" w:rsidP="00527649">
      <w:pPr>
        <w:rPr>
          <w:lang w:val="en-US"/>
        </w:rPr>
      </w:pPr>
      <w:proofErr w:type="gramStart"/>
      <w:r>
        <w:rPr>
          <w:lang w:val="en-US"/>
        </w:rPr>
        <w:t>and</w:t>
      </w:r>
      <w:proofErr w:type="gramEnd"/>
      <w:r>
        <w:rPr>
          <w:lang w:val="en-US"/>
        </w:rPr>
        <w:t xml:space="preserve"> is used </w:t>
      </w:r>
      <w:r w:rsidR="009C04DA">
        <w:rPr>
          <w:lang w:val="en-US"/>
        </w:rPr>
        <w:t>as following</w:t>
      </w:r>
    </w:p>
    <w:p w:rsidR="00527649" w:rsidRPr="009C04DA" w:rsidRDefault="00527649" w:rsidP="00527649">
      <w:pPr>
        <w:ind w:left="709"/>
        <w:rPr>
          <w:rStyle w:val="TexteC"/>
          <w:lang w:val="en-US"/>
        </w:rPr>
      </w:pPr>
      <w:r w:rsidRPr="009C04DA">
        <w:rPr>
          <w:rStyle w:val="TexteC"/>
          <w:i/>
          <w:color w:val="0000FF"/>
          <w:lang w:val="en-US"/>
        </w:rPr>
        <w:t>/* statement */</w:t>
      </w:r>
      <w:r w:rsidRPr="009C04DA">
        <w:rPr>
          <w:rStyle w:val="TexteC"/>
          <w:lang w:val="en-US"/>
        </w:rPr>
        <w:t xml:space="preserve"> </w:t>
      </w:r>
      <w:r w:rsidRPr="009C04DA">
        <w:rPr>
          <w:rStyle w:val="LienType"/>
          <w:lang w:val="en-US"/>
        </w:rPr>
        <w:t>list</w:t>
      </w:r>
      <w:r w:rsidRPr="009C04DA">
        <w:rPr>
          <w:rStyle w:val="TexteC"/>
          <w:lang w:val="en-US"/>
        </w:rPr>
        <w:t xml:space="preserve"> body = </w:t>
      </w:r>
      <w:r w:rsidRPr="009C04DA">
        <w:rPr>
          <w:rStyle w:val="TexteC"/>
          <w:b/>
          <w:lang w:val="en-US"/>
        </w:rPr>
        <w:t>NULL</w:t>
      </w:r>
      <w:r w:rsidRPr="009C04DA">
        <w:rPr>
          <w:rStyle w:val="TexteC"/>
          <w:lang w:val="en-US"/>
        </w:rPr>
        <w:t>;</w:t>
      </w:r>
    </w:p>
    <w:p w:rsidR="00527649" w:rsidRPr="009C04DA" w:rsidRDefault="00527649" w:rsidP="00527649">
      <w:pPr>
        <w:ind w:left="709"/>
        <w:rPr>
          <w:rStyle w:val="TexteC"/>
          <w:lang w:val="en-US"/>
        </w:rPr>
      </w:pPr>
      <w:r w:rsidRPr="009C04DA">
        <w:rPr>
          <w:rStyle w:val="LienClasseC"/>
          <w:lang w:val="en-US"/>
        </w:rPr>
        <w:t>ForwardReferenceList</w:t>
      </w:r>
      <w:r w:rsidRPr="009C04DA">
        <w:rPr>
          <w:rStyle w:val="TexteC"/>
          <w:lang w:val="en-US"/>
        </w:rPr>
        <w:t xml:space="preserve"> lbody(body);</w:t>
      </w:r>
    </w:p>
    <w:p w:rsidR="00527649" w:rsidRPr="009C04DA" w:rsidRDefault="00527649" w:rsidP="00527649">
      <w:pPr>
        <w:ind w:left="709"/>
        <w:rPr>
          <w:rStyle w:val="TexteC"/>
          <w:lang w:val="en-US"/>
        </w:rPr>
      </w:pPr>
      <w:r w:rsidRPr="009C04DA">
        <w:rPr>
          <w:rStyle w:val="TexteC"/>
          <w:lang w:val="en-US"/>
        </w:rPr>
        <w:t>lbody.</w:t>
      </w:r>
      <w:r w:rsidRPr="009C04DA">
        <w:rPr>
          <w:rStyle w:val="LienMthode"/>
          <w:lang w:val="en-US"/>
        </w:rPr>
        <w:t>insertContainer</w:t>
      </w:r>
      <w:r w:rsidRPr="009C04DA">
        <w:rPr>
          <w:rStyle w:val="TexteC"/>
          <w:lang w:val="en-US"/>
        </w:rPr>
        <w:t>(</w:t>
      </w:r>
      <w:r w:rsidRPr="009C04DA">
        <w:rPr>
          <w:rStyle w:val="LienMthode"/>
          <w:lang w:val="en-US"/>
        </w:rPr>
        <w:t>statement_Expression</w:t>
      </w:r>
      <w:r w:rsidRPr="009C04DA">
        <w:rPr>
          <w:rStyle w:val="TexteC"/>
          <w:lang w:val="en-US"/>
        </w:rPr>
        <w:t>(...));</w:t>
      </w:r>
    </w:p>
    <w:p w:rsidR="00527649" w:rsidRPr="009C04DA" w:rsidRDefault="00527649" w:rsidP="00527649">
      <w:pPr>
        <w:ind w:left="709"/>
        <w:rPr>
          <w:rStyle w:val="TexteC"/>
          <w:lang w:val="en-US"/>
        </w:rPr>
      </w:pPr>
      <w:r w:rsidRPr="009C04DA">
        <w:rPr>
          <w:rStyle w:val="TexteC"/>
          <w:lang w:val="en-US"/>
        </w:rPr>
        <w:t>lbody.</w:t>
      </w:r>
      <w:r w:rsidRPr="009C04DA">
        <w:rPr>
          <w:rStyle w:val="LienMthode"/>
          <w:lang w:val="en-US"/>
        </w:rPr>
        <w:t>insertContainer</w:t>
      </w:r>
      <w:r w:rsidRPr="009C04DA">
        <w:rPr>
          <w:rStyle w:val="TexteC"/>
          <w:lang w:val="en-US"/>
        </w:rPr>
        <w:t>(</w:t>
      </w:r>
      <w:r w:rsidRPr="009C04DA">
        <w:rPr>
          <w:rStyle w:val="LienMthode"/>
          <w:lang w:val="en-US"/>
        </w:rPr>
        <w:t>statement_While</w:t>
      </w:r>
      <w:r w:rsidRPr="009C04DA">
        <w:rPr>
          <w:rStyle w:val="TexteC"/>
          <w:lang w:val="en-US"/>
        </w:rPr>
        <w:t>(...));</w:t>
      </w:r>
    </w:p>
    <w:p w:rsidR="00527649" w:rsidRPr="00402142" w:rsidRDefault="00527649" w:rsidP="00527649">
      <w:pPr>
        <w:ind w:left="709"/>
        <w:rPr>
          <w:rStyle w:val="TexteC"/>
          <w:i/>
          <w:lang w:val="en-US"/>
        </w:rPr>
      </w:pPr>
      <w:r w:rsidRPr="009C04DA">
        <w:rPr>
          <w:rStyle w:val="TexteC"/>
          <w:i/>
          <w:color w:val="0000FF"/>
          <w:lang w:val="en-US"/>
        </w:rPr>
        <w:t>/* body now contains two elements, first an expression statement and second a while statement */</w:t>
      </w:r>
    </w:p>
    <w:p w:rsidR="00527649" w:rsidRDefault="00527649" w:rsidP="00527649">
      <w:pPr>
        <w:rPr>
          <w:lang w:val="en-US"/>
        </w:rPr>
      </w:pPr>
    </w:p>
    <w:p w:rsidR="00324BE8" w:rsidRDefault="00324BE8" w:rsidP="00C656C7">
      <w:pPr>
        <w:rPr>
          <w:lang w:val="en-US"/>
        </w:rPr>
      </w:pPr>
      <w:r>
        <w:rPr>
          <w:lang w:val="en-US"/>
        </w:rPr>
        <w:t xml:space="preserve">A </w:t>
      </w:r>
      <w:r w:rsidR="00527649">
        <w:rPr>
          <w:rStyle w:val="LienClasseC"/>
          <w:lang w:val="en-US"/>
        </w:rPr>
        <w:t>Forward</w:t>
      </w:r>
      <w:r w:rsidRPr="00324BE8">
        <w:rPr>
          <w:rStyle w:val="LienClasseC"/>
          <w:lang w:val="en-US"/>
        </w:rPr>
        <w:t>List</w:t>
      </w:r>
      <w:r>
        <w:rPr>
          <w:lang w:val="en-US"/>
        </w:rPr>
        <w:t xml:space="preserve"> is represented on the schema:</w:t>
      </w:r>
    </w:p>
    <w:p w:rsidR="00F44611" w:rsidRDefault="007C6B28" w:rsidP="00324BE8">
      <w:pPr>
        <w:jc w:val="center"/>
        <w:rPr>
          <w:lang w:val="en-US"/>
        </w:rPr>
      </w:pPr>
      <w:r>
        <w:rPr>
          <w:noProof/>
        </w:rPr>
        <w:drawing>
          <wp:inline distT="0" distB="0" distL="0" distR="0">
            <wp:extent cx="2219325" cy="62865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p w:rsidR="00324BE8" w:rsidRDefault="00324BE8" w:rsidP="00324BE8">
      <w:pPr>
        <w:rPr>
          <w:lang w:val="en-US"/>
        </w:rPr>
      </w:pPr>
      <w:proofErr w:type="gramStart"/>
      <w:r>
        <w:rPr>
          <w:lang w:val="en-US"/>
        </w:rPr>
        <w:t>and</w:t>
      </w:r>
      <w:proofErr w:type="gramEnd"/>
      <w:r>
        <w:rPr>
          <w:lang w:val="en-US"/>
        </w:rPr>
        <w:t xml:space="preserve"> is used </w:t>
      </w:r>
      <w:r w:rsidR="009C04DA">
        <w:rPr>
          <w:lang w:val="en-US"/>
        </w:rPr>
        <w:t>as following</w:t>
      </w:r>
    </w:p>
    <w:p w:rsidR="00527649" w:rsidRPr="009C04DA" w:rsidRDefault="00527649" w:rsidP="00527649">
      <w:pPr>
        <w:ind w:left="709"/>
        <w:rPr>
          <w:rStyle w:val="TexteC"/>
          <w:lang w:val="en-US"/>
        </w:rPr>
      </w:pPr>
      <w:r w:rsidRPr="009C04DA">
        <w:rPr>
          <w:rStyle w:val="LienClasseC"/>
          <w:lang w:val="en-US"/>
        </w:rPr>
        <w:t>ForwardList</w:t>
      </w:r>
      <w:r w:rsidRPr="009C04DA">
        <w:rPr>
          <w:rStyle w:val="TexteC"/>
          <w:lang w:val="en-US"/>
        </w:rPr>
        <w:t xml:space="preserve"> lbody;</w:t>
      </w:r>
    </w:p>
    <w:p w:rsidR="00527649" w:rsidRPr="009C04DA" w:rsidRDefault="00527649" w:rsidP="00527649">
      <w:pPr>
        <w:ind w:left="709"/>
        <w:rPr>
          <w:rStyle w:val="TexteC"/>
          <w:lang w:val="en-US"/>
        </w:rPr>
      </w:pPr>
      <w:r w:rsidRPr="009C04DA">
        <w:rPr>
          <w:rStyle w:val="TexteC"/>
          <w:lang w:val="en-US"/>
        </w:rPr>
        <w:t>lbody.</w:t>
      </w:r>
      <w:r w:rsidRPr="009C04DA">
        <w:rPr>
          <w:rStyle w:val="LienMthode"/>
          <w:lang w:val="en-US"/>
        </w:rPr>
        <w:t>insertContainer</w:t>
      </w:r>
      <w:r w:rsidRPr="009C04DA">
        <w:rPr>
          <w:rStyle w:val="TexteC"/>
          <w:lang w:val="en-US"/>
        </w:rPr>
        <w:t>(</w:t>
      </w:r>
      <w:r w:rsidRPr="009C04DA">
        <w:rPr>
          <w:rStyle w:val="LienMthode"/>
          <w:lang w:val="en-US"/>
        </w:rPr>
        <w:t>statement_Expression</w:t>
      </w:r>
      <w:r w:rsidRPr="009C04DA">
        <w:rPr>
          <w:rStyle w:val="TexteC"/>
          <w:lang w:val="en-US"/>
        </w:rPr>
        <w:t>(...));</w:t>
      </w:r>
    </w:p>
    <w:p w:rsidR="00527649" w:rsidRPr="009C04DA" w:rsidRDefault="00527649" w:rsidP="00527649">
      <w:pPr>
        <w:ind w:left="709"/>
        <w:rPr>
          <w:rStyle w:val="TexteC"/>
          <w:lang w:val="en-US"/>
        </w:rPr>
      </w:pPr>
      <w:r w:rsidRPr="009C04DA">
        <w:rPr>
          <w:rStyle w:val="TexteC"/>
          <w:lang w:val="en-US"/>
        </w:rPr>
        <w:t>lbody.</w:t>
      </w:r>
      <w:r w:rsidRPr="009C04DA">
        <w:rPr>
          <w:rStyle w:val="LienMthode"/>
          <w:lang w:val="en-US"/>
        </w:rPr>
        <w:t>insertContainer</w:t>
      </w:r>
      <w:r w:rsidRPr="009C04DA">
        <w:rPr>
          <w:rStyle w:val="TexteC"/>
          <w:lang w:val="en-US"/>
        </w:rPr>
        <w:t>(</w:t>
      </w:r>
      <w:r w:rsidRPr="009C04DA">
        <w:rPr>
          <w:rStyle w:val="LienMthode"/>
          <w:lang w:val="en-US"/>
        </w:rPr>
        <w:t>statement_While</w:t>
      </w:r>
      <w:r w:rsidRPr="009C04DA">
        <w:rPr>
          <w:rStyle w:val="TexteC"/>
          <w:lang w:val="en-US"/>
        </w:rPr>
        <w:t>(...));</w:t>
      </w:r>
    </w:p>
    <w:p w:rsidR="007C6B28" w:rsidRPr="009C04DA" w:rsidRDefault="007C6B28" w:rsidP="007C6B28">
      <w:pPr>
        <w:ind w:left="709"/>
        <w:rPr>
          <w:rStyle w:val="TexteC"/>
          <w:lang w:val="en-US"/>
        </w:rPr>
      </w:pPr>
      <w:r w:rsidRPr="009C04DA">
        <w:rPr>
          <w:rStyle w:val="TexteC"/>
          <w:i/>
          <w:color w:val="0000FF"/>
          <w:lang w:val="en-US"/>
        </w:rPr>
        <w:t>/* statement */</w:t>
      </w:r>
      <w:r w:rsidRPr="009C04DA">
        <w:rPr>
          <w:rStyle w:val="TexteC"/>
          <w:lang w:val="en-US"/>
        </w:rPr>
        <w:t xml:space="preserve"> </w:t>
      </w:r>
      <w:r w:rsidRPr="008C79D2">
        <w:rPr>
          <w:rStyle w:val="LienType"/>
          <w:lang w:val="en-US"/>
        </w:rPr>
        <w:t>list</w:t>
      </w:r>
      <w:r w:rsidRPr="009C04DA">
        <w:rPr>
          <w:rStyle w:val="TexteC"/>
          <w:lang w:val="en-US"/>
        </w:rPr>
        <w:t xml:space="preserve"> body =</w:t>
      </w:r>
      <w:r w:rsidRPr="00402142">
        <w:rPr>
          <w:rStyle w:val="TexteC"/>
          <w:lang w:val="en-US"/>
        </w:rPr>
        <w:t xml:space="preserve"> lbody.</w:t>
      </w:r>
      <w:r w:rsidRPr="00402142">
        <w:rPr>
          <w:rStyle w:val="LienMthode"/>
          <w:lang w:val="en-US"/>
        </w:rPr>
        <w:t>getFront</w:t>
      </w:r>
      <w:r w:rsidRPr="00402142">
        <w:rPr>
          <w:rStyle w:val="TexteC"/>
          <w:lang w:val="en-US"/>
        </w:rPr>
        <w:t>()</w:t>
      </w:r>
      <w:r w:rsidRPr="009C04DA">
        <w:rPr>
          <w:rStyle w:val="TexteC"/>
          <w:lang w:val="en-US"/>
        </w:rPr>
        <w:t>;</w:t>
      </w:r>
    </w:p>
    <w:p w:rsidR="00527649" w:rsidRPr="00402142" w:rsidRDefault="00527649" w:rsidP="00527649">
      <w:pPr>
        <w:ind w:left="709"/>
        <w:rPr>
          <w:rStyle w:val="TexteC"/>
          <w:i/>
          <w:lang w:val="en-US"/>
        </w:rPr>
      </w:pPr>
      <w:r w:rsidRPr="009C04DA">
        <w:rPr>
          <w:rStyle w:val="TexteC"/>
          <w:i/>
          <w:color w:val="0000FF"/>
          <w:lang w:val="en-US"/>
        </w:rPr>
        <w:t>/* body now contains two elements, first an expression statement and second a while statement */</w:t>
      </w:r>
    </w:p>
    <w:p w:rsidR="00324BE8" w:rsidRDefault="00324BE8" w:rsidP="00324BE8">
      <w:pPr>
        <w:rPr>
          <w:lang w:val="en-US"/>
        </w:rPr>
      </w:pPr>
    </w:p>
    <w:p w:rsidR="00916C83" w:rsidRDefault="00916C83" w:rsidP="00916C83">
      <w:pPr>
        <w:rPr>
          <w:lang w:val="en-US"/>
        </w:rPr>
      </w:pPr>
      <w:r>
        <w:rPr>
          <w:lang w:val="en-US"/>
        </w:rPr>
        <w:t xml:space="preserve">A </w:t>
      </w:r>
      <w:r w:rsidRPr="00324BE8">
        <w:rPr>
          <w:rStyle w:val="LienClasseC"/>
          <w:lang w:val="en-US"/>
        </w:rPr>
        <w:t>Forward</w:t>
      </w:r>
      <w:r>
        <w:rPr>
          <w:rStyle w:val="LienClasseC"/>
          <w:lang w:val="en-US"/>
        </w:rPr>
        <w:t>ListOption</w:t>
      </w:r>
      <w:r>
        <w:rPr>
          <w:lang w:val="en-US"/>
        </w:rPr>
        <w:t xml:space="preserve"> is represented on the schema:</w:t>
      </w:r>
    </w:p>
    <w:p w:rsidR="00916C83" w:rsidRDefault="008C79D2" w:rsidP="00916C83">
      <w:pPr>
        <w:jc w:val="center"/>
        <w:rPr>
          <w:lang w:val="en-US"/>
        </w:rPr>
      </w:pPr>
      <w:r>
        <w:rPr>
          <w:noProof/>
        </w:rPr>
        <w:drawing>
          <wp:inline distT="0" distB="0" distL="0" distR="0">
            <wp:extent cx="5924550" cy="70485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4550" cy="704850"/>
                    </a:xfrm>
                    <a:prstGeom prst="rect">
                      <a:avLst/>
                    </a:prstGeom>
                    <a:noFill/>
                    <a:ln>
                      <a:noFill/>
                    </a:ln>
                  </pic:spPr>
                </pic:pic>
              </a:graphicData>
            </a:graphic>
          </wp:inline>
        </w:drawing>
      </w:r>
    </w:p>
    <w:p w:rsidR="00324BE8" w:rsidRDefault="00324BE8" w:rsidP="00324BE8">
      <w:pPr>
        <w:rPr>
          <w:lang w:val="en-US"/>
        </w:rPr>
      </w:pPr>
    </w:p>
    <w:p w:rsidR="00324BE8" w:rsidRDefault="00324BE8" w:rsidP="00324BE8">
      <w:pPr>
        <w:rPr>
          <w:lang w:val="en-US"/>
        </w:rPr>
      </w:pPr>
    </w:p>
    <w:p w:rsidR="000D04A8" w:rsidRDefault="000D04A8" w:rsidP="00C656C7">
      <w:pPr>
        <w:rPr>
          <w:lang w:val="en-US"/>
        </w:rPr>
      </w:pPr>
      <w:r>
        <w:rPr>
          <w:lang w:val="en-US"/>
        </w:rPr>
        <w:t>The class environment of these classes is defined on the schema below:</w:t>
      </w:r>
    </w:p>
    <w:p w:rsidR="000D04A8" w:rsidRDefault="00312596" w:rsidP="000D04A8">
      <w:pPr>
        <w:jc w:val="center"/>
        <w:rPr>
          <w:lang w:val="en-US"/>
        </w:rPr>
      </w:pPr>
      <w:r>
        <w:rPr>
          <w:noProof/>
        </w:rPr>
        <w:drawing>
          <wp:inline distT="0" distB="0" distL="0" distR="0">
            <wp:extent cx="5133975" cy="15716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3975" cy="1571625"/>
                    </a:xfrm>
                    <a:prstGeom prst="rect">
                      <a:avLst/>
                    </a:prstGeom>
                    <a:noFill/>
                    <a:ln>
                      <a:noFill/>
                    </a:ln>
                  </pic:spPr>
                </pic:pic>
              </a:graphicData>
            </a:graphic>
          </wp:inline>
        </w:drawing>
      </w:r>
    </w:p>
    <w:p w:rsidR="009B7322" w:rsidRDefault="009B7322" w:rsidP="009B7322">
      <w:pPr>
        <w:pStyle w:val="SectionChamps"/>
        <w:rPr>
          <w:rStyle w:val="LienClasseC"/>
          <w:lang w:val="en-US"/>
        </w:rPr>
      </w:pPr>
      <w:r>
        <w:rPr>
          <w:lang w:val="en-US"/>
        </w:rPr>
        <w:t xml:space="preserve">Fields of the class </w:t>
      </w:r>
      <w:r w:rsidRPr="00235877">
        <w:rPr>
          <w:rStyle w:val="LienClasseC"/>
          <w:lang w:val="en-US"/>
        </w:rPr>
        <w:t>ForwardReferenceList</w:t>
      </w:r>
    </w:p>
    <w:p w:rsidR="00DD1FDD" w:rsidRDefault="00DD1FDD" w:rsidP="00DD1FDD">
      <w:pPr>
        <w:pStyle w:val="EntteChamps"/>
        <w:rPr>
          <w:lang w:val="en-US"/>
        </w:rPr>
      </w:pPr>
      <w:r w:rsidRPr="00DD1FDD">
        <w:rPr>
          <w:rStyle w:val="LienType"/>
          <w:lang w:val="en-US"/>
        </w:rPr>
        <w:t>list</w:t>
      </w:r>
      <w:r w:rsidRPr="000A0C78">
        <w:rPr>
          <w:lang w:val="en-US"/>
        </w:rPr>
        <w:t xml:space="preserve">* </w:t>
      </w:r>
      <w:r w:rsidRPr="00402142">
        <w:rPr>
          <w:rStyle w:val="DfinitionChamps"/>
          <w:lang w:val="en-US"/>
        </w:rPr>
        <w:t>_front</w:t>
      </w:r>
      <w:r w:rsidRPr="000A0C78">
        <w:rPr>
          <w:lang w:val="en-US"/>
        </w:rPr>
        <w:t>;</w:t>
      </w:r>
    </w:p>
    <w:p w:rsidR="00DD1FDD" w:rsidRPr="00DD1FDD" w:rsidRDefault="00DD1FDD" w:rsidP="00DD1FDD">
      <w:pPr>
        <w:pStyle w:val="NormalDef"/>
        <w:rPr>
          <w:lang w:val="en-US"/>
        </w:rPr>
      </w:pPr>
      <w:proofErr w:type="gramStart"/>
      <w:r>
        <w:rPr>
          <w:lang w:val="en-US"/>
        </w:rPr>
        <w:t>Reference to the list in which we insert some elements.</w:t>
      </w:r>
      <w:proofErr w:type="gramEnd"/>
      <w:r>
        <w:rPr>
          <w:lang w:val="en-US"/>
        </w:rPr>
        <w:t xml:space="preserve"> </w:t>
      </w:r>
      <w:proofErr w:type="gramStart"/>
      <w:r w:rsidRPr="00DD1FDD">
        <w:rPr>
          <w:rStyle w:val="LienChamps"/>
          <w:lang w:val="en-US"/>
        </w:rPr>
        <w:t>_front</w:t>
      </w:r>
      <w:r w:rsidRPr="00DD1FDD">
        <w:rPr>
          <w:rStyle w:val="TexteC"/>
          <w:lang w:val="en-US"/>
        </w:rPr>
        <w:t xml:space="preserve"> </w:t>
      </w:r>
      <w:r w:rsidRPr="00DD1FDD">
        <w:rPr>
          <w:rStyle w:val="TexteC"/>
        </w:rPr>
        <w:sym w:font="Symbol" w:char="F0B9"/>
      </w:r>
      <w:r w:rsidRPr="00DD1FDD">
        <w:rPr>
          <w:rStyle w:val="TexteC"/>
          <w:lang w:val="en-US"/>
        </w:rPr>
        <w:t xml:space="preserve"> </w:t>
      </w:r>
      <w:r w:rsidRPr="00DD1FDD">
        <w:rPr>
          <w:rStyle w:val="TexteC"/>
          <w:b/>
          <w:lang w:val="en-US"/>
        </w:rPr>
        <w:t>NULL</w:t>
      </w:r>
      <w:r>
        <w:rPr>
          <w:lang w:val="en-US"/>
        </w:rPr>
        <w:t>.</w:t>
      </w:r>
      <w:proofErr w:type="gramEnd"/>
    </w:p>
    <w:p w:rsidR="00DD1FDD" w:rsidRPr="000A0C78" w:rsidRDefault="00DD1FDD" w:rsidP="00DD1FDD">
      <w:pPr>
        <w:pStyle w:val="EntteChamps"/>
        <w:rPr>
          <w:lang w:val="en-US"/>
        </w:rPr>
      </w:pPr>
      <w:r w:rsidRPr="00DD1FDD">
        <w:rPr>
          <w:rStyle w:val="LienType"/>
          <w:lang w:val="en-US"/>
        </w:rPr>
        <w:t>list</w:t>
      </w:r>
      <w:r w:rsidRPr="000A0C78">
        <w:rPr>
          <w:lang w:val="en-US"/>
        </w:rPr>
        <w:t xml:space="preserve"> </w:t>
      </w:r>
      <w:r w:rsidRPr="00DD1FDD">
        <w:rPr>
          <w:rStyle w:val="DfinitionChamps"/>
          <w:lang w:val="en-US"/>
        </w:rPr>
        <w:t>_back</w:t>
      </w:r>
      <w:r w:rsidRPr="000A0C78">
        <w:rPr>
          <w:lang w:val="en-US"/>
        </w:rPr>
        <w:t>;</w:t>
      </w:r>
    </w:p>
    <w:p w:rsidR="00DD1FDD" w:rsidRDefault="00DD1FDD" w:rsidP="00DD1FDD">
      <w:pPr>
        <w:pStyle w:val="NormalDef"/>
        <w:rPr>
          <w:lang w:val="en-US"/>
        </w:rPr>
      </w:pPr>
      <w:proofErr w:type="gramStart"/>
      <w:r>
        <w:rPr>
          <w:lang w:val="en-US"/>
        </w:rPr>
        <w:t>last</w:t>
      </w:r>
      <w:proofErr w:type="gramEnd"/>
      <w:r>
        <w:rPr>
          <w:lang w:val="en-US"/>
        </w:rPr>
        <w:t xml:space="preserve"> cell of the list. This field is </w:t>
      </w:r>
      <w:r w:rsidRPr="00402142">
        <w:rPr>
          <w:rStyle w:val="TexteC"/>
          <w:b/>
          <w:lang w:val="en-US"/>
        </w:rPr>
        <w:t>NULL</w:t>
      </w:r>
      <w:r>
        <w:rPr>
          <w:lang w:val="en-US"/>
        </w:rPr>
        <w:t xml:space="preserve"> if and only if the </w:t>
      </w:r>
      <w:r w:rsidRPr="00402142">
        <w:rPr>
          <w:rStyle w:val="LienChamps"/>
          <w:lang w:val="en-US"/>
        </w:rPr>
        <w:t>_front</w:t>
      </w:r>
      <w:r>
        <w:rPr>
          <w:lang w:val="en-US"/>
        </w:rPr>
        <w:t xml:space="preserve"> list is empty.</w:t>
      </w:r>
    </w:p>
    <w:p w:rsidR="00DD1FDD" w:rsidRDefault="00DD1FDD" w:rsidP="00DD1FDD">
      <w:pPr>
        <w:pStyle w:val="BaseSectionProtge"/>
        <w:rPr>
          <w:lang w:val="en-US"/>
        </w:rPr>
      </w:pPr>
      <w:r>
        <w:rPr>
          <w:lang w:val="en-US"/>
        </w:rPr>
        <w:t>Invariants</w:t>
      </w:r>
    </w:p>
    <w:p w:rsidR="00DD1FDD" w:rsidRDefault="00DD1FDD" w:rsidP="00DD1FDD">
      <w:pPr>
        <w:rPr>
          <w:lang w:val="en-US"/>
        </w:rPr>
      </w:pPr>
      <w:r>
        <w:rPr>
          <w:lang w:val="en-US"/>
        </w:rPr>
        <w:t>The following invariants should hold:</w:t>
      </w:r>
    </w:p>
    <w:p w:rsidR="00DD1FDD" w:rsidRDefault="00DD1FDD" w:rsidP="00CC4764">
      <w:pPr>
        <w:pStyle w:val="Paragraphedeliste"/>
        <w:numPr>
          <w:ilvl w:val="0"/>
          <w:numId w:val="16"/>
        </w:numPr>
        <w:rPr>
          <w:lang w:val="en-US"/>
        </w:rPr>
      </w:pPr>
      <w:r w:rsidRPr="00DD1FDD">
        <w:rPr>
          <w:rStyle w:val="LienChamps"/>
          <w:lang w:val="en-US"/>
        </w:rPr>
        <w:t>_front</w:t>
      </w:r>
      <w:r w:rsidRPr="00DD1FDD">
        <w:rPr>
          <w:rStyle w:val="TexteC"/>
          <w:lang w:val="en-US"/>
        </w:rPr>
        <w:t xml:space="preserve"> </w:t>
      </w:r>
      <w:r w:rsidRPr="00DD1FDD">
        <w:rPr>
          <w:rStyle w:val="TexteC"/>
        </w:rPr>
        <w:sym w:font="Symbol" w:char="F0B9"/>
      </w:r>
      <w:r w:rsidRPr="00DD1FDD">
        <w:rPr>
          <w:rStyle w:val="TexteC"/>
          <w:lang w:val="en-US"/>
        </w:rPr>
        <w:t xml:space="preserve"> </w:t>
      </w:r>
      <w:r w:rsidRPr="00DD1FDD">
        <w:rPr>
          <w:rStyle w:val="TexteC"/>
          <w:b/>
          <w:lang w:val="en-US"/>
        </w:rPr>
        <w:t>NULL</w:t>
      </w:r>
      <w:r>
        <w:rPr>
          <w:lang w:val="en-US"/>
        </w:rPr>
        <w:t>,</w:t>
      </w:r>
    </w:p>
    <w:p w:rsidR="00DD1FDD" w:rsidRDefault="00DD1FDD" w:rsidP="00CC4764">
      <w:pPr>
        <w:pStyle w:val="Paragraphedeliste"/>
        <w:numPr>
          <w:ilvl w:val="0"/>
          <w:numId w:val="16"/>
        </w:numPr>
        <w:rPr>
          <w:lang w:val="en-US"/>
        </w:rPr>
      </w:pPr>
      <w:r w:rsidRPr="00DD1FDD">
        <w:rPr>
          <w:lang w:val="en-US"/>
        </w:rPr>
        <w:t xml:space="preserve">the list is empty and </w:t>
      </w:r>
      <w:r w:rsidRPr="00DD1FDD">
        <w:rPr>
          <w:rStyle w:val="TexteC"/>
          <w:lang w:val="en-US"/>
        </w:rPr>
        <w:t>*</w:t>
      </w:r>
      <w:r w:rsidRPr="00DD1FDD">
        <w:rPr>
          <w:rStyle w:val="LienChamps"/>
          <w:lang w:val="en-US"/>
        </w:rPr>
        <w:t>_front</w:t>
      </w:r>
      <w:r w:rsidRPr="00DD1FDD">
        <w:rPr>
          <w:rStyle w:val="TexteC"/>
          <w:lang w:val="en-US"/>
        </w:rPr>
        <w:t xml:space="preserve"> = </w:t>
      </w:r>
      <w:r w:rsidRPr="00DD1FDD">
        <w:rPr>
          <w:rStyle w:val="LienChamps"/>
          <w:lang w:val="en-US"/>
        </w:rPr>
        <w:t>_back</w:t>
      </w:r>
      <w:r w:rsidRPr="00DD1FDD">
        <w:rPr>
          <w:rStyle w:val="TexteC"/>
          <w:lang w:val="en-US"/>
        </w:rPr>
        <w:t xml:space="preserve"> = </w:t>
      </w:r>
      <w:r w:rsidRPr="00DD1FDD">
        <w:rPr>
          <w:rStyle w:val="TexteC"/>
          <w:b/>
          <w:lang w:val="en-US"/>
        </w:rPr>
        <w:t>NULL</w:t>
      </w:r>
      <w:r w:rsidRPr="00DD1FDD">
        <w:rPr>
          <w:lang w:val="en-US"/>
        </w:rPr>
        <w:t>,</w:t>
      </w:r>
    </w:p>
    <w:p w:rsidR="00DD1FDD" w:rsidRPr="00DD1FDD" w:rsidRDefault="00DD1FDD" w:rsidP="00CC4764">
      <w:pPr>
        <w:pStyle w:val="Paragraphedeliste"/>
        <w:numPr>
          <w:ilvl w:val="0"/>
          <w:numId w:val="16"/>
        </w:numPr>
        <w:rPr>
          <w:lang w:val="en-US"/>
        </w:rPr>
      </w:pPr>
      <w:r>
        <w:rPr>
          <w:lang w:val="en-US"/>
        </w:rPr>
        <w:t xml:space="preserve">the list is non-empty </w:t>
      </w:r>
      <w:r w:rsidR="00B67ADD">
        <w:rPr>
          <w:lang w:val="en-US"/>
        </w:rPr>
        <w:t xml:space="preserve">and </w:t>
      </w:r>
      <w:r w:rsidR="00B67ADD" w:rsidRPr="00DD1FDD">
        <w:rPr>
          <w:rStyle w:val="TexteC"/>
          <w:lang w:val="en-US"/>
        </w:rPr>
        <w:t>*</w:t>
      </w:r>
      <w:r w:rsidR="00B67ADD" w:rsidRPr="00DD1FDD">
        <w:rPr>
          <w:rStyle w:val="LienChamps"/>
          <w:lang w:val="en-US"/>
        </w:rPr>
        <w:t>_front</w:t>
      </w:r>
      <w:r w:rsidR="00B67ADD" w:rsidRPr="00DD1FDD">
        <w:rPr>
          <w:rStyle w:val="TexteC"/>
          <w:lang w:val="en-US"/>
        </w:rPr>
        <w:t xml:space="preserve"> </w:t>
      </w:r>
      <w:r w:rsidR="00B67ADD" w:rsidRPr="00DD1FDD">
        <w:rPr>
          <w:rStyle w:val="TexteC"/>
        </w:rPr>
        <w:sym w:font="Symbol" w:char="F0B9"/>
      </w:r>
      <w:r w:rsidR="00B67ADD" w:rsidRPr="00DD1FDD">
        <w:rPr>
          <w:rStyle w:val="TexteC"/>
          <w:lang w:val="en-US"/>
        </w:rPr>
        <w:t xml:space="preserve"> </w:t>
      </w:r>
      <w:r w:rsidR="00B67ADD" w:rsidRPr="00DD1FDD">
        <w:rPr>
          <w:rStyle w:val="TexteC"/>
          <w:b/>
          <w:lang w:val="en-US"/>
        </w:rPr>
        <w:t>NULL</w:t>
      </w:r>
      <w:r w:rsidR="00B67ADD">
        <w:rPr>
          <w:lang w:val="en-US"/>
        </w:rPr>
        <w:t xml:space="preserve">, </w:t>
      </w:r>
      <w:r w:rsidRPr="00DD1FDD">
        <w:rPr>
          <w:rStyle w:val="LienChamps"/>
          <w:lang w:val="en-US"/>
        </w:rPr>
        <w:t>back</w:t>
      </w:r>
      <w:r w:rsidRPr="00DD1FDD">
        <w:rPr>
          <w:rStyle w:val="TexteC"/>
          <w:lang w:val="en-US"/>
        </w:rPr>
        <w:t xml:space="preserve"> </w:t>
      </w:r>
      <w:r w:rsidRPr="00DD1FDD">
        <w:rPr>
          <w:rStyle w:val="TexteC"/>
        </w:rPr>
        <w:sym w:font="Symbol" w:char="F0B9"/>
      </w:r>
      <w:r w:rsidRPr="00DD1FDD">
        <w:rPr>
          <w:rStyle w:val="TexteC"/>
          <w:lang w:val="en-US"/>
        </w:rPr>
        <w:t xml:space="preserve"> </w:t>
      </w:r>
      <w:r w:rsidRPr="00DD1FDD">
        <w:rPr>
          <w:rStyle w:val="TexteC"/>
          <w:b/>
          <w:lang w:val="en-US"/>
        </w:rPr>
        <w:t>NULL</w:t>
      </w:r>
      <w:r>
        <w:rPr>
          <w:lang w:val="en-US"/>
        </w:rPr>
        <w:t xml:space="preserve"> and </w:t>
      </w:r>
      <w:r w:rsidRPr="00DD1FDD">
        <w:rPr>
          <w:rStyle w:val="LienChamps"/>
          <w:lang w:val="en-US"/>
        </w:rPr>
        <w:t>_back</w:t>
      </w:r>
      <w:r>
        <w:rPr>
          <w:rStyle w:val="TexteC"/>
          <w:lang w:val="en-US"/>
        </w:rPr>
        <w:t>-&gt;</w:t>
      </w:r>
      <w:r w:rsidRPr="00DD1FDD">
        <w:rPr>
          <w:rStyle w:val="LienChamps"/>
          <w:lang w:val="en-US"/>
        </w:rPr>
        <w:t>next</w:t>
      </w:r>
      <w:r>
        <w:rPr>
          <w:rStyle w:val="TexteC"/>
          <w:lang w:val="en-US"/>
        </w:rPr>
        <w:t xml:space="preserve"> </w:t>
      </w:r>
      <w:r w:rsidRPr="00DD1FDD">
        <w:rPr>
          <w:rStyle w:val="TexteC"/>
          <w:lang w:val="en-US"/>
        </w:rPr>
        <w:t xml:space="preserve">= </w:t>
      </w:r>
      <w:r w:rsidRPr="00DD1FDD">
        <w:rPr>
          <w:rStyle w:val="TexteC"/>
          <w:b/>
          <w:lang w:val="en-US"/>
        </w:rPr>
        <w:t>NULL</w:t>
      </w:r>
      <w:r w:rsidRPr="00DD1FDD">
        <w:rPr>
          <w:lang w:val="en-US"/>
        </w:rPr>
        <w:t>,</w:t>
      </w:r>
    </w:p>
    <w:p w:rsidR="00DD1FDD" w:rsidRDefault="00DD1FDD" w:rsidP="00CC4764">
      <w:pPr>
        <w:pStyle w:val="Paragraphedeliste"/>
        <w:numPr>
          <w:ilvl w:val="0"/>
          <w:numId w:val="16"/>
        </w:numPr>
        <w:rPr>
          <w:lang w:val="en-US"/>
        </w:rPr>
      </w:pPr>
      <w:r w:rsidRPr="00DD1FDD">
        <w:rPr>
          <w:lang w:val="en-US"/>
        </w:rPr>
        <w:t xml:space="preserve">the list </w:t>
      </w:r>
      <w:r>
        <w:rPr>
          <w:lang w:val="en-US"/>
        </w:rPr>
        <w:t>contains only one element</w:t>
      </w:r>
      <w:r w:rsidRPr="00DD1FDD">
        <w:rPr>
          <w:lang w:val="en-US"/>
        </w:rPr>
        <w:t xml:space="preserve"> and </w:t>
      </w:r>
      <w:r w:rsidRPr="00DD1FDD">
        <w:rPr>
          <w:rStyle w:val="TexteC"/>
          <w:lang w:val="en-US"/>
        </w:rPr>
        <w:t>*</w:t>
      </w:r>
      <w:r w:rsidRPr="00DD1FDD">
        <w:rPr>
          <w:rStyle w:val="LienChamps"/>
          <w:lang w:val="en-US"/>
        </w:rPr>
        <w:t>_front</w:t>
      </w:r>
      <w:r w:rsidRPr="00DD1FDD">
        <w:rPr>
          <w:rStyle w:val="TexteC"/>
          <w:lang w:val="en-US"/>
        </w:rPr>
        <w:t xml:space="preserve"> = </w:t>
      </w:r>
      <w:r w:rsidRPr="00DD1FDD">
        <w:rPr>
          <w:rStyle w:val="LienChamps"/>
          <w:lang w:val="en-US"/>
        </w:rPr>
        <w:t>_back</w:t>
      </w:r>
      <w:r w:rsidRPr="00DD1FDD">
        <w:rPr>
          <w:rStyle w:val="TexteC"/>
          <w:lang w:val="en-US"/>
        </w:rPr>
        <w:t xml:space="preserve"> </w:t>
      </w:r>
      <w:r w:rsidRPr="00DD1FDD">
        <w:rPr>
          <w:rStyle w:val="TexteC"/>
        </w:rPr>
        <w:sym w:font="Symbol" w:char="F0B9"/>
      </w:r>
      <w:r w:rsidRPr="00DD1FDD">
        <w:rPr>
          <w:rStyle w:val="TexteC"/>
          <w:lang w:val="en-US"/>
        </w:rPr>
        <w:t xml:space="preserve"> </w:t>
      </w:r>
      <w:r w:rsidRPr="00DD1FDD">
        <w:rPr>
          <w:rStyle w:val="TexteC"/>
          <w:b/>
          <w:lang w:val="en-US"/>
        </w:rPr>
        <w:t>NULL</w:t>
      </w:r>
      <w:r w:rsidRPr="00DD1FDD">
        <w:rPr>
          <w:lang w:val="en-US"/>
        </w:rPr>
        <w:t>,</w:t>
      </w:r>
    </w:p>
    <w:p w:rsidR="00DD1FDD" w:rsidRPr="00DD1FDD" w:rsidRDefault="00DD1FDD" w:rsidP="00CC4764">
      <w:pPr>
        <w:pStyle w:val="Paragraphedeliste"/>
        <w:numPr>
          <w:ilvl w:val="0"/>
          <w:numId w:val="16"/>
        </w:numPr>
        <w:rPr>
          <w:lang w:val="en-US"/>
        </w:rPr>
      </w:pPr>
      <w:proofErr w:type="gramStart"/>
      <w:r>
        <w:rPr>
          <w:lang w:val="en-US"/>
        </w:rPr>
        <w:t>more</w:t>
      </w:r>
      <w:proofErr w:type="gramEnd"/>
      <w:r>
        <w:rPr>
          <w:lang w:val="en-US"/>
        </w:rPr>
        <w:t xml:space="preserve"> generally the list contains n &gt; 0 elements and </w:t>
      </w:r>
      <w:r w:rsidRPr="00DD1FDD">
        <w:rPr>
          <w:rStyle w:val="LienChamps"/>
          <w:lang w:val="en-US"/>
        </w:rPr>
        <w:t>_back</w:t>
      </w:r>
      <w:r w:rsidRPr="00DD1FDD">
        <w:rPr>
          <w:rStyle w:val="TexteC"/>
          <w:lang w:val="en-US"/>
        </w:rPr>
        <w:t xml:space="preserve"> =</w:t>
      </w:r>
      <w:r>
        <w:rPr>
          <w:rStyle w:val="TexteC"/>
          <w:lang w:val="en-US"/>
        </w:rPr>
        <w:t xml:space="preserve"> </w:t>
      </w:r>
      <w:r w:rsidR="00B67ADD">
        <w:rPr>
          <w:rStyle w:val="TexteC"/>
          <w:lang w:val="en-US"/>
        </w:rPr>
        <w:t>(*</w:t>
      </w:r>
      <w:r w:rsidRPr="00DD1FDD">
        <w:rPr>
          <w:rStyle w:val="LienChamps"/>
          <w:lang w:val="en-US"/>
        </w:rPr>
        <w:t>_front</w:t>
      </w:r>
      <w:r w:rsidR="00B67ADD">
        <w:rPr>
          <w:rStyle w:val="TexteC"/>
          <w:lang w:val="en-US"/>
        </w:rPr>
        <w:t>)(</w:t>
      </w:r>
      <w:r w:rsidRPr="00DD1FDD">
        <w:rPr>
          <w:rStyle w:val="TexteC"/>
          <w:lang w:val="en-US"/>
        </w:rPr>
        <w:t>-&gt;</w:t>
      </w:r>
      <w:r w:rsidRPr="00DD1FDD">
        <w:rPr>
          <w:rStyle w:val="LienChamps"/>
          <w:lang w:val="en-US"/>
        </w:rPr>
        <w:t>next</w:t>
      </w:r>
      <w:r w:rsidRPr="00DD1FDD">
        <w:rPr>
          <w:rStyle w:val="TexteC"/>
          <w:lang w:val="en-US"/>
        </w:rPr>
        <w:t>)</w:t>
      </w:r>
      <w:r w:rsidRPr="00DD1FDD">
        <w:rPr>
          <w:rStyle w:val="TexteC"/>
          <w:vertAlign w:val="superscript"/>
          <w:lang w:val="en-US"/>
        </w:rPr>
        <w:t>n</w:t>
      </w:r>
      <w:r w:rsidR="00DD2E2D">
        <w:rPr>
          <w:rStyle w:val="TexteC"/>
          <w:vertAlign w:val="superscript"/>
          <w:lang w:val="en-US"/>
        </w:rPr>
        <w:t>-1</w:t>
      </w:r>
      <w:r>
        <w:rPr>
          <w:lang w:val="en-US"/>
        </w:rPr>
        <w:t>.</w:t>
      </w:r>
    </w:p>
    <w:p w:rsidR="009B7322" w:rsidRDefault="009B7322" w:rsidP="009B7322">
      <w:pPr>
        <w:pStyle w:val="SectionChamps"/>
        <w:rPr>
          <w:rStyle w:val="LienClasseC"/>
          <w:lang w:val="en-US"/>
        </w:rPr>
      </w:pPr>
      <w:r>
        <w:rPr>
          <w:lang w:val="en-US"/>
        </w:rPr>
        <w:lastRenderedPageBreak/>
        <w:t xml:space="preserve">Fields of the class </w:t>
      </w:r>
      <w:r>
        <w:rPr>
          <w:rStyle w:val="LienClasseC"/>
          <w:lang w:val="en-US"/>
        </w:rPr>
        <w:t>Forward</w:t>
      </w:r>
      <w:r w:rsidRPr="00235877">
        <w:rPr>
          <w:rStyle w:val="LienClasseC"/>
          <w:lang w:val="en-US"/>
        </w:rPr>
        <w:t>List</w:t>
      </w:r>
    </w:p>
    <w:p w:rsidR="00DD2E2D" w:rsidRDefault="00DD2E2D" w:rsidP="00DD2E2D">
      <w:pPr>
        <w:pStyle w:val="EntteChamps"/>
        <w:rPr>
          <w:lang w:val="en-US"/>
        </w:rPr>
      </w:pPr>
      <w:r w:rsidRPr="00DD2E2D">
        <w:rPr>
          <w:rStyle w:val="LienType"/>
          <w:lang w:val="en-US"/>
        </w:rPr>
        <w:t>list</w:t>
      </w:r>
      <w:r w:rsidRPr="000A0C78">
        <w:rPr>
          <w:lang w:val="en-US"/>
        </w:rPr>
        <w:t xml:space="preserve"> </w:t>
      </w:r>
      <w:r w:rsidRPr="00402142">
        <w:rPr>
          <w:rStyle w:val="DfinitionChamps"/>
          <w:lang w:val="en-US"/>
        </w:rPr>
        <w:t>_front</w:t>
      </w:r>
      <w:r w:rsidRPr="000A0C78">
        <w:rPr>
          <w:lang w:val="en-US"/>
        </w:rPr>
        <w:t>;</w:t>
      </w:r>
    </w:p>
    <w:p w:rsidR="00DD2E2D" w:rsidRPr="00DD1FDD" w:rsidRDefault="00DD2E2D" w:rsidP="00DD2E2D">
      <w:pPr>
        <w:pStyle w:val="NormalDef"/>
        <w:rPr>
          <w:lang w:val="en-US"/>
        </w:rPr>
      </w:pPr>
      <w:proofErr w:type="gramStart"/>
      <w:r>
        <w:rPr>
          <w:lang w:val="en-US"/>
        </w:rPr>
        <w:t>list</w:t>
      </w:r>
      <w:proofErr w:type="gramEnd"/>
      <w:r>
        <w:rPr>
          <w:lang w:val="en-US"/>
        </w:rPr>
        <w:t xml:space="preserve"> in which we insert some elements. We should have the ownership on this list.</w:t>
      </w:r>
    </w:p>
    <w:p w:rsidR="00DD2E2D" w:rsidRDefault="00DD2E2D" w:rsidP="00DD2E2D">
      <w:pPr>
        <w:pStyle w:val="EntteChamps"/>
        <w:rPr>
          <w:lang w:val="en-US"/>
        </w:rPr>
      </w:pPr>
      <w:r w:rsidRPr="00DD2E2D">
        <w:rPr>
          <w:rStyle w:val="LienType"/>
          <w:lang w:val="en-US"/>
        </w:rPr>
        <w:t>list</w:t>
      </w:r>
      <w:r w:rsidRPr="000A0C78">
        <w:rPr>
          <w:lang w:val="en-US"/>
        </w:rPr>
        <w:t xml:space="preserve"> </w:t>
      </w:r>
      <w:r w:rsidRPr="00DD2E2D">
        <w:rPr>
          <w:rStyle w:val="DfinitionChamps"/>
          <w:lang w:val="en-US"/>
        </w:rPr>
        <w:t>_back</w:t>
      </w:r>
      <w:r w:rsidRPr="000A0C78">
        <w:rPr>
          <w:lang w:val="en-US"/>
        </w:rPr>
        <w:t>;</w:t>
      </w:r>
    </w:p>
    <w:p w:rsidR="00B67ADD" w:rsidRDefault="00B67ADD" w:rsidP="00B67ADD">
      <w:pPr>
        <w:pStyle w:val="NormalDef"/>
        <w:rPr>
          <w:lang w:val="en-US"/>
        </w:rPr>
      </w:pPr>
      <w:proofErr w:type="gramStart"/>
      <w:r>
        <w:rPr>
          <w:lang w:val="en-US"/>
        </w:rPr>
        <w:t>last</w:t>
      </w:r>
      <w:proofErr w:type="gramEnd"/>
      <w:r>
        <w:rPr>
          <w:lang w:val="en-US"/>
        </w:rPr>
        <w:t xml:space="preserve"> cell of the list </w:t>
      </w:r>
      <w:r w:rsidRPr="00B67ADD">
        <w:rPr>
          <w:rStyle w:val="LienChamps"/>
          <w:lang w:val="en-US"/>
        </w:rPr>
        <w:t>_front</w:t>
      </w:r>
      <w:r>
        <w:rPr>
          <w:lang w:val="en-US"/>
        </w:rPr>
        <w:t xml:space="preserve">. This field is </w:t>
      </w:r>
      <w:r w:rsidRPr="00B67ADD">
        <w:rPr>
          <w:rStyle w:val="TexteC"/>
          <w:b/>
          <w:lang w:val="en-US"/>
        </w:rPr>
        <w:t>NULL</w:t>
      </w:r>
      <w:r>
        <w:rPr>
          <w:lang w:val="en-US"/>
        </w:rPr>
        <w:t xml:space="preserve"> if and only if the </w:t>
      </w:r>
      <w:r w:rsidRPr="00B67ADD">
        <w:rPr>
          <w:rStyle w:val="LienChamps"/>
          <w:lang w:val="en-US"/>
        </w:rPr>
        <w:t>_front</w:t>
      </w:r>
      <w:r>
        <w:rPr>
          <w:lang w:val="en-US"/>
        </w:rPr>
        <w:t xml:space="preserve"> list is empty.</w:t>
      </w:r>
    </w:p>
    <w:p w:rsidR="00B67ADD" w:rsidRDefault="00B67ADD" w:rsidP="00B67ADD">
      <w:pPr>
        <w:pStyle w:val="BaseSectionProtge"/>
        <w:rPr>
          <w:lang w:val="en-US"/>
        </w:rPr>
      </w:pPr>
      <w:r>
        <w:rPr>
          <w:lang w:val="en-US"/>
        </w:rPr>
        <w:t>Invariants</w:t>
      </w:r>
    </w:p>
    <w:p w:rsidR="00B67ADD" w:rsidRDefault="00B67ADD" w:rsidP="00B67ADD">
      <w:pPr>
        <w:rPr>
          <w:lang w:val="en-US"/>
        </w:rPr>
      </w:pPr>
      <w:r>
        <w:rPr>
          <w:lang w:val="en-US"/>
        </w:rPr>
        <w:t>The following invariants should hold:</w:t>
      </w:r>
    </w:p>
    <w:p w:rsidR="00B67ADD" w:rsidRDefault="00B67ADD" w:rsidP="00CC4764">
      <w:pPr>
        <w:pStyle w:val="Paragraphedeliste"/>
        <w:numPr>
          <w:ilvl w:val="0"/>
          <w:numId w:val="16"/>
        </w:numPr>
        <w:rPr>
          <w:lang w:val="en-US"/>
        </w:rPr>
      </w:pPr>
      <w:r w:rsidRPr="00DD1FDD">
        <w:rPr>
          <w:lang w:val="en-US"/>
        </w:rPr>
        <w:t xml:space="preserve">the list is empty and </w:t>
      </w:r>
      <w:r w:rsidRPr="00DD1FDD">
        <w:rPr>
          <w:rStyle w:val="LienChamps"/>
          <w:lang w:val="en-US"/>
        </w:rPr>
        <w:t>_front</w:t>
      </w:r>
      <w:r w:rsidRPr="00DD1FDD">
        <w:rPr>
          <w:rStyle w:val="TexteC"/>
          <w:lang w:val="en-US"/>
        </w:rPr>
        <w:t xml:space="preserve"> = </w:t>
      </w:r>
      <w:r w:rsidRPr="00DD1FDD">
        <w:rPr>
          <w:rStyle w:val="LienChamps"/>
          <w:lang w:val="en-US"/>
        </w:rPr>
        <w:t>_back</w:t>
      </w:r>
      <w:r w:rsidRPr="00DD1FDD">
        <w:rPr>
          <w:rStyle w:val="TexteC"/>
          <w:lang w:val="en-US"/>
        </w:rPr>
        <w:t xml:space="preserve"> = </w:t>
      </w:r>
      <w:r w:rsidRPr="00DD1FDD">
        <w:rPr>
          <w:rStyle w:val="TexteC"/>
          <w:b/>
          <w:lang w:val="en-US"/>
        </w:rPr>
        <w:t>NULL</w:t>
      </w:r>
      <w:r w:rsidRPr="00DD1FDD">
        <w:rPr>
          <w:lang w:val="en-US"/>
        </w:rPr>
        <w:t>,</w:t>
      </w:r>
    </w:p>
    <w:p w:rsidR="00B67ADD" w:rsidRPr="00DD1FDD" w:rsidRDefault="00B67ADD" w:rsidP="00CC4764">
      <w:pPr>
        <w:pStyle w:val="Paragraphedeliste"/>
        <w:numPr>
          <w:ilvl w:val="0"/>
          <w:numId w:val="16"/>
        </w:numPr>
        <w:rPr>
          <w:lang w:val="en-US"/>
        </w:rPr>
      </w:pPr>
      <w:r>
        <w:rPr>
          <w:lang w:val="en-US"/>
        </w:rPr>
        <w:t xml:space="preserve">the list is non-empty and </w:t>
      </w:r>
      <w:r w:rsidRPr="00DD1FDD">
        <w:rPr>
          <w:rStyle w:val="LienChamps"/>
          <w:lang w:val="en-US"/>
        </w:rPr>
        <w:t>_front</w:t>
      </w:r>
      <w:r w:rsidRPr="00DD1FDD">
        <w:rPr>
          <w:rStyle w:val="TexteC"/>
          <w:lang w:val="en-US"/>
        </w:rPr>
        <w:t xml:space="preserve"> </w:t>
      </w:r>
      <w:r w:rsidRPr="00DD1FDD">
        <w:rPr>
          <w:rStyle w:val="TexteC"/>
        </w:rPr>
        <w:sym w:font="Symbol" w:char="F0B9"/>
      </w:r>
      <w:r w:rsidRPr="00DD1FDD">
        <w:rPr>
          <w:rStyle w:val="TexteC"/>
          <w:lang w:val="en-US"/>
        </w:rPr>
        <w:t xml:space="preserve"> </w:t>
      </w:r>
      <w:r w:rsidRPr="00DD1FDD">
        <w:rPr>
          <w:rStyle w:val="TexteC"/>
          <w:b/>
          <w:lang w:val="en-US"/>
        </w:rPr>
        <w:t>NULL</w:t>
      </w:r>
      <w:r>
        <w:rPr>
          <w:lang w:val="en-US"/>
        </w:rPr>
        <w:t xml:space="preserve">, </w:t>
      </w:r>
      <w:r w:rsidRPr="00DD1FDD">
        <w:rPr>
          <w:rStyle w:val="LienChamps"/>
          <w:lang w:val="en-US"/>
        </w:rPr>
        <w:t>back</w:t>
      </w:r>
      <w:r w:rsidRPr="00DD1FDD">
        <w:rPr>
          <w:rStyle w:val="TexteC"/>
          <w:lang w:val="en-US"/>
        </w:rPr>
        <w:t xml:space="preserve"> </w:t>
      </w:r>
      <w:r w:rsidRPr="00DD1FDD">
        <w:rPr>
          <w:rStyle w:val="TexteC"/>
        </w:rPr>
        <w:sym w:font="Symbol" w:char="F0B9"/>
      </w:r>
      <w:r w:rsidRPr="00DD1FDD">
        <w:rPr>
          <w:rStyle w:val="TexteC"/>
          <w:lang w:val="en-US"/>
        </w:rPr>
        <w:t xml:space="preserve"> </w:t>
      </w:r>
      <w:r w:rsidRPr="00DD1FDD">
        <w:rPr>
          <w:rStyle w:val="TexteC"/>
          <w:b/>
          <w:lang w:val="en-US"/>
        </w:rPr>
        <w:t>NULL</w:t>
      </w:r>
      <w:r>
        <w:rPr>
          <w:lang w:val="en-US"/>
        </w:rPr>
        <w:t xml:space="preserve"> and </w:t>
      </w:r>
      <w:r w:rsidRPr="00DD1FDD">
        <w:rPr>
          <w:rStyle w:val="LienChamps"/>
          <w:lang w:val="en-US"/>
        </w:rPr>
        <w:t>_back</w:t>
      </w:r>
      <w:r>
        <w:rPr>
          <w:rStyle w:val="TexteC"/>
          <w:lang w:val="en-US"/>
        </w:rPr>
        <w:t>-&gt;</w:t>
      </w:r>
      <w:r w:rsidRPr="00DD1FDD">
        <w:rPr>
          <w:rStyle w:val="LienChamps"/>
          <w:lang w:val="en-US"/>
        </w:rPr>
        <w:t>next</w:t>
      </w:r>
      <w:r>
        <w:rPr>
          <w:rStyle w:val="TexteC"/>
          <w:lang w:val="en-US"/>
        </w:rPr>
        <w:t xml:space="preserve"> </w:t>
      </w:r>
      <w:r w:rsidRPr="00DD1FDD">
        <w:rPr>
          <w:rStyle w:val="TexteC"/>
          <w:lang w:val="en-US"/>
        </w:rPr>
        <w:t xml:space="preserve">= </w:t>
      </w:r>
      <w:r w:rsidRPr="00DD1FDD">
        <w:rPr>
          <w:rStyle w:val="TexteC"/>
          <w:b/>
          <w:lang w:val="en-US"/>
        </w:rPr>
        <w:t>NULL</w:t>
      </w:r>
      <w:r w:rsidRPr="00DD1FDD">
        <w:rPr>
          <w:lang w:val="en-US"/>
        </w:rPr>
        <w:t>,</w:t>
      </w:r>
    </w:p>
    <w:p w:rsidR="00B67ADD" w:rsidRDefault="00B67ADD" w:rsidP="00CC4764">
      <w:pPr>
        <w:pStyle w:val="Paragraphedeliste"/>
        <w:numPr>
          <w:ilvl w:val="0"/>
          <w:numId w:val="16"/>
        </w:numPr>
        <w:rPr>
          <w:lang w:val="en-US"/>
        </w:rPr>
      </w:pPr>
      <w:r w:rsidRPr="00DD1FDD">
        <w:rPr>
          <w:lang w:val="en-US"/>
        </w:rPr>
        <w:t xml:space="preserve">the list </w:t>
      </w:r>
      <w:r>
        <w:rPr>
          <w:lang w:val="en-US"/>
        </w:rPr>
        <w:t>contains only one element</w:t>
      </w:r>
      <w:r w:rsidRPr="00DD1FDD">
        <w:rPr>
          <w:lang w:val="en-US"/>
        </w:rPr>
        <w:t xml:space="preserve"> and </w:t>
      </w:r>
      <w:r w:rsidRPr="00DD1FDD">
        <w:rPr>
          <w:rStyle w:val="LienChamps"/>
          <w:lang w:val="en-US"/>
        </w:rPr>
        <w:t>_front</w:t>
      </w:r>
      <w:r w:rsidRPr="00DD1FDD">
        <w:rPr>
          <w:rStyle w:val="TexteC"/>
          <w:lang w:val="en-US"/>
        </w:rPr>
        <w:t xml:space="preserve"> = </w:t>
      </w:r>
      <w:r w:rsidRPr="00DD1FDD">
        <w:rPr>
          <w:rStyle w:val="LienChamps"/>
          <w:lang w:val="en-US"/>
        </w:rPr>
        <w:t>_back</w:t>
      </w:r>
      <w:r w:rsidRPr="00DD1FDD">
        <w:rPr>
          <w:rStyle w:val="TexteC"/>
          <w:lang w:val="en-US"/>
        </w:rPr>
        <w:t xml:space="preserve"> </w:t>
      </w:r>
      <w:r w:rsidRPr="00DD1FDD">
        <w:rPr>
          <w:rStyle w:val="TexteC"/>
        </w:rPr>
        <w:sym w:font="Symbol" w:char="F0B9"/>
      </w:r>
      <w:r w:rsidRPr="00DD1FDD">
        <w:rPr>
          <w:rStyle w:val="TexteC"/>
          <w:lang w:val="en-US"/>
        </w:rPr>
        <w:t xml:space="preserve"> </w:t>
      </w:r>
      <w:r w:rsidRPr="00DD1FDD">
        <w:rPr>
          <w:rStyle w:val="TexteC"/>
          <w:b/>
          <w:lang w:val="en-US"/>
        </w:rPr>
        <w:t>NULL</w:t>
      </w:r>
      <w:r w:rsidRPr="00DD1FDD">
        <w:rPr>
          <w:lang w:val="en-US"/>
        </w:rPr>
        <w:t>,</w:t>
      </w:r>
    </w:p>
    <w:p w:rsidR="00B67ADD" w:rsidRPr="00DD1FDD" w:rsidRDefault="00B67ADD" w:rsidP="00CC4764">
      <w:pPr>
        <w:pStyle w:val="Paragraphedeliste"/>
        <w:numPr>
          <w:ilvl w:val="0"/>
          <w:numId w:val="16"/>
        </w:numPr>
        <w:rPr>
          <w:lang w:val="en-US"/>
        </w:rPr>
      </w:pPr>
      <w:proofErr w:type="gramStart"/>
      <w:r>
        <w:rPr>
          <w:lang w:val="en-US"/>
        </w:rPr>
        <w:t>more</w:t>
      </w:r>
      <w:proofErr w:type="gramEnd"/>
      <w:r>
        <w:rPr>
          <w:lang w:val="en-US"/>
        </w:rPr>
        <w:t xml:space="preserve"> generally the list contains n &gt; 0 elements and </w:t>
      </w:r>
      <w:r w:rsidRPr="00DD1FDD">
        <w:rPr>
          <w:rStyle w:val="LienChamps"/>
          <w:lang w:val="en-US"/>
        </w:rPr>
        <w:t>_back</w:t>
      </w:r>
      <w:r w:rsidRPr="00DD1FDD">
        <w:rPr>
          <w:rStyle w:val="TexteC"/>
          <w:lang w:val="en-US"/>
        </w:rPr>
        <w:t xml:space="preserve"> =</w:t>
      </w:r>
      <w:r>
        <w:rPr>
          <w:rStyle w:val="TexteC"/>
          <w:lang w:val="en-US"/>
        </w:rPr>
        <w:t xml:space="preserve"> </w:t>
      </w:r>
      <w:r w:rsidRPr="00DD1FDD">
        <w:rPr>
          <w:rStyle w:val="LienChamps"/>
          <w:lang w:val="en-US"/>
        </w:rPr>
        <w:t>_front</w:t>
      </w:r>
      <w:r w:rsidRPr="00DD1FDD">
        <w:rPr>
          <w:rStyle w:val="TexteC"/>
          <w:lang w:val="en-US"/>
        </w:rPr>
        <w:t>(-&gt;</w:t>
      </w:r>
      <w:r w:rsidRPr="00DD1FDD">
        <w:rPr>
          <w:rStyle w:val="LienChamps"/>
          <w:lang w:val="en-US"/>
        </w:rPr>
        <w:t>next</w:t>
      </w:r>
      <w:r w:rsidRPr="00DD1FDD">
        <w:rPr>
          <w:rStyle w:val="TexteC"/>
          <w:lang w:val="en-US"/>
        </w:rPr>
        <w:t>)</w:t>
      </w:r>
      <w:r w:rsidRPr="00DD1FDD">
        <w:rPr>
          <w:rStyle w:val="TexteC"/>
          <w:vertAlign w:val="superscript"/>
          <w:lang w:val="en-US"/>
        </w:rPr>
        <w:t>n</w:t>
      </w:r>
      <w:r>
        <w:rPr>
          <w:rStyle w:val="TexteC"/>
          <w:vertAlign w:val="superscript"/>
          <w:lang w:val="en-US"/>
        </w:rPr>
        <w:t>-1</w:t>
      </w:r>
      <w:r>
        <w:rPr>
          <w:lang w:val="en-US"/>
        </w:rPr>
        <w:t>.</w:t>
      </w:r>
    </w:p>
    <w:p w:rsidR="009B7322" w:rsidRDefault="009B7322" w:rsidP="009B7322">
      <w:pPr>
        <w:pStyle w:val="SectionChamps"/>
        <w:rPr>
          <w:rStyle w:val="LienClasseC"/>
          <w:lang w:val="en-US"/>
        </w:rPr>
      </w:pPr>
      <w:r>
        <w:rPr>
          <w:lang w:val="en-US"/>
        </w:rPr>
        <w:t xml:space="preserve">Fields of the class </w:t>
      </w:r>
      <w:r>
        <w:rPr>
          <w:rStyle w:val="LienClasseC"/>
          <w:lang w:val="en-US"/>
        </w:rPr>
        <w:t>Forward</w:t>
      </w:r>
      <w:r w:rsidRPr="00235877">
        <w:rPr>
          <w:rStyle w:val="LienClasseC"/>
          <w:lang w:val="en-US"/>
        </w:rPr>
        <w:t>List</w:t>
      </w:r>
      <w:r>
        <w:rPr>
          <w:rStyle w:val="LienClasseC"/>
          <w:lang w:val="en-US"/>
        </w:rPr>
        <w:t>Option</w:t>
      </w:r>
    </w:p>
    <w:p w:rsidR="009076DA" w:rsidRDefault="009076DA" w:rsidP="009076DA">
      <w:pPr>
        <w:pStyle w:val="EntteChamps"/>
        <w:rPr>
          <w:lang w:val="en-US"/>
        </w:rPr>
      </w:pPr>
      <w:r w:rsidRPr="009076DA">
        <w:rPr>
          <w:rStyle w:val="LienType"/>
          <w:lang w:val="en-US"/>
        </w:rPr>
        <w:t>option</w:t>
      </w:r>
      <w:r w:rsidRPr="000A0C78">
        <w:rPr>
          <w:lang w:val="en-US"/>
        </w:rPr>
        <w:t xml:space="preserve">* </w:t>
      </w:r>
      <w:r w:rsidRPr="00402142">
        <w:rPr>
          <w:rStyle w:val="DfinitionChamps"/>
          <w:lang w:val="en-US"/>
        </w:rPr>
        <w:t>_opt</w:t>
      </w:r>
      <w:r w:rsidRPr="000A0C78">
        <w:rPr>
          <w:lang w:val="en-US"/>
        </w:rPr>
        <w:t>;</w:t>
      </w:r>
    </w:p>
    <w:p w:rsidR="009076DA" w:rsidRPr="009076DA" w:rsidRDefault="009076DA" w:rsidP="009076DA">
      <w:pPr>
        <w:pStyle w:val="NormalDef"/>
        <w:rPr>
          <w:lang w:val="en-US"/>
        </w:rPr>
      </w:pPr>
      <w:proofErr w:type="gramStart"/>
      <w:r>
        <w:rPr>
          <w:lang w:val="en-US"/>
        </w:rPr>
        <w:t>Reference to the option list in which we are likely to insert elements.</w:t>
      </w:r>
      <w:proofErr w:type="gramEnd"/>
      <w:r>
        <w:rPr>
          <w:lang w:val="en-US"/>
        </w:rPr>
        <w:t xml:space="preserve"> </w:t>
      </w:r>
      <w:proofErr w:type="gramStart"/>
      <w:r w:rsidRPr="00DD1FDD">
        <w:rPr>
          <w:rStyle w:val="LienChamps"/>
          <w:lang w:val="en-US"/>
        </w:rPr>
        <w:t>_</w:t>
      </w:r>
      <w:r>
        <w:rPr>
          <w:rStyle w:val="LienChamps"/>
          <w:lang w:val="en-US"/>
        </w:rPr>
        <w:t>opt</w:t>
      </w:r>
      <w:r w:rsidRPr="00DD1FDD">
        <w:rPr>
          <w:rStyle w:val="TexteC"/>
          <w:lang w:val="en-US"/>
        </w:rPr>
        <w:t xml:space="preserve"> </w:t>
      </w:r>
      <w:r w:rsidRPr="00DD1FDD">
        <w:rPr>
          <w:rStyle w:val="TexteC"/>
        </w:rPr>
        <w:sym w:font="Symbol" w:char="F0B9"/>
      </w:r>
      <w:r w:rsidRPr="00DD1FDD">
        <w:rPr>
          <w:rStyle w:val="TexteC"/>
          <w:lang w:val="en-US"/>
        </w:rPr>
        <w:t xml:space="preserve"> </w:t>
      </w:r>
      <w:r w:rsidRPr="00DD1FDD">
        <w:rPr>
          <w:rStyle w:val="TexteC"/>
          <w:b/>
          <w:lang w:val="en-US"/>
        </w:rPr>
        <w:t>NULL</w:t>
      </w:r>
      <w:r>
        <w:rPr>
          <w:lang w:val="en-US"/>
        </w:rPr>
        <w:t>.</w:t>
      </w:r>
      <w:proofErr w:type="gramEnd"/>
    </w:p>
    <w:p w:rsidR="009076DA" w:rsidRDefault="009076DA" w:rsidP="009076DA">
      <w:pPr>
        <w:pStyle w:val="EntteChamps"/>
        <w:rPr>
          <w:lang w:val="en-US"/>
        </w:rPr>
      </w:pPr>
      <w:r w:rsidRPr="009076DA">
        <w:rPr>
          <w:rStyle w:val="LienClasseC"/>
          <w:lang w:val="en-US"/>
        </w:rPr>
        <w:t>ForwardReferenceList</w:t>
      </w:r>
      <w:r w:rsidRPr="000A0C78">
        <w:rPr>
          <w:lang w:val="en-US"/>
        </w:rPr>
        <w:t xml:space="preserve"> </w:t>
      </w:r>
      <w:r w:rsidRPr="009076DA">
        <w:rPr>
          <w:rStyle w:val="DfinitionChamps"/>
          <w:lang w:val="en-US"/>
        </w:rPr>
        <w:t>_content</w:t>
      </w:r>
      <w:r w:rsidRPr="000A0C78">
        <w:rPr>
          <w:lang w:val="en-US"/>
        </w:rPr>
        <w:t>;</w:t>
      </w:r>
    </w:p>
    <w:p w:rsidR="009076DA" w:rsidRPr="009076DA" w:rsidRDefault="009076DA" w:rsidP="009076DA">
      <w:pPr>
        <w:pStyle w:val="NormalDef"/>
        <w:rPr>
          <w:lang w:val="en-US"/>
        </w:rPr>
      </w:pPr>
      <w:r>
        <w:rPr>
          <w:lang w:val="en-US"/>
        </w:rPr>
        <w:t xml:space="preserve">Short-circuit to the </w:t>
      </w:r>
      <w:r w:rsidRPr="009076DA">
        <w:rPr>
          <w:rStyle w:val="LienType"/>
          <w:lang w:val="en-US"/>
        </w:rPr>
        <w:t>list</w:t>
      </w:r>
      <w:r>
        <w:rPr>
          <w:lang w:val="en-US"/>
        </w:rPr>
        <w:t xml:space="preserve"> stored in </w:t>
      </w:r>
      <w:r w:rsidRPr="00402142">
        <w:rPr>
          <w:rStyle w:val="LienChamps"/>
          <w:lang w:val="en-US"/>
        </w:rPr>
        <w:t>_</w:t>
      </w:r>
      <w:r w:rsidRPr="009076DA">
        <w:rPr>
          <w:rStyle w:val="LienChamps"/>
          <w:lang w:val="en-US"/>
        </w:rPr>
        <w:t>opt</w:t>
      </w:r>
      <w:r w:rsidRPr="009076DA">
        <w:rPr>
          <w:rStyle w:val="TexteC"/>
          <w:lang w:val="en-US"/>
        </w:rPr>
        <w:t>-&gt;</w:t>
      </w:r>
      <w:r w:rsidRPr="009076DA">
        <w:rPr>
          <w:rStyle w:val="LienChamps"/>
          <w:lang w:val="en-US"/>
        </w:rPr>
        <w:t>content</w:t>
      </w:r>
      <w:r w:rsidRPr="009076DA">
        <w:rPr>
          <w:rStyle w:val="TexteC"/>
          <w:lang w:val="en-US"/>
        </w:rPr>
        <w:t>.</w:t>
      </w:r>
      <w:r w:rsidRPr="009076DA">
        <w:rPr>
          <w:rStyle w:val="LienChamps"/>
          <w:lang w:val="en-US"/>
        </w:rPr>
        <w:t>container</w:t>
      </w:r>
      <w:r>
        <w:rPr>
          <w:lang w:val="en-US"/>
        </w:rPr>
        <w:t xml:space="preserve"> when this place is valid.</w:t>
      </w:r>
    </w:p>
    <w:p w:rsidR="00812890" w:rsidRDefault="009B7322" w:rsidP="009B7322">
      <w:pPr>
        <w:pStyle w:val="SectionDclarationClasse"/>
        <w:rPr>
          <w:rStyle w:val="LienClasseC"/>
          <w:lang w:val="en-US"/>
        </w:rPr>
      </w:pPr>
      <w:r>
        <w:rPr>
          <w:lang w:val="en-US"/>
        </w:rPr>
        <w:t>Declaration</w:t>
      </w:r>
      <w:r w:rsidR="009861F8">
        <w:rPr>
          <w:lang w:val="en-US"/>
        </w:rPr>
        <w:t xml:space="preserve"> of the </w:t>
      </w:r>
      <w:r>
        <w:rPr>
          <w:lang w:val="en-US"/>
        </w:rPr>
        <w:t xml:space="preserve">classes </w:t>
      </w:r>
      <w:r w:rsidRPr="00235877">
        <w:rPr>
          <w:rStyle w:val="LienClasseC"/>
          <w:lang w:val="en-US"/>
        </w:rPr>
        <w:t>ForwardReferenceList</w:t>
      </w:r>
      <w:r>
        <w:rPr>
          <w:lang w:val="en-US"/>
        </w:rPr>
        <w:t xml:space="preserve">, </w:t>
      </w:r>
      <w:r w:rsidRPr="00235877">
        <w:rPr>
          <w:rStyle w:val="LienClasseC"/>
          <w:lang w:val="en-US"/>
        </w:rPr>
        <w:t>ForwardList</w:t>
      </w:r>
      <w:r>
        <w:rPr>
          <w:lang w:val="en-US"/>
        </w:rPr>
        <w:t xml:space="preserve"> and </w:t>
      </w:r>
      <w:r w:rsidRPr="009B7322">
        <w:rPr>
          <w:rStyle w:val="LienClasseC"/>
          <w:lang w:val="en-US"/>
        </w:rPr>
        <w:t>ForwardListOption</w:t>
      </w:r>
    </w:p>
    <w:p w:rsidR="000A0C78" w:rsidRPr="000A0C78" w:rsidRDefault="000A0C78" w:rsidP="000A0C78">
      <w:pPr>
        <w:pStyle w:val="Dclarationdeclasse"/>
        <w:rPr>
          <w:lang w:val="en-US"/>
        </w:rPr>
      </w:pPr>
      <w:r w:rsidRPr="000A0C78">
        <w:rPr>
          <w:b/>
          <w:bCs/>
          <w:lang w:val="en-US"/>
        </w:rPr>
        <w:t>class</w:t>
      </w:r>
      <w:r w:rsidRPr="000A0C78">
        <w:rPr>
          <w:lang w:val="en-US"/>
        </w:rPr>
        <w:t xml:space="preserve"> </w:t>
      </w:r>
      <w:r w:rsidRPr="00402142">
        <w:rPr>
          <w:rStyle w:val="DfinitionClasse"/>
          <w:lang w:val="en-US"/>
        </w:rPr>
        <w:t>ForwardReferenceList</w:t>
      </w:r>
      <w:r w:rsidRPr="000A0C78">
        <w:rPr>
          <w:lang w:val="en-US"/>
        </w:rPr>
        <w:t xml:space="preserve"> {</w:t>
      </w:r>
    </w:p>
    <w:p w:rsidR="000A0C78" w:rsidRPr="000A0C78" w:rsidRDefault="000A0C78" w:rsidP="000A0C78">
      <w:pPr>
        <w:pStyle w:val="Dclarationdeclasse"/>
        <w:rPr>
          <w:lang w:val="en-US"/>
        </w:rPr>
      </w:pPr>
      <w:r w:rsidRPr="000A0C78">
        <w:rPr>
          <w:b/>
          <w:bCs/>
          <w:lang w:val="en-US"/>
        </w:rPr>
        <w:t>private</w:t>
      </w:r>
      <w:r w:rsidRPr="000A0C78">
        <w:rPr>
          <w:lang w:val="en-US"/>
        </w:rPr>
        <w:t>:</w:t>
      </w:r>
    </w:p>
    <w:p w:rsidR="000A0C78" w:rsidRPr="000A0C78" w:rsidRDefault="000A0C78" w:rsidP="000A0C78">
      <w:pPr>
        <w:pStyle w:val="Dclarationdeclasse"/>
        <w:rPr>
          <w:lang w:val="en-US"/>
        </w:rPr>
      </w:pPr>
      <w:r w:rsidRPr="000A0C78">
        <w:rPr>
          <w:lang w:val="en-US"/>
        </w:rPr>
        <w:t xml:space="preserve">  </w:t>
      </w:r>
      <w:r w:rsidRPr="00402142">
        <w:rPr>
          <w:rStyle w:val="LienType"/>
          <w:lang w:val="en-US"/>
        </w:rPr>
        <w:t>list</w:t>
      </w:r>
      <w:r w:rsidRPr="000A0C78">
        <w:rPr>
          <w:lang w:val="en-US"/>
        </w:rPr>
        <w:t xml:space="preserve">* </w:t>
      </w:r>
      <w:r w:rsidRPr="00402142">
        <w:rPr>
          <w:rStyle w:val="LienChamps"/>
          <w:lang w:val="en-US"/>
        </w:rPr>
        <w:t>_front</w:t>
      </w:r>
      <w:r w:rsidRPr="000A0C78">
        <w:rPr>
          <w:lang w:val="en-US"/>
        </w:rPr>
        <w:t>;</w:t>
      </w:r>
    </w:p>
    <w:p w:rsidR="000A0C78" w:rsidRPr="000A0C78" w:rsidRDefault="000A0C78" w:rsidP="000A0C78">
      <w:pPr>
        <w:pStyle w:val="Dclarationdeclasse"/>
        <w:rPr>
          <w:lang w:val="en-US"/>
        </w:rPr>
      </w:pPr>
      <w:r w:rsidRPr="000A0C78">
        <w:rPr>
          <w:lang w:val="en-US"/>
        </w:rPr>
        <w:t xml:space="preserve">  </w:t>
      </w:r>
      <w:r w:rsidRPr="00402142">
        <w:rPr>
          <w:rStyle w:val="LienType"/>
          <w:lang w:val="en-US"/>
        </w:rPr>
        <w:t>list</w:t>
      </w:r>
      <w:r w:rsidRPr="000A0C78">
        <w:rPr>
          <w:lang w:val="en-US"/>
        </w:rPr>
        <w:t xml:space="preserve"> </w:t>
      </w:r>
      <w:r w:rsidRPr="00402142">
        <w:rPr>
          <w:rStyle w:val="LienChamps"/>
          <w:lang w:val="en-US"/>
        </w:rPr>
        <w:t>_back</w:t>
      </w:r>
      <w:r w:rsidRPr="000A0C78">
        <w:rPr>
          <w:lang w:val="en-US"/>
        </w:rPr>
        <w:t>;</w:t>
      </w:r>
    </w:p>
    <w:p w:rsidR="000A0C78" w:rsidRPr="000A0C78" w:rsidRDefault="000A0C78" w:rsidP="000A0C78">
      <w:pPr>
        <w:pStyle w:val="Dclarationdeclasse"/>
        <w:rPr>
          <w:lang w:val="en-US"/>
        </w:rPr>
      </w:pPr>
    </w:p>
    <w:p w:rsidR="000A0C78" w:rsidRPr="000A0C78" w:rsidRDefault="000A0C78" w:rsidP="000A0C78">
      <w:pPr>
        <w:pStyle w:val="Dclarationdeclasse"/>
        <w:rPr>
          <w:lang w:val="en-US"/>
        </w:rPr>
      </w:pPr>
      <w:r w:rsidRPr="000A0C78">
        <w:rPr>
          <w:b/>
          <w:bCs/>
          <w:lang w:val="en-US"/>
        </w:rPr>
        <w:t>public</w:t>
      </w:r>
      <w:r w:rsidRPr="000A0C78">
        <w:rPr>
          <w:lang w:val="en-US"/>
        </w:rPr>
        <w:t>:</w:t>
      </w:r>
    </w:p>
    <w:p w:rsidR="000A0C78" w:rsidRPr="000A0C78" w:rsidRDefault="000A0C78" w:rsidP="000A0C78">
      <w:pPr>
        <w:pStyle w:val="Dclarationdeclasse"/>
        <w:rPr>
          <w:lang w:val="en-US"/>
        </w:rPr>
      </w:pPr>
      <w:r w:rsidRPr="000A0C78">
        <w:rPr>
          <w:lang w:val="en-US"/>
        </w:rPr>
        <w:t xml:space="preserve">  </w:t>
      </w:r>
      <w:r w:rsidRPr="00402142">
        <w:rPr>
          <w:rStyle w:val="LienMthode"/>
          <w:lang w:val="en-US"/>
        </w:rPr>
        <w:t>ForwardReferenceList</w:t>
      </w:r>
      <w:r w:rsidRPr="000A0C78">
        <w:rPr>
          <w:lang w:val="en-US"/>
        </w:rPr>
        <w:t xml:space="preserve">() : </w:t>
      </w:r>
      <w:r w:rsidRPr="00402142">
        <w:rPr>
          <w:rStyle w:val="LienChamps"/>
          <w:lang w:val="en-US"/>
        </w:rPr>
        <w:t>_front</w:t>
      </w:r>
      <w:r w:rsidRPr="000A0C78">
        <w:rPr>
          <w:lang w:val="en-US"/>
        </w:rPr>
        <w:t>(</w:t>
      </w:r>
      <w:r w:rsidRPr="000A0C78">
        <w:rPr>
          <w:b/>
          <w:bCs/>
          <w:lang w:val="en-US"/>
        </w:rPr>
        <w:t>NULL</w:t>
      </w:r>
      <w:r w:rsidRPr="000A0C78">
        <w:rPr>
          <w:lang w:val="en-US"/>
        </w:rPr>
        <w:t xml:space="preserve">), </w:t>
      </w:r>
      <w:r w:rsidRPr="00402142">
        <w:rPr>
          <w:rStyle w:val="LienChamps"/>
          <w:lang w:val="en-US"/>
        </w:rPr>
        <w:t>_back</w:t>
      </w:r>
      <w:r w:rsidRPr="000A0C78">
        <w:rPr>
          <w:lang w:val="en-US"/>
        </w:rPr>
        <w:t>(</w:t>
      </w:r>
      <w:r w:rsidRPr="000A0C78">
        <w:rPr>
          <w:b/>
          <w:bCs/>
          <w:lang w:val="en-US"/>
        </w:rPr>
        <w:t>NULL</w:t>
      </w:r>
      <w:r w:rsidRPr="000A0C78">
        <w:rPr>
          <w:lang w:val="en-US"/>
        </w:rPr>
        <w:t>) {}</w:t>
      </w:r>
    </w:p>
    <w:p w:rsidR="000A0C78" w:rsidRPr="000A0C78" w:rsidRDefault="000A0C78" w:rsidP="000A0C78">
      <w:pPr>
        <w:pStyle w:val="Dclarationdeclasse"/>
        <w:rPr>
          <w:lang w:val="en-US"/>
        </w:rPr>
      </w:pPr>
      <w:r w:rsidRPr="000A0C78">
        <w:rPr>
          <w:lang w:val="en-US"/>
        </w:rPr>
        <w:t xml:space="preserve">  </w:t>
      </w:r>
      <w:r w:rsidRPr="000A0C78">
        <w:rPr>
          <w:rStyle w:val="LienMthode"/>
          <w:lang w:val="en-US"/>
        </w:rPr>
        <w:t>ForwardReferenceList</w:t>
      </w:r>
      <w:r w:rsidRPr="000A0C78">
        <w:rPr>
          <w:lang w:val="en-US"/>
        </w:rPr>
        <w:t>(</w:t>
      </w:r>
      <w:r w:rsidRPr="000A0C78">
        <w:rPr>
          <w:b/>
          <w:bCs/>
          <w:lang w:val="en-US"/>
        </w:rPr>
        <w:t>const</w:t>
      </w:r>
      <w:r w:rsidRPr="000A0C78">
        <w:rPr>
          <w:lang w:val="en-US"/>
        </w:rPr>
        <w:t xml:space="preserve"> </w:t>
      </w:r>
      <w:r w:rsidRPr="000A0C78">
        <w:rPr>
          <w:rStyle w:val="LienClasseC"/>
          <w:lang w:val="en-US"/>
        </w:rPr>
        <w:t>ForwardReferenceList</w:t>
      </w:r>
      <w:r w:rsidRPr="000A0C78">
        <w:rPr>
          <w:lang w:val="en-US"/>
        </w:rPr>
        <w:t>&amp; source)</w:t>
      </w:r>
      <w:r>
        <w:rPr>
          <w:lang w:val="en-US"/>
        </w:rPr>
        <w:t xml:space="preserve"> = </w:t>
      </w:r>
      <w:r w:rsidRPr="000A0C78">
        <w:rPr>
          <w:b/>
          <w:lang w:val="en-US"/>
        </w:rPr>
        <w:t>default</w:t>
      </w:r>
      <w:r>
        <w:rPr>
          <w:lang w:val="en-US"/>
        </w:rPr>
        <w:t>;</w:t>
      </w:r>
    </w:p>
    <w:p w:rsidR="000A0C78" w:rsidRPr="000A0C78" w:rsidRDefault="000A0C78" w:rsidP="000A0C78">
      <w:pPr>
        <w:pStyle w:val="Dclarationdeclasse"/>
        <w:rPr>
          <w:lang w:val="en-US"/>
        </w:rPr>
      </w:pPr>
      <w:r w:rsidRPr="000A0C78">
        <w:rPr>
          <w:lang w:val="en-US"/>
        </w:rPr>
        <w:t xml:space="preserve">  </w:t>
      </w:r>
      <w:r w:rsidRPr="000A0C78">
        <w:rPr>
          <w:rStyle w:val="LienMthode"/>
          <w:lang w:val="en-US"/>
        </w:rPr>
        <w:t>ForwardReferenceList</w:t>
      </w:r>
      <w:r w:rsidRPr="000A0C78">
        <w:rPr>
          <w:lang w:val="en-US"/>
        </w:rPr>
        <w:t>(</w:t>
      </w:r>
      <w:r w:rsidRPr="000A0C78">
        <w:rPr>
          <w:rStyle w:val="LienType"/>
          <w:lang w:val="en-US"/>
        </w:rPr>
        <w:t>list</w:t>
      </w:r>
      <w:r w:rsidRPr="000A0C78">
        <w:rPr>
          <w:lang w:val="en-US"/>
        </w:rPr>
        <w:t>&amp; alist)</w:t>
      </w:r>
      <w:r>
        <w:rPr>
          <w:lang w:val="en-US"/>
        </w:rPr>
        <w:t>;</w:t>
      </w:r>
    </w:p>
    <w:p w:rsidR="000A0C78" w:rsidRPr="000A0C78" w:rsidRDefault="000A0C78" w:rsidP="000A0C78">
      <w:pPr>
        <w:pStyle w:val="Dclarationdeclasse"/>
        <w:rPr>
          <w:lang w:val="en-US"/>
        </w:rPr>
      </w:pPr>
    </w:p>
    <w:p w:rsidR="000A0C78" w:rsidRPr="000A0C78" w:rsidRDefault="000A0C78" w:rsidP="000A0C78">
      <w:pPr>
        <w:pStyle w:val="Dclarationdeclasse"/>
        <w:rPr>
          <w:lang w:val="en-US"/>
        </w:rPr>
      </w:pPr>
      <w:r w:rsidRPr="000A0C78">
        <w:rPr>
          <w:lang w:val="en-US"/>
        </w:rPr>
        <w:t xml:space="preserve">  </w:t>
      </w:r>
      <w:r w:rsidRPr="000A0C78">
        <w:rPr>
          <w:b/>
          <w:bCs/>
          <w:lang w:val="en-US"/>
        </w:rPr>
        <w:t>bool</w:t>
      </w:r>
      <w:r w:rsidRPr="000A0C78">
        <w:rPr>
          <w:lang w:val="en-US"/>
        </w:rPr>
        <w:t xml:space="preserve"> </w:t>
      </w:r>
      <w:r w:rsidRPr="000A0C78">
        <w:rPr>
          <w:rStyle w:val="LienMthode"/>
          <w:lang w:val="en-US"/>
        </w:rPr>
        <w:t>isValid</w:t>
      </w:r>
      <w:r w:rsidRPr="000A0C78">
        <w:rPr>
          <w:lang w:val="en-US"/>
        </w:rPr>
        <w:t xml:space="preserve">() </w:t>
      </w:r>
      <w:r w:rsidRPr="000A0C78">
        <w:rPr>
          <w:b/>
          <w:bCs/>
          <w:lang w:val="en-US"/>
        </w:rPr>
        <w:t>const</w:t>
      </w:r>
      <w:r>
        <w:rPr>
          <w:lang w:val="en-US"/>
        </w:rPr>
        <w:t xml:space="preserve"> </w:t>
      </w:r>
      <w:r w:rsidRPr="000A0C78">
        <w:rPr>
          <w:lang w:val="en-US"/>
        </w:rPr>
        <w:t xml:space="preserve">{ </w:t>
      </w:r>
      <w:r w:rsidRPr="000A0C78">
        <w:rPr>
          <w:b/>
          <w:bCs/>
          <w:lang w:val="en-US"/>
        </w:rPr>
        <w:t>return</w:t>
      </w:r>
      <w:r w:rsidRPr="000A0C78">
        <w:rPr>
          <w:lang w:val="en-US"/>
        </w:rPr>
        <w:t xml:space="preserve"> </w:t>
      </w:r>
      <w:r w:rsidRPr="00402142">
        <w:rPr>
          <w:rStyle w:val="LienChamps"/>
          <w:lang w:val="en-US"/>
        </w:rPr>
        <w:t>_front</w:t>
      </w:r>
      <w:r w:rsidRPr="000A0C78">
        <w:rPr>
          <w:lang w:val="en-US"/>
        </w:rPr>
        <w:t xml:space="preserve"> &amp;&amp; (!*</w:t>
      </w:r>
      <w:r w:rsidRPr="00402142">
        <w:rPr>
          <w:rStyle w:val="LienChamps"/>
          <w:lang w:val="en-US"/>
        </w:rPr>
        <w:t>_front</w:t>
      </w:r>
      <w:r w:rsidRPr="000A0C78">
        <w:rPr>
          <w:lang w:val="en-US"/>
        </w:rPr>
        <w:t xml:space="preserve"> ? !</w:t>
      </w:r>
      <w:r w:rsidRPr="00402142">
        <w:rPr>
          <w:rStyle w:val="LienChamps"/>
          <w:lang w:val="en-US"/>
        </w:rPr>
        <w:t>_back</w:t>
      </w:r>
      <w:r w:rsidRPr="000A0C78">
        <w:rPr>
          <w:lang w:val="en-US"/>
        </w:rPr>
        <w:t xml:space="preserve"> : (</w:t>
      </w:r>
      <w:r w:rsidRPr="00402142">
        <w:rPr>
          <w:rStyle w:val="LienChamps"/>
          <w:lang w:val="en-US"/>
        </w:rPr>
        <w:t>_back</w:t>
      </w:r>
      <w:r w:rsidRPr="000A0C78">
        <w:rPr>
          <w:lang w:val="en-US"/>
        </w:rPr>
        <w:t xml:space="preserve"> &amp;&amp; !</w:t>
      </w:r>
      <w:r w:rsidRPr="00402142">
        <w:rPr>
          <w:rStyle w:val="LienChamps"/>
          <w:lang w:val="en-US"/>
        </w:rPr>
        <w:t>_back</w:t>
      </w:r>
      <w:r w:rsidRPr="000A0C78">
        <w:rPr>
          <w:lang w:val="en-US"/>
        </w:rPr>
        <w:t>-&gt;next)); }</w:t>
      </w:r>
    </w:p>
    <w:p w:rsidR="000A0C78" w:rsidRPr="000A0C78" w:rsidRDefault="000A0C78" w:rsidP="000A0C78">
      <w:pPr>
        <w:pStyle w:val="Dclarationdeclasse"/>
        <w:rPr>
          <w:lang w:val="en-US"/>
        </w:rPr>
      </w:pPr>
    </w:p>
    <w:p w:rsidR="000A0C78" w:rsidRPr="000A0C78" w:rsidRDefault="000A0C78" w:rsidP="000A0C78">
      <w:pPr>
        <w:pStyle w:val="Dclarationdeclasse"/>
        <w:rPr>
          <w:lang w:val="en-US"/>
        </w:rPr>
      </w:pPr>
      <w:r w:rsidRPr="000A0C78">
        <w:rPr>
          <w:lang w:val="en-US"/>
        </w:rPr>
        <w:t xml:space="preserve">  </w:t>
      </w:r>
      <w:r w:rsidRPr="000A0C78">
        <w:rPr>
          <w:b/>
          <w:bCs/>
          <w:lang w:val="en-US"/>
        </w:rPr>
        <w:t>void</w:t>
      </w:r>
      <w:r w:rsidRPr="000A0C78">
        <w:rPr>
          <w:lang w:val="en-US"/>
        </w:rPr>
        <w:t xml:space="preserve"> </w:t>
      </w:r>
      <w:r w:rsidRPr="00402142">
        <w:rPr>
          <w:rStyle w:val="LienMthode"/>
          <w:lang w:val="en-US"/>
        </w:rPr>
        <w:t>clear</w:t>
      </w:r>
      <w:r w:rsidRPr="000A0C78">
        <w:rPr>
          <w:lang w:val="en-US"/>
        </w:rPr>
        <w:t>()</w:t>
      </w:r>
      <w:r>
        <w:rPr>
          <w:lang w:val="en-US"/>
        </w:rPr>
        <w:t>;</w:t>
      </w:r>
    </w:p>
    <w:p w:rsidR="000A0C78" w:rsidRPr="000A0C78" w:rsidRDefault="000A0C78" w:rsidP="000A0C78">
      <w:pPr>
        <w:pStyle w:val="Dclarationdeclasse"/>
        <w:rPr>
          <w:lang w:val="en-US"/>
        </w:rPr>
      </w:pPr>
      <w:r w:rsidRPr="000A0C78">
        <w:rPr>
          <w:lang w:val="en-US"/>
        </w:rPr>
        <w:t xml:space="preserve">  </w:t>
      </w:r>
      <w:r w:rsidRPr="00402142">
        <w:rPr>
          <w:rStyle w:val="LienClasseC"/>
          <w:lang w:val="en-US"/>
        </w:rPr>
        <w:t>ForwardReferenceList</w:t>
      </w:r>
      <w:r w:rsidRPr="000A0C78">
        <w:rPr>
          <w:lang w:val="en-US"/>
        </w:rPr>
        <w:t xml:space="preserve">&amp; </w:t>
      </w:r>
      <w:r w:rsidRPr="00402142">
        <w:rPr>
          <w:rStyle w:val="LienMthode"/>
          <w:lang w:val="en-US"/>
        </w:rPr>
        <w:t>insertPlain</w:t>
      </w:r>
      <w:r w:rsidRPr="000A0C78">
        <w:rPr>
          <w:lang w:val="en-US"/>
        </w:rPr>
        <w:t>(</w:t>
      </w:r>
      <w:r w:rsidRPr="000A0C78">
        <w:rPr>
          <w:b/>
          <w:bCs/>
          <w:lang w:val="en-US"/>
        </w:rPr>
        <w:t>long</w:t>
      </w:r>
      <w:r w:rsidRPr="000A0C78">
        <w:rPr>
          <w:lang w:val="en-US"/>
        </w:rPr>
        <w:t xml:space="preserve"> value)</w:t>
      </w:r>
    </w:p>
    <w:p w:rsidR="000A0C78" w:rsidRPr="000A0C78" w:rsidRDefault="000A0C78" w:rsidP="000A0C78">
      <w:pPr>
        <w:pStyle w:val="Dclarationdeclasse"/>
        <w:rPr>
          <w:lang w:val="en-US"/>
        </w:rPr>
      </w:pPr>
      <w:r w:rsidRPr="000A0C78">
        <w:rPr>
          <w:lang w:val="en-US"/>
        </w:rPr>
        <w:t xml:space="preserve">  </w:t>
      </w:r>
      <w:r w:rsidRPr="000A0C78">
        <w:rPr>
          <w:rStyle w:val="LienClasseC"/>
          <w:lang w:val="en-US"/>
        </w:rPr>
        <w:t>ForwardReferenceList</w:t>
      </w:r>
      <w:r w:rsidRPr="000A0C78">
        <w:rPr>
          <w:lang w:val="en-US"/>
        </w:rPr>
        <w:t xml:space="preserve">&amp; </w:t>
      </w:r>
      <w:r w:rsidRPr="000A0C78">
        <w:rPr>
          <w:rStyle w:val="LienMthode"/>
          <w:lang w:val="en-US"/>
        </w:rPr>
        <w:t>insertContainer</w:t>
      </w:r>
      <w:r w:rsidRPr="000A0C78">
        <w:rPr>
          <w:lang w:val="en-US"/>
        </w:rPr>
        <w:t>(</w:t>
      </w:r>
      <w:r w:rsidRPr="000A0C78">
        <w:rPr>
          <w:b/>
          <w:bCs/>
          <w:lang w:val="en-US"/>
        </w:rPr>
        <w:t>void</w:t>
      </w:r>
      <w:r w:rsidRPr="000A0C78">
        <w:rPr>
          <w:lang w:val="en-US"/>
        </w:rPr>
        <w:t>* value)</w:t>
      </w:r>
      <w:r>
        <w:rPr>
          <w:lang w:val="en-US"/>
        </w:rPr>
        <w:t>;</w:t>
      </w:r>
    </w:p>
    <w:p w:rsidR="000A0C78" w:rsidRPr="000A0C78" w:rsidRDefault="000A0C78" w:rsidP="000A0C78">
      <w:pPr>
        <w:pStyle w:val="Dclarationdeclasse"/>
        <w:rPr>
          <w:lang w:val="en-US"/>
        </w:rPr>
      </w:pPr>
      <w:r w:rsidRPr="000A0C78">
        <w:rPr>
          <w:lang w:val="en-US"/>
        </w:rPr>
        <w:t xml:space="preserve">  </w:t>
      </w:r>
      <w:r w:rsidRPr="000A0C78">
        <w:rPr>
          <w:rStyle w:val="LienClasseC"/>
          <w:lang w:val="en-US"/>
        </w:rPr>
        <w:t>ForwardReferenceList</w:t>
      </w:r>
      <w:r w:rsidRPr="000A0C78">
        <w:rPr>
          <w:lang w:val="en-US"/>
        </w:rPr>
        <w:t xml:space="preserve">&amp; </w:t>
      </w:r>
      <w:r w:rsidRPr="000A0C78">
        <w:rPr>
          <w:rStyle w:val="LienMthode"/>
          <w:lang w:val="en-US"/>
        </w:rPr>
        <w:t>append</w:t>
      </w:r>
      <w:r w:rsidRPr="000A0C78">
        <w:rPr>
          <w:lang w:val="en-US"/>
        </w:rPr>
        <w:t>(</w:t>
      </w:r>
      <w:r w:rsidRPr="000A0C78">
        <w:rPr>
          <w:rStyle w:val="LienClasseC"/>
          <w:lang w:val="en-US"/>
        </w:rPr>
        <w:t>ForwardReferenceList</w:t>
      </w:r>
      <w:r w:rsidRPr="000A0C78">
        <w:rPr>
          <w:lang w:val="en-US"/>
        </w:rPr>
        <w:t>&amp; tail)</w:t>
      </w:r>
      <w:r>
        <w:rPr>
          <w:lang w:val="en-US"/>
        </w:rPr>
        <w:t>;</w:t>
      </w:r>
    </w:p>
    <w:p w:rsidR="000A0C78" w:rsidRPr="000A0C78" w:rsidRDefault="000A0C78" w:rsidP="000A0C78">
      <w:pPr>
        <w:pStyle w:val="Dclarationdeclasse"/>
        <w:rPr>
          <w:lang w:val="en-US"/>
        </w:rPr>
      </w:pPr>
      <w:r w:rsidRPr="000A0C78">
        <w:rPr>
          <w:lang w:val="en-US"/>
        </w:rPr>
        <w:t xml:space="preserve">  </w:t>
      </w:r>
      <w:r w:rsidRPr="00402142">
        <w:rPr>
          <w:rStyle w:val="LienClasseC"/>
          <w:lang w:val="en-US"/>
        </w:rPr>
        <w:t>ForwardReferenceList</w:t>
      </w:r>
      <w:r w:rsidRPr="000A0C78">
        <w:rPr>
          <w:lang w:val="en-US"/>
        </w:rPr>
        <w:t xml:space="preserve">&amp; </w:t>
      </w:r>
      <w:r w:rsidRPr="00402142">
        <w:rPr>
          <w:rStyle w:val="LienMthode"/>
          <w:lang w:val="en-US"/>
        </w:rPr>
        <w:t>append</w:t>
      </w:r>
      <w:r w:rsidRPr="000A0C78">
        <w:rPr>
          <w:lang w:val="en-US"/>
        </w:rPr>
        <w:t>(</w:t>
      </w:r>
      <w:r w:rsidRPr="00402142">
        <w:rPr>
          <w:rStyle w:val="LienClasseC"/>
          <w:lang w:val="en-US"/>
        </w:rPr>
        <w:t>ForwardList</w:t>
      </w:r>
      <w:r w:rsidRPr="000A0C78">
        <w:rPr>
          <w:lang w:val="en-US"/>
        </w:rPr>
        <w:t>&amp; tail);</w:t>
      </w:r>
    </w:p>
    <w:p w:rsidR="000A0C78" w:rsidRPr="000A0C78" w:rsidRDefault="000A0C78" w:rsidP="000A0C78">
      <w:pPr>
        <w:pStyle w:val="Dclarationdeclasse"/>
        <w:rPr>
          <w:lang w:val="en-US"/>
        </w:rPr>
      </w:pPr>
      <w:r w:rsidRPr="000A0C78">
        <w:rPr>
          <w:lang w:val="en-US"/>
        </w:rPr>
        <w:t xml:space="preserve">  </w:t>
      </w:r>
      <w:r w:rsidRPr="00402142">
        <w:rPr>
          <w:rStyle w:val="LienType"/>
          <w:lang w:val="en-US"/>
        </w:rPr>
        <w:t>list</w:t>
      </w:r>
      <w:r w:rsidRPr="000A0C78">
        <w:rPr>
          <w:lang w:val="en-US"/>
        </w:rPr>
        <w:t xml:space="preserve"> </w:t>
      </w:r>
      <w:r w:rsidRPr="00402142">
        <w:rPr>
          <w:rStyle w:val="LienMthode"/>
          <w:lang w:val="en-US"/>
        </w:rPr>
        <w:t>getBack</w:t>
      </w:r>
      <w:r w:rsidRPr="000A0C78">
        <w:rPr>
          <w:lang w:val="en-US"/>
        </w:rPr>
        <w:t xml:space="preserve">() </w:t>
      </w:r>
      <w:r w:rsidRPr="000A0C78">
        <w:rPr>
          <w:b/>
          <w:bCs/>
          <w:lang w:val="en-US"/>
        </w:rPr>
        <w:t>const</w:t>
      </w:r>
      <w:r w:rsidRPr="000A0C78">
        <w:rPr>
          <w:lang w:val="en-US"/>
        </w:rPr>
        <w:t xml:space="preserve"> { </w:t>
      </w:r>
      <w:r w:rsidRPr="000A0C78">
        <w:rPr>
          <w:b/>
          <w:bCs/>
          <w:lang w:val="en-US"/>
        </w:rPr>
        <w:t>return</w:t>
      </w:r>
      <w:r w:rsidRPr="000A0C78">
        <w:rPr>
          <w:lang w:val="en-US"/>
        </w:rPr>
        <w:t xml:space="preserve"> </w:t>
      </w:r>
      <w:r w:rsidRPr="00402142">
        <w:rPr>
          <w:rStyle w:val="LienChamps"/>
          <w:lang w:val="en-US"/>
        </w:rPr>
        <w:t>_back</w:t>
      </w:r>
      <w:r w:rsidRPr="000A0C78">
        <w:rPr>
          <w:lang w:val="en-US"/>
        </w:rPr>
        <w:t>; }</w:t>
      </w:r>
    </w:p>
    <w:p w:rsidR="000A0C78" w:rsidRPr="000A0C78" w:rsidRDefault="000A0C78" w:rsidP="000A0C78">
      <w:pPr>
        <w:pStyle w:val="Dclarationdeclasse"/>
        <w:rPr>
          <w:lang w:val="en-US"/>
        </w:rPr>
      </w:pPr>
      <w:r w:rsidRPr="000A0C78">
        <w:rPr>
          <w:lang w:val="en-US"/>
        </w:rPr>
        <w:t xml:space="preserve">  </w:t>
      </w:r>
      <w:r w:rsidRPr="00402142">
        <w:rPr>
          <w:rStyle w:val="LienType"/>
          <w:lang w:val="en-US"/>
        </w:rPr>
        <w:t>list</w:t>
      </w:r>
      <w:r w:rsidRPr="000A0C78">
        <w:rPr>
          <w:lang w:val="en-US"/>
        </w:rPr>
        <w:t xml:space="preserve">&amp; </w:t>
      </w:r>
      <w:r w:rsidRPr="00402142">
        <w:rPr>
          <w:rStyle w:val="LienMthode"/>
          <w:lang w:val="en-US"/>
        </w:rPr>
        <w:t>getFront</w:t>
      </w:r>
      <w:r w:rsidRPr="000A0C78">
        <w:rPr>
          <w:lang w:val="en-US"/>
        </w:rPr>
        <w:t xml:space="preserve">() </w:t>
      </w:r>
      <w:r w:rsidRPr="000A0C78">
        <w:rPr>
          <w:b/>
          <w:bCs/>
          <w:lang w:val="en-US"/>
        </w:rPr>
        <w:t>const</w:t>
      </w:r>
      <w:r w:rsidRPr="000A0C78">
        <w:rPr>
          <w:lang w:val="en-US"/>
        </w:rPr>
        <w:t xml:space="preserve"> { </w:t>
      </w:r>
      <w:r w:rsidRPr="000A0C78">
        <w:rPr>
          <w:b/>
          <w:lang w:val="en-US"/>
        </w:rPr>
        <w:t>assert</w:t>
      </w:r>
      <w:r w:rsidRPr="000A0C78">
        <w:rPr>
          <w:lang w:val="en-US"/>
        </w:rPr>
        <w:t>(</w:t>
      </w:r>
      <w:r w:rsidRPr="00402142">
        <w:rPr>
          <w:rStyle w:val="LienChamps"/>
          <w:lang w:val="en-US"/>
        </w:rPr>
        <w:t>_front</w:t>
      </w:r>
      <w:r w:rsidRPr="000A0C78">
        <w:rPr>
          <w:lang w:val="en-US"/>
        </w:rPr>
        <w:t xml:space="preserve">); </w:t>
      </w:r>
      <w:r w:rsidRPr="000A0C78">
        <w:rPr>
          <w:b/>
          <w:bCs/>
          <w:lang w:val="en-US"/>
        </w:rPr>
        <w:t>return</w:t>
      </w:r>
      <w:r w:rsidRPr="000A0C78">
        <w:rPr>
          <w:lang w:val="en-US"/>
        </w:rPr>
        <w:t xml:space="preserve"> *</w:t>
      </w:r>
      <w:r w:rsidRPr="00402142">
        <w:rPr>
          <w:rStyle w:val="LienChamps"/>
          <w:lang w:val="en-US"/>
        </w:rPr>
        <w:t>_front</w:t>
      </w:r>
      <w:r w:rsidRPr="000A0C78">
        <w:rPr>
          <w:lang w:val="en-US"/>
        </w:rPr>
        <w:t>; }</w:t>
      </w:r>
    </w:p>
    <w:p w:rsidR="000A0C78" w:rsidRPr="00402142" w:rsidRDefault="000A0C78" w:rsidP="000A0C78">
      <w:pPr>
        <w:pStyle w:val="Dclarationdeclasse"/>
        <w:rPr>
          <w:lang w:val="en-US"/>
        </w:rPr>
      </w:pPr>
      <w:r w:rsidRPr="00402142">
        <w:rPr>
          <w:lang w:val="en-US"/>
        </w:rPr>
        <w:t>};</w:t>
      </w:r>
    </w:p>
    <w:p w:rsidR="000A0C78" w:rsidRPr="00402142" w:rsidRDefault="000A0C78" w:rsidP="000A0C78">
      <w:pPr>
        <w:pStyle w:val="Dclarationdeclasse"/>
        <w:rPr>
          <w:lang w:val="en-US"/>
        </w:rPr>
      </w:pPr>
    </w:p>
    <w:p w:rsidR="000A0C78" w:rsidRPr="000A0C78" w:rsidRDefault="000A0C78" w:rsidP="000A0C78">
      <w:pPr>
        <w:pStyle w:val="Dclarationdeclasse"/>
        <w:rPr>
          <w:lang w:val="en-US"/>
        </w:rPr>
      </w:pPr>
      <w:r w:rsidRPr="000A0C78">
        <w:rPr>
          <w:b/>
          <w:bCs/>
          <w:lang w:val="en-US"/>
        </w:rPr>
        <w:t>class</w:t>
      </w:r>
      <w:r w:rsidRPr="000A0C78">
        <w:rPr>
          <w:lang w:val="en-US"/>
        </w:rPr>
        <w:t xml:space="preserve"> </w:t>
      </w:r>
      <w:r w:rsidRPr="00402142">
        <w:rPr>
          <w:rStyle w:val="DfinitionClasse"/>
          <w:lang w:val="en-US"/>
        </w:rPr>
        <w:t>ForwardList</w:t>
      </w:r>
      <w:r w:rsidRPr="000A0C78">
        <w:rPr>
          <w:lang w:val="en-US"/>
        </w:rPr>
        <w:t xml:space="preserve"> {</w:t>
      </w:r>
    </w:p>
    <w:p w:rsidR="000A0C78" w:rsidRPr="000A0C78" w:rsidRDefault="000A0C78" w:rsidP="000A0C78">
      <w:pPr>
        <w:pStyle w:val="Dclarationdeclasse"/>
        <w:rPr>
          <w:lang w:val="en-US"/>
        </w:rPr>
      </w:pPr>
      <w:r w:rsidRPr="000A0C78">
        <w:rPr>
          <w:b/>
          <w:bCs/>
          <w:lang w:val="en-US"/>
        </w:rPr>
        <w:t>private</w:t>
      </w:r>
      <w:r w:rsidRPr="000A0C78">
        <w:rPr>
          <w:lang w:val="en-US"/>
        </w:rPr>
        <w:t>:</w:t>
      </w:r>
    </w:p>
    <w:p w:rsidR="000A0C78" w:rsidRPr="000A0C78" w:rsidRDefault="000A0C78" w:rsidP="000A0C78">
      <w:pPr>
        <w:pStyle w:val="Dclarationdeclasse"/>
        <w:rPr>
          <w:lang w:val="en-US"/>
        </w:rPr>
      </w:pPr>
      <w:r w:rsidRPr="000A0C78">
        <w:rPr>
          <w:lang w:val="en-US"/>
        </w:rPr>
        <w:t xml:space="preserve">  </w:t>
      </w:r>
      <w:r w:rsidRPr="00402142">
        <w:rPr>
          <w:rStyle w:val="LienType"/>
          <w:lang w:val="en-US"/>
        </w:rPr>
        <w:t>list</w:t>
      </w:r>
      <w:r w:rsidRPr="000A0C78">
        <w:rPr>
          <w:lang w:val="en-US"/>
        </w:rPr>
        <w:t xml:space="preserve"> </w:t>
      </w:r>
      <w:r w:rsidRPr="00402142">
        <w:rPr>
          <w:rStyle w:val="LienChamps"/>
          <w:lang w:val="en-US"/>
        </w:rPr>
        <w:t>_front</w:t>
      </w:r>
      <w:r w:rsidRPr="000A0C78">
        <w:rPr>
          <w:lang w:val="en-US"/>
        </w:rPr>
        <w:t>;</w:t>
      </w:r>
    </w:p>
    <w:p w:rsidR="000A0C78" w:rsidRDefault="000A0C78" w:rsidP="000A0C78">
      <w:pPr>
        <w:pStyle w:val="Dclarationdeclasse"/>
        <w:rPr>
          <w:lang w:val="en-US"/>
        </w:rPr>
      </w:pPr>
      <w:r w:rsidRPr="000A0C78">
        <w:rPr>
          <w:lang w:val="en-US"/>
        </w:rPr>
        <w:t xml:space="preserve">  </w:t>
      </w:r>
      <w:r w:rsidRPr="00402142">
        <w:rPr>
          <w:rStyle w:val="LienType"/>
          <w:lang w:val="en-US"/>
        </w:rPr>
        <w:t>list</w:t>
      </w:r>
      <w:r w:rsidRPr="000A0C78">
        <w:rPr>
          <w:lang w:val="en-US"/>
        </w:rPr>
        <w:t xml:space="preserve"> </w:t>
      </w:r>
      <w:r w:rsidRPr="00402142">
        <w:rPr>
          <w:rStyle w:val="LienChamps"/>
          <w:lang w:val="en-US"/>
        </w:rPr>
        <w:t>_back</w:t>
      </w:r>
      <w:r w:rsidRPr="000A0C78">
        <w:rPr>
          <w:lang w:val="en-US"/>
        </w:rPr>
        <w:t>;</w:t>
      </w:r>
    </w:p>
    <w:p w:rsidR="000A0C78" w:rsidRPr="000A0C78" w:rsidRDefault="000A0C78" w:rsidP="000A0C78">
      <w:pPr>
        <w:pStyle w:val="Dclarationdeclasse"/>
        <w:rPr>
          <w:lang w:val="en-US"/>
        </w:rPr>
      </w:pPr>
    </w:p>
    <w:p w:rsidR="000A0C78" w:rsidRPr="000A0C78" w:rsidRDefault="000A0C78" w:rsidP="000A0C78">
      <w:pPr>
        <w:pStyle w:val="Dclarationdeclasse"/>
        <w:rPr>
          <w:lang w:val="en-US"/>
        </w:rPr>
      </w:pPr>
      <w:r w:rsidRPr="000A0C78">
        <w:rPr>
          <w:b/>
          <w:bCs/>
          <w:lang w:val="en-US"/>
        </w:rPr>
        <w:t>public</w:t>
      </w:r>
      <w:r w:rsidRPr="000A0C78">
        <w:rPr>
          <w:lang w:val="en-US"/>
        </w:rPr>
        <w:t>:</w:t>
      </w:r>
    </w:p>
    <w:p w:rsidR="000A0C78" w:rsidRPr="000A0C78" w:rsidRDefault="000A0C78" w:rsidP="000A0C78">
      <w:pPr>
        <w:pStyle w:val="Dclarationdeclasse"/>
        <w:rPr>
          <w:lang w:val="en-US"/>
        </w:rPr>
      </w:pPr>
      <w:r w:rsidRPr="000A0C78">
        <w:rPr>
          <w:lang w:val="en-US"/>
        </w:rPr>
        <w:t xml:space="preserve">  </w:t>
      </w:r>
      <w:r w:rsidRPr="00402142">
        <w:rPr>
          <w:rStyle w:val="LienMthode"/>
          <w:lang w:val="en-US"/>
        </w:rPr>
        <w:t>ForwardList</w:t>
      </w:r>
      <w:r w:rsidRPr="000A0C78">
        <w:rPr>
          <w:lang w:val="en-US"/>
        </w:rPr>
        <w:t xml:space="preserve">() : </w:t>
      </w:r>
      <w:r w:rsidRPr="00402142">
        <w:rPr>
          <w:rStyle w:val="LienChamps"/>
          <w:lang w:val="en-US"/>
        </w:rPr>
        <w:t>_front</w:t>
      </w:r>
      <w:r w:rsidRPr="000A0C78">
        <w:rPr>
          <w:lang w:val="en-US"/>
        </w:rPr>
        <w:t>(</w:t>
      </w:r>
      <w:r w:rsidRPr="000A0C78">
        <w:rPr>
          <w:b/>
          <w:bCs/>
          <w:lang w:val="en-US"/>
        </w:rPr>
        <w:t>NULL</w:t>
      </w:r>
      <w:r w:rsidRPr="000A0C78">
        <w:rPr>
          <w:lang w:val="en-US"/>
        </w:rPr>
        <w:t xml:space="preserve">), </w:t>
      </w:r>
      <w:r w:rsidRPr="00402142">
        <w:rPr>
          <w:rStyle w:val="LienChamps"/>
          <w:lang w:val="en-US"/>
        </w:rPr>
        <w:t>_back</w:t>
      </w:r>
      <w:r w:rsidRPr="000A0C78">
        <w:rPr>
          <w:lang w:val="en-US"/>
        </w:rPr>
        <w:t>(</w:t>
      </w:r>
      <w:r w:rsidRPr="000A0C78">
        <w:rPr>
          <w:b/>
          <w:bCs/>
          <w:lang w:val="en-US"/>
        </w:rPr>
        <w:t>NULL</w:t>
      </w:r>
      <w:r w:rsidRPr="000A0C78">
        <w:rPr>
          <w:lang w:val="en-US"/>
        </w:rPr>
        <w:t>) {}</w:t>
      </w:r>
    </w:p>
    <w:p w:rsidR="000A0C78" w:rsidRPr="000A0C78" w:rsidRDefault="000A0C78" w:rsidP="000A0C78">
      <w:pPr>
        <w:pStyle w:val="Dclarationdeclasse"/>
        <w:rPr>
          <w:lang w:val="en-US"/>
        </w:rPr>
      </w:pPr>
      <w:r w:rsidRPr="000A0C78">
        <w:rPr>
          <w:lang w:val="en-US"/>
        </w:rPr>
        <w:t xml:space="preserve">  </w:t>
      </w:r>
      <w:r w:rsidRPr="00402142">
        <w:rPr>
          <w:rStyle w:val="LienMthode"/>
          <w:lang w:val="en-US"/>
        </w:rPr>
        <w:t>ForwardList</w:t>
      </w:r>
      <w:r w:rsidRPr="000A0C78">
        <w:rPr>
          <w:lang w:val="en-US"/>
        </w:rPr>
        <w:t>(</w:t>
      </w:r>
      <w:r w:rsidRPr="000A0C78">
        <w:rPr>
          <w:b/>
          <w:bCs/>
          <w:lang w:val="en-US"/>
        </w:rPr>
        <w:t>const</w:t>
      </w:r>
      <w:r w:rsidRPr="000A0C78">
        <w:rPr>
          <w:lang w:val="en-US"/>
        </w:rPr>
        <w:t xml:space="preserve"> </w:t>
      </w:r>
      <w:r w:rsidRPr="00402142">
        <w:rPr>
          <w:rStyle w:val="LienClasseC"/>
          <w:lang w:val="en-US"/>
        </w:rPr>
        <w:t>ForwardList</w:t>
      </w:r>
      <w:r w:rsidRPr="000A0C78">
        <w:rPr>
          <w:lang w:val="en-US"/>
        </w:rPr>
        <w:t>&amp; source)</w:t>
      </w:r>
      <w:r>
        <w:rPr>
          <w:lang w:val="en-US"/>
        </w:rPr>
        <w:t xml:space="preserve"> = </w:t>
      </w:r>
      <w:r w:rsidRPr="000A0C78">
        <w:rPr>
          <w:b/>
          <w:lang w:val="en-US"/>
        </w:rPr>
        <w:t>default</w:t>
      </w:r>
      <w:r>
        <w:rPr>
          <w:lang w:val="en-US"/>
        </w:rPr>
        <w:t>;</w:t>
      </w:r>
    </w:p>
    <w:p w:rsidR="000A0C78" w:rsidRPr="000A0C78" w:rsidRDefault="000A0C78" w:rsidP="000A0C78">
      <w:pPr>
        <w:pStyle w:val="Dclarationdeclasse"/>
        <w:rPr>
          <w:lang w:val="en-US"/>
        </w:rPr>
      </w:pPr>
      <w:r w:rsidRPr="000A0C78">
        <w:rPr>
          <w:lang w:val="en-US"/>
        </w:rPr>
        <w:t xml:space="preserve">  </w:t>
      </w:r>
      <w:r w:rsidRPr="000A0C78">
        <w:rPr>
          <w:b/>
          <w:bCs/>
          <w:lang w:val="en-US"/>
        </w:rPr>
        <w:t>bool</w:t>
      </w:r>
      <w:r w:rsidRPr="000A0C78">
        <w:rPr>
          <w:lang w:val="en-US"/>
        </w:rPr>
        <w:t xml:space="preserve"> </w:t>
      </w:r>
      <w:r w:rsidRPr="00402142">
        <w:rPr>
          <w:rStyle w:val="LienMthode"/>
          <w:lang w:val="en-US"/>
        </w:rPr>
        <w:t>isValid</w:t>
      </w:r>
      <w:r w:rsidRPr="000A0C78">
        <w:rPr>
          <w:lang w:val="en-US"/>
        </w:rPr>
        <w:t xml:space="preserve">() </w:t>
      </w:r>
      <w:r w:rsidRPr="000A0C78">
        <w:rPr>
          <w:b/>
          <w:bCs/>
          <w:lang w:val="en-US"/>
        </w:rPr>
        <w:t>const</w:t>
      </w:r>
      <w:r w:rsidRPr="000A0C78">
        <w:rPr>
          <w:lang w:val="en-US"/>
        </w:rPr>
        <w:t xml:space="preserve"> { </w:t>
      </w:r>
      <w:r w:rsidRPr="000A0C78">
        <w:rPr>
          <w:b/>
          <w:bCs/>
          <w:lang w:val="en-US"/>
        </w:rPr>
        <w:t>return</w:t>
      </w:r>
      <w:r w:rsidRPr="000A0C78">
        <w:rPr>
          <w:lang w:val="en-US"/>
        </w:rPr>
        <w:t xml:space="preserve"> (!</w:t>
      </w:r>
      <w:r w:rsidRPr="00402142">
        <w:rPr>
          <w:rStyle w:val="LienChamps"/>
          <w:lang w:val="en-US"/>
        </w:rPr>
        <w:t>_front</w:t>
      </w:r>
      <w:r w:rsidRPr="000A0C78">
        <w:rPr>
          <w:lang w:val="en-US"/>
        </w:rPr>
        <w:t xml:space="preserve"> ? !</w:t>
      </w:r>
      <w:r w:rsidRPr="00402142">
        <w:rPr>
          <w:rStyle w:val="LienChamps"/>
          <w:lang w:val="en-US"/>
        </w:rPr>
        <w:t>_back</w:t>
      </w:r>
      <w:r w:rsidRPr="000A0C78">
        <w:rPr>
          <w:lang w:val="en-US"/>
        </w:rPr>
        <w:t xml:space="preserve"> : (</w:t>
      </w:r>
      <w:r w:rsidRPr="00402142">
        <w:rPr>
          <w:rStyle w:val="LienChamps"/>
          <w:lang w:val="en-US"/>
        </w:rPr>
        <w:t>_back</w:t>
      </w:r>
      <w:r w:rsidRPr="000A0C78">
        <w:rPr>
          <w:lang w:val="en-US"/>
        </w:rPr>
        <w:t xml:space="preserve"> &amp;&amp; !</w:t>
      </w:r>
      <w:r w:rsidRPr="00402142">
        <w:rPr>
          <w:rStyle w:val="LienChamps"/>
          <w:lang w:val="en-US"/>
        </w:rPr>
        <w:t>_back</w:t>
      </w:r>
      <w:r w:rsidRPr="000A0C78">
        <w:rPr>
          <w:lang w:val="en-US"/>
        </w:rPr>
        <w:t>-&gt;next)); }</w:t>
      </w:r>
    </w:p>
    <w:p w:rsidR="000A0C78" w:rsidRPr="000A0C78" w:rsidRDefault="000A0C78" w:rsidP="000A0C78">
      <w:pPr>
        <w:pStyle w:val="Dclarationdeclasse"/>
        <w:rPr>
          <w:lang w:val="en-US"/>
        </w:rPr>
      </w:pPr>
      <w:r w:rsidRPr="000A0C78">
        <w:rPr>
          <w:lang w:val="en-US"/>
        </w:rPr>
        <w:t xml:space="preserve">  </w:t>
      </w:r>
      <w:r w:rsidRPr="00402142">
        <w:rPr>
          <w:rStyle w:val="LienClasseC"/>
          <w:lang w:val="en-US"/>
        </w:rPr>
        <w:t>ForwardList</w:t>
      </w:r>
      <w:r w:rsidRPr="000A0C78">
        <w:rPr>
          <w:lang w:val="en-US"/>
        </w:rPr>
        <w:t xml:space="preserve">&amp; </w:t>
      </w:r>
      <w:r w:rsidRPr="000A0C78">
        <w:rPr>
          <w:rStyle w:val="LienMthode"/>
          <w:lang w:val="en-US"/>
        </w:rPr>
        <w:t>insertPlain</w:t>
      </w:r>
      <w:r w:rsidRPr="000A0C78">
        <w:rPr>
          <w:lang w:val="en-US"/>
        </w:rPr>
        <w:t>(</w:t>
      </w:r>
      <w:r w:rsidRPr="000A0C78">
        <w:rPr>
          <w:b/>
          <w:bCs/>
          <w:lang w:val="en-US"/>
        </w:rPr>
        <w:t>long</w:t>
      </w:r>
      <w:r w:rsidRPr="000A0C78">
        <w:rPr>
          <w:lang w:val="en-US"/>
        </w:rPr>
        <w:t xml:space="preserve"> value)</w:t>
      </w:r>
      <w:r>
        <w:rPr>
          <w:lang w:val="en-US"/>
        </w:rPr>
        <w:t>;</w:t>
      </w:r>
    </w:p>
    <w:p w:rsidR="000A0C78" w:rsidRPr="000A0C78" w:rsidRDefault="000A0C78" w:rsidP="000A0C78">
      <w:pPr>
        <w:pStyle w:val="Dclarationdeclasse"/>
        <w:rPr>
          <w:lang w:val="en-US"/>
        </w:rPr>
      </w:pPr>
      <w:r w:rsidRPr="000A0C78">
        <w:rPr>
          <w:lang w:val="en-US"/>
        </w:rPr>
        <w:t xml:space="preserve">  </w:t>
      </w:r>
      <w:r w:rsidRPr="00402142">
        <w:rPr>
          <w:rStyle w:val="LienClasseC"/>
          <w:lang w:val="en-US"/>
        </w:rPr>
        <w:t>ForwardList</w:t>
      </w:r>
      <w:r w:rsidRPr="000A0C78">
        <w:rPr>
          <w:lang w:val="en-US"/>
        </w:rPr>
        <w:t xml:space="preserve">&amp; </w:t>
      </w:r>
      <w:r w:rsidRPr="00402142">
        <w:rPr>
          <w:rStyle w:val="LienMthode"/>
          <w:lang w:val="en-US"/>
        </w:rPr>
        <w:t>insertContainer</w:t>
      </w:r>
      <w:r w:rsidRPr="000A0C78">
        <w:rPr>
          <w:lang w:val="en-US"/>
        </w:rPr>
        <w:t>(</w:t>
      </w:r>
      <w:r w:rsidRPr="000A0C78">
        <w:rPr>
          <w:b/>
          <w:bCs/>
          <w:lang w:val="en-US"/>
        </w:rPr>
        <w:t>void</w:t>
      </w:r>
      <w:r w:rsidRPr="000A0C78">
        <w:rPr>
          <w:lang w:val="en-US"/>
        </w:rPr>
        <w:t>* value)</w:t>
      </w:r>
      <w:r>
        <w:rPr>
          <w:lang w:val="en-US"/>
        </w:rPr>
        <w:t>;</w:t>
      </w:r>
    </w:p>
    <w:p w:rsidR="000A0C78" w:rsidRPr="000A0C78" w:rsidRDefault="000A0C78" w:rsidP="000A0C78">
      <w:pPr>
        <w:pStyle w:val="Dclarationdeclasse"/>
        <w:rPr>
          <w:lang w:val="en-US"/>
        </w:rPr>
      </w:pPr>
      <w:r w:rsidRPr="000A0C78">
        <w:rPr>
          <w:lang w:val="en-US"/>
        </w:rPr>
        <w:t xml:space="preserve">  </w:t>
      </w:r>
      <w:r w:rsidRPr="00402142">
        <w:rPr>
          <w:rStyle w:val="LienClasseC"/>
          <w:lang w:val="en-US"/>
        </w:rPr>
        <w:t>ForwardList</w:t>
      </w:r>
      <w:r w:rsidRPr="000A0C78">
        <w:rPr>
          <w:lang w:val="en-US"/>
        </w:rPr>
        <w:t xml:space="preserve">&amp; </w:t>
      </w:r>
      <w:r w:rsidRPr="00402142">
        <w:rPr>
          <w:rStyle w:val="LienMthode"/>
          <w:lang w:val="en-US"/>
        </w:rPr>
        <w:t>append</w:t>
      </w:r>
      <w:r w:rsidRPr="000A0C78">
        <w:rPr>
          <w:lang w:val="en-US"/>
        </w:rPr>
        <w:t>(</w:t>
      </w:r>
      <w:r w:rsidRPr="000A0C78">
        <w:rPr>
          <w:b/>
          <w:bCs/>
          <w:lang w:val="en-US"/>
        </w:rPr>
        <w:t>const</w:t>
      </w:r>
      <w:r w:rsidRPr="000A0C78">
        <w:rPr>
          <w:lang w:val="en-US"/>
        </w:rPr>
        <w:t xml:space="preserve"> </w:t>
      </w:r>
      <w:r w:rsidRPr="00402142">
        <w:rPr>
          <w:rStyle w:val="LienClasseC"/>
          <w:lang w:val="en-US"/>
        </w:rPr>
        <w:t>ForwardList</w:t>
      </w:r>
      <w:r w:rsidRPr="000A0C78">
        <w:rPr>
          <w:lang w:val="en-US"/>
        </w:rPr>
        <w:t>&amp; tail)</w:t>
      </w:r>
      <w:r>
        <w:rPr>
          <w:lang w:val="en-US"/>
        </w:rPr>
        <w:t>;</w:t>
      </w:r>
    </w:p>
    <w:p w:rsidR="000A0C78" w:rsidRPr="000A0C78" w:rsidRDefault="000A0C78" w:rsidP="000A0C78">
      <w:pPr>
        <w:pStyle w:val="Dclarationdeclasse"/>
        <w:rPr>
          <w:lang w:val="en-US"/>
        </w:rPr>
      </w:pPr>
      <w:r w:rsidRPr="000A0C78">
        <w:rPr>
          <w:lang w:val="en-US"/>
        </w:rPr>
        <w:t xml:space="preserve">  </w:t>
      </w:r>
      <w:r w:rsidRPr="00402142">
        <w:rPr>
          <w:rStyle w:val="LienClasseC"/>
          <w:lang w:val="en-US"/>
        </w:rPr>
        <w:t>ForwardList</w:t>
      </w:r>
      <w:r w:rsidRPr="000A0C78">
        <w:rPr>
          <w:lang w:val="en-US"/>
        </w:rPr>
        <w:t xml:space="preserve">&amp; </w:t>
      </w:r>
      <w:r w:rsidRPr="00402142">
        <w:rPr>
          <w:rStyle w:val="LienMthode"/>
          <w:lang w:val="en-US"/>
        </w:rPr>
        <w:t>append</w:t>
      </w:r>
      <w:r w:rsidRPr="000A0C78">
        <w:rPr>
          <w:lang w:val="en-US"/>
        </w:rPr>
        <w:t>(</w:t>
      </w:r>
      <w:r w:rsidRPr="00402142">
        <w:rPr>
          <w:rStyle w:val="LienType"/>
          <w:lang w:val="en-US"/>
        </w:rPr>
        <w:t>list</w:t>
      </w:r>
      <w:r w:rsidRPr="000A0C78">
        <w:rPr>
          <w:lang w:val="en-US"/>
        </w:rPr>
        <w:t xml:space="preserve"> tail)</w:t>
      </w:r>
      <w:r>
        <w:rPr>
          <w:lang w:val="en-US"/>
        </w:rPr>
        <w:t>;</w:t>
      </w:r>
    </w:p>
    <w:p w:rsidR="000A0C78" w:rsidRPr="000A0C78" w:rsidRDefault="000A0C78" w:rsidP="000A0C78">
      <w:pPr>
        <w:pStyle w:val="Dclarationdeclasse"/>
        <w:rPr>
          <w:lang w:val="en-US"/>
        </w:rPr>
      </w:pPr>
      <w:r w:rsidRPr="000A0C78">
        <w:rPr>
          <w:lang w:val="en-US"/>
        </w:rPr>
        <w:t xml:space="preserve">  </w:t>
      </w:r>
      <w:r w:rsidRPr="00402142">
        <w:rPr>
          <w:rStyle w:val="LienType"/>
          <w:lang w:val="en-US"/>
        </w:rPr>
        <w:t>list</w:t>
      </w:r>
      <w:r w:rsidRPr="000A0C78">
        <w:rPr>
          <w:lang w:val="en-US"/>
        </w:rPr>
        <w:t xml:space="preserve"> </w:t>
      </w:r>
      <w:r w:rsidRPr="00402142">
        <w:rPr>
          <w:rStyle w:val="LienMthode"/>
          <w:lang w:val="en-US"/>
        </w:rPr>
        <w:t>getFront</w:t>
      </w:r>
      <w:r w:rsidRPr="000A0C78">
        <w:rPr>
          <w:lang w:val="en-US"/>
        </w:rPr>
        <w:t xml:space="preserve">() </w:t>
      </w:r>
      <w:r w:rsidRPr="000A0C78">
        <w:rPr>
          <w:b/>
          <w:bCs/>
          <w:lang w:val="en-US"/>
        </w:rPr>
        <w:t>const</w:t>
      </w:r>
      <w:r w:rsidRPr="000A0C78">
        <w:rPr>
          <w:lang w:val="en-US"/>
        </w:rPr>
        <w:t xml:space="preserve"> { </w:t>
      </w:r>
      <w:r w:rsidRPr="000A0C78">
        <w:rPr>
          <w:b/>
          <w:bCs/>
          <w:lang w:val="en-US"/>
        </w:rPr>
        <w:t>return</w:t>
      </w:r>
      <w:r w:rsidRPr="000A0C78">
        <w:rPr>
          <w:lang w:val="en-US"/>
        </w:rPr>
        <w:t xml:space="preserve"> </w:t>
      </w:r>
      <w:r w:rsidRPr="00402142">
        <w:rPr>
          <w:rStyle w:val="LienChamps"/>
          <w:lang w:val="en-US"/>
        </w:rPr>
        <w:t>_front</w:t>
      </w:r>
      <w:r w:rsidRPr="000A0C78">
        <w:rPr>
          <w:lang w:val="en-US"/>
        </w:rPr>
        <w:t>; }</w:t>
      </w:r>
    </w:p>
    <w:p w:rsidR="000A0C78" w:rsidRPr="000A0C78" w:rsidRDefault="000A0C78" w:rsidP="000A0C78">
      <w:pPr>
        <w:pStyle w:val="Dclarationdeclasse"/>
        <w:rPr>
          <w:lang w:val="en-US"/>
        </w:rPr>
      </w:pPr>
      <w:r w:rsidRPr="000A0C78">
        <w:rPr>
          <w:lang w:val="en-US"/>
        </w:rPr>
        <w:t>};</w:t>
      </w:r>
    </w:p>
    <w:p w:rsidR="000A0C78" w:rsidRPr="000A0C78" w:rsidRDefault="000A0C78" w:rsidP="000A0C78">
      <w:pPr>
        <w:pStyle w:val="Dclarationdeclasse"/>
        <w:rPr>
          <w:lang w:val="en-US"/>
        </w:rPr>
      </w:pPr>
    </w:p>
    <w:p w:rsidR="000A0C78" w:rsidRPr="000A0C78" w:rsidRDefault="000A0C78" w:rsidP="000A0C78">
      <w:pPr>
        <w:pStyle w:val="Dclarationdeclasse"/>
        <w:rPr>
          <w:lang w:val="en-US"/>
        </w:rPr>
      </w:pPr>
      <w:r w:rsidRPr="000A0C78">
        <w:rPr>
          <w:b/>
          <w:bCs/>
          <w:lang w:val="en-US"/>
        </w:rPr>
        <w:t>class</w:t>
      </w:r>
      <w:r w:rsidRPr="000A0C78">
        <w:rPr>
          <w:lang w:val="en-US"/>
        </w:rPr>
        <w:t xml:space="preserve"> </w:t>
      </w:r>
      <w:r w:rsidRPr="00402142">
        <w:rPr>
          <w:rStyle w:val="DfinitionClasse"/>
          <w:lang w:val="en-US"/>
        </w:rPr>
        <w:t>ForwardListOption</w:t>
      </w:r>
      <w:r w:rsidRPr="000A0C78">
        <w:rPr>
          <w:lang w:val="en-US"/>
        </w:rPr>
        <w:t xml:space="preserve"> {</w:t>
      </w:r>
    </w:p>
    <w:p w:rsidR="000A0C78" w:rsidRPr="000A0C78" w:rsidRDefault="000A0C78" w:rsidP="000A0C78">
      <w:pPr>
        <w:pStyle w:val="Dclarationdeclasse"/>
        <w:rPr>
          <w:lang w:val="en-US"/>
        </w:rPr>
      </w:pPr>
      <w:r w:rsidRPr="000A0C78">
        <w:rPr>
          <w:b/>
          <w:bCs/>
          <w:lang w:val="en-US"/>
        </w:rPr>
        <w:t>private</w:t>
      </w:r>
      <w:r w:rsidRPr="000A0C78">
        <w:rPr>
          <w:lang w:val="en-US"/>
        </w:rPr>
        <w:t>:</w:t>
      </w:r>
    </w:p>
    <w:p w:rsidR="000A0C78" w:rsidRPr="000A0C78" w:rsidRDefault="000A0C78" w:rsidP="000A0C78">
      <w:pPr>
        <w:pStyle w:val="Dclarationdeclasse"/>
        <w:rPr>
          <w:lang w:val="en-US"/>
        </w:rPr>
      </w:pPr>
      <w:r w:rsidRPr="000A0C78">
        <w:rPr>
          <w:lang w:val="en-US"/>
        </w:rPr>
        <w:t xml:space="preserve">  </w:t>
      </w:r>
      <w:r w:rsidRPr="00402142">
        <w:rPr>
          <w:rStyle w:val="LienType"/>
          <w:lang w:val="en-US"/>
        </w:rPr>
        <w:t>option</w:t>
      </w:r>
      <w:r w:rsidRPr="000A0C78">
        <w:rPr>
          <w:lang w:val="en-US"/>
        </w:rPr>
        <w:t xml:space="preserve">* </w:t>
      </w:r>
      <w:r w:rsidRPr="00402142">
        <w:rPr>
          <w:rStyle w:val="LienChamps"/>
          <w:lang w:val="en-US"/>
        </w:rPr>
        <w:t>_opt</w:t>
      </w:r>
      <w:r w:rsidRPr="000A0C78">
        <w:rPr>
          <w:lang w:val="en-US"/>
        </w:rPr>
        <w:t>;</w:t>
      </w:r>
    </w:p>
    <w:p w:rsidR="000A0C78" w:rsidRPr="000A0C78" w:rsidRDefault="000A0C78" w:rsidP="000A0C78">
      <w:pPr>
        <w:pStyle w:val="Dclarationdeclasse"/>
        <w:rPr>
          <w:lang w:val="en-US"/>
        </w:rPr>
      </w:pPr>
      <w:r w:rsidRPr="000A0C78">
        <w:rPr>
          <w:lang w:val="en-US"/>
        </w:rPr>
        <w:t xml:space="preserve">  </w:t>
      </w:r>
      <w:r w:rsidRPr="00402142">
        <w:rPr>
          <w:rStyle w:val="LienClasseC"/>
          <w:lang w:val="en-US"/>
        </w:rPr>
        <w:t>ForwardReferenceList</w:t>
      </w:r>
      <w:r w:rsidRPr="000A0C78">
        <w:rPr>
          <w:lang w:val="en-US"/>
        </w:rPr>
        <w:t xml:space="preserve"> </w:t>
      </w:r>
      <w:r w:rsidRPr="00402142">
        <w:rPr>
          <w:rStyle w:val="LienChamps"/>
          <w:lang w:val="en-US"/>
        </w:rPr>
        <w:t>_content</w:t>
      </w:r>
      <w:r w:rsidRPr="000A0C78">
        <w:rPr>
          <w:lang w:val="en-US"/>
        </w:rPr>
        <w:t>;</w:t>
      </w:r>
    </w:p>
    <w:p w:rsidR="000A0C78" w:rsidRPr="000A0C78" w:rsidRDefault="000A0C78" w:rsidP="000A0C78">
      <w:pPr>
        <w:pStyle w:val="Dclarationdeclasse"/>
        <w:rPr>
          <w:lang w:val="en-US"/>
        </w:rPr>
      </w:pPr>
    </w:p>
    <w:p w:rsidR="000A0C78" w:rsidRPr="000A0C78" w:rsidRDefault="000A0C78" w:rsidP="000A0C78">
      <w:pPr>
        <w:pStyle w:val="Dclarationdeclasse"/>
        <w:rPr>
          <w:lang w:val="en-US"/>
        </w:rPr>
      </w:pPr>
      <w:r w:rsidRPr="000A0C78">
        <w:rPr>
          <w:b/>
          <w:bCs/>
          <w:lang w:val="en-US"/>
        </w:rPr>
        <w:t>public</w:t>
      </w:r>
      <w:r w:rsidRPr="000A0C78">
        <w:rPr>
          <w:lang w:val="en-US"/>
        </w:rPr>
        <w:t>:</w:t>
      </w:r>
    </w:p>
    <w:p w:rsidR="000A0C78" w:rsidRPr="000A0C78" w:rsidRDefault="000A0C78" w:rsidP="000A0C78">
      <w:pPr>
        <w:pStyle w:val="Dclarationdeclasse"/>
        <w:rPr>
          <w:lang w:val="en-US"/>
        </w:rPr>
      </w:pPr>
      <w:r w:rsidRPr="000A0C78">
        <w:rPr>
          <w:lang w:val="en-US"/>
        </w:rPr>
        <w:t xml:space="preserve">  </w:t>
      </w:r>
      <w:r w:rsidRPr="00402142">
        <w:rPr>
          <w:rStyle w:val="LienMthode"/>
          <w:lang w:val="en-US"/>
        </w:rPr>
        <w:t>ForwardListOption</w:t>
      </w:r>
      <w:r w:rsidRPr="000A0C78">
        <w:rPr>
          <w:lang w:val="en-US"/>
        </w:rPr>
        <w:t xml:space="preserve">() : </w:t>
      </w:r>
      <w:r w:rsidRPr="00402142">
        <w:rPr>
          <w:rStyle w:val="LienChamps"/>
          <w:lang w:val="en-US"/>
        </w:rPr>
        <w:t>_opt</w:t>
      </w:r>
      <w:r w:rsidRPr="000A0C78">
        <w:rPr>
          <w:lang w:val="en-US"/>
        </w:rPr>
        <w:t>(</w:t>
      </w:r>
      <w:r w:rsidRPr="000A0C78">
        <w:rPr>
          <w:b/>
          <w:bCs/>
          <w:lang w:val="en-US"/>
        </w:rPr>
        <w:t>NULL</w:t>
      </w:r>
      <w:r w:rsidRPr="000A0C78">
        <w:rPr>
          <w:lang w:val="en-US"/>
        </w:rPr>
        <w:t xml:space="preserve">), </w:t>
      </w:r>
      <w:r w:rsidRPr="00402142">
        <w:rPr>
          <w:rStyle w:val="LienChamps"/>
          <w:lang w:val="en-US"/>
        </w:rPr>
        <w:t>_content</w:t>
      </w:r>
      <w:r w:rsidRPr="000A0C78">
        <w:rPr>
          <w:lang w:val="en-US"/>
        </w:rPr>
        <w:t>() {}</w:t>
      </w:r>
    </w:p>
    <w:p w:rsidR="000A0C78" w:rsidRPr="000A0C78" w:rsidRDefault="000A0C78" w:rsidP="000A0C78">
      <w:pPr>
        <w:pStyle w:val="Dclarationdeclasse"/>
        <w:rPr>
          <w:lang w:val="en-US"/>
        </w:rPr>
      </w:pPr>
      <w:r w:rsidRPr="000A0C78">
        <w:rPr>
          <w:lang w:val="en-US"/>
        </w:rPr>
        <w:t xml:space="preserve">  </w:t>
      </w:r>
      <w:r w:rsidRPr="00402142">
        <w:rPr>
          <w:rStyle w:val="LienMthode"/>
          <w:lang w:val="en-US"/>
        </w:rPr>
        <w:t>ForwardListOption</w:t>
      </w:r>
      <w:r w:rsidRPr="000A0C78">
        <w:rPr>
          <w:lang w:val="en-US"/>
        </w:rPr>
        <w:t>(</w:t>
      </w:r>
      <w:r w:rsidRPr="00402142">
        <w:rPr>
          <w:rStyle w:val="LienType"/>
          <w:lang w:val="en-US"/>
        </w:rPr>
        <w:t>list</w:t>
      </w:r>
      <w:r w:rsidRPr="000A0C78">
        <w:rPr>
          <w:lang w:val="en-US"/>
        </w:rPr>
        <w:t xml:space="preserve">&amp; content) : </w:t>
      </w:r>
      <w:r w:rsidRPr="00402142">
        <w:rPr>
          <w:rStyle w:val="LienChamps"/>
          <w:lang w:val="en-US"/>
        </w:rPr>
        <w:t>_opt</w:t>
      </w:r>
      <w:r w:rsidRPr="000A0C78">
        <w:rPr>
          <w:lang w:val="en-US"/>
        </w:rPr>
        <w:t>(</w:t>
      </w:r>
      <w:r w:rsidRPr="000A0C78">
        <w:rPr>
          <w:b/>
          <w:bCs/>
          <w:lang w:val="en-US"/>
        </w:rPr>
        <w:t>NULL</w:t>
      </w:r>
      <w:r w:rsidRPr="000A0C78">
        <w:rPr>
          <w:lang w:val="en-US"/>
        </w:rPr>
        <w:t xml:space="preserve">), </w:t>
      </w:r>
      <w:r w:rsidRPr="00402142">
        <w:rPr>
          <w:rStyle w:val="LienChamps"/>
          <w:lang w:val="en-US"/>
        </w:rPr>
        <w:t>_content</w:t>
      </w:r>
      <w:r w:rsidRPr="000A0C78">
        <w:rPr>
          <w:lang w:val="en-US"/>
        </w:rPr>
        <w:t>(content) {}</w:t>
      </w:r>
    </w:p>
    <w:p w:rsidR="000A0C78" w:rsidRPr="000A0C78" w:rsidRDefault="000A0C78" w:rsidP="000A0C78">
      <w:pPr>
        <w:pStyle w:val="Dclarationdeclasse"/>
        <w:rPr>
          <w:lang w:val="en-US"/>
        </w:rPr>
      </w:pPr>
      <w:r w:rsidRPr="000A0C78">
        <w:rPr>
          <w:lang w:val="en-US"/>
        </w:rPr>
        <w:t xml:space="preserve">  </w:t>
      </w:r>
      <w:r w:rsidRPr="00402142">
        <w:rPr>
          <w:rStyle w:val="LienMthode"/>
          <w:lang w:val="en-US"/>
        </w:rPr>
        <w:t>ForwardListOption</w:t>
      </w:r>
      <w:r w:rsidRPr="000A0C78">
        <w:rPr>
          <w:lang w:val="en-US"/>
        </w:rPr>
        <w:t>(</w:t>
      </w:r>
      <w:r w:rsidRPr="00402142">
        <w:rPr>
          <w:rStyle w:val="LienType"/>
          <w:lang w:val="en-US"/>
        </w:rPr>
        <w:t>option</w:t>
      </w:r>
      <w:r w:rsidRPr="000A0C78">
        <w:rPr>
          <w:lang w:val="en-US"/>
        </w:rPr>
        <w:t>&amp; aopt)</w:t>
      </w:r>
      <w:r>
        <w:rPr>
          <w:lang w:val="en-US"/>
        </w:rPr>
        <w:t>;</w:t>
      </w:r>
    </w:p>
    <w:p w:rsidR="000A0C78" w:rsidRPr="000A0C78" w:rsidRDefault="000A0C78" w:rsidP="000A0C78">
      <w:pPr>
        <w:pStyle w:val="Dclarationdeclasse"/>
        <w:rPr>
          <w:lang w:val="en-US"/>
        </w:rPr>
      </w:pPr>
      <w:r w:rsidRPr="000A0C78">
        <w:rPr>
          <w:lang w:val="en-US"/>
        </w:rPr>
        <w:t xml:space="preserve">  </w:t>
      </w:r>
      <w:r w:rsidRPr="000A0C78">
        <w:rPr>
          <w:b/>
          <w:bCs/>
          <w:lang w:val="en-US"/>
        </w:rPr>
        <w:t>bool</w:t>
      </w:r>
      <w:r w:rsidRPr="000A0C78">
        <w:rPr>
          <w:lang w:val="en-US"/>
        </w:rPr>
        <w:t xml:space="preserve"> </w:t>
      </w:r>
      <w:r w:rsidRPr="00402142">
        <w:rPr>
          <w:rStyle w:val="LienMthode"/>
          <w:lang w:val="en-US"/>
        </w:rPr>
        <w:t>isValid</w:t>
      </w:r>
      <w:r w:rsidRPr="000A0C78">
        <w:rPr>
          <w:lang w:val="en-US"/>
        </w:rPr>
        <w:t xml:space="preserve">() </w:t>
      </w:r>
      <w:r w:rsidRPr="000A0C78">
        <w:rPr>
          <w:b/>
          <w:bCs/>
          <w:lang w:val="en-US"/>
        </w:rPr>
        <w:t>const</w:t>
      </w:r>
      <w:r>
        <w:rPr>
          <w:lang w:val="en-US"/>
        </w:rPr>
        <w:t xml:space="preserve"> </w:t>
      </w:r>
      <w:r w:rsidRPr="000A0C78">
        <w:rPr>
          <w:lang w:val="en-US"/>
        </w:rPr>
        <w:t xml:space="preserve">{ </w:t>
      </w:r>
      <w:r w:rsidRPr="000A0C78">
        <w:rPr>
          <w:b/>
          <w:bCs/>
          <w:lang w:val="en-US"/>
        </w:rPr>
        <w:t>return</w:t>
      </w:r>
      <w:r w:rsidRPr="000A0C78">
        <w:rPr>
          <w:lang w:val="en-US"/>
        </w:rPr>
        <w:t xml:space="preserve"> </w:t>
      </w:r>
      <w:r w:rsidRPr="00402142">
        <w:rPr>
          <w:rStyle w:val="LienChamps"/>
          <w:lang w:val="en-US"/>
        </w:rPr>
        <w:t>_opt</w:t>
      </w:r>
      <w:r w:rsidRPr="000A0C78">
        <w:rPr>
          <w:lang w:val="en-US"/>
        </w:rPr>
        <w:t xml:space="preserve"> ? ((*</w:t>
      </w:r>
      <w:r w:rsidRPr="00402142">
        <w:rPr>
          <w:rStyle w:val="LienChamps"/>
          <w:lang w:val="en-US"/>
        </w:rPr>
        <w:t>_opt</w:t>
      </w:r>
      <w:r w:rsidRPr="000A0C78">
        <w:rPr>
          <w:lang w:val="en-US"/>
        </w:rPr>
        <w:t>)-&gt;is</w:t>
      </w:r>
      <w:r w:rsidRPr="00402142">
        <w:rPr>
          <w:rStyle w:val="LienChamps"/>
          <w:lang w:val="en-US"/>
        </w:rPr>
        <w:t>_some</w:t>
      </w:r>
      <w:r w:rsidRPr="000A0C78">
        <w:rPr>
          <w:lang w:val="en-US"/>
        </w:rPr>
        <w:t>?</w:t>
      </w:r>
      <w:r w:rsidRPr="00402142">
        <w:rPr>
          <w:rStyle w:val="LienChamps"/>
          <w:lang w:val="en-US"/>
        </w:rPr>
        <w:t>_content</w:t>
      </w:r>
      <w:r w:rsidRPr="000A0C78">
        <w:rPr>
          <w:lang w:val="en-US"/>
        </w:rPr>
        <w:t>.</w:t>
      </w:r>
      <w:r w:rsidRPr="00402142">
        <w:rPr>
          <w:rStyle w:val="LienMthode"/>
          <w:lang w:val="en-US"/>
        </w:rPr>
        <w:t>isValid</w:t>
      </w:r>
      <w:r w:rsidRPr="000A0C78">
        <w:rPr>
          <w:lang w:val="en-US"/>
        </w:rPr>
        <w:t>():</w:t>
      </w:r>
      <w:r w:rsidRPr="000A0C78">
        <w:rPr>
          <w:b/>
          <w:bCs/>
          <w:lang w:val="en-US"/>
        </w:rPr>
        <w:t>true</w:t>
      </w:r>
      <w:r w:rsidRPr="000A0C78">
        <w:rPr>
          <w:lang w:val="en-US"/>
        </w:rPr>
        <w:t>)</w:t>
      </w:r>
      <w:r>
        <w:rPr>
          <w:lang w:val="en-US"/>
        </w:rPr>
        <w:t xml:space="preserve"> </w:t>
      </w:r>
      <w:r w:rsidRPr="000A0C78">
        <w:rPr>
          <w:lang w:val="en-US"/>
        </w:rPr>
        <w:t xml:space="preserve">: </w:t>
      </w:r>
      <w:r w:rsidRPr="00402142">
        <w:rPr>
          <w:rStyle w:val="LienChamps"/>
          <w:lang w:val="en-US"/>
        </w:rPr>
        <w:t>_content</w:t>
      </w:r>
      <w:r w:rsidRPr="000A0C78">
        <w:rPr>
          <w:lang w:val="en-US"/>
        </w:rPr>
        <w:t>.</w:t>
      </w:r>
      <w:r w:rsidRPr="00402142">
        <w:rPr>
          <w:rStyle w:val="LienMthode"/>
          <w:lang w:val="en-US"/>
        </w:rPr>
        <w:t>isValid</w:t>
      </w:r>
      <w:r w:rsidRPr="000A0C78">
        <w:rPr>
          <w:lang w:val="en-US"/>
        </w:rPr>
        <w:t>();</w:t>
      </w:r>
      <w:r>
        <w:rPr>
          <w:lang w:val="en-US"/>
        </w:rPr>
        <w:t xml:space="preserve"> </w:t>
      </w:r>
      <w:r w:rsidRPr="000A0C78">
        <w:rPr>
          <w:lang w:val="en-US"/>
        </w:rPr>
        <w:t>}</w:t>
      </w:r>
    </w:p>
    <w:p w:rsidR="000A0C78" w:rsidRPr="000A0C78" w:rsidRDefault="000A0C78" w:rsidP="000A0C78">
      <w:pPr>
        <w:pStyle w:val="Dclarationdeclasse"/>
        <w:rPr>
          <w:lang w:val="en-US"/>
        </w:rPr>
      </w:pPr>
      <w:r w:rsidRPr="000A0C78">
        <w:rPr>
          <w:lang w:val="en-US"/>
        </w:rPr>
        <w:t xml:space="preserve">  </w:t>
      </w:r>
      <w:r w:rsidRPr="00402142">
        <w:rPr>
          <w:rStyle w:val="LienType"/>
          <w:lang w:val="en-US"/>
        </w:rPr>
        <w:t>list</w:t>
      </w:r>
      <w:r w:rsidRPr="000A0C78">
        <w:rPr>
          <w:lang w:val="en-US"/>
        </w:rPr>
        <w:t xml:space="preserve"> </w:t>
      </w:r>
      <w:r w:rsidRPr="00402142">
        <w:rPr>
          <w:rStyle w:val="LienMthode"/>
          <w:lang w:val="en-US"/>
        </w:rPr>
        <w:t>getCore</w:t>
      </w:r>
      <w:r w:rsidRPr="000A0C78">
        <w:rPr>
          <w:lang w:val="en-US"/>
        </w:rPr>
        <w:t xml:space="preserve">() </w:t>
      </w:r>
      <w:r w:rsidRPr="000A0C78">
        <w:rPr>
          <w:b/>
          <w:bCs/>
          <w:lang w:val="en-US"/>
        </w:rPr>
        <w:t>const</w:t>
      </w:r>
      <w:r>
        <w:rPr>
          <w:lang w:val="en-US"/>
        </w:rPr>
        <w:t xml:space="preserve"> </w:t>
      </w:r>
      <w:r w:rsidRPr="000A0C78">
        <w:rPr>
          <w:lang w:val="en-US"/>
        </w:rPr>
        <w:t xml:space="preserve">{ </w:t>
      </w:r>
      <w:r w:rsidRPr="000A0C78">
        <w:rPr>
          <w:b/>
          <w:lang w:val="en-US"/>
        </w:rPr>
        <w:t>assert</w:t>
      </w:r>
      <w:r w:rsidRPr="000A0C78">
        <w:rPr>
          <w:lang w:val="en-US"/>
        </w:rPr>
        <w:t>(</w:t>
      </w:r>
      <w:r w:rsidRPr="00402142">
        <w:rPr>
          <w:rStyle w:val="LienChamps"/>
          <w:lang w:val="en-US"/>
        </w:rPr>
        <w:t>_content</w:t>
      </w:r>
      <w:r w:rsidRPr="000A0C78">
        <w:rPr>
          <w:lang w:val="en-US"/>
        </w:rPr>
        <w:t>.</w:t>
      </w:r>
      <w:r w:rsidRPr="00402142">
        <w:rPr>
          <w:rStyle w:val="LienMthode"/>
          <w:lang w:val="en-US"/>
        </w:rPr>
        <w:t>isValid</w:t>
      </w:r>
      <w:r w:rsidRPr="000A0C78">
        <w:rPr>
          <w:lang w:val="en-US"/>
        </w:rPr>
        <w:t xml:space="preserve">()); </w:t>
      </w:r>
      <w:r w:rsidRPr="000A0C78">
        <w:rPr>
          <w:b/>
          <w:bCs/>
          <w:lang w:val="en-US"/>
        </w:rPr>
        <w:t>return</w:t>
      </w:r>
      <w:r w:rsidRPr="000A0C78">
        <w:rPr>
          <w:lang w:val="en-US"/>
        </w:rPr>
        <w:t xml:space="preserve"> </w:t>
      </w:r>
      <w:r w:rsidRPr="00402142">
        <w:rPr>
          <w:rStyle w:val="LienChamps"/>
          <w:lang w:val="en-US"/>
        </w:rPr>
        <w:t>_content</w:t>
      </w:r>
      <w:r w:rsidRPr="000A0C78">
        <w:rPr>
          <w:lang w:val="en-US"/>
        </w:rPr>
        <w:t>.getBack(); }</w:t>
      </w:r>
    </w:p>
    <w:p w:rsidR="000A0C78" w:rsidRPr="000A0C78" w:rsidRDefault="000A0C78" w:rsidP="000A0C78">
      <w:pPr>
        <w:pStyle w:val="Dclarationdeclasse"/>
        <w:rPr>
          <w:lang w:val="en-US"/>
        </w:rPr>
      </w:pPr>
      <w:r w:rsidRPr="000A0C78">
        <w:rPr>
          <w:lang w:val="en-US"/>
        </w:rPr>
        <w:t xml:space="preserve">  </w:t>
      </w:r>
      <w:r w:rsidRPr="00402142">
        <w:rPr>
          <w:rStyle w:val="LienClasseC"/>
          <w:lang w:val="en-US"/>
        </w:rPr>
        <w:t>ForwardListOption</w:t>
      </w:r>
      <w:r w:rsidRPr="000A0C78">
        <w:rPr>
          <w:lang w:val="en-US"/>
        </w:rPr>
        <w:t xml:space="preserve">&amp; </w:t>
      </w:r>
      <w:r w:rsidRPr="00402142">
        <w:rPr>
          <w:rStyle w:val="LienMthode"/>
          <w:lang w:val="en-US"/>
        </w:rPr>
        <w:t>insertPlain</w:t>
      </w:r>
      <w:r w:rsidRPr="000A0C78">
        <w:rPr>
          <w:lang w:val="en-US"/>
        </w:rPr>
        <w:t>(</w:t>
      </w:r>
      <w:r w:rsidRPr="000A0C78">
        <w:rPr>
          <w:b/>
          <w:bCs/>
          <w:lang w:val="en-US"/>
        </w:rPr>
        <w:t>long</w:t>
      </w:r>
      <w:r w:rsidRPr="000A0C78">
        <w:rPr>
          <w:lang w:val="en-US"/>
        </w:rPr>
        <w:t xml:space="preserve"> value)</w:t>
      </w:r>
      <w:r>
        <w:rPr>
          <w:lang w:val="en-US"/>
        </w:rPr>
        <w:t>;</w:t>
      </w:r>
      <w:r w:rsidRPr="000A0C78">
        <w:rPr>
          <w:lang w:val="en-US"/>
        </w:rPr>
        <w:t xml:space="preserve">  </w:t>
      </w:r>
    </w:p>
    <w:p w:rsidR="000A0C78" w:rsidRPr="000A0C78" w:rsidRDefault="000A0C78" w:rsidP="000A0C78">
      <w:pPr>
        <w:pStyle w:val="Dclarationdeclasse"/>
        <w:rPr>
          <w:lang w:val="en-US"/>
        </w:rPr>
      </w:pPr>
      <w:r w:rsidRPr="000A0C78">
        <w:rPr>
          <w:lang w:val="en-US"/>
        </w:rPr>
        <w:t xml:space="preserve">  </w:t>
      </w:r>
      <w:r w:rsidRPr="00402142">
        <w:rPr>
          <w:rStyle w:val="LienClasseC"/>
          <w:lang w:val="en-US"/>
        </w:rPr>
        <w:t>ForwardListOption</w:t>
      </w:r>
      <w:r w:rsidRPr="000A0C78">
        <w:rPr>
          <w:lang w:val="en-US"/>
        </w:rPr>
        <w:t xml:space="preserve">&amp; </w:t>
      </w:r>
      <w:r w:rsidRPr="00402142">
        <w:rPr>
          <w:rStyle w:val="LienMthode"/>
          <w:lang w:val="en-US"/>
        </w:rPr>
        <w:t>insertContainer</w:t>
      </w:r>
      <w:r w:rsidRPr="000A0C78">
        <w:rPr>
          <w:lang w:val="en-US"/>
        </w:rPr>
        <w:t>(</w:t>
      </w:r>
      <w:r w:rsidRPr="000A0C78">
        <w:rPr>
          <w:b/>
          <w:bCs/>
          <w:lang w:val="en-US"/>
        </w:rPr>
        <w:t>void</w:t>
      </w:r>
      <w:r w:rsidRPr="000A0C78">
        <w:rPr>
          <w:lang w:val="en-US"/>
        </w:rPr>
        <w:t>* value)</w:t>
      </w:r>
      <w:r>
        <w:rPr>
          <w:lang w:val="en-US"/>
        </w:rPr>
        <w:t>;</w:t>
      </w:r>
    </w:p>
    <w:p w:rsidR="000A0C78" w:rsidRPr="00402142" w:rsidRDefault="000A0C78" w:rsidP="000A0C78">
      <w:pPr>
        <w:pStyle w:val="Dclarationdeclasse"/>
        <w:rPr>
          <w:lang w:val="en-US"/>
        </w:rPr>
      </w:pPr>
      <w:r w:rsidRPr="000A0C78">
        <w:rPr>
          <w:lang w:val="en-US"/>
        </w:rPr>
        <w:t xml:space="preserve">  </w:t>
      </w:r>
      <w:r w:rsidRPr="00402142">
        <w:rPr>
          <w:rStyle w:val="LienClasseC"/>
          <w:lang w:val="en-US"/>
        </w:rPr>
        <w:t>ForwardReferenceList</w:t>
      </w:r>
      <w:r w:rsidRPr="000A0C78">
        <w:rPr>
          <w:lang w:val="en-US"/>
        </w:rPr>
        <w:t xml:space="preserve">&amp; </w:t>
      </w:r>
      <w:r w:rsidRPr="00402142">
        <w:rPr>
          <w:rStyle w:val="LienMthode"/>
          <w:lang w:val="en-US"/>
        </w:rPr>
        <w:t>getList</w:t>
      </w:r>
      <w:r w:rsidRPr="000A0C78">
        <w:rPr>
          <w:lang w:val="en-US"/>
        </w:rPr>
        <w:t>()</w:t>
      </w:r>
      <w:r>
        <w:rPr>
          <w:lang w:val="en-US"/>
        </w:rPr>
        <w:t>;</w:t>
      </w:r>
    </w:p>
    <w:p w:rsidR="000A0C78" w:rsidRPr="00402142" w:rsidRDefault="000A0C78" w:rsidP="000A0C78">
      <w:pPr>
        <w:pStyle w:val="Dclarationdeclasse"/>
        <w:rPr>
          <w:lang w:val="en-US"/>
        </w:rPr>
      </w:pPr>
      <w:r w:rsidRPr="00402142">
        <w:rPr>
          <w:lang w:val="en-US"/>
        </w:rPr>
        <w:t>};</w:t>
      </w:r>
    </w:p>
    <w:p w:rsidR="00E76F4B" w:rsidRDefault="00E76F4B" w:rsidP="00E76F4B">
      <w:pPr>
        <w:pStyle w:val="SectionClasse"/>
        <w:rPr>
          <w:rStyle w:val="LienClasseC"/>
          <w:lang w:val="en-US"/>
        </w:rPr>
      </w:pPr>
      <w:r>
        <w:rPr>
          <w:lang w:val="en-US"/>
        </w:rPr>
        <w:lastRenderedPageBreak/>
        <w:t xml:space="preserve">The class </w:t>
      </w:r>
      <w:r>
        <w:rPr>
          <w:rStyle w:val="LienClasseC"/>
          <w:lang w:val="en-US"/>
        </w:rPr>
        <w:t>ExpressionGuard</w:t>
      </w:r>
    </w:p>
    <w:p w:rsidR="00481E4F" w:rsidRDefault="00DD5391" w:rsidP="00DD5391">
      <w:pPr>
        <w:rPr>
          <w:lang w:val="en-US"/>
        </w:rPr>
      </w:pPr>
      <w:r>
        <w:rPr>
          <w:lang w:val="en-US"/>
        </w:rPr>
        <w:t xml:space="preserve">The class </w:t>
      </w:r>
      <w:r w:rsidRPr="00DF2182">
        <w:rPr>
          <w:rStyle w:val="LienClasseC"/>
          <w:lang w:val="en-US"/>
        </w:rPr>
        <w:t>ExpressionGuard</w:t>
      </w:r>
      <w:r>
        <w:rPr>
          <w:lang w:val="en-US"/>
        </w:rPr>
        <w:t xml:space="preserve"> </w:t>
      </w:r>
      <w:r w:rsidR="00DF2182">
        <w:rPr>
          <w:lang w:val="en-US"/>
        </w:rPr>
        <w:t xml:space="preserve">is a class helper </w:t>
      </w:r>
      <w:r w:rsidR="00A608CC">
        <w:rPr>
          <w:lang w:val="en-US"/>
        </w:rPr>
        <w:t>that</w:t>
      </w:r>
      <w:r w:rsidR="00DF2182">
        <w:rPr>
          <w:lang w:val="en-US"/>
        </w:rPr>
        <w:t xml:space="preserve"> </w:t>
      </w:r>
      <w:r w:rsidR="001306CC">
        <w:rPr>
          <w:lang w:val="en-US"/>
        </w:rPr>
        <w:t>automatically manage</w:t>
      </w:r>
      <w:r w:rsidR="00A608CC">
        <w:rPr>
          <w:lang w:val="en-US"/>
        </w:rPr>
        <w:t>s</w:t>
      </w:r>
      <w:r w:rsidR="001306CC">
        <w:rPr>
          <w:lang w:val="en-US"/>
        </w:rPr>
        <w:t xml:space="preserve"> </w:t>
      </w:r>
      <w:r w:rsidR="00DF2182">
        <w:rPr>
          <w:lang w:val="en-US"/>
        </w:rPr>
        <w:t xml:space="preserve">the </w:t>
      </w:r>
      <w:r w:rsidR="00A608CC">
        <w:rPr>
          <w:lang w:val="en-US"/>
        </w:rPr>
        <w:t xml:space="preserve">initialization of variables and the construction of objects. For that it keeps in its field </w:t>
      </w:r>
      <w:r w:rsidR="00A608CC" w:rsidRPr="00A608CC">
        <w:rPr>
          <w:rStyle w:val="LienChamps"/>
          <w:lang w:val="en-US"/>
        </w:rPr>
        <w:t>_thisStarExpr</w:t>
      </w:r>
      <w:r w:rsidR="00A608CC">
        <w:rPr>
          <w:lang w:val="en-US"/>
        </w:rPr>
        <w:t xml:space="preserve"> the expression that should be assigned.</w:t>
      </w:r>
    </w:p>
    <w:p w:rsidR="00481E4F" w:rsidRDefault="00481E4F" w:rsidP="00DD5391">
      <w:pPr>
        <w:rPr>
          <w:lang w:val="en-US"/>
        </w:rPr>
      </w:pPr>
    </w:p>
    <w:p w:rsidR="00A608CC" w:rsidRDefault="00481E4F" w:rsidP="00DD5391">
      <w:pPr>
        <w:rPr>
          <w:lang w:val="en-US"/>
        </w:rPr>
      </w:pPr>
      <w:r>
        <w:rPr>
          <w:lang w:val="en-US"/>
        </w:rPr>
        <w:t xml:space="preserve">The standard way to use it is to create such a guard that keeps </w:t>
      </w:r>
      <w:r w:rsidRPr="00A608CC">
        <w:rPr>
          <w:rStyle w:val="LienChamps"/>
          <w:lang w:val="en-US"/>
        </w:rPr>
        <w:t>_thisStarExpr</w:t>
      </w:r>
      <w:r>
        <w:rPr>
          <w:lang w:val="en-US"/>
        </w:rPr>
        <w:t xml:space="preserve"> during the visit of its initialization. Then the definition </w:t>
      </w:r>
      <w:r w:rsidRPr="00481E4F">
        <w:rPr>
          <w:rStyle w:val="TexteC"/>
          <w:lang w:val="en-US"/>
        </w:rPr>
        <w:t>expr</w:t>
      </w:r>
      <w:r>
        <w:rPr>
          <w:lang w:val="en-US"/>
        </w:rPr>
        <w:t xml:space="preserve"> of type </w:t>
      </w:r>
      <w:r w:rsidRPr="00481E4F">
        <w:rPr>
          <w:rStyle w:val="LienUnit"/>
          <w:lang w:val="en-US"/>
        </w:rPr>
        <w:t>clang</w:t>
      </w:r>
      <w:r w:rsidRPr="00DF2182">
        <w:rPr>
          <w:lang w:val="en-US"/>
        </w:rPr>
        <w:t>::</w:t>
      </w:r>
      <w:r w:rsidRPr="00481E4F">
        <w:rPr>
          <w:rStyle w:val="LienClasseC"/>
          <w:lang w:val="en-US"/>
        </w:rPr>
        <w:t>Expr</w:t>
      </w:r>
      <w:r>
        <w:rPr>
          <w:lang w:val="en-US"/>
        </w:rPr>
        <w:t xml:space="preserve"> is visited and it produces an </w:t>
      </w:r>
      <w:r w:rsidRPr="00481E4F">
        <w:rPr>
          <w:rStyle w:val="LienType"/>
          <w:lang w:val="en-US"/>
        </w:rPr>
        <w:t>exp_node</w:t>
      </w:r>
      <w:r>
        <w:rPr>
          <w:lang w:val="en-US"/>
        </w:rPr>
        <w:t xml:space="preserve">. At the end the method </w:t>
      </w:r>
      <w:r w:rsidRPr="00481E4F">
        <w:rPr>
          <w:rStyle w:val="LienMthode"/>
          <w:lang w:val="en-US"/>
        </w:rPr>
        <w:t>setAssignResult</w:t>
      </w:r>
      <w:r>
        <w:rPr>
          <w:lang w:val="en-US"/>
        </w:rPr>
        <w:t xml:space="preserve"> is call to perform the assignment in the Intermediate Representation defined by the file “</w:t>
      </w:r>
      <w:proofErr w:type="spellStart"/>
      <w:r>
        <w:rPr>
          <w:lang w:val="en-US"/>
        </w:rPr>
        <w:t>intermediate_format.ast</w:t>
      </w:r>
      <w:proofErr w:type="spellEnd"/>
      <w:r>
        <w:rPr>
          <w:lang w:val="en-US"/>
        </w:rPr>
        <w:t>”.</w:t>
      </w:r>
    </w:p>
    <w:p w:rsidR="00481E4F" w:rsidRDefault="00481E4F" w:rsidP="00DD5391">
      <w:pPr>
        <w:rPr>
          <w:lang w:val="en-US"/>
        </w:rPr>
      </w:pPr>
    </w:p>
    <w:p w:rsidR="00DF2182" w:rsidRDefault="00BE2822" w:rsidP="00DD5391">
      <w:pPr>
        <w:rPr>
          <w:lang w:val="en-US"/>
        </w:rPr>
      </w:pPr>
      <w:r>
        <w:rPr>
          <w:lang w:val="en-US"/>
        </w:rPr>
        <w:t xml:space="preserve">This class is exclusively used in </w:t>
      </w:r>
      <w:proofErr w:type="spellStart"/>
      <w:r w:rsidRPr="00814EF8">
        <w:rPr>
          <w:rStyle w:val="LienUnit"/>
          <w:lang w:val="en-US"/>
        </w:rPr>
        <w:t>ClangVisitor</w:t>
      </w:r>
      <w:proofErr w:type="spellEnd"/>
      <w:r w:rsidRPr="00814EF8">
        <w:rPr>
          <w:rStyle w:val="TexteC"/>
          <w:lang w:val="en-US"/>
        </w:rPr>
        <w:t>::</w:t>
      </w:r>
      <w:r w:rsidRPr="00BE2822">
        <w:rPr>
          <w:rStyle w:val="LienClasseC"/>
          <w:lang w:val="en-US"/>
        </w:rPr>
        <w:t>Visitor</w:t>
      </w:r>
      <w:r w:rsidRPr="00BE2822">
        <w:rPr>
          <w:rStyle w:val="TexteC"/>
          <w:lang w:val="en-US"/>
        </w:rPr>
        <w:t>::</w:t>
      </w:r>
      <w:r w:rsidRPr="00BE2822">
        <w:rPr>
          <w:rStyle w:val="LienMthode"/>
          <w:lang w:val="en-US"/>
        </w:rPr>
        <w:t>makeExpression</w:t>
      </w:r>
      <w:r>
        <w:rPr>
          <w:lang w:val="en-US"/>
        </w:rPr>
        <w:t xml:space="preserve"> and in the methods it calls.</w:t>
      </w:r>
      <w:r w:rsidR="00814EF8">
        <w:rPr>
          <w:lang w:val="en-US"/>
        </w:rPr>
        <w:t xml:space="preserve"> </w:t>
      </w:r>
      <w:r w:rsidR="00F332C7">
        <w:rPr>
          <w:lang w:val="en-US"/>
        </w:rPr>
        <w:t>Sometimes, a</w:t>
      </w:r>
      <w:r>
        <w:rPr>
          <w:lang w:val="en-US"/>
        </w:rPr>
        <w:t xml:space="preserve">n expression is visited, but </w:t>
      </w:r>
      <w:r w:rsidR="00814EF8">
        <w:rPr>
          <w:lang w:val="en-US"/>
        </w:rPr>
        <w:t xml:space="preserve">it has no variable to be assigned in. In such a case </w:t>
      </w:r>
      <w:r w:rsidR="00814EF8" w:rsidRPr="00814EF8">
        <w:rPr>
          <w:rStyle w:val="LienChamps"/>
          <w:lang w:val="en-US"/>
        </w:rPr>
        <w:t>_thisStarExpr</w:t>
      </w:r>
      <w:r w:rsidR="00814EF8">
        <w:rPr>
          <w:lang w:val="en-US"/>
        </w:rPr>
        <w:t xml:space="preserve"> remains </w:t>
      </w:r>
      <w:r w:rsidR="00814EF8" w:rsidRPr="00814EF8">
        <w:rPr>
          <w:rStyle w:val="TexteC"/>
          <w:b/>
          <w:lang w:val="en-US"/>
        </w:rPr>
        <w:t>NULL</w:t>
      </w:r>
      <w:r w:rsidR="00814EF8">
        <w:rPr>
          <w:lang w:val="en-US"/>
        </w:rPr>
        <w:t xml:space="preserve"> and nothing happens.</w:t>
      </w:r>
      <w:r w:rsidR="00F332C7">
        <w:rPr>
          <w:lang w:val="en-US"/>
        </w:rPr>
        <w:t xml:space="preserve"> Sometimes, the assignment requires a more complex management and the method </w:t>
      </w:r>
      <w:r w:rsidR="00F332C7" w:rsidRPr="00F332C7">
        <w:rPr>
          <w:rStyle w:val="LienMthode"/>
          <w:lang w:val="en-US"/>
        </w:rPr>
        <w:t>releaseExpr</w:t>
      </w:r>
      <w:r w:rsidR="00F332C7">
        <w:rPr>
          <w:lang w:val="en-US"/>
        </w:rPr>
        <w:t xml:space="preserve"> is called to perform this treatment.</w:t>
      </w:r>
      <w:r w:rsidR="00F23838">
        <w:rPr>
          <w:lang w:val="en-US"/>
        </w:rPr>
        <w:t xml:space="preserve"> The destructor guarantees that our class has the ownership onto </w:t>
      </w:r>
      <w:r w:rsidR="00F23838" w:rsidRPr="00F23838">
        <w:rPr>
          <w:rStyle w:val="LienChamps"/>
          <w:lang w:val="en-US"/>
        </w:rPr>
        <w:t>_thisStarExpr</w:t>
      </w:r>
      <w:r w:rsidR="00F23838">
        <w:rPr>
          <w:lang w:val="en-US"/>
        </w:rPr>
        <w:t xml:space="preserve"> at least until the </w:t>
      </w:r>
      <w:r w:rsidR="00DE6308">
        <w:rPr>
          <w:lang w:val="en-US"/>
        </w:rPr>
        <w:t xml:space="preserve">actual </w:t>
      </w:r>
      <w:r w:rsidR="00F23838">
        <w:rPr>
          <w:lang w:val="en-US"/>
        </w:rPr>
        <w:t xml:space="preserve">assignment </w:t>
      </w:r>
      <w:r w:rsidR="006D7A10">
        <w:rPr>
          <w:lang w:val="en-US"/>
        </w:rPr>
        <w:t>occurs</w:t>
      </w:r>
      <w:r w:rsidR="00F23838">
        <w:rPr>
          <w:lang w:val="en-US"/>
        </w:rPr>
        <w:t>.</w:t>
      </w:r>
    </w:p>
    <w:p w:rsidR="00961535" w:rsidRDefault="00961535" w:rsidP="00DD5391">
      <w:pPr>
        <w:rPr>
          <w:lang w:val="en-US"/>
        </w:rPr>
      </w:pPr>
    </w:p>
    <w:p w:rsidR="00961535" w:rsidRDefault="00961535" w:rsidP="00961535">
      <w:pPr>
        <w:rPr>
          <w:lang w:val="en-US"/>
        </w:rPr>
      </w:pPr>
      <w:r>
        <w:rPr>
          <w:lang w:val="en-US"/>
        </w:rPr>
        <w:t xml:space="preserve">The class environment of </w:t>
      </w:r>
      <w:r w:rsidRPr="00402142">
        <w:rPr>
          <w:rStyle w:val="LienClasseC"/>
          <w:lang w:val="en-US"/>
        </w:rPr>
        <w:t>ExpressionGuard</w:t>
      </w:r>
      <w:r>
        <w:rPr>
          <w:lang w:val="en-US"/>
        </w:rPr>
        <w:t xml:space="preserve"> is defined on the schema below:</w:t>
      </w:r>
    </w:p>
    <w:p w:rsidR="00961535" w:rsidRDefault="00A1132C" w:rsidP="00961535">
      <w:pPr>
        <w:jc w:val="center"/>
        <w:rPr>
          <w:lang w:val="en-US"/>
        </w:rPr>
      </w:pPr>
      <w:r>
        <w:rPr>
          <w:noProof/>
        </w:rPr>
        <w:drawing>
          <wp:inline distT="0" distB="0" distL="0" distR="0" wp14:anchorId="18F82074" wp14:editId="0201B386">
            <wp:extent cx="5133975" cy="1533525"/>
            <wp:effectExtent l="0" t="0" r="9525"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3975" cy="1533525"/>
                    </a:xfrm>
                    <a:prstGeom prst="rect">
                      <a:avLst/>
                    </a:prstGeom>
                    <a:noFill/>
                    <a:ln>
                      <a:noFill/>
                    </a:ln>
                  </pic:spPr>
                </pic:pic>
              </a:graphicData>
            </a:graphic>
          </wp:inline>
        </w:drawing>
      </w:r>
    </w:p>
    <w:p w:rsidR="00DF2182" w:rsidRPr="00DF2182" w:rsidRDefault="00DF2182" w:rsidP="00DF2182">
      <w:pPr>
        <w:pStyle w:val="SectionDclarationClasse"/>
        <w:rPr>
          <w:rStyle w:val="LienClasseC"/>
          <w:lang w:val="en-US"/>
        </w:rPr>
      </w:pPr>
      <w:r>
        <w:rPr>
          <w:lang w:val="en-US"/>
        </w:rPr>
        <w:t xml:space="preserve">Declaration of the class </w:t>
      </w:r>
      <w:r w:rsidRPr="00DF2182">
        <w:rPr>
          <w:rStyle w:val="LienClasseC"/>
          <w:lang w:val="en-US"/>
        </w:rPr>
        <w:t>ExpressionGuard</w:t>
      </w:r>
    </w:p>
    <w:p w:rsidR="00DF2182" w:rsidRPr="00DF2182" w:rsidRDefault="00DF2182" w:rsidP="00DF2182">
      <w:pPr>
        <w:pStyle w:val="Dclarationdeclasse"/>
        <w:rPr>
          <w:lang w:val="en-US"/>
        </w:rPr>
      </w:pPr>
      <w:r w:rsidRPr="00DF2182">
        <w:rPr>
          <w:b/>
          <w:bCs/>
          <w:lang w:val="en-US"/>
        </w:rPr>
        <w:t>class</w:t>
      </w:r>
      <w:r w:rsidRPr="00DF2182">
        <w:rPr>
          <w:lang w:val="en-US"/>
        </w:rPr>
        <w:t xml:space="preserve"> </w:t>
      </w:r>
      <w:r w:rsidRPr="00F23838">
        <w:rPr>
          <w:rStyle w:val="DfinitionClasse"/>
          <w:lang w:val="en-US"/>
        </w:rPr>
        <w:t>ExpressionGuard</w:t>
      </w:r>
      <w:r w:rsidRPr="00DF2182">
        <w:rPr>
          <w:lang w:val="en-US"/>
        </w:rPr>
        <w:t xml:space="preserve"> {</w:t>
      </w:r>
    </w:p>
    <w:p w:rsidR="00DF2182" w:rsidRPr="00DF2182" w:rsidRDefault="00DF2182" w:rsidP="00DF2182">
      <w:pPr>
        <w:pStyle w:val="Dclarationdeclasse"/>
        <w:rPr>
          <w:lang w:val="en-US"/>
        </w:rPr>
      </w:pPr>
      <w:r w:rsidRPr="00DF2182">
        <w:rPr>
          <w:b/>
          <w:bCs/>
          <w:lang w:val="en-US"/>
        </w:rPr>
        <w:t>private</w:t>
      </w:r>
      <w:r w:rsidRPr="00DF2182">
        <w:rPr>
          <w:lang w:val="en-US"/>
        </w:rPr>
        <w:t>:</w:t>
      </w:r>
    </w:p>
    <w:p w:rsidR="00DF2182" w:rsidRPr="00DF2182" w:rsidRDefault="00DF2182" w:rsidP="00DF2182">
      <w:pPr>
        <w:pStyle w:val="Dclarationdeclasse"/>
        <w:rPr>
          <w:lang w:val="en-US"/>
        </w:rPr>
      </w:pPr>
      <w:r w:rsidRPr="00DF2182">
        <w:rPr>
          <w:lang w:val="en-US"/>
        </w:rPr>
        <w:t xml:space="preserve">  </w:t>
      </w:r>
      <w:r w:rsidRPr="00DF2182">
        <w:rPr>
          <w:b/>
          <w:bCs/>
          <w:lang w:val="en-US"/>
        </w:rPr>
        <w:t>const</w:t>
      </w:r>
      <w:r w:rsidRPr="00DF2182">
        <w:rPr>
          <w:lang w:val="en-US"/>
        </w:rPr>
        <w:t xml:space="preserve"> </w:t>
      </w:r>
      <w:r w:rsidR="007A2E16" w:rsidRPr="007A2E16">
        <w:rPr>
          <w:rStyle w:val="LienUnit"/>
          <w:lang w:val="en-US"/>
        </w:rPr>
        <w:t>ClangVisitor</w:t>
      </w:r>
      <w:r w:rsidR="007A2E16" w:rsidRPr="00DF2182">
        <w:rPr>
          <w:lang w:val="en-US"/>
        </w:rPr>
        <w:t>::</w:t>
      </w:r>
      <w:r w:rsidRPr="00402142">
        <w:rPr>
          <w:rStyle w:val="LienClasseC"/>
          <w:lang w:val="en-US"/>
        </w:rPr>
        <w:t>Visitor</w:t>
      </w:r>
      <w:r w:rsidRPr="00DF2182">
        <w:rPr>
          <w:lang w:val="en-US"/>
        </w:rPr>
        <w:t xml:space="preserve">&amp; </w:t>
      </w:r>
      <w:r w:rsidRPr="00402142">
        <w:rPr>
          <w:rStyle w:val="LienChamps"/>
          <w:lang w:val="en-US"/>
        </w:rPr>
        <w:t>_visitor</w:t>
      </w:r>
      <w:r w:rsidRPr="00DF2182">
        <w:rPr>
          <w:lang w:val="en-US"/>
        </w:rPr>
        <w:t>;</w:t>
      </w:r>
    </w:p>
    <w:p w:rsidR="00DF2182" w:rsidRPr="00DF2182" w:rsidRDefault="00DF2182" w:rsidP="00DF2182">
      <w:pPr>
        <w:pStyle w:val="Dclarationdeclasse"/>
        <w:rPr>
          <w:lang w:val="en-US"/>
        </w:rPr>
      </w:pPr>
      <w:r w:rsidRPr="00DF2182">
        <w:rPr>
          <w:lang w:val="en-US"/>
        </w:rPr>
        <w:t xml:space="preserve">  </w:t>
      </w:r>
      <w:r w:rsidRPr="00402142">
        <w:rPr>
          <w:rStyle w:val="LienType"/>
          <w:lang w:val="en-US"/>
        </w:rPr>
        <w:t>expression</w:t>
      </w:r>
      <w:r w:rsidRPr="00DF2182">
        <w:rPr>
          <w:lang w:val="en-US"/>
        </w:rPr>
        <w:t xml:space="preserve"> </w:t>
      </w:r>
      <w:r w:rsidRPr="00402142">
        <w:rPr>
          <w:rStyle w:val="LienChamps"/>
          <w:lang w:val="en-US"/>
        </w:rPr>
        <w:t>_thisStarExpr</w:t>
      </w:r>
      <w:r w:rsidRPr="00DF2182">
        <w:rPr>
          <w:lang w:val="en-US"/>
        </w:rPr>
        <w:t>;</w:t>
      </w:r>
    </w:p>
    <w:p w:rsidR="00DF2182" w:rsidRPr="00DF2182" w:rsidRDefault="00DF2182" w:rsidP="00DF2182">
      <w:pPr>
        <w:pStyle w:val="Dclarationdeclasse"/>
        <w:rPr>
          <w:lang w:val="en-US"/>
        </w:rPr>
      </w:pPr>
    </w:p>
    <w:p w:rsidR="00DF2182" w:rsidRPr="00402142" w:rsidRDefault="00DF2182" w:rsidP="00DF2182">
      <w:pPr>
        <w:pStyle w:val="Dclarationdeclasse"/>
        <w:rPr>
          <w:rStyle w:val="LienClasseC"/>
          <w:lang w:val="en-US"/>
        </w:rPr>
      </w:pPr>
      <w:r w:rsidRPr="00DF2182">
        <w:rPr>
          <w:b/>
          <w:bCs/>
          <w:lang w:val="en-US"/>
        </w:rPr>
        <w:t>public</w:t>
      </w:r>
      <w:r w:rsidRPr="00DF2182">
        <w:rPr>
          <w:lang w:val="en-US"/>
        </w:rPr>
        <w:t>:</w:t>
      </w:r>
    </w:p>
    <w:p w:rsidR="00DF2182" w:rsidRPr="00DF2182" w:rsidRDefault="00DF2182" w:rsidP="007A2E16">
      <w:pPr>
        <w:pStyle w:val="Dclarationdeclasse"/>
        <w:rPr>
          <w:lang w:val="en-US"/>
        </w:rPr>
      </w:pPr>
      <w:r w:rsidRPr="00DF2182">
        <w:rPr>
          <w:lang w:val="en-US"/>
        </w:rPr>
        <w:t xml:space="preserve">  </w:t>
      </w:r>
      <w:r w:rsidRPr="007A2E16">
        <w:rPr>
          <w:rStyle w:val="LienMthode"/>
          <w:lang w:val="en-US"/>
        </w:rPr>
        <w:t>ExpressionGuard</w:t>
      </w:r>
      <w:r w:rsidRPr="00DF2182">
        <w:rPr>
          <w:lang w:val="en-US"/>
        </w:rPr>
        <w:t>(</w:t>
      </w:r>
      <w:r w:rsidRPr="00DF2182">
        <w:rPr>
          <w:b/>
          <w:bCs/>
          <w:lang w:val="en-US"/>
        </w:rPr>
        <w:t>const</w:t>
      </w:r>
      <w:r w:rsidRPr="00DF2182">
        <w:rPr>
          <w:lang w:val="en-US"/>
        </w:rPr>
        <w:t xml:space="preserve"> </w:t>
      </w:r>
      <w:r w:rsidR="007A2E16" w:rsidRPr="007A2E16">
        <w:rPr>
          <w:rStyle w:val="LienUnit"/>
          <w:lang w:val="en-US"/>
        </w:rPr>
        <w:t>ClangVisitor</w:t>
      </w:r>
      <w:r w:rsidRPr="00DF2182">
        <w:rPr>
          <w:lang w:val="en-US"/>
        </w:rPr>
        <w:t>::</w:t>
      </w:r>
      <w:r w:rsidRPr="007A2E16">
        <w:rPr>
          <w:rStyle w:val="LienClasseC"/>
          <w:lang w:val="en-US"/>
        </w:rPr>
        <w:t>Visitor</w:t>
      </w:r>
      <w:r w:rsidRPr="00DF2182">
        <w:rPr>
          <w:lang w:val="en-US"/>
        </w:rPr>
        <w:t>&amp; visitor,</w:t>
      </w:r>
      <w:r w:rsidR="007A2E16">
        <w:rPr>
          <w:lang w:val="en-US"/>
        </w:rPr>
        <w:t xml:space="preserve"> </w:t>
      </w:r>
      <w:r w:rsidRPr="007A2E16">
        <w:rPr>
          <w:rStyle w:val="LienType"/>
          <w:lang w:val="en-US"/>
        </w:rPr>
        <w:t>expression</w:t>
      </w:r>
      <w:r w:rsidRPr="00DF2182">
        <w:rPr>
          <w:lang w:val="en-US"/>
        </w:rPr>
        <w:t>&amp; thisStarExpr)</w:t>
      </w:r>
    </w:p>
    <w:p w:rsidR="00DF2182" w:rsidRPr="00DF2182" w:rsidRDefault="00DF2182" w:rsidP="00DF2182">
      <w:pPr>
        <w:pStyle w:val="Dclarationdeclasse"/>
        <w:rPr>
          <w:lang w:val="en-US"/>
        </w:rPr>
      </w:pPr>
      <w:r w:rsidRPr="00DF2182">
        <w:rPr>
          <w:lang w:val="en-US"/>
        </w:rPr>
        <w:t xml:space="preserve">    : </w:t>
      </w:r>
      <w:r w:rsidRPr="00402142">
        <w:rPr>
          <w:rStyle w:val="LienChamps"/>
          <w:lang w:val="en-US"/>
        </w:rPr>
        <w:t>_visitor</w:t>
      </w:r>
      <w:r w:rsidRPr="00DF2182">
        <w:rPr>
          <w:lang w:val="en-US"/>
        </w:rPr>
        <w:t xml:space="preserve">(visitor), </w:t>
      </w:r>
      <w:r w:rsidRPr="00402142">
        <w:rPr>
          <w:rStyle w:val="LienChamps"/>
          <w:lang w:val="en-US"/>
        </w:rPr>
        <w:t>_thisStarExpr</w:t>
      </w:r>
      <w:r w:rsidRPr="00DF2182">
        <w:rPr>
          <w:lang w:val="en-US"/>
        </w:rPr>
        <w:t xml:space="preserve">(thisStarExpr) { thisStarExpr = </w:t>
      </w:r>
      <w:r w:rsidRPr="00DF2182">
        <w:rPr>
          <w:b/>
          <w:bCs/>
          <w:lang w:val="en-US"/>
        </w:rPr>
        <w:t>NULL</w:t>
      </w:r>
      <w:r w:rsidRPr="00DF2182">
        <w:rPr>
          <w:lang w:val="en-US"/>
        </w:rPr>
        <w:t>; }</w:t>
      </w:r>
    </w:p>
    <w:p w:rsidR="00DF2182" w:rsidRPr="00DF2182" w:rsidRDefault="00DF2182" w:rsidP="00DF2182">
      <w:pPr>
        <w:pStyle w:val="Dclarationdeclasse"/>
        <w:rPr>
          <w:lang w:val="en-US"/>
        </w:rPr>
      </w:pPr>
      <w:r w:rsidRPr="00DF2182">
        <w:rPr>
          <w:lang w:val="en-US"/>
        </w:rPr>
        <w:t xml:space="preserve">  </w:t>
      </w:r>
      <w:r w:rsidRPr="00402142">
        <w:rPr>
          <w:rStyle w:val="LienMthode"/>
          <w:lang w:val="en-US"/>
        </w:rPr>
        <w:t>~ExpressionGuard</w:t>
      </w:r>
      <w:r w:rsidRPr="00DF2182">
        <w:rPr>
          <w:lang w:val="en-US"/>
        </w:rPr>
        <w:t xml:space="preserve">() { </w:t>
      </w:r>
      <w:r w:rsidRPr="00DF2182">
        <w:rPr>
          <w:b/>
          <w:bCs/>
          <w:lang w:val="en-US"/>
        </w:rPr>
        <w:t>if</w:t>
      </w:r>
      <w:r w:rsidRPr="00DF2182">
        <w:rPr>
          <w:lang w:val="en-US"/>
        </w:rPr>
        <w:t xml:space="preserve"> (</w:t>
      </w:r>
      <w:r w:rsidRPr="00402142">
        <w:rPr>
          <w:rStyle w:val="LienChamps"/>
          <w:lang w:val="en-US"/>
        </w:rPr>
        <w:t>_thisStarExpr</w:t>
      </w:r>
      <w:r w:rsidRPr="00DF2182">
        <w:rPr>
          <w:lang w:val="en-US"/>
        </w:rPr>
        <w:t xml:space="preserve">) </w:t>
      </w:r>
      <w:r w:rsidRPr="00402142">
        <w:rPr>
          <w:rStyle w:val="LienMthode"/>
          <w:lang w:val="en-US"/>
        </w:rPr>
        <w:t>free_expression</w:t>
      </w:r>
      <w:r w:rsidRPr="00DF2182">
        <w:rPr>
          <w:lang w:val="en-US"/>
        </w:rPr>
        <w:t>(</w:t>
      </w:r>
      <w:r w:rsidRPr="00402142">
        <w:rPr>
          <w:rStyle w:val="LienChamps"/>
          <w:lang w:val="en-US"/>
        </w:rPr>
        <w:t>_thisStarExpr</w:t>
      </w:r>
      <w:r w:rsidRPr="00DF2182">
        <w:rPr>
          <w:lang w:val="en-US"/>
        </w:rPr>
        <w:t>); }</w:t>
      </w:r>
    </w:p>
    <w:p w:rsidR="00DF2182" w:rsidRPr="00DF2182" w:rsidRDefault="00DF2182" w:rsidP="00DF2182">
      <w:pPr>
        <w:pStyle w:val="Dclarationdeclasse"/>
        <w:rPr>
          <w:lang w:val="en-US"/>
        </w:rPr>
      </w:pPr>
    </w:p>
    <w:p w:rsidR="00DF2182" w:rsidRPr="00DF2182" w:rsidRDefault="00DF2182" w:rsidP="00DF2182">
      <w:pPr>
        <w:pStyle w:val="Dclarationdeclasse"/>
        <w:rPr>
          <w:lang w:val="en-US"/>
        </w:rPr>
      </w:pPr>
      <w:r w:rsidRPr="00DF2182">
        <w:rPr>
          <w:lang w:val="en-US"/>
        </w:rPr>
        <w:t xml:space="preserve">  </w:t>
      </w:r>
      <w:r w:rsidRPr="00402142">
        <w:rPr>
          <w:rStyle w:val="LienType"/>
          <w:lang w:val="en-US"/>
        </w:rPr>
        <w:t>exp_node</w:t>
      </w:r>
      <w:r w:rsidRPr="00DF2182">
        <w:rPr>
          <w:lang w:val="en-US"/>
        </w:rPr>
        <w:t xml:space="preserve"> </w:t>
      </w:r>
      <w:r w:rsidRPr="00402142">
        <w:rPr>
          <w:rStyle w:val="LienMthode"/>
          <w:lang w:val="en-US"/>
        </w:rPr>
        <w:t>setAssignResult</w:t>
      </w:r>
      <w:r w:rsidRPr="00DF2182">
        <w:rPr>
          <w:lang w:val="en-US"/>
        </w:rPr>
        <w:t>(</w:t>
      </w:r>
      <w:r w:rsidRPr="00402142">
        <w:rPr>
          <w:rStyle w:val="LienType"/>
          <w:lang w:val="en-US"/>
        </w:rPr>
        <w:t>exp_node</w:t>
      </w:r>
      <w:r w:rsidRPr="00DF2182">
        <w:rPr>
          <w:lang w:val="en-US"/>
        </w:rPr>
        <w:t xml:space="preserve"> result, </w:t>
      </w:r>
      <w:r w:rsidRPr="00DF2182">
        <w:rPr>
          <w:b/>
          <w:bCs/>
          <w:lang w:val="en-US"/>
        </w:rPr>
        <w:t>const</w:t>
      </w:r>
      <w:r w:rsidRPr="00DF2182">
        <w:rPr>
          <w:lang w:val="en-US"/>
        </w:rPr>
        <w:t xml:space="preserve"> </w:t>
      </w:r>
      <w:r w:rsidRPr="00402142">
        <w:rPr>
          <w:rStyle w:val="LienUnit"/>
          <w:lang w:val="en-US"/>
        </w:rPr>
        <w:t>clang</w:t>
      </w:r>
      <w:r w:rsidRPr="00DF2182">
        <w:rPr>
          <w:lang w:val="en-US"/>
        </w:rPr>
        <w:t>::</w:t>
      </w:r>
      <w:r w:rsidRPr="00402142">
        <w:rPr>
          <w:rStyle w:val="LienClasseC"/>
          <w:lang w:val="en-US"/>
        </w:rPr>
        <w:t>Expr</w:t>
      </w:r>
      <w:r w:rsidRPr="00DF2182">
        <w:rPr>
          <w:lang w:val="en-US"/>
        </w:rPr>
        <w:t>* expr)</w:t>
      </w:r>
    </w:p>
    <w:p w:rsidR="005D5DFB" w:rsidRDefault="00DF2182" w:rsidP="006A008E">
      <w:pPr>
        <w:pStyle w:val="Dclarationdeclasse"/>
        <w:rPr>
          <w:lang w:val="en-US"/>
        </w:rPr>
      </w:pPr>
      <w:r w:rsidRPr="00DF2182">
        <w:rPr>
          <w:lang w:val="en-US"/>
        </w:rPr>
        <w:t xml:space="preserve">    { </w:t>
      </w:r>
      <w:r w:rsidRPr="00DF2182">
        <w:rPr>
          <w:b/>
          <w:bCs/>
          <w:lang w:val="en-US"/>
        </w:rPr>
        <w:t>if</w:t>
      </w:r>
      <w:r w:rsidRPr="00DF2182">
        <w:rPr>
          <w:lang w:val="en-US"/>
        </w:rPr>
        <w:t xml:space="preserve"> (</w:t>
      </w:r>
      <w:r w:rsidRPr="006A008E">
        <w:rPr>
          <w:rStyle w:val="LienChamps"/>
          <w:lang w:val="en-US"/>
        </w:rPr>
        <w:t>_thisStarExpr</w:t>
      </w:r>
      <w:r w:rsidRPr="00DF2182">
        <w:rPr>
          <w:lang w:val="en-US"/>
        </w:rPr>
        <w:t>)</w:t>
      </w:r>
    </w:p>
    <w:p w:rsidR="00DF2182" w:rsidRPr="00DF2182" w:rsidRDefault="005D5DFB" w:rsidP="006A008E">
      <w:pPr>
        <w:pStyle w:val="Dclarationdeclasse"/>
        <w:rPr>
          <w:lang w:val="en-US"/>
        </w:rPr>
      </w:pPr>
      <w:r>
        <w:rPr>
          <w:lang w:val="en-US"/>
        </w:rPr>
        <w:t xml:space="preserve">       </w:t>
      </w:r>
      <w:r w:rsidR="00DF2182" w:rsidRPr="00DF2182">
        <w:rPr>
          <w:lang w:val="en-US"/>
        </w:rPr>
        <w:t xml:space="preserve"> {</w:t>
      </w:r>
      <w:r w:rsidR="006A008E">
        <w:rPr>
          <w:lang w:val="en-US"/>
        </w:rPr>
        <w:t xml:space="preserve"> </w:t>
      </w:r>
      <w:r w:rsidR="00DF2182" w:rsidRPr="006A008E">
        <w:rPr>
          <w:rStyle w:val="LienType"/>
          <w:lang w:val="en-US"/>
        </w:rPr>
        <w:t>location</w:t>
      </w:r>
      <w:r w:rsidR="00DF2182" w:rsidRPr="00DF2182">
        <w:rPr>
          <w:lang w:val="en-US"/>
        </w:rPr>
        <w:t xml:space="preserve"> loc = </w:t>
      </w:r>
      <w:r w:rsidR="00DF2182" w:rsidRPr="006A008E">
        <w:rPr>
          <w:rStyle w:val="LienChamps"/>
          <w:lang w:val="en-US"/>
        </w:rPr>
        <w:t>_visitor</w:t>
      </w:r>
      <w:r w:rsidR="00DF2182" w:rsidRPr="00DF2182">
        <w:rPr>
          <w:lang w:val="en-US"/>
        </w:rPr>
        <w:t>.</w:t>
      </w:r>
      <w:r w:rsidR="00DF2182" w:rsidRPr="006A008E">
        <w:rPr>
          <w:rStyle w:val="LienMthode"/>
          <w:lang w:val="en-US"/>
        </w:rPr>
        <w:t>makeLocation</w:t>
      </w:r>
      <w:r w:rsidR="00DF2182" w:rsidRPr="00DF2182">
        <w:rPr>
          <w:lang w:val="en-US"/>
        </w:rPr>
        <w:t>(expr-&gt;</w:t>
      </w:r>
      <w:r w:rsidR="00DF2182" w:rsidRPr="006A008E">
        <w:rPr>
          <w:rStyle w:val="LienMthode"/>
          <w:lang w:val="en-US"/>
        </w:rPr>
        <w:t>getSourceRange</w:t>
      </w:r>
      <w:r w:rsidR="00DF2182" w:rsidRPr="00DF2182">
        <w:rPr>
          <w:lang w:val="en-US"/>
        </w:rPr>
        <w:t>());</w:t>
      </w:r>
    </w:p>
    <w:p w:rsidR="00DF2182" w:rsidRPr="00DF2182" w:rsidRDefault="00DF2182" w:rsidP="00DF2182">
      <w:pPr>
        <w:pStyle w:val="Dclarationdeclasse"/>
        <w:rPr>
          <w:lang w:val="en-US"/>
        </w:rPr>
      </w:pPr>
      <w:r w:rsidRPr="00DF2182">
        <w:rPr>
          <w:lang w:val="en-US"/>
        </w:rPr>
        <w:t xml:space="preserve">       </w:t>
      </w:r>
      <w:r w:rsidR="005D5DFB">
        <w:rPr>
          <w:lang w:val="en-US"/>
        </w:rPr>
        <w:t xml:space="preserve">  </w:t>
      </w:r>
      <w:r w:rsidRPr="00DF2182">
        <w:rPr>
          <w:lang w:val="en-US"/>
        </w:rPr>
        <w:t xml:space="preserve"> result = </w:t>
      </w:r>
      <w:r w:rsidRPr="005D5DFB">
        <w:rPr>
          <w:rStyle w:val="LienMthode"/>
          <w:lang w:val="en-US"/>
        </w:rPr>
        <w:t>exp_node_Assign</w:t>
      </w:r>
      <w:r w:rsidRPr="00DF2182">
        <w:rPr>
          <w:lang w:val="en-US"/>
        </w:rPr>
        <w:t>(</w:t>
      </w:r>
      <w:r w:rsidRPr="005D5DFB">
        <w:rPr>
          <w:rStyle w:val="LienChamps"/>
          <w:lang w:val="en-US"/>
        </w:rPr>
        <w:t>_thisStarExpr</w:t>
      </w:r>
      <w:r w:rsidRPr="00DF2182">
        <w:rPr>
          <w:lang w:val="en-US"/>
        </w:rPr>
        <w:t xml:space="preserve">, </w:t>
      </w:r>
      <w:r w:rsidRPr="005D5DFB">
        <w:rPr>
          <w:rStyle w:val="LienMthode"/>
          <w:lang w:val="en-US"/>
        </w:rPr>
        <w:t>expression_cons</w:t>
      </w:r>
      <w:r w:rsidRPr="00DF2182">
        <w:rPr>
          <w:lang w:val="en-US"/>
        </w:rPr>
        <w:t>(loc,result));</w:t>
      </w:r>
    </w:p>
    <w:p w:rsidR="00DF2182" w:rsidRPr="00DF2182" w:rsidRDefault="005D5DFB" w:rsidP="00DF2182">
      <w:pPr>
        <w:pStyle w:val="Dclarationdeclasse"/>
        <w:rPr>
          <w:lang w:val="en-US"/>
        </w:rPr>
      </w:pPr>
      <w:r>
        <w:rPr>
          <w:lang w:val="en-US"/>
        </w:rPr>
        <w:t xml:space="preserve">  </w:t>
      </w:r>
      <w:r w:rsidR="00DF2182" w:rsidRPr="00DF2182">
        <w:rPr>
          <w:lang w:val="en-US"/>
        </w:rPr>
        <w:t xml:space="preserve">        </w:t>
      </w:r>
      <w:r w:rsidR="00DF2182" w:rsidRPr="005D5DFB">
        <w:rPr>
          <w:rStyle w:val="LienChamps"/>
          <w:lang w:val="en-US"/>
        </w:rPr>
        <w:t>_thisStarExpr</w:t>
      </w:r>
      <w:r w:rsidR="00DF2182" w:rsidRPr="00DF2182">
        <w:rPr>
          <w:lang w:val="en-US"/>
        </w:rPr>
        <w:t xml:space="preserve"> = </w:t>
      </w:r>
      <w:r w:rsidR="00DF2182" w:rsidRPr="00DF2182">
        <w:rPr>
          <w:b/>
          <w:bCs/>
          <w:lang w:val="en-US"/>
        </w:rPr>
        <w:t>NULL</w:t>
      </w:r>
      <w:r w:rsidR="00DF2182" w:rsidRPr="00DF2182">
        <w:rPr>
          <w:lang w:val="en-US"/>
        </w:rPr>
        <w:t>;</w:t>
      </w:r>
    </w:p>
    <w:p w:rsidR="00DF2182" w:rsidRPr="00DF2182" w:rsidRDefault="00DF2182" w:rsidP="00DF2182">
      <w:pPr>
        <w:pStyle w:val="Dclarationdeclasse"/>
        <w:rPr>
          <w:lang w:val="en-US"/>
        </w:rPr>
      </w:pPr>
      <w:r w:rsidRPr="00DF2182">
        <w:rPr>
          <w:lang w:val="en-US"/>
        </w:rPr>
        <w:t xml:space="preserve">  </w:t>
      </w:r>
      <w:r w:rsidR="005D5DFB">
        <w:rPr>
          <w:lang w:val="en-US"/>
        </w:rPr>
        <w:t xml:space="preserve">  </w:t>
      </w:r>
      <w:r w:rsidRPr="00DF2182">
        <w:rPr>
          <w:lang w:val="en-US"/>
        </w:rPr>
        <w:t xml:space="preserve">    };</w:t>
      </w:r>
    </w:p>
    <w:p w:rsidR="00DF2182" w:rsidRPr="00DF2182" w:rsidRDefault="00DF2182" w:rsidP="00DF2182">
      <w:pPr>
        <w:pStyle w:val="Dclarationdeclasse"/>
        <w:rPr>
          <w:lang w:val="en-US"/>
        </w:rPr>
      </w:pPr>
      <w:r w:rsidRPr="00DF2182">
        <w:rPr>
          <w:lang w:val="en-US"/>
        </w:rPr>
        <w:t xml:space="preserve">      </w:t>
      </w:r>
      <w:r w:rsidRPr="00DF2182">
        <w:rPr>
          <w:b/>
          <w:bCs/>
          <w:lang w:val="en-US"/>
        </w:rPr>
        <w:t>return</w:t>
      </w:r>
      <w:r w:rsidRPr="00DF2182">
        <w:rPr>
          <w:lang w:val="en-US"/>
        </w:rPr>
        <w:t xml:space="preserve"> result;</w:t>
      </w:r>
    </w:p>
    <w:p w:rsidR="00DF2182" w:rsidRDefault="00DF2182" w:rsidP="00DF2182">
      <w:pPr>
        <w:pStyle w:val="Dclarationdeclasse"/>
        <w:rPr>
          <w:lang w:val="en-US"/>
        </w:rPr>
      </w:pPr>
      <w:r w:rsidRPr="00DF2182">
        <w:rPr>
          <w:lang w:val="en-US"/>
        </w:rPr>
        <w:t xml:space="preserve">    }</w:t>
      </w:r>
    </w:p>
    <w:p w:rsidR="006A008E" w:rsidRPr="00DF2182" w:rsidRDefault="006A008E" w:rsidP="00DF2182">
      <w:pPr>
        <w:pStyle w:val="Dclarationdeclasse"/>
        <w:rPr>
          <w:lang w:val="en-US"/>
        </w:rPr>
      </w:pPr>
    </w:p>
    <w:p w:rsidR="00DF2182" w:rsidRPr="00961535" w:rsidRDefault="00DF2182" w:rsidP="006A008E">
      <w:pPr>
        <w:pStyle w:val="Dclarationdeclasse"/>
        <w:rPr>
          <w:lang w:val="en-US"/>
        </w:rPr>
      </w:pPr>
      <w:r w:rsidRPr="00DF2182">
        <w:rPr>
          <w:lang w:val="en-US"/>
        </w:rPr>
        <w:t xml:space="preserve">  </w:t>
      </w:r>
      <w:r w:rsidRPr="005D5DFB">
        <w:rPr>
          <w:rStyle w:val="LienType"/>
          <w:lang w:val="en-US"/>
        </w:rPr>
        <w:t>expression</w:t>
      </w:r>
      <w:r w:rsidRPr="00DF2182">
        <w:rPr>
          <w:lang w:val="en-US"/>
        </w:rPr>
        <w:t xml:space="preserve"> </w:t>
      </w:r>
      <w:r w:rsidRPr="005D5DFB">
        <w:rPr>
          <w:rStyle w:val="LienMthode"/>
          <w:lang w:val="en-US"/>
        </w:rPr>
        <w:t>releaseExpr</w:t>
      </w:r>
      <w:r w:rsidRPr="00DF2182">
        <w:rPr>
          <w:lang w:val="en-US"/>
        </w:rPr>
        <w:t>()</w:t>
      </w:r>
      <w:r w:rsidR="006A008E">
        <w:rPr>
          <w:lang w:val="en-US"/>
        </w:rPr>
        <w:t xml:space="preserve"> </w:t>
      </w:r>
      <w:r w:rsidRPr="00DF2182">
        <w:rPr>
          <w:lang w:val="en-US"/>
        </w:rPr>
        <w:t xml:space="preserve">{ </w:t>
      </w:r>
      <w:r w:rsidRPr="00D532FF">
        <w:rPr>
          <w:rStyle w:val="LienType"/>
          <w:lang w:val="en-US"/>
        </w:rPr>
        <w:t>expression</w:t>
      </w:r>
      <w:r w:rsidRPr="00DF2182">
        <w:rPr>
          <w:lang w:val="en-US"/>
        </w:rPr>
        <w:t xml:space="preserve"> result = </w:t>
      </w:r>
      <w:r w:rsidRPr="00D532FF">
        <w:rPr>
          <w:rStyle w:val="LienChamps"/>
          <w:lang w:val="en-US"/>
        </w:rPr>
        <w:t>_thisStarExpr</w:t>
      </w:r>
      <w:r w:rsidRPr="00DF2182">
        <w:rPr>
          <w:lang w:val="en-US"/>
        </w:rPr>
        <w:t xml:space="preserve">; </w:t>
      </w:r>
      <w:r w:rsidR="00D532FF">
        <w:rPr>
          <w:lang w:val="en-US"/>
        </w:rPr>
        <w:t xml:space="preserve"> </w:t>
      </w:r>
      <w:r w:rsidR="007A2E16">
        <w:rPr>
          <w:b/>
          <w:bCs/>
          <w:lang w:val="en-US"/>
        </w:rPr>
        <w:t>assert</w:t>
      </w:r>
      <w:r w:rsidRPr="00DF2182">
        <w:rPr>
          <w:lang w:val="en-US"/>
        </w:rPr>
        <w:t>(result);</w:t>
      </w:r>
      <w:r w:rsidR="00D532FF">
        <w:rPr>
          <w:lang w:val="en-US"/>
        </w:rPr>
        <w:t xml:space="preserve"> </w:t>
      </w:r>
      <w:r w:rsidRPr="00D532FF">
        <w:rPr>
          <w:rStyle w:val="LienChamps"/>
          <w:lang w:val="en-US"/>
        </w:rPr>
        <w:t>_thisStarExpr</w:t>
      </w:r>
      <w:r w:rsidRPr="00DF2182">
        <w:rPr>
          <w:lang w:val="en-US"/>
        </w:rPr>
        <w:t xml:space="preserve"> = </w:t>
      </w:r>
      <w:r w:rsidRPr="00DF2182">
        <w:rPr>
          <w:b/>
          <w:bCs/>
          <w:lang w:val="en-US"/>
        </w:rPr>
        <w:t>NULL</w:t>
      </w:r>
      <w:r w:rsidRPr="00DF2182">
        <w:rPr>
          <w:lang w:val="en-US"/>
        </w:rPr>
        <w:t>;</w:t>
      </w:r>
      <w:r w:rsidR="00D532FF">
        <w:rPr>
          <w:lang w:val="en-US"/>
        </w:rPr>
        <w:t xml:space="preserve"> </w:t>
      </w:r>
      <w:r w:rsidRPr="00961535">
        <w:rPr>
          <w:b/>
          <w:bCs/>
          <w:lang w:val="en-US"/>
        </w:rPr>
        <w:t>return</w:t>
      </w:r>
      <w:r w:rsidRPr="00961535">
        <w:rPr>
          <w:lang w:val="en-US"/>
        </w:rPr>
        <w:t xml:space="preserve"> result;</w:t>
      </w:r>
      <w:r w:rsidR="00D532FF">
        <w:rPr>
          <w:lang w:val="en-US"/>
        </w:rPr>
        <w:t xml:space="preserve"> </w:t>
      </w:r>
      <w:r w:rsidRPr="00961535">
        <w:rPr>
          <w:lang w:val="en-US"/>
        </w:rPr>
        <w:t>}</w:t>
      </w:r>
    </w:p>
    <w:p w:rsidR="00DF2182" w:rsidRPr="00961535" w:rsidRDefault="00DF2182" w:rsidP="00DF2182">
      <w:pPr>
        <w:pStyle w:val="Dclarationdeclasse"/>
        <w:rPr>
          <w:lang w:val="en-US"/>
        </w:rPr>
      </w:pPr>
      <w:r w:rsidRPr="00961535">
        <w:rPr>
          <w:lang w:val="en-US"/>
        </w:rPr>
        <w:t>};</w:t>
      </w:r>
    </w:p>
    <w:p w:rsidR="00F00FC4" w:rsidRDefault="00F00FC4" w:rsidP="00F00FC4">
      <w:pPr>
        <w:pStyle w:val="SectionClasse"/>
        <w:rPr>
          <w:rStyle w:val="LienClasseC"/>
          <w:lang w:val="en-US"/>
        </w:rPr>
      </w:pPr>
      <w:r>
        <w:rPr>
          <w:lang w:val="en-US"/>
        </w:rPr>
        <w:t xml:space="preserve">The class </w:t>
      </w:r>
      <w:r w:rsidRPr="00F00FC4">
        <w:rPr>
          <w:rStyle w:val="LienClasseC"/>
          <w:lang w:val="en-US"/>
        </w:rPr>
        <w:t>GlobalContext</w:t>
      </w:r>
      <w:r w:rsidRPr="00F00FC4">
        <w:rPr>
          <w:rStyle w:val="TexteC"/>
          <w:lang w:val="en-US"/>
        </w:rPr>
        <w:t>::</w:t>
      </w:r>
      <w:r>
        <w:rPr>
          <w:rStyle w:val="LienClasseC"/>
          <w:lang w:val="en-US"/>
        </w:rPr>
        <w:t>NestedContext</w:t>
      </w:r>
    </w:p>
    <w:p w:rsidR="00AD476D" w:rsidRPr="00863B9D" w:rsidRDefault="00AD476D" w:rsidP="00AD476D">
      <w:pPr>
        <w:rPr>
          <w:lang w:val="en-US"/>
        </w:rPr>
      </w:pPr>
      <w:r>
        <w:rPr>
          <w:lang w:val="en-US"/>
        </w:rPr>
        <w:t xml:space="preserve">The ACSL++ annotations usually contain terms and predicates and they should recognize the identifiers in them as identifiers in the C++ world of identifiers in the logic world. This job is done thanks to the </w:t>
      </w:r>
      <w:r w:rsidRPr="00CC1C4A">
        <w:rPr>
          <w:rStyle w:val="LienClasseC"/>
          <w:lang w:val="en-US"/>
        </w:rPr>
        <w:t>GlobalContext</w:t>
      </w:r>
      <w:r>
        <w:rPr>
          <w:lang w:val="en-US"/>
        </w:rPr>
        <w:t xml:space="preserve"> class that acts as a hierarchic dictionary. </w:t>
      </w:r>
      <w:r w:rsidRPr="00CC1C4A">
        <w:rPr>
          <w:rStyle w:val="LienClasseC"/>
          <w:lang w:val="en-US"/>
        </w:rPr>
        <w:t>GlobalContext</w:t>
      </w:r>
      <w:r>
        <w:rPr>
          <w:lang w:val="en-US"/>
        </w:rPr>
        <w:t xml:space="preserve"> stores the global logic definitions defined as logic types, logic functions, logic predicates, lemmas and axioms.</w:t>
      </w:r>
    </w:p>
    <w:p w:rsidR="00AD476D" w:rsidRDefault="00AD476D" w:rsidP="00402142">
      <w:pPr>
        <w:rPr>
          <w:lang w:val="en-US"/>
        </w:rPr>
      </w:pPr>
    </w:p>
    <w:p w:rsidR="00402142" w:rsidRDefault="00402142" w:rsidP="00402142">
      <w:pPr>
        <w:rPr>
          <w:lang w:val="en-US"/>
        </w:rPr>
      </w:pPr>
      <w:r>
        <w:rPr>
          <w:lang w:val="en-US"/>
        </w:rPr>
        <w:t xml:space="preserve">The class </w:t>
      </w:r>
      <w:r w:rsidRPr="00AD476D">
        <w:rPr>
          <w:rStyle w:val="LienClasseC"/>
          <w:lang w:val="en-US"/>
        </w:rPr>
        <w:t>NestedContext</w:t>
      </w:r>
      <w:r>
        <w:rPr>
          <w:lang w:val="en-US"/>
        </w:rPr>
        <w:t xml:space="preserve"> represents</w:t>
      </w:r>
      <w:r w:rsidR="00AD476D">
        <w:rPr>
          <w:lang w:val="en-US"/>
        </w:rPr>
        <w:t xml:space="preserve"> the words and their definition in this dictionary. The definitions often refer to the output intermediate format defined by the file “</w:t>
      </w:r>
      <w:proofErr w:type="spellStart"/>
      <w:r w:rsidR="00AD476D">
        <w:rPr>
          <w:lang w:val="en-US"/>
        </w:rPr>
        <w:t>intermediate_format.ast</w:t>
      </w:r>
      <w:proofErr w:type="spellEnd"/>
      <w:r w:rsidR="00AD476D">
        <w:rPr>
          <w:lang w:val="en-US"/>
        </w:rPr>
        <w:t xml:space="preserve">”. The more natural way to integrate the definition </w:t>
      </w:r>
      <w:r w:rsidR="00D41FD1">
        <w:rPr>
          <w:lang w:val="en-US"/>
        </w:rPr>
        <w:t xml:space="preserve">when an identifier is recognized as a </w:t>
      </w:r>
      <w:r w:rsidR="00D41FD1" w:rsidRPr="00D41FD1">
        <w:rPr>
          <w:rStyle w:val="LienClasseC"/>
          <w:lang w:val="en-US"/>
        </w:rPr>
        <w:t>NestedContext</w:t>
      </w:r>
      <w:r w:rsidR="00D41FD1">
        <w:rPr>
          <w:lang w:val="en-US"/>
        </w:rPr>
        <w:t xml:space="preserve"> is to duplicate this definition thanks to the </w:t>
      </w:r>
      <w:r w:rsidR="00D41FD1" w:rsidRPr="00D41FD1">
        <w:rPr>
          <w:rStyle w:val="LienMthode"/>
          <w:lang w:val="en-US"/>
        </w:rPr>
        <w:t>dup_…</w:t>
      </w:r>
      <w:r w:rsidR="00D41FD1">
        <w:rPr>
          <w:lang w:val="en-US"/>
        </w:rPr>
        <w:t xml:space="preserve"> functions.</w:t>
      </w:r>
    </w:p>
    <w:p w:rsidR="00AD476D" w:rsidRDefault="00AD476D" w:rsidP="00402142">
      <w:pPr>
        <w:rPr>
          <w:lang w:val="en-US"/>
        </w:rPr>
      </w:pPr>
    </w:p>
    <w:p w:rsidR="00D76391" w:rsidRDefault="00D41FD1" w:rsidP="00402142">
      <w:pPr>
        <w:rPr>
          <w:lang w:val="en-US"/>
        </w:rPr>
      </w:pPr>
      <w:r>
        <w:rPr>
          <w:lang w:val="en-US"/>
        </w:rPr>
        <w:t xml:space="preserve">The hierarchy is managed with specific </w:t>
      </w:r>
      <w:r w:rsidRPr="00D41FD1">
        <w:rPr>
          <w:rStyle w:val="LienClasseC"/>
          <w:lang w:val="en-US"/>
        </w:rPr>
        <w:t>NestedContext</w:t>
      </w:r>
      <w:r>
        <w:rPr>
          <w:lang w:val="en-US"/>
        </w:rPr>
        <w:t xml:space="preserve"> that have sons. This hierarchy corresponds to the namespaces (class </w:t>
      </w:r>
      <w:r w:rsidRPr="00D41FD1">
        <w:rPr>
          <w:rStyle w:val="LienClasseC"/>
          <w:lang w:val="en-US"/>
        </w:rPr>
        <w:t>Qualification</w:t>
      </w:r>
      <w:r>
        <w:rPr>
          <w:lang w:val="en-US"/>
        </w:rPr>
        <w:t xml:space="preserve">), the classes (class </w:t>
      </w:r>
      <w:r w:rsidRPr="00D41FD1">
        <w:rPr>
          <w:rStyle w:val="LienClasseC"/>
          <w:lang w:val="en-US"/>
        </w:rPr>
        <w:t>Qualification</w:t>
      </w:r>
      <w:r>
        <w:rPr>
          <w:lang w:val="en-US"/>
        </w:rPr>
        <w:t xml:space="preserve">), and the instances of template classes (class </w:t>
      </w:r>
      <w:r w:rsidRPr="00D41FD1">
        <w:rPr>
          <w:rStyle w:val="LienClasseC"/>
          <w:lang w:val="en-US"/>
        </w:rPr>
        <w:t>TemplateQualification</w:t>
      </w:r>
      <w:r>
        <w:rPr>
          <w:lang w:val="en-US"/>
        </w:rPr>
        <w:t>) in which the global definitions have been defined.</w:t>
      </w:r>
    </w:p>
    <w:p w:rsidR="00D41FD1" w:rsidRDefault="00D76391" w:rsidP="00402142">
      <w:pPr>
        <w:rPr>
          <w:lang w:val="en-US"/>
        </w:rPr>
      </w:pPr>
      <w:r>
        <w:rPr>
          <w:lang w:val="en-US"/>
        </w:rPr>
        <w:t xml:space="preserve">Note that a </w:t>
      </w:r>
      <w:r w:rsidRPr="00D76391">
        <w:rPr>
          <w:rStyle w:val="LienClasseC"/>
          <w:lang w:val="en-US"/>
        </w:rPr>
        <w:t>TemplateQualification</w:t>
      </w:r>
      <w:r>
        <w:rPr>
          <w:lang w:val="en-US"/>
        </w:rPr>
        <w:t xml:space="preserve"> is always defined as a soon of the class </w:t>
      </w:r>
      <w:r w:rsidRPr="00D76391">
        <w:rPr>
          <w:rStyle w:val="LienClasseC"/>
          <w:lang w:val="en-US"/>
        </w:rPr>
        <w:t>Qualification</w:t>
      </w:r>
      <w:r>
        <w:rPr>
          <w:lang w:val="en-US"/>
        </w:rPr>
        <w:t xml:space="preserve"> whose </w:t>
      </w:r>
      <w:r w:rsidRPr="009A56BA">
        <w:rPr>
          <w:rStyle w:val="LienClasseC"/>
          <w:lang w:val="en-US"/>
        </w:rPr>
        <w:t>Qualification</w:t>
      </w:r>
      <w:r w:rsidRPr="009A56BA">
        <w:rPr>
          <w:rStyle w:val="TexteC"/>
          <w:lang w:val="en-US"/>
        </w:rPr>
        <w:t>::</w:t>
      </w:r>
      <w:r w:rsidRPr="009A56BA">
        <w:rPr>
          <w:rStyle w:val="LienChamps"/>
          <w:lang w:val="en-US"/>
        </w:rPr>
        <w:t>tag</w:t>
      </w:r>
      <w:r w:rsidRPr="009A56BA">
        <w:rPr>
          <w:rStyle w:val="TexteC"/>
          <w:lang w:val="en-US"/>
        </w:rPr>
        <w:t xml:space="preserve"> = </w:t>
      </w:r>
      <w:r w:rsidRPr="00D76391">
        <w:rPr>
          <w:rStyle w:val="LienConstante"/>
          <w:lang w:val="en-US"/>
        </w:rPr>
        <w:t>QTEMPLATEINSTANCE</w:t>
      </w:r>
      <w:r>
        <w:rPr>
          <w:lang w:val="en-US"/>
        </w:rPr>
        <w:t xml:space="preserve">. The </w:t>
      </w:r>
      <w:r w:rsidRPr="00D76391">
        <w:rPr>
          <w:rStyle w:val="LienClasseC"/>
          <w:lang w:val="en-US"/>
        </w:rPr>
        <w:t>TemplateQualification</w:t>
      </w:r>
      <w:r>
        <w:rPr>
          <w:lang w:val="en-US"/>
        </w:rPr>
        <w:t xml:space="preserve"> part defines the template instance arguments and the </w:t>
      </w:r>
      <w:r w:rsidRPr="00D76391">
        <w:rPr>
          <w:rStyle w:val="LienClasseC"/>
          <w:lang w:val="en-US"/>
        </w:rPr>
        <w:t>Qualification</w:t>
      </w:r>
      <w:r>
        <w:rPr>
          <w:lang w:val="en-US"/>
        </w:rPr>
        <w:t xml:space="preserve"> part defines the name. This is consistent with the fact</w:t>
      </w:r>
      <w:r w:rsidR="006F62D9">
        <w:rPr>
          <w:lang w:val="en-US"/>
        </w:rPr>
        <w:t xml:space="preserve"> that a template class may be instantiated multiple times with different template instance arguments.</w:t>
      </w:r>
    </w:p>
    <w:p w:rsidR="00777628" w:rsidRDefault="00777628" w:rsidP="00777628">
      <w:pPr>
        <w:rPr>
          <w:lang w:val="en-US"/>
        </w:rPr>
      </w:pPr>
    </w:p>
    <w:p w:rsidR="00554CB7" w:rsidRDefault="00554CB7" w:rsidP="00554CB7">
      <w:pPr>
        <w:rPr>
          <w:lang w:val="en-US"/>
        </w:rPr>
      </w:pPr>
      <w:r>
        <w:rPr>
          <w:lang w:val="en-US"/>
        </w:rPr>
        <w:t>When the user declares a new logic type like</w:t>
      </w:r>
    </w:p>
    <w:p w:rsidR="00554CB7" w:rsidRPr="00E665F1" w:rsidRDefault="00554CB7" w:rsidP="00554CB7">
      <w:pPr>
        <w:spacing w:before="120" w:after="120"/>
        <w:ind w:left="567"/>
        <w:rPr>
          <w:rStyle w:val="TexteC"/>
          <w:lang w:val="en-US"/>
        </w:rPr>
      </w:pPr>
      <w:r w:rsidRPr="00554CB7">
        <w:rPr>
          <w:rStyle w:val="TexteC"/>
          <w:b/>
          <w:lang w:val="en-US"/>
        </w:rPr>
        <w:t>type</w:t>
      </w:r>
      <w:r w:rsidRPr="00554CB7">
        <w:rPr>
          <w:rStyle w:val="TexteC"/>
          <w:lang w:val="en-US"/>
        </w:rPr>
        <w:t xml:space="preserve"> list_integer = </w:t>
      </w:r>
      <w:r w:rsidRPr="00661784">
        <w:rPr>
          <w:rStyle w:val="TexteC"/>
          <w:lang w:val="en-US"/>
        </w:rPr>
        <w:t>Nil</w:t>
      </w:r>
      <w:r w:rsidRPr="00554CB7">
        <w:rPr>
          <w:rStyle w:val="TexteC"/>
          <w:lang w:val="en-US"/>
        </w:rPr>
        <w:t xml:space="preserve"> | </w:t>
      </w:r>
      <w:r w:rsidRPr="00661784">
        <w:rPr>
          <w:rStyle w:val="TexteC"/>
          <w:lang w:val="en-US"/>
        </w:rPr>
        <w:t>Cons</w:t>
      </w:r>
      <w:r w:rsidRPr="00554CB7">
        <w:rPr>
          <w:rStyle w:val="TexteC"/>
          <w:lang w:val="en-US"/>
        </w:rPr>
        <w:t xml:space="preserve"> (integer, list_integer);</w:t>
      </w:r>
    </w:p>
    <w:p w:rsidR="00554CB7" w:rsidRDefault="00554CB7" w:rsidP="00554CB7">
      <w:pPr>
        <w:rPr>
          <w:lang w:val="en-US"/>
        </w:rPr>
      </w:pPr>
      <w:proofErr w:type="gramStart"/>
      <w:r>
        <w:rPr>
          <w:lang w:val="en-US"/>
        </w:rPr>
        <w:lastRenderedPageBreak/>
        <w:t>with</w:t>
      </w:r>
      <w:proofErr w:type="gramEnd"/>
      <w:r>
        <w:rPr>
          <w:lang w:val="en-US"/>
        </w:rPr>
        <w:t xml:space="preserve"> the following ACSL++ type construction:</w:t>
      </w:r>
    </w:p>
    <w:p w:rsidR="00554CB7" w:rsidRPr="00554CB7" w:rsidRDefault="00554CB7" w:rsidP="00554CB7">
      <w:pPr>
        <w:spacing w:before="120"/>
        <w:ind w:left="567"/>
        <w:rPr>
          <w:rStyle w:val="TexteC"/>
        </w:rPr>
      </w:pPr>
      <w:r w:rsidRPr="00554CB7">
        <w:rPr>
          <w:rStyle w:val="TexteC"/>
        </w:rPr>
        <w:t>logic-def</w:t>
      </w:r>
      <w:r>
        <w:rPr>
          <w:rStyle w:val="TexteC"/>
        </w:rPr>
        <w:tab/>
      </w:r>
      <w:r>
        <w:rPr>
          <w:rStyle w:val="TexteC"/>
        </w:rPr>
        <w:tab/>
      </w:r>
      <w:r w:rsidRPr="00554CB7">
        <w:rPr>
          <w:rStyle w:val="TexteC"/>
        </w:rPr>
        <w:t xml:space="preserve">::= </w:t>
      </w:r>
      <w:r w:rsidRPr="00554CB7">
        <w:rPr>
          <w:rStyle w:val="TexteC"/>
          <w:b/>
        </w:rPr>
        <w:t>type</w:t>
      </w:r>
      <w:r w:rsidRPr="00554CB7">
        <w:rPr>
          <w:rStyle w:val="TexteC"/>
        </w:rPr>
        <w:t xml:space="preserve"> logic-type = logic-type-def ;</w:t>
      </w:r>
    </w:p>
    <w:p w:rsidR="00554CB7" w:rsidRPr="00554CB7" w:rsidRDefault="00554CB7" w:rsidP="00554CB7">
      <w:pPr>
        <w:spacing w:after="120"/>
        <w:ind w:left="567"/>
        <w:rPr>
          <w:rStyle w:val="TexteC"/>
          <w:lang w:val="en-US"/>
        </w:rPr>
      </w:pPr>
      <w:r w:rsidRPr="00554CB7">
        <w:rPr>
          <w:rStyle w:val="TexteC"/>
          <w:lang w:val="en-US"/>
        </w:rPr>
        <w:t>logic-type-def</w:t>
      </w:r>
      <w:r>
        <w:rPr>
          <w:rStyle w:val="TexteC"/>
          <w:lang w:val="en-US"/>
        </w:rPr>
        <w:tab/>
      </w:r>
      <w:r w:rsidRPr="00554CB7">
        <w:rPr>
          <w:rStyle w:val="TexteC"/>
          <w:lang w:val="en-US"/>
        </w:rPr>
        <w:t>::= basic-type | user-defined-type | record-type | sum-type | product-type</w:t>
      </w:r>
      <w:r>
        <w:rPr>
          <w:rStyle w:val="TexteC"/>
          <w:lang w:val="en-US"/>
        </w:rPr>
        <w:t xml:space="preserve"> ;</w:t>
      </w:r>
    </w:p>
    <w:p w:rsidR="00554CB7" w:rsidRDefault="00554CB7" w:rsidP="00554CB7">
      <w:pPr>
        <w:rPr>
          <w:lang w:val="en-US"/>
        </w:rPr>
      </w:pPr>
      <w:proofErr w:type="gramStart"/>
      <w:r>
        <w:rPr>
          <w:lang w:val="en-US"/>
        </w:rPr>
        <w:t>this</w:t>
      </w:r>
      <w:proofErr w:type="gramEnd"/>
      <w:r>
        <w:rPr>
          <w:lang w:val="en-US"/>
        </w:rPr>
        <w:t xml:space="preserve"> creates a </w:t>
      </w:r>
      <w:r w:rsidRPr="00554CB7">
        <w:rPr>
          <w:rStyle w:val="LienClasseC"/>
          <w:lang w:val="en-US"/>
        </w:rPr>
        <w:t>LogicType</w:t>
      </w:r>
      <w:r>
        <w:rPr>
          <w:lang w:val="en-US"/>
        </w:rPr>
        <w:t xml:space="preserve"> </w:t>
      </w:r>
      <w:r w:rsidR="00DC484B">
        <w:rPr>
          <w:lang w:val="en-US"/>
        </w:rPr>
        <w:t xml:space="preserve">in the </w:t>
      </w:r>
      <w:r w:rsidR="00DC484B" w:rsidRPr="00DC484B">
        <w:rPr>
          <w:rStyle w:val="LienClasseC"/>
          <w:lang w:val="en-US"/>
        </w:rPr>
        <w:t>GlobalContext</w:t>
      </w:r>
      <w:r w:rsidR="00DC484B">
        <w:rPr>
          <w:lang w:val="en-US"/>
        </w:rPr>
        <w:t xml:space="preserve"> dictionary </w:t>
      </w:r>
      <w:r>
        <w:rPr>
          <w:lang w:val="en-US"/>
        </w:rPr>
        <w:t>associated with its definition.</w:t>
      </w:r>
    </w:p>
    <w:p w:rsidR="00554CB7" w:rsidRDefault="00661784" w:rsidP="00554CB7">
      <w:pPr>
        <w:rPr>
          <w:lang w:val="en-US"/>
        </w:rPr>
      </w:pPr>
      <w:r>
        <w:rPr>
          <w:lang w:val="en-US"/>
        </w:rPr>
        <w:t xml:space="preserve">This also creates two </w:t>
      </w:r>
      <w:r w:rsidRPr="00661784">
        <w:rPr>
          <w:rStyle w:val="LienClasseC"/>
          <w:lang w:val="en-US"/>
        </w:rPr>
        <w:t>LogicConstructor</w:t>
      </w:r>
      <w:r>
        <w:rPr>
          <w:lang w:val="en-US"/>
        </w:rPr>
        <w:t xml:space="preserve"> in the dictionary: the first one is associated to </w:t>
      </w:r>
      <w:r w:rsidRPr="00661784">
        <w:rPr>
          <w:rStyle w:val="TexteC"/>
          <w:lang w:val="en-US"/>
        </w:rPr>
        <w:t>Nil</w:t>
      </w:r>
      <w:r>
        <w:rPr>
          <w:lang w:val="en-US"/>
        </w:rPr>
        <w:t xml:space="preserve"> and the second one to </w:t>
      </w:r>
      <w:r w:rsidRPr="00661784">
        <w:rPr>
          <w:rStyle w:val="TexteC"/>
          <w:lang w:val="en-US"/>
        </w:rPr>
        <w:t>Cons</w:t>
      </w:r>
      <w:r>
        <w:rPr>
          <w:lang w:val="en-US"/>
        </w:rPr>
        <w:t xml:space="preserve">. </w:t>
      </w:r>
    </w:p>
    <w:p w:rsidR="00661784" w:rsidRDefault="00661784" w:rsidP="00554CB7">
      <w:pPr>
        <w:rPr>
          <w:lang w:val="en-US"/>
        </w:rPr>
      </w:pPr>
    </w:p>
    <w:p w:rsidR="00A3617E" w:rsidRDefault="00A3617E" w:rsidP="00A3617E">
      <w:pPr>
        <w:rPr>
          <w:lang w:val="en-US"/>
        </w:rPr>
      </w:pPr>
      <w:r>
        <w:rPr>
          <w:lang w:val="en-US"/>
        </w:rPr>
        <w:t>When the user declares a new logic variable with the following ACSL++ type construction:</w:t>
      </w:r>
    </w:p>
    <w:p w:rsidR="00A3617E" w:rsidRPr="00841B13" w:rsidRDefault="00A3617E" w:rsidP="00A3617E">
      <w:pPr>
        <w:spacing w:before="120" w:after="120"/>
        <w:ind w:left="567"/>
        <w:rPr>
          <w:rStyle w:val="TexteC"/>
          <w:lang w:val="en-US"/>
        </w:rPr>
      </w:pPr>
      <w:r w:rsidRPr="00841B13">
        <w:rPr>
          <w:rStyle w:val="TexteC"/>
          <w:lang w:val="en-US"/>
        </w:rPr>
        <w:t>logic-const-def</w:t>
      </w:r>
      <w:r>
        <w:rPr>
          <w:rStyle w:val="TexteC"/>
          <w:lang w:val="en-US"/>
        </w:rPr>
        <w:tab/>
      </w:r>
      <w:r w:rsidRPr="00841B13">
        <w:rPr>
          <w:rStyle w:val="TexteC"/>
          <w:lang w:val="en-US"/>
        </w:rPr>
        <w:t xml:space="preserve">::= </w:t>
      </w:r>
      <w:r w:rsidRPr="00841B13">
        <w:rPr>
          <w:rStyle w:val="TexteC"/>
          <w:b/>
          <w:lang w:val="en-US"/>
        </w:rPr>
        <w:t>logic</w:t>
      </w:r>
      <w:r w:rsidRPr="00841B13">
        <w:rPr>
          <w:rStyle w:val="TexteC"/>
          <w:lang w:val="en-US"/>
        </w:rPr>
        <w:t xml:space="preserve"> type-expr poly-id = term ;</w:t>
      </w:r>
    </w:p>
    <w:p w:rsidR="00A3617E" w:rsidRDefault="00A3617E" w:rsidP="00A3617E">
      <w:pPr>
        <w:rPr>
          <w:lang w:val="en-US"/>
        </w:rPr>
      </w:pPr>
      <w:proofErr w:type="gramStart"/>
      <w:r>
        <w:rPr>
          <w:lang w:val="en-US"/>
        </w:rPr>
        <w:t>this</w:t>
      </w:r>
      <w:proofErr w:type="gramEnd"/>
      <w:r>
        <w:rPr>
          <w:lang w:val="en-US"/>
        </w:rPr>
        <w:t xml:space="preserve"> creates a </w:t>
      </w:r>
      <w:r w:rsidRPr="00554CB7">
        <w:rPr>
          <w:rStyle w:val="LienClasseC"/>
          <w:lang w:val="en-US"/>
        </w:rPr>
        <w:t>Logic</w:t>
      </w:r>
      <w:r>
        <w:rPr>
          <w:rStyle w:val="LienClasseC"/>
          <w:lang w:val="en-US"/>
        </w:rPr>
        <w:t>Variable</w:t>
      </w:r>
      <w:r>
        <w:rPr>
          <w:lang w:val="en-US"/>
        </w:rPr>
        <w:t xml:space="preserve"> in the </w:t>
      </w:r>
      <w:r w:rsidRPr="00DC484B">
        <w:rPr>
          <w:rStyle w:val="LienClasseC"/>
          <w:lang w:val="en-US"/>
        </w:rPr>
        <w:t>GlobalContext</w:t>
      </w:r>
      <w:r>
        <w:rPr>
          <w:lang w:val="en-US"/>
        </w:rPr>
        <w:t xml:space="preserve"> dictionary associated with its name and its kind.</w:t>
      </w:r>
    </w:p>
    <w:p w:rsidR="00A3617E" w:rsidRDefault="00A3617E" w:rsidP="00A3617E">
      <w:pPr>
        <w:rPr>
          <w:lang w:val="en-US"/>
        </w:rPr>
      </w:pPr>
    </w:p>
    <w:p w:rsidR="000903DD" w:rsidRDefault="00777628" w:rsidP="00777628">
      <w:pPr>
        <w:rPr>
          <w:lang w:val="en-US"/>
        </w:rPr>
      </w:pPr>
      <w:r>
        <w:rPr>
          <w:lang w:val="en-US"/>
        </w:rPr>
        <w:t xml:space="preserve">When the user declares a new logic </w:t>
      </w:r>
      <w:r w:rsidR="00A3617E">
        <w:rPr>
          <w:lang w:val="en-US"/>
        </w:rPr>
        <w:t>function/predicate</w:t>
      </w:r>
      <w:r w:rsidR="000903DD">
        <w:rPr>
          <w:lang w:val="en-US"/>
        </w:rPr>
        <w:t xml:space="preserve"> like</w:t>
      </w:r>
    </w:p>
    <w:p w:rsidR="000903DD" w:rsidRPr="000903DD" w:rsidRDefault="000903DD" w:rsidP="000903DD">
      <w:pPr>
        <w:spacing w:before="120"/>
        <w:ind w:left="567"/>
        <w:rPr>
          <w:rStyle w:val="TexteC"/>
          <w:lang w:val="en-US"/>
        </w:rPr>
      </w:pPr>
      <w:r w:rsidRPr="000903DD">
        <w:rPr>
          <w:rStyle w:val="TexteC"/>
          <w:b/>
          <w:lang w:val="en-US"/>
        </w:rPr>
        <w:t>predicate</w:t>
      </w:r>
      <w:r w:rsidRPr="000903DD">
        <w:rPr>
          <w:rStyle w:val="TexteC"/>
          <w:lang w:val="en-US"/>
        </w:rPr>
        <w:t xml:space="preserve"> is_positive (integer x) = x &gt; 0;</w:t>
      </w:r>
    </w:p>
    <w:p w:rsidR="000903DD" w:rsidRPr="00E665F1" w:rsidRDefault="000903DD" w:rsidP="000903DD">
      <w:pPr>
        <w:spacing w:after="120"/>
        <w:ind w:left="567"/>
        <w:rPr>
          <w:rStyle w:val="TexteC"/>
          <w:lang w:val="en-US"/>
        </w:rPr>
      </w:pPr>
      <w:r w:rsidRPr="000903DD">
        <w:rPr>
          <w:rStyle w:val="TexteC"/>
          <w:b/>
          <w:lang w:val="en-US"/>
        </w:rPr>
        <w:t>logic</w:t>
      </w:r>
      <w:r w:rsidRPr="000903DD">
        <w:rPr>
          <w:rStyle w:val="TexteC"/>
          <w:lang w:val="en-US"/>
        </w:rPr>
        <w:t xml:space="preserve"> integer get_sign (real x) = x &gt; 0.0 ? 1 : ( x &lt; 0.0 ? -1 : 0);</w:t>
      </w:r>
    </w:p>
    <w:p w:rsidR="00777628" w:rsidRDefault="00777628" w:rsidP="00777628">
      <w:pPr>
        <w:rPr>
          <w:lang w:val="en-US"/>
        </w:rPr>
      </w:pPr>
      <w:r>
        <w:rPr>
          <w:lang w:val="en-US"/>
        </w:rPr>
        <w:t xml:space="preserve"> </w:t>
      </w:r>
      <w:proofErr w:type="gramStart"/>
      <w:r>
        <w:rPr>
          <w:lang w:val="en-US"/>
        </w:rPr>
        <w:t>with</w:t>
      </w:r>
      <w:proofErr w:type="gramEnd"/>
      <w:r>
        <w:rPr>
          <w:lang w:val="en-US"/>
        </w:rPr>
        <w:t xml:space="preserve"> </w:t>
      </w:r>
      <w:r w:rsidR="00554CB7">
        <w:rPr>
          <w:lang w:val="en-US"/>
        </w:rPr>
        <w:t>the following ACSL++ type construction:</w:t>
      </w:r>
    </w:p>
    <w:p w:rsidR="000903DD" w:rsidRPr="000903DD" w:rsidRDefault="000903DD" w:rsidP="000903DD">
      <w:pPr>
        <w:spacing w:before="120"/>
        <w:ind w:left="567"/>
        <w:rPr>
          <w:rStyle w:val="TexteC"/>
          <w:lang w:val="en-US"/>
        </w:rPr>
      </w:pPr>
      <w:r w:rsidRPr="000903DD">
        <w:rPr>
          <w:rStyle w:val="TexteC"/>
          <w:lang w:val="en-US"/>
        </w:rPr>
        <w:t>logic-function-def</w:t>
      </w:r>
      <w:r>
        <w:rPr>
          <w:rStyle w:val="TexteC"/>
          <w:lang w:val="en-US"/>
        </w:rPr>
        <w:tab/>
      </w:r>
      <w:r>
        <w:rPr>
          <w:rStyle w:val="TexteC"/>
          <w:lang w:val="en-US"/>
        </w:rPr>
        <w:tab/>
      </w:r>
      <w:r w:rsidRPr="000903DD">
        <w:rPr>
          <w:rStyle w:val="TexteC"/>
          <w:lang w:val="en-US"/>
        </w:rPr>
        <w:t xml:space="preserve">::= </w:t>
      </w:r>
      <w:r w:rsidRPr="000903DD">
        <w:rPr>
          <w:rStyle w:val="TexteC"/>
          <w:b/>
          <w:lang w:val="en-US"/>
        </w:rPr>
        <w:t>logic</w:t>
      </w:r>
      <w:r w:rsidRPr="000903DD">
        <w:rPr>
          <w:rStyle w:val="TexteC"/>
          <w:lang w:val="en-US"/>
        </w:rPr>
        <w:t xml:space="preserve"> type-expr poly-id parameters = term ;</w:t>
      </w:r>
    </w:p>
    <w:p w:rsidR="000903DD" w:rsidRDefault="000903DD" w:rsidP="000903DD">
      <w:pPr>
        <w:spacing w:after="120"/>
        <w:ind w:left="567"/>
        <w:rPr>
          <w:rStyle w:val="TexteC"/>
          <w:lang w:val="en-US"/>
        </w:rPr>
      </w:pPr>
      <w:r w:rsidRPr="000903DD">
        <w:rPr>
          <w:rStyle w:val="TexteC"/>
          <w:lang w:val="en-US"/>
        </w:rPr>
        <w:t>predicate-def</w:t>
      </w:r>
      <w:r>
        <w:rPr>
          <w:rStyle w:val="TexteC"/>
          <w:lang w:val="en-US"/>
        </w:rPr>
        <w:tab/>
      </w:r>
      <w:r>
        <w:rPr>
          <w:rStyle w:val="TexteC"/>
          <w:lang w:val="en-US"/>
        </w:rPr>
        <w:tab/>
      </w:r>
      <w:r w:rsidRPr="000903DD">
        <w:rPr>
          <w:rStyle w:val="TexteC"/>
          <w:lang w:val="en-US"/>
        </w:rPr>
        <w:t xml:space="preserve">::= </w:t>
      </w:r>
      <w:r w:rsidRPr="000903DD">
        <w:rPr>
          <w:rStyle w:val="TexteC"/>
          <w:b/>
          <w:lang w:val="en-US"/>
        </w:rPr>
        <w:t>predicate</w:t>
      </w:r>
      <w:r w:rsidRPr="000903DD">
        <w:rPr>
          <w:rStyle w:val="TexteC"/>
          <w:lang w:val="en-US"/>
        </w:rPr>
        <w:t xml:space="preserve"> poly-id parameters? = pred ;</w:t>
      </w:r>
    </w:p>
    <w:p w:rsidR="00554CB7" w:rsidRDefault="00554CB7" w:rsidP="00554CB7">
      <w:pPr>
        <w:rPr>
          <w:lang w:val="en-US"/>
        </w:rPr>
      </w:pPr>
      <w:proofErr w:type="gramStart"/>
      <w:r>
        <w:rPr>
          <w:lang w:val="en-US"/>
        </w:rPr>
        <w:t>this</w:t>
      </w:r>
      <w:proofErr w:type="gramEnd"/>
      <w:r>
        <w:rPr>
          <w:lang w:val="en-US"/>
        </w:rPr>
        <w:t xml:space="preserve"> creates a </w:t>
      </w:r>
      <w:r w:rsidR="00D17171">
        <w:rPr>
          <w:rStyle w:val="LienClasseC"/>
          <w:lang w:val="en-US"/>
        </w:rPr>
        <w:t>OverloadedLogicFunctions</w:t>
      </w:r>
      <w:r>
        <w:rPr>
          <w:lang w:val="en-US"/>
        </w:rPr>
        <w:t xml:space="preserve"> </w:t>
      </w:r>
      <w:r w:rsidR="00DC484B">
        <w:rPr>
          <w:lang w:val="en-US"/>
        </w:rPr>
        <w:t xml:space="preserve">in the </w:t>
      </w:r>
      <w:r w:rsidR="00DC484B" w:rsidRPr="00DC484B">
        <w:rPr>
          <w:rStyle w:val="LienClasseC"/>
          <w:lang w:val="en-US"/>
        </w:rPr>
        <w:t>GlobalContext</w:t>
      </w:r>
      <w:r w:rsidR="00DC484B">
        <w:rPr>
          <w:lang w:val="en-US"/>
        </w:rPr>
        <w:t xml:space="preserve"> dictionary </w:t>
      </w:r>
      <w:r>
        <w:rPr>
          <w:lang w:val="en-US"/>
        </w:rPr>
        <w:t xml:space="preserve">associated with its </w:t>
      </w:r>
      <w:r w:rsidR="005F2EEB">
        <w:rPr>
          <w:lang w:val="en-US"/>
        </w:rPr>
        <w:t xml:space="preserve">name and its </w:t>
      </w:r>
      <w:r w:rsidR="00136A87">
        <w:rPr>
          <w:lang w:val="en-US"/>
        </w:rPr>
        <w:t>signature</w:t>
      </w:r>
      <w:r>
        <w:rPr>
          <w:lang w:val="en-US"/>
        </w:rPr>
        <w:t>.</w:t>
      </w:r>
      <w:r w:rsidR="00136A87">
        <w:rPr>
          <w:lang w:val="en-US"/>
        </w:rPr>
        <w:t xml:space="preserve"> If a function/predicate of the same name but with a different signature soon exists, the previous </w:t>
      </w:r>
      <w:r w:rsidR="00136A87">
        <w:rPr>
          <w:rStyle w:val="LienClasseC"/>
          <w:lang w:val="en-US"/>
        </w:rPr>
        <w:t>OverloadedLogicFunctions</w:t>
      </w:r>
      <w:r w:rsidR="00136A87" w:rsidRPr="00136A87">
        <w:rPr>
          <w:lang w:val="en-US"/>
        </w:rPr>
        <w:t xml:space="preserve"> </w:t>
      </w:r>
      <w:r w:rsidR="00136A87">
        <w:rPr>
          <w:lang w:val="en-US"/>
        </w:rPr>
        <w:t xml:space="preserve">is preserved and the new function/predicate is added alongside. The overloading is an ACSL++ extension of ACSL. ACSL++ also supports operators as an ACSL++ extension of ACSL. An operator is simply a function declared with the keyword </w:t>
      </w:r>
      <w:r w:rsidR="00136A87" w:rsidRPr="00E665F1">
        <w:rPr>
          <w:rStyle w:val="TexteC"/>
          <w:b/>
          <w:lang w:val="en-US"/>
        </w:rPr>
        <w:t>operator</w:t>
      </w:r>
      <w:r w:rsidR="00136A87">
        <w:rPr>
          <w:lang w:val="en-US"/>
        </w:rPr>
        <w:t>.</w:t>
      </w:r>
    </w:p>
    <w:p w:rsidR="00136A87" w:rsidRPr="00136A87" w:rsidRDefault="00136A87" w:rsidP="00136A87">
      <w:pPr>
        <w:spacing w:before="120"/>
        <w:ind w:left="567"/>
        <w:rPr>
          <w:rStyle w:val="TexteC"/>
          <w:lang w:val="en-US"/>
        </w:rPr>
      </w:pPr>
      <w:r w:rsidRPr="00136A87">
        <w:rPr>
          <w:rStyle w:val="TexteC"/>
          <w:b/>
          <w:lang w:val="en-US"/>
        </w:rPr>
        <w:t>type</w:t>
      </w:r>
      <w:r w:rsidRPr="00136A87">
        <w:rPr>
          <w:rStyle w:val="TexteC"/>
          <w:lang w:val="en-US"/>
        </w:rPr>
        <w:t xml:space="preserve"> complex = (real, real) ;</w:t>
      </w:r>
    </w:p>
    <w:p w:rsidR="00136A87" w:rsidRPr="00136A87" w:rsidRDefault="00136A87" w:rsidP="00136A87">
      <w:pPr>
        <w:spacing w:after="120"/>
        <w:ind w:left="567"/>
        <w:rPr>
          <w:rStyle w:val="TexteC"/>
          <w:lang w:val="en-US"/>
        </w:rPr>
      </w:pPr>
      <w:r w:rsidRPr="000903DD">
        <w:rPr>
          <w:rStyle w:val="TexteC"/>
          <w:b/>
          <w:lang w:val="en-US"/>
        </w:rPr>
        <w:t>logic</w:t>
      </w:r>
      <w:r w:rsidRPr="000903DD">
        <w:rPr>
          <w:rStyle w:val="TexteC"/>
          <w:lang w:val="en-US"/>
        </w:rPr>
        <w:t xml:space="preserve"> </w:t>
      </w:r>
      <w:r>
        <w:rPr>
          <w:rStyle w:val="TexteC"/>
          <w:lang w:val="en-US"/>
        </w:rPr>
        <w:t>complex</w:t>
      </w:r>
      <w:r w:rsidRPr="000903DD">
        <w:rPr>
          <w:rStyle w:val="TexteC"/>
          <w:lang w:val="en-US"/>
        </w:rPr>
        <w:t xml:space="preserve"> </w:t>
      </w:r>
      <w:r w:rsidRPr="00136A87">
        <w:rPr>
          <w:rStyle w:val="TexteC"/>
          <w:b/>
          <w:lang w:val="en-US"/>
        </w:rPr>
        <w:t>operator</w:t>
      </w:r>
      <w:r>
        <w:rPr>
          <w:rStyle w:val="TexteC"/>
          <w:lang w:val="en-US"/>
        </w:rPr>
        <w:t>+</w:t>
      </w:r>
      <w:r w:rsidRPr="000903DD">
        <w:rPr>
          <w:rStyle w:val="TexteC"/>
          <w:lang w:val="en-US"/>
        </w:rPr>
        <w:t xml:space="preserve"> (</w:t>
      </w:r>
      <w:r>
        <w:rPr>
          <w:rStyle w:val="TexteC"/>
          <w:lang w:val="en-US"/>
        </w:rPr>
        <w:t>complex</w:t>
      </w:r>
      <w:r w:rsidRPr="000903DD">
        <w:rPr>
          <w:rStyle w:val="TexteC"/>
          <w:lang w:val="en-US"/>
        </w:rPr>
        <w:t xml:space="preserve"> x</w:t>
      </w:r>
      <w:r>
        <w:rPr>
          <w:rStyle w:val="TexteC"/>
          <w:lang w:val="en-US"/>
        </w:rPr>
        <w:t>, complex y</w:t>
      </w:r>
      <w:r w:rsidRPr="000903DD">
        <w:rPr>
          <w:rStyle w:val="TexteC"/>
          <w:lang w:val="en-US"/>
        </w:rPr>
        <w:t xml:space="preserve">) = </w:t>
      </w:r>
      <w:r>
        <w:rPr>
          <w:rStyle w:val="TexteC"/>
          <w:lang w:val="en-US"/>
        </w:rPr>
        <w:t>(fst(x) + fst(y), snd(x) + snd(y))</w:t>
      </w:r>
      <w:r w:rsidRPr="000903DD">
        <w:rPr>
          <w:rStyle w:val="TexteC"/>
          <w:lang w:val="en-US"/>
        </w:rPr>
        <w:t>;</w:t>
      </w:r>
    </w:p>
    <w:p w:rsidR="00A31FAE" w:rsidRDefault="00A31FAE" w:rsidP="00777628">
      <w:pPr>
        <w:rPr>
          <w:lang w:val="en-US"/>
        </w:rPr>
      </w:pPr>
      <w:r>
        <w:rPr>
          <w:lang w:val="en-US"/>
        </w:rPr>
        <w:t xml:space="preserve">This creates an </w:t>
      </w:r>
      <w:r w:rsidRPr="00A31FAE">
        <w:rPr>
          <w:rStyle w:val="LienClasseC"/>
          <w:lang w:val="en-US"/>
        </w:rPr>
        <w:t>OverloadedLogicOperators</w:t>
      </w:r>
      <w:r>
        <w:rPr>
          <w:lang w:val="en-US"/>
        </w:rPr>
        <w:t xml:space="preserve"> (that inherits from </w:t>
      </w:r>
      <w:r>
        <w:rPr>
          <w:rStyle w:val="LienClasseC"/>
          <w:lang w:val="en-US"/>
        </w:rPr>
        <w:t>OverloadedLogicFunctions</w:t>
      </w:r>
      <w:r>
        <w:rPr>
          <w:lang w:val="en-US"/>
        </w:rPr>
        <w:t>)</w:t>
      </w:r>
      <w:r w:rsidRPr="00A31FAE">
        <w:rPr>
          <w:lang w:val="en-US"/>
        </w:rPr>
        <w:t xml:space="preserve"> </w:t>
      </w:r>
      <w:r>
        <w:rPr>
          <w:lang w:val="en-US"/>
        </w:rPr>
        <w:t xml:space="preserve">in the </w:t>
      </w:r>
      <w:r w:rsidRPr="00DC484B">
        <w:rPr>
          <w:rStyle w:val="LienClasseC"/>
          <w:lang w:val="en-US"/>
        </w:rPr>
        <w:t>GlobalContext</w:t>
      </w:r>
      <w:r>
        <w:rPr>
          <w:lang w:val="en-US"/>
        </w:rPr>
        <w:t xml:space="preserve"> dictionary associated with its name and its signature.</w:t>
      </w:r>
    </w:p>
    <w:p w:rsidR="00A31FAE" w:rsidRDefault="00A31FAE" w:rsidP="00777628">
      <w:pPr>
        <w:rPr>
          <w:lang w:val="en-US"/>
        </w:rPr>
      </w:pPr>
    </w:p>
    <w:p w:rsidR="00777628" w:rsidRDefault="00777628" w:rsidP="00777628">
      <w:pPr>
        <w:rPr>
          <w:lang w:val="en-US"/>
        </w:rPr>
      </w:pPr>
      <w:r>
        <w:rPr>
          <w:lang w:val="en-US"/>
        </w:rPr>
        <w:t xml:space="preserve">The class environment of </w:t>
      </w:r>
      <w:r>
        <w:rPr>
          <w:rStyle w:val="LienClasseC"/>
          <w:lang w:val="en-US"/>
        </w:rPr>
        <w:t>NestedContext</w:t>
      </w:r>
      <w:r>
        <w:rPr>
          <w:lang w:val="en-US"/>
        </w:rPr>
        <w:t xml:space="preserve"> is defined on the schema below:</w:t>
      </w:r>
    </w:p>
    <w:p w:rsidR="00402142" w:rsidRPr="00402142" w:rsidRDefault="00AD476D" w:rsidP="00AD476D">
      <w:pPr>
        <w:jc w:val="center"/>
        <w:rPr>
          <w:lang w:val="en-US"/>
        </w:rPr>
      </w:pPr>
      <w:r>
        <w:rPr>
          <w:noProof/>
        </w:rPr>
        <w:drawing>
          <wp:inline distT="0" distB="0" distL="0" distR="0">
            <wp:extent cx="6048375" cy="15716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48375" cy="1571625"/>
                    </a:xfrm>
                    <a:prstGeom prst="rect">
                      <a:avLst/>
                    </a:prstGeom>
                    <a:noFill/>
                    <a:ln>
                      <a:noFill/>
                    </a:ln>
                  </pic:spPr>
                </pic:pic>
              </a:graphicData>
            </a:graphic>
          </wp:inline>
        </w:drawing>
      </w:r>
    </w:p>
    <w:p w:rsidR="00D532FF" w:rsidRDefault="00D532FF" w:rsidP="00D532FF">
      <w:pPr>
        <w:pStyle w:val="SectionDclarationClasse"/>
        <w:rPr>
          <w:rStyle w:val="LienClasseC"/>
          <w:lang w:val="en-US"/>
        </w:rPr>
      </w:pPr>
      <w:r>
        <w:rPr>
          <w:lang w:val="en-US"/>
        </w:rPr>
        <w:t xml:space="preserve">Declaration of the class </w:t>
      </w:r>
      <w:r w:rsidRPr="00F00FC4">
        <w:rPr>
          <w:rStyle w:val="LienClasseC"/>
          <w:lang w:val="en-US"/>
        </w:rPr>
        <w:t>GlobalContext</w:t>
      </w:r>
      <w:r w:rsidRPr="00F00FC4">
        <w:rPr>
          <w:rStyle w:val="TexteC"/>
          <w:lang w:val="en-US"/>
        </w:rPr>
        <w:t>::</w:t>
      </w:r>
      <w:r>
        <w:rPr>
          <w:rStyle w:val="LienClasseC"/>
          <w:lang w:val="en-US"/>
        </w:rPr>
        <w:t>NestedContext</w:t>
      </w:r>
    </w:p>
    <w:p w:rsidR="00A92E87" w:rsidRPr="00A92E87" w:rsidRDefault="00A92E87" w:rsidP="00A92E87">
      <w:pPr>
        <w:pStyle w:val="Dclarationdeclasse"/>
        <w:rPr>
          <w:lang w:val="en-US"/>
        </w:rPr>
      </w:pPr>
      <w:r w:rsidRPr="00A92E87">
        <w:rPr>
          <w:b/>
          <w:bCs/>
          <w:lang w:val="en-US"/>
        </w:rPr>
        <w:t>class</w:t>
      </w:r>
      <w:r w:rsidRPr="00A92E87">
        <w:rPr>
          <w:lang w:val="en-US"/>
        </w:rPr>
        <w:t xml:space="preserve"> </w:t>
      </w:r>
      <w:r w:rsidRPr="00E665F1">
        <w:rPr>
          <w:rStyle w:val="DfinitionClasse"/>
          <w:lang w:val="en-US"/>
        </w:rPr>
        <w:t>NestedContext</w:t>
      </w:r>
      <w:r w:rsidRPr="00A92E87">
        <w:rPr>
          <w:lang w:val="en-US"/>
        </w:rPr>
        <w:t xml:space="preserve"> {</w:t>
      </w:r>
    </w:p>
    <w:p w:rsidR="00A92E87" w:rsidRPr="00A92E87" w:rsidRDefault="00A92E87" w:rsidP="00A92E87">
      <w:pPr>
        <w:pStyle w:val="Dclarationdeclasse"/>
        <w:rPr>
          <w:lang w:val="en-US"/>
        </w:rPr>
      </w:pPr>
      <w:r w:rsidRPr="00A92E87">
        <w:rPr>
          <w:b/>
          <w:bCs/>
          <w:lang w:val="en-US"/>
        </w:rPr>
        <w:t>private</w:t>
      </w:r>
      <w:r w:rsidRPr="00A92E87">
        <w:rPr>
          <w:lang w:val="en-US"/>
        </w:rPr>
        <w:t>:</w:t>
      </w:r>
    </w:p>
    <w:p w:rsidR="00A92E87" w:rsidRPr="00A92E87" w:rsidRDefault="00A92E87" w:rsidP="00A92E87">
      <w:pPr>
        <w:pStyle w:val="Dclarationdeclasse"/>
        <w:rPr>
          <w:lang w:val="en-US"/>
        </w:rPr>
      </w:pPr>
      <w:r w:rsidRPr="00A92E87">
        <w:rPr>
          <w:lang w:val="en-US"/>
        </w:rPr>
        <w:t xml:space="preserve">  </w:t>
      </w:r>
      <w:r w:rsidRPr="00E665F1">
        <w:rPr>
          <w:rStyle w:val="LienClasseC"/>
          <w:lang w:val="en-US"/>
        </w:rPr>
        <w:t>NestedContext</w:t>
      </w:r>
      <w:r w:rsidRPr="00A92E87">
        <w:rPr>
          <w:lang w:val="en-US"/>
        </w:rPr>
        <w:t xml:space="preserve">* </w:t>
      </w:r>
      <w:r w:rsidRPr="00E665F1">
        <w:rPr>
          <w:rStyle w:val="LienChamps"/>
          <w:lang w:val="en-US"/>
        </w:rPr>
        <w:t>_parent</w:t>
      </w:r>
      <w:r w:rsidRPr="00A92E87">
        <w:rPr>
          <w:lang w:val="en-US"/>
        </w:rPr>
        <w:t>;</w:t>
      </w:r>
    </w:p>
    <w:p w:rsidR="00A92E87" w:rsidRPr="00A92E87" w:rsidRDefault="00A92E87" w:rsidP="00A92E87">
      <w:pPr>
        <w:pStyle w:val="Dclarationdeclasse"/>
        <w:rPr>
          <w:lang w:val="en-US"/>
        </w:rPr>
      </w:pPr>
      <w:r w:rsidRPr="00A92E87">
        <w:rPr>
          <w:lang w:val="en-US"/>
        </w:rPr>
        <w:t xml:space="preserve">  </w:t>
      </w:r>
      <w:r w:rsidRPr="00E665F1">
        <w:rPr>
          <w:rStyle w:val="LienUnit"/>
          <w:lang w:val="en-US"/>
        </w:rPr>
        <w:t>std</w:t>
      </w:r>
      <w:r w:rsidRPr="00A92E87">
        <w:rPr>
          <w:lang w:val="en-US"/>
        </w:rPr>
        <w:t xml:space="preserve">::string </w:t>
      </w:r>
      <w:r w:rsidRPr="00E665F1">
        <w:rPr>
          <w:rStyle w:val="LienChamps"/>
          <w:lang w:val="en-US"/>
        </w:rPr>
        <w:t>_name</w:t>
      </w:r>
      <w:r w:rsidRPr="00A92E87">
        <w:rPr>
          <w:lang w:val="en-US"/>
        </w:rPr>
        <w:t>;</w:t>
      </w:r>
    </w:p>
    <w:p w:rsidR="00A92E87" w:rsidRPr="00A92E87" w:rsidRDefault="00A92E87" w:rsidP="00A92E87">
      <w:pPr>
        <w:pStyle w:val="Dclarationdeclasse"/>
        <w:rPr>
          <w:lang w:val="en-US"/>
        </w:rPr>
      </w:pPr>
    </w:p>
    <w:p w:rsidR="00A92E87" w:rsidRPr="00A92E87" w:rsidRDefault="00A92E87" w:rsidP="00A92E87">
      <w:pPr>
        <w:pStyle w:val="Dclarationdeclasse"/>
        <w:rPr>
          <w:lang w:val="en-US"/>
        </w:rPr>
      </w:pPr>
      <w:r w:rsidRPr="00A92E87">
        <w:rPr>
          <w:b/>
          <w:bCs/>
          <w:lang w:val="en-US"/>
        </w:rPr>
        <w:t>public</w:t>
      </w:r>
      <w:r w:rsidRPr="00A92E87">
        <w:rPr>
          <w:lang w:val="en-US"/>
        </w:rPr>
        <w:t>:</w:t>
      </w:r>
    </w:p>
    <w:p w:rsidR="00A92E87" w:rsidRPr="00A92E87" w:rsidRDefault="00A92E87" w:rsidP="00A92E87">
      <w:pPr>
        <w:pStyle w:val="Dclarationdeclasse"/>
        <w:rPr>
          <w:lang w:val="en-US"/>
        </w:rPr>
      </w:pPr>
      <w:r w:rsidRPr="00A92E87">
        <w:rPr>
          <w:lang w:val="en-US"/>
        </w:rPr>
        <w:t xml:space="preserve">  </w:t>
      </w:r>
      <w:r w:rsidRPr="00E665F1">
        <w:rPr>
          <w:rStyle w:val="LienMthode"/>
          <w:lang w:val="en-US"/>
        </w:rPr>
        <w:t>NestedContext</w:t>
      </w:r>
      <w:r w:rsidRPr="00A92E87">
        <w:rPr>
          <w:lang w:val="en-US"/>
        </w:rPr>
        <w:t>(</w:t>
      </w:r>
      <w:r w:rsidRPr="00A92E87">
        <w:rPr>
          <w:b/>
          <w:bCs/>
          <w:lang w:val="en-US"/>
        </w:rPr>
        <w:t>const</w:t>
      </w:r>
      <w:r w:rsidRPr="00A92E87">
        <w:rPr>
          <w:lang w:val="en-US"/>
        </w:rPr>
        <w:t xml:space="preserve"> </w:t>
      </w:r>
      <w:r w:rsidRPr="00E665F1">
        <w:rPr>
          <w:rStyle w:val="LienUnit"/>
          <w:lang w:val="en-US"/>
        </w:rPr>
        <w:t>std</w:t>
      </w:r>
      <w:r w:rsidRPr="00A92E87">
        <w:rPr>
          <w:lang w:val="en-US"/>
        </w:rPr>
        <w:t>::</w:t>
      </w:r>
      <w:r w:rsidRPr="00E665F1">
        <w:rPr>
          <w:rStyle w:val="LienClasseC"/>
          <w:lang w:val="en-US"/>
        </w:rPr>
        <w:t>string</w:t>
      </w:r>
      <w:r w:rsidRPr="00A92E87">
        <w:rPr>
          <w:lang w:val="en-US"/>
        </w:rPr>
        <w:t xml:space="preserve">&amp; name) : </w:t>
      </w:r>
      <w:r w:rsidRPr="00E665F1">
        <w:rPr>
          <w:rStyle w:val="LienChamps"/>
          <w:lang w:val="en-US"/>
        </w:rPr>
        <w:t>_parent</w:t>
      </w:r>
      <w:r w:rsidRPr="00A92E87">
        <w:rPr>
          <w:lang w:val="en-US"/>
        </w:rPr>
        <w:t>(</w:t>
      </w:r>
      <w:r w:rsidRPr="00A92E87">
        <w:rPr>
          <w:b/>
          <w:bCs/>
          <w:lang w:val="en-US"/>
        </w:rPr>
        <w:t>NULL</w:t>
      </w:r>
      <w:r w:rsidRPr="00A92E87">
        <w:rPr>
          <w:lang w:val="en-US"/>
        </w:rPr>
        <w:t xml:space="preserve">), </w:t>
      </w:r>
      <w:r w:rsidRPr="00E665F1">
        <w:rPr>
          <w:rStyle w:val="LienChamps"/>
          <w:lang w:val="en-US"/>
        </w:rPr>
        <w:t>_name</w:t>
      </w:r>
      <w:r w:rsidRPr="00A92E87">
        <w:rPr>
          <w:lang w:val="en-US"/>
        </w:rPr>
        <w:t>(name) {}</w:t>
      </w:r>
    </w:p>
    <w:p w:rsidR="00A92E87" w:rsidRPr="00A92E87" w:rsidRDefault="00A92E87" w:rsidP="00A92E87">
      <w:pPr>
        <w:pStyle w:val="Dclarationdeclasse"/>
        <w:rPr>
          <w:lang w:val="en-US"/>
        </w:rPr>
      </w:pPr>
      <w:r w:rsidRPr="00A92E87">
        <w:rPr>
          <w:lang w:val="en-US"/>
        </w:rPr>
        <w:t xml:space="preserve">  </w:t>
      </w:r>
      <w:r w:rsidRPr="00E665F1">
        <w:rPr>
          <w:rStyle w:val="LienMthode"/>
          <w:lang w:val="en-US"/>
        </w:rPr>
        <w:t>NestedContext</w:t>
      </w:r>
      <w:r w:rsidRPr="00A92E87">
        <w:rPr>
          <w:lang w:val="en-US"/>
        </w:rPr>
        <w:t>(</w:t>
      </w:r>
      <w:r w:rsidRPr="00A92E87">
        <w:rPr>
          <w:b/>
          <w:bCs/>
          <w:lang w:val="en-US"/>
        </w:rPr>
        <w:t>const</w:t>
      </w:r>
      <w:r w:rsidRPr="00A92E87">
        <w:rPr>
          <w:lang w:val="en-US"/>
        </w:rPr>
        <w:t xml:space="preserve"> </w:t>
      </w:r>
      <w:r w:rsidRPr="00E665F1">
        <w:rPr>
          <w:rStyle w:val="LienClasseC"/>
          <w:lang w:val="en-US"/>
        </w:rPr>
        <w:t>NestedContext</w:t>
      </w:r>
      <w:r w:rsidRPr="00A92E87">
        <w:rPr>
          <w:lang w:val="en-US"/>
        </w:rPr>
        <w:t>&amp; source)</w:t>
      </w:r>
      <w:r>
        <w:rPr>
          <w:lang w:val="en-US"/>
        </w:rPr>
        <w:t xml:space="preserve"> </w:t>
      </w:r>
      <w:r w:rsidRPr="00A92E87">
        <w:rPr>
          <w:lang w:val="en-US"/>
        </w:rPr>
        <w:t xml:space="preserve">: </w:t>
      </w:r>
      <w:r w:rsidRPr="00E665F1">
        <w:rPr>
          <w:rStyle w:val="LienChamps"/>
          <w:lang w:val="en-US"/>
        </w:rPr>
        <w:t>_parent</w:t>
      </w:r>
      <w:r w:rsidRPr="00A92E87">
        <w:rPr>
          <w:lang w:val="en-US"/>
        </w:rPr>
        <w:t>(</w:t>
      </w:r>
      <w:r w:rsidRPr="00A92E87">
        <w:rPr>
          <w:b/>
          <w:bCs/>
          <w:lang w:val="en-US"/>
        </w:rPr>
        <w:t>NULL</w:t>
      </w:r>
      <w:r w:rsidRPr="00A92E87">
        <w:rPr>
          <w:lang w:val="en-US"/>
        </w:rPr>
        <w:t xml:space="preserve">), </w:t>
      </w:r>
      <w:r w:rsidRPr="00E665F1">
        <w:rPr>
          <w:rStyle w:val="LienChamps"/>
          <w:lang w:val="en-US"/>
        </w:rPr>
        <w:t>_name</w:t>
      </w:r>
      <w:r w:rsidRPr="00A92E87">
        <w:rPr>
          <w:lang w:val="en-US"/>
        </w:rPr>
        <w:t>(source.</w:t>
      </w:r>
      <w:r w:rsidRPr="00E665F1">
        <w:rPr>
          <w:rStyle w:val="LienChamps"/>
          <w:lang w:val="en-US"/>
        </w:rPr>
        <w:t>_name</w:t>
      </w:r>
      <w:r w:rsidRPr="00A92E87">
        <w:rPr>
          <w:lang w:val="en-US"/>
        </w:rPr>
        <w:t>) {}</w:t>
      </w:r>
    </w:p>
    <w:p w:rsidR="00A92E87" w:rsidRPr="00A92E87" w:rsidRDefault="00A92E87" w:rsidP="00A92E87">
      <w:pPr>
        <w:pStyle w:val="Dclarationdeclasse"/>
        <w:rPr>
          <w:lang w:val="en-US"/>
        </w:rPr>
      </w:pPr>
      <w:r w:rsidRPr="00A92E87">
        <w:rPr>
          <w:lang w:val="en-US"/>
        </w:rPr>
        <w:t xml:space="preserve">  </w:t>
      </w:r>
      <w:r w:rsidRPr="00A92E87">
        <w:rPr>
          <w:b/>
          <w:bCs/>
          <w:lang w:val="en-US"/>
        </w:rPr>
        <w:t>virtual</w:t>
      </w:r>
      <w:r w:rsidRPr="00A92E87">
        <w:rPr>
          <w:lang w:val="en-US"/>
        </w:rPr>
        <w:t xml:space="preserve"> </w:t>
      </w:r>
      <w:r w:rsidRPr="00E665F1">
        <w:rPr>
          <w:rStyle w:val="LienMthode"/>
          <w:lang w:val="en-US"/>
        </w:rPr>
        <w:t>~NestedContext</w:t>
      </w:r>
      <w:r w:rsidRPr="00A92E87">
        <w:rPr>
          <w:lang w:val="en-US"/>
        </w:rPr>
        <w:t>() {}</w:t>
      </w:r>
    </w:p>
    <w:p w:rsidR="00A92E87" w:rsidRPr="00A92E87" w:rsidRDefault="00A92E87" w:rsidP="00A92E87">
      <w:pPr>
        <w:pStyle w:val="Dclarationdeclasse"/>
        <w:rPr>
          <w:lang w:val="en-US"/>
        </w:rPr>
      </w:pPr>
    </w:p>
    <w:p w:rsidR="00A92E87" w:rsidRPr="00A92E87" w:rsidRDefault="00A92E87" w:rsidP="00A92E87">
      <w:pPr>
        <w:pStyle w:val="Dclarationdeclasse"/>
        <w:rPr>
          <w:lang w:val="en-US"/>
        </w:rPr>
      </w:pPr>
      <w:r w:rsidRPr="00A92E87">
        <w:rPr>
          <w:lang w:val="en-US"/>
        </w:rPr>
        <w:t xml:space="preserve">  </w:t>
      </w:r>
      <w:r w:rsidRPr="00A92E87">
        <w:rPr>
          <w:b/>
          <w:bCs/>
          <w:lang w:val="en-US"/>
        </w:rPr>
        <w:t>const</w:t>
      </w:r>
      <w:r w:rsidRPr="00A92E87">
        <w:rPr>
          <w:lang w:val="en-US"/>
        </w:rPr>
        <w:t xml:space="preserve"> </w:t>
      </w:r>
      <w:r w:rsidRPr="00E665F1">
        <w:rPr>
          <w:rStyle w:val="LienUnit"/>
          <w:lang w:val="en-US"/>
        </w:rPr>
        <w:t>std</w:t>
      </w:r>
      <w:r w:rsidRPr="00A92E87">
        <w:rPr>
          <w:lang w:val="en-US"/>
        </w:rPr>
        <w:t>::</w:t>
      </w:r>
      <w:r w:rsidRPr="00E665F1">
        <w:rPr>
          <w:rStyle w:val="LienClasseC"/>
          <w:lang w:val="en-US"/>
        </w:rPr>
        <w:t>string</w:t>
      </w:r>
      <w:r w:rsidRPr="00A92E87">
        <w:rPr>
          <w:lang w:val="en-US"/>
        </w:rPr>
        <w:t xml:space="preserve">&amp; </w:t>
      </w:r>
      <w:r w:rsidRPr="00E665F1">
        <w:rPr>
          <w:rStyle w:val="LienMthode"/>
          <w:lang w:val="en-US"/>
        </w:rPr>
        <w:t>getName</w:t>
      </w:r>
      <w:r w:rsidRPr="00A92E87">
        <w:rPr>
          <w:lang w:val="en-US"/>
        </w:rPr>
        <w:t xml:space="preserve">() </w:t>
      </w:r>
      <w:r w:rsidRPr="00A92E87">
        <w:rPr>
          <w:b/>
          <w:bCs/>
          <w:lang w:val="en-US"/>
        </w:rPr>
        <w:t>const</w:t>
      </w:r>
      <w:r w:rsidRPr="00A92E87">
        <w:rPr>
          <w:lang w:val="en-US"/>
        </w:rPr>
        <w:t xml:space="preserve"> { </w:t>
      </w:r>
      <w:r w:rsidRPr="00A92E87">
        <w:rPr>
          <w:b/>
          <w:bCs/>
          <w:lang w:val="en-US"/>
        </w:rPr>
        <w:t>return</w:t>
      </w:r>
      <w:r w:rsidRPr="00A92E87">
        <w:rPr>
          <w:lang w:val="en-US"/>
        </w:rPr>
        <w:t xml:space="preserve"> </w:t>
      </w:r>
      <w:r w:rsidRPr="00E665F1">
        <w:rPr>
          <w:rStyle w:val="LienChamps"/>
          <w:lang w:val="en-US"/>
        </w:rPr>
        <w:t>_name</w:t>
      </w:r>
      <w:r w:rsidRPr="00A92E87">
        <w:rPr>
          <w:lang w:val="en-US"/>
        </w:rPr>
        <w:t>; }</w:t>
      </w:r>
    </w:p>
    <w:p w:rsidR="00A92E87" w:rsidRPr="00A92E87" w:rsidRDefault="00A92E87" w:rsidP="00AF64BF">
      <w:pPr>
        <w:pStyle w:val="Dclarationdeclasse"/>
        <w:rPr>
          <w:lang w:val="en-US"/>
        </w:rPr>
      </w:pPr>
      <w:r w:rsidRPr="00A92E87">
        <w:rPr>
          <w:lang w:val="en-US"/>
        </w:rPr>
        <w:t xml:space="preserve">  </w:t>
      </w:r>
      <w:r w:rsidRPr="00A92E87">
        <w:rPr>
          <w:b/>
          <w:bCs/>
          <w:lang w:val="en-US"/>
        </w:rPr>
        <w:t>enum</w:t>
      </w:r>
      <w:r w:rsidRPr="00A92E87">
        <w:rPr>
          <w:lang w:val="en-US"/>
        </w:rPr>
        <w:t xml:space="preserve"> </w:t>
      </w:r>
      <w:r w:rsidRPr="00E665F1">
        <w:rPr>
          <w:rStyle w:val="LienType"/>
          <w:lang w:val="en-US"/>
        </w:rPr>
        <w:t>Type</w:t>
      </w:r>
      <w:r w:rsidR="00AF64BF">
        <w:rPr>
          <w:lang w:val="en-US"/>
        </w:rPr>
        <w:t xml:space="preserve"> </w:t>
      </w:r>
      <w:r w:rsidRPr="00A92E87">
        <w:rPr>
          <w:lang w:val="en-US"/>
        </w:rPr>
        <w:t xml:space="preserve">{ </w:t>
      </w:r>
      <w:r w:rsidRPr="00E665F1">
        <w:rPr>
          <w:rStyle w:val="LienConstante"/>
          <w:lang w:val="en-US"/>
        </w:rPr>
        <w:t>TUndefined</w:t>
      </w:r>
      <w:r w:rsidRPr="00A92E87">
        <w:rPr>
          <w:lang w:val="en-US"/>
        </w:rPr>
        <w:t xml:space="preserve">, </w:t>
      </w:r>
      <w:r w:rsidRPr="00E665F1">
        <w:rPr>
          <w:rStyle w:val="LienConstante"/>
          <w:lang w:val="en-US"/>
        </w:rPr>
        <w:t>TLogicVariable</w:t>
      </w:r>
      <w:r w:rsidRPr="00A92E87">
        <w:rPr>
          <w:lang w:val="en-US"/>
        </w:rPr>
        <w:t xml:space="preserve">, </w:t>
      </w:r>
      <w:r w:rsidRPr="00E665F1">
        <w:rPr>
          <w:rStyle w:val="LienConstante"/>
          <w:lang w:val="en-US"/>
        </w:rPr>
        <w:t>TOverloadedLogicFunctions</w:t>
      </w:r>
      <w:r w:rsidRPr="00A92E87">
        <w:rPr>
          <w:lang w:val="en-US"/>
        </w:rPr>
        <w:t>,</w:t>
      </w:r>
      <w:r>
        <w:rPr>
          <w:lang w:val="en-US"/>
        </w:rPr>
        <w:t xml:space="preserve"> </w:t>
      </w:r>
      <w:r w:rsidRPr="00E665F1">
        <w:rPr>
          <w:rStyle w:val="LienConstante"/>
          <w:lang w:val="en-US"/>
        </w:rPr>
        <w:t>TLogicType</w:t>
      </w:r>
      <w:r w:rsidRPr="00A92E87">
        <w:rPr>
          <w:lang w:val="en-US"/>
        </w:rPr>
        <w:t xml:space="preserve">, </w:t>
      </w:r>
      <w:r w:rsidRPr="00E665F1">
        <w:rPr>
          <w:rStyle w:val="LienConstante"/>
          <w:lang w:val="en-US"/>
        </w:rPr>
        <w:t>TLogicConstructor</w:t>
      </w:r>
      <w:r w:rsidRPr="00A92E87">
        <w:rPr>
          <w:lang w:val="en-US"/>
        </w:rPr>
        <w:t xml:space="preserve">, </w:t>
      </w:r>
      <w:r w:rsidRPr="00E665F1">
        <w:rPr>
          <w:rStyle w:val="LienConstante"/>
          <w:lang w:val="en-US"/>
        </w:rPr>
        <w:t>TQualification</w:t>
      </w:r>
      <w:r w:rsidRPr="00A92E87">
        <w:rPr>
          <w:lang w:val="en-US"/>
        </w:rPr>
        <w:t xml:space="preserve">, </w:t>
      </w:r>
      <w:r w:rsidRPr="00E665F1">
        <w:rPr>
          <w:rStyle w:val="LienConstante"/>
          <w:lang w:val="en-US"/>
        </w:rPr>
        <w:t>TTemplateQualification</w:t>
      </w:r>
      <w:r>
        <w:rPr>
          <w:lang w:val="en-US"/>
        </w:rPr>
        <w:t xml:space="preserve"> </w:t>
      </w:r>
      <w:r w:rsidRPr="00A92E87">
        <w:rPr>
          <w:lang w:val="en-US"/>
        </w:rPr>
        <w:t>};</w:t>
      </w:r>
    </w:p>
    <w:p w:rsidR="00A92E87" w:rsidRPr="00A92E87" w:rsidRDefault="00A92E87" w:rsidP="00A92E87">
      <w:pPr>
        <w:pStyle w:val="Dclarationdeclasse"/>
        <w:rPr>
          <w:lang w:val="en-US"/>
        </w:rPr>
      </w:pPr>
      <w:r w:rsidRPr="00A92E87">
        <w:rPr>
          <w:lang w:val="en-US"/>
        </w:rPr>
        <w:t xml:space="preserve">  </w:t>
      </w:r>
      <w:r w:rsidRPr="00A92E87">
        <w:rPr>
          <w:b/>
          <w:bCs/>
          <w:lang w:val="en-US"/>
        </w:rPr>
        <w:t>virtual</w:t>
      </w:r>
      <w:r w:rsidRPr="00A92E87">
        <w:rPr>
          <w:lang w:val="en-US"/>
        </w:rPr>
        <w:t xml:space="preserve"> </w:t>
      </w:r>
      <w:r w:rsidRPr="00E665F1">
        <w:rPr>
          <w:rStyle w:val="LienType"/>
          <w:lang w:val="en-US"/>
        </w:rPr>
        <w:t>Type</w:t>
      </w:r>
      <w:r w:rsidRPr="00A92E87">
        <w:rPr>
          <w:lang w:val="en-US"/>
        </w:rPr>
        <w:t xml:space="preserve"> </w:t>
      </w:r>
      <w:r w:rsidRPr="00E665F1">
        <w:rPr>
          <w:rStyle w:val="LienMthode"/>
          <w:lang w:val="en-US"/>
        </w:rPr>
        <w:t>getType</w:t>
      </w:r>
      <w:r w:rsidRPr="00A92E87">
        <w:rPr>
          <w:lang w:val="en-US"/>
        </w:rPr>
        <w:t xml:space="preserve">() </w:t>
      </w:r>
      <w:r w:rsidRPr="00A92E87">
        <w:rPr>
          <w:b/>
          <w:bCs/>
          <w:lang w:val="en-US"/>
        </w:rPr>
        <w:t>const</w:t>
      </w:r>
      <w:r w:rsidRPr="00A92E87">
        <w:rPr>
          <w:lang w:val="en-US"/>
        </w:rPr>
        <w:t xml:space="preserve"> { </w:t>
      </w:r>
      <w:r w:rsidRPr="00A92E87">
        <w:rPr>
          <w:b/>
          <w:bCs/>
          <w:lang w:val="en-US"/>
        </w:rPr>
        <w:t>return</w:t>
      </w:r>
      <w:r w:rsidRPr="00A92E87">
        <w:rPr>
          <w:lang w:val="en-US"/>
        </w:rPr>
        <w:t xml:space="preserve"> </w:t>
      </w:r>
      <w:r w:rsidRPr="00E665F1">
        <w:rPr>
          <w:rStyle w:val="LienConstante"/>
          <w:lang w:val="en-US"/>
        </w:rPr>
        <w:t>TUndefined</w:t>
      </w:r>
      <w:r w:rsidRPr="00A92E87">
        <w:rPr>
          <w:lang w:val="en-US"/>
        </w:rPr>
        <w:t>; }</w:t>
      </w:r>
    </w:p>
    <w:p w:rsidR="00A92E87" w:rsidRPr="00A92E87" w:rsidRDefault="00A92E87" w:rsidP="00A92E87">
      <w:pPr>
        <w:pStyle w:val="Dclarationdeclasse"/>
        <w:rPr>
          <w:lang w:val="en-US"/>
        </w:rPr>
      </w:pPr>
      <w:r w:rsidRPr="00A92E87">
        <w:rPr>
          <w:lang w:val="en-US"/>
        </w:rPr>
        <w:t xml:space="preserve">  </w:t>
      </w:r>
      <w:r w:rsidRPr="00A92E87">
        <w:rPr>
          <w:b/>
          <w:bCs/>
          <w:lang w:val="en-US"/>
        </w:rPr>
        <w:t>bool</w:t>
      </w:r>
      <w:r w:rsidRPr="00A92E87">
        <w:rPr>
          <w:lang w:val="en-US"/>
        </w:rPr>
        <w:t xml:space="preserve"> </w:t>
      </w:r>
      <w:r w:rsidRPr="00E665F1">
        <w:rPr>
          <w:rStyle w:val="LienMthode"/>
          <w:lang w:val="en-US"/>
        </w:rPr>
        <w:t>isLogicVariable</w:t>
      </w:r>
      <w:r w:rsidRPr="00A92E87">
        <w:rPr>
          <w:lang w:val="en-US"/>
        </w:rPr>
        <w:t xml:space="preserve">() </w:t>
      </w:r>
      <w:r w:rsidRPr="00A92E87">
        <w:rPr>
          <w:b/>
          <w:bCs/>
          <w:lang w:val="en-US"/>
        </w:rPr>
        <w:t>const</w:t>
      </w:r>
      <w:r w:rsidRPr="00A92E87">
        <w:rPr>
          <w:lang w:val="en-US"/>
        </w:rPr>
        <w:t xml:space="preserve"> { </w:t>
      </w:r>
      <w:r w:rsidRPr="00A92E87">
        <w:rPr>
          <w:b/>
          <w:bCs/>
          <w:lang w:val="en-US"/>
        </w:rPr>
        <w:t>return</w:t>
      </w:r>
      <w:r w:rsidRPr="00A92E87">
        <w:rPr>
          <w:lang w:val="en-US"/>
        </w:rPr>
        <w:t xml:space="preserve"> </w:t>
      </w:r>
      <w:r w:rsidRPr="00E665F1">
        <w:rPr>
          <w:rStyle w:val="LienMthode"/>
          <w:lang w:val="en-US"/>
        </w:rPr>
        <w:t>getType</w:t>
      </w:r>
      <w:r w:rsidRPr="00A92E87">
        <w:rPr>
          <w:lang w:val="en-US"/>
        </w:rPr>
        <w:t xml:space="preserve">() == </w:t>
      </w:r>
      <w:r w:rsidRPr="00E665F1">
        <w:rPr>
          <w:rStyle w:val="LienConstante"/>
          <w:lang w:val="en-US"/>
        </w:rPr>
        <w:t>TLogicVariable</w:t>
      </w:r>
      <w:r w:rsidRPr="00A92E87">
        <w:rPr>
          <w:lang w:val="en-US"/>
        </w:rPr>
        <w:t>; }</w:t>
      </w:r>
    </w:p>
    <w:p w:rsidR="00A92E87" w:rsidRPr="00A92E87" w:rsidRDefault="00A92E87" w:rsidP="00A92E87">
      <w:pPr>
        <w:pStyle w:val="Dclarationdeclasse"/>
        <w:rPr>
          <w:lang w:val="en-US"/>
        </w:rPr>
      </w:pPr>
      <w:r w:rsidRPr="00A92E87">
        <w:rPr>
          <w:lang w:val="en-US"/>
        </w:rPr>
        <w:t xml:space="preserve">  </w:t>
      </w:r>
      <w:r w:rsidRPr="00A92E87">
        <w:rPr>
          <w:b/>
          <w:bCs/>
          <w:lang w:val="en-US"/>
        </w:rPr>
        <w:t>bool</w:t>
      </w:r>
      <w:r w:rsidRPr="00A92E87">
        <w:rPr>
          <w:lang w:val="en-US"/>
        </w:rPr>
        <w:t xml:space="preserve"> </w:t>
      </w:r>
      <w:r w:rsidRPr="00E665F1">
        <w:rPr>
          <w:rStyle w:val="LienMthode"/>
          <w:lang w:val="en-US"/>
        </w:rPr>
        <w:t>isOverloadedLogicFunctions</w:t>
      </w:r>
      <w:r w:rsidRPr="00A92E87">
        <w:rPr>
          <w:lang w:val="en-US"/>
        </w:rPr>
        <w:t xml:space="preserve">() </w:t>
      </w:r>
      <w:r w:rsidRPr="00A92E87">
        <w:rPr>
          <w:b/>
          <w:bCs/>
          <w:lang w:val="en-US"/>
        </w:rPr>
        <w:t>const</w:t>
      </w:r>
      <w:r>
        <w:rPr>
          <w:lang w:val="en-US"/>
        </w:rPr>
        <w:t xml:space="preserve"> </w:t>
      </w:r>
      <w:r w:rsidRPr="00A92E87">
        <w:rPr>
          <w:lang w:val="en-US"/>
        </w:rPr>
        <w:t xml:space="preserve">{ </w:t>
      </w:r>
      <w:r w:rsidRPr="00A92E87">
        <w:rPr>
          <w:b/>
          <w:bCs/>
          <w:lang w:val="en-US"/>
        </w:rPr>
        <w:t>return</w:t>
      </w:r>
      <w:r w:rsidRPr="00A92E87">
        <w:rPr>
          <w:lang w:val="en-US"/>
        </w:rPr>
        <w:t xml:space="preserve"> </w:t>
      </w:r>
      <w:r w:rsidRPr="00E665F1">
        <w:rPr>
          <w:rStyle w:val="LienMthode"/>
          <w:lang w:val="en-US"/>
        </w:rPr>
        <w:t>getType</w:t>
      </w:r>
      <w:r w:rsidRPr="00A92E87">
        <w:rPr>
          <w:lang w:val="en-US"/>
        </w:rPr>
        <w:t xml:space="preserve">() == </w:t>
      </w:r>
      <w:r w:rsidRPr="00E665F1">
        <w:rPr>
          <w:rStyle w:val="LienConstante"/>
          <w:lang w:val="en-US"/>
        </w:rPr>
        <w:t>TOverloadedLogicFunctions</w:t>
      </w:r>
      <w:r w:rsidRPr="00A92E87">
        <w:rPr>
          <w:lang w:val="en-US"/>
        </w:rPr>
        <w:t>; }</w:t>
      </w:r>
    </w:p>
    <w:p w:rsidR="00A92E87" w:rsidRPr="00A92E87" w:rsidRDefault="00A92E87" w:rsidP="00A92E87">
      <w:pPr>
        <w:pStyle w:val="Dclarationdeclasse"/>
        <w:rPr>
          <w:lang w:val="en-US"/>
        </w:rPr>
      </w:pPr>
      <w:r w:rsidRPr="00A92E87">
        <w:rPr>
          <w:lang w:val="en-US"/>
        </w:rPr>
        <w:t xml:space="preserve">  </w:t>
      </w:r>
      <w:r w:rsidRPr="00A92E87">
        <w:rPr>
          <w:b/>
          <w:bCs/>
          <w:lang w:val="en-US"/>
        </w:rPr>
        <w:t>bool</w:t>
      </w:r>
      <w:r w:rsidRPr="00A92E87">
        <w:rPr>
          <w:lang w:val="en-US"/>
        </w:rPr>
        <w:t xml:space="preserve"> </w:t>
      </w:r>
      <w:r w:rsidRPr="00E665F1">
        <w:rPr>
          <w:rStyle w:val="LienMthode"/>
          <w:lang w:val="en-US"/>
        </w:rPr>
        <w:t>isLogicType</w:t>
      </w:r>
      <w:r w:rsidRPr="00A92E87">
        <w:rPr>
          <w:lang w:val="en-US"/>
        </w:rPr>
        <w:t xml:space="preserve">() </w:t>
      </w:r>
      <w:r w:rsidRPr="00A92E87">
        <w:rPr>
          <w:b/>
          <w:bCs/>
          <w:lang w:val="en-US"/>
        </w:rPr>
        <w:t>const</w:t>
      </w:r>
      <w:r w:rsidRPr="00A92E87">
        <w:rPr>
          <w:lang w:val="en-US"/>
        </w:rPr>
        <w:t xml:space="preserve"> { </w:t>
      </w:r>
      <w:r w:rsidRPr="00A92E87">
        <w:rPr>
          <w:b/>
          <w:bCs/>
          <w:lang w:val="en-US"/>
        </w:rPr>
        <w:t>return</w:t>
      </w:r>
      <w:r w:rsidRPr="00A92E87">
        <w:rPr>
          <w:lang w:val="en-US"/>
        </w:rPr>
        <w:t xml:space="preserve"> </w:t>
      </w:r>
      <w:r w:rsidRPr="00E665F1">
        <w:rPr>
          <w:rStyle w:val="LienMthode"/>
          <w:lang w:val="en-US"/>
        </w:rPr>
        <w:t>getType</w:t>
      </w:r>
      <w:r w:rsidRPr="00A92E87">
        <w:rPr>
          <w:lang w:val="en-US"/>
        </w:rPr>
        <w:t xml:space="preserve">() == </w:t>
      </w:r>
      <w:r w:rsidRPr="00E665F1">
        <w:rPr>
          <w:rStyle w:val="LienConstante"/>
          <w:lang w:val="en-US"/>
        </w:rPr>
        <w:t>TLogicType</w:t>
      </w:r>
      <w:r w:rsidRPr="00A92E87">
        <w:rPr>
          <w:lang w:val="en-US"/>
        </w:rPr>
        <w:t>; }</w:t>
      </w:r>
    </w:p>
    <w:p w:rsidR="00A92E87" w:rsidRPr="00A92E87" w:rsidRDefault="00A92E87" w:rsidP="00A92E87">
      <w:pPr>
        <w:pStyle w:val="Dclarationdeclasse"/>
        <w:rPr>
          <w:lang w:val="en-US"/>
        </w:rPr>
      </w:pPr>
      <w:r w:rsidRPr="00A92E87">
        <w:rPr>
          <w:lang w:val="en-US"/>
        </w:rPr>
        <w:t xml:space="preserve">  </w:t>
      </w:r>
      <w:r w:rsidRPr="00A92E87">
        <w:rPr>
          <w:b/>
          <w:bCs/>
          <w:lang w:val="en-US"/>
        </w:rPr>
        <w:t>bool</w:t>
      </w:r>
      <w:r w:rsidRPr="00A92E87">
        <w:rPr>
          <w:lang w:val="en-US"/>
        </w:rPr>
        <w:t xml:space="preserve"> </w:t>
      </w:r>
      <w:r w:rsidRPr="00E665F1">
        <w:rPr>
          <w:rStyle w:val="LienMthode"/>
          <w:lang w:val="en-US"/>
        </w:rPr>
        <w:t>isLogicConstructor</w:t>
      </w:r>
      <w:r w:rsidRPr="00A92E87">
        <w:rPr>
          <w:lang w:val="en-US"/>
        </w:rPr>
        <w:t xml:space="preserve">() </w:t>
      </w:r>
      <w:r w:rsidRPr="00A92E87">
        <w:rPr>
          <w:b/>
          <w:bCs/>
          <w:lang w:val="en-US"/>
        </w:rPr>
        <w:t>const</w:t>
      </w:r>
      <w:r w:rsidRPr="00A92E87">
        <w:rPr>
          <w:lang w:val="en-US"/>
        </w:rPr>
        <w:t xml:space="preserve"> { </w:t>
      </w:r>
      <w:r w:rsidRPr="00A92E87">
        <w:rPr>
          <w:b/>
          <w:bCs/>
          <w:lang w:val="en-US"/>
        </w:rPr>
        <w:t>return</w:t>
      </w:r>
      <w:r w:rsidRPr="00A92E87">
        <w:rPr>
          <w:lang w:val="en-US"/>
        </w:rPr>
        <w:t xml:space="preserve"> </w:t>
      </w:r>
      <w:r w:rsidRPr="00E665F1">
        <w:rPr>
          <w:rStyle w:val="LienMthode"/>
          <w:lang w:val="en-US"/>
        </w:rPr>
        <w:t>getType</w:t>
      </w:r>
      <w:r w:rsidRPr="00A92E87">
        <w:rPr>
          <w:lang w:val="en-US"/>
        </w:rPr>
        <w:t xml:space="preserve">() == </w:t>
      </w:r>
      <w:r w:rsidRPr="00E665F1">
        <w:rPr>
          <w:rStyle w:val="LienConstante"/>
          <w:lang w:val="en-US"/>
        </w:rPr>
        <w:t>TLogicConstructor</w:t>
      </w:r>
      <w:r w:rsidRPr="00A92E87">
        <w:rPr>
          <w:lang w:val="en-US"/>
        </w:rPr>
        <w:t>; }</w:t>
      </w:r>
    </w:p>
    <w:p w:rsidR="00A92E87" w:rsidRPr="00A92E87" w:rsidRDefault="00A92E87" w:rsidP="00A92E87">
      <w:pPr>
        <w:pStyle w:val="Dclarationdeclasse"/>
        <w:rPr>
          <w:lang w:val="en-US"/>
        </w:rPr>
      </w:pPr>
      <w:r w:rsidRPr="00A92E87">
        <w:rPr>
          <w:lang w:val="en-US"/>
        </w:rPr>
        <w:t xml:space="preserve">  </w:t>
      </w:r>
      <w:r w:rsidRPr="00A92E87">
        <w:rPr>
          <w:b/>
          <w:bCs/>
          <w:lang w:val="en-US"/>
        </w:rPr>
        <w:t>bool</w:t>
      </w:r>
      <w:r w:rsidRPr="00A92E87">
        <w:rPr>
          <w:lang w:val="en-US"/>
        </w:rPr>
        <w:t xml:space="preserve"> </w:t>
      </w:r>
      <w:r w:rsidRPr="00E665F1">
        <w:rPr>
          <w:rStyle w:val="LienMthode"/>
          <w:lang w:val="en-US"/>
        </w:rPr>
        <w:t>isQualification</w:t>
      </w:r>
      <w:r w:rsidRPr="00A92E87">
        <w:rPr>
          <w:lang w:val="en-US"/>
        </w:rPr>
        <w:t xml:space="preserve">() </w:t>
      </w:r>
      <w:r w:rsidRPr="00A92E87">
        <w:rPr>
          <w:b/>
          <w:bCs/>
          <w:lang w:val="en-US"/>
        </w:rPr>
        <w:t>const</w:t>
      </w:r>
      <w:r w:rsidRPr="00A92E87">
        <w:rPr>
          <w:lang w:val="en-US"/>
        </w:rPr>
        <w:t xml:space="preserve"> { </w:t>
      </w:r>
      <w:r w:rsidRPr="00A92E87">
        <w:rPr>
          <w:b/>
          <w:bCs/>
          <w:lang w:val="en-US"/>
        </w:rPr>
        <w:t>return</w:t>
      </w:r>
      <w:r w:rsidRPr="00A92E87">
        <w:rPr>
          <w:lang w:val="en-US"/>
        </w:rPr>
        <w:t xml:space="preserve"> </w:t>
      </w:r>
      <w:r w:rsidRPr="00E665F1">
        <w:rPr>
          <w:rStyle w:val="LienMthode"/>
          <w:lang w:val="en-US"/>
        </w:rPr>
        <w:t>getType</w:t>
      </w:r>
      <w:r w:rsidRPr="00A92E87">
        <w:rPr>
          <w:lang w:val="en-US"/>
        </w:rPr>
        <w:t xml:space="preserve">() == </w:t>
      </w:r>
      <w:r w:rsidRPr="00E665F1">
        <w:rPr>
          <w:rStyle w:val="LienConstante"/>
          <w:lang w:val="en-US"/>
        </w:rPr>
        <w:t>TQualification</w:t>
      </w:r>
      <w:r w:rsidRPr="00A92E87">
        <w:rPr>
          <w:lang w:val="en-US"/>
        </w:rPr>
        <w:t>; }</w:t>
      </w:r>
    </w:p>
    <w:p w:rsidR="00A92E87" w:rsidRPr="00A92E87" w:rsidRDefault="00A92E87" w:rsidP="00A92E87">
      <w:pPr>
        <w:pStyle w:val="Dclarationdeclasse"/>
        <w:rPr>
          <w:lang w:val="en-US"/>
        </w:rPr>
      </w:pPr>
      <w:r w:rsidRPr="00A92E87">
        <w:rPr>
          <w:lang w:val="en-US"/>
        </w:rPr>
        <w:t xml:space="preserve">  </w:t>
      </w:r>
      <w:r w:rsidRPr="00A92E87">
        <w:rPr>
          <w:b/>
          <w:bCs/>
          <w:lang w:val="en-US"/>
        </w:rPr>
        <w:t>bool</w:t>
      </w:r>
      <w:r w:rsidRPr="00A92E87">
        <w:rPr>
          <w:lang w:val="en-US"/>
        </w:rPr>
        <w:t xml:space="preserve"> </w:t>
      </w:r>
      <w:r w:rsidRPr="00E665F1">
        <w:rPr>
          <w:rStyle w:val="LienMthode"/>
          <w:lang w:val="en-US"/>
        </w:rPr>
        <w:t>isTemplateQualification</w:t>
      </w:r>
      <w:r w:rsidRPr="00A92E87">
        <w:rPr>
          <w:lang w:val="en-US"/>
        </w:rPr>
        <w:t xml:space="preserve">() </w:t>
      </w:r>
      <w:r w:rsidRPr="00A92E87">
        <w:rPr>
          <w:b/>
          <w:bCs/>
          <w:lang w:val="en-US"/>
        </w:rPr>
        <w:t>const</w:t>
      </w:r>
      <w:r>
        <w:rPr>
          <w:lang w:val="en-US"/>
        </w:rPr>
        <w:t xml:space="preserve"> </w:t>
      </w:r>
      <w:r w:rsidRPr="00A92E87">
        <w:rPr>
          <w:lang w:val="en-US"/>
        </w:rPr>
        <w:t xml:space="preserve">{ </w:t>
      </w:r>
      <w:r w:rsidRPr="00A92E87">
        <w:rPr>
          <w:b/>
          <w:bCs/>
          <w:lang w:val="en-US"/>
        </w:rPr>
        <w:t>return</w:t>
      </w:r>
      <w:r w:rsidRPr="00A92E87">
        <w:rPr>
          <w:lang w:val="en-US"/>
        </w:rPr>
        <w:t xml:space="preserve"> </w:t>
      </w:r>
      <w:r w:rsidRPr="00E665F1">
        <w:rPr>
          <w:rStyle w:val="LienMthode"/>
          <w:lang w:val="en-US"/>
        </w:rPr>
        <w:t>getType</w:t>
      </w:r>
      <w:r w:rsidRPr="00A92E87">
        <w:rPr>
          <w:lang w:val="en-US"/>
        </w:rPr>
        <w:t xml:space="preserve">() == </w:t>
      </w:r>
      <w:r w:rsidRPr="00E665F1">
        <w:rPr>
          <w:rStyle w:val="LienConstante"/>
          <w:lang w:val="en-US"/>
        </w:rPr>
        <w:t>TTemplateQualification</w:t>
      </w:r>
      <w:r w:rsidRPr="00A92E87">
        <w:rPr>
          <w:lang w:val="en-US"/>
        </w:rPr>
        <w:t>; }</w:t>
      </w:r>
    </w:p>
    <w:p w:rsidR="00A92E87" w:rsidRPr="00A92E87" w:rsidRDefault="00A92E87" w:rsidP="00A92E87">
      <w:pPr>
        <w:pStyle w:val="Dclarationdeclasse"/>
        <w:rPr>
          <w:lang w:val="en-US"/>
        </w:rPr>
      </w:pPr>
    </w:p>
    <w:p w:rsidR="00A92E87" w:rsidRPr="00A92E87" w:rsidRDefault="00A92E87" w:rsidP="00A92E87">
      <w:pPr>
        <w:pStyle w:val="Dclarationdeclasse"/>
        <w:rPr>
          <w:lang w:val="en-US"/>
        </w:rPr>
      </w:pPr>
      <w:r w:rsidRPr="00A92E87">
        <w:rPr>
          <w:lang w:val="en-US"/>
        </w:rPr>
        <w:t xml:space="preserve">  </w:t>
      </w:r>
      <w:r w:rsidRPr="00E665F1">
        <w:rPr>
          <w:rStyle w:val="LienClasseC"/>
          <w:lang w:val="en-US"/>
        </w:rPr>
        <w:t>LogicVariable</w:t>
      </w:r>
      <w:r w:rsidRPr="00A92E87">
        <w:rPr>
          <w:lang w:val="en-US"/>
        </w:rPr>
        <w:t xml:space="preserve">&amp; </w:t>
      </w:r>
      <w:r w:rsidRPr="00E665F1">
        <w:rPr>
          <w:rStyle w:val="LienMthode"/>
          <w:lang w:val="en-US"/>
        </w:rPr>
        <w:t>asLogicVariable</w:t>
      </w:r>
      <w:r w:rsidRPr="00A92E87">
        <w:rPr>
          <w:lang w:val="en-US"/>
        </w:rPr>
        <w:t>()</w:t>
      </w:r>
      <w:r w:rsidR="00AF64BF">
        <w:rPr>
          <w:lang w:val="en-US"/>
        </w:rPr>
        <w:t xml:space="preserve"> </w:t>
      </w:r>
      <w:r w:rsidR="00AF64BF" w:rsidRPr="00AF64BF">
        <w:rPr>
          <w:lang w:val="en-US"/>
        </w:rPr>
        <w:t xml:space="preserve">{ </w:t>
      </w:r>
      <w:r w:rsidR="00AF64BF" w:rsidRPr="00873165">
        <w:rPr>
          <w:b/>
          <w:lang w:val="en-US"/>
        </w:rPr>
        <w:t>assert</w:t>
      </w:r>
      <w:r w:rsidR="00AF64BF" w:rsidRPr="00AF64BF">
        <w:rPr>
          <w:lang w:val="en-US"/>
        </w:rPr>
        <w:t>(</w:t>
      </w:r>
      <w:r w:rsidR="00AF64BF" w:rsidRPr="00E665F1">
        <w:rPr>
          <w:rStyle w:val="LienMthode"/>
          <w:lang w:val="en-US"/>
        </w:rPr>
        <w:t>getType</w:t>
      </w:r>
      <w:r w:rsidR="00AF64BF" w:rsidRPr="00AF64BF">
        <w:rPr>
          <w:lang w:val="en-US"/>
        </w:rPr>
        <w:t xml:space="preserve">() == </w:t>
      </w:r>
      <w:r w:rsidR="00AF64BF" w:rsidRPr="00E665F1">
        <w:rPr>
          <w:rStyle w:val="LienConstante"/>
          <w:lang w:val="en-US"/>
        </w:rPr>
        <w:t>TLogicVariable</w:t>
      </w:r>
      <w:r w:rsidR="00AF64BF" w:rsidRPr="00AF64BF">
        <w:rPr>
          <w:lang w:val="en-US"/>
        </w:rPr>
        <w:t xml:space="preserve">); </w:t>
      </w:r>
      <w:r w:rsidR="00AF64BF" w:rsidRPr="00873165">
        <w:rPr>
          <w:b/>
          <w:lang w:val="en-US"/>
        </w:rPr>
        <w:t>return</w:t>
      </w:r>
      <w:r w:rsidR="00AF64BF" w:rsidRPr="00AF64BF">
        <w:rPr>
          <w:lang w:val="en-US"/>
        </w:rPr>
        <w:t xml:space="preserve"> (</w:t>
      </w:r>
      <w:r w:rsidR="00AF64BF" w:rsidRPr="00E665F1">
        <w:rPr>
          <w:rStyle w:val="LienClasseC"/>
          <w:lang w:val="en-US"/>
        </w:rPr>
        <w:t>LogicVariable</w:t>
      </w:r>
      <w:r w:rsidR="00AF64BF" w:rsidRPr="00AF64BF">
        <w:rPr>
          <w:lang w:val="en-US"/>
        </w:rPr>
        <w:t>&amp;) *</w:t>
      </w:r>
      <w:r w:rsidR="00AF64BF" w:rsidRPr="00873165">
        <w:rPr>
          <w:b/>
          <w:lang w:val="en-US"/>
        </w:rPr>
        <w:t>this</w:t>
      </w:r>
      <w:r w:rsidR="00AF64BF" w:rsidRPr="00AF64BF">
        <w:rPr>
          <w:lang w:val="en-US"/>
        </w:rPr>
        <w:t>; }</w:t>
      </w:r>
    </w:p>
    <w:p w:rsidR="00A92E87" w:rsidRPr="00A92E87" w:rsidRDefault="00A92E87" w:rsidP="00A92E87">
      <w:pPr>
        <w:pStyle w:val="Dclarationdeclasse"/>
        <w:rPr>
          <w:lang w:val="en-US"/>
        </w:rPr>
      </w:pPr>
      <w:r w:rsidRPr="00A92E87">
        <w:rPr>
          <w:lang w:val="en-US"/>
        </w:rPr>
        <w:t xml:space="preserve">  </w:t>
      </w:r>
      <w:r w:rsidRPr="00A92E87">
        <w:rPr>
          <w:b/>
          <w:bCs/>
          <w:lang w:val="en-US"/>
        </w:rPr>
        <w:t>const</w:t>
      </w:r>
      <w:r w:rsidRPr="00A92E87">
        <w:rPr>
          <w:lang w:val="en-US"/>
        </w:rPr>
        <w:t xml:space="preserve"> </w:t>
      </w:r>
      <w:r w:rsidRPr="00E665F1">
        <w:rPr>
          <w:rStyle w:val="LienClasseC"/>
          <w:lang w:val="en-US"/>
        </w:rPr>
        <w:t>LogicVariable</w:t>
      </w:r>
      <w:r w:rsidRPr="00A92E87">
        <w:rPr>
          <w:lang w:val="en-US"/>
        </w:rPr>
        <w:t xml:space="preserve">&amp; </w:t>
      </w:r>
      <w:r w:rsidRPr="00E665F1">
        <w:rPr>
          <w:rStyle w:val="LienMthode"/>
          <w:lang w:val="en-US"/>
        </w:rPr>
        <w:t>asLogicVariable</w:t>
      </w:r>
      <w:r w:rsidRPr="00A92E87">
        <w:rPr>
          <w:lang w:val="en-US"/>
        </w:rPr>
        <w:t xml:space="preserve">() </w:t>
      </w:r>
      <w:r w:rsidRPr="00A92E87">
        <w:rPr>
          <w:b/>
          <w:bCs/>
          <w:lang w:val="en-US"/>
        </w:rPr>
        <w:t>const</w:t>
      </w:r>
      <w:r w:rsidR="00AF64BF">
        <w:rPr>
          <w:lang w:val="en-US"/>
        </w:rPr>
        <w:t xml:space="preserve"> </w:t>
      </w:r>
      <w:r w:rsidR="00AF64BF" w:rsidRPr="00AF64BF">
        <w:rPr>
          <w:lang w:val="en-US"/>
        </w:rPr>
        <w:t xml:space="preserve">{ </w:t>
      </w:r>
      <w:r w:rsidR="00AF64BF" w:rsidRPr="00873165">
        <w:rPr>
          <w:b/>
          <w:lang w:val="en-US"/>
        </w:rPr>
        <w:t>assert</w:t>
      </w:r>
      <w:r w:rsidR="00AF64BF" w:rsidRPr="00AF64BF">
        <w:rPr>
          <w:lang w:val="en-US"/>
        </w:rPr>
        <w:t>(</w:t>
      </w:r>
      <w:r w:rsidR="00AF64BF" w:rsidRPr="00E665F1">
        <w:rPr>
          <w:rStyle w:val="LienMthode"/>
          <w:lang w:val="en-US"/>
        </w:rPr>
        <w:t>getType</w:t>
      </w:r>
      <w:r w:rsidR="00AF64BF" w:rsidRPr="00AF64BF">
        <w:rPr>
          <w:lang w:val="en-US"/>
        </w:rPr>
        <w:t xml:space="preserve">() == </w:t>
      </w:r>
      <w:r w:rsidR="00AF64BF" w:rsidRPr="00E665F1">
        <w:rPr>
          <w:rStyle w:val="LienConstante"/>
          <w:lang w:val="en-US"/>
        </w:rPr>
        <w:t>TLogicVariable</w:t>
      </w:r>
      <w:r w:rsidR="00AF64BF" w:rsidRPr="00AF64BF">
        <w:rPr>
          <w:lang w:val="en-US"/>
        </w:rPr>
        <w:t xml:space="preserve">); </w:t>
      </w:r>
      <w:r w:rsidR="00AF64BF" w:rsidRPr="00873165">
        <w:rPr>
          <w:b/>
          <w:lang w:val="en-US"/>
        </w:rPr>
        <w:t>return</w:t>
      </w:r>
      <w:r w:rsidR="00AF64BF" w:rsidRPr="00AF64BF">
        <w:rPr>
          <w:lang w:val="en-US"/>
        </w:rPr>
        <w:t xml:space="preserve"> (</w:t>
      </w:r>
      <w:r w:rsidR="00AF64BF" w:rsidRPr="00873165">
        <w:rPr>
          <w:b/>
          <w:lang w:val="en-US"/>
        </w:rPr>
        <w:t>const</w:t>
      </w:r>
      <w:r w:rsidR="00AF64BF" w:rsidRPr="00AF64BF">
        <w:rPr>
          <w:lang w:val="en-US"/>
        </w:rPr>
        <w:t xml:space="preserve"> </w:t>
      </w:r>
      <w:r w:rsidR="00AF64BF" w:rsidRPr="00E665F1">
        <w:rPr>
          <w:rStyle w:val="LienClasseC"/>
          <w:lang w:val="en-US"/>
        </w:rPr>
        <w:t>LogicVariable</w:t>
      </w:r>
      <w:r w:rsidR="00AF64BF" w:rsidRPr="00AF64BF">
        <w:rPr>
          <w:lang w:val="en-US"/>
        </w:rPr>
        <w:t>&amp;) *</w:t>
      </w:r>
      <w:r w:rsidR="00AF64BF" w:rsidRPr="00873165">
        <w:rPr>
          <w:b/>
          <w:lang w:val="en-US"/>
        </w:rPr>
        <w:t>this</w:t>
      </w:r>
      <w:r w:rsidR="00AF64BF" w:rsidRPr="00AF64BF">
        <w:rPr>
          <w:lang w:val="en-US"/>
        </w:rPr>
        <w:t>; }</w:t>
      </w:r>
    </w:p>
    <w:p w:rsidR="00AF64BF" w:rsidRDefault="00A92E87" w:rsidP="00A92E87">
      <w:pPr>
        <w:pStyle w:val="Dclarationdeclasse"/>
        <w:rPr>
          <w:lang w:val="en-US"/>
        </w:rPr>
      </w:pPr>
      <w:r w:rsidRPr="00A92E87">
        <w:rPr>
          <w:lang w:val="en-US"/>
        </w:rPr>
        <w:t xml:space="preserve">  </w:t>
      </w:r>
      <w:r w:rsidRPr="00E665F1">
        <w:rPr>
          <w:rStyle w:val="LienClasseC"/>
          <w:lang w:val="en-US"/>
        </w:rPr>
        <w:t>OverloadedLogicFunctions</w:t>
      </w:r>
      <w:r w:rsidRPr="00A92E87">
        <w:rPr>
          <w:lang w:val="en-US"/>
        </w:rPr>
        <w:t xml:space="preserve">&amp; </w:t>
      </w:r>
      <w:r w:rsidRPr="00E665F1">
        <w:rPr>
          <w:rStyle w:val="LienMthode"/>
          <w:lang w:val="en-US"/>
        </w:rPr>
        <w:t>asOverloadedLogicFunctions</w:t>
      </w:r>
      <w:r w:rsidRPr="00A92E87">
        <w:rPr>
          <w:lang w:val="en-US"/>
        </w:rPr>
        <w:t>()</w:t>
      </w:r>
    </w:p>
    <w:p w:rsidR="00A92E87" w:rsidRPr="00A92E87" w:rsidRDefault="00AF64BF" w:rsidP="00A92E87">
      <w:pPr>
        <w:pStyle w:val="Dclarationdeclasse"/>
        <w:rPr>
          <w:lang w:val="en-US"/>
        </w:rPr>
      </w:pPr>
      <w:r>
        <w:rPr>
          <w:lang w:val="en-US"/>
        </w:rPr>
        <w:t xml:space="preserve">    </w:t>
      </w:r>
      <w:r w:rsidRPr="00AF64BF">
        <w:rPr>
          <w:lang w:val="en-US"/>
        </w:rPr>
        <w:t xml:space="preserve">{ </w:t>
      </w:r>
      <w:r w:rsidRPr="00873165">
        <w:rPr>
          <w:b/>
          <w:lang w:val="en-US"/>
        </w:rPr>
        <w:t>assert</w:t>
      </w:r>
      <w:r w:rsidRPr="00AF64BF">
        <w:rPr>
          <w:lang w:val="en-US"/>
        </w:rPr>
        <w:t>(</w:t>
      </w:r>
      <w:r w:rsidRPr="00E665F1">
        <w:rPr>
          <w:rStyle w:val="LienMthode"/>
          <w:lang w:val="en-US"/>
        </w:rPr>
        <w:t>getType</w:t>
      </w:r>
      <w:r w:rsidRPr="00AF64BF">
        <w:rPr>
          <w:lang w:val="en-US"/>
        </w:rPr>
        <w:t xml:space="preserve">() == </w:t>
      </w:r>
      <w:r w:rsidRPr="00E665F1">
        <w:rPr>
          <w:rStyle w:val="LienConstante"/>
          <w:lang w:val="en-US"/>
        </w:rPr>
        <w:t>TOverloadedLogicFunctions</w:t>
      </w:r>
      <w:r w:rsidRPr="00AF64BF">
        <w:rPr>
          <w:lang w:val="en-US"/>
        </w:rPr>
        <w:t xml:space="preserve">); </w:t>
      </w:r>
      <w:r w:rsidRPr="00873165">
        <w:rPr>
          <w:b/>
          <w:lang w:val="en-US"/>
        </w:rPr>
        <w:t>return</w:t>
      </w:r>
      <w:r w:rsidRPr="00AF64BF">
        <w:rPr>
          <w:lang w:val="en-US"/>
        </w:rPr>
        <w:t xml:space="preserve"> (</w:t>
      </w:r>
      <w:r w:rsidRPr="00E665F1">
        <w:rPr>
          <w:rStyle w:val="LienClasseC"/>
          <w:lang w:val="en-US"/>
        </w:rPr>
        <w:t>OverloadedLogicFunctions</w:t>
      </w:r>
      <w:r w:rsidRPr="00AF64BF">
        <w:rPr>
          <w:lang w:val="en-US"/>
        </w:rPr>
        <w:t>&amp;) *</w:t>
      </w:r>
      <w:r w:rsidRPr="00873165">
        <w:rPr>
          <w:b/>
          <w:lang w:val="en-US"/>
        </w:rPr>
        <w:t>this</w:t>
      </w:r>
      <w:r w:rsidRPr="00AF64BF">
        <w:rPr>
          <w:lang w:val="en-US"/>
        </w:rPr>
        <w:t>; }</w:t>
      </w:r>
    </w:p>
    <w:p w:rsidR="00A92E87" w:rsidRPr="00A92E87" w:rsidRDefault="00A92E87" w:rsidP="00A92E87">
      <w:pPr>
        <w:pStyle w:val="Dclarationdeclasse"/>
        <w:rPr>
          <w:lang w:val="en-US"/>
        </w:rPr>
      </w:pPr>
      <w:r w:rsidRPr="00A92E87">
        <w:rPr>
          <w:lang w:val="en-US"/>
        </w:rPr>
        <w:t xml:space="preserve">  </w:t>
      </w:r>
      <w:r w:rsidRPr="00A92E87">
        <w:rPr>
          <w:b/>
          <w:bCs/>
          <w:lang w:val="en-US"/>
        </w:rPr>
        <w:t>const</w:t>
      </w:r>
      <w:r w:rsidRPr="00A92E87">
        <w:rPr>
          <w:lang w:val="en-US"/>
        </w:rPr>
        <w:t xml:space="preserve"> </w:t>
      </w:r>
      <w:r w:rsidRPr="00E665F1">
        <w:rPr>
          <w:rStyle w:val="LienClasseC"/>
          <w:lang w:val="en-US"/>
        </w:rPr>
        <w:t>OverloadedLogicFunctions</w:t>
      </w:r>
      <w:r w:rsidRPr="00A92E87">
        <w:rPr>
          <w:lang w:val="en-US"/>
        </w:rPr>
        <w:t xml:space="preserve">&amp; </w:t>
      </w:r>
      <w:r w:rsidRPr="00E665F1">
        <w:rPr>
          <w:rStyle w:val="LienMthode"/>
          <w:lang w:val="en-US"/>
        </w:rPr>
        <w:t>asOverloadedLogicFunctions</w:t>
      </w:r>
      <w:r w:rsidRPr="00A92E87">
        <w:rPr>
          <w:lang w:val="en-US"/>
        </w:rPr>
        <w:t xml:space="preserve">() </w:t>
      </w:r>
      <w:r w:rsidRPr="00A92E87">
        <w:rPr>
          <w:b/>
          <w:bCs/>
          <w:lang w:val="en-US"/>
        </w:rPr>
        <w:t>const</w:t>
      </w:r>
    </w:p>
    <w:p w:rsidR="00AF64BF" w:rsidRPr="00A92E87" w:rsidRDefault="00AF64BF" w:rsidP="00AF64BF">
      <w:pPr>
        <w:pStyle w:val="Dclarationdeclasse"/>
        <w:rPr>
          <w:lang w:val="en-US"/>
        </w:rPr>
      </w:pPr>
      <w:r>
        <w:rPr>
          <w:lang w:val="en-US"/>
        </w:rPr>
        <w:t xml:space="preserve">    </w:t>
      </w:r>
      <w:r w:rsidRPr="00AF64BF">
        <w:rPr>
          <w:lang w:val="en-US"/>
        </w:rPr>
        <w:t xml:space="preserve">{ </w:t>
      </w:r>
      <w:r w:rsidRPr="00873165">
        <w:rPr>
          <w:b/>
          <w:lang w:val="en-US"/>
        </w:rPr>
        <w:t>assert</w:t>
      </w:r>
      <w:r w:rsidRPr="00AF64BF">
        <w:rPr>
          <w:lang w:val="en-US"/>
        </w:rPr>
        <w:t>(</w:t>
      </w:r>
      <w:r w:rsidRPr="00E665F1">
        <w:rPr>
          <w:rStyle w:val="LienMthode"/>
          <w:lang w:val="en-US"/>
        </w:rPr>
        <w:t>getType</w:t>
      </w:r>
      <w:r w:rsidRPr="00AF64BF">
        <w:rPr>
          <w:lang w:val="en-US"/>
        </w:rPr>
        <w:t xml:space="preserve">() == </w:t>
      </w:r>
      <w:r w:rsidRPr="00E665F1">
        <w:rPr>
          <w:rStyle w:val="LienConstante"/>
          <w:lang w:val="en-US"/>
        </w:rPr>
        <w:t>TOverloadedLogicFunctions</w:t>
      </w:r>
      <w:r w:rsidRPr="00AF64BF">
        <w:rPr>
          <w:lang w:val="en-US"/>
        </w:rPr>
        <w:t xml:space="preserve">); </w:t>
      </w:r>
      <w:r w:rsidRPr="00873165">
        <w:rPr>
          <w:b/>
          <w:lang w:val="en-US"/>
        </w:rPr>
        <w:t>return</w:t>
      </w:r>
      <w:r w:rsidRPr="00AF64BF">
        <w:rPr>
          <w:lang w:val="en-US"/>
        </w:rPr>
        <w:t xml:space="preserve"> (</w:t>
      </w:r>
      <w:r>
        <w:rPr>
          <w:lang w:val="en-US"/>
        </w:rPr>
        <w:t xml:space="preserve">const </w:t>
      </w:r>
      <w:r w:rsidRPr="00E665F1">
        <w:rPr>
          <w:rStyle w:val="LienClasseC"/>
          <w:lang w:val="en-US"/>
        </w:rPr>
        <w:t>OverloadedLogicFunctions</w:t>
      </w:r>
      <w:r w:rsidRPr="00AF64BF">
        <w:rPr>
          <w:lang w:val="en-US"/>
        </w:rPr>
        <w:t>&amp;) *</w:t>
      </w:r>
      <w:r w:rsidRPr="00873165">
        <w:rPr>
          <w:b/>
          <w:lang w:val="en-US"/>
        </w:rPr>
        <w:t>this</w:t>
      </w:r>
      <w:r w:rsidRPr="00AF64BF">
        <w:rPr>
          <w:lang w:val="en-US"/>
        </w:rPr>
        <w:t>; }</w:t>
      </w:r>
    </w:p>
    <w:p w:rsidR="00A92E87" w:rsidRPr="00A92E87" w:rsidRDefault="00A92E87" w:rsidP="00A92E87">
      <w:pPr>
        <w:pStyle w:val="Dclarationdeclasse"/>
        <w:rPr>
          <w:lang w:val="en-US"/>
        </w:rPr>
      </w:pPr>
      <w:r w:rsidRPr="00A92E87">
        <w:rPr>
          <w:lang w:val="en-US"/>
        </w:rPr>
        <w:t xml:space="preserve">  </w:t>
      </w:r>
      <w:r w:rsidRPr="00E665F1">
        <w:rPr>
          <w:rStyle w:val="LienClasseC"/>
          <w:lang w:val="en-US"/>
        </w:rPr>
        <w:t>LogicType</w:t>
      </w:r>
      <w:r w:rsidRPr="00A92E87">
        <w:rPr>
          <w:lang w:val="en-US"/>
        </w:rPr>
        <w:t xml:space="preserve">&amp; </w:t>
      </w:r>
      <w:r w:rsidRPr="00E665F1">
        <w:rPr>
          <w:rStyle w:val="LienMthode"/>
          <w:lang w:val="en-US"/>
        </w:rPr>
        <w:t>asLogicType</w:t>
      </w:r>
      <w:r w:rsidRPr="00A92E87">
        <w:rPr>
          <w:lang w:val="en-US"/>
        </w:rPr>
        <w:t>()</w:t>
      </w:r>
      <w:r w:rsidR="00AF64BF">
        <w:rPr>
          <w:lang w:val="en-US"/>
        </w:rPr>
        <w:t xml:space="preserve"> </w:t>
      </w:r>
      <w:r w:rsidR="00AF64BF" w:rsidRPr="00AF64BF">
        <w:rPr>
          <w:lang w:val="en-US"/>
        </w:rPr>
        <w:t xml:space="preserve">{ </w:t>
      </w:r>
      <w:r w:rsidR="00AF64BF" w:rsidRPr="00873165">
        <w:rPr>
          <w:b/>
          <w:lang w:val="en-US"/>
        </w:rPr>
        <w:t>assert</w:t>
      </w:r>
      <w:r w:rsidR="00AF64BF" w:rsidRPr="00AF64BF">
        <w:rPr>
          <w:lang w:val="en-US"/>
        </w:rPr>
        <w:t>(</w:t>
      </w:r>
      <w:r w:rsidR="00AF64BF" w:rsidRPr="00E665F1">
        <w:rPr>
          <w:rStyle w:val="LienMthode"/>
          <w:lang w:val="en-US"/>
        </w:rPr>
        <w:t>getType</w:t>
      </w:r>
      <w:r w:rsidR="00AF64BF" w:rsidRPr="00AF64BF">
        <w:rPr>
          <w:lang w:val="en-US"/>
        </w:rPr>
        <w:t xml:space="preserve">() == </w:t>
      </w:r>
      <w:r w:rsidR="00AF64BF" w:rsidRPr="00E665F1">
        <w:rPr>
          <w:rStyle w:val="LienConstante"/>
          <w:lang w:val="en-US"/>
        </w:rPr>
        <w:t>TLogicType</w:t>
      </w:r>
      <w:r w:rsidR="00AF64BF" w:rsidRPr="00AF64BF">
        <w:rPr>
          <w:lang w:val="en-US"/>
        </w:rPr>
        <w:t xml:space="preserve">); </w:t>
      </w:r>
      <w:r w:rsidR="00AF64BF" w:rsidRPr="00873165">
        <w:rPr>
          <w:b/>
          <w:lang w:val="en-US"/>
        </w:rPr>
        <w:t>return</w:t>
      </w:r>
      <w:r w:rsidR="00AF64BF" w:rsidRPr="00AF64BF">
        <w:rPr>
          <w:lang w:val="en-US"/>
        </w:rPr>
        <w:t xml:space="preserve"> (</w:t>
      </w:r>
      <w:r w:rsidR="00AF64BF" w:rsidRPr="00E665F1">
        <w:rPr>
          <w:rStyle w:val="LienClasseC"/>
          <w:lang w:val="en-US"/>
        </w:rPr>
        <w:t>LogicType</w:t>
      </w:r>
      <w:r w:rsidR="00AF64BF" w:rsidRPr="00AF64BF">
        <w:rPr>
          <w:lang w:val="en-US"/>
        </w:rPr>
        <w:t>&amp;) *</w:t>
      </w:r>
      <w:r w:rsidR="00AF64BF" w:rsidRPr="00873165">
        <w:rPr>
          <w:b/>
          <w:lang w:val="en-US"/>
        </w:rPr>
        <w:t>this</w:t>
      </w:r>
      <w:r w:rsidR="00AF64BF" w:rsidRPr="00AF64BF">
        <w:rPr>
          <w:lang w:val="en-US"/>
        </w:rPr>
        <w:t>; }</w:t>
      </w:r>
    </w:p>
    <w:p w:rsidR="00A92E87" w:rsidRPr="00A92E87" w:rsidRDefault="00A92E87" w:rsidP="00A92E87">
      <w:pPr>
        <w:pStyle w:val="Dclarationdeclasse"/>
        <w:rPr>
          <w:lang w:val="en-US"/>
        </w:rPr>
      </w:pPr>
      <w:r w:rsidRPr="00A92E87">
        <w:rPr>
          <w:lang w:val="en-US"/>
        </w:rPr>
        <w:t xml:space="preserve">  </w:t>
      </w:r>
      <w:r w:rsidRPr="00A92E87">
        <w:rPr>
          <w:b/>
          <w:bCs/>
          <w:lang w:val="en-US"/>
        </w:rPr>
        <w:t>const</w:t>
      </w:r>
      <w:r w:rsidRPr="00A92E87">
        <w:rPr>
          <w:lang w:val="en-US"/>
        </w:rPr>
        <w:t xml:space="preserve"> </w:t>
      </w:r>
      <w:r w:rsidRPr="00E665F1">
        <w:rPr>
          <w:rStyle w:val="LienClasseC"/>
          <w:lang w:val="en-US"/>
        </w:rPr>
        <w:t>LogicType</w:t>
      </w:r>
      <w:r w:rsidRPr="00A92E87">
        <w:rPr>
          <w:lang w:val="en-US"/>
        </w:rPr>
        <w:t xml:space="preserve">&amp; </w:t>
      </w:r>
      <w:r w:rsidRPr="00E665F1">
        <w:rPr>
          <w:rStyle w:val="LienMthode"/>
          <w:lang w:val="en-US"/>
        </w:rPr>
        <w:t>asLogicType</w:t>
      </w:r>
      <w:r w:rsidRPr="00A92E87">
        <w:rPr>
          <w:lang w:val="en-US"/>
        </w:rPr>
        <w:t xml:space="preserve">() </w:t>
      </w:r>
      <w:r w:rsidRPr="00A92E87">
        <w:rPr>
          <w:b/>
          <w:bCs/>
          <w:lang w:val="en-US"/>
        </w:rPr>
        <w:t>const</w:t>
      </w:r>
      <w:r w:rsidR="00AF64BF">
        <w:rPr>
          <w:lang w:val="en-US"/>
        </w:rPr>
        <w:t xml:space="preserve"> </w:t>
      </w:r>
      <w:r w:rsidR="00AF64BF" w:rsidRPr="00AF64BF">
        <w:rPr>
          <w:lang w:val="en-US"/>
        </w:rPr>
        <w:t xml:space="preserve">{ </w:t>
      </w:r>
      <w:r w:rsidR="00AF64BF" w:rsidRPr="00873165">
        <w:rPr>
          <w:b/>
          <w:lang w:val="en-US"/>
        </w:rPr>
        <w:t>assert</w:t>
      </w:r>
      <w:r w:rsidR="00AF64BF" w:rsidRPr="00AF64BF">
        <w:rPr>
          <w:lang w:val="en-US"/>
        </w:rPr>
        <w:t>(</w:t>
      </w:r>
      <w:r w:rsidR="00AF64BF" w:rsidRPr="00E665F1">
        <w:rPr>
          <w:rStyle w:val="LienMthode"/>
          <w:lang w:val="en-US"/>
        </w:rPr>
        <w:t>getType</w:t>
      </w:r>
      <w:r w:rsidR="00AF64BF" w:rsidRPr="00AF64BF">
        <w:rPr>
          <w:lang w:val="en-US"/>
        </w:rPr>
        <w:t xml:space="preserve">() == </w:t>
      </w:r>
      <w:r w:rsidR="00AF64BF" w:rsidRPr="00E665F1">
        <w:rPr>
          <w:rStyle w:val="LienConstante"/>
          <w:lang w:val="en-US"/>
        </w:rPr>
        <w:t>TLogicType</w:t>
      </w:r>
      <w:r w:rsidR="00AF64BF" w:rsidRPr="00AF64BF">
        <w:rPr>
          <w:lang w:val="en-US"/>
        </w:rPr>
        <w:t xml:space="preserve">); </w:t>
      </w:r>
      <w:r w:rsidR="00AF64BF" w:rsidRPr="00873165">
        <w:rPr>
          <w:b/>
          <w:lang w:val="en-US"/>
        </w:rPr>
        <w:t>return</w:t>
      </w:r>
      <w:r w:rsidR="00AF64BF" w:rsidRPr="00AF64BF">
        <w:rPr>
          <w:lang w:val="en-US"/>
        </w:rPr>
        <w:t xml:space="preserve"> (</w:t>
      </w:r>
      <w:r w:rsidR="00AF64BF" w:rsidRPr="00873165">
        <w:rPr>
          <w:b/>
          <w:lang w:val="en-US"/>
        </w:rPr>
        <w:t>const</w:t>
      </w:r>
      <w:r w:rsidR="00AF64BF">
        <w:rPr>
          <w:lang w:val="en-US"/>
        </w:rPr>
        <w:t xml:space="preserve"> </w:t>
      </w:r>
      <w:r w:rsidR="00AF64BF" w:rsidRPr="00E665F1">
        <w:rPr>
          <w:rStyle w:val="LienClasseC"/>
          <w:lang w:val="en-US"/>
        </w:rPr>
        <w:t>LogicType</w:t>
      </w:r>
      <w:r w:rsidR="00AF64BF" w:rsidRPr="00AF64BF">
        <w:rPr>
          <w:lang w:val="en-US"/>
        </w:rPr>
        <w:t>&amp;) *</w:t>
      </w:r>
      <w:r w:rsidR="00AF64BF" w:rsidRPr="00873165">
        <w:rPr>
          <w:b/>
          <w:lang w:val="en-US"/>
        </w:rPr>
        <w:t>this</w:t>
      </w:r>
      <w:r w:rsidR="00AF64BF" w:rsidRPr="00AF64BF">
        <w:rPr>
          <w:lang w:val="en-US"/>
        </w:rPr>
        <w:t>; }</w:t>
      </w:r>
    </w:p>
    <w:p w:rsidR="00A92E87" w:rsidRPr="00A92E87" w:rsidRDefault="00A92E87" w:rsidP="00A92E87">
      <w:pPr>
        <w:pStyle w:val="Dclarationdeclasse"/>
        <w:rPr>
          <w:lang w:val="en-US"/>
        </w:rPr>
      </w:pPr>
      <w:r w:rsidRPr="00A92E87">
        <w:rPr>
          <w:lang w:val="en-US"/>
        </w:rPr>
        <w:lastRenderedPageBreak/>
        <w:t xml:space="preserve">  </w:t>
      </w:r>
      <w:r w:rsidRPr="00E665F1">
        <w:rPr>
          <w:rStyle w:val="LienClasseC"/>
          <w:lang w:val="en-US"/>
        </w:rPr>
        <w:t>LogicConstructor</w:t>
      </w:r>
      <w:r w:rsidRPr="00A92E87">
        <w:rPr>
          <w:lang w:val="en-US"/>
        </w:rPr>
        <w:t xml:space="preserve">&amp; </w:t>
      </w:r>
      <w:r w:rsidRPr="00E665F1">
        <w:rPr>
          <w:rStyle w:val="LienMthode"/>
          <w:lang w:val="en-US"/>
        </w:rPr>
        <w:t>asLogicConstructor</w:t>
      </w:r>
      <w:r w:rsidRPr="00A92E87">
        <w:rPr>
          <w:lang w:val="en-US"/>
        </w:rPr>
        <w:t>()</w:t>
      </w:r>
      <w:r w:rsidR="00AF64BF">
        <w:rPr>
          <w:lang w:val="en-US"/>
        </w:rPr>
        <w:t xml:space="preserve"> </w:t>
      </w:r>
      <w:r w:rsidR="00AF64BF" w:rsidRPr="00AF64BF">
        <w:rPr>
          <w:lang w:val="en-US"/>
        </w:rPr>
        <w:t xml:space="preserve">{ </w:t>
      </w:r>
      <w:r w:rsidR="00AF64BF" w:rsidRPr="00873165">
        <w:rPr>
          <w:b/>
          <w:lang w:val="en-US"/>
        </w:rPr>
        <w:t>assert</w:t>
      </w:r>
      <w:r w:rsidR="00AF64BF" w:rsidRPr="00AF64BF">
        <w:rPr>
          <w:lang w:val="en-US"/>
        </w:rPr>
        <w:t>(</w:t>
      </w:r>
      <w:r w:rsidR="00AF64BF" w:rsidRPr="00E665F1">
        <w:rPr>
          <w:rStyle w:val="LienMthode"/>
          <w:lang w:val="en-US"/>
        </w:rPr>
        <w:t>getType</w:t>
      </w:r>
      <w:r w:rsidR="00AF64BF" w:rsidRPr="00AF64BF">
        <w:rPr>
          <w:lang w:val="en-US"/>
        </w:rPr>
        <w:t xml:space="preserve">() == </w:t>
      </w:r>
      <w:r w:rsidR="00AF64BF" w:rsidRPr="00E665F1">
        <w:rPr>
          <w:rStyle w:val="LienConstante"/>
          <w:lang w:val="en-US"/>
        </w:rPr>
        <w:t>TLogicConstructor</w:t>
      </w:r>
      <w:r w:rsidR="00AF64BF" w:rsidRPr="00AF64BF">
        <w:rPr>
          <w:lang w:val="en-US"/>
        </w:rPr>
        <w:t xml:space="preserve">); </w:t>
      </w:r>
      <w:r w:rsidR="00AF64BF" w:rsidRPr="00873165">
        <w:rPr>
          <w:b/>
          <w:lang w:val="en-US"/>
        </w:rPr>
        <w:t>return</w:t>
      </w:r>
      <w:r w:rsidR="00AF64BF" w:rsidRPr="00AF64BF">
        <w:rPr>
          <w:lang w:val="en-US"/>
        </w:rPr>
        <w:t xml:space="preserve"> (</w:t>
      </w:r>
      <w:r w:rsidR="00AF64BF" w:rsidRPr="00E665F1">
        <w:rPr>
          <w:rStyle w:val="LienClasseC"/>
          <w:lang w:val="en-US"/>
        </w:rPr>
        <w:t>LogicConstructor</w:t>
      </w:r>
      <w:r w:rsidR="00AF64BF" w:rsidRPr="00AF64BF">
        <w:rPr>
          <w:lang w:val="en-US"/>
        </w:rPr>
        <w:t>&amp;) *</w:t>
      </w:r>
      <w:r w:rsidR="00AF64BF" w:rsidRPr="00873165">
        <w:rPr>
          <w:b/>
          <w:lang w:val="en-US"/>
        </w:rPr>
        <w:t>this</w:t>
      </w:r>
      <w:r w:rsidR="00AF64BF" w:rsidRPr="00AF64BF">
        <w:rPr>
          <w:lang w:val="en-US"/>
        </w:rPr>
        <w:t>; }</w:t>
      </w:r>
    </w:p>
    <w:p w:rsidR="00A92E87" w:rsidRPr="00A92E87" w:rsidRDefault="00A92E87" w:rsidP="00A92E87">
      <w:pPr>
        <w:pStyle w:val="Dclarationdeclasse"/>
        <w:rPr>
          <w:lang w:val="en-US"/>
        </w:rPr>
      </w:pPr>
      <w:r w:rsidRPr="00A92E87">
        <w:rPr>
          <w:lang w:val="en-US"/>
        </w:rPr>
        <w:t xml:space="preserve">  </w:t>
      </w:r>
      <w:r w:rsidRPr="00A92E87">
        <w:rPr>
          <w:b/>
          <w:bCs/>
          <w:lang w:val="en-US"/>
        </w:rPr>
        <w:t>const</w:t>
      </w:r>
      <w:r w:rsidRPr="00A92E87">
        <w:rPr>
          <w:lang w:val="en-US"/>
        </w:rPr>
        <w:t xml:space="preserve"> </w:t>
      </w:r>
      <w:r w:rsidRPr="00E665F1">
        <w:rPr>
          <w:rStyle w:val="LienClasseC"/>
          <w:lang w:val="en-US"/>
        </w:rPr>
        <w:t>LogicConstructor</w:t>
      </w:r>
      <w:r w:rsidRPr="00A92E87">
        <w:rPr>
          <w:lang w:val="en-US"/>
        </w:rPr>
        <w:t xml:space="preserve">&amp; </w:t>
      </w:r>
      <w:r w:rsidRPr="00E665F1">
        <w:rPr>
          <w:rStyle w:val="LienMthode"/>
          <w:lang w:val="en-US"/>
        </w:rPr>
        <w:t>asLogicConstructor</w:t>
      </w:r>
      <w:r w:rsidRPr="00A92E87">
        <w:rPr>
          <w:lang w:val="en-US"/>
        </w:rPr>
        <w:t xml:space="preserve">() </w:t>
      </w:r>
      <w:r w:rsidRPr="00A92E87">
        <w:rPr>
          <w:b/>
          <w:bCs/>
          <w:lang w:val="en-US"/>
        </w:rPr>
        <w:t>const</w:t>
      </w:r>
      <w:r w:rsidR="00AF64BF">
        <w:rPr>
          <w:lang w:val="en-US"/>
        </w:rPr>
        <w:t xml:space="preserve"> </w:t>
      </w:r>
      <w:r w:rsidR="00AF64BF" w:rsidRPr="00AF64BF">
        <w:rPr>
          <w:lang w:val="en-US"/>
        </w:rPr>
        <w:t xml:space="preserve">{ </w:t>
      </w:r>
      <w:r w:rsidR="00AF64BF" w:rsidRPr="00873165">
        <w:rPr>
          <w:b/>
          <w:lang w:val="en-US"/>
        </w:rPr>
        <w:t>assert</w:t>
      </w:r>
      <w:r w:rsidR="00AF64BF" w:rsidRPr="00AF64BF">
        <w:rPr>
          <w:lang w:val="en-US"/>
        </w:rPr>
        <w:t>(</w:t>
      </w:r>
      <w:r w:rsidR="00AF64BF" w:rsidRPr="00E665F1">
        <w:rPr>
          <w:rStyle w:val="LienMthode"/>
          <w:lang w:val="en-US"/>
        </w:rPr>
        <w:t>getType</w:t>
      </w:r>
      <w:r w:rsidR="00AF64BF" w:rsidRPr="00AF64BF">
        <w:rPr>
          <w:lang w:val="en-US"/>
        </w:rPr>
        <w:t xml:space="preserve">() == </w:t>
      </w:r>
      <w:r w:rsidR="00AF64BF" w:rsidRPr="00E665F1">
        <w:rPr>
          <w:rStyle w:val="LienConstante"/>
          <w:lang w:val="en-US"/>
        </w:rPr>
        <w:t>TLogicConstructor</w:t>
      </w:r>
      <w:r w:rsidR="00AF64BF" w:rsidRPr="00AF64BF">
        <w:rPr>
          <w:lang w:val="en-US"/>
        </w:rPr>
        <w:t xml:space="preserve">); </w:t>
      </w:r>
      <w:r w:rsidR="00AF64BF" w:rsidRPr="00873165">
        <w:rPr>
          <w:b/>
          <w:lang w:val="en-US"/>
        </w:rPr>
        <w:t>return</w:t>
      </w:r>
      <w:r w:rsidR="00AF64BF" w:rsidRPr="00AF64BF">
        <w:rPr>
          <w:lang w:val="en-US"/>
        </w:rPr>
        <w:t xml:space="preserve"> (</w:t>
      </w:r>
      <w:r w:rsidR="00AF64BF" w:rsidRPr="00873165">
        <w:rPr>
          <w:b/>
          <w:lang w:val="en-US"/>
        </w:rPr>
        <w:t>const</w:t>
      </w:r>
      <w:r w:rsidR="00AF64BF" w:rsidRPr="00AF64BF">
        <w:rPr>
          <w:lang w:val="en-US"/>
        </w:rPr>
        <w:t xml:space="preserve"> </w:t>
      </w:r>
      <w:r w:rsidR="00AF64BF" w:rsidRPr="00E665F1">
        <w:rPr>
          <w:rStyle w:val="LienClasseC"/>
          <w:lang w:val="en-US"/>
        </w:rPr>
        <w:t>LogicConstructor</w:t>
      </w:r>
      <w:r w:rsidR="00AF64BF" w:rsidRPr="00AF64BF">
        <w:rPr>
          <w:lang w:val="en-US"/>
        </w:rPr>
        <w:t>&amp;) *</w:t>
      </w:r>
      <w:r w:rsidR="00AF64BF" w:rsidRPr="00873165">
        <w:rPr>
          <w:b/>
          <w:lang w:val="en-US"/>
        </w:rPr>
        <w:t>this</w:t>
      </w:r>
      <w:r w:rsidR="00AF64BF" w:rsidRPr="00AF64BF">
        <w:rPr>
          <w:lang w:val="en-US"/>
        </w:rPr>
        <w:t>; }</w:t>
      </w:r>
    </w:p>
    <w:p w:rsidR="00A92E87" w:rsidRPr="00A92E87" w:rsidRDefault="00A92E87" w:rsidP="00A92E87">
      <w:pPr>
        <w:pStyle w:val="Dclarationdeclasse"/>
        <w:rPr>
          <w:lang w:val="en-US"/>
        </w:rPr>
      </w:pPr>
      <w:r w:rsidRPr="00A92E87">
        <w:rPr>
          <w:lang w:val="en-US"/>
        </w:rPr>
        <w:t xml:space="preserve">  </w:t>
      </w:r>
      <w:r w:rsidRPr="00E665F1">
        <w:rPr>
          <w:rStyle w:val="LienClasseC"/>
          <w:lang w:val="en-US"/>
        </w:rPr>
        <w:t>Qualification</w:t>
      </w:r>
      <w:r w:rsidRPr="00A92E87">
        <w:rPr>
          <w:lang w:val="en-US"/>
        </w:rPr>
        <w:t xml:space="preserve">&amp; </w:t>
      </w:r>
      <w:r w:rsidRPr="00E665F1">
        <w:rPr>
          <w:rStyle w:val="LienMthode"/>
          <w:lang w:val="en-US"/>
        </w:rPr>
        <w:t>asQualification</w:t>
      </w:r>
      <w:r w:rsidRPr="00A92E87">
        <w:rPr>
          <w:lang w:val="en-US"/>
        </w:rPr>
        <w:t>()</w:t>
      </w:r>
      <w:r w:rsidR="00AF64BF">
        <w:rPr>
          <w:lang w:val="en-US"/>
        </w:rPr>
        <w:t xml:space="preserve"> </w:t>
      </w:r>
      <w:r w:rsidR="00AF64BF" w:rsidRPr="00AF64BF">
        <w:rPr>
          <w:lang w:val="en-US"/>
        </w:rPr>
        <w:t xml:space="preserve">{ </w:t>
      </w:r>
      <w:r w:rsidR="00AF64BF" w:rsidRPr="00873165">
        <w:rPr>
          <w:b/>
          <w:lang w:val="en-US"/>
        </w:rPr>
        <w:t>assert</w:t>
      </w:r>
      <w:r w:rsidR="00AF64BF" w:rsidRPr="00AF64BF">
        <w:rPr>
          <w:lang w:val="en-US"/>
        </w:rPr>
        <w:t>(</w:t>
      </w:r>
      <w:r w:rsidR="00AF64BF" w:rsidRPr="00E665F1">
        <w:rPr>
          <w:rStyle w:val="LienMthode"/>
          <w:lang w:val="en-US"/>
        </w:rPr>
        <w:t>getType</w:t>
      </w:r>
      <w:r w:rsidR="00AF64BF" w:rsidRPr="00AF64BF">
        <w:rPr>
          <w:lang w:val="en-US"/>
        </w:rPr>
        <w:t xml:space="preserve">() == </w:t>
      </w:r>
      <w:r w:rsidR="00AF64BF" w:rsidRPr="00E665F1">
        <w:rPr>
          <w:rStyle w:val="LienConstante"/>
          <w:lang w:val="en-US"/>
        </w:rPr>
        <w:t>TQualification</w:t>
      </w:r>
      <w:r w:rsidR="00AF64BF" w:rsidRPr="00AF64BF">
        <w:rPr>
          <w:lang w:val="en-US"/>
        </w:rPr>
        <w:t xml:space="preserve">); </w:t>
      </w:r>
      <w:r w:rsidR="00AF64BF" w:rsidRPr="00873165">
        <w:rPr>
          <w:b/>
          <w:lang w:val="en-US"/>
        </w:rPr>
        <w:t>return</w:t>
      </w:r>
      <w:r w:rsidR="00AF64BF" w:rsidRPr="00AF64BF">
        <w:rPr>
          <w:lang w:val="en-US"/>
        </w:rPr>
        <w:t xml:space="preserve"> (</w:t>
      </w:r>
      <w:r w:rsidR="00AF64BF" w:rsidRPr="00E665F1">
        <w:rPr>
          <w:rStyle w:val="LienClasseC"/>
          <w:lang w:val="en-US"/>
        </w:rPr>
        <w:t>Qualification</w:t>
      </w:r>
      <w:r w:rsidR="00AF64BF" w:rsidRPr="00AF64BF">
        <w:rPr>
          <w:lang w:val="en-US"/>
        </w:rPr>
        <w:t>&amp;) *</w:t>
      </w:r>
      <w:r w:rsidR="00AF64BF" w:rsidRPr="00873165">
        <w:rPr>
          <w:b/>
          <w:lang w:val="en-US"/>
        </w:rPr>
        <w:t>this</w:t>
      </w:r>
      <w:r w:rsidR="00AF64BF" w:rsidRPr="00AF64BF">
        <w:rPr>
          <w:lang w:val="en-US"/>
        </w:rPr>
        <w:t>; }</w:t>
      </w:r>
    </w:p>
    <w:p w:rsidR="00A92E87" w:rsidRPr="00A92E87" w:rsidRDefault="00A92E87" w:rsidP="00A92E87">
      <w:pPr>
        <w:pStyle w:val="Dclarationdeclasse"/>
        <w:rPr>
          <w:lang w:val="en-US"/>
        </w:rPr>
      </w:pPr>
      <w:r w:rsidRPr="00A92E87">
        <w:rPr>
          <w:lang w:val="en-US"/>
        </w:rPr>
        <w:t xml:space="preserve">  </w:t>
      </w:r>
      <w:r w:rsidRPr="00A92E87">
        <w:rPr>
          <w:b/>
          <w:bCs/>
          <w:lang w:val="en-US"/>
        </w:rPr>
        <w:t>const</w:t>
      </w:r>
      <w:r w:rsidRPr="00A92E87">
        <w:rPr>
          <w:lang w:val="en-US"/>
        </w:rPr>
        <w:t xml:space="preserve"> </w:t>
      </w:r>
      <w:r w:rsidRPr="00E665F1">
        <w:rPr>
          <w:rStyle w:val="LienClasseC"/>
          <w:lang w:val="en-US"/>
        </w:rPr>
        <w:t>Qualification</w:t>
      </w:r>
      <w:r w:rsidRPr="00A92E87">
        <w:rPr>
          <w:lang w:val="en-US"/>
        </w:rPr>
        <w:t xml:space="preserve">&amp; </w:t>
      </w:r>
      <w:r w:rsidRPr="00E665F1">
        <w:rPr>
          <w:rStyle w:val="LienMthode"/>
          <w:lang w:val="en-US"/>
        </w:rPr>
        <w:t>asQualification</w:t>
      </w:r>
      <w:r w:rsidRPr="00A92E87">
        <w:rPr>
          <w:lang w:val="en-US"/>
        </w:rPr>
        <w:t xml:space="preserve">() </w:t>
      </w:r>
      <w:r w:rsidRPr="00A92E87">
        <w:rPr>
          <w:b/>
          <w:bCs/>
          <w:lang w:val="en-US"/>
        </w:rPr>
        <w:t>const</w:t>
      </w:r>
      <w:r w:rsidR="00AF64BF">
        <w:rPr>
          <w:lang w:val="en-US"/>
        </w:rPr>
        <w:t xml:space="preserve"> </w:t>
      </w:r>
      <w:r w:rsidR="00AF64BF" w:rsidRPr="00AF64BF">
        <w:rPr>
          <w:lang w:val="en-US"/>
        </w:rPr>
        <w:t xml:space="preserve">{ </w:t>
      </w:r>
      <w:r w:rsidR="00AF64BF" w:rsidRPr="00873165">
        <w:rPr>
          <w:b/>
          <w:lang w:val="en-US"/>
        </w:rPr>
        <w:t>assert</w:t>
      </w:r>
      <w:r w:rsidR="00AF64BF" w:rsidRPr="00AF64BF">
        <w:rPr>
          <w:lang w:val="en-US"/>
        </w:rPr>
        <w:t>(</w:t>
      </w:r>
      <w:r w:rsidR="00AF64BF" w:rsidRPr="00E665F1">
        <w:rPr>
          <w:rStyle w:val="LienMthode"/>
          <w:lang w:val="en-US"/>
        </w:rPr>
        <w:t>getType</w:t>
      </w:r>
      <w:r w:rsidR="00AF64BF" w:rsidRPr="00AF64BF">
        <w:rPr>
          <w:lang w:val="en-US"/>
        </w:rPr>
        <w:t xml:space="preserve">() == </w:t>
      </w:r>
      <w:r w:rsidR="00AF64BF" w:rsidRPr="00E665F1">
        <w:rPr>
          <w:rStyle w:val="LienConstante"/>
          <w:lang w:val="en-US"/>
        </w:rPr>
        <w:t>TQualification</w:t>
      </w:r>
      <w:r w:rsidR="00AF64BF" w:rsidRPr="00AF64BF">
        <w:rPr>
          <w:lang w:val="en-US"/>
        </w:rPr>
        <w:t xml:space="preserve">); </w:t>
      </w:r>
      <w:r w:rsidR="00AF64BF" w:rsidRPr="00873165">
        <w:rPr>
          <w:b/>
          <w:lang w:val="en-US"/>
        </w:rPr>
        <w:t>return</w:t>
      </w:r>
      <w:r w:rsidR="00AF64BF" w:rsidRPr="00AF64BF">
        <w:rPr>
          <w:lang w:val="en-US"/>
        </w:rPr>
        <w:t xml:space="preserve"> (</w:t>
      </w:r>
      <w:r w:rsidR="00AF64BF">
        <w:rPr>
          <w:lang w:val="en-US"/>
        </w:rPr>
        <w:t xml:space="preserve">const </w:t>
      </w:r>
      <w:r w:rsidR="00AF64BF" w:rsidRPr="00E665F1">
        <w:rPr>
          <w:rStyle w:val="LienClasseC"/>
          <w:lang w:val="en-US"/>
        </w:rPr>
        <w:t>Qualification</w:t>
      </w:r>
      <w:r w:rsidR="00AF64BF" w:rsidRPr="00AF64BF">
        <w:rPr>
          <w:lang w:val="en-US"/>
        </w:rPr>
        <w:t>&amp;) *</w:t>
      </w:r>
      <w:r w:rsidR="00AF64BF" w:rsidRPr="00873165">
        <w:rPr>
          <w:b/>
          <w:lang w:val="en-US"/>
        </w:rPr>
        <w:t>this</w:t>
      </w:r>
      <w:r w:rsidR="00AF64BF" w:rsidRPr="00AF64BF">
        <w:rPr>
          <w:lang w:val="en-US"/>
        </w:rPr>
        <w:t>; }</w:t>
      </w:r>
    </w:p>
    <w:p w:rsidR="00A92E87" w:rsidRPr="00A92E87" w:rsidRDefault="00A92E87" w:rsidP="00A92E87">
      <w:pPr>
        <w:pStyle w:val="Dclarationdeclasse"/>
        <w:rPr>
          <w:lang w:val="en-US"/>
        </w:rPr>
      </w:pPr>
      <w:r w:rsidRPr="00A92E87">
        <w:rPr>
          <w:lang w:val="en-US"/>
        </w:rPr>
        <w:t xml:space="preserve">  </w:t>
      </w:r>
      <w:r w:rsidRPr="00E665F1">
        <w:rPr>
          <w:rStyle w:val="LienClasseC"/>
          <w:lang w:val="en-US"/>
        </w:rPr>
        <w:t>TemplateQualification</w:t>
      </w:r>
      <w:r w:rsidRPr="00A92E87">
        <w:rPr>
          <w:lang w:val="en-US"/>
        </w:rPr>
        <w:t xml:space="preserve">&amp; </w:t>
      </w:r>
      <w:r w:rsidRPr="00E665F1">
        <w:rPr>
          <w:rStyle w:val="LienMthode"/>
          <w:lang w:val="en-US"/>
        </w:rPr>
        <w:t>asTemplateQualification</w:t>
      </w:r>
      <w:r w:rsidRPr="00A92E87">
        <w:rPr>
          <w:lang w:val="en-US"/>
        </w:rPr>
        <w:t>()</w:t>
      </w:r>
      <w:r w:rsidR="00AF64BF">
        <w:rPr>
          <w:lang w:val="en-US"/>
        </w:rPr>
        <w:t xml:space="preserve"> </w:t>
      </w:r>
      <w:r w:rsidR="00AF64BF" w:rsidRPr="00AF64BF">
        <w:rPr>
          <w:lang w:val="en-US"/>
        </w:rPr>
        <w:t xml:space="preserve">{ </w:t>
      </w:r>
      <w:r w:rsidR="00AF64BF" w:rsidRPr="00873165">
        <w:rPr>
          <w:b/>
          <w:lang w:val="en-US"/>
        </w:rPr>
        <w:t>assert</w:t>
      </w:r>
      <w:r w:rsidR="00AF64BF" w:rsidRPr="00AF64BF">
        <w:rPr>
          <w:lang w:val="en-US"/>
        </w:rPr>
        <w:t>(</w:t>
      </w:r>
      <w:r w:rsidR="00AF64BF" w:rsidRPr="00E665F1">
        <w:rPr>
          <w:rStyle w:val="LienMthode"/>
          <w:lang w:val="en-US"/>
        </w:rPr>
        <w:t>getType</w:t>
      </w:r>
      <w:r w:rsidR="00AF64BF" w:rsidRPr="00AF64BF">
        <w:rPr>
          <w:lang w:val="en-US"/>
        </w:rPr>
        <w:t xml:space="preserve">() == </w:t>
      </w:r>
      <w:r w:rsidR="00AF64BF" w:rsidRPr="00E665F1">
        <w:rPr>
          <w:rStyle w:val="LienConstante"/>
          <w:lang w:val="en-US"/>
        </w:rPr>
        <w:t>TTemplateQualification</w:t>
      </w:r>
      <w:r w:rsidR="00AF64BF" w:rsidRPr="00AF64BF">
        <w:rPr>
          <w:lang w:val="en-US"/>
        </w:rPr>
        <w:t xml:space="preserve">); </w:t>
      </w:r>
      <w:r w:rsidR="00AF64BF" w:rsidRPr="00873165">
        <w:rPr>
          <w:b/>
          <w:lang w:val="en-US"/>
        </w:rPr>
        <w:t>return</w:t>
      </w:r>
      <w:r w:rsidR="00AF64BF" w:rsidRPr="00AF64BF">
        <w:rPr>
          <w:lang w:val="en-US"/>
        </w:rPr>
        <w:t xml:space="preserve"> (</w:t>
      </w:r>
      <w:r w:rsidR="00AF64BF" w:rsidRPr="00E665F1">
        <w:rPr>
          <w:rStyle w:val="LienClasseC"/>
          <w:lang w:val="en-US"/>
        </w:rPr>
        <w:t>TemplateQualification</w:t>
      </w:r>
      <w:r w:rsidR="00AF64BF" w:rsidRPr="00AF64BF">
        <w:rPr>
          <w:lang w:val="en-US"/>
        </w:rPr>
        <w:t>&amp;) *</w:t>
      </w:r>
      <w:r w:rsidR="00AF64BF" w:rsidRPr="00873165">
        <w:rPr>
          <w:b/>
          <w:lang w:val="en-US"/>
        </w:rPr>
        <w:t>this</w:t>
      </w:r>
      <w:r w:rsidR="00AF64BF" w:rsidRPr="00AF64BF">
        <w:rPr>
          <w:lang w:val="en-US"/>
        </w:rPr>
        <w:t>; }</w:t>
      </w:r>
    </w:p>
    <w:p w:rsidR="00AF64BF" w:rsidRDefault="00A92E87" w:rsidP="00A92E87">
      <w:pPr>
        <w:pStyle w:val="Dclarationdeclasse"/>
        <w:rPr>
          <w:lang w:val="en-US"/>
        </w:rPr>
      </w:pPr>
      <w:r w:rsidRPr="00A92E87">
        <w:rPr>
          <w:lang w:val="en-US"/>
        </w:rPr>
        <w:t xml:space="preserve">  </w:t>
      </w:r>
      <w:r w:rsidRPr="00A92E87">
        <w:rPr>
          <w:b/>
          <w:bCs/>
          <w:lang w:val="en-US"/>
        </w:rPr>
        <w:t>const</w:t>
      </w:r>
      <w:r w:rsidRPr="00A92E87">
        <w:rPr>
          <w:lang w:val="en-US"/>
        </w:rPr>
        <w:t xml:space="preserve"> </w:t>
      </w:r>
      <w:r w:rsidRPr="00E665F1">
        <w:rPr>
          <w:rStyle w:val="LienClasseC"/>
          <w:lang w:val="en-US"/>
        </w:rPr>
        <w:t>TemplateQualification</w:t>
      </w:r>
      <w:r w:rsidRPr="00A92E87">
        <w:rPr>
          <w:lang w:val="en-US"/>
        </w:rPr>
        <w:t xml:space="preserve">&amp; </w:t>
      </w:r>
      <w:r w:rsidRPr="00E665F1">
        <w:rPr>
          <w:rStyle w:val="LienMthode"/>
          <w:lang w:val="en-US"/>
        </w:rPr>
        <w:t>asTemplateQualification</w:t>
      </w:r>
      <w:r w:rsidRPr="00A92E87">
        <w:rPr>
          <w:lang w:val="en-US"/>
        </w:rPr>
        <w:t xml:space="preserve">() </w:t>
      </w:r>
      <w:r w:rsidRPr="00A92E87">
        <w:rPr>
          <w:b/>
          <w:bCs/>
          <w:lang w:val="en-US"/>
        </w:rPr>
        <w:t>const</w:t>
      </w:r>
    </w:p>
    <w:p w:rsidR="00A92E87" w:rsidRPr="00A92E87" w:rsidRDefault="00AF64BF" w:rsidP="00A92E87">
      <w:pPr>
        <w:pStyle w:val="Dclarationdeclasse"/>
        <w:rPr>
          <w:lang w:val="en-US"/>
        </w:rPr>
      </w:pPr>
      <w:r>
        <w:rPr>
          <w:lang w:val="en-US"/>
        </w:rPr>
        <w:t xml:space="preserve">    </w:t>
      </w:r>
      <w:r w:rsidRPr="00AF64BF">
        <w:rPr>
          <w:lang w:val="en-US"/>
        </w:rPr>
        <w:t xml:space="preserve">{ </w:t>
      </w:r>
      <w:r w:rsidRPr="00873165">
        <w:rPr>
          <w:b/>
          <w:lang w:val="en-US"/>
        </w:rPr>
        <w:t>assert</w:t>
      </w:r>
      <w:r w:rsidRPr="00AF64BF">
        <w:rPr>
          <w:lang w:val="en-US"/>
        </w:rPr>
        <w:t>(</w:t>
      </w:r>
      <w:r w:rsidRPr="00E665F1">
        <w:rPr>
          <w:rStyle w:val="LienMthode"/>
          <w:lang w:val="en-US"/>
        </w:rPr>
        <w:t>getType</w:t>
      </w:r>
      <w:r w:rsidRPr="00AF64BF">
        <w:rPr>
          <w:lang w:val="en-US"/>
        </w:rPr>
        <w:t xml:space="preserve">() == </w:t>
      </w:r>
      <w:r w:rsidRPr="00E665F1">
        <w:rPr>
          <w:rStyle w:val="LienConstante"/>
          <w:lang w:val="en-US"/>
        </w:rPr>
        <w:t>TTemplateQualification</w:t>
      </w:r>
      <w:r w:rsidRPr="00AF64BF">
        <w:rPr>
          <w:lang w:val="en-US"/>
        </w:rPr>
        <w:t xml:space="preserve">); </w:t>
      </w:r>
      <w:r w:rsidRPr="00873165">
        <w:rPr>
          <w:b/>
          <w:lang w:val="en-US"/>
        </w:rPr>
        <w:t>return</w:t>
      </w:r>
      <w:r w:rsidRPr="00AF64BF">
        <w:rPr>
          <w:lang w:val="en-US"/>
        </w:rPr>
        <w:t xml:space="preserve"> (</w:t>
      </w:r>
      <w:r w:rsidRPr="00873165">
        <w:rPr>
          <w:b/>
          <w:lang w:val="en-US"/>
        </w:rPr>
        <w:t>const</w:t>
      </w:r>
      <w:r>
        <w:rPr>
          <w:lang w:val="en-US"/>
        </w:rPr>
        <w:t xml:space="preserve"> </w:t>
      </w:r>
      <w:r w:rsidRPr="00E665F1">
        <w:rPr>
          <w:rStyle w:val="LienClasseC"/>
          <w:lang w:val="en-US"/>
        </w:rPr>
        <w:t>TemplateQualification</w:t>
      </w:r>
      <w:r w:rsidRPr="00AF64BF">
        <w:rPr>
          <w:lang w:val="en-US"/>
        </w:rPr>
        <w:t>&amp;) *</w:t>
      </w:r>
      <w:r w:rsidRPr="00873165">
        <w:rPr>
          <w:b/>
          <w:lang w:val="en-US"/>
        </w:rPr>
        <w:t>this</w:t>
      </w:r>
      <w:r w:rsidRPr="00AF64BF">
        <w:rPr>
          <w:lang w:val="en-US"/>
        </w:rPr>
        <w:t>; }</w:t>
      </w:r>
    </w:p>
    <w:p w:rsidR="00A92E87" w:rsidRPr="00A92E87" w:rsidRDefault="00A92E87" w:rsidP="00A92E87">
      <w:pPr>
        <w:pStyle w:val="Dclarationdeclasse"/>
        <w:rPr>
          <w:lang w:val="en-US"/>
        </w:rPr>
      </w:pPr>
    </w:p>
    <w:p w:rsidR="00A92E87" w:rsidRPr="00A92E87" w:rsidRDefault="00A92E87" w:rsidP="00A92E87">
      <w:pPr>
        <w:pStyle w:val="Dclarationdeclasse"/>
        <w:rPr>
          <w:lang w:val="en-US"/>
        </w:rPr>
      </w:pPr>
      <w:r w:rsidRPr="00A92E87">
        <w:rPr>
          <w:lang w:val="en-US"/>
        </w:rPr>
        <w:t xml:space="preserve">  </w:t>
      </w:r>
      <w:r w:rsidRPr="00E665F1">
        <w:rPr>
          <w:rStyle w:val="LienClasseC"/>
          <w:lang w:val="en-US"/>
        </w:rPr>
        <w:t>NestedContext</w:t>
      </w:r>
      <w:r w:rsidRPr="00A92E87">
        <w:rPr>
          <w:lang w:val="en-US"/>
        </w:rPr>
        <w:t xml:space="preserve">* </w:t>
      </w:r>
      <w:r w:rsidRPr="00E665F1">
        <w:rPr>
          <w:rStyle w:val="LienMthode"/>
          <w:lang w:val="en-US"/>
        </w:rPr>
        <w:t>sparent</w:t>
      </w:r>
      <w:r w:rsidRPr="00A92E87">
        <w:rPr>
          <w:lang w:val="en-US"/>
        </w:rPr>
        <w:t xml:space="preserve">() </w:t>
      </w:r>
      <w:r w:rsidRPr="00A92E87">
        <w:rPr>
          <w:b/>
          <w:bCs/>
          <w:lang w:val="en-US"/>
        </w:rPr>
        <w:t>const</w:t>
      </w:r>
      <w:r w:rsidRPr="00A92E87">
        <w:rPr>
          <w:lang w:val="en-US"/>
        </w:rPr>
        <w:t xml:space="preserve"> { </w:t>
      </w:r>
      <w:r w:rsidRPr="00A92E87">
        <w:rPr>
          <w:b/>
          <w:bCs/>
          <w:lang w:val="en-US"/>
        </w:rPr>
        <w:t>return</w:t>
      </w:r>
      <w:r w:rsidRPr="00A92E87">
        <w:rPr>
          <w:lang w:val="en-US"/>
        </w:rPr>
        <w:t xml:space="preserve"> </w:t>
      </w:r>
      <w:r w:rsidRPr="00E665F1">
        <w:rPr>
          <w:rStyle w:val="LienChamps"/>
          <w:lang w:val="en-US"/>
        </w:rPr>
        <w:t>_parent</w:t>
      </w:r>
      <w:r w:rsidRPr="00A92E87">
        <w:rPr>
          <w:lang w:val="en-US"/>
        </w:rPr>
        <w:t>; }</w:t>
      </w:r>
    </w:p>
    <w:p w:rsidR="00A92E87" w:rsidRDefault="00A92E87" w:rsidP="00A92E87">
      <w:pPr>
        <w:pStyle w:val="Dclarationdeclasse"/>
      </w:pPr>
      <w:r w:rsidRPr="00402142">
        <w:rPr>
          <w:lang w:val="en-US"/>
        </w:rPr>
        <w:t xml:space="preserve">  </w:t>
      </w:r>
      <w:r>
        <w:rPr>
          <w:b/>
          <w:bCs/>
        </w:rPr>
        <w:t>void</w:t>
      </w:r>
      <w:r>
        <w:t xml:space="preserve"> </w:t>
      </w:r>
      <w:r w:rsidRPr="00873165">
        <w:rPr>
          <w:rStyle w:val="LienMthode"/>
        </w:rPr>
        <w:t>setParent</w:t>
      </w:r>
      <w:r>
        <w:t>(</w:t>
      </w:r>
      <w:r w:rsidRPr="00873165">
        <w:rPr>
          <w:rStyle w:val="LienClasseC"/>
        </w:rPr>
        <w:t>NestedContext</w:t>
      </w:r>
      <w:r>
        <w:t xml:space="preserve">* parent) { </w:t>
      </w:r>
      <w:r w:rsidRPr="00873165">
        <w:rPr>
          <w:b/>
        </w:rPr>
        <w:t>assert</w:t>
      </w:r>
      <w:r>
        <w:t>(!</w:t>
      </w:r>
      <w:r w:rsidRPr="00873165">
        <w:rPr>
          <w:rStyle w:val="LienChamps"/>
        </w:rPr>
        <w:t>_parent</w:t>
      </w:r>
      <w:r>
        <w:t xml:space="preserve">); </w:t>
      </w:r>
      <w:r w:rsidRPr="00873165">
        <w:rPr>
          <w:rStyle w:val="LienChamps"/>
        </w:rPr>
        <w:t>_parent</w:t>
      </w:r>
      <w:r>
        <w:t xml:space="preserve"> = parent; }</w:t>
      </w:r>
    </w:p>
    <w:p w:rsidR="00A92E87" w:rsidRPr="00A92E87" w:rsidRDefault="00A92E87" w:rsidP="00A92E87">
      <w:pPr>
        <w:pStyle w:val="Dclarationdeclasse"/>
        <w:rPr>
          <w:lang w:val="en-US"/>
        </w:rPr>
      </w:pPr>
      <w:r w:rsidRPr="00402142">
        <w:t xml:space="preserve">  </w:t>
      </w:r>
      <w:r w:rsidRPr="00A92E87">
        <w:rPr>
          <w:b/>
          <w:bCs/>
          <w:lang w:val="en-US"/>
        </w:rPr>
        <w:t>bool</w:t>
      </w:r>
      <w:r w:rsidRPr="00A92E87">
        <w:rPr>
          <w:lang w:val="en-US"/>
        </w:rPr>
        <w:t xml:space="preserve"> </w:t>
      </w:r>
      <w:r w:rsidRPr="00E665F1">
        <w:rPr>
          <w:rStyle w:val="LienMthode"/>
          <w:lang w:val="en-US"/>
        </w:rPr>
        <w:t>hasParent</w:t>
      </w:r>
      <w:r w:rsidRPr="00A92E87">
        <w:rPr>
          <w:lang w:val="en-US"/>
        </w:rPr>
        <w:t xml:space="preserve">() </w:t>
      </w:r>
      <w:r w:rsidRPr="00A92E87">
        <w:rPr>
          <w:b/>
          <w:bCs/>
          <w:lang w:val="en-US"/>
        </w:rPr>
        <w:t>const</w:t>
      </w:r>
      <w:r w:rsidRPr="00A92E87">
        <w:rPr>
          <w:lang w:val="en-US"/>
        </w:rPr>
        <w:t xml:space="preserve"> { </w:t>
      </w:r>
      <w:r w:rsidRPr="00A92E87">
        <w:rPr>
          <w:b/>
          <w:bCs/>
          <w:lang w:val="en-US"/>
        </w:rPr>
        <w:t>return</w:t>
      </w:r>
      <w:r w:rsidRPr="00A92E87">
        <w:rPr>
          <w:lang w:val="en-US"/>
        </w:rPr>
        <w:t xml:space="preserve"> </w:t>
      </w:r>
      <w:r w:rsidRPr="00E665F1">
        <w:rPr>
          <w:rStyle w:val="LienChamps"/>
          <w:lang w:val="en-US"/>
        </w:rPr>
        <w:t>_parent</w:t>
      </w:r>
      <w:r w:rsidRPr="00A92E87">
        <w:rPr>
          <w:lang w:val="en-US"/>
        </w:rPr>
        <w:t xml:space="preserve"> != </w:t>
      </w:r>
      <w:r w:rsidRPr="00A92E87">
        <w:rPr>
          <w:b/>
          <w:bCs/>
          <w:lang w:val="en-US"/>
        </w:rPr>
        <w:t>NULL</w:t>
      </w:r>
      <w:r w:rsidRPr="00A92E87">
        <w:rPr>
          <w:lang w:val="en-US"/>
        </w:rPr>
        <w:t>; }</w:t>
      </w:r>
    </w:p>
    <w:p w:rsidR="00A92E87" w:rsidRPr="00A92E87" w:rsidRDefault="00A92E87" w:rsidP="00A92E87">
      <w:pPr>
        <w:pStyle w:val="Dclarationdeclasse"/>
        <w:rPr>
          <w:lang w:val="en-US"/>
        </w:rPr>
      </w:pPr>
      <w:r w:rsidRPr="00A92E87">
        <w:rPr>
          <w:lang w:val="en-US"/>
        </w:rPr>
        <w:t xml:space="preserve">  </w:t>
      </w:r>
      <w:r w:rsidRPr="00A92E87">
        <w:rPr>
          <w:b/>
          <w:bCs/>
          <w:lang w:val="en-US"/>
        </w:rPr>
        <w:t>bool</w:t>
      </w:r>
      <w:r w:rsidRPr="00A92E87">
        <w:rPr>
          <w:lang w:val="en-US"/>
        </w:rPr>
        <w:t xml:space="preserve"> </w:t>
      </w:r>
      <w:r w:rsidRPr="00E665F1">
        <w:rPr>
          <w:rStyle w:val="LienMthode"/>
          <w:lang w:val="en-US"/>
        </w:rPr>
        <w:t>hasSoons</w:t>
      </w:r>
      <w:r w:rsidRPr="00A92E87">
        <w:rPr>
          <w:lang w:val="en-US"/>
        </w:rPr>
        <w:t xml:space="preserve">() </w:t>
      </w:r>
      <w:r w:rsidRPr="00A92E87">
        <w:rPr>
          <w:b/>
          <w:bCs/>
          <w:lang w:val="en-US"/>
        </w:rPr>
        <w:t>const</w:t>
      </w:r>
      <w:r w:rsidRPr="00A92E87">
        <w:rPr>
          <w:lang w:val="en-US"/>
        </w:rPr>
        <w:t xml:space="preserve"> </w:t>
      </w:r>
      <w:r>
        <w:rPr>
          <w:lang w:val="en-US"/>
        </w:rPr>
        <w:t xml:space="preserve"> </w:t>
      </w:r>
      <w:r w:rsidRPr="00A92E87">
        <w:rPr>
          <w:lang w:val="en-US"/>
        </w:rPr>
        <w:t xml:space="preserve">{ </w:t>
      </w:r>
      <w:r w:rsidRPr="00A92E87">
        <w:rPr>
          <w:b/>
          <w:bCs/>
          <w:lang w:val="en-US"/>
        </w:rPr>
        <w:t>return</w:t>
      </w:r>
      <w:r w:rsidRPr="00A92E87">
        <w:rPr>
          <w:lang w:val="en-US"/>
        </w:rPr>
        <w:t xml:space="preserve"> </w:t>
      </w:r>
      <w:r w:rsidRPr="00E665F1">
        <w:rPr>
          <w:b/>
          <w:lang w:val="en-US"/>
        </w:rPr>
        <w:t>const_cast</w:t>
      </w:r>
      <w:r w:rsidRPr="00A92E87">
        <w:rPr>
          <w:lang w:val="en-US"/>
        </w:rPr>
        <w:t>&lt;</w:t>
      </w:r>
      <w:r w:rsidRPr="00E665F1">
        <w:rPr>
          <w:rStyle w:val="LienClasseC"/>
          <w:lang w:val="en-US"/>
        </w:rPr>
        <w:t>NestedContext</w:t>
      </w:r>
      <w:r w:rsidRPr="00A92E87">
        <w:rPr>
          <w:lang w:val="en-US"/>
        </w:rPr>
        <w:t>*&gt;(</w:t>
      </w:r>
      <w:r w:rsidRPr="00A92E87">
        <w:rPr>
          <w:b/>
          <w:bCs/>
          <w:lang w:val="en-US"/>
        </w:rPr>
        <w:t>this</w:t>
      </w:r>
      <w:r w:rsidRPr="00A92E87">
        <w:rPr>
          <w:lang w:val="en-US"/>
        </w:rPr>
        <w:t>)-&gt;</w:t>
      </w:r>
      <w:r w:rsidR="00513FE9">
        <w:rPr>
          <w:rStyle w:val="LienMthode"/>
          <w:lang w:val="en-US"/>
        </w:rPr>
        <w:t>ssons</w:t>
      </w:r>
      <w:r w:rsidRPr="00A92E87">
        <w:rPr>
          <w:lang w:val="en-US"/>
        </w:rPr>
        <w:t xml:space="preserve">() != </w:t>
      </w:r>
      <w:r w:rsidRPr="00A92E87">
        <w:rPr>
          <w:b/>
          <w:bCs/>
          <w:lang w:val="en-US"/>
        </w:rPr>
        <w:t>NULL</w:t>
      </w:r>
      <w:r w:rsidRPr="00A92E87">
        <w:rPr>
          <w:lang w:val="en-US"/>
        </w:rPr>
        <w:t>; }</w:t>
      </w:r>
    </w:p>
    <w:p w:rsidR="00A92E87" w:rsidRPr="00A92E87" w:rsidRDefault="00A92E87" w:rsidP="00A92E87">
      <w:pPr>
        <w:pStyle w:val="Dclarationdeclasse"/>
        <w:rPr>
          <w:lang w:val="en-US"/>
        </w:rPr>
      </w:pPr>
      <w:r w:rsidRPr="00A92E87">
        <w:rPr>
          <w:lang w:val="en-US"/>
        </w:rPr>
        <w:t xml:space="preserve">       </w:t>
      </w:r>
    </w:p>
    <w:p w:rsidR="00A92E87" w:rsidRPr="00A92E87" w:rsidRDefault="00A92E87" w:rsidP="00A92E87">
      <w:pPr>
        <w:pStyle w:val="Dclarationdeclasse"/>
        <w:rPr>
          <w:lang w:val="en-US"/>
        </w:rPr>
      </w:pPr>
      <w:r w:rsidRPr="00A92E87">
        <w:rPr>
          <w:lang w:val="en-US"/>
        </w:rPr>
        <w:t xml:space="preserve">  </w:t>
      </w:r>
      <w:r w:rsidRPr="00A92E87">
        <w:rPr>
          <w:b/>
          <w:bCs/>
          <w:lang w:val="en-US"/>
        </w:rPr>
        <w:t>struct</w:t>
      </w:r>
      <w:r w:rsidRPr="00A92E87">
        <w:rPr>
          <w:lang w:val="en-US"/>
        </w:rPr>
        <w:t xml:space="preserve"> </w:t>
      </w:r>
      <w:r w:rsidRPr="00E665F1">
        <w:rPr>
          <w:rStyle w:val="DfinitionClasse"/>
          <w:lang w:val="en-US"/>
        </w:rPr>
        <w:t>Less</w:t>
      </w:r>
      <w:r w:rsidRPr="00A92E87">
        <w:rPr>
          <w:lang w:val="en-US"/>
        </w:rPr>
        <w:t xml:space="preserve"> {</w:t>
      </w:r>
    </w:p>
    <w:p w:rsidR="00A92E87" w:rsidRPr="00A92E87" w:rsidRDefault="00A92E87" w:rsidP="00A92E87">
      <w:pPr>
        <w:pStyle w:val="Dclarationdeclasse"/>
        <w:rPr>
          <w:lang w:val="en-US"/>
        </w:rPr>
      </w:pPr>
      <w:r w:rsidRPr="00A92E87">
        <w:rPr>
          <w:lang w:val="en-US"/>
        </w:rPr>
        <w:t xml:space="preserve">    </w:t>
      </w:r>
      <w:r w:rsidRPr="00A92E87">
        <w:rPr>
          <w:b/>
          <w:bCs/>
          <w:lang w:val="en-US"/>
        </w:rPr>
        <w:t>bool</w:t>
      </w:r>
      <w:r w:rsidRPr="00A92E87">
        <w:rPr>
          <w:lang w:val="en-US"/>
        </w:rPr>
        <w:t xml:space="preserve"> </w:t>
      </w:r>
      <w:r w:rsidRPr="00E665F1">
        <w:rPr>
          <w:rStyle w:val="LienMthode"/>
          <w:b/>
          <w:lang w:val="en-US"/>
        </w:rPr>
        <w:t>operator</w:t>
      </w:r>
      <w:r w:rsidRPr="00E665F1">
        <w:rPr>
          <w:rStyle w:val="LienMthode"/>
          <w:lang w:val="en-US"/>
        </w:rPr>
        <w:t>()</w:t>
      </w:r>
      <w:r w:rsidRPr="00A92E87">
        <w:rPr>
          <w:lang w:val="en-US"/>
        </w:rPr>
        <w:t>(</w:t>
      </w:r>
      <w:r w:rsidRPr="00A92E87">
        <w:rPr>
          <w:b/>
          <w:bCs/>
          <w:lang w:val="en-US"/>
        </w:rPr>
        <w:t>const</w:t>
      </w:r>
      <w:r w:rsidRPr="00A92E87">
        <w:rPr>
          <w:lang w:val="en-US"/>
        </w:rPr>
        <w:t xml:space="preserve"> </w:t>
      </w:r>
      <w:r w:rsidRPr="00E665F1">
        <w:rPr>
          <w:rStyle w:val="LienClasseC"/>
          <w:lang w:val="en-US"/>
        </w:rPr>
        <w:t>NestedContext</w:t>
      </w:r>
      <w:r w:rsidRPr="00A92E87">
        <w:rPr>
          <w:lang w:val="en-US"/>
        </w:rPr>
        <w:t xml:space="preserve">* c1, </w:t>
      </w:r>
      <w:r w:rsidRPr="00A92E87">
        <w:rPr>
          <w:b/>
          <w:bCs/>
          <w:lang w:val="en-US"/>
        </w:rPr>
        <w:t>const</w:t>
      </w:r>
      <w:r w:rsidRPr="00A92E87">
        <w:rPr>
          <w:lang w:val="en-US"/>
        </w:rPr>
        <w:t xml:space="preserve"> </w:t>
      </w:r>
      <w:r w:rsidRPr="00E665F1">
        <w:rPr>
          <w:rStyle w:val="LienClasseC"/>
          <w:lang w:val="en-US"/>
        </w:rPr>
        <w:t>NestedContext</w:t>
      </w:r>
      <w:r w:rsidRPr="00A92E87">
        <w:rPr>
          <w:lang w:val="en-US"/>
        </w:rPr>
        <w:t xml:space="preserve">* c2) </w:t>
      </w:r>
      <w:r w:rsidRPr="00A92E87">
        <w:rPr>
          <w:b/>
          <w:bCs/>
          <w:lang w:val="en-US"/>
        </w:rPr>
        <w:t>const</w:t>
      </w:r>
    </w:p>
    <w:p w:rsidR="00A92E87" w:rsidRPr="00A92E87" w:rsidRDefault="00A92E87" w:rsidP="00A92E87">
      <w:pPr>
        <w:pStyle w:val="Dclarationdeclasse"/>
        <w:rPr>
          <w:lang w:val="en-US"/>
        </w:rPr>
      </w:pPr>
      <w:r w:rsidRPr="00A92E87">
        <w:rPr>
          <w:lang w:val="en-US"/>
        </w:rPr>
        <w:t xml:space="preserve">      { </w:t>
      </w:r>
      <w:r w:rsidRPr="00A92E87">
        <w:rPr>
          <w:b/>
          <w:bCs/>
          <w:lang w:val="en-US"/>
        </w:rPr>
        <w:t>if</w:t>
      </w:r>
      <w:r w:rsidRPr="00A92E87">
        <w:rPr>
          <w:lang w:val="en-US"/>
        </w:rPr>
        <w:t xml:space="preserve">(!c1) </w:t>
      </w:r>
      <w:r w:rsidRPr="00A92E87">
        <w:rPr>
          <w:b/>
          <w:bCs/>
          <w:lang w:val="en-US"/>
        </w:rPr>
        <w:t>return</w:t>
      </w:r>
      <w:r w:rsidRPr="00A92E87">
        <w:rPr>
          <w:lang w:val="en-US"/>
        </w:rPr>
        <w:t xml:space="preserve"> c2; </w:t>
      </w:r>
      <w:r w:rsidRPr="00A92E87">
        <w:rPr>
          <w:i/>
          <w:iCs/>
          <w:color w:val="0000FF"/>
          <w:lang w:val="en-US"/>
        </w:rPr>
        <w:t>// NULL is less than everything</w:t>
      </w:r>
    </w:p>
    <w:p w:rsidR="00A92E87" w:rsidRPr="00A92E87" w:rsidRDefault="00A92E87" w:rsidP="00A92E87">
      <w:pPr>
        <w:pStyle w:val="Dclarationdeclasse"/>
        <w:rPr>
          <w:lang w:val="en-US"/>
        </w:rPr>
      </w:pPr>
      <w:r w:rsidRPr="00A92E87">
        <w:rPr>
          <w:lang w:val="en-US"/>
        </w:rPr>
        <w:t xml:space="preserve">        </w:t>
      </w:r>
      <w:r w:rsidRPr="00A92E87">
        <w:rPr>
          <w:b/>
          <w:bCs/>
          <w:lang w:val="en-US"/>
        </w:rPr>
        <w:t>if</w:t>
      </w:r>
      <w:r w:rsidRPr="00A92E87">
        <w:rPr>
          <w:lang w:val="en-US"/>
        </w:rPr>
        <w:t xml:space="preserve">(!c2) </w:t>
      </w:r>
      <w:r w:rsidRPr="00A92E87">
        <w:rPr>
          <w:b/>
          <w:bCs/>
          <w:lang w:val="en-US"/>
        </w:rPr>
        <w:t>return</w:t>
      </w:r>
      <w:r w:rsidRPr="00A92E87">
        <w:rPr>
          <w:lang w:val="en-US"/>
        </w:rPr>
        <w:t xml:space="preserve"> </w:t>
      </w:r>
      <w:r w:rsidRPr="00A92E87">
        <w:rPr>
          <w:b/>
          <w:bCs/>
          <w:lang w:val="en-US"/>
        </w:rPr>
        <w:t>false</w:t>
      </w:r>
      <w:r w:rsidRPr="00A92E87">
        <w:rPr>
          <w:lang w:val="en-US"/>
        </w:rPr>
        <w:t>;</w:t>
      </w:r>
    </w:p>
    <w:p w:rsidR="00A92E87" w:rsidRPr="00A92E87" w:rsidRDefault="00A92E87" w:rsidP="00A92E87">
      <w:pPr>
        <w:pStyle w:val="Dclarationdeclasse"/>
        <w:rPr>
          <w:lang w:val="en-US"/>
        </w:rPr>
      </w:pPr>
      <w:r w:rsidRPr="00A92E87">
        <w:rPr>
          <w:lang w:val="en-US"/>
        </w:rPr>
        <w:t xml:space="preserve">        </w:t>
      </w:r>
      <w:r w:rsidRPr="00A92E87">
        <w:rPr>
          <w:b/>
          <w:bCs/>
          <w:lang w:val="en-US"/>
        </w:rPr>
        <w:t>return</w:t>
      </w:r>
      <w:r w:rsidRPr="00A92E87">
        <w:rPr>
          <w:lang w:val="en-US"/>
        </w:rPr>
        <w:t xml:space="preserve"> c1-&gt;</w:t>
      </w:r>
      <w:r w:rsidRPr="00E665F1">
        <w:rPr>
          <w:rStyle w:val="LienMthode"/>
          <w:lang w:val="en-US"/>
        </w:rPr>
        <w:t>compare</w:t>
      </w:r>
      <w:r w:rsidRPr="00A92E87">
        <w:rPr>
          <w:lang w:val="en-US"/>
        </w:rPr>
        <w:t>(*c2) &lt; 0;</w:t>
      </w:r>
    </w:p>
    <w:p w:rsidR="00A92E87" w:rsidRPr="00A92E87" w:rsidRDefault="00A92E87" w:rsidP="00A92E87">
      <w:pPr>
        <w:pStyle w:val="Dclarationdeclasse"/>
        <w:rPr>
          <w:lang w:val="en-US"/>
        </w:rPr>
      </w:pPr>
      <w:r w:rsidRPr="00A92E87">
        <w:rPr>
          <w:lang w:val="en-US"/>
        </w:rPr>
        <w:t xml:space="preserve">      }</w:t>
      </w:r>
    </w:p>
    <w:p w:rsidR="00A92E87" w:rsidRPr="00A92E87" w:rsidRDefault="00A92E87" w:rsidP="00A92E87">
      <w:pPr>
        <w:pStyle w:val="Dclarationdeclasse"/>
        <w:rPr>
          <w:lang w:val="en-US"/>
        </w:rPr>
      </w:pPr>
      <w:r w:rsidRPr="00A92E87">
        <w:rPr>
          <w:lang w:val="en-US"/>
        </w:rPr>
        <w:t xml:space="preserve">  };</w:t>
      </w:r>
    </w:p>
    <w:p w:rsidR="00A92E87" w:rsidRPr="00A92E87" w:rsidRDefault="00A92E87" w:rsidP="00A92E87">
      <w:pPr>
        <w:pStyle w:val="Dclarationdeclasse"/>
        <w:rPr>
          <w:lang w:val="en-US"/>
        </w:rPr>
      </w:pPr>
      <w:r w:rsidRPr="00A92E87">
        <w:rPr>
          <w:lang w:val="en-US"/>
        </w:rPr>
        <w:t xml:space="preserve">  </w:t>
      </w:r>
      <w:r w:rsidRPr="00A92E87">
        <w:rPr>
          <w:b/>
          <w:bCs/>
          <w:lang w:val="en-US"/>
        </w:rPr>
        <w:t>virtual</w:t>
      </w:r>
      <w:r w:rsidRPr="00A92E87">
        <w:rPr>
          <w:lang w:val="en-US"/>
        </w:rPr>
        <w:t xml:space="preserve"> </w:t>
      </w:r>
      <w:r w:rsidRPr="00A92E87">
        <w:rPr>
          <w:b/>
          <w:bCs/>
          <w:lang w:val="en-US"/>
        </w:rPr>
        <w:t>int</w:t>
      </w:r>
      <w:r w:rsidRPr="00A92E87">
        <w:rPr>
          <w:lang w:val="en-US"/>
        </w:rPr>
        <w:t xml:space="preserve"> </w:t>
      </w:r>
      <w:r w:rsidRPr="00E665F1">
        <w:rPr>
          <w:rStyle w:val="LienMthode"/>
          <w:lang w:val="en-US"/>
        </w:rPr>
        <w:t>compare</w:t>
      </w:r>
      <w:r w:rsidRPr="00A92E87">
        <w:rPr>
          <w:lang w:val="en-US"/>
        </w:rPr>
        <w:t>(</w:t>
      </w:r>
      <w:r w:rsidRPr="00A92E87">
        <w:rPr>
          <w:b/>
          <w:bCs/>
          <w:lang w:val="en-US"/>
        </w:rPr>
        <w:t>const</w:t>
      </w:r>
      <w:r w:rsidRPr="00A92E87">
        <w:rPr>
          <w:lang w:val="en-US"/>
        </w:rPr>
        <w:t xml:space="preserve"> </w:t>
      </w:r>
      <w:r w:rsidRPr="00E665F1">
        <w:rPr>
          <w:rStyle w:val="LienClasseC"/>
          <w:lang w:val="en-US"/>
        </w:rPr>
        <w:t>NestedContext</w:t>
      </w:r>
      <w:r w:rsidRPr="00A92E87">
        <w:rPr>
          <w:lang w:val="en-US"/>
        </w:rPr>
        <w:t xml:space="preserve">&amp; c) </w:t>
      </w:r>
      <w:r w:rsidRPr="00A92E87">
        <w:rPr>
          <w:b/>
          <w:bCs/>
          <w:lang w:val="en-US"/>
        </w:rPr>
        <w:t>const</w:t>
      </w:r>
      <w:r>
        <w:rPr>
          <w:lang w:val="en-US"/>
        </w:rPr>
        <w:t xml:space="preserve"> </w:t>
      </w:r>
      <w:r w:rsidRPr="00A92E87">
        <w:rPr>
          <w:lang w:val="en-US"/>
        </w:rPr>
        <w:t xml:space="preserve">{ </w:t>
      </w:r>
      <w:r w:rsidRPr="00A92E87">
        <w:rPr>
          <w:b/>
          <w:bCs/>
          <w:lang w:val="en-US"/>
        </w:rPr>
        <w:t>return</w:t>
      </w:r>
      <w:r w:rsidRPr="00A92E87">
        <w:rPr>
          <w:lang w:val="en-US"/>
        </w:rPr>
        <w:t xml:space="preserve"> </w:t>
      </w:r>
      <w:r w:rsidRPr="00A92E87">
        <w:rPr>
          <w:b/>
          <w:bCs/>
          <w:lang w:val="en-US"/>
        </w:rPr>
        <w:t>this</w:t>
      </w:r>
      <w:r w:rsidRPr="00A92E87">
        <w:rPr>
          <w:lang w:val="en-US"/>
        </w:rPr>
        <w:t>-&gt;</w:t>
      </w:r>
      <w:r w:rsidRPr="00E665F1">
        <w:rPr>
          <w:rStyle w:val="LienChamps"/>
          <w:lang w:val="en-US"/>
        </w:rPr>
        <w:t>_name</w:t>
      </w:r>
      <w:r w:rsidRPr="00A92E87">
        <w:rPr>
          <w:lang w:val="en-US"/>
        </w:rPr>
        <w:t>.compare(c.</w:t>
      </w:r>
      <w:r w:rsidRPr="00E665F1">
        <w:rPr>
          <w:rStyle w:val="LienChamps"/>
          <w:lang w:val="en-US"/>
        </w:rPr>
        <w:t>_name</w:t>
      </w:r>
      <w:r w:rsidRPr="00A92E87">
        <w:rPr>
          <w:lang w:val="en-US"/>
        </w:rPr>
        <w:t>); }</w:t>
      </w:r>
    </w:p>
    <w:p w:rsidR="00A92E87" w:rsidRPr="00A92E87" w:rsidRDefault="00A92E87" w:rsidP="00A92E87">
      <w:pPr>
        <w:pStyle w:val="Dclarationdeclasse"/>
        <w:rPr>
          <w:lang w:val="en-US"/>
        </w:rPr>
      </w:pPr>
      <w:r w:rsidRPr="00A92E87">
        <w:rPr>
          <w:lang w:val="en-US"/>
        </w:rPr>
        <w:t xml:space="preserve">  </w:t>
      </w:r>
      <w:r w:rsidRPr="00A92E87">
        <w:rPr>
          <w:b/>
          <w:bCs/>
          <w:lang w:val="en-US"/>
        </w:rPr>
        <w:t>typedef</w:t>
      </w:r>
      <w:r w:rsidRPr="00A92E87">
        <w:rPr>
          <w:lang w:val="en-US"/>
        </w:rPr>
        <w:t xml:space="preserve"> </w:t>
      </w:r>
      <w:r w:rsidRPr="00E665F1">
        <w:rPr>
          <w:rStyle w:val="LienUnit"/>
          <w:lang w:val="en-US"/>
        </w:rPr>
        <w:t>std</w:t>
      </w:r>
      <w:r w:rsidRPr="00A92E87">
        <w:rPr>
          <w:lang w:val="en-US"/>
        </w:rPr>
        <w:t>::</w:t>
      </w:r>
      <w:r w:rsidRPr="00E665F1">
        <w:rPr>
          <w:rStyle w:val="LienClasseC"/>
          <w:lang w:val="en-US"/>
        </w:rPr>
        <w:t>set</w:t>
      </w:r>
      <w:r w:rsidRPr="00A92E87">
        <w:rPr>
          <w:lang w:val="en-US"/>
        </w:rPr>
        <w:t>&lt;</w:t>
      </w:r>
      <w:r w:rsidRPr="00E665F1">
        <w:rPr>
          <w:rStyle w:val="LienClasseC"/>
          <w:lang w:val="en-US"/>
        </w:rPr>
        <w:t>NestedContext</w:t>
      </w:r>
      <w:r w:rsidRPr="00A92E87">
        <w:rPr>
          <w:lang w:val="en-US"/>
        </w:rPr>
        <w:t xml:space="preserve">*, Less&gt; </w:t>
      </w:r>
      <w:r w:rsidRPr="00E665F1">
        <w:rPr>
          <w:rStyle w:val="LienClasseC"/>
          <w:lang w:val="en-US"/>
        </w:rPr>
        <w:t>SoonsSet</w:t>
      </w:r>
      <w:r w:rsidRPr="00A92E87">
        <w:rPr>
          <w:lang w:val="en-US"/>
        </w:rPr>
        <w:t>;</w:t>
      </w:r>
    </w:p>
    <w:p w:rsidR="00A92E87" w:rsidRPr="00A92E87" w:rsidRDefault="00A92E87" w:rsidP="00A92E87">
      <w:pPr>
        <w:pStyle w:val="Dclarationdeclasse"/>
        <w:rPr>
          <w:lang w:val="en-US"/>
        </w:rPr>
      </w:pPr>
      <w:r w:rsidRPr="00A92E87">
        <w:rPr>
          <w:lang w:val="en-US"/>
        </w:rPr>
        <w:t xml:space="preserve">  </w:t>
      </w:r>
      <w:r w:rsidRPr="00A92E87">
        <w:rPr>
          <w:b/>
          <w:bCs/>
          <w:lang w:val="en-US"/>
        </w:rPr>
        <w:t>virtual</w:t>
      </w:r>
      <w:r w:rsidRPr="00A92E87">
        <w:rPr>
          <w:lang w:val="en-US"/>
        </w:rPr>
        <w:t xml:space="preserve"> </w:t>
      </w:r>
      <w:r w:rsidRPr="00E665F1">
        <w:rPr>
          <w:rStyle w:val="LienClasseC"/>
          <w:lang w:val="en-US"/>
        </w:rPr>
        <w:t>SoonsSet</w:t>
      </w:r>
      <w:r w:rsidRPr="00A92E87">
        <w:rPr>
          <w:lang w:val="en-US"/>
        </w:rPr>
        <w:t xml:space="preserve">* </w:t>
      </w:r>
      <w:r w:rsidR="00513FE9">
        <w:rPr>
          <w:rStyle w:val="LienMthode"/>
          <w:lang w:val="en-US"/>
        </w:rPr>
        <w:t>ssons</w:t>
      </w:r>
      <w:r w:rsidRPr="00A92E87">
        <w:rPr>
          <w:lang w:val="en-US"/>
        </w:rPr>
        <w:t xml:space="preserve">() { </w:t>
      </w:r>
      <w:r w:rsidRPr="00A92E87">
        <w:rPr>
          <w:b/>
          <w:bCs/>
          <w:lang w:val="en-US"/>
        </w:rPr>
        <w:t>return</w:t>
      </w:r>
      <w:r w:rsidRPr="00A92E87">
        <w:rPr>
          <w:lang w:val="en-US"/>
        </w:rPr>
        <w:t xml:space="preserve"> </w:t>
      </w:r>
      <w:r w:rsidRPr="00A92E87">
        <w:rPr>
          <w:b/>
          <w:bCs/>
          <w:lang w:val="en-US"/>
        </w:rPr>
        <w:t>NULL</w:t>
      </w:r>
      <w:r w:rsidRPr="00A92E87">
        <w:rPr>
          <w:lang w:val="en-US"/>
        </w:rPr>
        <w:t>; }</w:t>
      </w:r>
    </w:p>
    <w:p w:rsidR="00A92E87" w:rsidRPr="00A92E87" w:rsidRDefault="00A92E87" w:rsidP="00A92E87">
      <w:pPr>
        <w:pStyle w:val="Dclarationdeclasse"/>
        <w:rPr>
          <w:lang w:val="en-US"/>
        </w:rPr>
      </w:pPr>
      <w:r w:rsidRPr="00A92E87">
        <w:rPr>
          <w:lang w:val="en-US"/>
        </w:rPr>
        <w:t xml:space="preserve">  </w:t>
      </w:r>
      <w:r w:rsidRPr="00E665F1">
        <w:rPr>
          <w:rStyle w:val="LienClasseC"/>
          <w:lang w:val="en-US"/>
        </w:rPr>
        <w:t>SoonsSet</w:t>
      </w:r>
      <w:r w:rsidRPr="00A92E87">
        <w:rPr>
          <w:lang w:val="en-US"/>
        </w:rPr>
        <w:t xml:space="preserve">&amp; </w:t>
      </w:r>
      <w:r w:rsidR="00513FE9">
        <w:rPr>
          <w:rStyle w:val="LienMthode"/>
          <w:lang w:val="en-US"/>
        </w:rPr>
        <w:t>sons</w:t>
      </w:r>
      <w:r w:rsidRPr="00A92E87">
        <w:rPr>
          <w:lang w:val="en-US"/>
        </w:rPr>
        <w:t>()</w:t>
      </w:r>
      <w:r>
        <w:rPr>
          <w:lang w:val="en-US"/>
        </w:rPr>
        <w:t xml:space="preserve"> </w:t>
      </w:r>
      <w:r w:rsidRPr="00A92E87">
        <w:rPr>
          <w:lang w:val="en-US"/>
        </w:rPr>
        <w:t xml:space="preserve">{ </w:t>
      </w:r>
      <w:r w:rsidRPr="00E665F1">
        <w:rPr>
          <w:rStyle w:val="LienClasseC"/>
          <w:lang w:val="en-US"/>
        </w:rPr>
        <w:t>SoonsSet</w:t>
      </w:r>
      <w:r w:rsidRPr="00A92E87">
        <w:rPr>
          <w:lang w:val="en-US"/>
        </w:rPr>
        <w:t xml:space="preserve">* result = </w:t>
      </w:r>
      <w:r w:rsidR="00513FE9">
        <w:rPr>
          <w:rStyle w:val="LienMthode"/>
          <w:lang w:val="en-US"/>
        </w:rPr>
        <w:t>ssons</w:t>
      </w:r>
      <w:r w:rsidRPr="00A92E87">
        <w:rPr>
          <w:lang w:val="en-US"/>
        </w:rPr>
        <w:t>();</w:t>
      </w:r>
      <w:r>
        <w:rPr>
          <w:lang w:val="en-US"/>
        </w:rPr>
        <w:t xml:space="preserve"> </w:t>
      </w:r>
      <w:r w:rsidRPr="00873165">
        <w:rPr>
          <w:b/>
          <w:lang w:val="en-US"/>
        </w:rPr>
        <w:t>assert</w:t>
      </w:r>
      <w:r w:rsidRPr="00A92E87">
        <w:rPr>
          <w:lang w:val="en-US"/>
        </w:rPr>
        <w:t>(result);</w:t>
      </w:r>
      <w:r>
        <w:rPr>
          <w:lang w:val="en-US"/>
        </w:rPr>
        <w:t xml:space="preserve"> </w:t>
      </w:r>
      <w:r w:rsidRPr="00A92E87">
        <w:rPr>
          <w:b/>
          <w:bCs/>
          <w:lang w:val="en-US"/>
        </w:rPr>
        <w:t>return</w:t>
      </w:r>
      <w:r w:rsidRPr="00A92E87">
        <w:rPr>
          <w:lang w:val="en-US"/>
        </w:rPr>
        <w:t xml:space="preserve"> *result;</w:t>
      </w:r>
      <w:r>
        <w:rPr>
          <w:lang w:val="en-US"/>
        </w:rPr>
        <w:t xml:space="preserve"> </w:t>
      </w:r>
      <w:r w:rsidRPr="00A92E87">
        <w:rPr>
          <w:lang w:val="en-US"/>
        </w:rPr>
        <w:t>}</w:t>
      </w:r>
    </w:p>
    <w:p w:rsidR="00A92E87" w:rsidRPr="00A92E87" w:rsidRDefault="00A92E87" w:rsidP="00A92E87">
      <w:pPr>
        <w:pStyle w:val="Dclarationdeclasse"/>
        <w:rPr>
          <w:lang w:val="en-US"/>
        </w:rPr>
      </w:pPr>
      <w:r w:rsidRPr="00A92E87">
        <w:rPr>
          <w:lang w:val="en-US"/>
        </w:rPr>
        <w:t xml:space="preserve">  </w:t>
      </w:r>
      <w:r w:rsidRPr="00A92E87">
        <w:rPr>
          <w:b/>
          <w:bCs/>
          <w:lang w:val="en-US"/>
        </w:rPr>
        <w:t>const</w:t>
      </w:r>
      <w:r w:rsidRPr="00A92E87">
        <w:rPr>
          <w:lang w:val="en-US"/>
        </w:rPr>
        <w:t xml:space="preserve"> </w:t>
      </w:r>
      <w:r w:rsidRPr="00E665F1">
        <w:rPr>
          <w:rStyle w:val="LienClasseC"/>
          <w:lang w:val="en-US"/>
        </w:rPr>
        <w:t>SoonsSet</w:t>
      </w:r>
      <w:r w:rsidRPr="00A92E87">
        <w:rPr>
          <w:lang w:val="en-US"/>
        </w:rPr>
        <w:t xml:space="preserve">&amp; </w:t>
      </w:r>
      <w:r w:rsidR="00513FE9">
        <w:rPr>
          <w:rStyle w:val="LienMthode"/>
          <w:lang w:val="en-US"/>
        </w:rPr>
        <w:t>sons</w:t>
      </w:r>
      <w:r w:rsidRPr="00A92E87">
        <w:rPr>
          <w:lang w:val="en-US"/>
        </w:rPr>
        <w:t xml:space="preserve">() </w:t>
      </w:r>
      <w:r w:rsidRPr="00A92E87">
        <w:rPr>
          <w:b/>
          <w:bCs/>
          <w:lang w:val="en-US"/>
        </w:rPr>
        <w:t>const</w:t>
      </w:r>
      <w:r>
        <w:rPr>
          <w:lang w:val="en-US"/>
        </w:rPr>
        <w:t xml:space="preserve"> </w:t>
      </w:r>
      <w:r w:rsidRPr="00A92E87">
        <w:rPr>
          <w:lang w:val="en-US"/>
        </w:rPr>
        <w:t xml:space="preserve">{ </w:t>
      </w:r>
      <w:r w:rsidRPr="00E665F1">
        <w:rPr>
          <w:rStyle w:val="LienClasseC"/>
          <w:lang w:val="en-US"/>
        </w:rPr>
        <w:t>SoonsSet</w:t>
      </w:r>
      <w:r w:rsidRPr="00A92E87">
        <w:rPr>
          <w:lang w:val="en-US"/>
        </w:rPr>
        <w:t xml:space="preserve">* result = </w:t>
      </w:r>
      <w:r w:rsidRPr="00E665F1">
        <w:rPr>
          <w:b/>
          <w:lang w:val="en-US"/>
        </w:rPr>
        <w:t>const_cast</w:t>
      </w:r>
      <w:r w:rsidRPr="00A92E87">
        <w:rPr>
          <w:lang w:val="en-US"/>
        </w:rPr>
        <w:t>&lt;</w:t>
      </w:r>
      <w:r w:rsidRPr="00E665F1">
        <w:rPr>
          <w:rStyle w:val="LienClasseC"/>
          <w:lang w:val="en-US"/>
        </w:rPr>
        <w:t>NestedContext</w:t>
      </w:r>
      <w:r w:rsidRPr="00A92E87">
        <w:rPr>
          <w:lang w:val="en-US"/>
        </w:rPr>
        <w:t>*&gt;(</w:t>
      </w:r>
      <w:r w:rsidRPr="00A92E87">
        <w:rPr>
          <w:b/>
          <w:bCs/>
          <w:lang w:val="en-US"/>
        </w:rPr>
        <w:t>this</w:t>
      </w:r>
      <w:r w:rsidRPr="00A92E87">
        <w:rPr>
          <w:lang w:val="en-US"/>
        </w:rPr>
        <w:t>)-&gt;</w:t>
      </w:r>
      <w:r w:rsidR="00513FE9">
        <w:rPr>
          <w:rStyle w:val="LienMthode"/>
          <w:lang w:val="en-US"/>
        </w:rPr>
        <w:t>ssons</w:t>
      </w:r>
      <w:r w:rsidRPr="00A92E87">
        <w:rPr>
          <w:lang w:val="en-US"/>
        </w:rPr>
        <w:t>();</w:t>
      </w:r>
      <w:r>
        <w:rPr>
          <w:lang w:val="en-US"/>
        </w:rPr>
        <w:t xml:space="preserve"> </w:t>
      </w:r>
      <w:r w:rsidRPr="00873165">
        <w:rPr>
          <w:b/>
          <w:lang w:val="en-US"/>
        </w:rPr>
        <w:t>assert</w:t>
      </w:r>
      <w:r w:rsidRPr="00A92E87">
        <w:rPr>
          <w:lang w:val="en-US"/>
        </w:rPr>
        <w:t>(result);</w:t>
      </w:r>
      <w:r>
        <w:rPr>
          <w:lang w:val="en-US"/>
        </w:rPr>
        <w:t xml:space="preserve"> </w:t>
      </w:r>
      <w:r w:rsidRPr="00A92E87">
        <w:rPr>
          <w:b/>
          <w:bCs/>
          <w:lang w:val="en-US"/>
        </w:rPr>
        <w:t>return</w:t>
      </w:r>
      <w:r w:rsidRPr="00A92E87">
        <w:rPr>
          <w:lang w:val="en-US"/>
        </w:rPr>
        <w:t xml:space="preserve"> *result;</w:t>
      </w:r>
      <w:r>
        <w:rPr>
          <w:lang w:val="en-US"/>
        </w:rPr>
        <w:t xml:space="preserve"> </w:t>
      </w:r>
      <w:r w:rsidRPr="00A92E87">
        <w:rPr>
          <w:lang w:val="en-US"/>
        </w:rPr>
        <w:t>}</w:t>
      </w:r>
    </w:p>
    <w:p w:rsidR="00A92E87" w:rsidRDefault="00A92E87" w:rsidP="00A92E87">
      <w:pPr>
        <w:pStyle w:val="Dclarationdeclasse"/>
        <w:rPr>
          <w:lang w:val="en-US"/>
        </w:rPr>
      </w:pPr>
      <w:r w:rsidRPr="00A92E87">
        <w:rPr>
          <w:lang w:val="en-US"/>
        </w:rPr>
        <w:t>};</w:t>
      </w:r>
    </w:p>
    <w:p w:rsidR="006A63E5" w:rsidRDefault="006A63E5" w:rsidP="00A92E87">
      <w:pPr>
        <w:pStyle w:val="Dclarationdeclasse"/>
        <w:rPr>
          <w:lang w:val="en-US"/>
        </w:rPr>
      </w:pPr>
    </w:p>
    <w:p w:rsidR="006A63E5" w:rsidRPr="006A63E5" w:rsidRDefault="006A63E5" w:rsidP="006A63E5">
      <w:pPr>
        <w:pStyle w:val="Dclarationdeclasse"/>
        <w:rPr>
          <w:lang w:val="en-US"/>
        </w:rPr>
      </w:pPr>
      <w:r w:rsidRPr="006A63E5">
        <w:rPr>
          <w:b/>
          <w:bCs/>
          <w:lang w:val="en-US"/>
        </w:rPr>
        <w:t>class</w:t>
      </w:r>
      <w:r w:rsidRPr="006A63E5">
        <w:rPr>
          <w:lang w:val="en-US"/>
        </w:rPr>
        <w:t xml:space="preserve"> </w:t>
      </w:r>
      <w:r w:rsidRPr="00E665F1">
        <w:rPr>
          <w:rStyle w:val="DfinitionClasse"/>
          <w:lang w:val="en-US"/>
        </w:rPr>
        <w:t>LogicVariable</w:t>
      </w:r>
      <w:r w:rsidRPr="006A63E5">
        <w:rPr>
          <w:lang w:val="en-US"/>
        </w:rPr>
        <w:t xml:space="preserve"> : </w:t>
      </w:r>
      <w:r w:rsidRPr="006A63E5">
        <w:rPr>
          <w:b/>
          <w:bCs/>
          <w:lang w:val="en-US"/>
        </w:rPr>
        <w:t>public</w:t>
      </w:r>
      <w:r w:rsidRPr="006A63E5">
        <w:rPr>
          <w:lang w:val="en-US"/>
        </w:rPr>
        <w:t xml:space="preserve"> </w:t>
      </w:r>
      <w:r w:rsidRPr="00E665F1">
        <w:rPr>
          <w:rStyle w:val="DfinitionHritage"/>
          <w:lang w:val="en-US"/>
        </w:rPr>
        <w:t>NestedContext</w:t>
      </w:r>
      <w:r w:rsidRPr="006A63E5">
        <w:rPr>
          <w:lang w:val="en-US"/>
        </w:rPr>
        <w:t xml:space="preserve"> {</w:t>
      </w:r>
    </w:p>
    <w:p w:rsidR="006A63E5" w:rsidRPr="006A63E5" w:rsidRDefault="006A63E5" w:rsidP="006A63E5">
      <w:pPr>
        <w:pStyle w:val="Dclarationdeclasse"/>
        <w:rPr>
          <w:lang w:val="en-US"/>
        </w:rPr>
      </w:pPr>
      <w:r w:rsidRPr="006A63E5">
        <w:rPr>
          <w:b/>
          <w:bCs/>
          <w:lang w:val="en-US"/>
        </w:rPr>
        <w:t>private</w:t>
      </w:r>
      <w:r w:rsidRPr="006A63E5">
        <w:rPr>
          <w:lang w:val="en-US"/>
        </w:rPr>
        <w:t>:</w:t>
      </w:r>
    </w:p>
    <w:p w:rsidR="006A63E5" w:rsidRPr="006A63E5" w:rsidRDefault="006A63E5" w:rsidP="006A63E5">
      <w:pPr>
        <w:pStyle w:val="Dclarationdeclasse"/>
        <w:rPr>
          <w:lang w:val="en-US"/>
        </w:rPr>
      </w:pPr>
      <w:r w:rsidRPr="006A63E5">
        <w:rPr>
          <w:lang w:val="en-US"/>
        </w:rPr>
        <w:t xml:space="preserve">  </w:t>
      </w:r>
      <w:r w:rsidRPr="006A63E5">
        <w:rPr>
          <w:b/>
          <w:bCs/>
          <w:lang w:val="en-US"/>
        </w:rPr>
        <w:t>typedef</w:t>
      </w:r>
      <w:r w:rsidRPr="006A63E5">
        <w:rPr>
          <w:lang w:val="en-US"/>
        </w:rPr>
        <w:t xml:space="preserve"> </w:t>
      </w:r>
      <w:r w:rsidRPr="00E665F1">
        <w:rPr>
          <w:rStyle w:val="LienClasseC"/>
          <w:lang w:val="en-US"/>
        </w:rPr>
        <w:t>NestedContext</w:t>
      </w:r>
      <w:r w:rsidRPr="006A63E5">
        <w:rPr>
          <w:lang w:val="en-US"/>
        </w:rPr>
        <w:t xml:space="preserve"> </w:t>
      </w:r>
      <w:r w:rsidRPr="00E665F1">
        <w:rPr>
          <w:rStyle w:val="LienType"/>
          <w:lang w:val="en-US"/>
        </w:rPr>
        <w:t>inherited</w:t>
      </w:r>
      <w:r w:rsidRPr="006A63E5">
        <w:rPr>
          <w:lang w:val="en-US"/>
        </w:rPr>
        <w:t>;</w:t>
      </w:r>
    </w:p>
    <w:p w:rsidR="006A63E5" w:rsidRPr="006A63E5" w:rsidRDefault="006A63E5" w:rsidP="006A63E5">
      <w:pPr>
        <w:pStyle w:val="Dclarationdeclasse"/>
        <w:rPr>
          <w:lang w:val="en-US"/>
        </w:rPr>
      </w:pPr>
      <w:r w:rsidRPr="006A63E5">
        <w:rPr>
          <w:lang w:val="en-US"/>
        </w:rPr>
        <w:t xml:space="preserve">  </w:t>
      </w:r>
      <w:r w:rsidRPr="00E665F1">
        <w:rPr>
          <w:rStyle w:val="LienType"/>
          <w:lang w:val="en-US"/>
        </w:rPr>
        <w:t>logic_var</w:t>
      </w:r>
      <w:r w:rsidRPr="006A63E5">
        <w:rPr>
          <w:lang w:val="en-US"/>
        </w:rPr>
        <w:t xml:space="preserve"> </w:t>
      </w:r>
      <w:r w:rsidRPr="00E665F1">
        <w:rPr>
          <w:rStyle w:val="LienChamps"/>
          <w:lang w:val="en-US"/>
        </w:rPr>
        <w:t>lvVariable</w:t>
      </w:r>
      <w:r w:rsidRPr="006A63E5">
        <w:rPr>
          <w:lang w:val="en-US"/>
        </w:rPr>
        <w:t>;</w:t>
      </w:r>
    </w:p>
    <w:p w:rsidR="006A63E5" w:rsidRPr="006A63E5" w:rsidRDefault="006A63E5" w:rsidP="006A63E5">
      <w:pPr>
        <w:pStyle w:val="Dclarationdeclasse"/>
        <w:rPr>
          <w:lang w:val="en-US"/>
        </w:rPr>
      </w:pPr>
    </w:p>
    <w:p w:rsidR="006A63E5" w:rsidRPr="006A63E5" w:rsidRDefault="006A63E5" w:rsidP="006A63E5">
      <w:pPr>
        <w:pStyle w:val="Dclarationdeclasse"/>
        <w:rPr>
          <w:lang w:val="en-US"/>
        </w:rPr>
      </w:pPr>
      <w:r w:rsidRPr="006A63E5">
        <w:rPr>
          <w:b/>
          <w:bCs/>
          <w:lang w:val="en-US"/>
        </w:rPr>
        <w:t>public</w:t>
      </w:r>
      <w:r w:rsidRPr="006A63E5">
        <w:rPr>
          <w:lang w:val="en-US"/>
        </w:rPr>
        <w:t>:</w:t>
      </w:r>
    </w:p>
    <w:p w:rsidR="006A63E5" w:rsidRPr="006A63E5" w:rsidRDefault="006A63E5" w:rsidP="006A63E5">
      <w:pPr>
        <w:pStyle w:val="Dclarationdeclasse"/>
        <w:rPr>
          <w:lang w:val="en-US"/>
        </w:rPr>
      </w:pPr>
      <w:r w:rsidRPr="006A63E5">
        <w:rPr>
          <w:lang w:val="en-US"/>
        </w:rPr>
        <w:t xml:space="preserve">  </w:t>
      </w:r>
      <w:r w:rsidRPr="00E665F1">
        <w:rPr>
          <w:rStyle w:val="LienMthode"/>
          <w:lang w:val="en-US"/>
        </w:rPr>
        <w:t>LogicVariable</w:t>
      </w:r>
      <w:r w:rsidRPr="006A63E5">
        <w:rPr>
          <w:lang w:val="en-US"/>
        </w:rPr>
        <w:t>(</w:t>
      </w:r>
      <w:r w:rsidRPr="006A63E5">
        <w:rPr>
          <w:b/>
          <w:bCs/>
          <w:lang w:val="en-US"/>
        </w:rPr>
        <w:t>const</w:t>
      </w:r>
      <w:r w:rsidRPr="006A63E5">
        <w:rPr>
          <w:lang w:val="en-US"/>
        </w:rPr>
        <w:t xml:space="preserve"> </w:t>
      </w:r>
      <w:r w:rsidRPr="00E665F1">
        <w:rPr>
          <w:rStyle w:val="LienUnit"/>
          <w:lang w:val="en-US"/>
        </w:rPr>
        <w:t>std</w:t>
      </w:r>
      <w:r w:rsidRPr="006A63E5">
        <w:rPr>
          <w:lang w:val="en-US"/>
        </w:rPr>
        <w:t>::</w:t>
      </w:r>
      <w:r w:rsidRPr="00E665F1">
        <w:rPr>
          <w:rStyle w:val="LienClasseC"/>
          <w:lang w:val="en-US"/>
        </w:rPr>
        <w:t>string</w:t>
      </w:r>
      <w:r w:rsidRPr="006A63E5">
        <w:rPr>
          <w:lang w:val="en-US"/>
        </w:rPr>
        <w:t xml:space="preserve">&amp; name, </w:t>
      </w:r>
      <w:r w:rsidRPr="00E665F1">
        <w:rPr>
          <w:rStyle w:val="LienType"/>
          <w:lang w:val="en-US"/>
        </w:rPr>
        <w:t>logic_var</w:t>
      </w:r>
      <w:r w:rsidRPr="006A63E5">
        <w:rPr>
          <w:lang w:val="en-US"/>
        </w:rPr>
        <w:t xml:space="preserve"> variable)</w:t>
      </w:r>
      <w:r>
        <w:rPr>
          <w:lang w:val="en-US"/>
        </w:rPr>
        <w:t xml:space="preserve"> </w:t>
      </w:r>
      <w:r w:rsidRPr="006A63E5">
        <w:rPr>
          <w:lang w:val="en-US"/>
        </w:rPr>
        <w:t xml:space="preserve">: </w:t>
      </w:r>
      <w:r w:rsidRPr="00E665F1">
        <w:rPr>
          <w:rStyle w:val="LienType"/>
          <w:lang w:val="en-US"/>
        </w:rPr>
        <w:t>inherited</w:t>
      </w:r>
      <w:r w:rsidRPr="006A63E5">
        <w:rPr>
          <w:lang w:val="en-US"/>
        </w:rPr>
        <w:t xml:space="preserve">(name), </w:t>
      </w:r>
      <w:r w:rsidRPr="00E665F1">
        <w:rPr>
          <w:rStyle w:val="LienChamps"/>
          <w:lang w:val="en-US"/>
        </w:rPr>
        <w:t>lvVariable</w:t>
      </w:r>
      <w:r w:rsidRPr="006A63E5">
        <w:rPr>
          <w:lang w:val="en-US"/>
        </w:rPr>
        <w:t>(variable) {}</w:t>
      </w:r>
    </w:p>
    <w:p w:rsidR="006A63E5" w:rsidRPr="006A63E5" w:rsidRDefault="006A63E5" w:rsidP="006A63E5">
      <w:pPr>
        <w:pStyle w:val="Dclarationdeclasse"/>
        <w:rPr>
          <w:lang w:val="en-US"/>
        </w:rPr>
      </w:pPr>
      <w:r w:rsidRPr="006A63E5">
        <w:rPr>
          <w:lang w:val="en-US"/>
        </w:rPr>
        <w:t xml:space="preserve">  </w:t>
      </w:r>
      <w:r w:rsidRPr="006A63E5">
        <w:rPr>
          <w:b/>
          <w:bCs/>
          <w:lang w:val="en-US"/>
        </w:rPr>
        <w:t>virtual</w:t>
      </w:r>
      <w:r w:rsidRPr="006A63E5">
        <w:rPr>
          <w:lang w:val="en-US"/>
        </w:rPr>
        <w:t xml:space="preserve"> </w:t>
      </w:r>
      <w:r w:rsidRPr="00E665F1">
        <w:rPr>
          <w:rStyle w:val="LienMthode"/>
          <w:lang w:val="en-US"/>
        </w:rPr>
        <w:t>~LogicVariable</w:t>
      </w:r>
      <w:r w:rsidRPr="006A63E5">
        <w:rPr>
          <w:lang w:val="en-US"/>
        </w:rPr>
        <w:t xml:space="preserve">() { </w:t>
      </w:r>
      <w:r w:rsidRPr="00E665F1">
        <w:rPr>
          <w:rStyle w:val="LienMthode"/>
          <w:lang w:val="en-US"/>
        </w:rPr>
        <w:t>free_logic_var</w:t>
      </w:r>
      <w:r w:rsidRPr="006A63E5">
        <w:rPr>
          <w:lang w:val="en-US"/>
        </w:rPr>
        <w:t>(</w:t>
      </w:r>
      <w:r w:rsidRPr="00E665F1">
        <w:rPr>
          <w:rStyle w:val="LienChamps"/>
          <w:lang w:val="en-US"/>
        </w:rPr>
        <w:t>lvVariable</w:t>
      </w:r>
      <w:r w:rsidRPr="006A63E5">
        <w:rPr>
          <w:lang w:val="en-US"/>
        </w:rPr>
        <w:t>); }</w:t>
      </w:r>
    </w:p>
    <w:p w:rsidR="006A63E5" w:rsidRPr="006A63E5" w:rsidRDefault="006A63E5" w:rsidP="006A63E5">
      <w:pPr>
        <w:pStyle w:val="Dclarationdeclasse"/>
        <w:rPr>
          <w:lang w:val="en-US"/>
        </w:rPr>
      </w:pPr>
      <w:r w:rsidRPr="006A63E5">
        <w:rPr>
          <w:lang w:val="en-US"/>
        </w:rPr>
        <w:t xml:space="preserve">  </w:t>
      </w:r>
      <w:r w:rsidRPr="006A63E5">
        <w:rPr>
          <w:b/>
          <w:bCs/>
          <w:lang w:val="en-US"/>
        </w:rPr>
        <w:t>virtual</w:t>
      </w:r>
      <w:r w:rsidRPr="006A63E5">
        <w:rPr>
          <w:lang w:val="en-US"/>
        </w:rPr>
        <w:t xml:space="preserve"> </w:t>
      </w:r>
      <w:r w:rsidRPr="00E665F1">
        <w:rPr>
          <w:rStyle w:val="LienType"/>
          <w:lang w:val="en-US"/>
        </w:rPr>
        <w:t>Type</w:t>
      </w:r>
      <w:r w:rsidRPr="006A63E5">
        <w:rPr>
          <w:lang w:val="en-US"/>
        </w:rPr>
        <w:t xml:space="preserve"> </w:t>
      </w:r>
      <w:r w:rsidRPr="00E665F1">
        <w:rPr>
          <w:rStyle w:val="LienMthode"/>
          <w:lang w:val="en-US"/>
        </w:rPr>
        <w:t>getType</w:t>
      </w:r>
      <w:r w:rsidRPr="006A63E5">
        <w:rPr>
          <w:lang w:val="en-US"/>
        </w:rPr>
        <w:t xml:space="preserve">() </w:t>
      </w:r>
      <w:r w:rsidRPr="006A63E5">
        <w:rPr>
          <w:b/>
          <w:bCs/>
          <w:lang w:val="en-US"/>
        </w:rPr>
        <w:t>const</w:t>
      </w:r>
      <w:r w:rsidRPr="006A63E5">
        <w:rPr>
          <w:lang w:val="en-US"/>
        </w:rPr>
        <w:t xml:space="preserve"> { </w:t>
      </w:r>
      <w:r w:rsidRPr="006A63E5">
        <w:rPr>
          <w:b/>
          <w:bCs/>
          <w:lang w:val="en-US"/>
        </w:rPr>
        <w:t>return</w:t>
      </w:r>
      <w:r w:rsidRPr="006A63E5">
        <w:rPr>
          <w:lang w:val="en-US"/>
        </w:rPr>
        <w:t xml:space="preserve"> </w:t>
      </w:r>
      <w:r w:rsidRPr="00E665F1">
        <w:rPr>
          <w:rStyle w:val="LienConstante"/>
          <w:lang w:val="en-US"/>
        </w:rPr>
        <w:t>TLogicVariable</w:t>
      </w:r>
      <w:r w:rsidRPr="006A63E5">
        <w:rPr>
          <w:lang w:val="en-US"/>
        </w:rPr>
        <w:t>; }</w:t>
      </w:r>
    </w:p>
    <w:p w:rsidR="006A63E5" w:rsidRPr="006A63E5" w:rsidRDefault="006A63E5" w:rsidP="006A63E5">
      <w:pPr>
        <w:pStyle w:val="Dclarationdeclasse"/>
        <w:rPr>
          <w:lang w:val="en-US"/>
        </w:rPr>
      </w:pPr>
      <w:r w:rsidRPr="006A63E5">
        <w:rPr>
          <w:lang w:val="en-US"/>
        </w:rPr>
        <w:t>};</w:t>
      </w:r>
    </w:p>
    <w:p w:rsidR="006A63E5" w:rsidRPr="006A63E5" w:rsidRDefault="006A63E5" w:rsidP="006A63E5">
      <w:pPr>
        <w:pStyle w:val="Dclarationdeclasse"/>
        <w:rPr>
          <w:lang w:val="en-US"/>
        </w:rPr>
      </w:pPr>
    </w:p>
    <w:p w:rsidR="006A63E5" w:rsidRPr="006A63E5" w:rsidRDefault="006A63E5" w:rsidP="006A63E5">
      <w:pPr>
        <w:pStyle w:val="Dclarationdeclasse"/>
        <w:rPr>
          <w:lang w:val="en-US"/>
        </w:rPr>
      </w:pPr>
      <w:r w:rsidRPr="006A63E5">
        <w:rPr>
          <w:b/>
          <w:bCs/>
          <w:lang w:val="en-US"/>
        </w:rPr>
        <w:t>class</w:t>
      </w:r>
      <w:r w:rsidRPr="006A63E5">
        <w:rPr>
          <w:lang w:val="en-US"/>
        </w:rPr>
        <w:t xml:space="preserve"> </w:t>
      </w:r>
      <w:r w:rsidRPr="00E665F1">
        <w:rPr>
          <w:rStyle w:val="DfinitionClasse"/>
          <w:lang w:val="en-US"/>
        </w:rPr>
        <w:t>OverloadedLogicFunctions</w:t>
      </w:r>
      <w:r>
        <w:rPr>
          <w:lang w:val="en-US"/>
        </w:rPr>
        <w:t xml:space="preserve"> </w:t>
      </w:r>
      <w:r w:rsidRPr="006A63E5">
        <w:rPr>
          <w:lang w:val="en-US"/>
        </w:rPr>
        <w:t xml:space="preserve">: </w:t>
      </w:r>
      <w:r w:rsidRPr="006A63E5">
        <w:rPr>
          <w:b/>
          <w:bCs/>
          <w:lang w:val="en-US"/>
        </w:rPr>
        <w:t>public</w:t>
      </w:r>
      <w:r w:rsidRPr="006A63E5">
        <w:rPr>
          <w:lang w:val="en-US"/>
        </w:rPr>
        <w:t xml:space="preserve"> </w:t>
      </w:r>
      <w:r w:rsidRPr="00E665F1">
        <w:rPr>
          <w:rStyle w:val="DfinitionHritage"/>
          <w:lang w:val="en-US"/>
        </w:rPr>
        <w:t>NestedContext</w:t>
      </w:r>
      <w:r w:rsidRPr="006A63E5">
        <w:rPr>
          <w:lang w:val="en-US"/>
        </w:rPr>
        <w:t xml:space="preserve"> {</w:t>
      </w:r>
    </w:p>
    <w:p w:rsidR="006A63E5" w:rsidRPr="006A63E5" w:rsidRDefault="006A63E5" w:rsidP="006A63E5">
      <w:pPr>
        <w:pStyle w:val="Dclarationdeclasse"/>
        <w:rPr>
          <w:lang w:val="en-US"/>
        </w:rPr>
      </w:pPr>
      <w:r w:rsidRPr="006A63E5">
        <w:rPr>
          <w:b/>
          <w:bCs/>
          <w:lang w:val="en-US"/>
        </w:rPr>
        <w:t>public</w:t>
      </w:r>
      <w:r w:rsidRPr="006A63E5">
        <w:rPr>
          <w:lang w:val="en-US"/>
        </w:rPr>
        <w:t>:</w:t>
      </w:r>
    </w:p>
    <w:p w:rsidR="006A63E5" w:rsidRPr="006A63E5" w:rsidRDefault="006A63E5" w:rsidP="006A63E5">
      <w:pPr>
        <w:pStyle w:val="Dclarationdeclasse"/>
        <w:rPr>
          <w:lang w:val="en-US"/>
        </w:rPr>
      </w:pPr>
      <w:r w:rsidRPr="006A63E5">
        <w:rPr>
          <w:lang w:val="en-US"/>
        </w:rPr>
        <w:t xml:space="preserve">  </w:t>
      </w:r>
      <w:r w:rsidRPr="006A63E5">
        <w:rPr>
          <w:b/>
          <w:bCs/>
          <w:lang w:val="en-US"/>
        </w:rPr>
        <w:t>typedef</w:t>
      </w:r>
      <w:r w:rsidRPr="006A63E5">
        <w:rPr>
          <w:lang w:val="en-US"/>
        </w:rPr>
        <w:t xml:space="preserve"> </w:t>
      </w:r>
      <w:r w:rsidRPr="00E665F1">
        <w:rPr>
          <w:rStyle w:val="LienUnit"/>
          <w:lang w:val="en-US"/>
        </w:rPr>
        <w:t>std</w:t>
      </w:r>
      <w:r w:rsidRPr="006A63E5">
        <w:rPr>
          <w:lang w:val="en-US"/>
        </w:rPr>
        <w:t>::</w:t>
      </w:r>
      <w:r w:rsidRPr="00E665F1">
        <w:rPr>
          <w:rStyle w:val="LienClasseC"/>
          <w:lang w:val="en-US"/>
        </w:rPr>
        <w:t>list</w:t>
      </w:r>
      <w:r w:rsidRPr="006A63E5">
        <w:rPr>
          <w:lang w:val="en-US"/>
        </w:rPr>
        <w:t>&lt;</w:t>
      </w:r>
      <w:r w:rsidRPr="00E665F1">
        <w:rPr>
          <w:rStyle w:val="LienUnit"/>
          <w:lang w:val="en-US"/>
        </w:rPr>
        <w:t>std</w:t>
      </w:r>
      <w:r w:rsidRPr="006A63E5">
        <w:rPr>
          <w:lang w:val="en-US"/>
        </w:rPr>
        <w:t>::</w:t>
      </w:r>
      <w:r w:rsidRPr="00E665F1">
        <w:rPr>
          <w:rStyle w:val="LienClasseC"/>
          <w:lang w:val="en-US"/>
        </w:rPr>
        <w:t>pair</w:t>
      </w:r>
      <w:r w:rsidRPr="006A63E5">
        <w:rPr>
          <w:lang w:val="en-US"/>
        </w:rPr>
        <w:t>&lt;</w:t>
      </w:r>
      <w:r w:rsidRPr="006A63E5">
        <w:rPr>
          <w:b/>
          <w:bCs/>
          <w:lang w:val="en-US"/>
        </w:rPr>
        <w:t>bool</w:t>
      </w:r>
      <w:r w:rsidRPr="006A63E5">
        <w:rPr>
          <w:lang w:val="en-US"/>
        </w:rPr>
        <w:t xml:space="preserve">, </w:t>
      </w:r>
      <w:r w:rsidRPr="00E665F1">
        <w:rPr>
          <w:rStyle w:val="LienType"/>
          <w:lang w:val="en-US"/>
        </w:rPr>
        <w:t>logic_info</w:t>
      </w:r>
      <w:r w:rsidRPr="006A63E5">
        <w:rPr>
          <w:lang w:val="en-US"/>
        </w:rPr>
        <w:t xml:space="preserve">&gt; &gt; </w:t>
      </w:r>
      <w:r w:rsidRPr="00E665F1">
        <w:rPr>
          <w:rStyle w:val="LienType"/>
          <w:lang w:val="en-US"/>
        </w:rPr>
        <w:t>Functions</w:t>
      </w:r>
      <w:r w:rsidRPr="006A63E5">
        <w:rPr>
          <w:lang w:val="en-US"/>
        </w:rPr>
        <w:t>;</w:t>
      </w:r>
    </w:p>
    <w:p w:rsidR="006A63E5" w:rsidRPr="006A63E5" w:rsidRDefault="006A63E5" w:rsidP="006A63E5">
      <w:pPr>
        <w:pStyle w:val="Dclarationdeclasse"/>
        <w:rPr>
          <w:lang w:val="en-US"/>
        </w:rPr>
      </w:pPr>
    </w:p>
    <w:p w:rsidR="006A63E5" w:rsidRPr="006A63E5" w:rsidRDefault="006A63E5" w:rsidP="006A63E5">
      <w:pPr>
        <w:pStyle w:val="Dclarationdeclasse"/>
        <w:rPr>
          <w:lang w:val="en-US"/>
        </w:rPr>
      </w:pPr>
      <w:r w:rsidRPr="006A63E5">
        <w:rPr>
          <w:b/>
          <w:bCs/>
          <w:lang w:val="en-US"/>
        </w:rPr>
        <w:t>private</w:t>
      </w:r>
      <w:r w:rsidRPr="006A63E5">
        <w:rPr>
          <w:lang w:val="en-US"/>
        </w:rPr>
        <w:t>:</w:t>
      </w:r>
    </w:p>
    <w:p w:rsidR="006A63E5" w:rsidRPr="006A63E5" w:rsidRDefault="006A63E5" w:rsidP="006A63E5">
      <w:pPr>
        <w:pStyle w:val="Dclarationdeclasse"/>
        <w:rPr>
          <w:lang w:val="en-US"/>
        </w:rPr>
      </w:pPr>
      <w:r w:rsidRPr="006A63E5">
        <w:rPr>
          <w:lang w:val="en-US"/>
        </w:rPr>
        <w:t xml:space="preserve">  </w:t>
      </w:r>
      <w:r w:rsidRPr="006A63E5">
        <w:rPr>
          <w:b/>
          <w:bCs/>
          <w:lang w:val="en-US"/>
        </w:rPr>
        <w:t>typedef</w:t>
      </w:r>
      <w:r w:rsidRPr="006A63E5">
        <w:rPr>
          <w:lang w:val="en-US"/>
        </w:rPr>
        <w:t xml:space="preserve"> </w:t>
      </w:r>
      <w:r w:rsidRPr="00E665F1">
        <w:rPr>
          <w:rStyle w:val="LienClasseC"/>
          <w:lang w:val="en-US"/>
        </w:rPr>
        <w:t>NestedContext</w:t>
      </w:r>
      <w:r w:rsidRPr="006A63E5">
        <w:rPr>
          <w:lang w:val="en-US"/>
        </w:rPr>
        <w:t xml:space="preserve"> </w:t>
      </w:r>
      <w:r w:rsidRPr="00E665F1">
        <w:rPr>
          <w:rStyle w:val="LienType"/>
          <w:lang w:val="en-US"/>
        </w:rPr>
        <w:t>inherited</w:t>
      </w:r>
      <w:r w:rsidRPr="006A63E5">
        <w:rPr>
          <w:lang w:val="en-US"/>
        </w:rPr>
        <w:t>;</w:t>
      </w:r>
    </w:p>
    <w:p w:rsidR="006A63E5" w:rsidRPr="006A63E5" w:rsidRDefault="006A63E5" w:rsidP="006A63E5">
      <w:pPr>
        <w:pStyle w:val="Dclarationdeclasse"/>
        <w:rPr>
          <w:lang w:val="en-US"/>
        </w:rPr>
      </w:pPr>
      <w:r w:rsidRPr="006A63E5">
        <w:rPr>
          <w:lang w:val="en-US"/>
        </w:rPr>
        <w:t xml:space="preserve">  </w:t>
      </w:r>
      <w:r w:rsidRPr="00E665F1">
        <w:rPr>
          <w:rStyle w:val="LienClasseC"/>
          <w:lang w:val="en-US"/>
        </w:rPr>
        <w:t>Functions</w:t>
      </w:r>
      <w:r w:rsidRPr="006A63E5">
        <w:rPr>
          <w:lang w:val="en-US"/>
        </w:rPr>
        <w:t xml:space="preserve"> </w:t>
      </w:r>
      <w:r w:rsidRPr="00E665F1">
        <w:rPr>
          <w:rStyle w:val="LienChamps"/>
          <w:lang w:val="en-US"/>
        </w:rPr>
        <w:t>_logicFunctions</w:t>
      </w:r>
      <w:r w:rsidRPr="006A63E5">
        <w:rPr>
          <w:lang w:val="en-US"/>
        </w:rPr>
        <w:t>;</w:t>
      </w:r>
      <w:r>
        <w:rPr>
          <w:lang w:val="en-US"/>
        </w:rPr>
        <w:t xml:space="preserve"> </w:t>
      </w:r>
      <w:r w:rsidRPr="006A63E5">
        <w:rPr>
          <w:i/>
          <w:iCs/>
          <w:color w:val="0000FF"/>
          <w:lang w:val="en-US"/>
        </w:rPr>
        <w:t>// the first bool is the method flag</w:t>
      </w:r>
    </w:p>
    <w:p w:rsidR="006A63E5" w:rsidRPr="006A63E5" w:rsidRDefault="006A63E5" w:rsidP="006A63E5">
      <w:pPr>
        <w:pStyle w:val="Dclarationdeclasse"/>
        <w:rPr>
          <w:lang w:val="en-US"/>
        </w:rPr>
      </w:pPr>
    </w:p>
    <w:p w:rsidR="006A63E5" w:rsidRPr="006A63E5" w:rsidRDefault="006A63E5" w:rsidP="006A63E5">
      <w:pPr>
        <w:pStyle w:val="Dclarationdeclasse"/>
        <w:rPr>
          <w:lang w:val="en-US"/>
        </w:rPr>
      </w:pPr>
      <w:r w:rsidRPr="006A63E5">
        <w:rPr>
          <w:b/>
          <w:bCs/>
          <w:lang w:val="en-US"/>
        </w:rPr>
        <w:t>public</w:t>
      </w:r>
      <w:r w:rsidRPr="006A63E5">
        <w:rPr>
          <w:lang w:val="en-US"/>
        </w:rPr>
        <w:t>:</w:t>
      </w:r>
    </w:p>
    <w:p w:rsidR="006A63E5" w:rsidRPr="006A63E5" w:rsidRDefault="006A63E5" w:rsidP="00041A31">
      <w:pPr>
        <w:pStyle w:val="Dclarationdeclasse"/>
        <w:rPr>
          <w:lang w:val="en-US"/>
        </w:rPr>
      </w:pPr>
      <w:r w:rsidRPr="006A63E5">
        <w:rPr>
          <w:lang w:val="en-US"/>
        </w:rPr>
        <w:t xml:space="preserve">  </w:t>
      </w:r>
      <w:r w:rsidRPr="00E665F1">
        <w:rPr>
          <w:rStyle w:val="LienMthode"/>
          <w:lang w:val="en-US"/>
        </w:rPr>
        <w:t>OverloadedLogicFunctions</w:t>
      </w:r>
      <w:r w:rsidRPr="006A63E5">
        <w:rPr>
          <w:lang w:val="en-US"/>
        </w:rPr>
        <w:t>(</w:t>
      </w:r>
      <w:r w:rsidRPr="006A63E5">
        <w:rPr>
          <w:b/>
          <w:bCs/>
          <w:lang w:val="en-US"/>
        </w:rPr>
        <w:t>const</w:t>
      </w:r>
      <w:r w:rsidRPr="006A63E5">
        <w:rPr>
          <w:lang w:val="en-US"/>
        </w:rPr>
        <w:t xml:space="preserve"> </w:t>
      </w:r>
      <w:r w:rsidRPr="00E665F1">
        <w:rPr>
          <w:rStyle w:val="LienUnit"/>
          <w:lang w:val="en-US"/>
        </w:rPr>
        <w:t>std</w:t>
      </w:r>
      <w:r w:rsidRPr="006A63E5">
        <w:rPr>
          <w:lang w:val="en-US"/>
        </w:rPr>
        <w:t>::</w:t>
      </w:r>
      <w:r w:rsidRPr="00E665F1">
        <w:rPr>
          <w:rStyle w:val="LienClasseC"/>
          <w:lang w:val="en-US"/>
        </w:rPr>
        <w:t>string</w:t>
      </w:r>
      <w:r w:rsidRPr="006A63E5">
        <w:rPr>
          <w:lang w:val="en-US"/>
        </w:rPr>
        <w:t xml:space="preserve">&amp; name, </w:t>
      </w:r>
      <w:r w:rsidRPr="00E665F1">
        <w:rPr>
          <w:rStyle w:val="LienType"/>
          <w:lang w:val="en-US"/>
        </w:rPr>
        <w:t>logic_info</w:t>
      </w:r>
      <w:r w:rsidRPr="006A63E5">
        <w:rPr>
          <w:lang w:val="en-US"/>
        </w:rPr>
        <w:t xml:space="preserve"> info,</w:t>
      </w:r>
      <w:r>
        <w:rPr>
          <w:lang w:val="en-US"/>
        </w:rPr>
        <w:t xml:space="preserve"> </w:t>
      </w:r>
      <w:r w:rsidRPr="006A63E5">
        <w:rPr>
          <w:b/>
          <w:bCs/>
          <w:lang w:val="en-US"/>
        </w:rPr>
        <w:t>bool</w:t>
      </w:r>
      <w:r w:rsidRPr="006A63E5">
        <w:rPr>
          <w:lang w:val="en-US"/>
        </w:rPr>
        <w:t xml:space="preserve"> </w:t>
      </w:r>
      <w:r w:rsidRPr="00E665F1">
        <w:rPr>
          <w:lang w:val="en-US"/>
        </w:rPr>
        <w:t>isMethod</w:t>
      </w:r>
      <w:r w:rsidRPr="006A63E5">
        <w:rPr>
          <w:lang w:val="en-US"/>
        </w:rPr>
        <w:t>=</w:t>
      </w:r>
      <w:r w:rsidRPr="006A63E5">
        <w:rPr>
          <w:b/>
          <w:bCs/>
          <w:lang w:val="en-US"/>
        </w:rPr>
        <w:t>false</w:t>
      </w:r>
      <w:r w:rsidRPr="006A63E5">
        <w:rPr>
          <w:lang w:val="en-US"/>
        </w:rPr>
        <w:t>)</w:t>
      </w:r>
    </w:p>
    <w:p w:rsidR="006A63E5" w:rsidRPr="006A63E5" w:rsidRDefault="006A63E5" w:rsidP="00041A31">
      <w:pPr>
        <w:pStyle w:val="Dclarationdeclasse"/>
        <w:rPr>
          <w:lang w:val="en-US"/>
        </w:rPr>
      </w:pPr>
      <w:r w:rsidRPr="006A63E5">
        <w:rPr>
          <w:lang w:val="en-US"/>
        </w:rPr>
        <w:t xml:space="preserve">    : </w:t>
      </w:r>
      <w:r w:rsidRPr="00E665F1">
        <w:rPr>
          <w:rStyle w:val="LienType"/>
          <w:lang w:val="en-US"/>
        </w:rPr>
        <w:t>inherited</w:t>
      </w:r>
      <w:r w:rsidRPr="006A63E5">
        <w:rPr>
          <w:lang w:val="en-US"/>
        </w:rPr>
        <w:t>(name)</w:t>
      </w:r>
      <w:r>
        <w:rPr>
          <w:lang w:val="en-US"/>
        </w:rPr>
        <w:t xml:space="preserve"> </w:t>
      </w:r>
      <w:r w:rsidRPr="006A63E5">
        <w:rPr>
          <w:lang w:val="en-US"/>
        </w:rPr>
        <w:t xml:space="preserve">{ </w:t>
      </w:r>
      <w:r w:rsidRPr="00E665F1">
        <w:rPr>
          <w:rStyle w:val="LienChamps"/>
          <w:lang w:val="en-US"/>
        </w:rPr>
        <w:t>_logicFunctions</w:t>
      </w:r>
      <w:r w:rsidRPr="006A63E5">
        <w:rPr>
          <w:lang w:val="en-US"/>
        </w:rPr>
        <w:t>.</w:t>
      </w:r>
      <w:r w:rsidRPr="00E665F1">
        <w:rPr>
          <w:rStyle w:val="LienMthode"/>
          <w:lang w:val="en-US"/>
        </w:rPr>
        <w:t>push_back</w:t>
      </w:r>
      <w:r w:rsidRPr="006A63E5">
        <w:rPr>
          <w:lang w:val="en-US"/>
        </w:rPr>
        <w:t>(</w:t>
      </w:r>
      <w:r w:rsidRPr="00E665F1">
        <w:rPr>
          <w:rStyle w:val="LienUnit"/>
          <w:lang w:val="en-US"/>
        </w:rPr>
        <w:t>std</w:t>
      </w:r>
      <w:r w:rsidRPr="006A63E5">
        <w:rPr>
          <w:lang w:val="en-US"/>
        </w:rPr>
        <w:t>::</w:t>
      </w:r>
      <w:r w:rsidRPr="00E665F1">
        <w:rPr>
          <w:rStyle w:val="LienMthode"/>
          <w:lang w:val="en-US"/>
        </w:rPr>
        <w:t>make_pair</w:t>
      </w:r>
      <w:r w:rsidRPr="006A63E5">
        <w:rPr>
          <w:lang w:val="en-US"/>
        </w:rPr>
        <w:t>(</w:t>
      </w:r>
      <w:r w:rsidRPr="00E665F1">
        <w:rPr>
          <w:lang w:val="en-US"/>
        </w:rPr>
        <w:t>isMethod</w:t>
      </w:r>
      <w:r w:rsidRPr="006A63E5">
        <w:rPr>
          <w:lang w:val="en-US"/>
        </w:rPr>
        <w:t>, info)); }</w:t>
      </w:r>
    </w:p>
    <w:p w:rsidR="006A63E5" w:rsidRPr="00E665F1" w:rsidRDefault="006A63E5" w:rsidP="006A63E5">
      <w:pPr>
        <w:pStyle w:val="Dclarationdeclasse"/>
        <w:rPr>
          <w:lang w:val="en-US"/>
        </w:rPr>
      </w:pPr>
      <w:r w:rsidRPr="006A63E5">
        <w:rPr>
          <w:lang w:val="en-US"/>
        </w:rPr>
        <w:t xml:space="preserve">  </w:t>
      </w:r>
      <w:r w:rsidRPr="006A63E5">
        <w:rPr>
          <w:b/>
          <w:bCs/>
          <w:lang w:val="en-US"/>
        </w:rPr>
        <w:t>virtual</w:t>
      </w:r>
      <w:r w:rsidRPr="006A63E5">
        <w:rPr>
          <w:lang w:val="en-US"/>
        </w:rPr>
        <w:t xml:space="preserve"> </w:t>
      </w:r>
      <w:r w:rsidRPr="00E665F1">
        <w:rPr>
          <w:rStyle w:val="LienMthode"/>
          <w:lang w:val="en-US"/>
        </w:rPr>
        <w:t>~OverloadedLogicFunctions</w:t>
      </w:r>
      <w:r w:rsidRPr="006A63E5">
        <w:rPr>
          <w:lang w:val="en-US"/>
        </w:rPr>
        <w:t>()</w:t>
      </w:r>
      <w:r>
        <w:rPr>
          <w:lang w:val="en-US"/>
        </w:rPr>
        <w:t>;</w:t>
      </w:r>
    </w:p>
    <w:p w:rsidR="006A63E5" w:rsidRPr="006A63E5" w:rsidRDefault="006A63E5" w:rsidP="006A63E5">
      <w:pPr>
        <w:pStyle w:val="Dclarationdeclasse"/>
        <w:rPr>
          <w:lang w:val="en-US"/>
        </w:rPr>
      </w:pPr>
      <w:r w:rsidRPr="006A63E5">
        <w:rPr>
          <w:lang w:val="en-US"/>
        </w:rPr>
        <w:t xml:space="preserve">  </w:t>
      </w:r>
      <w:r w:rsidRPr="006A63E5">
        <w:rPr>
          <w:b/>
          <w:bCs/>
          <w:lang w:val="en-US"/>
        </w:rPr>
        <w:t>virtual</w:t>
      </w:r>
      <w:r w:rsidRPr="006A63E5">
        <w:rPr>
          <w:lang w:val="en-US"/>
        </w:rPr>
        <w:t xml:space="preserve"> </w:t>
      </w:r>
      <w:r w:rsidRPr="00E665F1">
        <w:rPr>
          <w:rStyle w:val="LienType"/>
          <w:lang w:val="en-US"/>
        </w:rPr>
        <w:t>Type</w:t>
      </w:r>
      <w:r w:rsidRPr="006A63E5">
        <w:rPr>
          <w:lang w:val="en-US"/>
        </w:rPr>
        <w:t xml:space="preserve"> </w:t>
      </w:r>
      <w:r w:rsidRPr="00E665F1">
        <w:rPr>
          <w:rStyle w:val="LienMthode"/>
          <w:lang w:val="en-US"/>
        </w:rPr>
        <w:t>getType</w:t>
      </w:r>
      <w:r w:rsidRPr="006A63E5">
        <w:rPr>
          <w:lang w:val="en-US"/>
        </w:rPr>
        <w:t xml:space="preserve">() </w:t>
      </w:r>
      <w:r w:rsidRPr="006A63E5">
        <w:rPr>
          <w:b/>
          <w:bCs/>
          <w:lang w:val="en-US"/>
        </w:rPr>
        <w:t>const</w:t>
      </w:r>
      <w:r w:rsidRPr="006A63E5">
        <w:rPr>
          <w:lang w:val="en-US"/>
        </w:rPr>
        <w:t xml:space="preserve"> { </w:t>
      </w:r>
      <w:r w:rsidRPr="006A63E5">
        <w:rPr>
          <w:b/>
          <w:bCs/>
          <w:lang w:val="en-US"/>
        </w:rPr>
        <w:t>return</w:t>
      </w:r>
      <w:r w:rsidRPr="006A63E5">
        <w:rPr>
          <w:lang w:val="en-US"/>
        </w:rPr>
        <w:t xml:space="preserve"> </w:t>
      </w:r>
      <w:r w:rsidRPr="00E665F1">
        <w:rPr>
          <w:rStyle w:val="LienConstante"/>
          <w:lang w:val="en-US"/>
        </w:rPr>
        <w:t>TOverloadedLogicFunctions</w:t>
      </w:r>
      <w:r w:rsidRPr="006A63E5">
        <w:rPr>
          <w:lang w:val="en-US"/>
        </w:rPr>
        <w:t>; }</w:t>
      </w:r>
    </w:p>
    <w:p w:rsidR="006A63E5" w:rsidRPr="006A63E5" w:rsidRDefault="006A63E5" w:rsidP="006A63E5">
      <w:pPr>
        <w:pStyle w:val="Dclarationdeclasse"/>
        <w:rPr>
          <w:lang w:val="en-US"/>
        </w:rPr>
      </w:pPr>
      <w:r w:rsidRPr="006A63E5">
        <w:rPr>
          <w:lang w:val="en-US"/>
        </w:rPr>
        <w:t xml:space="preserve">  </w:t>
      </w:r>
      <w:r w:rsidRPr="006A63E5">
        <w:rPr>
          <w:b/>
          <w:bCs/>
          <w:lang w:val="en-US"/>
        </w:rPr>
        <w:t>virtual</w:t>
      </w:r>
      <w:r w:rsidRPr="006A63E5">
        <w:rPr>
          <w:lang w:val="en-US"/>
        </w:rPr>
        <w:t xml:space="preserve"> </w:t>
      </w:r>
      <w:r w:rsidRPr="006A63E5">
        <w:rPr>
          <w:b/>
          <w:bCs/>
          <w:lang w:val="en-US"/>
        </w:rPr>
        <w:t>bool</w:t>
      </w:r>
      <w:r w:rsidRPr="006A63E5">
        <w:rPr>
          <w:lang w:val="en-US"/>
        </w:rPr>
        <w:t xml:space="preserve"> </w:t>
      </w:r>
      <w:r w:rsidRPr="00E665F1">
        <w:rPr>
          <w:rStyle w:val="LienMthode"/>
          <w:lang w:val="en-US"/>
        </w:rPr>
        <w:t>isOperator</w:t>
      </w:r>
      <w:r w:rsidRPr="006A63E5">
        <w:rPr>
          <w:lang w:val="en-US"/>
        </w:rPr>
        <w:t xml:space="preserve">() </w:t>
      </w:r>
      <w:r w:rsidRPr="006A63E5">
        <w:rPr>
          <w:b/>
          <w:bCs/>
          <w:lang w:val="en-US"/>
        </w:rPr>
        <w:t>const</w:t>
      </w:r>
      <w:r w:rsidRPr="006A63E5">
        <w:rPr>
          <w:lang w:val="en-US"/>
        </w:rPr>
        <w:t xml:space="preserve"> { </w:t>
      </w:r>
      <w:r w:rsidRPr="006A63E5">
        <w:rPr>
          <w:b/>
          <w:bCs/>
          <w:lang w:val="en-US"/>
        </w:rPr>
        <w:t>return</w:t>
      </w:r>
      <w:r w:rsidRPr="006A63E5">
        <w:rPr>
          <w:lang w:val="en-US"/>
        </w:rPr>
        <w:t xml:space="preserve"> </w:t>
      </w:r>
      <w:r w:rsidRPr="006A63E5">
        <w:rPr>
          <w:b/>
          <w:bCs/>
          <w:lang w:val="en-US"/>
        </w:rPr>
        <w:t>false</w:t>
      </w:r>
      <w:r w:rsidRPr="006A63E5">
        <w:rPr>
          <w:lang w:val="en-US"/>
        </w:rPr>
        <w:t>; }</w:t>
      </w:r>
    </w:p>
    <w:p w:rsidR="006A63E5" w:rsidRPr="006A63E5" w:rsidRDefault="006A63E5" w:rsidP="006A63E5">
      <w:pPr>
        <w:pStyle w:val="Dclarationdeclasse"/>
        <w:rPr>
          <w:lang w:val="en-US"/>
        </w:rPr>
      </w:pPr>
      <w:r w:rsidRPr="006A63E5">
        <w:rPr>
          <w:lang w:val="en-US"/>
        </w:rPr>
        <w:t xml:space="preserve">  </w:t>
      </w:r>
      <w:r w:rsidRPr="00E665F1">
        <w:rPr>
          <w:rStyle w:val="LienClasseC"/>
          <w:lang w:val="en-US"/>
        </w:rPr>
        <w:t>OverloadedLogicOperators</w:t>
      </w:r>
      <w:r w:rsidRPr="006A63E5">
        <w:rPr>
          <w:lang w:val="en-US"/>
        </w:rPr>
        <w:t xml:space="preserve">&amp; </w:t>
      </w:r>
      <w:r w:rsidRPr="00E665F1">
        <w:rPr>
          <w:rStyle w:val="LienMthode"/>
          <w:lang w:val="en-US"/>
        </w:rPr>
        <w:t>asOperator</w:t>
      </w:r>
      <w:r w:rsidRPr="006A63E5">
        <w:rPr>
          <w:lang w:val="en-US"/>
        </w:rPr>
        <w:t>();</w:t>
      </w:r>
    </w:p>
    <w:p w:rsidR="006A63E5" w:rsidRPr="006A63E5" w:rsidRDefault="006A63E5" w:rsidP="00041A31">
      <w:pPr>
        <w:pStyle w:val="Dclarationdeclasse"/>
        <w:rPr>
          <w:lang w:val="en-US"/>
        </w:rPr>
      </w:pPr>
      <w:r w:rsidRPr="006A63E5">
        <w:rPr>
          <w:lang w:val="en-US"/>
        </w:rPr>
        <w:t xml:space="preserve">  </w:t>
      </w:r>
      <w:r w:rsidRPr="006A63E5">
        <w:rPr>
          <w:b/>
          <w:bCs/>
          <w:lang w:val="en-US"/>
        </w:rPr>
        <w:t>void</w:t>
      </w:r>
      <w:r w:rsidRPr="006A63E5">
        <w:rPr>
          <w:lang w:val="en-US"/>
        </w:rPr>
        <w:t xml:space="preserve"> </w:t>
      </w:r>
      <w:r w:rsidRPr="00E665F1">
        <w:rPr>
          <w:rStyle w:val="LienMthode"/>
          <w:lang w:val="en-US"/>
        </w:rPr>
        <w:t>addFunction</w:t>
      </w:r>
      <w:r w:rsidRPr="006A63E5">
        <w:rPr>
          <w:lang w:val="en-US"/>
        </w:rPr>
        <w:t>(</w:t>
      </w:r>
      <w:r w:rsidRPr="00E665F1">
        <w:rPr>
          <w:rStyle w:val="LienType"/>
          <w:lang w:val="en-US"/>
        </w:rPr>
        <w:t>logic_info</w:t>
      </w:r>
      <w:r w:rsidRPr="006A63E5">
        <w:rPr>
          <w:lang w:val="en-US"/>
        </w:rPr>
        <w:t xml:space="preserve"> info, </w:t>
      </w:r>
      <w:r w:rsidRPr="006A63E5">
        <w:rPr>
          <w:b/>
          <w:bCs/>
          <w:lang w:val="en-US"/>
        </w:rPr>
        <w:t>bool</w:t>
      </w:r>
      <w:r w:rsidRPr="006A63E5">
        <w:rPr>
          <w:lang w:val="en-US"/>
        </w:rPr>
        <w:t xml:space="preserve"> </w:t>
      </w:r>
      <w:r w:rsidRPr="00E665F1">
        <w:rPr>
          <w:lang w:val="en-US"/>
        </w:rPr>
        <w:t>isMethod</w:t>
      </w:r>
      <w:r w:rsidRPr="006A63E5">
        <w:rPr>
          <w:lang w:val="en-US"/>
        </w:rPr>
        <w:t>=</w:t>
      </w:r>
      <w:r w:rsidRPr="006A63E5">
        <w:rPr>
          <w:b/>
          <w:bCs/>
          <w:lang w:val="en-US"/>
        </w:rPr>
        <w:t>false</w:t>
      </w:r>
      <w:r w:rsidRPr="006A63E5">
        <w:rPr>
          <w:lang w:val="en-US"/>
        </w:rPr>
        <w:t>)</w:t>
      </w:r>
      <w:r>
        <w:rPr>
          <w:lang w:val="en-US"/>
        </w:rPr>
        <w:t xml:space="preserve"> </w:t>
      </w:r>
      <w:r w:rsidRPr="006A63E5">
        <w:rPr>
          <w:lang w:val="en-US"/>
        </w:rPr>
        <w:t xml:space="preserve">{ </w:t>
      </w:r>
      <w:r w:rsidRPr="00E665F1">
        <w:rPr>
          <w:rStyle w:val="LienChamps"/>
          <w:lang w:val="en-US"/>
        </w:rPr>
        <w:t>_logicFunctions</w:t>
      </w:r>
      <w:r w:rsidRPr="006A63E5">
        <w:rPr>
          <w:lang w:val="en-US"/>
        </w:rPr>
        <w:t>.</w:t>
      </w:r>
      <w:r w:rsidRPr="00E665F1">
        <w:rPr>
          <w:rStyle w:val="LienMthode"/>
          <w:lang w:val="en-US"/>
        </w:rPr>
        <w:t>push_back</w:t>
      </w:r>
      <w:r w:rsidRPr="006A63E5">
        <w:rPr>
          <w:lang w:val="en-US"/>
        </w:rPr>
        <w:t>(</w:t>
      </w:r>
      <w:r w:rsidRPr="00E665F1">
        <w:rPr>
          <w:rStyle w:val="LienUnit"/>
          <w:lang w:val="en-US"/>
        </w:rPr>
        <w:t>std</w:t>
      </w:r>
      <w:r w:rsidRPr="006A63E5">
        <w:rPr>
          <w:lang w:val="en-US"/>
        </w:rPr>
        <w:t>::</w:t>
      </w:r>
      <w:r w:rsidRPr="00E665F1">
        <w:rPr>
          <w:rStyle w:val="LienMthode"/>
          <w:lang w:val="en-US"/>
        </w:rPr>
        <w:t>make_pair</w:t>
      </w:r>
      <w:r w:rsidRPr="006A63E5">
        <w:rPr>
          <w:lang w:val="en-US"/>
        </w:rPr>
        <w:t>(</w:t>
      </w:r>
      <w:r w:rsidRPr="00E665F1">
        <w:rPr>
          <w:lang w:val="en-US"/>
        </w:rPr>
        <w:t>isMethod</w:t>
      </w:r>
      <w:r w:rsidRPr="006A63E5">
        <w:rPr>
          <w:lang w:val="en-US"/>
        </w:rPr>
        <w:t>, info)); }</w:t>
      </w:r>
    </w:p>
    <w:p w:rsidR="006A63E5" w:rsidRPr="006A63E5" w:rsidRDefault="006A63E5" w:rsidP="006A63E5">
      <w:pPr>
        <w:pStyle w:val="Dclarationdeclasse"/>
        <w:rPr>
          <w:lang w:val="en-US"/>
        </w:rPr>
      </w:pPr>
      <w:r w:rsidRPr="006A63E5">
        <w:rPr>
          <w:lang w:val="en-US"/>
        </w:rPr>
        <w:t xml:space="preserve">  </w:t>
      </w:r>
      <w:r w:rsidRPr="006A63E5">
        <w:rPr>
          <w:b/>
          <w:bCs/>
          <w:lang w:val="en-US"/>
        </w:rPr>
        <w:t>const</w:t>
      </w:r>
      <w:r w:rsidRPr="006A63E5">
        <w:rPr>
          <w:lang w:val="en-US"/>
        </w:rPr>
        <w:t xml:space="preserve"> </w:t>
      </w:r>
      <w:r w:rsidRPr="00E665F1">
        <w:rPr>
          <w:rStyle w:val="LienClasseC"/>
          <w:lang w:val="en-US"/>
        </w:rPr>
        <w:t>Functions</w:t>
      </w:r>
      <w:r w:rsidRPr="006A63E5">
        <w:rPr>
          <w:lang w:val="en-US"/>
        </w:rPr>
        <w:t xml:space="preserve">&amp; </w:t>
      </w:r>
      <w:r w:rsidRPr="00E665F1">
        <w:rPr>
          <w:rStyle w:val="LienMthode"/>
          <w:lang w:val="en-US"/>
        </w:rPr>
        <w:t>getFunctions</w:t>
      </w:r>
      <w:r w:rsidRPr="006A63E5">
        <w:rPr>
          <w:lang w:val="en-US"/>
        </w:rPr>
        <w:t xml:space="preserve">() </w:t>
      </w:r>
      <w:r w:rsidRPr="006A63E5">
        <w:rPr>
          <w:b/>
          <w:bCs/>
          <w:lang w:val="en-US"/>
        </w:rPr>
        <w:t>const</w:t>
      </w:r>
      <w:r w:rsidRPr="006A63E5">
        <w:rPr>
          <w:lang w:val="en-US"/>
        </w:rPr>
        <w:t xml:space="preserve"> { </w:t>
      </w:r>
      <w:r w:rsidRPr="006A63E5">
        <w:rPr>
          <w:b/>
          <w:bCs/>
          <w:lang w:val="en-US"/>
        </w:rPr>
        <w:t>return</w:t>
      </w:r>
      <w:r w:rsidRPr="006A63E5">
        <w:rPr>
          <w:lang w:val="en-US"/>
        </w:rPr>
        <w:t xml:space="preserve"> </w:t>
      </w:r>
      <w:r w:rsidRPr="00E665F1">
        <w:rPr>
          <w:rStyle w:val="LienChamps"/>
          <w:lang w:val="en-US"/>
        </w:rPr>
        <w:t>_logicFunctions</w:t>
      </w:r>
      <w:r w:rsidRPr="006A63E5">
        <w:rPr>
          <w:lang w:val="en-US"/>
        </w:rPr>
        <w:t>; }</w:t>
      </w:r>
    </w:p>
    <w:p w:rsidR="006A63E5" w:rsidRPr="006A63E5" w:rsidRDefault="006A63E5" w:rsidP="006A63E5">
      <w:pPr>
        <w:pStyle w:val="Dclarationdeclasse"/>
        <w:rPr>
          <w:lang w:val="en-US"/>
        </w:rPr>
      </w:pPr>
      <w:r w:rsidRPr="006A63E5">
        <w:rPr>
          <w:lang w:val="en-US"/>
        </w:rPr>
        <w:t>};</w:t>
      </w:r>
    </w:p>
    <w:p w:rsidR="006A63E5" w:rsidRPr="006A63E5" w:rsidRDefault="006A63E5" w:rsidP="006A63E5">
      <w:pPr>
        <w:pStyle w:val="Dclarationdeclasse"/>
        <w:rPr>
          <w:lang w:val="en-US"/>
        </w:rPr>
      </w:pPr>
    </w:p>
    <w:p w:rsidR="006A63E5" w:rsidRPr="006A63E5" w:rsidRDefault="006A63E5" w:rsidP="006A63E5">
      <w:pPr>
        <w:pStyle w:val="Dclarationdeclasse"/>
        <w:rPr>
          <w:lang w:val="en-US"/>
        </w:rPr>
      </w:pPr>
      <w:r w:rsidRPr="006A63E5">
        <w:rPr>
          <w:b/>
          <w:bCs/>
          <w:lang w:val="en-US"/>
        </w:rPr>
        <w:t>class</w:t>
      </w:r>
      <w:r w:rsidRPr="006A63E5">
        <w:rPr>
          <w:lang w:val="en-US"/>
        </w:rPr>
        <w:t xml:space="preserve"> </w:t>
      </w:r>
      <w:r w:rsidRPr="00E665F1">
        <w:rPr>
          <w:rStyle w:val="DfinitionClasse"/>
          <w:lang w:val="en-US"/>
        </w:rPr>
        <w:t>OverloadedLogicOperators</w:t>
      </w:r>
      <w:r>
        <w:rPr>
          <w:lang w:val="en-US"/>
        </w:rPr>
        <w:t xml:space="preserve"> </w:t>
      </w:r>
      <w:r w:rsidRPr="006A63E5">
        <w:rPr>
          <w:lang w:val="en-US"/>
        </w:rPr>
        <w:t xml:space="preserve">: </w:t>
      </w:r>
      <w:r w:rsidRPr="006A63E5">
        <w:rPr>
          <w:b/>
          <w:bCs/>
          <w:lang w:val="en-US"/>
        </w:rPr>
        <w:t>public</w:t>
      </w:r>
      <w:r w:rsidRPr="006A63E5">
        <w:rPr>
          <w:lang w:val="en-US"/>
        </w:rPr>
        <w:t xml:space="preserve"> </w:t>
      </w:r>
      <w:r w:rsidRPr="00E665F1">
        <w:rPr>
          <w:rStyle w:val="DfinitionHritage"/>
          <w:lang w:val="en-US"/>
        </w:rPr>
        <w:t>OverloadedLogicFunctions</w:t>
      </w:r>
      <w:r w:rsidRPr="006A63E5">
        <w:rPr>
          <w:lang w:val="en-US"/>
        </w:rPr>
        <w:t xml:space="preserve"> {</w:t>
      </w:r>
    </w:p>
    <w:p w:rsidR="006A63E5" w:rsidRPr="006A63E5" w:rsidRDefault="006A63E5" w:rsidP="006A63E5">
      <w:pPr>
        <w:pStyle w:val="Dclarationdeclasse"/>
        <w:rPr>
          <w:lang w:val="en-US"/>
        </w:rPr>
      </w:pPr>
      <w:r w:rsidRPr="006A63E5">
        <w:rPr>
          <w:b/>
          <w:bCs/>
          <w:lang w:val="en-US"/>
        </w:rPr>
        <w:t>private</w:t>
      </w:r>
      <w:r w:rsidRPr="006A63E5">
        <w:rPr>
          <w:lang w:val="en-US"/>
        </w:rPr>
        <w:t>:</w:t>
      </w:r>
    </w:p>
    <w:p w:rsidR="006A63E5" w:rsidRPr="006A63E5" w:rsidRDefault="006A63E5" w:rsidP="006A63E5">
      <w:pPr>
        <w:pStyle w:val="Dclarationdeclasse"/>
        <w:rPr>
          <w:lang w:val="en-US"/>
        </w:rPr>
      </w:pPr>
      <w:r w:rsidRPr="006A63E5">
        <w:rPr>
          <w:lang w:val="en-US"/>
        </w:rPr>
        <w:t xml:space="preserve">  </w:t>
      </w:r>
      <w:r w:rsidRPr="006A63E5">
        <w:rPr>
          <w:b/>
          <w:bCs/>
          <w:lang w:val="en-US"/>
        </w:rPr>
        <w:t>typedef</w:t>
      </w:r>
      <w:r w:rsidRPr="006A63E5">
        <w:rPr>
          <w:lang w:val="en-US"/>
        </w:rPr>
        <w:t xml:space="preserve"> </w:t>
      </w:r>
      <w:r w:rsidRPr="00E665F1">
        <w:rPr>
          <w:rStyle w:val="LienClasseC"/>
          <w:lang w:val="en-US"/>
        </w:rPr>
        <w:t>OverloadedLogicFunctions</w:t>
      </w:r>
      <w:r w:rsidRPr="006A63E5">
        <w:rPr>
          <w:lang w:val="en-US"/>
        </w:rPr>
        <w:t xml:space="preserve"> </w:t>
      </w:r>
      <w:r w:rsidRPr="00E665F1">
        <w:rPr>
          <w:rStyle w:val="LienType"/>
          <w:lang w:val="en-US"/>
        </w:rPr>
        <w:t>inherited</w:t>
      </w:r>
      <w:r w:rsidRPr="006A63E5">
        <w:rPr>
          <w:lang w:val="en-US"/>
        </w:rPr>
        <w:t>;</w:t>
      </w:r>
    </w:p>
    <w:p w:rsidR="006A63E5" w:rsidRPr="006A63E5" w:rsidRDefault="006A63E5" w:rsidP="006A63E5">
      <w:pPr>
        <w:pStyle w:val="Dclarationdeclasse"/>
        <w:rPr>
          <w:lang w:val="en-US"/>
        </w:rPr>
      </w:pPr>
      <w:r w:rsidRPr="006A63E5">
        <w:rPr>
          <w:lang w:val="en-US"/>
        </w:rPr>
        <w:t xml:space="preserve">  </w:t>
      </w:r>
      <w:r w:rsidRPr="006A63E5">
        <w:rPr>
          <w:b/>
          <w:bCs/>
          <w:lang w:val="en-US"/>
        </w:rPr>
        <w:t>int</w:t>
      </w:r>
      <w:r w:rsidRPr="006A63E5">
        <w:rPr>
          <w:lang w:val="en-US"/>
        </w:rPr>
        <w:t xml:space="preserve"> </w:t>
      </w:r>
      <w:r w:rsidRPr="00E665F1">
        <w:rPr>
          <w:rStyle w:val="LienChamps"/>
          <w:lang w:val="en-US"/>
        </w:rPr>
        <w:t>_codeOperator</w:t>
      </w:r>
      <w:r w:rsidRPr="006A63E5">
        <w:rPr>
          <w:lang w:val="en-US"/>
        </w:rPr>
        <w:t>;</w:t>
      </w:r>
    </w:p>
    <w:p w:rsidR="006A63E5" w:rsidRPr="006A63E5" w:rsidRDefault="006A63E5" w:rsidP="006A63E5">
      <w:pPr>
        <w:pStyle w:val="Dclarationdeclasse"/>
        <w:rPr>
          <w:lang w:val="en-US"/>
        </w:rPr>
      </w:pPr>
    </w:p>
    <w:p w:rsidR="006A63E5" w:rsidRPr="006A63E5" w:rsidRDefault="006A63E5" w:rsidP="006A63E5">
      <w:pPr>
        <w:pStyle w:val="Dclarationdeclasse"/>
        <w:rPr>
          <w:lang w:val="en-US"/>
        </w:rPr>
      </w:pPr>
      <w:r w:rsidRPr="006A63E5">
        <w:rPr>
          <w:b/>
          <w:bCs/>
          <w:lang w:val="en-US"/>
        </w:rPr>
        <w:t>public</w:t>
      </w:r>
      <w:r w:rsidRPr="006A63E5">
        <w:rPr>
          <w:lang w:val="en-US"/>
        </w:rPr>
        <w:t>:</w:t>
      </w:r>
    </w:p>
    <w:p w:rsidR="006A63E5" w:rsidRPr="006A63E5" w:rsidRDefault="006A63E5" w:rsidP="00041A31">
      <w:pPr>
        <w:pStyle w:val="Dclarationdeclasse"/>
        <w:rPr>
          <w:lang w:val="en-US"/>
        </w:rPr>
      </w:pPr>
      <w:r w:rsidRPr="006A63E5">
        <w:rPr>
          <w:lang w:val="en-US"/>
        </w:rPr>
        <w:t xml:space="preserve">  </w:t>
      </w:r>
      <w:r w:rsidRPr="00E665F1">
        <w:rPr>
          <w:rStyle w:val="LienMthode"/>
          <w:lang w:val="en-US"/>
        </w:rPr>
        <w:t>OverloadedLogicOperators</w:t>
      </w:r>
      <w:r w:rsidRPr="006A63E5">
        <w:rPr>
          <w:lang w:val="en-US"/>
        </w:rPr>
        <w:t>(</w:t>
      </w:r>
      <w:r w:rsidRPr="006A63E5">
        <w:rPr>
          <w:b/>
          <w:bCs/>
          <w:lang w:val="en-US"/>
        </w:rPr>
        <w:t>const</w:t>
      </w:r>
      <w:r w:rsidRPr="006A63E5">
        <w:rPr>
          <w:lang w:val="en-US"/>
        </w:rPr>
        <w:t xml:space="preserve"> </w:t>
      </w:r>
      <w:r w:rsidRPr="00E665F1">
        <w:rPr>
          <w:rStyle w:val="LienUnit"/>
          <w:lang w:val="en-US"/>
        </w:rPr>
        <w:t>std</w:t>
      </w:r>
      <w:r w:rsidRPr="006A63E5">
        <w:rPr>
          <w:lang w:val="en-US"/>
        </w:rPr>
        <w:t>::</w:t>
      </w:r>
      <w:r w:rsidRPr="00E665F1">
        <w:rPr>
          <w:rStyle w:val="LienClasseC"/>
          <w:lang w:val="en-US"/>
        </w:rPr>
        <w:t>string</w:t>
      </w:r>
      <w:r w:rsidRPr="006A63E5">
        <w:rPr>
          <w:lang w:val="en-US"/>
        </w:rPr>
        <w:t xml:space="preserve">&amp; name, </w:t>
      </w:r>
      <w:r w:rsidRPr="006A63E5">
        <w:rPr>
          <w:b/>
          <w:bCs/>
          <w:lang w:val="en-US"/>
        </w:rPr>
        <w:t>int</w:t>
      </w:r>
      <w:r w:rsidRPr="006A63E5">
        <w:rPr>
          <w:lang w:val="en-US"/>
        </w:rPr>
        <w:t xml:space="preserve"> codeOperator,</w:t>
      </w:r>
      <w:r>
        <w:rPr>
          <w:lang w:val="en-US"/>
        </w:rPr>
        <w:t xml:space="preserve"> </w:t>
      </w:r>
      <w:r w:rsidRPr="00E665F1">
        <w:rPr>
          <w:rStyle w:val="LienType"/>
          <w:lang w:val="en-US"/>
        </w:rPr>
        <w:t>logic_info</w:t>
      </w:r>
      <w:r w:rsidRPr="006A63E5">
        <w:rPr>
          <w:lang w:val="en-US"/>
        </w:rPr>
        <w:t xml:space="preserve"> info, </w:t>
      </w:r>
      <w:r w:rsidRPr="006A63E5">
        <w:rPr>
          <w:b/>
          <w:bCs/>
          <w:lang w:val="en-US"/>
        </w:rPr>
        <w:t>bool</w:t>
      </w:r>
      <w:r w:rsidRPr="006A63E5">
        <w:rPr>
          <w:lang w:val="en-US"/>
        </w:rPr>
        <w:t xml:space="preserve"> </w:t>
      </w:r>
      <w:r w:rsidRPr="00E665F1">
        <w:rPr>
          <w:lang w:val="en-US"/>
        </w:rPr>
        <w:t>isMethod</w:t>
      </w:r>
      <w:r w:rsidRPr="006A63E5">
        <w:rPr>
          <w:lang w:val="en-US"/>
        </w:rPr>
        <w:t>=</w:t>
      </w:r>
      <w:r w:rsidRPr="006A63E5">
        <w:rPr>
          <w:b/>
          <w:bCs/>
          <w:lang w:val="en-US"/>
        </w:rPr>
        <w:t>false</w:t>
      </w:r>
      <w:r w:rsidRPr="006A63E5">
        <w:rPr>
          <w:lang w:val="en-US"/>
        </w:rPr>
        <w:t>)</w:t>
      </w:r>
    </w:p>
    <w:p w:rsidR="006A63E5" w:rsidRPr="006A63E5" w:rsidRDefault="006A63E5" w:rsidP="00041A31">
      <w:pPr>
        <w:pStyle w:val="Dclarationdeclasse"/>
        <w:rPr>
          <w:lang w:val="en-US"/>
        </w:rPr>
      </w:pPr>
      <w:r w:rsidRPr="006A63E5">
        <w:rPr>
          <w:lang w:val="en-US"/>
        </w:rPr>
        <w:t xml:space="preserve">    : </w:t>
      </w:r>
      <w:r w:rsidRPr="00E665F1">
        <w:rPr>
          <w:rStyle w:val="LienType"/>
          <w:lang w:val="en-US"/>
        </w:rPr>
        <w:t>inherited</w:t>
      </w:r>
      <w:r w:rsidRPr="006A63E5">
        <w:rPr>
          <w:lang w:val="en-US"/>
        </w:rPr>
        <w:t xml:space="preserve">(name, info, </w:t>
      </w:r>
      <w:r w:rsidRPr="00E665F1">
        <w:rPr>
          <w:lang w:val="en-US"/>
        </w:rPr>
        <w:t>isMethod</w:t>
      </w:r>
      <w:r w:rsidRPr="006A63E5">
        <w:rPr>
          <w:lang w:val="en-US"/>
        </w:rPr>
        <w:t xml:space="preserve">), </w:t>
      </w:r>
      <w:r w:rsidRPr="00E665F1">
        <w:rPr>
          <w:rStyle w:val="LienChamps"/>
          <w:lang w:val="en-US"/>
        </w:rPr>
        <w:t>_codeOperator</w:t>
      </w:r>
      <w:r w:rsidRPr="006A63E5">
        <w:rPr>
          <w:lang w:val="en-US"/>
        </w:rPr>
        <w:t>(codeOperator) {}</w:t>
      </w:r>
    </w:p>
    <w:p w:rsidR="006A63E5" w:rsidRPr="006A63E5" w:rsidRDefault="006A63E5" w:rsidP="006A63E5">
      <w:pPr>
        <w:pStyle w:val="Dclarationdeclasse"/>
        <w:rPr>
          <w:lang w:val="en-US"/>
        </w:rPr>
      </w:pPr>
      <w:r w:rsidRPr="006A63E5">
        <w:rPr>
          <w:lang w:val="en-US"/>
        </w:rPr>
        <w:t xml:space="preserve">  </w:t>
      </w:r>
      <w:r w:rsidRPr="006A63E5">
        <w:rPr>
          <w:b/>
          <w:bCs/>
          <w:lang w:val="en-US"/>
        </w:rPr>
        <w:t>virtual</w:t>
      </w:r>
      <w:r w:rsidRPr="006A63E5">
        <w:rPr>
          <w:lang w:val="en-US"/>
        </w:rPr>
        <w:t xml:space="preserve"> </w:t>
      </w:r>
      <w:r w:rsidRPr="006A63E5">
        <w:rPr>
          <w:b/>
          <w:bCs/>
          <w:lang w:val="en-US"/>
        </w:rPr>
        <w:t>bool</w:t>
      </w:r>
      <w:r w:rsidRPr="006A63E5">
        <w:rPr>
          <w:lang w:val="en-US"/>
        </w:rPr>
        <w:t xml:space="preserve"> </w:t>
      </w:r>
      <w:r w:rsidRPr="00E665F1">
        <w:rPr>
          <w:rStyle w:val="LienMthode"/>
          <w:lang w:val="en-US"/>
        </w:rPr>
        <w:t>isOperator</w:t>
      </w:r>
      <w:r w:rsidRPr="006A63E5">
        <w:rPr>
          <w:lang w:val="en-US"/>
        </w:rPr>
        <w:t xml:space="preserve">() </w:t>
      </w:r>
      <w:r w:rsidRPr="006A63E5">
        <w:rPr>
          <w:b/>
          <w:bCs/>
          <w:lang w:val="en-US"/>
        </w:rPr>
        <w:t>const</w:t>
      </w:r>
      <w:r w:rsidRPr="006A63E5">
        <w:rPr>
          <w:lang w:val="en-US"/>
        </w:rPr>
        <w:t xml:space="preserve"> { </w:t>
      </w:r>
      <w:r w:rsidRPr="006A63E5">
        <w:rPr>
          <w:b/>
          <w:bCs/>
          <w:lang w:val="en-US"/>
        </w:rPr>
        <w:t>return</w:t>
      </w:r>
      <w:r w:rsidRPr="006A63E5">
        <w:rPr>
          <w:lang w:val="en-US"/>
        </w:rPr>
        <w:t xml:space="preserve"> </w:t>
      </w:r>
      <w:r w:rsidRPr="006A63E5">
        <w:rPr>
          <w:b/>
          <w:bCs/>
          <w:lang w:val="en-US"/>
        </w:rPr>
        <w:t>true</w:t>
      </w:r>
      <w:r w:rsidRPr="006A63E5">
        <w:rPr>
          <w:lang w:val="en-US"/>
        </w:rPr>
        <w:t>; }</w:t>
      </w:r>
    </w:p>
    <w:p w:rsidR="006A63E5" w:rsidRPr="006A63E5" w:rsidRDefault="006A63E5" w:rsidP="006A63E5">
      <w:pPr>
        <w:pStyle w:val="Dclarationdeclasse"/>
        <w:rPr>
          <w:lang w:val="en-US"/>
        </w:rPr>
      </w:pPr>
      <w:r w:rsidRPr="006A63E5">
        <w:rPr>
          <w:lang w:val="en-US"/>
        </w:rPr>
        <w:t xml:space="preserve">  </w:t>
      </w:r>
      <w:r w:rsidRPr="006A63E5">
        <w:rPr>
          <w:b/>
          <w:bCs/>
          <w:lang w:val="en-US"/>
        </w:rPr>
        <w:t>int</w:t>
      </w:r>
      <w:r w:rsidRPr="006A63E5">
        <w:rPr>
          <w:lang w:val="en-US"/>
        </w:rPr>
        <w:t xml:space="preserve"> </w:t>
      </w:r>
      <w:r w:rsidRPr="00E665F1">
        <w:rPr>
          <w:rStyle w:val="LienMthode"/>
          <w:lang w:val="en-US"/>
        </w:rPr>
        <w:t>getCodeOperator</w:t>
      </w:r>
      <w:r w:rsidRPr="006A63E5">
        <w:rPr>
          <w:lang w:val="en-US"/>
        </w:rPr>
        <w:t xml:space="preserve">() </w:t>
      </w:r>
      <w:r w:rsidRPr="006A63E5">
        <w:rPr>
          <w:b/>
          <w:bCs/>
          <w:lang w:val="en-US"/>
        </w:rPr>
        <w:t>const</w:t>
      </w:r>
      <w:r w:rsidRPr="006A63E5">
        <w:rPr>
          <w:lang w:val="en-US"/>
        </w:rPr>
        <w:t xml:space="preserve"> { </w:t>
      </w:r>
      <w:r w:rsidRPr="006A63E5">
        <w:rPr>
          <w:b/>
          <w:bCs/>
          <w:lang w:val="en-US"/>
        </w:rPr>
        <w:t>return</w:t>
      </w:r>
      <w:r w:rsidRPr="006A63E5">
        <w:rPr>
          <w:lang w:val="en-US"/>
        </w:rPr>
        <w:t xml:space="preserve"> </w:t>
      </w:r>
      <w:r w:rsidRPr="00E665F1">
        <w:rPr>
          <w:rStyle w:val="LienChamps"/>
          <w:lang w:val="en-US"/>
        </w:rPr>
        <w:t>_codeOperator</w:t>
      </w:r>
      <w:r w:rsidRPr="006A63E5">
        <w:rPr>
          <w:lang w:val="en-US"/>
        </w:rPr>
        <w:t>; }</w:t>
      </w:r>
    </w:p>
    <w:p w:rsidR="006A63E5" w:rsidRPr="006A63E5" w:rsidRDefault="006A63E5" w:rsidP="006A63E5">
      <w:pPr>
        <w:pStyle w:val="Dclarationdeclasse"/>
        <w:rPr>
          <w:lang w:val="en-US"/>
        </w:rPr>
      </w:pPr>
      <w:r w:rsidRPr="006A63E5">
        <w:rPr>
          <w:lang w:val="en-US"/>
        </w:rPr>
        <w:t>};</w:t>
      </w:r>
    </w:p>
    <w:p w:rsidR="006A63E5" w:rsidRPr="006A63E5" w:rsidRDefault="006A63E5" w:rsidP="006A63E5">
      <w:pPr>
        <w:pStyle w:val="Dclarationdeclasse"/>
        <w:rPr>
          <w:lang w:val="en-US"/>
        </w:rPr>
      </w:pPr>
    </w:p>
    <w:p w:rsidR="006A63E5" w:rsidRPr="006A63E5" w:rsidRDefault="006A63E5" w:rsidP="006A63E5">
      <w:pPr>
        <w:pStyle w:val="Dclarationdeclasse"/>
        <w:rPr>
          <w:lang w:val="en-US"/>
        </w:rPr>
      </w:pPr>
      <w:r w:rsidRPr="006A63E5">
        <w:rPr>
          <w:b/>
          <w:bCs/>
          <w:lang w:val="en-US"/>
        </w:rPr>
        <w:t>class</w:t>
      </w:r>
      <w:r w:rsidRPr="006A63E5">
        <w:rPr>
          <w:lang w:val="en-US"/>
        </w:rPr>
        <w:t xml:space="preserve"> </w:t>
      </w:r>
      <w:r w:rsidRPr="00E665F1">
        <w:rPr>
          <w:rStyle w:val="DfinitionClasse"/>
          <w:lang w:val="en-US"/>
        </w:rPr>
        <w:t>LogicType</w:t>
      </w:r>
      <w:r w:rsidRPr="006A63E5">
        <w:rPr>
          <w:lang w:val="en-US"/>
        </w:rPr>
        <w:t xml:space="preserve"> : </w:t>
      </w:r>
      <w:r w:rsidRPr="006A63E5">
        <w:rPr>
          <w:b/>
          <w:bCs/>
          <w:lang w:val="en-US"/>
        </w:rPr>
        <w:t>public</w:t>
      </w:r>
      <w:r w:rsidRPr="006A63E5">
        <w:rPr>
          <w:lang w:val="en-US"/>
        </w:rPr>
        <w:t xml:space="preserve"> </w:t>
      </w:r>
      <w:r w:rsidRPr="00E665F1">
        <w:rPr>
          <w:rStyle w:val="DfinitionHritage"/>
          <w:lang w:val="en-US"/>
        </w:rPr>
        <w:t>NestedContext</w:t>
      </w:r>
      <w:r w:rsidRPr="006A63E5">
        <w:rPr>
          <w:lang w:val="en-US"/>
        </w:rPr>
        <w:t xml:space="preserve"> {</w:t>
      </w:r>
    </w:p>
    <w:p w:rsidR="006A63E5" w:rsidRPr="006A63E5" w:rsidRDefault="006A63E5" w:rsidP="006A63E5">
      <w:pPr>
        <w:pStyle w:val="Dclarationdeclasse"/>
        <w:rPr>
          <w:lang w:val="en-US"/>
        </w:rPr>
      </w:pPr>
      <w:r w:rsidRPr="006A63E5">
        <w:rPr>
          <w:b/>
          <w:bCs/>
          <w:lang w:val="en-US"/>
        </w:rPr>
        <w:t>private</w:t>
      </w:r>
      <w:r w:rsidRPr="006A63E5">
        <w:rPr>
          <w:lang w:val="en-US"/>
        </w:rPr>
        <w:t>:</w:t>
      </w:r>
    </w:p>
    <w:p w:rsidR="006A63E5" w:rsidRPr="006A63E5" w:rsidRDefault="006A63E5" w:rsidP="006A63E5">
      <w:pPr>
        <w:pStyle w:val="Dclarationdeclasse"/>
        <w:rPr>
          <w:lang w:val="en-US"/>
        </w:rPr>
      </w:pPr>
      <w:r w:rsidRPr="006A63E5">
        <w:rPr>
          <w:lang w:val="en-US"/>
        </w:rPr>
        <w:t xml:space="preserve">  </w:t>
      </w:r>
      <w:r w:rsidRPr="006A63E5">
        <w:rPr>
          <w:b/>
          <w:bCs/>
          <w:lang w:val="en-US"/>
        </w:rPr>
        <w:t>typedef</w:t>
      </w:r>
      <w:r w:rsidRPr="006A63E5">
        <w:rPr>
          <w:lang w:val="en-US"/>
        </w:rPr>
        <w:t xml:space="preserve"> </w:t>
      </w:r>
      <w:r w:rsidRPr="00E665F1">
        <w:rPr>
          <w:rStyle w:val="LienClasseC"/>
          <w:lang w:val="en-US"/>
        </w:rPr>
        <w:t>NestedContext</w:t>
      </w:r>
      <w:r w:rsidRPr="006A63E5">
        <w:rPr>
          <w:lang w:val="en-US"/>
        </w:rPr>
        <w:t xml:space="preserve"> </w:t>
      </w:r>
      <w:r w:rsidRPr="00E665F1">
        <w:rPr>
          <w:rStyle w:val="LienType"/>
          <w:lang w:val="en-US"/>
        </w:rPr>
        <w:t>inherited</w:t>
      </w:r>
      <w:r w:rsidRPr="006A63E5">
        <w:rPr>
          <w:lang w:val="en-US"/>
        </w:rPr>
        <w:t>;</w:t>
      </w:r>
    </w:p>
    <w:p w:rsidR="006A63E5" w:rsidRPr="006A63E5" w:rsidRDefault="006A63E5" w:rsidP="006A63E5">
      <w:pPr>
        <w:pStyle w:val="Dclarationdeclasse"/>
        <w:rPr>
          <w:lang w:val="en-US"/>
        </w:rPr>
      </w:pPr>
      <w:r w:rsidRPr="006A63E5">
        <w:rPr>
          <w:lang w:val="en-US"/>
        </w:rPr>
        <w:t xml:space="preserve">  </w:t>
      </w:r>
      <w:r w:rsidRPr="00E665F1">
        <w:rPr>
          <w:rStyle w:val="LienType"/>
          <w:lang w:val="en-US"/>
        </w:rPr>
        <w:t>logic_type_info</w:t>
      </w:r>
      <w:r w:rsidRPr="006A63E5">
        <w:rPr>
          <w:lang w:val="en-US"/>
        </w:rPr>
        <w:t xml:space="preserve"> </w:t>
      </w:r>
      <w:r w:rsidRPr="00E665F1">
        <w:rPr>
          <w:rStyle w:val="LienChamps"/>
          <w:lang w:val="en-US"/>
        </w:rPr>
        <w:t>_type</w:t>
      </w:r>
      <w:r w:rsidRPr="006A63E5">
        <w:rPr>
          <w:lang w:val="en-US"/>
        </w:rPr>
        <w:t>;</w:t>
      </w:r>
    </w:p>
    <w:p w:rsidR="006A63E5" w:rsidRPr="006A63E5" w:rsidRDefault="006A63E5" w:rsidP="006A63E5">
      <w:pPr>
        <w:pStyle w:val="Dclarationdeclasse"/>
        <w:rPr>
          <w:lang w:val="en-US"/>
        </w:rPr>
      </w:pPr>
    </w:p>
    <w:p w:rsidR="006A63E5" w:rsidRPr="006A63E5" w:rsidRDefault="006A63E5" w:rsidP="006A63E5">
      <w:pPr>
        <w:pStyle w:val="Dclarationdeclasse"/>
        <w:rPr>
          <w:lang w:val="en-US"/>
        </w:rPr>
      </w:pPr>
      <w:r w:rsidRPr="006A63E5">
        <w:rPr>
          <w:b/>
          <w:bCs/>
          <w:lang w:val="en-US"/>
        </w:rPr>
        <w:t>public</w:t>
      </w:r>
      <w:r w:rsidRPr="006A63E5">
        <w:rPr>
          <w:lang w:val="en-US"/>
        </w:rPr>
        <w:t>:</w:t>
      </w:r>
    </w:p>
    <w:p w:rsidR="006A63E5" w:rsidRPr="006A63E5" w:rsidRDefault="006A63E5" w:rsidP="006A63E5">
      <w:pPr>
        <w:pStyle w:val="Dclarationdeclasse"/>
        <w:rPr>
          <w:lang w:val="en-US"/>
        </w:rPr>
      </w:pPr>
      <w:r w:rsidRPr="006A63E5">
        <w:rPr>
          <w:lang w:val="en-US"/>
        </w:rPr>
        <w:t xml:space="preserve">  </w:t>
      </w:r>
      <w:r w:rsidRPr="00E665F1">
        <w:rPr>
          <w:rStyle w:val="LienMthode"/>
          <w:lang w:val="en-US"/>
        </w:rPr>
        <w:t>LogicType</w:t>
      </w:r>
      <w:r w:rsidRPr="006A63E5">
        <w:rPr>
          <w:lang w:val="en-US"/>
        </w:rPr>
        <w:t>(</w:t>
      </w:r>
      <w:r w:rsidRPr="006A63E5">
        <w:rPr>
          <w:b/>
          <w:bCs/>
          <w:lang w:val="en-US"/>
        </w:rPr>
        <w:t>const</w:t>
      </w:r>
      <w:r w:rsidRPr="006A63E5">
        <w:rPr>
          <w:lang w:val="en-US"/>
        </w:rPr>
        <w:t xml:space="preserve"> </w:t>
      </w:r>
      <w:r w:rsidRPr="00E665F1">
        <w:rPr>
          <w:rStyle w:val="LienUnit"/>
          <w:lang w:val="en-US"/>
        </w:rPr>
        <w:t>std</w:t>
      </w:r>
      <w:r w:rsidRPr="006A63E5">
        <w:rPr>
          <w:lang w:val="en-US"/>
        </w:rPr>
        <w:t>::</w:t>
      </w:r>
      <w:r w:rsidRPr="00E665F1">
        <w:rPr>
          <w:rStyle w:val="LienClasseC"/>
          <w:lang w:val="en-US"/>
        </w:rPr>
        <w:t>string</w:t>
      </w:r>
      <w:r w:rsidRPr="006A63E5">
        <w:rPr>
          <w:lang w:val="en-US"/>
        </w:rPr>
        <w:t xml:space="preserve">&amp; name, </w:t>
      </w:r>
      <w:r w:rsidRPr="00E665F1">
        <w:rPr>
          <w:rStyle w:val="LienType"/>
          <w:lang w:val="en-US"/>
        </w:rPr>
        <w:t>logic_type_info</w:t>
      </w:r>
      <w:r w:rsidRPr="006A63E5">
        <w:rPr>
          <w:lang w:val="en-US"/>
        </w:rPr>
        <w:t xml:space="preserve"> type)</w:t>
      </w:r>
      <w:r>
        <w:rPr>
          <w:lang w:val="en-US"/>
        </w:rPr>
        <w:t xml:space="preserve"> </w:t>
      </w:r>
      <w:r w:rsidRPr="006A63E5">
        <w:rPr>
          <w:lang w:val="en-US"/>
        </w:rPr>
        <w:t xml:space="preserve">: </w:t>
      </w:r>
      <w:r w:rsidRPr="00E665F1">
        <w:rPr>
          <w:rStyle w:val="LienType"/>
          <w:lang w:val="en-US"/>
        </w:rPr>
        <w:t>inherited</w:t>
      </w:r>
      <w:r w:rsidRPr="006A63E5">
        <w:rPr>
          <w:lang w:val="en-US"/>
        </w:rPr>
        <w:t xml:space="preserve">(name), </w:t>
      </w:r>
      <w:r w:rsidRPr="00E665F1">
        <w:rPr>
          <w:rStyle w:val="LienChamps"/>
          <w:lang w:val="en-US"/>
        </w:rPr>
        <w:t>_type</w:t>
      </w:r>
      <w:r w:rsidRPr="006A63E5">
        <w:rPr>
          <w:lang w:val="en-US"/>
        </w:rPr>
        <w:t>(type) {}</w:t>
      </w:r>
    </w:p>
    <w:p w:rsidR="006A63E5" w:rsidRPr="006A63E5" w:rsidRDefault="006A63E5" w:rsidP="006A63E5">
      <w:pPr>
        <w:pStyle w:val="Dclarationdeclasse"/>
        <w:rPr>
          <w:lang w:val="en-US"/>
        </w:rPr>
      </w:pPr>
      <w:r w:rsidRPr="006A63E5">
        <w:rPr>
          <w:lang w:val="en-US"/>
        </w:rPr>
        <w:t xml:space="preserve">  </w:t>
      </w:r>
      <w:r w:rsidRPr="006A63E5">
        <w:rPr>
          <w:b/>
          <w:bCs/>
          <w:lang w:val="en-US"/>
        </w:rPr>
        <w:t>virtual</w:t>
      </w:r>
      <w:r w:rsidRPr="006A63E5">
        <w:rPr>
          <w:lang w:val="en-US"/>
        </w:rPr>
        <w:t xml:space="preserve"> </w:t>
      </w:r>
      <w:r w:rsidRPr="00E665F1">
        <w:rPr>
          <w:rStyle w:val="LienMthode"/>
          <w:lang w:val="en-US"/>
        </w:rPr>
        <w:t>~LogicType</w:t>
      </w:r>
      <w:r w:rsidRPr="006A63E5">
        <w:rPr>
          <w:lang w:val="en-US"/>
        </w:rPr>
        <w:t xml:space="preserve">() { </w:t>
      </w:r>
      <w:r w:rsidRPr="00E665F1">
        <w:rPr>
          <w:rStyle w:val="LienMthode"/>
          <w:lang w:val="en-US"/>
        </w:rPr>
        <w:t>free_logic_type_info</w:t>
      </w:r>
      <w:r w:rsidRPr="006A63E5">
        <w:rPr>
          <w:lang w:val="en-US"/>
        </w:rPr>
        <w:t>(</w:t>
      </w:r>
      <w:r w:rsidRPr="00E665F1">
        <w:rPr>
          <w:rStyle w:val="LienChamps"/>
          <w:lang w:val="en-US"/>
        </w:rPr>
        <w:t>_type</w:t>
      </w:r>
      <w:r w:rsidRPr="006A63E5">
        <w:rPr>
          <w:lang w:val="en-US"/>
        </w:rPr>
        <w:t>); }</w:t>
      </w:r>
    </w:p>
    <w:p w:rsidR="006A63E5" w:rsidRPr="006A63E5" w:rsidRDefault="006A63E5" w:rsidP="006A63E5">
      <w:pPr>
        <w:pStyle w:val="Dclarationdeclasse"/>
        <w:rPr>
          <w:lang w:val="en-US"/>
        </w:rPr>
      </w:pPr>
      <w:r w:rsidRPr="006A63E5">
        <w:rPr>
          <w:lang w:val="en-US"/>
        </w:rPr>
        <w:t xml:space="preserve">  </w:t>
      </w:r>
      <w:r w:rsidRPr="006A63E5">
        <w:rPr>
          <w:b/>
          <w:bCs/>
          <w:lang w:val="en-US"/>
        </w:rPr>
        <w:t>virtual</w:t>
      </w:r>
      <w:r w:rsidRPr="006A63E5">
        <w:rPr>
          <w:lang w:val="en-US"/>
        </w:rPr>
        <w:t xml:space="preserve"> </w:t>
      </w:r>
      <w:r w:rsidRPr="00E665F1">
        <w:rPr>
          <w:rStyle w:val="LienType"/>
          <w:lang w:val="en-US"/>
        </w:rPr>
        <w:t>Type</w:t>
      </w:r>
      <w:r w:rsidRPr="006A63E5">
        <w:rPr>
          <w:lang w:val="en-US"/>
        </w:rPr>
        <w:t xml:space="preserve"> </w:t>
      </w:r>
      <w:r w:rsidRPr="00E665F1">
        <w:rPr>
          <w:rStyle w:val="LienMthode"/>
          <w:lang w:val="en-US"/>
        </w:rPr>
        <w:t>getType</w:t>
      </w:r>
      <w:r w:rsidRPr="006A63E5">
        <w:rPr>
          <w:lang w:val="en-US"/>
        </w:rPr>
        <w:t xml:space="preserve">() </w:t>
      </w:r>
      <w:r w:rsidRPr="006A63E5">
        <w:rPr>
          <w:b/>
          <w:bCs/>
          <w:lang w:val="en-US"/>
        </w:rPr>
        <w:t>const</w:t>
      </w:r>
      <w:r w:rsidRPr="006A63E5">
        <w:rPr>
          <w:lang w:val="en-US"/>
        </w:rPr>
        <w:t xml:space="preserve"> { </w:t>
      </w:r>
      <w:r w:rsidRPr="006A63E5">
        <w:rPr>
          <w:b/>
          <w:bCs/>
          <w:lang w:val="en-US"/>
        </w:rPr>
        <w:t>return</w:t>
      </w:r>
      <w:r w:rsidRPr="006A63E5">
        <w:rPr>
          <w:lang w:val="en-US"/>
        </w:rPr>
        <w:t xml:space="preserve"> </w:t>
      </w:r>
      <w:r w:rsidRPr="00E665F1">
        <w:rPr>
          <w:rStyle w:val="LienConstante"/>
          <w:lang w:val="en-US"/>
        </w:rPr>
        <w:t>TLogicType</w:t>
      </w:r>
      <w:r w:rsidRPr="006A63E5">
        <w:rPr>
          <w:lang w:val="en-US"/>
        </w:rPr>
        <w:t>; }</w:t>
      </w:r>
    </w:p>
    <w:p w:rsidR="006A63E5" w:rsidRPr="006A63E5" w:rsidRDefault="006A63E5" w:rsidP="006A63E5">
      <w:pPr>
        <w:pStyle w:val="Dclarationdeclasse"/>
        <w:rPr>
          <w:lang w:val="en-US"/>
        </w:rPr>
      </w:pPr>
      <w:r w:rsidRPr="006A63E5">
        <w:rPr>
          <w:lang w:val="en-US"/>
        </w:rPr>
        <w:t xml:space="preserve">  </w:t>
      </w:r>
      <w:r w:rsidRPr="00E665F1">
        <w:rPr>
          <w:rStyle w:val="LienType"/>
          <w:lang w:val="en-US"/>
        </w:rPr>
        <w:t>logic_type_info</w:t>
      </w:r>
      <w:r w:rsidRPr="006A63E5">
        <w:rPr>
          <w:lang w:val="en-US"/>
        </w:rPr>
        <w:t xml:space="preserve"> </w:t>
      </w:r>
      <w:r w:rsidRPr="00E665F1">
        <w:rPr>
          <w:rStyle w:val="LienMthode"/>
          <w:lang w:val="en-US"/>
        </w:rPr>
        <w:t>type_info</w:t>
      </w:r>
      <w:r w:rsidRPr="006A63E5">
        <w:rPr>
          <w:lang w:val="en-US"/>
        </w:rPr>
        <w:t xml:space="preserve">() </w:t>
      </w:r>
      <w:r w:rsidRPr="006A63E5">
        <w:rPr>
          <w:b/>
          <w:bCs/>
          <w:lang w:val="en-US"/>
        </w:rPr>
        <w:t>const</w:t>
      </w:r>
      <w:r w:rsidRPr="006A63E5">
        <w:rPr>
          <w:lang w:val="en-US"/>
        </w:rPr>
        <w:t xml:space="preserve"> { </w:t>
      </w:r>
      <w:r w:rsidRPr="006A63E5">
        <w:rPr>
          <w:b/>
          <w:bCs/>
          <w:lang w:val="en-US"/>
        </w:rPr>
        <w:t>return</w:t>
      </w:r>
      <w:r w:rsidRPr="006A63E5">
        <w:rPr>
          <w:lang w:val="en-US"/>
        </w:rPr>
        <w:t xml:space="preserve"> </w:t>
      </w:r>
      <w:r w:rsidRPr="00E665F1">
        <w:rPr>
          <w:rStyle w:val="LienChamps"/>
          <w:lang w:val="en-US"/>
        </w:rPr>
        <w:t>_type</w:t>
      </w:r>
      <w:r w:rsidRPr="006A63E5">
        <w:rPr>
          <w:lang w:val="en-US"/>
        </w:rPr>
        <w:t>; }</w:t>
      </w:r>
    </w:p>
    <w:p w:rsidR="006A63E5" w:rsidRPr="006A63E5" w:rsidRDefault="006A63E5" w:rsidP="006A63E5">
      <w:pPr>
        <w:pStyle w:val="Dclarationdeclasse"/>
        <w:rPr>
          <w:lang w:val="en-US"/>
        </w:rPr>
      </w:pPr>
      <w:r w:rsidRPr="006A63E5">
        <w:rPr>
          <w:lang w:val="en-US"/>
        </w:rPr>
        <w:t>};</w:t>
      </w:r>
    </w:p>
    <w:p w:rsidR="006A63E5" w:rsidRPr="006A63E5" w:rsidRDefault="006A63E5" w:rsidP="006A63E5">
      <w:pPr>
        <w:pStyle w:val="Dclarationdeclasse"/>
        <w:rPr>
          <w:lang w:val="en-US"/>
        </w:rPr>
      </w:pPr>
    </w:p>
    <w:p w:rsidR="006A63E5" w:rsidRPr="006A63E5" w:rsidRDefault="006A63E5" w:rsidP="006A63E5">
      <w:pPr>
        <w:pStyle w:val="Dclarationdeclasse"/>
        <w:rPr>
          <w:lang w:val="en-US"/>
        </w:rPr>
      </w:pPr>
      <w:r w:rsidRPr="006A63E5">
        <w:rPr>
          <w:b/>
          <w:bCs/>
          <w:lang w:val="en-US"/>
        </w:rPr>
        <w:t>class</w:t>
      </w:r>
      <w:r w:rsidRPr="006A63E5">
        <w:rPr>
          <w:lang w:val="en-US"/>
        </w:rPr>
        <w:t xml:space="preserve"> </w:t>
      </w:r>
      <w:r w:rsidRPr="00E665F1">
        <w:rPr>
          <w:rStyle w:val="DfinitionClasse"/>
          <w:lang w:val="en-US"/>
        </w:rPr>
        <w:t>LogicConstructor</w:t>
      </w:r>
      <w:r w:rsidRPr="006A63E5">
        <w:rPr>
          <w:lang w:val="en-US"/>
        </w:rPr>
        <w:t xml:space="preserve"> : </w:t>
      </w:r>
      <w:r w:rsidRPr="006A63E5">
        <w:rPr>
          <w:b/>
          <w:bCs/>
          <w:lang w:val="en-US"/>
        </w:rPr>
        <w:t>public</w:t>
      </w:r>
      <w:r w:rsidRPr="006A63E5">
        <w:rPr>
          <w:lang w:val="en-US"/>
        </w:rPr>
        <w:t xml:space="preserve"> </w:t>
      </w:r>
      <w:r w:rsidRPr="00E665F1">
        <w:rPr>
          <w:rStyle w:val="DfinitionHritage"/>
          <w:lang w:val="en-US"/>
        </w:rPr>
        <w:t>NestedContext</w:t>
      </w:r>
      <w:r w:rsidRPr="006A63E5">
        <w:rPr>
          <w:lang w:val="en-US"/>
        </w:rPr>
        <w:t xml:space="preserve"> {</w:t>
      </w:r>
    </w:p>
    <w:p w:rsidR="006A63E5" w:rsidRPr="006A63E5" w:rsidRDefault="006A63E5" w:rsidP="006A63E5">
      <w:pPr>
        <w:pStyle w:val="Dclarationdeclasse"/>
        <w:rPr>
          <w:lang w:val="en-US"/>
        </w:rPr>
      </w:pPr>
      <w:r w:rsidRPr="006A63E5">
        <w:rPr>
          <w:b/>
          <w:bCs/>
          <w:lang w:val="en-US"/>
        </w:rPr>
        <w:t>private</w:t>
      </w:r>
      <w:r w:rsidRPr="006A63E5">
        <w:rPr>
          <w:lang w:val="en-US"/>
        </w:rPr>
        <w:t>:</w:t>
      </w:r>
    </w:p>
    <w:p w:rsidR="006A63E5" w:rsidRPr="006A63E5" w:rsidRDefault="006A63E5" w:rsidP="006A63E5">
      <w:pPr>
        <w:pStyle w:val="Dclarationdeclasse"/>
        <w:rPr>
          <w:lang w:val="en-US"/>
        </w:rPr>
      </w:pPr>
      <w:r w:rsidRPr="006A63E5">
        <w:rPr>
          <w:lang w:val="en-US"/>
        </w:rPr>
        <w:lastRenderedPageBreak/>
        <w:t xml:space="preserve">  </w:t>
      </w:r>
      <w:r w:rsidRPr="006A63E5">
        <w:rPr>
          <w:b/>
          <w:bCs/>
          <w:lang w:val="en-US"/>
        </w:rPr>
        <w:t>typedef</w:t>
      </w:r>
      <w:r w:rsidRPr="006A63E5">
        <w:rPr>
          <w:lang w:val="en-US"/>
        </w:rPr>
        <w:t xml:space="preserve"> </w:t>
      </w:r>
      <w:r w:rsidRPr="00E665F1">
        <w:rPr>
          <w:rStyle w:val="LienClasseC"/>
          <w:lang w:val="en-US"/>
        </w:rPr>
        <w:t>NestedContext</w:t>
      </w:r>
      <w:r w:rsidRPr="006A63E5">
        <w:rPr>
          <w:lang w:val="en-US"/>
        </w:rPr>
        <w:t xml:space="preserve"> </w:t>
      </w:r>
      <w:r w:rsidRPr="00E665F1">
        <w:rPr>
          <w:rStyle w:val="LienType"/>
          <w:lang w:val="en-US"/>
        </w:rPr>
        <w:t>inherited</w:t>
      </w:r>
      <w:r w:rsidRPr="006A63E5">
        <w:rPr>
          <w:lang w:val="en-US"/>
        </w:rPr>
        <w:t>;</w:t>
      </w:r>
    </w:p>
    <w:p w:rsidR="006A63E5" w:rsidRPr="006A63E5" w:rsidRDefault="006A63E5" w:rsidP="006A63E5">
      <w:pPr>
        <w:pStyle w:val="Dclarationdeclasse"/>
        <w:rPr>
          <w:lang w:val="en-US"/>
        </w:rPr>
      </w:pPr>
      <w:r w:rsidRPr="006A63E5">
        <w:rPr>
          <w:lang w:val="en-US"/>
        </w:rPr>
        <w:t xml:space="preserve">  </w:t>
      </w:r>
      <w:r w:rsidRPr="00E665F1">
        <w:rPr>
          <w:rStyle w:val="LienType"/>
          <w:lang w:val="en-US"/>
        </w:rPr>
        <w:t>logic_ctor_info</w:t>
      </w:r>
      <w:r w:rsidRPr="006A63E5">
        <w:rPr>
          <w:lang w:val="en-US"/>
        </w:rPr>
        <w:t xml:space="preserve"> </w:t>
      </w:r>
      <w:r w:rsidRPr="00E665F1">
        <w:rPr>
          <w:rStyle w:val="LienChamps"/>
          <w:lang w:val="en-US"/>
        </w:rPr>
        <w:t>lciConstructor</w:t>
      </w:r>
      <w:r w:rsidRPr="006A63E5">
        <w:rPr>
          <w:lang w:val="en-US"/>
        </w:rPr>
        <w:t>;</w:t>
      </w:r>
    </w:p>
    <w:p w:rsidR="006A63E5" w:rsidRPr="006A63E5" w:rsidRDefault="006A63E5" w:rsidP="006A63E5">
      <w:pPr>
        <w:pStyle w:val="Dclarationdeclasse"/>
        <w:rPr>
          <w:lang w:val="en-US"/>
        </w:rPr>
      </w:pPr>
    </w:p>
    <w:p w:rsidR="006A63E5" w:rsidRPr="006A63E5" w:rsidRDefault="006A63E5" w:rsidP="006A63E5">
      <w:pPr>
        <w:pStyle w:val="Dclarationdeclasse"/>
        <w:rPr>
          <w:lang w:val="en-US"/>
        </w:rPr>
      </w:pPr>
      <w:r w:rsidRPr="006A63E5">
        <w:rPr>
          <w:b/>
          <w:bCs/>
          <w:lang w:val="en-US"/>
        </w:rPr>
        <w:t>public</w:t>
      </w:r>
      <w:r w:rsidRPr="006A63E5">
        <w:rPr>
          <w:lang w:val="en-US"/>
        </w:rPr>
        <w:t>:</w:t>
      </w:r>
    </w:p>
    <w:p w:rsidR="006A63E5" w:rsidRPr="006A63E5" w:rsidRDefault="006A63E5" w:rsidP="006A63E5">
      <w:pPr>
        <w:pStyle w:val="Dclarationdeclasse"/>
        <w:rPr>
          <w:lang w:val="en-US"/>
        </w:rPr>
      </w:pPr>
      <w:r w:rsidRPr="006A63E5">
        <w:rPr>
          <w:lang w:val="en-US"/>
        </w:rPr>
        <w:t xml:space="preserve">  </w:t>
      </w:r>
      <w:r w:rsidRPr="00E665F1">
        <w:rPr>
          <w:rStyle w:val="LienMthode"/>
          <w:lang w:val="en-US"/>
        </w:rPr>
        <w:t>LogicConstructor</w:t>
      </w:r>
      <w:r w:rsidRPr="006A63E5">
        <w:rPr>
          <w:lang w:val="en-US"/>
        </w:rPr>
        <w:t>(</w:t>
      </w:r>
      <w:r w:rsidRPr="006A63E5">
        <w:rPr>
          <w:b/>
          <w:bCs/>
          <w:lang w:val="en-US"/>
        </w:rPr>
        <w:t>const</w:t>
      </w:r>
      <w:r w:rsidRPr="006A63E5">
        <w:rPr>
          <w:lang w:val="en-US"/>
        </w:rPr>
        <w:t xml:space="preserve"> </w:t>
      </w:r>
      <w:r w:rsidRPr="00E665F1">
        <w:rPr>
          <w:rStyle w:val="LienUnit"/>
          <w:lang w:val="en-US"/>
        </w:rPr>
        <w:t>std</w:t>
      </w:r>
      <w:r w:rsidRPr="006A63E5">
        <w:rPr>
          <w:lang w:val="en-US"/>
        </w:rPr>
        <w:t>::</w:t>
      </w:r>
      <w:r w:rsidRPr="00E665F1">
        <w:rPr>
          <w:rStyle w:val="LienClasseC"/>
          <w:lang w:val="en-US"/>
        </w:rPr>
        <w:t>string</w:t>
      </w:r>
      <w:r w:rsidRPr="006A63E5">
        <w:rPr>
          <w:lang w:val="en-US"/>
        </w:rPr>
        <w:t xml:space="preserve">&amp; name, </w:t>
      </w:r>
      <w:r w:rsidRPr="00E665F1">
        <w:rPr>
          <w:rStyle w:val="LienType"/>
          <w:lang w:val="en-US"/>
        </w:rPr>
        <w:t>logic_ctor_info</w:t>
      </w:r>
      <w:r w:rsidRPr="006A63E5">
        <w:rPr>
          <w:lang w:val="en-US"/>
        </w:rPr>
        <w:t xml:space="preserve"> constructor)</w:t>
      </w:r>
      <w:r>
        <w:rPr>
          <w:lang w:val="en-US"/>
        </w:rPr>
        <w:t xml:space="preserve"> </w:t>
      </w:r>
      <w:r w:rsidRPr="006A63E5">
        <w:rPr>
          <w:lang w:val="en-US"/>
        </w:rPr>
        <w:t xml:space="preserve">: </w:t>
      </w:r>
      <w:r w:rsidRPr="00E665F1">
        <w:rPr>
          <w:rStyle w:val="LienType"/>
          <w:lang w:val="en-US"/>
        </w:rPr>
        <w:t>inherited</w:t>
      </w:r>
      <w:r w:rsidRPr="006A63E5">
        <w:rPr>
          <w:lang w:val="en-US"/>
        </w:rPr>
        <w:t xml:space="preserve">(name), </w:t>
      </w:r>
      <w:r w:rsidRPr="00E665F1">
        <w:rPr>
          <w:rStyle w:val="LienChamps"/>
          <w:lang w:val="en-US"/>
        </w:rPr>
        <w:t>lciConstructor</w:t>
      </w:r>
      <w:r w:rsidRPr="006A63E5">
        <w:rPr>
          <w:lang w:val="en-US"/>
        </w:rPr>
        <w:t>(constructor) {}</w:t>
      </w:r>
    </w:p>
    <w:p w:rsidR="006A63E5" w:rsidRPr="006A63E5" w:rsidRDefault="006A63E5" w:rsidP="006A63E5">
      <w:pPr>
        <w:pStyle w:val="Dclarationdeclasse"/>
        <w:rPr>
          <w:lang w:val="en-US"/>
        </w:rPr>
      </w:pPr>
      <w:r w:rsidRPr="006A63E5">
        <w:rPr>
          <w:lang w:val="en-US"/>
        </w:rPr>
        <w:t xml:space="preserve">  </w:t>
      </w:r>
      <w:r w:rsidRPr="006A63E5">
        <w:rPr>
          <w:b/>
          <w:bCs/>
          <w:lang w:val="en-US"/>
        </w:rPr>
        <w:t>virtual</w:t>
      </w:r>
      <w:r w:rsidRPr="006A63E5">
        <w:rPr>
          <w:lang w:val="en-US"/>
        </w:rPr>
        <w:t xml:space="preserve"> </w:t>
      </w:r>
      <w:r w:rsidRPr="00E665F1">
        <w:rPr>
          <w:rStyle w:val="LienMthode"/>
          <w:lang w:val="en-US"/>
        </w:rPr>
        <w:t>~LogicConstructor</w:t>
      </w:r>
      <w:r w:rsidRPr="006A63E5">
        <w:rPr>
          <w:lang w:val="en-US"/>
        </w:rPr>
        <w:t xml:space="preserve">() { </w:t>
      </w:r>
      <w:r w:rsidRPr="00E665F1">
        <w:rPr>
          <w:rStyle w:val="LienMthode"/>
          <w:lang w:val="en-US"/>
        </w:rPr>
        <w:t>free_logic_ctor_info</w:t>
      </w:r>
      <w:r w:rsidRPr="006A63E5">
        <w:rPr>
          <w:lang w:val="en-US"/>
        </w:rPr>
        <w:t>(</w:t>
      </w:r>
      <w:r w:rsidRPr="00E665F1">
        <w:rPr>
          <w:rStyle w:val="LienChamps"/>
          <w:lang w:val="en-US"/>
        </w:rPr>
        <w:t>lciConstructor</w:t>
      </w:r>
      <w:r w:rsidRPr="006A63E5">
        <w:rPr>
          <w:lang w:val="en-US"/>
        </w:rPr>
        <w:t>); }</w:t>
      </w:r>
    </w:p>
    <w:p w:rsidR="006A63E5" w:rsidRPr="006A63E5" w:rsidRDefault="006A63E5" w:rsidP="006A63E5">
      <w:pPr>
        <w:pStyle w:val="Dclarationdeclasse"/>
        <w:rPr>
          <w:lang w:val="en-US"/>
        </w:rPr>
      </w:pPr>
      <w:r w:rsidRPr="006A63E5">
        <w:rPr>
          <w:lang w:val="en-US"/>
        </w:rPr>
        <w:t xml:space="preserve">  </w:t>
      </w:r>
      <w:r w:rsidRPr="006A63E5">
        <w:rPr>
          <w:b/>
          <w:bCs/>
          <w:lang w:val="en-US"/>
        </w:rPr>
        <w:t>virtual</w:t>
      </w:r>
      <w:r w:rsidRPr="006A63E5">
        <w:rPr>
          <w:lang w:val="en-US"/>
        </w:rPr>
        <w:t xml:space="preserve"> </w:t>
      </w:r>
      <w:r w:rsidRPr="00E665F1">
        <w:rPr>
          <w:rStyle w:val="LienType"/>
          <w:lang w:val="en-US"/>
        </w:rPr>
        <w:t>Type</w:t>
      </w:r>
      <w:r w:rsidRPr="006A63E5">
        <w:rPr>
          <w:lang w:val="en-US"/>
        </w:rPr>
        <w:t xml:space="preserve"> </w:t>
      </w:r>
      <w:r w:rsidRPr="00E665F1">
        <w:rPr>
          <w:rStyle w:val="LienMthode"/>
          <w:lang w:val="en-US"/>
        </w:rPr>
        <w:t>getType</w:t>
      </w:r>
      <w:r w:rsidRPr="006A63E5">
        <w:rPr>
          <w:lang w:val="en-US"/>
        </w:rPr>
        <w:t xml:space="preserve">() </w:t>
      </w:r>
      <w:r w:rsidRPr="006A63E5">
        <w:rPr>
          <w:b/>
          <w:bCs/>
          <w:lang w:val="en-US"/>
        </w:rPr>
        <w:t>const</w:t>
      </w:r>
      <w:r w:rsidRPr="006A63E5">
        <w:rPr>
          <w:lang w:val="en-US"/>
        </w:rPr>
        <w:t xml:space="preserve"> { </w:t>
      </w:r>
      <w:r w:rsidRPr="006A63E5">
        <w:rPr>
          <w:b/>
          <w:bCs/>
          <w:lang w:val="en-US"/>
        </w:rPr>
        <w:t>return</w:t>
      </w:r>
      <w:r w:rsidRPr="006A63E5">
        <w:rPr>
          <w:lang w:val="en-US"/>
        </w:rPr>
        <w:t xml:space="preserve"> </w:t>
      </w:r>
      <w:r w:rsidRPr="00E665F1">
        <w:rPr>
          <w:rStyle w:val="LienConstante"/>
          <w:lang w:val="en-US"/>
        </w:rPr>
        <w:t>TLogicConstructor</w:t>
      </w:r>
      <w:r w:rsidRPr="006A63E5">
        <w:rPr>
          <w:lang w:val="en-US"/>
        </w:rPr>
        <w:t>; }</w:t>
      </w:r>
    </w:p>
    <w:p w:rsidR="006A63E5" w:rsidRPr="006A63E5" w:rsidRDefault="006A63E5" w:rsidP="006A63E5">
      <w:pPr>
        <w:pStyle w:val="Dclarationdeclasse"/>
        <w:rPr>
          <w:lang w:val="en-US"/>
        </w:rPr>
      </w:pPr>
      <w:r w:rsidRPr="006A63E5">
        <w:rPr>
          <w:lang w:val="en-US"/>
        </w:rPr>
        <w:t xml:space="preserve">  </w:t>
      </w:r>
      <w:r w:rsidRPr="00E665F1">
        <w:rPr>
          <w:rStyle w:val="LienType"/>
          <w:lang w:val="en-US"/>
        </w:rPr>
        <w:t>logic_ctor_info</w:t>
      </w:r>
      <w:r w:rsidRPr="006A63E5">
        <w:rPr>
          <w:lang w:val="en-US"/>
        </w:rPr>
        <w:t xml:space="preserve"> </w:t>
      </w:r>
      <w:r w:rsidRPr="00E665F1">
        <w:rPr>
          <w:rStyle w:val="LienMthode"/>
          <w:lang w:val="en-US"/>
        </w:rPr>
        <w:t>getInfo</w:t>
      </w:r>
      <w:r w:rsidRPr="006A63E5">
        <w:rPr>
          <w:lang w:val="en-US"/>
        </w:rPr>
        <w:t xml:space="preserve">() </w:t>
      </w:r>
      <w:r w:rsidRPr="006A63E5">
        <w:rPr>
          <w:b/>
          <w:bCs/>
          <w:lang w:val="en-US"/>
        </w:rPr>
        <w:t>const</w:t>
      </w:r>
      <w:r w:rsidRPr="006A63E5">
        <w:rPr>
          <w:lang w:val="en-US"/>
        </w:rPr>
        <w:t xml:space="preserve"> { </w:t>
      </w:r>
      <w:r w:rsidRPr="006A63E5">
        <w:rPr>
          <w:b/>
          <w:bCs/>
          <w:lang w:val="en-US"/>
        </w:rPr>
        <w:t>return</w:t>
      </w:r>
      <w:r w:rsidRPr="006A63E5">
        <w:rPr>
          <w:lang w:val="en-US"/>
        </w:rPr>
        <w:t xml:space="preserve"> </w:t>
      </w:r>
      <w:r w:rsidRPr="00E665F1">
        <w:rPr>
          <w:rStyle w:val="LienChamps"/>
          <w:lang w:val="en-US"/>
        </w:rPr>
        <w:t>lciConstructor</w:t>
      </w:r>
      <w:r w:rsidRPr="006A63E5">
        <w:rPr>
          <w:lang w:val="en-US"/>
        </w:rPr>
        <w:t>; }</w:t>
      </w:r>
    </w:p>
    <w:p w:rsidR="006A63E5" w:rsidRPr="006A63E5" w:rsidRDefault="006A63E5" w:rsidP="006A63E5">
      <w:pPr>
        <w:pStyle w:val="Dclarationdeclasse"/>
        <w:rPr>
          <w:lang w:val="en-US"/>
        </w:rPr>
      </w:pPr>
      <w:r w:rsidRPr="006A63E5">
        <w:rPr>
          <w:lang w:val="en-US"/>
        </w:rPr>
        <w:t>};</w:t>
      </w:r>
    </w:p>
    <w:p w:rsidR="006A63E5" w:rsidRPr="006A63E5" w:rsidRDefault="006A63E5" w:rsidP="006A63E5">
      <w:pPr>
        <w:pStyle w:val="Dclarationdeclasse"/>
        <w:rPr>
          <w:lang w:val="en-US"/>
        </w:rPr>
      </w:pPr>
    </w:p>
    <w:p w:rsidR="006A63E5" w:rsidRPr="006A63E5" w:rsidRDefault="006A63E5" w:rsidP="006A63E5">
      <w:pPr>
        <w:pStyle w:val="Dclarationdeclasse"/>
        <w:rPr>
          <w:lang w:val="en-US"/>
        </w:rPr>
      </w:pPr>
      <w:r w:rsidRPr="006A63E5">
        <w:rPr>
          <w:b/>
          <w:bCs/>
          <w:lang w:val="en-US"/>
        </w:rPr>
        <w:t>class</w:t>
      </w:r>
      <w:r>
        <w:rPr>
          <w:lang w:val="en-US"/>
        </w:rPr>
        <w:t xml:space="preserve"> </w:t>
      </w:r>
      <w:r w:rsidRPr="00E665F1">
        <w:rPr>
          <w:rStyle w:val="DfinitionClasse"/>
          <w:lang w:val="en-US"/>
        </w:rPr>
        <w:t>Qualification</w:t>
      </w:r>
      <w:r w:rsidRPr="006A63E5">
        <w:rPr>
          <w:lang w:val="en-US"/>
        </w:rPr>
        <w:t xml:space="preserve"> : </w:t>
      </w:r>
      <w:r w:rsidRPr="006A63E5">
        <w:rPr>
          <w:b/>
          <w:bCs/>
          <w:lang w:val="en-US"/>
        </w:rPr>
        <w:t>public</w:t>
      </w:r>
      <w:r w:rsidRPr="006A63E5">
        <w:rPr>
          <w:lang w:val="en-US"/>
        </w:rPr>
        <w:t xml:space="preserve"> </w:t>
      </w:r>
      <w:r w:rsidRPr="00E665F1">
        <w:rPr>
          <w:rStyle w:val="DfinitionHritage"/>
          <w:lang w:val="en-US"/>
        </w:rPr>
        <w:t>NestedContext</w:t>
      </w:r>
      <w:r w:rsidRPr="006A63E5">
        <w:rPr>
          <w:lang w:val="en-US"/>
        </w:rPr>
        <w:t xml:space="preserve"> {</w:t>
      </w:r>
    </w:p>
    <w:p w:rsidR="006A63E5" w:rsidRPr="006A63E5" w:rsidRDefault="006A63E5" w:rsidP="006A63E5">
      <w:pPr>
        <w:pStyle w:val="Dclarationdeclasse"/>
        <w:rPr>
          <w:lang w:val="en-US"/>
        </w:rPr>
      </w:pPr>
      <w:r w:rsidRPr="006A63E5">
        <w:rPr>
          <w:b/>
          <w:bCs/>
          <w:lang w:val="en-US"/>
        </w:rPr>
        <w:t>private</w:t>
      </w:r>
      <w:r w:rsidRPr="006A63E5">
        <w:rPr>
          <w:lang w:val="en-US"/>
        </w:rPr>
        <w:t>:</w:t>
      </w:r>
    </w:p>
    <w:p w:rsidR="006A63E5" w:rsidRPr="006A63E5" w:rsidRDefault="006A63E5" w:rsidP="006A63E5">
      <w:pPr>
        <w:pStyle w:val="Dclarationdeclasse"/>
        <w:rPr>
          <w:lang w:val="en-US"/>
        </w:rPr>
      </w:pPr>
      <w:r w:rsidRPr="006A63E5">
        <w:rPr>
          <w:lang w:val="en-US"/>
        </w:rPr>
        <w:t xml:space="preserve">  </w:t>
      </w:r>
      <w:r w:rsidRPr="006A63E5">
        <w:rPr>
          <w:b/>
          <w:bCs/>
          <w:lang w:val="en-US"/>
        </w:rPr>
        <w:t>typedef</w:t>
      </w:r>
      <w:r w:rsidRPr="006A63E5">
        <w:rPr>
          <w:lang w:val="en-US"/>
        </w:rPr>
        <w:t xml:space="preserve"> </w:t>
      </w:r>
      <w:r w:rsidRPr="00E665F1">
        <w:rPr>
          <w:rStyle w:val="LienClasseC"/>
          <w:lang w:val="en-US"/>
        </w:rPr>
        <w:t>NestedContext</w:t>
      </w:r>
      <w:r w:rsidRPr="006A63E5">
        <w:rPr>
          <w:lang w:val="en-US"/>
        </w:rPr>
        <w:t xml:space="preserve"> </w:t>
      </w:r>
      <w:r w:rsidRPr="00E665F1">
        <w:rPr>
          <w:rStyle w:val="LienType"/>
          <w:lang w:val="en-US"/>
        </w:rPr>
        <w:t>inherited</w:t>
      </w:r>
      <w:r w:rsidRPr="006A63E5">
        <w:rPr>
          <w:lang w:val="en-US"/>
        </w:rPr>
        <w:t>;</w:t>
      </w:r>
    </w:p>
    <w:p w:rsidR="006A63E5" w:rsidRPr="006A63E5" w:rsidRDefault="006A63E5" w:rsidP="006A63E5">
      <w:pPr>
        <w:pStyle w:val="Dclarationdeclasse"/>
        <w:rPr>
          <w:lang w:val="en-US"/>
        </w:rPr>
      </w:pPr>
      <w:r w:rsidRPr="006A63E5">
        <w:rPr>
          <w:lang w:val="en-US"/>
        </w:rPr>
        <w:t xml:space="preserve">  </w:t>
      </w:r>
      <w:r w:rsidRPr="00E665F1">
        <w:rPr>
          <w:rStyle w:val="LienClasseC"/>
          <w:lang w:val="en-US"/>
        </w:rPr>
        <w:t>NestedContext</w:t>
      </w:r>
      <w:r w:rsidRPr="006A63E5">
        <w:rPr>
          <w:lang w:val="en-US"/>
        </w:rPr>
        <w:t>::</w:t>
      </w:r>
      <w:r w:rsidRPr="00E665F1">
        <w:rPr>
          <w:rStyle w:val="LienClasseC"/>
          <w:lang w:val="en-US"/>
        </w:rPr>
        <w:t>SoonsSet</w:t>
      </w:r>
      <w:r w:rsidRPr="006A63E5">
        <w:rPr>
          <w:lang w:val="en-US"/>
        </w:rPr>
        <w:t xml:space="preserve"> </w:t>
      </w:r>
      <w:r w:rsidRPr="00E665F1">
        <w:rPr>
          <w:rStyle w:val="LienChamps"/>
          <w:lang w:val="en-US"/>
        </w:rPr>
        <w:t>mSoons</w:t>
      </w:r>
      <w:r w:rsidRPr="006A63E5">
        <w:rPr>
          <w:lang w:val="en-US"/>
        </w:rPr>
        <w:t>;</w:t>
      </w:r>
    </w:p>
    <w:p w:rsidR="006A63E5" w:rsidRPr="006A63E5" w:rsidRDefault="006A63E5" w:rsidP="006A63E5">
      <w:pPr>
        <w:pStyle w:val="Dclarationdeclasse"/>
        <w:rPr>
          <w:lang w:val="en-US"/>
        </w:rPr>
      </w:pPr>
      <w:r w:rsidRPr="006A63E5">
        <w:rPr>
          <w:lang w:val="en-US"/>
        </w:rPr>
        <w:t xml:space="preserve">  </w:t>
      </w:r>
      <w:r w:rsidRPr="00E665F1">
        <w:rPr>
          <w:rStyle w:val="LienType"/>
          <w:lang w:val="en-US"/>
        </w:rPr>
        <w:t>tag_qualification</w:t>
      </w:r>
      <w:r w:rsidRPr="006A63E5">
        <w:rPr>
          <w:lang w:val="en-US"/>
        </w:rPr>
        <w:t xml:space="preserve"> </w:t>
      </w:r>
      <w:r w:rsidRPr="00E665F1">
        <w:rPr>
          <w:rStyle w:val="LienChamps"/>
          <w:lang w:val="en-US"/>
        </w:rPr>
        <w:t>tag</w:t>
      </w:r>
      <w:r w:rsidRPr="006A63E5">
        <w:rPr>
          <w:lang w:val="en-US"/>
        </w:rPr>
        <w:t>;</w:t>
      </w:r>
    </w:p>
    <w:p w:rsidR="006A63E5" w:rsidRPr="006A63E5" w:rsidRDefault="006A63E5" w:rsidP="006A63E5">
      <w:pPr>
        <w:pStyle w:val="Dclarationdeclasse"/>
        <w:rPr>
          <w:lang w:val="en-US"/>
        </w:rPr>
      </w:pPr>
    </w:p>
    <w:p w:rsidR="006A63E5" w:rsidRPr="006A63E5" w:rsidRDefault="006A63E5" w:rsidP="006A63E5">
      <w:pPr>
        <w:pStyle w:val="Dclarationdeclasse"/>
        <w:rPr>
          <w:lang w:val="en-US"/>
        </w:rPr>
      </w:pPr>
      <w:r w:rsidRPr="006A63E5">
        <w:rPr>
          <w:b/>
          <w:bCs/>
          <w:lang w:val="en-US"/>
        </w:rPr>
        <w:t>public</w:t>
      </w:r>
      <w:r w:rsidRPr="006A63E5">
        <w:rPr>
          <w:lang w:val="en-US"/>
        </w:rPr>
        <w:t>:</w:t>
      </w:r>
    </w:p>
    <w:p w:rsidR="006A63E5" w:rsidRPr="006A63E5" w:rsidRDefault="006A63E5" w:rsidP="006A63E5">
      <w:pPr>
        <w:pStyle w:val="Dclarationdeclasse"/>
        <w:rPr>
          <w:lang w:val="en-US"/>
        </w:rPr>
      </w:pPr>
      <w:r w:rsidRPr="006A63E5">
        <w:rPr>
          <w:lang w:val="en-US"/>
        </w:rPr>
        <w:t xml:space="preserve">  </w:t>
      </w:r>
      <w:r w:rsidRPr="00E665F1">
        <w:rPr>
          <w:rStyle w:val="LienMthode"/>
          <w:lang w:val="en-US"/>
        </w:rPr>
        <w:t>Qualification</w:t>
      </w:r>
      <w:r w:rsidRPr="006A63E5">
        <w:rPr>
          <w:lang w:val="en-US"/>
        </w:rPr>
        <w:t>(</w:t>
      </w:r>
      <w:r w:rsidRPr="006A63E5">
        <w:rPr>
          <w:b/>
          <w:bCs/>
          <w:lang w:val="en-US"/>
        </w:rPr>
        <w:t>const</w:t>
      </w:r>
      <w:r w:rsidRPr="006A63E5">
        <w:rPr>
          <w:lang w:val="en-US"/>
        </w:rPr>
        <w:t xml:space="preserve"> </w:t>
      </w:r>
      <w:r w:rsidRPr="00E665F1">
        <w:rPr>
          <w:rStyle w:val="LienUnit"/>
          <w:lang w:val="en-US"/>
        </w:rPr>
        <w:t>std</w:t>
      </w:r>
      <w:r w:rsidRPr="006A63E5">
        <w:rPr>
          <w:lang w:val="en-US"/>
        </w:rPr>
        <w:t>::</w:t>
      </w:r>
      <w:r w:rsidRPr="00E665F1">
        <w:rPr>
          <w:rStyle w:val="LienClasseC"/>
          <w:lang w:val="en-US"/>
        </w:rPr>
        <w:t>string</w:t>
      </w:r>
      <w:r w:rsidRPr="006A63E5">
        <w:rPr>
          <w:lang w:val="en-US"/>
        </w:rPr>
        <w:t xml:space="preserve">&amp; name, </w:t>
      </w:r>
      <w:r w:rsidRPr="00E665F1">
        <w:rPr>
          <w:rStyle w:val="LienType"/>
          <w:lang w:val="en-US"/>
        </w:rPr>
        <w:t>tag_qualification</w:t>
      </w:r>
      <w:r w:rsidRPr="006A63E5">
        <w:rPr>
          <w:lang w:val="en-US"/>
        </w:rPr>
        <w:t xml:space="preserve"> t)</w:t>
      </w:r>
      <w:r>
        <w:rPr>
          <w:lang w:val="en-US"/>
        </w:rPr>
        <w:t xml:space="preserve"> </w:t>
      </w:r>
      <w:r w:rsidRPr="006A63E5">
        <w:rPr>
          <w:lang w:val="en-US"/>
        </w:rPr>
        <w:t xml:space="preserve">: </w:t>
      </w:r>
      <w:r w:rsidRPr="00E665F1">
        <w:rPr>
          <w:rStyle w:val="LienType"/>
          <w:lang w:val="en-US"/>
        </w:rPr>
        <w:t>inherited</w:t>
      </w:r>
      <w:r w:rsidRPr="006A63E5">
        <w:rPr>
          <w:lang w:val="en-US"/>
        </w:rPr>
        <w:t xml:space="preserve">(name), </w:t>
      </w:r>
      <w:r w:rsidRPr="00E665F1">
        <w:rPr>
          <w:rStyle w:val="LienChamps"/>
          <w:lang w:val="en-US"/>
        </w:rPr>
        <w:t>tag</w:t>
      </w:r>
      <w:r w:rsidRPr="006A63E5">
        <w:rPr>
          <w:lang w:val="en-US"/>
        </w:rPr>
        <w:t>(t) {}</w:t>
      </w:r>
    </w:p>
    <w:p w:rsidR="006A63E5" w:rsidRPr="006A63E5" w:rsidRDefault="006A63E5" w:rsidP="006A63E5">
      <w:pPr>
        <w:pStyle w:val="Dclarationdeclasse"/>
        <w:rPr>
          <w:lang w:val="en-US"/>
        </w:rPr>
      </w:pPr>
      <w:r w:rsidRPr="006A63E5">
        <w:rPr>
          <w:lang w:val="en-US"/>
        </w:rPr>
        <w:t xml:space="preserve">  </w:t>
      </w:r>
      <w:r w:rsidRPr="006A63E5">
        <w:rPr>
          <w:b/>
          <w:bCs/>
          <w:lang w:val="en-US"/>
        </w:rPr>
        <w:t>virtual</w:t>
      </w:r>
      <w:r w:rsidRPr="006A63E5">
        <w:rPr>
          <w:lang w:val="en-US"/>
        </w:rPr>
        <w:t xml:space="preserve"> </w:t>
      </w:r>
      <w:r w:rsidRPr="00E665F1">
        <w:rPr>
          <w:rStyle w:val="LienMthode"/>
          <w:lang w:val="en-US"/>
        </w:rPr>
        <w:t>~Qualification</w:t>
      </w:r>
      <w:r w:rsidRPr="006A63E5">
        <w:rPr>
          <w:lang w:val="en-US"/>
        </w:rPr>
        <w:t>()</w:t>
      </w:r>
      <w:r>
        <w:rPr>
          <w:lang w:val="en-US"/>
        </w:rPr>
        <w:t>;</w:t>
      </w:r>
    </w:p>
    <w:p w:rsidR="006A63E5" w:rsidRPr="006A63E5" w:rsidRDefault="006A63E5" w:rsidP="006A63E5">
      <w:pPr>
        <w:pStyle w:val="Dclarationdeclasse"/>
        <w:rPr>
          <w:lang w:val="en-US"/>
        </w:rPr>
      </w:pPr>
      <w:r w:rsidRPr="006A63E5">
        <w:rPr>
          <w:lang w:val="en-US"/>
        </w:rPr>
        <w:t xml:space="preserve">  </w:t>
      </w:r>
      <w:r w:rsidRPr="006A63E5">
        <w:rPr>
          <w:b/>
          <w:bCs/>
          <w:lang w:val="en-US"/>
        </w:rPr>
        <w:t>virtual</w:t>
      </w:r>
      <w:r w:rsidRPr="006A63E5">
        <w:rPr>
          <w:lang w:val="en-US"/>
        </w:rPr>
        <w:t xml:space="preserve"> </w:t>
      </w:r>
      <w:r w:rsidRPr="00E665F1">
        <w:rPr>
          <w:rStyle w:val="LienType"/>
          <w:lang w:val="en-US"/>
        </w:rPr>
        <w:t>Type</w:t>
      </w:r>
      <w:r w:rsidRPr="006A63E5">
        <w:rPr>
          <w:lang w:val="en-US"/>
        </w:rPr>
        <w:t xml:space="preserve"> </w:t>
      </w:r>
      <w:r w:rsidRPr="00E665F1">
        <w:rPr>
          <w:rStyle w:val="LienMthode"/>
          <w:lang w:val="en-US"/>
        </w:rPr>
        <w:t>getType</w:t>
      </w:r>
      <w:r w:rsidRPr="006A63E5">
        <w:rPr>
          <w:lang w:val="en-US"/>
        </w:rPr>
        <w:t xml:space="preserve">() </w:t>
      </w:r>
      <w:r w:rsidRPr="006A63E5">
        <w:rPr>
          <w:b/>
          <w:bCs/>
          <w:lang w:val="en-US"/>
        </w:rPr>
        <w:t>const</w:t>
      </w:r>
      <w:r w:rsidRPr="006A63E5">
        <w:rPr>
          <w:lang w:val="en-US"/>
        </w:rPr>
        <w:t xml:space="preserve"> { </w:t>
      </w:r>
      <w:r w:rsidRPr="006A63E5">
        <w:rPr>
          <w:b/>
          <w:bCs/>
          <w:lang w:val="en-US"/>
        </w:rPr>
        <w:t>return</w:t>
      </w:r>
      <w:r w:rsidRPr="006A63E5">
        <w:rPr>
          <w:lang w:val="en-US"/>
        </w:rPr>
        <w:t xml:space="preserve"> </w:t>
      </w:r>
      <w:r w:rsidRPr="00E665F1">
        <w:rPr>
          <w:rStyle w:val="LienConstante"/>
          <w:lang w:val="en-US"/>
        </w:rPr>
        <w:t>TQualification</w:t>
      </w:r>
      <w:r w:rsidRPr="006A63E5">
        <w:rPr>
          <w:lang w:val="en-US"/>
        </w:rPr>
        <w:t>; }</w:t>
      </w:r>
    </w:p>
    <w:p w:rsidR="006A63E5" w:rsidRPr="006A63E5" w:rsidRDefault="006A63E5" w:rsidP="006A63E5">
      <w:pPr>
        <w:pStyle w:val="Dclarationdeclasse"/>
        <w:rPr>
          <w:lang w:val="en-US"/>
        </w:rPr>
      </w:pPr>
      <w:r w:rsidRPr="006A63E5">
        <w:rPr>
          <w:lang w:val="en-US"/>
        </w:rPr>
        <w:t xml:space="preserve">  </w:t>
      </w:r>
      <w:r w:rsidRPr="006A63E5">
        <w:rPr>
          <w:b/>
          <w:bCs/>
          <w:lang w:val="en-US"/>
        </w:rPr>
        <w:t>virtual</w:t>
      </w:r>
      <w:r w:rsidRPr="006A63E5">
        <w:rPr>
          <w:lang w:val="en-US"/>
        </w:rPr>
        <w:t xml:space="preserve"> </w:t>
      </w:r>
      <w:r w:rsidRPr="00E665F1">
        <w:rPr>
          <w:rStyle w:val="LienClasseC"/>
          <w:lang w:val="en-US"/>
        </w:rPr>
        <w:t>NestedContext</w:t>
      </w:r>
      <w:r w:rsidRPr="006A63E5">
        <w:rPr>
          <w:lang w:val="en-US"/>
        </w:rPr>
        <w:t>::</w:t>
      </w:r>
      <w:r w:rsidRPr="00E665F1">
        <w:rPr>
          <w:rStyle w:val="LienClasseC"/>
          <w:lang w:val="en-US"/>
        </w:rPr>
        <w:t>SoonsSet</w:t>
      </w:r>
      <w:r w:rsidRPr="006A63E5">
        <w:rPr>
          <w:lang w:val="en-US"/>
        </w:rPr>
        <w:t xml:space="preserve">* </w:t>
      </w:r>
      <w:r w:rsidR="00513FE9">
        <w:rPr>
          <w:rStyle w:val="LienMthode"/>
          <w:lang w:val="en-US"/>
        </w:rPr>
        <w:t>ssons</w:t>
      </w:r>
      <w:r w:rsidRPr="006A63E5">
        <w:rPr>
          <w:lang w:val="en-US"/>
        </w:rPr>
        <w:t xml:space="preserve">() { </w:t>
      </w:r>
      <w:r w:rsidRPr="006A63E5">
        <w:rPr>
          <w:b/>
          <w:bCs/>
          <w:lang w:val="en-US"/>
        </w:rPr>
        <w:t>return</w:t>
      </w:r>
      <w:r w:rsidRPr="006A63E5">
        <w:rPr>
          <w:lang w:val="en-US"/>
        </w:rPr>
        <w:t xml:space="preserve"> &amp;</w:t>
      </w:r>
      <w:r w:rsidRPr="00E665F1">
        <w:rPr>
          <w:rStyle w:val="LienChamps"/>
          <w:lang w:val="en-US"/>
        </w:rPr>
        <w:t>mSoons</w:t>
      </w:r>
      <w:r w:rsidRPr="006A63E5">
        <w:rPr>
          <w:lang w:val="en-US"/>
        </w:rPr>
        <w:t>; }</w:t>
      </w:r>
    </w:p>
    <w:p w:rsidR="006A63E5" w:rsidRPr="006A63E5" w:rsidRDefault="006A63E5" w:rsidP="006A63E5">
      <w:pPr>
        <w:pStyle w:val="Dclarationdeclasse"/>
        <w:rPr>
          <w:lang w:val="en-US"/>
        </w:rPr>
      </w:pPr>
      <w:r w:rsidRPr="006A63E5">
        <w:rPr>
          <w:lang w:val="en-US"/>
        </w:rPr>
        <w:t xml:space="preserve">  </w:t>
      </w:r>
      <w:r w:rsidRPr="006A63E5">
        <w:rPr>
          <w:b/>
          <w:bCs/>
          <w:lang w:val="en-US"/>
        </w:rPr>
        <w:t>bool</w:t>
      </w:r>
      <w:r w:rsidRPr="006A63E5">
        <w:rPr>
          <w:lang w:val="en-US"/>
        </w:rPr>
        <w:t xml:space="preserve"> </w:t>
      </w:r>
      <w:r w:rsidRPr="00E665F1">
        <w:rPr>
          <w:rStyle w:val="LienMthode"/>
          <w:lang w:val="en-US"/>
        </w:rPr>
        <w:t>hasRecordType</w:t>
      </w:r>
      <w:r w:rsidRPr="006A63E5">
        <w:rPr>
          <w:lang w:val="en-US"/>
        </w:rPr>
        <w:t xml:space="preserve">() </w:t>
      </w:r>
      <w:r w:rsidRPr="006A63E5">
        <w:rPr>
          <w:b/>
          <w:bCs/>
          <w:lang w:val="en-US"/>
        </w:rPr>
        <w:t>const</w:t>
      </w:r>
      <w:r w:rsidRPr="006A63E5">
        <w:rPr>
          <w:lang w:val="en-US"/>
        </w:rPr>
        <w:t xml:space="preserve"> { </w:t>
      </w:r>
      <w:r w:rsidRPr="006A63E5">
        <w:rPr>
          <w:b/>
          <w:bCs/>
          <w:lang w:val="en-US"/>
        </w:rPr>
        <w:t>return</w:t>
      </w:r>
      <w:r w:rsidRPr="006A63E5">
        <w:rPr>
          <w:lang w:val="en-US"/>
        </w:rPr>
        <w:t xml:space="preserve"> </w:t>
      </w:r>
      <w:r w:rsidRPr="00E665F1">
        <w:rPr>
          <w:rStyle w:val="LienChamps"/>
          <w:lang w:val="en-US"/>
        </w:rPr>
        <w:t>tag</w:t>
      </w:r>
      <w:r w:rsidRPr="006A63E5">
        <w:rPr>
          <w:lang w:val="en-US"/>
        </w:rPr>
        <w:t xml:space="preserve"> == </w:t>
      </w:r>
      <w:r w:rsidRPr="00E665F1">
        <w:rPr>
          <w:rStyle w:val="LienConstante"/>
          <w:lang w:val="en-US"/>
        </w:rPr>
        <w:t>QSTRUCTORCLASS</w:t>
      </w:r>
      <w:r w:rsidRPr="006A63E5">
        <w:rPr>
          <w:lang w:val="en-US"/>
        </w:rPr>
        <w:t>; }</w:t>
      </w:r>
    </w:p>
    <w:p w:rsidR="006A63E5" w:rsidRPr="006A63E5" w:rsidRDefault="006A63E5" w:rsidP="006A63E5">
      <w:pPr>
        <w:pStyle w:val="Dclarationdeclasse"/>
        <w:rPr>
          <w:lang w:val="en-US"/>
        </w:rPr>
      </w:pPr>
      <w:r w:rsidRPr="006A63E5">
        <w:rPr>
          <w:lang w:val="en-US"/>
        </w:rPr>
        <w:t xml:space="preserve">  </w:t>
      </w:r>
      <w:r w:rsidRPr="006A63E5">
        <w:rPr>
          <w:b/>
          <w:bCs/>
          <w:lang w:val="en-US"/>
        </w:rPr>
        <w:t>bool</w:t>
      </w:r>
      <w:r w:rsidRPr="006A63E5">
        <w:rPr>
          <w:lang w:val="en-US"/>
        </w:rPr>
        <w:t xml:space="preserve"> </w:t>
      </w:r>
      <w:r w:rsidRPr="00E665F1">
        <w:rPr>
          <w:rStyle w:val="LienMthode"/>
          <w:lang w:val="en-US"/>
        </w:rPr>
        <w:t>hasTemplateRecordType</w:t>
      </w:r>
      <w:r w:rsidRPr="006A63E5">
        <w:rPr>
          <w:lang w:val="en-US"/>
        </w:rPr>
        <w:t xml:space="preserve">() </w:t>
      </w:r>
      <w:r w:rsidRPr="006A63E5">
        <w:rPr>
          <w:b/>
          <w:bCs/>
          <w:lang w:val="en-US"/>
        </w:rPr>
        <w:t>const</w:t>
      </w:r>
      <w:r w:rsidRPr="006A63E5">
        <w:rPr>
          <w:lang w:val="en-US"/>
        </w:rPr>
        <w:t xml:space="preserve"> { </w:t>
      </w:r>
      <w:r w:rsidRPr="006A63E5">
        <w:rPr>
          <w:b/>
          <w:bCs/>
          <w:lang w:val="en-US"/>
        </w:rPr>
        <w:t>return</w:t>
      </w:r>
      <w:r w:rsidRPr="006A63E5">
        <w:rPr>
          <w:lang w:val="en-US"/>
        </w:rPr>
        <w:t xml:space="preserve"> </w:t>
      </w:r>
      <w:r w:rsidRPr="00E665F1">
        <w:rPr>
          <w:rStyle w:val="LienChamps"/>
          <w:lang w:val="en-US"/>
        </w:rPr>
        <w:t>tag</w:t>
      </w:r>
      <w:r w:rsidRPr="006A63E5">
        <w:rPr>
          <w:lang w:val="en-US"/>
        </w:rPr>
        <w:t xml:space="preserve"> == </w:t>
      </w:r>
      <w:r w:rsidRPr="00E665F1">
        <w:rPr>
          <w:rStyle w:val="LienConstante"/>
          <w:lang w:val="en-US"/>
        </w:rPr>
        <w:t>QTEMPLATEINSTANCE</w:t>
      </w:r>
      <w:r w:rsidRPr="006A63E5">
        <w:rPr>
          <w:lang w:val="en-US"/>
        </w:rPr>
        <w:t>; }</w:t>
      </w:r>
    </w:p>
    <w:p w:rsidR="006A63E5" w:rsidRPr="006A63E5" w:rsidRDefault="006A63E5" w:rsidP="006A63E5">
      <w:pPr>
        <w:pStyle w:val="Dclarationdeclasse"/>
        <w:rPr>
          <w:lang w:val="en-US"/>
        </w:rPr>
      </w:pPr>
    </w:p>
    <w:p w:rsidR="006A63E5" w:rsidRPr="006A63E5" w:rsidRDefault="006A63E5" w:rsidP="006A63E5">
      <w:pPr>
        <w:pStyle w:val="Dclarationdeclasse"/>
        <w:rPr>
          <w:lang w:val="en-US"/>
        </w:rPr>
      </w:pPr>
      <w:r w:rsidRPr="006A63E5">
        <w:rPr>
          <w:lang w:val="en-US"/>
        </w:rPr>
        <w:t xml:space="preserve">  </w:t>
      </w:r>
      <w:r w:rsidRPr="00E665F1">
        <w:rPr>
          <w:rStyle w:val="LienClasseC"/>
          <w:lang w:val="en-US"/>
        </w:rPr>
        <w:t>TemplateQualification</w:t>
      </w:r>
      <w:r w:rsidRPr="006A63E5">
        <w:rPr>
          <w:lang w:val="en-US"/>
        </w:rPr>
        <w:t xml:space="preserve">* </w:t>
      </w:r>
      <w:r w:rsidRPr="00E665F1">
        <w:rPr>
          <w:rStyle w:val="LienMthode"/>
          <w:lang w:val="en-US"/>
        </w:rPr>
        <w:t>findInstance</w:t>
      </w:r>
      <w:r w:rsidRPr="006A63E5">
        <w:rPr>
          <w:lang w:val="en-US"/>
        </w:rPr>
        <w:t>(</w:t>
      </w:r>
      <w:r w:rsidRPr="006A63E5">
        <w:rPr>
          <w:i/>
          <w:iCs/>
          <w:color w:val="0000FF"/>
          <w:lang w:val="en-US"/>
        </w:rPr>
        <w:t>/* template</w:t>
      </w:r>
      <w:r w:rsidRPr="00E665F1">
        <w:rPr>
          <w:rStyle w:val="LienChamps"/>
          <w:lang w:val="en-US"/>
        </w:rPr>
        <w:t>_parameter</w:t>
      </w:r>
      <w:r w:rsidRPr="006A63E5">
        <w:rPr>
          <w:i/>
          <w:iCs/>
          <w:color w:val="0000FF"/>
          <w:lang w:val="en-US"/>
        </w:rPr>
        <w:t xml:space="preserve"> */</w:t>
      </w:r>
      <w:r w:rsidRPr="006A63E5">
        <w:rPr>
          <w:lang w:val="en-US"/>
        </w:rPr>
        <w:t xml:space="preserve"> </w:t>
      </w:r>
      <w:r w:rsidRPr="00E665F1">
        <w:rPr>
          <w:rStyle w:val="LienType"/>
          <w:lang w:val="en-US"/>
        </w:rPr>
        <w:t>list</w:t>
      </w:r>
      <w:r w:rsidRPr="006A63E5">
        <w:rPr>
          <w:lang w:val="en-US"/>
        </w:rPr>
        <w:t xml:space="preserve"> parameters)</w:t>
      </w:r>
      <w:r>
        <w:rPr>
          <w:lang w:val="en-US"/>
        </w:rPr>
        <w:t xml:space="preserve"> </w:t>
      </w:r>
      <w:r w:rsidRPr="006A63E5">
        <w:rPr>
          <w:b/>
          <w:bCs/>
          <w:lang w:val="en-US"/>
        </w:rPr>
        <w:t>const</w:t>
      </w:r>
      <w:r w:rsidRPr="006A63E5">
        <w:rPr>
          <w:lang w:val="en-US"/>
        </w:rPr>
        <w:t>;</w:t>
      </w:r>
    </w:p>
    <w:p w:rsidR="006A63E5" w:rsidRPr="006A63E5" w:rsidRDefault="006A63E5" w:rsidP="006A63E5">
      <w:pPr>
        <w:pStyle w:val="Dclarationdeclasse"/>
        <w:rPr>
          <w:lang w:val="en-US"/>
        </w:rPr>
      </w:pPr>
      <w:r w:rsidRPr="006A63E5">
        <w:rPr>
          <w:lang w:val="en-US"/>
        </w:rPr>
        <w:t xml:space="preserve">  </w:t>
      </w:r>
      <w:r w:rsidRPr="00E665F1">
        <w:rPr>
          <w:rStyle w:val="LienType"/>
          <w:lang w:val="en-US"/>
        </w:rPr>
        <w:t>qualified_name</w:t>
      </w:r>
      <w:r w:rsidRPr="006A63E5">
        <w:rPr>
          <w:lang w:val="en-US"/>
        </w:rPr>
        <w:t xml:space="preserve"> </w:t>
      </w:r>
      <w:r w:rsidRPr="00E665F1">
        <w:rPr>
          <w:rStyle w:val="LienMthode"/>
          <w:lang w:val="en-US"/>
        </w:rPr>
        <w:t>makeRecordName</w:t>
      </w:r>
      <w:r w:rsidRPr="006A63E5">
        <w:rPr>
          <w:lang w:val="en-US"/>
        </w:rPr>
        <w:t xml:space="preserve">() </w:t>
      </w:r>
      <w:r w:rsidRPr="006A63E5">
        <w:rPr>
          <w:b/>
          <w:bCs/>
          <w:lang w:val="en-US"/>
        </w:rPr>
        <w:t>const</w:t>
      </w:r>
      <w:r w:rsidRPr="006A63E5">
        <w:rPr>
          <w:lang w:val="en-US"/>
        </w:rPr>
        <w:t>;</w:t>
      </w:r>
    </w:p>
    <w:p w:rsidR="006A63E5" w:rsidRPr="00E665F1" w:rsidRDefault="006A63E5" w:rsidP="006A63E5">
      <w:pPr>
        <w:pStyle w:val="Dclarationdeclasse"/>
        <w:rPr>
          <w:lang w:val="en-US"/>
        </w:rPr>
      </w:pPr>
      <w:r w:rsidRPr="006A63E5">
        <w:rPr>
          <w:lang w:val="en-US"/>
        </w:rPr>
        <w:t xml:space="preserve">  </w:t>
      </w:r>
      <w:r w:rsidRPr="00E665F1">
        <w:rPr>
          <w:i/>
          <w:iCs/>
          <w:color w:val="0000FF"/>
          <w:lang w:val="en-US"/>
        </w:rPr>
        <w:t>/* qualification */</w:t>
      </w:r>
      <w:r w:rsidRPr="00E665F1">
        <w:rPr>
          <w:lang w:val="en-US"/>
        </w:rPr>
        <w:t xml:space="preserve"> </w:t>
      </w:r>
      <w:r w:rsidRPr="00E665F1">
        <w:rPr>
          <w:rStyle w:val="LienType"/>
          <w:lang w:val="en-US"/>
        </w:rPr>
        <w:t>list</w:t>
      </w:r>
      <w:r w:rsidRPr="00E665F1">
        <w:rPr>
          <w:lang w:val="en-US"/>
        </w:rPr>
        <w:t xml:space="preserve"> </w:t>
      </w:r>
      <w:r w:rsidRPr="00E665F1">
        <w:rPr>
          <w:rStyle w:val="LienMthode"/>
          <w:lang w:val="en-US"/>
        </w:rPr>
        <w:t>makeQualificationList</w:t>
      </w:r>
      <w:r w:rsidRPr="00E665F1">
        <w:rPr>
          <w:lang w:val="en-US"/>
        </w:rPr>
        <w:t xml:space="preserve">() </w:t>
      </w:r>
      <w:r w:rsidRPr="00E665F1">
        <w:rPr>
          <w:b/>
          <w:bCs/>
          <w:lang w:val="en-US"/>
        </w:rPr>
        <w:t>const</w:t>
      </w:r>
      <w:r w:rsidRPr="00E665F1">
        <w:rPr>
          <w:lang w:val="en-US"/>
        </w:rPr>
        <w:t>;</w:t>
      </w:r>
    </w:p>
    <w:p w:rsidR="006A63E5" w:rsidRPr="006A63E5" w:rsidRDefault="006A63E5" w:rsidP="00BD2F53">
      <w:pPr>
        <w:pStyle w:val="Dclarationdeclasse"/>
        <w:rPr>
          <w:lang w:val="en-US"/>
        </w:rPr>
      </w:pPr>
      <w:r w:rsidRPr="00E665F1">
        <w:rPr>
          <w:lang w:val="en-US"/>
        </w:rPr>
        <w:t xml:space="preserve">  </w:t>
      </w:r>
      <w:r w:rsidRPr="00E665F1">
        <w:rPr>
          <w:rStyle w:val="LienType"/>
          <w:lang w:val="en-US"/>
        </w:rPr>
        <w:t>qualification</w:t>
      </w:r>
      <w:r w:rsidRPr="00E665F1">
        <w:rPr>
          <w:lang w:val="en-US"/>
        </w:rPr>
        <w:t xml:space="preserve"> </w:t>
      </w:r>
      <w:r w:rsidRPr="00E665F1">
        <w:rPr>
          <w:rStyle w:val="LienMthode"/>
          <w:lang w:val="en-US"/>
        </w:rPr>
        <w:t>getQualification</w:t>
      </w:r>
      <w:r w:rsidRPr="00E665F1">
        <w:rPr>
          <w:lang w:val="en-US"/>
        </w:rPr>
        <w:t xml:space="preserve">() </w:t>
      </w:r>
      <w:r w:rsidRPr="00E665F1">
        <w:rPr>
          <w:b/>
          <w:bCs/>
          <w:lang w:val="en-US"/>
        </w:rPr>
        <w:t>const</w:t>
      </w:r>
      <w:r w:rsidR="00BD2F53" w:rsidRPr="00E665F1">
        <w:rPr>
          <w:lang w:val="en-US"/>
        </w:rPr>
        <w:t>;</w:t>
      </w:r>
    </w:p>
    <w:p w:rsidR="006A63E5" w:rsidRPr="006A63E5" w:rsidRDefault="006A63E5" w:rsidP="006A63E5">
      <w:pPr>
        <w:pStyle w:val="Dclarationdeclasse"/>
        <w:rPr>
          <w:lang w:val="en-US"/>
        </w:rPr>
      </w:pPr>
      <w:r w:rsidRPr="006A63E5">
        <w:rPr>
          <w:lang w:val="en-US"/>
        </w:rPr>
        <w:t>};</w:t>
      </w:r>
    </w:p>
    <w:p w:rsidR="006A63E5" w:rsidRPr="006A63E5" w:rsidRDefault="006A63E5" w:rsidP="006A63E5">
      <w:pPr>
        <w:pStyle w:val="Dclarationdeclasse"/>
        <w:rPr>
          <w:lang w:val="en-US"/>
        </w:rPr>
      </w:pPr>
    </w:p>
    <w:p w:rsidR="006A63E5" w:rsidRPr="006A63E5" w:rsidRDefault="006A63E5" w:rsidP="00BD2F53">
      <w:pPr>
        <w:pStyle w:val="Dclarationdeclasse"/>
        <w:rPr>
          <w:lang w:val="en-US"/>
        </w:rPr>
      </w:pPr>
      <w:r w:rsidRPr="006A63E5">
        <w:rPr>
          <w:b/>
          <w:bCs/>
          <w:lang w:val="en-US"/>
        </w:rPr>
        <w:t>class</w:t>
      </w:r>
      <w:r w:rsidRPr="006A63E5">
        <w:rPr>
          <w:lang w:val="en-US"/>
        </w:rPr>
        <w:t xml:space="preserve"> </w:t>
      </w:r>
      <w:r w:rsidRPr="00E665F1">
        <w:rPr>
          <w:rStyle w:val="DfinitionClasse"/>
          <w:lang w:val="en-US"/>
        </w:rPr>
        <w:t>TemplateQualification</w:t>
      </w:r>
      <w:r w:rsidR="00BD2F53">
        <w:rPr>
          <w:lang w:val="en-US"/>
        </w:rPr>
        <w:t xml:space="preserve"> </w:t>
      </w:r>
      <w:r w:rsidRPr="006A63E5">
        <w:rPr>
          <w:lang w:val="en-US"/>
        </w:rPr>
        <w:t xml:space="preserve">: </w:t>
      </w:r>
      <w:r w:rsidRPr="006A63E5">
        <w:rPr>
          <w:b/>
          <w:bCs/>
          <w:lang w:val="en-US"/>
        </w:rPr>
        <w:t>public</w:t>
      </w:r>
      <w:r w:rsidRPr="006A63E5">
        <w:rPr>
          <w:lang w:val="en-US"/>
        </w:rPr>
        <w:t xml:space="preserve"> </w:t>
      </w:r>
      <w:r w:rsidRPr="00E665F1">
        <w:rPr>
          <w:rStyle w:val="DfinitionHritage"/>
          <w:lang w:val="en-US"/>
        </w:rPr>
        <w:t>NestedContext</w:t>
      </w:r>
      <w:r w:rsidRPr="006A63E5">
        <w:rPr>
          <w:lang w:val="en-US"/>
        </w:rPr>
        <w:t xml:space="preserve"> {</w:t>
      </w:r>
    </w:p>
    <w:p w:rsidR="006A63E5" w:rsidRPr="006A63E5" w:rsidRDefault="006A63E5" w:rsidP="006A63E5">
      <w:pPr>
        <w:pStyle w:val="Dclarationdeclasse"/>
        <w:rPr>
          <w:lang w:val="en-US"/>
        </w:rPr>
      </w:pPr>
      <w:r w:rsidRPr="006A63E5">
        <w:rPr>
          <w:b/>
          <w:bCs/>
          <w:lang w:val="en-US"/>
        </w:rPr>
        <w:t>private</w:t>
      </w:r>
      <w:r w:rsidRPr="006A63E5">
        <w:rPr>
          <w:lang w:val="en-US"/>
        </w:rPr>
        <w:t>:</w:t>
      </w:r>
    </w:p>
    <w:p w:rsidR="006A63E5" w:rsidRPr="006A63E5" w:rsidRDefault="006A63E5" w:rsidP="006A63E5">
      <w:pPr>
        <w:pStyle w:val="Dclarationdeclasse"/>
        <w:rPr>
          <w:lang w:val="en-US"/>
        </w:rPr>
      </w:pPr>
      <w:r w:rsidRPr="006A63E5">
        <w:rPr>
          <w:lang w:val="en-US"/>
        </w:rPr>
        <w:t xml:space="preserve">  </w:t>
      </w:r>
      <w:r w:rsidRPr="006A63E5">
        <w:rPr>
          <w:b/>
          <w:bCs/>
          <w:lang w:val="en-US"/>
        </w:rPr>
        <w:t>typedef</w:t>
      </w:r>
      <w:r w:rsidRPr="006A63E5">
        <w:rPr>
          <w:lang w:val="en-US"/>
        </w:rPr>
        <w:t xml:space="preserve"> </w:t>
      </w:r>
      <w:r w:rsidRPr="00E665F1">
        <w:rPr>
          <w:rStyle w:val="LienClasseC"/>
          <w:lang w:val="en-US"/>
        </w:rPr>
        <w:t>NestedContext</w:t>
      </w:r>
      <w:r w:rsidRPr="006A63E5">
        <w:rPr>
          <w:lang w:val="en-US"/>
        </w:rPr>
        <w:t xml:space="preserve"> </w:t>
      </w:r>
      <w:r w:rsidRPr="00E665F1">
        <w:rPr>
          <w:rStyle w:val="LienType"/>
          <w:lang w:val="en-US"/>
        </w:rPr>
        <w:t>inherited</w:t>
      </w:r>
      <w:r w:rsidRPr="006A63E5">
        <w:rPr>
          <w:lang w:val="en-US"/>
        </w:rPr>
        <w:t>;</w:t>
      </w:r>
    </w:p>
    <w:p w:rsidR="006A63E5" w:rsidRPr="006A63E5" w:rsidRDefault="006A63E5" w:rsidP="006A63E5">
      <w:pPr>
        <w:pStyle w:val="Dclarationdeclasse"/>
        <w:rPr>
          <w:lang w:val="en-US"/>
        </w:rPr>
      </w:pPr>
      <w:r w:rsidRPr="006A63E5">
        <w:rPr>
          <w:lang w:val="en-US"/>
        </w:rPr>
        <w:t xml:space="preserve">  </w:t>
      </w:r>
      <w:r w:rsidRPr="00E665F1">
        <w:rPr>
          <w:rStyle w:val="LienClasseC"/>
          <w:lang w:val="en-US"/>
        </w:rPr>
        <w:t>NestedContext</w:t>
      </w:r>
      <w:r w:rsidRPr="006A63E5">
        <w:rPr>
          <w:lang w:val="en-US"/>
        </w:rPr>
        <w:t>::</w:t>
      </w:r>
      <w:r w:rsidRPr="00E665F1">
        <w:rPr>
          <w:rStyle w:val="LienClasseC"/>
          <w:lang w:val="en-US"/>
        </w:rPr>
        <w:t>SoonsSet</w:t>
      </w:r>
      <w:r w:rsidRPr="006A63E5">
        <w:rPr>
          <w:lang w:val="en-US"/>
        </w:rPr>
        <w:t xml:space="preserve"> </w:t>
      </w:r>
      <w:r w:rsidRPr="00E665F1">
        <w:rPr>
          <w:rStyle w:val="LienChamps"/>
          <w:lang w:val="en-US"/>
        </w:rPr>
        <w:t>mSoons</w:t>
      </w:r>
      <w:r w:rsidRPr="006A63E5">
        <w:rPr>
          <w:lang w:val="en-US"/>
        </w:rPr>
        <w:t>;</w:t>
      </w:r>
    </w:p>
    <w:p w:rsidR="006A63E5" w:rsidRPr="006A63E5" w:rsidRDefault="006A63E5" w:rsidP="006A63E5">
      <w:pPr>
        <w:pStyle w:val="Dclarationdeclasse"/>
        <w:rPr>
          <w:lang w:val="en-US"/>
        </w:rPr>
      </w:pPr>
      <w:r w:rsidRPr="006A63E5">
        <w:rPr>
          <w:lang w:val="en-US"/>
        </w:rPr>
        <w:t xml:space="preserve">  </w:t>
      </w:r>
      <w:r w:rsidRPr="006A63E5">
        <w:rPr>
          <w:i/>
          <w:iCs/>
          <w:color w:val="0000FF"/>
          <w:lang w:val="en-US"/>
        </w:rPr>
        <w:t>/* template</w:t>
      </w:r>
      <w:r w:rsidRPr="00E665F1">
        <w:rPr>
          <w:rStyle w:val="LienChamps"/>
          <w:lang w:val="en-US"/>
        </w:rPr>
        <w:t>_parameter</w:t>
      </w:r>
      <w:r w:rsidRPr="006A63E5">
        <w:rPr>
          <w:i/>
          <w:iCs/>
          <w:color w:val="0000FF"/>
          <w:lang w:val="en-US"/>
        </w:rPr>
        <w:t xml:space="preserve"> */</w:t>
      </w:r>
      <w:r w:rsidRPr="006A63E5">
        <w:rPr>
          <w:lang w:val="en-US"/>
        </w:rPr>
        <w:t xml:space="preserve"> </w:t>
      </w:r>
      <w:r w:rsidRPr="00E665F1">
        <w:rPr>
          <w:rStyle w:val="LienType"/>
          <w:lang w:val="en-US"/>
        </w:rPr>
        <w:t>list</w:t>
      </w:r>
      <w:r w:rsidRPr="006A63E5">
        <w:rPr>
          <w:lang w:val="en-US"/>
        </w:rPr>
        <w:t xml:space="preserve"> </w:t>
      </w:r>
      <w:r w:rsidRPr="00E665F1">
        <w:rPr>
          <w:rStyle w:val="LienChamps"/>
          <w:lang w:val="en-US"/>
        </w:rPr>
        <w:t>_parameters</w:t>
      </w:r>
      <w:r w:rsidRPr="006A63E5">
        <w:rPr>
          <w:lang w:val="en-US"/>
        </w:rPr>
        <w:t>;</w:t>
      </w:r>
    </w:p>
    <w:p w:rsidR="006A63E5" w:rsidRPr="006A63E5" w:rsidRDefault="006A63E5" w:rsidP="006A63E5">
      <w:pPr>
        <w:pStyle w:val="Dclarationdeclasse"/>
        <w:rPr>
          <w:lang w:val="en-US"/>
        </w:rPr>
      </w:pPr>
    </w:p>
    <w:p w:rsidR="006A63E5" w:rsidRPr="006A63E5" w:rsidRDefault="006A63E5" w:rsidP="006A63E5">
      <w:pPr>
        <w:pStyle w:val="Dclarationdeclasse"/>
        <w:rPr>
          <w:lang w:val="en-US"/>
        </w:rPr>
      </w:pPr>
      <w:r w:rsidRPr="006A63E5">
        <w:rPr>
          <w:b/>
          <w:bCs/>
          <w:lang w:val="en-US"/>
        </w:rPr>
        <w:t>public</w:t>
      </w:r>
      <w:r w:rsidRPr="006A63E5">
        <w:rPr>
          <w:lang w:val="en-US"/>
        </w:rPr>
        <w:t>:</w:t>
      </w:r>
    </w:p>
    <w:p w:rsidR="006A63E5" w:rsidRPr="006A63E5" w:rsidRDefault="006A63E5" w:rsidP="00406528">
      <w:pPr>
        <w:pStyle w:val="Dclarationdeclasse"/>
        <w:rPr>
          <w:lang w:val="en-US"/>
        </w:rPr>
      </w:pPr>
      <w:r w:rsidRPr="006A63E5">
        <w:rPr>
          <w:lang w:val="en-US"/>
        </w:rPr>
        <w:t xml:space="preserve">  </w:t>
      </w:r>
      <w:r w:rsidRPr="00E665F1">
        <w:rPr>
          <w:rStyle w:val="LienMthode"/>
          <w:lang w:val="en-US"/>
        </w:rPr>
        <w:t>TemplateQualification</w:t>
      </w:r>
      <w:r w:rsidRPr="006A63E5">
        <w:rPr>
          <w:lang w:val="en-US"/>
        </w:rPr>
        <w:t>(</w:t>
      </w:r>
      <w:r w:rsidRPr="006A63E5">
        <w:rPr>
          <w:i/>
          <w:iCs/>
          <w:color w:val="0000FF"/>
          <w:lang w:val="en-US"/>
        </w:rPr>
        <w:t>/* template</w:t>
      </w:r>
      <w:r w:rsidRPr="00E665F1">
        <w:rPr>
          <w:rStyle w:val="LienChamps"/>
          <w:lang w:val="en-US"/>
        </w:rPr>
        <w:t>_parameter</w:t>
      </w:r>
      <w:r w:rsidRPr="006A63E5">
        <w:rPr>
          <w:i/>
          <w:iCs/>
          <w:color w:val="0000FF"/>
          <w:lang w:val="en-US"/>
        </w:rPr>
        <w:t xml:space="preserve"> */</w:t>
      </w:r>
      <w:r w:rsidRPr="006A63E5">
        <w:rPr>
          <w:lang w:val="en-US"/>
        </w:rPr>
        <w:t xml:space="preserve"> </w:t>
      </w:r>
      <w:r w:rsidRPr="00E665F1">
        <w:rPr>
          <w:rStyle w:val="LienType"/>
          <w:lang w:val="en-US"/>
        </w:rPr>
        <w:t>list</w:t>
      </w:r>
      <w:r w:rsidRPr="006A63E5">
        <w:rPr>
          <w:lang w:val="en-US"/>
        </w:rPr>
        <w:t xml:space="preserve"> parameters)</w:t>
      </w:r>
      <w:r w:rsidR="00406528">
        <w:rPr>
          <w:lang w:val="en-US"/>
        </w:rPr>
        <w:t>;</w:t>
      </w:r>
    </w:p>
    <w:p w:rsidR="006A63E5" w:rsidRPr="006A63E5" w:rsidRDefault="006A63E5" w:rsidP="00406528">
      <w:pPr>
        <w:pStyle w:val="Dclarationdeclasse"/>
        <w:rPr>
          <w:lang w:val="en-US"/>
        </w:rPr>
      </w:pPr>
      <w:r w:rsidRPr="006A63E5">
        <w:rPr>
          <w:lang w:val="en-US"/>
        </w:rPr>
        <w:t xml:space="preserve">  </w:t>
      </w:r>
      <w:r w:rsidRPr="006A63E5">
        <w:rPr>
          <w:b/>
          <w:bCs/>
          <w:lang w:val="en-US"/>
        </w:rPr>
        <w:t>virtual</w:t>
      </w:r>
      <w:r w:rsidRPr="006A63E5">
        <w:rPr>
          <w:lang w:val="en-US"/>
        </w:rPr>
        <w:t xml:space="preserve"> </w:t>
      </w:r>
      <w:r w:rsidRPr="00E665F1">
        <w:rPr>
          <w:rStyle w:val="LienMthode"/>
          <w:lang w:val="en-US"/>
        </w:rPr>
        <w:t>~TemplateQualification</w:t>
      </w:r>
      <w:r w:rsidRPr="006A63E5">
        <w:rPr>
          <w:lang w:val="en-US"/>
        </w:rPr>
        <w:t>()</w:t>
      </w:r>
      <w:r w:rsidR="00406528">
        <w:rPr>
          <w:lang w:val="en-US"/>
        </w:rPr>
        <w:t>;</w:t>
      </w:r>
    </w:p>
    <w:p w:rsidR="006A63E5" w:rsidRPr="006A63E5" w:rsidRDefault="006A63E5" w:rsidP="006A63E5">
      <w:pPr>
        <w:pStyle w:val="Dclarationdeclasse"/>
        <w:rPr>
          <w:lang w:val="en-US"/>
        </w:rPr>
      </w:pPr>
      <w:r w:rsidRPr="006A63E5">
        <w:rPr>
          <w:lang w:val="en-US"/>
        </w:rPr>
        <w:t xml:space="preserve">  </w:t>
      </w:r>
      <w:r w:rsidRPr="006A63E5">
        <w:rPr>
          <w:i/>
          <w:iCs/>
          <w:color w:val="0000FF"/>
          <w:lang w:val="en-US"/>
        </w:rPr>
        <w:t>/* qualification */</w:t>
      </w:r>
      <w:r w:rsidRPr="006A63E5">
        <w:rPr>
          <w:lang w:val="en-US"/>
        </w:rPr>
        <w:t xml:space="preserve"> </w:t>
      </w:r>
      <w:r w:rsidRPr="00E665F1">
        <w:rPr>
          <w:rStyle w:val="LienType"/>
          <w:lang w:val="en-US"/>
        </w:rPr>
        <w:t>list</w:t>
      </w:r>
      <w:r w:rsidRPr="006A63E5">
        <w:rPr>
          <w:lang w:val="en-US"/>
        </w:rPr>
        <w:t xml:space="preserve"> </w:t>
      </w:r>
      <w:r w:rsidRPr="00E665F1">
        <w:rPr>
          <w:rStyle w:val="LienMthode"/>
          <w:lang w:val="en-US"/>
        </w:rPr>
        <w:t>makeQualificationList</w:t>
      </w:r>
      <w:r w:rsidRPr="006A63E5">
        <w:rPr>
          <w:lang w:val="en-US"/>
        </w:rPr>
        <w:t xml:space="preserve">() </w:t>
      </w:r>
      <w:r w:rsidRPr="006A63E5">
        <w:rPr>
          <w:b/>
          <w:bCs/>
          <w:lang w:val="en-US"/>
        </w:rPr>
        <w:t>const</w:t>
      </w:r>
      <w:r w:rsidRPr="006A63E5">
        <w:rPr>
          <w:lang w:val="en-US"/>
        </w:rPr>
        <w:t>;</w:t>
      </w:r>
    </w:p>
    <w:p w:rsidR="006A63E5" w:rsidRPr="006A63E5" w:rsidRDefault="006A63E5" w:rsidP="00406528">
      <w:pPr>
        <w:pStyle w:val="Dclarationdeclasse"/>
        <w:rPr>
          <w:lang w:val="en-US"/>
        </w:rPr>
      </w:pPr>
      <w:r w:rsidRPr="006A63E5">
        <w:rPr>
          <w:lang w:val="en-US"/>
        </w:rPr>
        <w:t xml:space="preserve">  </w:t>
      </w:r>
      <w:r w:rsidRPr="00E665F1">
        <w:rPr>
          <w:rStyle w:val="LienType"/>
          <w:lang w:val="en-US"/>
        </w:rPr>
        <w:t>qualification</w:t>
      </w:r>
      <w:r w:rsidRPr="006A63E5">
        <w:rPr>
          <w:lang w:val="en-US"/>
        </w:rPr>
        <w:t xml:space="preserve"> </w:t>
      </w:r>
      <w:r w:rsidRPr="00E665F1">
        <w:rPr>
          <w:rStyle w:val="LienMthode"/>
          <w:lang w:val="en-US"/>
        </w:rPr>
        <w:t>getQualification</w:t>
      </w:r>
      <w:r w:rsidRPr="006A63E5">
        <w:rPr>
          <w:lang w:val="en-US"/>
        </w:rPr>
        <w:t>(</w:t>
      </w:r>
      <w:r w:rsidRPr="006A63E5">
        <w:rPr>
          <w:b/>
          <w:bCs/>
          <w:lang w:val="en-US"/>
        </w:rPr>
        <w:t>const</w:t>
      </w:r>
      <w:r w:rsidRPr="006A63E5">
        <w:rPr>
          <w:lang w:val="en-US"/>
        </w:rPr>
        <w:t xml:space="preserve"> </w:t>
      </w:r>
      <w:r w:rsidRPr="006A63E5">
        <w:rPr>
          <w:b/>
          <w:bCs/>
          <w:lang w:val="en-US"/>
        </w:rPr>
        <w:t>char</w:t>
      </w:r>
      <w:r w:rsidRPr="006A63E5">
        <w:rPr>
          <w:lang w:val="en-US"/>
        </w:rPr>
        <w:t xml:space="preserve">* name) </w:t>
      </w:r>
      <w:r w:rsidRPr="006A63E5">
        <w:rPr>
          <w:b/>
          <w:bCs/>
          <w:lang w:val="en-US"/>
        </w:rPr>
        <w:t>const</w:t>
      </w:r>
      <w:r w:rsidR="00406528">
        <w:rPr>
          <w:lang w:val="en-US"/>
        </w:rPr>
        <w:t>;</w:t>
      </w:r>
    </w:p>
    <w:p w:rsidR="006A63E5" w:rsidRPr="006A63E5" w:rsidRDefault="006A63E5" w:rsidP="006A63E5">
      <w:pPr>
        <w:pStyle w:val="Dclarationdeclasse"/>
        <w:rPr>
          <w:lang w:val="en-US"/>
        </w:rPr>
      </w:pPr>
      <w:r w:rsidRPr="006A63E5">
        <w:rPr>
          <w:lang w:val="en-US"/>
        </w:rPr>
        <w:t xml:space="preserve">  </w:t>
      </w:r>
      <w:r w:rsidRPr="006A63E5">
        <w:rPr>
          <w:b/>
          <w:bCs/>
          <w:lang w:val="en-US"/>
        </w:rPr>
        <w:t>virtual</w:t>
      </w:r>
      <w:r w:rsidRPr="006A63E5">
        <w:rPr>
          <w:lang w:val="en-US"/>
        </w:rPr>
        <w:t xml:space="preserve"> </w:t>
      </w:r>
      <w:r w:rsidRPr="006A63E5">
        <w:rPr>
          <w:b/>
          <w:bCs/>
          <w:lang w:val="en-US"/>
        </w:rPr>
        <w:t>int</w:t>
      </w:r>
      <w:r w:rsidRPr="006A63E5">
        <w:rPr>
          <w:lang w:val="en-US"/>
        </w:rPr>
        <w:t xml:space="preserve"> </w:t>
      </w:r>
      <w:r w:rsidRPr="00E665F1">
        <w:rPr>
          <w:rStyle w:val="LienMthode"/>
          <w:lang w:val="en-US"/>
        </w:rPr>
        <w:t>compare</w:t>
      </w:r>
      <w:r w:rsidRPr="006A63E5">
        <w:rPr>
          <w:lang w:val="en-US"/>
        </w:rPr>
        <w:t>(</w:t>
      </w:r>
      <w:r w:rsidRPr="006A63E5">
        <w:rPr>
          <w:b/>
          <w:bCs/>
          <w:lang w:val="en-US"/>
        </w:rPr>
        <w:t>const</w:t>
      </w:r>
      <w:r w:rsidRPr="006A63E5">
        <w:rPr>
          <w:lang w:val="en-US"/>
        </w:rPr>
        <w:t xml:space="preserve"> </w:t>
      </w:r>
      <w:r w:rsidRPr="00E665F1">
        <w:rPr>
          <w:rStyle w:val="LienClasseC"/>
          <w:lang w:val="en-US"/>
        </w:rPr>
        <w:t>NestedContext</w:t>
      </w:r>
      <w:r w:rsidRPr="006A63E5">
        <w:rPr>
          <w:lang w:val="en-US"/>
        </w:rPr>
        <w:t xml:space="preserve">&amp; c) </w:t>
      </w:r>
      <w:r w:rsidRPr="006A63E5">
        <w:rPr>
          <w:b/>
          <w:bCs/>
          <w:lang w:val="en-US"/>
        </w:rPr>
        <w:t>const</w:t>
      </w:r>
      <w:r w:rsidRPr="006A63E5">
        <w:rPr>
          <w:lang w:val="en-US"/>
        </w:rPr>
        <w:t>;</w:t>
      </w:r>
    </w:p>
    <w:p w:rsidR="006A63E5" w:rsidRPr="006A63E5" w:rsidRDefault="006A63E5" w:rsidP="006A63E5">
      <w:pPr>
        <w:pStyle w:val="Dclarationdeclasse"/>
        <w:rPr>
          <w:lang w:val="en-US"/>
        </w:rPr>
      </w:pPr>
      <w:r w:rsidRPr="006A63E5">
        <w:rPr>
          <w:lang w:val="en-US"/>
        </w:rPr>
        <w:t xml:space="preserve">  </w:t>
      </w:r>
      <w:r w:rsidRPr="006A63E5">
        <w:rPr>
          <w:b/>
          <w:bCs/>
          <w:lang w:val="en-US"/>
        </w:rPr>
        <w:t>virtual</w:t>
      </w:r>
      <w:r w:rsidRPr="006A63E5">
        <w:rPr>
          <w:lang w:val="en-US"/>
        </w:rPr>
        <w:t xml:space="preserve"> </w:t>
      </w:r>
      <w:r w:rsidRPr="00E665F1">
        <w:rPr>
          <w:rStyle w:val="LienType"/>
          <w:lang w:val="en-US"/>
        </w:rPr>
        <w:t>Type</w:t>
      </w:r>
      <w:r w:rsidRPr="006A63E5">
        <w:rPr>
          <w:lang w:val="en-US"/>
        </w:rPr>
        <w:t xml:space="preserve"> </w:t>
      </w:r>
      <w:r w:rsidRPr="00E665F1">
        <w:rPr>
          <w:rStyle w:val="LienMthode"/>
          <w:lang w:val="en-US"/>
        </w:rPr>
        <w:t>getType</w:t>
      </w:r>
      <w:r w:rsidRPr="006A63E5">
        <w:rPr>
          <w:lang w:val="en-US"/>
        </w:rPr>
        <w:t xml:space="preserve">() </w:t>
      </w:r>
      <w:r w:rsidRPr="006A63E5">
        <w:rPr>
          <w:b/>
          <w:bCs/>
          <w:lang w:val="en-US"/>
        </w:rPr>
        <w:t>const</w:t>
      </w:r>
      <w:r w:rsidRPr="006A63E5">
        <w:rPr>
          <w:lang w:val="en-US"/>
        </w:rPr>
        <w:t xml:space="preserve"> { </w:t>
      </w:r>
      <w:r w:rsidRPr="006A63E5">
        <w:rPr>
          <w:b/>
          <w:bCs/>
          <w:lang w:val="en-US"/>
        </w:rPr>
        <w:t>return</w:t>
      </w:r>
      <w:r w:rsidRPr="006A63E5">
        <w:rPr>
          <w:lang w:val="en-US"/>
        </w:rPr>
        <w:t xml:space="preserve"> </w:t>
      </w:r>
      <w:r w:rsidRPr="00E665F1">
        <w:rPr>
          <w:rStyle w:val="LienConstante"/>
          <w:lang w:val="en-US"/>
        </w:rPr>
        <w:t>TTemplateQualification</w:t>
      </w:r>
      <w:r w:rsidRPr="006A63E5">
        <w:rPr>
          <w:lang w:val="en-US"/>
        </w:rPr>
        <w:t>; }</w:t>
      </w:r>
    </w:p>
    <w:p w:rsidR="006A63E5" w:rsidRPr="006A63E5" w:rsidRDefault="006A63E5" w:rsidP="006A63E5">
      <w:pPr>
        <w:pStyle w:val="Dclarationdeclasse"/>
        <w:rPr>
          <w:lang w:val="en-US"/>
        </w:rPr>
      </w:pPr>
      <w:r w:rsidRPr="006A63E5">
        <w:rPr>
          <w:lang w:val="en-US"/>
        </w:rPr>
        <w:t xml:space="preserve">  </w:t>
      </w:r>
      <w:r w:rsidRPr="006A63E5">
        <w:rPr>
          <w:b/>
          <w:bCs/>
          <w:lang w:val="en-US"/>
        </w:rPr>
        <w:t>virtual</w:t>
      </w:r>
      <w:r w:rsidRPr="006A63E5">
        <w:rPr>
          <w:lang w:val="en-US"/>
        </w:rPr>
        <w:t xml:space="preserve"> </w:t>
      </w:r>
      <w:r w:rsidRPr="00E665F1">
        <w:rPr>
          <w:rStyle w:val="LienClasseC"/>
          <w:lang w:val="en-US"/>
        </w:rPr>
        <w:t>NestedContext</w:t>
      </w:r>
      <w:r w:rsidRPr="006A63E5">
        <w:rPr>
          <w:lang w:val="en-US"/>
        </w:rPr>
        <w:t>::</w:t>
      </w:r>
      <w:r w:rsidRPr="00E665F1">
        <w:rPr>
          <w:rStyle w:val="LienClasseC"/>
          <w:lang w:val="en-US"/>
        </w:rPr>
        <w:t>SoonsSet</w:t>
      </w:r>
      <w:r w:rsidRPr="006A63E5">
        <w:rPr>
          <w:lang w:val="en-US"/>
        </w:rPr>
        <w:t xml:space="preserve">* </w:t>
      </w:r>
      <w:r w:rsidR="00513FE9">
        <w:rPr>
          <w:rStyle w:val="LienMthode"/>
          <w:lang w:val="en-US"/>
        </w:rPr>
        <w:t>ssons</w:t>
      </w:r>
      <w:r w:rsidRPr="006A63E5">
        <w:rPr>
          <w:lang w:val="en-US"/>
        </w:rPr>
        <w:t xml:space="preserve">() { </w:t>
      </w:r>
      <w:r w:rsidRPr="006A63E5">
        <w:rPr>
          <w:b/>
          <w:bCs/>
          <w:lang w:val="en-US"/>
        </w:rPr>
        <w:t>return</w:t>
      </w:r>
      <w:r w:rsidRPr="006A63E5">
        <w:rPr>
          <w:lang w:val="en-US"/>
        </w:rPr>
        <w:t xml:space="preserve"> &amp;</w:t>
      </w:r>
      <w:r w:rsidRPr="00E665F1">
        <w:rPr>
          <w:rStyle w:val="LienChamps"/>
          <w:lang w:val="en-US"/>
        </w:rPr>
        <w:t>mSoons</w:t>
      </w:r>
      <w:r w:rsidRPr="006A63E5">
        <w:rPr>
          <w:lang w:val="en-US"/>
        </w:rPr>
        <w:t>; }</w:t>
      </w:r>
    </w:p>
    <w:p w:rsidR="006A63E5" w:rsidRPr="006A63E5" w:rsidRDefault="006A63E5" w:rsidP="006A63E5">
      <w:pPr>
        <w:pStyle w:val="Dclarationdeclasse"/>
        <w:rPr>
          <w:lang w:val="en-US"/>
        </w:rPr>
      </w:pPr>
      <w:r w:rsidRPr="006A63E5">
        <w:rPr>
          <w:lang w:val="en-US"/>
        </w:rPr>
        <w:t xml:space="preserve">  </w:t>
      </w:r>
      <w:r w:rsidRPr="006A63E5">
        <w:rPr>
          <w:i/>
          <w:iCs/>
          <w:color w:val="0000FF"/>
          <w:lang w:val="en-US"/>
        </w:rPr>
        <w:t>/* template</w:t>
      </w:r>
      <w:r w:rsidRPr="00E665F1">
        <w:rPr>
          <w:i/>
          <w:color w:val="0000FF"/>
          <w:lang w:val="en-US"/>
        </w:rPr>
        <w:t>_parameter</w:t>
      </w:r>
      <w:r w:rsidRPr="006A63E5">
        <w:rPr>
          <w:i/>
          <w:iCs/>
          <w:color w:val="0000FF"/>
          <w:lang w:val="en-US"/>
        </w:rPr>
        <w:t xml:space="preserve"> */</w:t>
      </w:r>
      <w:r w:rsidRPr="006A63E5">
        <w:rPr>
          <w:lang w:val="en-US"/>
        </w:rPr>
        <w:t xml:space="preserve"> </w:t>
      </w:r>
      <w:r w:rsidRPr="00E665F1">
        <w:rPr>
          <w:rStyle w:val="LienType"/>
          <w:lang w:val="en-US"/>
        </w:rPr>
        <w:t>list</w:t>
      </w:r>
      <w:r w:rsidRPr="006A63E5">
        <w:rPr>
          <w:lang w:val="en-US"/>
        </w:rPr>
        <w:t xml:space="preserve"> </w:t>
      </w:r>
      <w:r w:rsidRPr="00E665F1">
        <w:rPr>
          <w:rStyle w:val="LienMthode"/>
          <w:lang w:val="en-US"/>
        </w:rPr>
        <w:t>getParameters</w:t>
      </w:r>
      <w:r w:rsidRPr="006A63E5">
        <w:rPr>
          <w:lang w:val="en-US"/>
        </w:rPr>
        <w:t xml:space="preserve">() </w:t>
      </w:r>
      <w:r w:rsidRPr="006A63E5">
        <w:rPr>
          <w:b/>
          <w:bCs/>
          <w:lang w:val="en-US"/>
        </w:rPr>
        <w:t>const</w:t>
      </w:r>
      <w:r w:rsidRPr="006A63E5">
        <w:rPr>
          <w:lang w:val="en-US"/>
        </w:rPr>
        <w:t xml:space="preserve"> { </w:t>
      </w:r>
      <w:r w:rsidRPr="006A63E5">
        <w:rPr>
          <w:b/>
          <w:bCs/>
          <w:lang w:val="en-US"/>
        </w:rPr>
        <w:t>return</w:t>
      </w:r>
      <w:r w:rsidRPr="006A63E5">
        <w:rPr>
          <w:lang w:val="en-US"/>
        </w:rPr>
        <w:t xml:space="preserve"> </w:t>
      </w:r>
      <w:r w:rsidRPr="00E665F1">
        <w:rPr>
          <w:rStyle w:val="LienChamps"/>
          <w:lang w:val="en-US"/>
        </w:rPr>
        <w:t>_parameters</w:t>
      </w:r>
      <w:r w:rsidRPr="006A63E5">
        <w:rPr>
          <w:lang w:val="en-US"/>
        </w:rPr>
        <w:t>; }</w:t>
      </w:r>
    </w:p>
    <w:p w:rsidR="006A63E5" w:rsidRPr="00E665F1" w:rsidRDefault="006A63E5" w:rsidP="006A63E5">
      <w:pPr>
        <w:pStyle w:val="Dclarationdeclasse"/>
        <w:rPr>
          <w:lang w:val="en-US"/>
        </w:rPr>
      </w:pPr>
      <w:r w:rsidRPr="00E665F1">
        <w:rPr>
          <w:lang w:val="en-US"/>
        </w:rPr>
        <w:t>};</w:t>
      </w:r>
    </w:p>
    <w:p w:rsidR="00F00FC4" w:rsidRDefault="00F00FC4" w:rsidP="00F00FC4">
      <w:pPr>
        <w:pStyle w:val="SectionClasse"/>
        <w:rPr>
          <w:rStyle w:val="LienClasseC"/>
          <w:lang w:val="en-US"/>
        </w:rPr>
      </w:pPr>
      <w:r>
        <w:rPr>
          <w:lang w:val="en-US"/>
        </w:rPr>
        <w:t xml:space="preserve">The class </w:t>
      </w:r>
      <w:r w:rsidRPr="00F00FC4">
        <w:rPr>
          <w:rStyle w:val="LienClasseC"/>
          <w:lang w:val="en-US"/>
        </w:rPr>
        <w:t>GlobalContext</w:t>
      </w:r>
    </w:p>
    <w:p w:rsidR="0057595B" w:rsidRPr="00863B9D" w:rsidRDefault="0057595B" w:rsidP="0057595B">
      <w:pPr>
        <w:rPr>
          <w:lang w:val="en-US"/>
        </w:rPr>
      </w:pPr>
      <w:r>
        <w:rPr>
          <w:lang w:val="en-US"/>
        </w:rPr>
        <w:t xml:space="preserve">The ACSL++ annotations usually contain terms and predicates and they should recognize the identifiers in them as identifiers in the C++ world of identifiers in the logic world. This job is done thanks to the </w:t>
      </w:r>
      <w:r w:rsidRPr="00CC1C4A">
        <w:rPr>
          <w:rStyle w:val="LienClasseC"/>
          <w:lang w:val="en-US"/>
        </w:rPr>
        <w:t>GlobalContext</w:t>
      </w:r>
      <w:r>
        <w:rPr>
          <w:lang w:val="en-US"/>
        </w:rPr>
        <w:t xml:space="preserve"> class that acts as a hierarchic dictionary. </w:t>
      </w:r>
      <w:r w:rsidRPr="00CC1C4A">
        <w:rPr>
          <w:rStyle w:val="LienClasseC"/>
          <w:lang w:val="en-US"/>
        </w:rPr>
        <w:t>GlobalContext</w:t>
      </w:r>
      <w:r>
        <w:rPr>
          <w:lang w:val="en-US"/>
        </w:rPr>
        <w:t xml:space="preserve"> stores the global logic definitions defined as logic types, logic functions, logic predicates, lemmas and axioms.</w:t>
      </w:r>
    </w:p>
    <w:p w:rsidR="0057595B" w:rsidRDefault="0057595B" w:rsidP="0057595B">
      <w:pPr>
        <w:rPr>
          <w:lang w:val="en-US"/>
        </w:rPr>
      </w:pPr>
    </w:p>
    <w:p w:rsidR="0057595B" w:rsidRDefault="0057595B" w:rsidP="0057595B">
      <w:pPr>
        <w:rPr>
          <w:lang w:val="en-US"/>
        </w:rPr>
      </w:pPr>
      <w:r>
        <w:rPr>
          <w:lang w:val="en-US"/>
        </w:rPr>
        <w:t xml:space="preserve">The class </w:t>
      </w:r>
      <w:r w:rsidRPr="00AD476D">
        <w:rPr>
          <w:rStyle w:val="LienClasseC"/>
          <w:lang w:val="en-US"/>
        </w:rPr>
        <w:t>NestedContext</w:t>
      </w:r>
      <w:r>
        <w:rPr>
          <w:lang w:val="en-US"/>
        </w:rPr>
        <w:t xml:space="preserve"> represents the words and their definition in this dictionary. The definitions often refer to the output intermediate format defined by the file “</w:t>
      </w:r>
      <w:proofErr w:type="spellStart"/>
      <w:r>
        <w:rPr>
          <w:lang w:val="en-US"/>
        </w:rPr>
        <w:t>intermediate_format.ast</w:t>
      </w:r>
      <w:proofErr w:type="spellEnd"/>
      <w:r>
        <w:rPr>
          <w:lang w:val="en-US"/>
        </w:rPr>
        <w:t xml:space="preserve">”. The more natural way to integrate the definition when an identifier is recognized as a </w:t>
      </w:r>
      <w:r w:rsidRPr="00D41FD1">
        <w:rPr>
          <w:rStyle w:val="LienClasseC"/>
          <w:lang w:val="en-US"/>
        </w:rPr>
        <w:t>NestedContext</w:t>
      </w:r>
      <w:r>
        <w:rPr>
          <w:lang w:val="en-US"/>
        </w:rPr>
        <w:t xml:space="preserve"> is to duplicate this definition thanks to the </w:t>
      </w:r>
      <w:r w:rsidRPr="00D41FD1">
        <w:rPr>
          <w:rStyle w:val="LienMthode"/>
          <w:lang w:val="en-US"/>
        </w:rPr>
        <w:t>dup_…</w:t>
      </w:r>
      <w:r>
        <w:rPr>
          <w:lang w:val="en-US"/>
        </w:rPr>
        <w:t xml:space="preserve"> functions.</w:t>
      </w:r>
    </w:p>
    <w:p w:rsidR="0057595B" w:rsidRDefault="0057595B" w:rsidP="0057595B">
      <w:pPr>
        <w:rPr>
          <w:lang w:val="en-US"/>
        </w:rPr>
      </w:pPr>
    </w:p>
    <w:p w:rsidR="006A3480" w:rsidRDefault="0057595B" w:rsidP="0057595B">
      <w:pPr>
        <w:rPr>
          <w:lang w:val="en-US"/>
        </w:rPr>
      </w:pPr>
      <w:r>
        <w:rPr>
          <w:lang w:val="en-US"/>
        </w:rPr>
        <w:t xml:space="preserve">The hierarchy is managed with specific </w:t>
      </w:r>
      <w:r w:rsidRPr="00D41FD1">
        <w:rPr>
          <w:rStyle w:val="LienClasseC"/>
          <w:lang w:val="en-US"/>
        </w:rPr>
        <w:t>NestedContext</w:t>
      </w:r>
      <w:r>
        <w:rPr>
          <w:lang w:val="en-US"/>
        </w:rPr>
        <w:t xml:space="preserve"> that have sons. This hierarchy corresponds to the namespaces (class </w:t>
      </w:r>
      <w:r w:rsidRPr="00D41FD1">
        <w:rPr>
          <w:rStyle w:val="LienClasseC"/>
          <w:lang w:val="en-US"/>
        </w:rPr>
        <w:t>Qualification</w:t>
      </w:r>
      <w:r>
        <w:rPr>
          <w:lang w:val="en-US"/>
        </w:rPr>
        <w:t xml:space="preserve">), the classes (class </w:t>
      </w:r>
      <w:r w:rsidRPr="00D41FD1">
        <w:rPr>
          <w:rStyle w:val="LienClasseC"/>
          <w:lang w:val="en-US"/>
        </w:rPr>
        <w:t>Qualification</w:t>
      </w:r>
      <w:r>
        <w:rPr>
          <w:lang w:val="en-US"/>
        </w:rPr>
        <w:t xml:space="preserve">), and the instances of template classes (class </w:t>
      </w:r>
      <w:r w:rsidRPr="00D41FD1">
        <w:rPr>
          <w:rStyle w:val="LienClasseC"/>
          <w:lang w:val="en-US"/>
        </w:rPr>
        <w:t>TemplateQualification</w:t>
      </w:r>
      <w:r>
        <w:rPr>
          <w:lang w:val="en-US"/>
        </w:rPr>
        <w:t>) in which the global definitions have been defined.</w:t>
      </w:r>
    </w:p>
    <w:p w:rsidR="006A3480" w:rsidRDefault="006A3480" w:rsidP="0057595B">
      <w:pPr>
        <w:rPr>
          <w:lang w:val="en-US"/>
        </w:rPr>
      </w:pPr>
    </w:p>
    <w:p w:rsidR="0057595B" w:rsidRDefault="006A3480" w:rsidP="0057595B">
      <w:pPr>
        <w:rPr>
          <w:lang w:val="en-US"/>
        </w:rPr>
      </w:pPr>
      <w:r>
        <w:rPr>
          <w:lang w:val="en-US"/>
        </w:rPr>
        <w:t xml:space="preserve">The documentation of </w:t>
      </w:r>
      <w:r w:rsidRPr="006A3480">
        <w:rPr>
          <w:rStyle w:val="LienClasseC"/>
          <w:lang w:val="en-US"/>
        </w:rPr>
        <w:t>NestedContext</w:t>
      </w:r>
      <w:r>
        <w:rPr>
          <w:lang w:val="en-US"/>
        </w:rPr>
        <w:t xml:space="preserve"> gives more examples about the content of our </w:t>
      </w:r>
      <w:r w:rsidRPr="006A3480">
        <w:rPr>
          <w:rStyle w:val="LienClasseC"/>
          <w:lang w:val="en-US"/>
        </w:rPr>
        <w:t>GlobalContext</w:t>
      </w:r>
      <w:r>
        <w:rPr>
          <w:lang w:val="en-US"/>
        </w:rPr>
        <w:t xml:space="preserve">. Our dictionary is a field of </w:t>
      </w:r>
      <w:r w:rsidRPr="006A3480">
        <w:rPr>
          <w:rStyle w:val="LienClasseC"/>
          <w:lang w:val="en-US"/>
        </w:rPr>
        <w:t>Clang_utils</w:t>
      </w:r>
      <w:r>
        <w:rPr>
          <w:lang w:val="en-US"/>
        </w:rPr>
        <w:t xml:space="preserve"> and this more global class is able to give the exact meaning of any identifier used in ACSL (identifier in the logic world if it is in our dictionary or identifier in the C++ world if it is in the current C++ scope).</w:t>
      </w:r>
    </w:p>
    <w:p w:rsidR="0057595B" w:rsidRDefault="0057595B" w:rsidP="0057595B">
      <w:pPr>
        <w:rPr>
          <w:lang w:val="en-US"/>
        </w:rPr>
      </w:pPr>
    </w:p>
    <w:p w:rsidR="00B622FC" w:rsidRDefault="00B622FC" w:rsidP="0057595B">
      <w:pPr>
        <w:rPr>
          <w:lang w:val="en-US"/>
        </w:rPr>
      </w:pPr>
      <w:r>
        <w:rPr>
          <w:lang w:val="en-US"/>
        </w:rPr>
        <w:t xml:space="preserve">An object of the class </w:t>
      </w:r>
      <w:r w:rsidRPr="00314502">
        <w:rPr>
          <w:rStyle w:val="LienClasseC"/>
          <w:lang w:val="en-US"/>
        </w:rPr>
        <w:t>GlobalContext</w:t>
      </w:r>
      <w:r>
        <w:rPr>
          <w:lang w:val="en-US"/>
        </w:rPr>
        <w:t xml:space="preserve"> has the following representation</w:t>
      </w:r>
      <w:r w:rsidR="00314502">
        <w:rPr>
          <w:lang w:val="en-US"/>
        </w:rPr>
        <w:t>:</w:t>
      </w:r>
    </w:p>
    <w:p w:rsidR="00314502" w:rsidRDefault="009A56BA" w:rsidP="009A56BA">
      <w:pPr>
        <w:jc w:val="center"/>
        <w:rPr>
          <w:lang w:val="en-US"/>
        </w:rPr>
      </w:pPr>
      <w:r>
        <w:rPr>
          <w:noProof/>
        </w:rPr>
        <w:lastRenderedPageBreak/>
        <w:drawing>
          <wp:inline distT="0" distB="0" distL="0" distR="0">
            <wp:extent cx="5419725" cy="376237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9725" cy="3762375"/>
                    </a:xfrm>
                    <a:prstGeom prst="rect">
                      <a:avLst/>
                    </a:prstGeom>
                    <a:noFill/>
                    <a:ln>
                      <a:noFill/>
                    </a:ln>
                  </pic:spPr>
                </pic:pic>
              </a:graphicData>
            </a:graphic>
          </wp:inline>
        </w:drawing>
      </w:r>
    </w:p>
    <w:p w:rsidR="0057595B" w:rsidRDefault="0057595B" w:rsidP="0057595B">
      <w:pPr>
        <w:rPr>
          <w:lang w:val="en-US"/>
        </w:rPr>
      </w:pPr>
      <w:r>
        <w:rPr>
          <w:lang w:val="en-US"/>
        </w:rPr>
        <w:t xml:space="preserve">The class environment of </w:t>
      </w:r>
      <w:r w:rsidR="00984919">
        <w:rPr>
          <w:rStyle w:val="LienClasseC"/>
          <w:lang w:val="en-US"/>
        </w:rPr>
        <w:t>GlobalContext</w:t>
      </w:r>
      <w:r>
        <w:rPr>
          <w:lang w:val="en-US"/>
        </w:rPr>
        <w:t xml:space="preserve"> is defined on the schema below:</w:t>
      </w:r>
    </w:p>
    <w:p w:rsidR="0057595B" w:rsidRPr="00402142" w:rsidRDefault="00525FCD" w:rsidP="0057595B">
      <w:pPr>
        <w:jc w:val="center"/>
        <w:rPr>
          <w:lang w:val="en-US"/>
        </w:rPr>
      </w:pPr>
      <w:r>
        <w:rPr>
          <w:noProof/>
        </w:rPr>
        <w:drawing>
          <wp:inline distT="0" distB="0" distL="0" distR="0">
            <wp:extent cx="6048375" cy="15716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48375" cy="1571625"/>
                    </a:xfrm>
                    <a:prstGeom prst="rect">
                      <a:avLst/>
                    </a:prstGeom>
                    <a:noFill/>
                    <a:ln>
                      <a:noFill/>
                    </a:ln>
                  </pic:spPr>
                </pic:pic>
              </a:graphicData>
            </a:graphic>
          </wp:inline>
        </w:drawing>
      </w:r>
    </w:p>
    <w:p w:rsidR="00B622FC" w:rsidRPr="00E665F1" w:rsidRDefault="00B622FC" w:rsidP="00B622FC">
      <w:pPr>
        <w:pStyle w:val="SectionChamps"/>
        <w:rPr>
          <w:rStyle w:val="LienClasseC"/>
          <w:lang w:val="en-US"/>
        </w:rPr>
      </w:pPr>
      <w:r>
        <w:rPr>
          <w:lang w:val="en-US"/>
        </w:rPr>
        <w:t xml:space="preserve">Fields of the class </w:t>
      </w:r>
      <w:r w:rsidRPr="00E665F1">
        <w:rPr>
          <w:rStyle w:val="LienClasseC"/>
          <w:lang w:val="en-US"/>
        </w:rPr>
        <w:t>GlobalContext</w:t>
      </w:r>
    </w:p>
    <w:p w:rsidR="00314502" w:rsidRDefault="00314502" w:rsidP="00314502">
      <w:pPr>
        <w:pStyle w:val="EntteChamps"/>
        <w:rPr>
          <w:lang w:val="en-US"/>
        </w:rPr>
      </w:pPr>
      <w:r w:rsidRPr="00FE7081">
        <w:rPr>
          <w:b/>
          <w:bCs/>
          <w:lang w:val="en-US"/>
        </w:rPr>
        <w:t>int</w:t>
      </w:r>
      <w:r w:rsidRPr="00FE7081">
        <w:rPr>
          <w:lang w:val="en-US"/>
        </w:rPr>
        <w:t xml:space="preserve"> </w:t>
      </w:r>
      <w:r w:rsidRPr="009A56BA">
        <w:rPr>
          <w:rStyle w:val="DfinitionChamps"/>
          <w:lang w:val="en-US"/>
        </w:rPr>
        <w:t>_variableNumber</w:t>
      </w:r>
      <w:r w:rsidRPr="00FE7081">
        <w:rPr>
          <w:lang w:val="en-US"/>
        </w:rPr>
        <w:t>;</w:t>
      </w:r>
    </w:p>
    <w:p w:rsidR="00314502" w:rsidRPr="00314502" w:rsidRDefault="00824573" w:rsidP="00314502">
      <w:pPr>
        <w:pStyle w:val="NormalDef"/>
        <w:rPr>
          <w:lang w:val="en-US"/>
        </w:rPr>
      </w:pPr>
      <w:r>
        <w:rPr>
          <w:lang w:val="en-US"/>
        </w:rPr>
        <w:t>Counter to enable the creation of fresh logic variable.</w:t>
      </w:r>
    </w:p>
    <w:p w:rsidR="00314502" w:rsidRDefault="00314502" w:rsidP="00314502">
      <w:pPr>
        <w:pStyle w:val="EntteChamps"/>
        <w:rPr>
          <w:lang w:val="en-US"/>
        </w:rPr>
      </w:pPr>
      <w:r w:rsidRPr="00E665F1">
        <w:rPr>
          <w:rStyle w:val="LienClasseC"/>
          <w:lang w:val="en-US"/>
        </w:rPr>
        <w:t>NestedContext</w:t>
      </w:r>
      <w:r w:rsidRPr="00E665F1">
        <w:rPr>
          <w:lang w:val="en-US"/>
        </w:rPr>
        <w:t>::</w:t>
      </w:r>
      <w:r w:rsidRPr="00E665F1">
        <w:rPr>
          <w:rStyle w:val="LienClasseC"/>
          <w:lang w:val="en-US"/>
        </w:rPr>
        <w:t>SoonsSet</w:t>
      </w:r>
      <w:r w:rsidRPr="00E665F1">
        <w:rPr>
          <w:lang w:val="en-US"/>
        </w:rPr>
        <w:t xml:space="preserve"> </w:t>
      </w:r>
      <w:r w:rsidRPr="000C4DCF">
        <w:rPr>
          <w:rStyle w:val="DfinitionChamps"/>
          <w:lang w:val="en-US"/>
        </w:rPr>
        <w:t>_logicTable</w:t>
      </w:r>
      <w:r w:rsidRPr="00E665F1">
        <w:rPr>
          <w:lang w:val="en-US"/>
        </w:rPr>
        <w:t>;</w:t>
      </w:r>
    </w:p>
    <w:p w:rsidR="00314502" w:rsidRPr="00314502" w:rsidRDefault="00824573" w:rsidP="00314502">
      <w:pPr>
        <w:pStyle w:val="NormalDef"/>
        <w:rPr>
          <w:lang w:val="en-US"/>
        </w:rPr>
      </w:pPr>
      <w:proofErr w:type="gramStart"/>
      <w:r>
        <w:rPr>
          <w:lang w:val="en-US"/>
        </w:rPr>
        <w:t xml:space="preserve">Forest that defines the hierarchic dictionary of </w:t>
      </w:r>
      <w:r w:rsidRPr="009A56BA">
        <w:rPr>
          <w:rStyle w:val="LienClasseC"/>
          <w:lang w:val="en-US"/>
        </w:rPr>
        <w:t>NestedContext</w:t>
      </w:r>
      <w:r>
        <w:rPr>
          <w:lang w:val="en-US"/>
        </w:rPr>
        <w:t>.</w:t>
      </w:r>
      <w:proofErr w:type="gramEnd"/>
      <w:r>
        <w:rPr>
          <w:lang w:val="en-US"/>
        </w:rPr>
        <w:t xml:space="preserve"> At the first level </w:t>
      </w:r>
      <w:r w:rsidRPr="009A56BA">
        <w:rPr>
          <w:rStyle w:val="LienChamps"/>
          <w:lang w:val="en-US"/>
        </w:rPr>
        <w:t>_logicTable</w:t>
      </w:r>
      <w:r>
        <w:rPr>
          <w:lang w:val="en-US"/>
        </w:rPr>
        <w:t xml:space="preserve"> contains </w:t>
      </w:r>
      <w:r w:rsidRPr="009A56BA">
        <w:rPr>
          <w:rStyle w:val="LienClasseC"/>
          <w:lang w:val="en-US"/>
        </w:rPr>
        <w:t>Qualification</w:t>
      </w:r>
      <w:r>
        <w:rPr>
          <w:lang w:val="en-US"/>
        </w:rPr>
        <w:t xml:space="preserve"> nodes and many leaves of type </w:t>
      </w:r>
      <w:r w:rsidRPr="009A56BA">
        <w:rPr>
          <w:rStyle w:val="LienClasseC"/>
          <w:lang w:val="en-US"/>
        </w:rPr>
        <w:t>LogicType</w:t>
      </w:r>
      <w:r>
        <w:rPr>
          <w:lang w:val="en-US"/>
        </w:rPr>
        <w:t xml:space="preserve">, </w:t>
      </w:r>
      <w:r w:rsidRPr="009A56BA">
        <w:rPr>
          <w:rStyle w:val="LienClasseC"/>
          <w:lang w:val="en-US"/>
        </w:rPr>
        <w:t>LogicVariable</w:t>
      </w:r>
      <w:r>
        <w:rPr>
          <w:lang w:val="en-US"/>
        </w:rPr>
        <w:t xml:space="preserve">, </w:t>
      </w:r>
      <w:r w:rsidRPr="009A56BA">
        <w:rPr>
          <w:rStyle w:val="LienClasseC"/>
          <w:lang w:val="en-US"/>
        </w:rPr>
        <w:t>LogicConstructor</w:t>
      </w:r>
      <w:r>
        <w:rPr>
          <w:lang w:val="en-US"/>
        </w:rPr>
        <w:t xml:space="preserve">, </w:t>
      </w:r>
      <w:r w:rsidRPr="009A56BA">
        <w:rPr>
          <w:rStyle w:val="LienClasseC"/>
          <w:lang w:val="en-US"/>
        </w:rPr>
        <w:t>OverloadedLogicFunctions</w:t>
      </w:r>
      <w:r>
        <w:rPr>
          <w:lang w:val="en-US"/>
        </w:rPr>
        <w:t xml:space="preserve"> (that are not methods) </w:t>
      </w:r>
      <w:r w:rsidRPr="009A56BA">
        <w:rPr>
          <w:rStyle w:val="LienClasseC"/>
          <w:lang w:val="en-US"/>
        </w:rPr>
        <w:t>OverloadedLogicOperators</w:t>
      </w:r>
      <w:r>
        <w:rPr>
          <w:lang w:val="en-US"/>
        </w:rPr>
        <w:t xml:space="preserve">. This field enables to implement the methods </w:t>
      </w:r>
      <w:r w:rsidRPr="009A56BA">
        <w:rPr>
          <w:rStyle w:val="LienMthode"/>
          <w:lang w:val="en-US"/>
        </w:rPr>
        <w:t>find</w:t>
      </w:r>
      <w:r>
        <w:rPr>
          <w:lang w:val="en-US"/>
        </w:rPr>
        <w:t xml:space="preserve"> that perform lookup for a name. Looking for a name can start from an initial scope at the root of our dictionary (see the method </w:t>
      </w:r>
      <w:r w:rsidRPr="009A56BA">
        <w:rPr>
          <w:rStyle w:val="LienMthode"/>
          <w:lang w:val="en-US"/>
        </w:rPr>
        <w:t>findAbsolute</w:t>
      </w:r>
      <w:r>
        <w:rPr>
          <w:lang w:val="en-US"/>
        </w:rPr>
        <w:t xml:space="preserve">). It also can start from an initial scope defined by a </w:t>
      </w:r>
      <w:r w:rsidRPr="009A56BA">
        <w:rPr>
          <w:rStyle w:val="LienClasseC"/>
          <w:lang w:val="en-US"/>
        </w:rPr>
        <w:t>NestedContext</w:t>
      </w:r>
      <w:r w:rsidR="00460B80">
        <w:rPr>
          <w:lang w:val="en-US"/>
        </w:rPr>
        <w:t xml:space="preserve"> (see the methods </w:t>
      </w:r>
      <w:r w:rsidR="00460B80" w:rsidRPr="009A56BA">
        <w:rPr>
          <w:rStyle w:val="LienMthode"/>
          <w:lang w:val="en-US"/>
        </w:rPr>
        <w:t>find</w:t>
      </w:r>
      <w:r w:rsidR="00460B80">
        <w:rPr>
          <w:lang w:val="en-US"/>
        </w:rPr>
        <w:t xml:space="preserve">). If the name is not found, these methods return </w:t>
      </w:r>
      <w:r w:rsidR="00460B80" w:rsidRPr="009A56BA">
        <w:rPr>
          <w:rStyle w:val="TexteC"/>
          <w:b/>
          <w:lang w:val="en-US"/>
        </w:rPr>
        <w:t>nullptr</w:t>
      </w:r>
      <w:r w:rsidR="00460B80">
        <w:rPr>
          <w:lang w:val="en-US"/>
        </w:rPr>
        <w:t>.</w:t>
      </w:r>
    </w:p>
    <w:p w:rsidR="003665A7" w:rsidRDefault="003665A7" w:rsidP="003665A7">
      <w:pPr>
        <w:pStyle w:val="BaseSectionProtge"/>
        <w:rPr>
          <w:rStyle w:val="LienClasseC"/>
          <w:lang w:val="en-US"/>
        </w:rPr>
      </w:pPr>
      <w:r>
        <w:rPr>
          <w:lang w:val="en-US"/>
        </w:rPr>
        <w:t xml:space="preserve">Invariants of the class </w:t>
      </w:r>
      <w:r w:rsidRPr="00E665F1">
        <w:rPr>
          <w:rStyle w:val="LienClasseC"/>
          <w:lang w:val="en-US"/>
        </w:rPr>
        <w:t>GlobalContext</w:t>
      </w:r>
    </w:p>
    <w:p w:rsidR="00460B80" w:rsidRDefault="00460B80" w:rsidP="00460B80">
      <w:pPr>
        <w:rPr>
          <w:lang w:val="en-US"/>
        </w:rPr>
      </w:pPr>
      <w:r>
        <w:rPr>
          <w:lang w:val="en-US"/>
        </w:rPr>
        <w:t xml:space="preserve">The following invariants reflect the organization inside the field </w:t>
      </w:r>
      <w:r w:rsidRPr="009A56BA">
        <w:rPr>
          <w:rStyle w:val="LienChamps"/>
          <w:lang w:val="en-US"/>
        </w:rPr>
        <w:t>_logicTable</w:t>
      </w:r>
      <w:r>
        <w:rPr>
          <w:lang w:val="en-US"/>
        </w:rPr>
        <w:t>:</w:t>
      </w:r>
    </w:p>
    <w:p w:rsidR="00460B80" w:rsidRDefault="004A18C5" w:rsidP="00CC4764">
      <w:pPr>
        <w:pStyle w:val="Paragraphedeliste"/>
        <w:numPr>
          <w:ilvl w:val="0"/>
          <w:numId w:val="18"/>
        </w:numPr>
        <w:rPr>
          <w:lang w:val="en-US"/>
        </w:rPr>
      </w:pPr>
      <w:r>
        <w:rPr>
          <w:lang w:val="en-US"/>
        </w:rPr>
        <w:t>T</w:t>
      </w:r>
      <w:r w:rsidR="00460B80">
        <w:rPr>
          <w:lang w:val="en-US"/>
        </w:rPr>
        <w:t xml:space="preserve">he </w:t>
      </w:r>
      <w:r w:rsidRPr="009A56BA">
        <w:rPr>
          <w:rStyle w:val="TexteC"/>
          <w:lang w:val="en-US"/>
        </w:rPr>
        <w:t>def.</w:t>
      </w:r>
      <w:r w:rsidR="00460B80" w:rsidRPr="009A56BA">
        <w:rPr>
          <w:rStyle w:val="LienChamps"/>
          <w:lang w:val="en-US"/>
        </w:rPr>
        <w:t>_parent</w:t>
      </w:r>
      <w:r w:rsidR="00460B80">
        <w:rPr>
          <w:lang w:val="en-US"/>
        </w:rPr>
        <w:t xml:space="preserve"> field of a </w:t>
      </w:r>
      <w:r w:rsidR="00046212">
        <w:rPr>
          <w:lang w:val="en-US"/>
        </w:rPr>
        <w:t xml:space="preserve">logic definition </w:t>
      </w:r>
      <w:r w:rsidR="00046212" w:rsidRPr="009A56BA">
        <w:rPr>
          <w:rStyle w:val="TexteC"/>
          <w:lang w:val="en-US"/>
        </w:rPr>
        <w:t>def</w:t>
      </w:r>
      <w:r w:rsidR="00460B80">
        <w:rPr>
          <w:lang w:val="en-US"/>
        </w:rPr>
        <w:t xml:space="preserve"> </w:t>
      </w:r>
      <w:r w:rsidR="00046212">
        <w:rPr>
          <w:lang w:val="en-US"/>
        </w:rPr>
        <w:t xml:space="preserve">of type </w:t>
      </w:r>
      <w:r w:rsidR="00046212" w:rsidRPr="009A56BA">
        <w:rPr>
          <w:rStyle w:val="LienClasseC"/>
          <w:lang w:val="en-US"/>
        </w:rPr>
        <w:t>NestedContext</w:t>
      </w:r>
      <w:r w:rsidR="00046212">
        <w:rPr>
          <w:lang w:val="en-US"/>
        </w:rPr>
        <w:t xml:space="preserve"> </w:t>
      </w:r>
      <w:r w:rsidR="00460B80">
        <w:rPr>
          <w:lang w:val="en-US"/>
        </w:rPr>
        <w:t xml:space="preserve">if not </w:t>
      </w:r>
      <w:proofErr w:type="gramStart"/>
      <w:r w:rsidR="00460B80" w:rsidRPr="009A56BA">
        <w:rPr>
          <w:rStyle w:val="TexteC"/>
          <w:b/>
          <w:lang w:val="en-US"/>
        </w:rPr>
        <w:t>nullptr</w:t>
      </w:r>
      <w:r w:rsidR="00460B80">
        <w:rPr>
          <w:lang w:val="en-US"/>
        </w:rPr>
        <w:t xml:space="preserve">  has</w:t>
      </w:r>
      <w:proofErr w:type="gramEnd"/>
      <w:r w:rsidR="00460B80">
        <w:rPr>
          <w:lang w:val="en-US"/>
        </w:rPr>
        <w:t xml:space="preserve"> </w:t>
      </w:r>
      <w:r w:rsidR="00046212" w:rsidRPr="009A56BA">
        <w:rPr>
          <w:rStyle w:val="TexteC"/>
          <w:lang w:val="en-US"/>
        </w:rPr>
        <w:t>def</w:t>
      </w:r>
      <w:r w:rsidR="00460B80">
        <w:rPr>
          <w:lang w:val="en-US"/>
        </w:rPr>
        <w:t xml:space="preserve"> in its sons</w:t>
      </w:r>
      <w:r>
        <w:rPr>
          <w:lang w:val="en-US"/>
        </w:rPr>
        <w:t xml:space="preserve"> (see the virtual method </w:t>
      </w:r>
      <w:r w:rsidRPr="009A56BA">
        <w:rPr>
          <w:rStyle w:val="LienClasseC"/>
          <w:lang w:val="en-US"/>
        </w:rPr>
        <w:t>NestedContext</w:t>
      </w:r>
      <w:r w:rsidRPr="009A56BA">
        <w:rPr>
          <w:rStyle w:val="TexteC"/>
          <w:lang w:val="en-US"/>
        </w:rPr>
        <w:t>::</w:t>
      </w:r>
      <w:r w:rsidRPr="009A56BA">
        <w:rPr>
          <w:rStyle w:val="LienMthode"/>
          <w:lang w:val="en-US"/>
        </w:rPr>
        <w:t>ssons</w:t>
      </w:r>
      <w:r>
        <w:rPr>
          <w:lang w:val="en-US"/>
        </w:rPr>
        <w:t>)</w:t>
      </w:r>
      <w:r w:rsidR="00460B80">
        <w:rPr>
          <w:lang w:val="en-US"/>
        </w:rPr>
        <w:t>.</w:t>
      </w:r>
    </w:p>
    <w:p w:rsidR="004A18C5" w:rsidRDefault="004A18C5" w:rsidP="00CC4764">
      <w:pPr>
        <w:pStyle w:val="Paragraphedeliste"/>
        <w:numPr>
          <w:ilvl w:val="0"/>
          <w:numId w:val="18"/>
        </w:numPr>
        <w:rPr>
          <w:lang w:val="en-US"/>
        </w:rPr>
      </w:pPr>
      <w:r>
        <w:rPr>
          <w:lang w:val="en-US"/>
        </w:rPr>
        <w:t xml:space="preserve">Any son of a logic node </w:t>
      </w:r>
      <w:r w:rsidRPr="009A56BA">
        <w:rPr>
          <w:rStyle w:val="TexteC"/>
          <w:lang w:val="en-US"/>
        </w:rPr>
        <w:t>context</w:t>
      </w:r>
      <w:r>
        <w:rPr>
          <w:lang w:val="en-US"/>
        </w:rPr>
        <w:t xml:space="preserve"> (see the method </w:t>
      </w:r>
      <w:r w:rsidRPr="009A56BA">
        <w:rPr>
          <w:rStyle w:val="LienClasseC"/>
          <w:lang w:val="en-US"/>
        </w:rPr>
        <w:t>NestedContext</w:t>
      </w:r>
      <w:r w:rsidRPr="009A56BA">
        <w:rPr>
          <w:rStyle w:val="TexteC"/>
          <w:lang w:val="en-US"/>
        </w:rPr>
        <w:t>::</w:t>
      </w:r>
      <w:r w:rsidRPr="009A56BA">
        <w:rPr>
          <w:rStyle w:val="LienMthode"/>
          <w:lang w:val="en-US"/>
        </w:rPr>
        <w:t>ssons</w:t>
      </w:r>
      <w:r>
        <w:rPr>
          <w:lang w:val="en-US"/>
        </w:rPr>
        <w:t xml:space="preserve">) has a </w:t>
      </w:r>
      <w:r w:rsidRPr="009A56BA">
        <w:rPr>
          <w:rStyle w:val="LienClasseC"/>
          <w:lang w:val="en-US"/>
        </w:rPr>
        <w:t>NestedContext</w:t>
      </w:r>
      <w:r w:rsidRPr="009A56BA">
        <w:rPr>
          <w:rStyle w:val="TexteC"/>
          <w:lang w:val="en-US"/>
        </w:rPr>
        <w:t>::</w:t>
      </w:r>
      <w:r w:rsidRPr="009A56BA">
        <w:rPr>
          <w:rStyle w:val="LienChamps"/>
          <w:lang w:val="en-US"/>
        </w:rPr>
        <w:t>_parent</w:t>
      </w:r>
      <w:r>
        <w:rPr>
          <w:lang w:val="en-US"/>
        </w:rPr>
        <w:t xml:space="preserve"> equal to </w:t>
      </w:r>
      <w:r w:rsidRPr="009A56BA">
        <w:rPr>
          <w:rStyle w:val="TexteC"/>
          <w:lang w:val="en-US"/>
        </w:rPr>
        <w:t>context</w:t>
      </w:r>
      <w:r>
        <w:rPr>
          <w:lang w:val="en-US"/>
        </w:rPr>
        <w:t>.</w:t>
      </w:r>
    </w:p>
    <w:p w:rsidR="00460B80" w:rsidRDefault="004A18C5" w:rsidP="00CC4764">
      <w:pPr>
        <w:pStyle w:val="Paragraphedeliste"/>
        <w:numPr>
          <w:ilvl w:val="0"/>
          <w:numId w:val="18"/>
        </w:numPr>
        <w:rPr>
          <w:lang w:val="en-US"/>
        </w:rPr>
      </w:pPr>
      <w:r>
        <w:rPr>
          <w:lang w:val="en-US"/>
        </w:rPr>
        <w:t>A</w:t>
      </w:r>
      <w:r w:rsidR="00460B80">
        <w:rPr>
          <w:lang w:val="en-US"/>
        </w:rPr>
        <w:t xml:space="preserve"> </w:t>
      </w:r>
      <w:r w:rsidR="00460B80" w:rsidRPr="009A56BA">
        <w:rPr>
          <w:rStyle w:val="LienClasseC"/>
          <w:lang w:val="en-US"/>
        </w:rPr>
        <w:t>TemplateQualification</w:t>
      </w:r>
      <w:r w:rsidR="00460B80">
        <w:rPr>
          <w:lang w:val="en-US"/>
        </w:rPr>
        <w:t xml:space="preserve"> node is always the son of a </w:t>
      </w:r>
      <w:r w:rsidR="00460B80" w:rsidRPr="009A56BA">
        <w:rPr>
          <w:rStyle w:val="LienClasseC"/>
          <w:lang w:val="en-US"/>
        </w:rPr>
        <w:t>Qualification</w:t>
      </w:r>
      <w:r w:rsidR="00460B80">
        <w:rPr>
          <w:lang w:val="en-US"/>
        </w:rPr>
        <w:t xml:space="preserve"> node. This </w:t>
      </w:r>
      <w:r w:rsidR="00460B80" w:rsidRPr="00460B80">
        <w:rPr>
          <w:rStyle w:val="LienClasseC"/>
        </w:rPr>
        <w:t>Qualification</w:t>
      </w:r>
      <w:r w:rsidR="00460B80">
        <w:rPr>
          <w:lang w:val="en-US"/>
        </w:rPr>
        <w:t xml:space="preserve"> node has </w:t>
      </w:r>
      <w:r w:rsidR="00460B80" w:rsidRPr="00460B80">
        <w:rPr>
          <w:rStyle w:val="LienConstante"/>
        </w:rPr>
        <w:t>QTEMPLATEINSTANCE</w:t>
      </w:r>
      <w:r w:rsidR="00460B80">
        <w:rPr>
          <w:lang w:val="en-US"/>
        </w:rPr>
        <w:t xml:space="preserve"> as </w:t>
      </w:r>
      <w:r w:rsidR="00460B80" w:rsidRPr="00460B80">
        <w:rPr>
          <w:rStyle w:val="LienClasseC"/>
        </w:rPr>
        <w:t>Qualification</w:t>
      </w:r>
      <w:r w:rsidR="00460B80" w:rsidRPr="00460B80">
        <w:rPr>
          <w:rStyle w:val="TexteC"/>
        </w:rPr>
        <w:t>::</w:t>
      </w:r>
      <w:r w:rsidR="00460B80" w:rsidRPr="00460B80">
        <w:rPr>
          <w:rStyle w:val="LienChamps"/>
        </w:rPr>
        <w:t>tag</w:t>
      </w:r>
      <w:r w:rsidR="00460B80">
        <w:rPr>
          <w:lang w:val="en-US"/>
        </w:rPr>
        <w:t>.</w:t>
      </w:r>
    </w:p>
    <w:p w:rsidR="004A18C5" w:rsidRDefault="004A18C5" w:rsidP="00CC4764">
      <w:pPr>
        <w:pStyle w:val="Paragraphedeliste"/>
        <w:numPr>
          <w:ilvl w:val="0"/>
          <w:numId w:val="18"/>
        </w:numPr>
        <w:rPr>
          <w:lang w:val="en-US"/>
        </w:rPr>
      </w:pPr>
      <w:r>
        <w:rPr>
          <w:lang w:val="en-US"/>
        </w:rPr>
        <w:t xml:space="preserve">All the sons of a </w:t>
      </w:r>
      <w:r w:rsidRPr="009A56BA">
        <w:rPr>
          <w:rStyle w:val="LienClasseC"/>
          <w:lang w:val="en-US"/>
        </w:rPr>
        <w:t>Qualification</w:t>
      </w:r>
      <w:r>
        <w:rPr>
          <w:lang w:val="en-US"/>
        </w:rPr>
        <w:t xml:space="preserve"> node with a </w:t>
      </w:r>
      <w:r w:rsidRPr="009A56BA">
        <w:rPr>
          <w:rStyle w:val="LienConstante"/>
          <w:lang w:val="en-US"/>
        </w:rPr>
        <w:t>QTEMPLATEINSTANCE</w:t>
      </w:r>
      <w:r>
        <w:rPr>
          <w:lang w:val="en-US"/>
        </w:rPr>
        <w:t xml:space="preserve"> as </w:t>
      </w:r>
      <w:r w:rsidRPr="009A56BA">
        <w:rPr>
          <w:rStyle w:val="LienClasseC"/>
          <w:lang w:val="en-US"/>
        </w:rPr>
        <w:t>Qualification</w:t>
      </w:r>
      <w:r w:rsidRPr="009A56BA">
        <w:rPr>
          <w:rStyle w:val="TexteC"/>
          <w:lang w:val="en-US"/>
        </w:rPr>
        <w:t>::</w:t>
      </w:r>
      <w:r w:rsidRPr="009A56BA">
        <w:rPr>
          <w:rStyle w:val="LienChamps"/>
          <w:lang w:val="en-US"/>
        </w:rPr>
        <w:t>tag</w:t>
      </w:r>
      <w:r>
        <w:rPr>
          <w:lang w:val="en-US"/>
        </w:rPr>
        <w:t xml:space="preserve"> are </w:t>
      </w:r>
      <w:r w:rsidRPr="009A56BA">
        <w:rPr>
          <w:rStyle w:val="LienClasseC"/>
          <w:lang w:val="en-US"/>
        </w:rPr>
        <w:t>TemplateQualification</w:t>
      </w:r>
      <w:r>
        <w:rPr>
          <w:lang w:val="en-US"/>
        </w:rPr>
        <w:t>.</w:t>
      </w:r>
    </w:p>
    <w:p w:rsidR="004A18C5" w:rsidRDefault="004A18C5" w:rsidP="00CC4764">
      <w:pPr>
        <w:pStyle w:val="Paragraphedeliste"/>
        <w:numPr>
          <w:ilvl w:val="0"/>
          <w:numId w:val="18"/>
        </w:numPr>
        <w:rPr>
          <w:lang w:val="en-US"/>
        </w:rPr>
      </w:pPr>
      <w:r>
        <w:rPr>
          <w:lang w:val="en-US"/>
        </w:rPr>
        <w:t xml:space="preserve">In an </w:t>
      </w:r>
      <w:r w:rsidRPr="009A56BA">
        <w:rPr>
          <w:rStyle w:val="LienClasseC"/>
          <w:lang w:val="en-US"/>
        </w:rPr>
        <w:t>Overloade</w:t>
      </w:r>
      <w:r w:rsidR="00F55E72" w:rsidRPr="009A56BA">
        <w:rPr>
          <w:rStyle w:val="LienClasseC"/>
          <w:lang w:val="en-US"/>
        </w:rPr>
        <w:t>d</w:t>
      </w:r>
      <w:r w:rsidRPr="009A56BA">
        <w:rPr>
          <w:rStyle w:val="LienClasseC"/>
          <w:lang w:val="en-US"/>
        </w:rPr>
        <w:t>Functions</w:t>
      </w:r>
      <w:r>
        <w:rPr>
          <w:lang w:val="en-US"/>
        </w:rPr>
        <w:t xml:space="preserve"> / </w:t>
      </w:r>
      <w:r w:rsidRPr="009A56BA">
        <w:rPr>
          <w:rStyle w:val="LienClasseC"/>
          <w:lang w:val="en-US"/>
        </w:rPr>
        <w:t>OverloadedLogicOperators</w:t>
      </w:r>
      <w:r>
        <w:rPr>
          <w:lang w:val="en-US"/>
        </w:rPr>
        <w:t xml:space="preserve"> has a </w:t>
      </w:r>
      <w:r w:rsidRPr="009A56BA">
        <w:rPr>
          <w:rStyle w:val="LienType"/>
          <w:lang w:val="en-US"/>
        </w:rPr>
        <w:t>logic_info</w:t>
      </w:r>
      <w:r>
        <w:rPr>
          <w:lang w:val="en-US"/>
        </w:rPr>
        <w:t xml:space="preserve"> </w:t>
      </w:r>
      <w:r w:rsidR="00F55E72">
        <w:rPr>
          <w:lang w:val="en-US"/>
        </w:rPr>
        <w:t xml:space="preserve">with </w:t>
      </w:r>
      <w:r>
        <w:rPr>
          <w:lang w:val="en-US"/>
        </w:rPr>
        <w:t xml:space="preserve">a method flag, it should be inside </w:t>
      </w:r>
      <w:r w:rsidR="00F55E72">
        <w:rPr>
          <w:lang w:val="en-US"/>
        </w:rPr>
        <w:t xml:space="preserve">a </w:t>
      </w:r>
      <w:r w:rsidR="00F55E72" w:rsidRPr="009A56BA">
        <w:rPr>
          <w:rStyle w:val="LienClasseC"/>
          <w:lang w:val="en-US"/>
        </w:rPr>
        <w:t>TemplateQualification</w:t>
      </w:r>
      <w:r w:rsidR="00F55E72">
        <w:rPr>
          <w:lang w:val="en-US"/>
        </w:rPr>
        <w:t xml:space="preserve"> or </w:t>
      </w:r>
      <w:r>
        <w:rPr>
          <w:lang w:val="en-US"/>
        </w:rPr>
        <w:t xml:space="preserve">a </w:t>
      </w:r>
      <w:r w:rsidRPr="009A56BA">
        <w:rPr>
          <w:rStyle w:val="LienClasseC"/>
          <w:lang w:val="en-US"/>
        </w:rPr>
        <w:t>Qualification</w:t>
      </w:r>
      <w:r>
        <w:rPr>
          <w:lang w:val="en-US"/>
        </w:rPr>
        <w:t xml:space="preserve"> </w:t>
      </w:r>
      <w:r w:rsidR="00F55E72">
        <w:rPr>
          <w:lang w:val="en-US"/>
        </w:rPr>
        <w:t xml:space="preserve">corresponding to a </w:t>
      </w:r>
      <w:r w:rsidR="00F55E72" w:rsidRPr="009A56BA">
        <w:rPr>
          <w:rStyle w:val="TexteC"/>
          <w:b/>
          <w:lang w:val="en-US"/>
        </w:rPr>
        <w:t>class</w:t>
      </w:r>
      <w:r w:rsidR="00F55E72">
        <w:rPr>
          <w:lang w:val="en-US"/>
        </w:rPr>
        <w:t xml:space="preserve">, a </w:t>
      </w:r>
      <w:r w:rsidR="00F55E72" w:rsidRPr="009A56BA">
        <w:rPr>
          <w:rStyle w:val="TexteC"/>
          <w:b/>
          <w:lang w:val="en-US"/>
        </w:rPr>
        <w:t>struct</w:t>
      </w:r>
      <w:r w:rsidR="00F55E72">
        <w:rPr>
          <w:lang w:val="en-US"/>
        </w:rPr>
        <w:t xml:space="preserve"> or a </w:t>
      </w:r>
      <w:r w:rsidR="00F55E72" w:rsidRPr="009A56BA">
        <w:rPr>
          <w:rStyle w:val="TexteC"/>
          <w:b/>
          <w:lang w:val="en-US"/>
        </w:rPr>
        <w:t>union</w:t>
      </w:r>
      <w:r w:rsidR="00F55E72">
        <w:rPr>
          <w:lang w:val="en-US"/>
        </w:rPr>
        <w:t xml:space="preserve">. Note that instances of template functions correspond to a unique </w:t>
      </w:r>
      <w:r w:rsidR="00F55E72" w:rsidRPr="009A56BA">
        <w:rPr>
          <w:rStyle w:val="LienClasseC"/>
          <w:lang w:val="en-US"/>
        </w:rPr>
        <w:t>OverloadedFunctions</w:t>
      </w:r>
      <w:r w:rsidR="00F55E72">
        <w:rPr>
          <w:lang w:val="en-US"/>
        </w:rPr>
        <w:t>.</w:t>
      </w:r>
    </w:p>
    <w:p w:rsidR="005F6008" w:rsidRPr="00E665F1" w:rsidRDefault="00525FCD" w:rsidP="00525FCD">
      <w:pPr>
        <w:pStyle w:val="SectionDclarationClasse"/>
        <w:rPr>
          <w:rStyle w:val="LienClasseC"/>
          <w:lang w:val="en-US"/>
        </w:rPr>
      </w:pPr>
      <w:r>
        <w:rPr>
          <w:lang w:val="en-US"/>
        </w:rPr>
        <w:t xml:space="preserve">Declaration of the class </w:t>
      </w:r>
      <w:r w:rsidRPr="00E665F1">
        <w:rPr>
          <w:rStyle w:val="LienClasseC"/>
          <w:lang w:val="en-US"/>
        </w:rPr>
        <w:t>GlobalContext</w:t>
      </w:r>
    </w:p>
    <w:p w:rsidR="00FE7081" w:rsidRPr="00FE7081" w:rsidRDefault="00FE7081" w:rsidP="00FE7081">
      <w:pPr>
        <w:pStyle w:val="Dclarationdeclasse"/>
        <w:rPr>
          <w:lang w:val="en-US"/>
        </w:rPr>
      </w:pPr>
      <w:r w:rsidRPr="00FE7081">
        <w:rPr>
          <w:b/>
          <w:bCs/>
          <w:lang w:val="en-US"/>
        </w:rPr>
        <w:t>class</w:t>
      </w:r>
      <w:r w:rsidRPr="00FE7081">
        <w:rPr>
          <w:lang w:val="en-US"/>
        </w:rPr>
        <w:t xml:space="preserve"> </w:t>
      </w:r>
      <w:r w:rsidRPr="00E665F1">
        <w:rPr>
          <w:rStyle w:val="DfinitionClasse"/>
          <w:lang w:val="en-US"/>
        </w:rPr>
        <w:t>GlobalContext</w:t>
      </w:r>
      <w:r w:rsidRPr="00FE7081">
        <w:rPr>
          <w:lang w:val="en-US"/>
        </w:rPr>
        <w:t xml:space="preserve"> {</w:t>
      </w:r>
    </w:p>
    <w:p w:rsidR="00FE7081" w:rsidRPr="00FE7081" w:rsidRDefault="00FE7081" w:rsidP="00FE7081">
      <w:pPr>
        <w:pStyle w:val="Dclarationdeclasse"/>
        <w:rPr>
          <w:lang w:val="en-US"/>
        </w:rPr>
      </w:pPr>
      <w:r w:rsidRPr="00FE7081">
        <w:rPr>
          <w:b/>
          <w:bCs/>
          <w:lang w:val="en-US"/>
        </w:rPr>
        <w:t>private</w:t>
      </w:r>
      <w:r w:rsidRPr="00FE7081">
        <w:rPr>
          <w:lang w:val="en-US"/>
        </w:rPr>
        <w:t>:</w:t>
      </w:r>
    </w:p>
    <w:p w:rsidR="00FE7081" w:rsidRPr="00FE7081" w:rsidRDefault="00FE7081" w:rsidP="00FE7081">
      <w:pPr>
        <w:pStyle w:val="Dclarationdeclasse"/>
        <w:rPr>
          <w:lang w:val="en-US"/>
        </w:rPr>
      </w:pPr>
      <w:r w:rsidRPr="00FE7081">
        <w:rPr>
          <w:lang w:val="en-US"/>
        </w:rPr>
        <w:t xml:space="preserve">  </w:t>
      </w:r>
      <w:r w:rsidRPr="00FE7081">
        <w:rPr>
          <w:b/>
          <w:bCs/>
          <w:lang w:val="en-US"/>
        </w:rPr>
        <w:t>int</w:t>
      </w:r>
      <w:r w:rsidRPr="00FE7081">
        <w:rPr>
          <w:lang w:val="en-US"/>
        </w:rPr>
        <w:t xml:space="preserve"> </w:t>
      </w:r>
      <w:r w:rsidRPr="00E665F1">
        <w:rPr>
          <w:rStyle w:val="LienChamps"/>
          <w:lang w:val="en-US"/>
        </w:rPr>
        <w:t>_variableNumber</w:t>
      </w:r>
      <w:r w:rsidRPr="00FE7081">
        <w:rPr>
          <w:lang w:val="en-US"/>
        </w:rPr>
        <w:t>;</w:t>
      </w:r>
    </w:p>
    <w:p w:rsidR="00FE7081" w:rsidRPr="00FE7081" w:rsidRDefault="00FE7081" w:rsidP="00FE7081">
      <w:pPr>
        <w:pStyle w:val="Dclarationdeclasse"/>
        <w:rPr>
          <w:lang w:val="en-US"/>
        </w:rPr>
      </w:pPr>
    </w:p>
    <w:p w:rsidR="00FE7081" w:rsidRPr="00FE7081" w:rsidRDefault="00FE7081" w:rsidP="00FE7081">
      <w:pPr>
        <w:pStyle w:val="Dclarationdeclasse"/>
        <w:rPr>
          <w:lang w:val="en-US"/>
        </w:rPr>
      </w:pPr>
      <w:r w:rsidRPr="00FE7081">
        <w:rPr>
          <w:b/>
          <w:bCs/>
          <w:lang w:val="en-US"/>
        </w:rPr>
        <w:t>private</w:t>
      </w:r>
      <w:r w:rsidRPr="00FE7081">
        <w:rPr>
          <w:lang w:val="en-US"/>
        </w:rPr>
        <w:t>:</w:t>
      </w:r>
    </w:p>
    <w:p w:rsidR="00FE7081" w:rsidRPr="00E665F1" w:rsidRDefault="00FE7081" w:rsidP="00FE7081">
      <w:pPr>
        <w:pStyle w:val="Dclarationdeclasse"/>
        <w:rPr>
          <w:lang w:val="en-US"/>
        </w:rPr>
      </w:pPr>
      <w:r w:rsidRPr="00FE7081">
        <w:rPr>
          <w:lang w:val="en-US"/>
        </w:rPr>
        <w:t xml:space="preserve">  </w:t>
      </w:r>
      <w:r w:rsidRPr="00E665F1">
        <w:rPr>
          <w:rStyle w:val="LienClasseC"/>
          <w:lang w:val="en-US"/>
        </w:rPr>
        <w:t>NestedContext</w:t>
      </w:r>
      <w:r w:rsidRPr="00E665F1">
        <w:rPr>
          <w:lang w:val="en-US"/>
        </w:rPr>
        <w:t>::</w:t>
      </w:r>
      <w:r w:rsidRPr="00E665F1">
        <w:rPr>
          <w:rStyle w:val="LienClasseC"/>
          <w:lang w:val="en-US"/>
        </w:rPr>
        <w:t>SoonsSet</w:t>
      </w:r>
      <w:r w:rsidRPr="00E665F1">
        <w:rPr>
          <w:lang w:val="en-US"/>
        </w:rPr>
        <w:t xml:space="preserve"> </w:t>
      </w:r>
      <w:r w:rsidRPr="00E665F1">
        <w:rPr>
          <w:rStyle w:val="LienChamps"/>
          <w:lang w:val="en-US"/>
        </w:rPr>
        <w:t>_logicTable</w:t>
      </w:r>
      <w:r w:rsidRPr="00E665F1">
        <w:rPr>
          <w:lang w:val="en-US"/>
        </w:rPr>
        <w:t>;</w:t>
      </w:r>
    </w:p>
    <w:p w:rsidR="00FE7081" w:rsidRPr="00E665F1" w:rsidRDefault="00FE7081" w:rsidP="00FE7081">
      <w:pPr>
        <w:pStyle w:val="Dclarationdeclasse"/>
        <w:rPr>
          <w:lang w:val="en-US"/>
        </w:rPr>
      </w:pPr>
    </w:p>
    <w:p w:rsidR="00FE7081" w:rsidRPr="00FE7081" w:rsidRDefault="00FE7081" w:rsidP="00FE7081">
      <w:pPr>
        <w:pStyle w:val="Dclarationdeclasse"/>
        <w:rPr>
          <w:lang w:val="en-US"/>
        </w:rPr>
      </w:pPr>
      <w:r w:rsidRPr="00FE7081">
        <w:rPr>
          <w:lang w:val="en-US"/>
        </w:rPr>
        <w:t xml:space="preserve">  </w:t>
      </w:r>
      <w:r w:rsidRPr="00FE7081">
        <w:rPr>
          <w:b/>
          <w:bCs/>
          <w:lang w:val="en-US"/>
        </w:rPr>
        <w:t>void</w:t>
      </w:r>
      <w:r w:rsidRPr="00FE7081">
        <w:rPr>
          <w:lang w:val="en-US"/>
        </w:rPr>
        <w:t xml:space="preserve"> </w:t>
      </w:r>
      <w:r w:rsidRPr="00E665F1">
        <w:rPr>
          <w:rStyle w:val="LienMthode"/>
          <w:lang w:val="en-US"/>
        </w:rPr>
        <w:t>init</w:t>
      </w:r>
      <w:r w:rsidRPr="00FE7081">
        <w:rPr>
          <w:lang w:val="en-US"/>
        </w:rPr>
        <w:t xml:space="preserve">(); </w:t>
      </w:r>
      <w:r w:rsidRPr="00FE7081">
        <w:rPr>
          <w:i/>
          <w:iCs/>
          <w:color w:val="0000FF"/>
          <w:lang w:val="en-US"/>
        </w:rPr>
        <w:t>// add Utf8_logic::boolean</w:t>
      </w:r>
    </w:p>
    <w:p w:rsidR="00FE7081" w:rsidRPr="00FE7081" w:rsidRDefault="00FE7081" w:rsidP="00FE7081">
      <w:pPr>
        <w:pStyle w:val="Dclarationdeclasse"/>
        <w:rPr>
          <w:lang w:val="en-US"/>
        </w:rPr>
      </w:pPr>
    </w:p>
    <w:p w:rsidR="00FE7081" w:rsidRPr="00FE7081" w:rsidRDefault="00FE7081" w:rsidP="00FE7081">
      <w:pPr>
        <w:pStyle w:val="Dclarationdeclasse"/>
        <w:rPr>
          <w:lang w:val="en-US"/>
        </w:rPr>
      </w:pPr>
      <w:r w:rsidRPr="00FE7081">
        <w:rPr>
          <w:b/>
          <w:bCs/>
          <w:lang w:val="en-US"/>
        </w:rPr>
        <w:t>public</w:t>
      </w:r>
      <w:r w:rsidRPr="00FE7081">
        <w:rPr>
          <w:lang w:val="en-US"/>
        </w:rPr>
        <w:t>:</w:t>
      </w:r>
    </w:p>
    <w:p w:rsidR="00FE7081" w:rsidRPr="00FE7081" w:rsidRDefault="00FE7081" w:rsidP="00FE7081">
      <w:pPr>
        <w:pStyle w:val="Dclarationdeclasse"/>
        <w:rPr>
          <w:lang w:val="en-US"/>
        </w:rPr>
      </w:pPr>
      <w:r w:rsidRPr="00FE7081">
        <w:rPr>
          <w:lang w:val="en-US"/>
        </w:rPr>
        <w:t xml:space="preserve">  </w:t>
      </w:r>
      <w:r w:rsidRPr="00E665F1">
        <w:rPr>
          <w:rStyle w:val="LienMthode"/>
          <w:lang w:val="en-US"/>
        </w:rPr>
        <w:t>GlobalContext</w:t>
      </w:r>
      <w:r w:rsidRPr="00FE7081">
        <w:rPr>
          <w:lang w:val="en-US"/>
        </w:rPr>
        <w:t xml:space="preserve">() : </w:t>
      </w:r>
      <w:r w:rsidRPr="00E665F1">
        <w:rPr>
          <w:rStyle w:val="LienMthode"/>
          <w:lang w:val="en-US"/>
        </w:rPr>
        <w:t>_variableNumber</w:t>
      </w:r>
      <w:r w:rsidRPr="00FE7081">
        <w:rPr>
          <w:lang w:val="en-US"/>
        </w:rPr>
        <w:t xml:space="preserve">(0) { </w:t>
      </w:r>
      <w:r w:rsidRPr="00E665F1">
        <w:rPr>
          <w:rStyle w:val="LienMthode"/>
          <w:lang w:val="en-US"/>
        </w:rPr>
        <w:t>init</w:t>
      </w:r>
      <w:r w:rsidRPr="00FE7081">
        <w:rPr>
          <w:lang w:val="en-US"/>
        </w:rPr>
        <w:t>(); }</w:t>
      </w:r>
    </w:p>
    <w:p w:rsidR="00FE7081" w:rsidRPr="00FE7081" w:rsidRDefault="00FE7081" w:rsidP="00FE7081">
      <w:pPr>
        <w:pStyle w:val="Dclarationdeclasse"/>
        <w:rPr>
          <w:lang w:val="en-US"/>
        </w:rPr>
      </w:pPr>
      <w:r w:rsidRPr="00FE7081">
        <w:rPr>
          <w:lang w:val="en-US"/>
        </w:rPr>
        <w:t xml:space="preserve">  </w:t>
      </w:r>
      <w:r w:rsidRPr="00E665F1">
        <w:rPr>
          <w:rStyle w:val="LienMthode"/>
          <w:lang w:val="en-US"/>
        </w:rPr>
        <w:t>~GlobalContext</w:t>
      </w:r>
      <w:r w:rsidRPr="00FE7081">
        <w:rPr>
          <w:lang w:val="en-US"/>
        </w:rPr>
        <w:t>()</w:t>
      </w:r>
      <w:r>
        <w:rPr>
          <w:lang w:val="en-US"/>
        </w:rPr>
        <w:t>;</w:t>
      </w:r>
    </w:p>
    <w:p w:rsidR="00FE7081" w:rsidRPr="00FE7081" w:rsidRDefault="00FE7081" w:rsidP="00FE7081">
      <w:pPr>
        <w:pStyle w:val="Dclarationdeclasse"/>
        <w:rPr>
          <w:lang w:val="en-US"/>
        </w:rPr>
      </w:pPr>
    </w:p>
    <w:p w:rsidR="00FE7081" w:rsidRPr="00FE7081" w:rsidRDefault="00FE7081" w:rsidP="00FE7081">
      <w:pPr>
        <w:pStyle w:val="Dclarationdeclasse"/>
        <w:rPr>
          <w:lang w:val="en-US"/>
        </w:rPr>
      </w:pPr>
      <w:r w:rsidRPr="00FE7081">
        <w:rPr>
          <w:lang w:val="en-US"/>
        </w:rPr>
        <w:t xml:space="preserve">  </w:t>
      </w:r>
      <w:r w:rsidRPr="00FE7081">
        <w:rPr>
          <w:b/>
          <w:bCs/>
          <w:lang w:val="en-US"/>
        </w:rPr>
        <w:t>int</w:t>
      </w:r>
      <w:r w:rsidRPr="00FE7081">
        <w:rPr>
          <w:lang w:val="en-US"/>
        </w:rPr>
        <w:t xml:space="preserve">&amp; </w:t>
      </w:r>
      <w:r w:rsidRPr="00E665F1">
        <w:rPr>
          <w:rStyle w:val="LienMthode"/>
          <w:lang w:val="en-US"/>
        </w:rPr>
        <w:t>variableNumber</w:t>
      </w:r>
      <w:r w:rsidRPr="00FE7081">
        <w:rPr>
          <w:lang w:val="en-US"/>
        </w:rPr>
        <w:t xml:space="preserve">() { </w:t>
      </w:r>
      <w:r w:rsidRPr="00FE7081">
        <w:rPr>
          <w:b/>
          <w:bCs/>
          <w:lang w:val="en-US"/>
        </w:rPr>
        <w:t>return</w:t>
      </w:r>
      <w:r w:rsidRPr="00FE7081">
        <w:rPr>
          <w:lang w:val="en-US"/>
        </w:rPr>
        <w:t xml:space="preserve"> </w:t>
      </w:r>
      <w:r w:rsidRPr="00E665F1">
        <w:rPr>
          <w:rStyle w:val="LienChamps"/>
          <w:lang w:val="en-US"/>
        </w:rPr>
        <w:t>_variableNumber</w:t>
      </w:r>
      <w:r w:rsidRPr="00FE7081">
        <w:rPr>
          <w:lang w:val="en-US"/>
        </w:rPr>
        <w:t>; }</w:t>
      </w:r>
    </w:p>
    <w:p w:rsidR="00FE7081" w:rsidRPr="00FE7081" w:rsidRDefault="00FE7081" w:rsidP="00FE7081">
      <w:pPr>
        <w:pStyle w:val="Dclarationdeclasse"/>
        <w:rPr>
          <w:lang w:val="en-US"/>
        </w:rPr>
      </w:pPr>
      <w:r w:rsidRPr="00FE7081">
        <w:rPr>
          <w:lang w:val="en-US"/>
        </w:rPr>
        <w:t xml:space="preserve">  </w:t>
      </w:r>
      <w:r w:rsidRPr="00FE7081">
        <w:rPr>
          <w:b/>
          <w:bCs/>
          <w:lang w:val="en-US"/>
        </w:rPr>
        <w:t>const</w:t>
      </w:r>
      <w:r w:rsidRPr="00FE7081">
        <w:rPr>
          <w:lang w:val="en-US"/>
        </w:rPr>
        <w:t xml:space="preserve"> </w:t>
      </w:r>
      <w:r w:rsidRPr="00E665F1">
        <w:rPr>
          <w:rStyle w:val="LienClasseC"/>
          <w:lang w:val="en-US"/>
        </w:rPr>
        <w:t>NestedContext</w:t>
      </w:r>
      <w:r w:rsidRPr="00FE7081">
        <w:rPr>
          <w:lang w:val="en-US"/>
        </w:rPr>
        <w:t>::</w:t>
      </w:r>
      <w:r w:rsidRPr="00E665F1">
        <w:rPr>
          <w:rStyle w:val="LienClasseC"/>
          <w:lang w:val="en-US"/>
        </w:rPr>
        <w:t>SoonsSet</w:t>
      </w:r>
      <w:r w:rsidRPr="00FE7081">
        <w:rPr>
          <w:lang w:val="en-US"/>
        </w:rPr>
        <w:t xml:space="preserve">&amp; </w:t>
      </w:r>
      <w:r w:rsidRPr="00E665F1">
        <w:rPr>
          <w:rStyle w:val="LienMthode"/>
          <w:lang w:val="en-US"/>
        </w:rPr>
        <w:t>logicTable</w:t>
      </w:r>
      <w:r w:rsidRPr="00FE7081">
        <w:rPr>
          <w:lang w:val="en-US"/>
        </w:rPr>
        <w:t xml:space="preserve">() </w:t>
      </w:r>
      <w:r w:rsidRPr="00FE7081">
        <w:rPr>
          <w:b/>
          <w:bCs/>
          <w:lang w:val="en-US"/>
        </w:rPr>
        <w:t>const</w:t>
      </w:r>
      <w:r w:rsidRPr="00FE7081">
        <w:rPr>
          <w:lang w:val="en-US"/>
        </w:rPr>
        <w:t xml:space="preserve"> { </w:t>
      </w:r>
      <w:r w:rsidRPr="00FE7081">
        <w:rPr>
          <w:b/>
          <w:bCs/>
          <w:lang w:val="en-US"/>
        </w:rPr>
        <w:t>return</w:t>
      </w:r>
      <w:r w:rsidRPr="00FE7081">
        <w:rPr>
          <w:lang w:val="en-US"/>
        </w:rPr>
        <w:t xml:space="preserve"> </w:t>
      </w:r>
      <w:r w:rsidRPr="00E665F1">
        <w:rPr>
          <w:rStyle w:val="LienChamps"/>
          <w:lang w:val="en-US"/>
        </w:rPr>
        <w:t>_logicTable</w:t>
      </w:r>
      <w:r w:rsidRPr="00FE7081">
        <w:rPr>
          <w:lang w:val="en-US"/>
        </w:rPr>
        <w:t>; }</w:t>
      </w:r>
    </w:p>
    <w:p w:rsidR="00FE7081" w:rsidRPr="00FE7081" w:rsidRDefault="00FE7081" w:rsidP="00FE7081">
      <w:pPr>
        <w:pStyle w:val="Dclarationdeclasse"/>
        <w:rPr>
          <w:lang w:val="en-US"/>
        </w:rPr>
      </w:pPr>
      <w:r w:rsidRPr="00FE7081">
        <w:rPr>
          <w:lang w:val="en-US"/>
        </w:rPr>
        <w:t xml:space="preserve">  </w:t>
      </w:r>
      <w:r w:rsidRPr="00E665F1">
        <w:rPr>
          <w:rStyle w:val="LienClasseC"/>
          <w:lang w:val="en-US"/>
        </w:rPr>
        <w:t>NestedContext</w:t>
      </w:r>
      <w:r w:rsidRPr="00FE7081">
        <w:rPr>
          <w:lang w:val="en-US"/>
        </w:rPr>
        <w:t>::</w:t>
      </w:r>
      <w:r w:rsidRPr="00E665F1">
        <w:rPr>
          <w:rStyle w:val="LienClasseC"/>
          <w:lang w:val="en-US"/>
        </w:rPr>
        <w:t>SoonsSet</w:t>
      </w:r>
      <w:r w:rsidRPr="00FE7081">
        <w:rPr>
          <w:lang w:val="en-US"/>
        </w:rPr>
        <w:t xml:space="preserve">&amp; </w:t>
      </w:r>
      <w:r w:rsidRPr="00E665F1">
        <w:rPr>
          <w:rStyle w:val="LienMthode"/>
          <w:lang w:val="en-US"/>
        </w:rPr>
        <w:t>logicTable</w:t>
      </w:r>
      <w:r w:rsidRPr="00FE7081">
        <w:rPr>
          <w:lang w:val="en-US"/>
        </w:rPr>
        <w:t xml:space="preserve">() { </w:t>
      </w:r>
      <w:r w:rsidRPr="00FE7081">
        <w:rPr>
          <w:b/>
          <w:bCs/>
          <w:lang w:val="en-US"/>
        </w:rPr>
        <w:t>return</w:t>
      </w:r>
      <w:r w:rsidRPr="00FE7081">
        <w:rPr>
          <w:lang w:val="en-US"/>
        </w:rPr>
        <w:t xml:space="preserve"> </w:t>
      </w:r>
      <w:r w:rsidRPr="00E665F1">
        <w:rPr>
          <w:rStyle w:val="LienChamps"/>
          <w:lang w:val="en-US"/>
        </w:rPr>
        <w:t>_logicTable</w:t>
      </w:r>
      <w:r w:rsidRPr="00FE7081">
        <w:rPr>
          <w:lang w:val="en-US"/>
        </w:rPr>
        <w:t>; }</w:t>
      </w:r>
    </w:p>
    <w:p w:rsidR="00FE7081" w:rsidRPr="00FE7081" w:rsidRDefault="00FE7081" w:rsidP="00FE7081">
      <w:pPr>
        <w:pStyle w:val="Dclarationdeclasse"/>
        <w:rPr>
          <w:lang w:val="en-US"/>
        </w:rPr>
      </w:pPr>
      <w:r w:rsidRPr="00FE7081">
        <w:rPr>
          <w:lang w:val="en-US"/>
        </w:rPr>
        <w:t xml:space="preserve">  </w:t>
      </w:r>
      <w:r w:rsidRPr="00E665F1">
        <w:rPr>
          <w:rStyle w:val="LienClasseC"/>
          <w:lang w:val="en-US"/>
        </w:rPr>
        <w:t>NestedContext</w:t>
      </w:r>
      <w:r w:rsidRPr="00FE7081">
        <w:rPr>
          <w:lang w:val="en-US"/>
        </w:rPr>
        <w:t xml:space="preserve">* </w:t>
      </w:r>
      <w:r w:rsidRPr="00E665F1">
        <w:rPr>
          <w:rStyle w:val="LienMthode"/>
          <w:lang w:val="en-US"/>
        </w:rPr>
        <w:t>find</w:t>
      </w:r>
      <w:r w:rsidRPr="00FE7081">
        <w:rPr>
          <w:lang w:val="en-US"/>
        </w:rPr>
        <w:t>(</w:t>
      </w:r>
      <w:r w:rsidRPr="00FE7081">
        <w:rPr>
          <w:b/>
          <w:bCs/>
          <w:lang w:val="en-US"/>
        </w:rPr>
        <w:t>const</w:t>
      </w:r>
      <w:r w:rsidRPr="00FE7081">
        <w:rPr>
          <w:lang w:val="en-US"/>
        </w:rPr>
        <w:t xml:space="preserve"> </w:t>
      </w:r>
      <w:r w:rsidRPr="00E665F1">
        <w:rPr>
          <w:rStyle w:val="LienUnit"/>
          <w:lang w:val="en-US"/>
        </w:rPr>
        <w:t>std</w:t>
      </w:r>
      <w:r w:rsidRPr="00FE7081">
        <w:rPr>
          <w:lang w:val="en-US"/>
        </w:rPr>
        <w:t>::</w:t>
      </w:r>
      <w:r w:rsidRPr="00E665F1">
        <w:rPr>
          <w:rStyle w:val="LienClasseC"/>
          <w:lang w:val="en-US"/>
        </w:rPr>
        <w:t>string</w:t>
      </w:r>
      <w:r w:rsidRPr="00FE7081">
        <w:rPr>
          <w:lang w:val="en-US"/>
        </w:rPr>
        <w:t xml:space="preserve">&amp; identifier, </w:t>
      </w:r>
      <w:r w:rsidRPr="00E665F1">
        <w:rPr>
          <w:rStyle w:val="LienClasseC"/>
          <w:lang w:val="en-US"/>
        </w:rPr>
        <w:t>NestedContext</w:t>
      </w:r>
      <w:r w:rsidRPr="00FE7081">
        <w:rPr>
          <w:lang w:val="en-US"/>
        </w:rPr>
        <w:t>* start)</w:t>
      </w:r>
      <w:r>
        <w:rPr>
          <w:lang w:val="en-US"/>
        </w:rPr>
        <w:t xml:space="preserve"> </w:t>
      </w:r>
      <w:r w:rsidRPr="00FE7081">
        <w:rPr>
          <w:b/>
          <w:bCs/>
          <w:lang w:val="en-US"/>
        </w:rPr>
        <w:t>const</w:t>
      </w:r>
      <w:r w:rsidRPr="00FE7081">
        <w:rPr>
          <w:lang w:val="en-US"/>
        </w:rPr>
        <w:t>;</w:t>
      </w:r>
    </w:p>
    <w:p w:rsidR="00FE7081" w:rsidRPr="00FE7081" w:rsidRDefault="00FE7081" w:rsidP="00FE7081">
      <w:pPr>
        <w:pStyle w:val="Dclarationdeclasse"/>
        <w:rPr>
          <w:lang w:val="en-US"/>
        </w:rPr>
      </w:pPr>
      <w:r w:rsidRPr="00FE7081">
        <w:rPr>
          <w:lang w:val="en-US"/>
        </w:rPr>
        <w:t xml:space="preserve">  </w:t>
      </w:r>
      <w:r w:rsidRPr="00E665F1">
        <w:rPr>
          <w:rStyle w:val="LienClasseC"/>
          <w:lang w:val="en-US"/>
        </w:rPr>
        <w:t>NestedContext</w:t>
      </w:r>
      <w:r w:rsidRPr="00FE7081">
        <w:rPr>
          <w:lang w:val="en-US"/>
        </w:rPr>
        <w:t xml:space="preserve">* </w:t>
      </w:r>
      <w:r w:rsidRPr="00E665F1">
        <w:rPr>
          <w:rStyle w:val="LienMthode"/>
          <w:lang w:val="en-US"/>
        </w:rPr>
        <w:t>find</w:t>
      </w:r>
      <w:r w:rsidRPr="00FE7081">
        <w:rPr>
          <w:lang w:val="en-US"/>
        </w:rPr>
        <w:t>(</w:t>
      </w:r>
      <w:r w:rsidRPr="00E665F1">
        <w:rPr>
          <w:rStyle w:val="LienType"/>
          <w:lang w:val="en-US"/>
        </w:rPr>
        <w:t>qualified_name</w:t>
      </w:r>
      <w:r w:rsidRPr="00FE7081">
        <w:rPr>
          <w:lang w:val="en-US"/>
        </w:rPr>
        <w:t xml:space="preserve"> identifier, </w:t>
      </w:r>
      <w:r w:rsidRPr="00E665F1">
        <w:rPr>
          <w:rStyle w:val="LienClasseC"/>
          <w:lang w:val="en-US"/>
        </w:rPr>
        <w:t>NestedContext</w:t>
      </w:r>
      <w:r w:rsidRPr="00FE7081">
        <w:rPr>
          <w:lang w:val="en-US"/>
        </w:rPr>
        <w:t xml:space="preserve">* start) </w:t>
      </w:r>
      <w:r w:rsidRPr="00FE7081">
        <w:rPr>
          <w:b/>
          <w:bCs/>
          <w:lang w:val="en-US"/>
        </w:rPr>
        <w:t>const</w:t>
      </w:r>
      <w:r w:rsidRPr="00FE7081">
        <w:rPr>
          <w:lang w:val="en-US"/>
        </w:rPr>
        <w:t>;</w:t>
      </w:r>
    </w:p>
    <w:p w:rsidR="00FE7081" w:rsidRPr="00FE7081" w:rsidRDefault="00FE7081" w:rsidP="00FE7081">
      <w:pPr>
        <w:pStyle w:val="Dclarationdeclasse"/>
        <w:rPr>
          <w:lang w:val="en-US"/>
        </w:rPr>
      </w:pPr>
      <w:r w:rsidRPr="00FE7081">
        <w:rPr>
          <w:lang w:val="en-US"/>
        </w:rPr>
        <w:t xml:space="preserve">  </w:t>
      </w:r>
      <w:r w:rsidRPr="00E665F1">
        <w:rPr>
          <w:rStyle w:val="LienClasseC"/>
          <w:lang w:val="en-US"/>
        </w:rPr>
        <w:t>NestedContext</w:t>
      </w:r>
      <w:r w:rsidRPr="00FE7081">
        <w:rPr>
          <w:lang w:val="en-US"/>
        </w:rPr>
        <w:t xml:space="preserve">* </w:t>
      </w:r>
      <w:r w:rsidRPr="00E665F1">
        <w:rPr>
          <w:rStyle w:val="LienMthode"/>
          <w:lang w:val="en-US"/>
        </w:rPr>
        <w:t>findAbsolute</w:t>
      </w:r>
      <w:r w:rsidRPr="00FE7081">
        <w:rPr>
          <w:lang w:val="en-US"/>
        </w:rPr>
        <w:t>(</w:t>
      </w:r>
      <w:r w:rsidRPr="00E665F1">
        <w:rPr>
          <w:rStyle w:val="LienType"/>
          <w:lang w:val="en-US"/>
        </w:rPr>
        <w:t>qualified_name</w:t>
      </w:r>
      <w:r w:rsidRPr="00FE7081">
        <w:rPr>
          <w:lang w:val="en-US"/>
        </w:rPr>
        <w:t xml:space="preserve"> identifier) </w:t>
      </w:r>
      <w:r w:rsidRPr="00FE7081">
        <w:rPr>
          <w:b/>
          <w:bCs/>
          <w:lang w:val="en-US"/>
        </w:rPr>
        <w:t>const</w:t>
      </w:r>
      <w:r w:rsidRPr="00FE7081">
        <w:rPr>
          <w:lang w:val="en-US"/>
        </w:rPr>
        <w:t>;</w:t>
      </w:r>
    </w:p>
    <w:p w:rsidR="00FE7081" w:rsidRPr="00FE7081" w:rsidRDefault="00FE7081" w:rsidP="00FE7081">
      <w:pPr>
        <w:pStyle w:val="Dclarationdeclasse"/>
        <w:rPr>
          <w:lang w:val="en-US"/>
        </w:rPr>
      </w:pPr>
      <w:r w:rsidRPr="00FE7081">
        <w:rPr>
          <w:lang w:val="en-US"/>
        </w:rPr>
        <w:t>};</w:t>
      </w:r>
    </w:p>
    <w:p w:rsidR="009C3547" w:rsidRDefault="009C3547" w:rsidP="009C3547">
      <w:pPr>
        <w:pStyle w:val="SectionClasse"/>
        <w:rPr>
          <w:rStyle w:val="LienClasseC"/>
          <w:lang w:val="en-US"/>
        </w:rPr>
      </w:pPr>
      <w:r>
        <w:rPr>
          <w:lang w:val="en-US"/>
        </w:rPr>
        <w:t xml:space="preserve">The class </w:t>
      </w:r>
      <w:r w:rsidRPr="00235877">
        <w:rPr>
          <w:rStyle w:val="LienClasseC"/>
          <w:lang w:val="en-US"/>
        </w:rPr>
        <w:t>Clang_utils</w:t>
      </w:r>
      <w:r w:rsidRPr="00F00FC4">
        <w:rPr>
          <w:rStyle w:val="TexteC"/>
          <w:lang w:val="en-US"/>
        </w:rPr>
        <w:t>::</w:t>
      </w:r>
      <w:r>
        <w:rPr>
          <w:rStyle w:val="LienClasseC"/>
          <w:lang w:val="en-US"/>
        </w:rPr>
        <w:t>VirtualDeclRegistration</w:t>
      </w:r>
    </w:p>
    <w:p w:rsidR="001D34CB" w:rsidRDefault="00D07A40" w:rsidP="00D07A40">
      <w:pPr>
        <w:rPr>
          <w:lang w:val="en-US"/>
        </w:rPr>
      </w:pPr>
      <w:r>
        <w:rPr>
          <w:lang w:val="en-US"/>
        </w:rPr>
        <w:t xml:space="preserve">The class </w:t>
      </w:r>
      <w:r w:rsidRPr="00093ED6">
        <w:rPr>
          <w:rStyle w:val="LienClasseC"/>
          <w:lang w:val="en-US"/>
        </w:rPr>
        <w:t>VirtualDeclRegistration</w:t>
      </w:r>
      <w:r w:rsidR="00093ED6">
        <w:rPr>
          <w:lang w:val="en-US"/>
        </w:rPr>
        <w:t xml:space="preserve"> is a union class between </w:t>
      </w:r>
      <w:proofErr w:type="spellStart"/>
      <w:r w:rsidR="00093ED6" w:rsidRPr="00093ED6">
        <w:rPr>
          <w:rStyle w:val="LienUnit"/>
          <w:lang w:val="en-US"/>
        </w:rPr>
        <w:t>Clang_utils</w:t>
      </w:r>
      <w:proofErr w:type="spellEnd"/>
      <w:r w:rsidR="00093ED6">
        <w:rPr>
          <w:lang w:val="en-US"/>
        </w:rPr>
        <w:t xml:space="preserve"> and </w:t>
      </w:r>
      <w:proofErr w:type="spellStart"/>
      <w:r w:rsidR="00093ED6" w:rsidRPr="00093ED6">
        <w:rPr>
          <w:rStyle w:val="LienUnit"/>
          <w:lang w:val="en-US"/>
        </w:rPr>
        <w:t>VisitTable</w:t>
      </w:r>
      <w:proofErr w:type="spellEnd"/>
      <w:r w:rsidR="00093ED6">
        <w:rPr>
          <w:lang w:val="en-US"/>
        </w:rPr>
        <w:t xml:space="preserve">. It helps at discovering if a class or a type has been </w:t>
      </w:r>
      <w:r w:rsidR="001D5AB4">
        <w:rPr>
          <w:lang w:val="en-US"/>
        </w:rPr>
        <w:t xml:space="preserve">soon </w:t>
      </w:r>
      <w:r w:rsidR="00093ED6">
        <w:rPr>
          <w:lang w:val="en-US"/>
        </w:rPr>
        <w:t xml:space="preserve">declared or </w:t>
      </w:r>
      <w:r w:rsidR="001D5AB4">
        <w:rPr>
          <w:lang w:val="en-US"/>
        </w:rPr>
        <w:t xml:space="preserve">soon </w:t>
      </w:r>
      <w:r w:rsidR="00093ED6">
        <w:rPr>
          <w:lang w:val="en-US"/>
        </w:rPr>
        <w:t xml:space="preserve">defined in the context of translating a </w:t>
      </w:r>
      <w:r w:rsidR="00093ED6" w:rsidRPr="00093ED6">
        <w:rPr>
          <w:rStyle w:val="LienUnit"/>
          <w:lang w:val="en-US"/>
        </w:rPr>
        <w:t>clang</w:t>
      </w:r>
      <w:r w:rsidR="00093ED6" w:rsidRPr="00093ED6">
        <w:rPr>
          <w:rStyle w:val="TexteC"/>
          <w:lang w:val="en-US"/>
        </w:rPr>
        <w:t>::</w:t>
      </w:r>
      <w:proofErr w:type="spellStart"/>
      <w:r w:rsidR="00093ED6" w:rsidRPr="00093ED6">
        <w:rPr>
          <w:rStyle w:val="LienClasseC"/>
          <w:lang w:val="en-US"/>
        </w:rPr>
        <w:t>QualType</w:t>
      </w:r>
      <w:proofErr w:type="spellEnd"/>
      <w:r w:rsidR="00093ED6">
        <w:rPr>
          <w:lang w:val="en-US"/>
        </w:rPr>
        <w:t xml:space="preserve"> into a </w:t>
      </w:r>
      <w:r w:rsidR="00093ED6" w:rsidRPr="00292A18">
        <w:rPr>
          <w:rStyle w:val="LienType"/>
          <w:lang w:val="en-US"/>
        </w:rPr>
        <w:t>typ</w:t>
      </w:r>
      <w:r w:rsidR="00093ED6">
        <w:rPr>
          <w:lang w:val="en-US"/>
        </w:rPr>
        <w:t xml:space="preserve"> in the intermediate representation</w:t>
      </w:r>
      <w:r w:rsidR="00292A18">
        <w:rPr>
          <w:lang w:val="en-US"/>
        </w:rPr>
        <w:t xml:space="preserve"> (see the method</w:t>
      </w:r>
      <w:r w:rsidR="001D34CB">
        <w:rPr>
          <w:lang w:val="en-US"/>
        </w:rPr>
        <w:t>s</w:t>
      </w:r>
      <w:r w:rsidR="00292A18">
        <w:rPr>
          <w:lang w:val="en-US"/>
        </w:rPr>
        <w:t xml:space="preserve"> </w:t>
      </w:r>
      <w:r w:rsidR="00292A18" w:rsidRPr="001D34CB">
        <w:rPr>
          <w:rStyle w:val="LienClasseC"/>
          <w:lang w:val="en-US"/>
        </w:rPr>
        <w:t>Clang_utils</w:t>
      </w:r>
      <w:r w:rsidR="00292A18" w:rsidRPr="001D34CB">
        <w:rPr>
          <w:rStyle w:val="TexteC"/>
          <w:lang w:val="en-US"/>
        </w:rPr>
        <w:t>::</w:t>
      </w:r>
      <w:r w:rsidR="00292A18" w:rsidRPr="00292A18">
        <w:rPr>
          <w:rStyle w:val="LienMthode"/>
          <w:lang w:val="en-US"/>
        </w:rPr>
        <w:t>makeType</w:t>
      </w:r>
      <w:r w:rsidR="00292A18">
        <w:rPr>
          <w:lang w:val="en-US"/>
        </w:rPr>
        <w:t xml:space="preserve"> and </w:t>
      </w:r>
      <w:r w:rsidR="00292A18" w:rsidRPr="001D34CB">
        <w:rPr>
          <w:rStyle w:val="LienClasseC"/>
          <w:lang w:val="en-US"/>
        </w:rPr>
        <w:t>Clang_utils</w:t>
      </w:r>
      <w:r w:rsidR="00292A18" w:rsidRPr="001D34CB">
        <w:rPr>
          <w:rStyle w:val="TexteC"/>
          <w:lang w:val="en-US"/>
        </w:rPr>
        <w:t>::</w:t>
      </w:r>
      <w:r w:rsidR="00292A18" w:rsidRPr="00292A18">
        <w:rPr>
          <w:rStyle w:val="LienMthode"/>
          <w:lang w:val="en-US"/>
        </w:rPr>
        <w:t>make</w:t>
      </w:r>
      <w:r w:rsidR="00292A18">
        <w:rPr>
          <w:rStyle w:val="LienMthode"/>
          <w:lang w:val="en-US"/>
        </w:rPr>
        <w:t>Plain</w:t>
      </w:r>
      <w:r w:rsidR="00292A18" w:rsidRPr="00292A18">
        <w:rPr>
          <w:rStyle w:val="LienMthode"/>
          <w:lang w:val="en-US"/>
        </w:rPr>
        <w:t>Type</w:t>
      </w:r>
      <w:r w:rsidR="001D34CB">
        <w:rPr>
          <w:lang w:val="en-US"/>
        </w:rPr>
        <w:t>).</w:t>
      </w:r>
    </w:p>
    <w:p w:rsidR="001D34CB" w:rsidRDefault="001D34CB" w:rsidP="00D07A40">
      <w:pPr>
        <w:rPr>
          <w:lang w:val="en-US"/>
        </w:rPr>
      </w:pPr>
    </w:p>
    <w:p w:rsidR="001D34CB" w:rsidRDefault="001D34CB" w:rsidP="001D34CB">
      <w:pPr>
        <w:rPr>
          <w:lang w:val="en-US"/>
        </w:rPr>
      </w:pPr>
      <w:r>
        <w:rPr>
          <w:lang w:val="en-US"/>
        </w:rPr>
        <w:t>If the translation depends on a class name that has not been encountered like in the case</w:t>
      </w:r>
    </w:p>
    <w:p w:rsidR="001D34CB" w:rsidRPr="001D34CB" w:rsidRDefault="001D34CB" w:rsidP="001D34CB">
      <w:pPr>
        <w:spacing w:before="120"/>
        <w:ind w:left="425"/>
        <w:rPr>
          <w:rStyle w:val="TexteC"/>
          <w:lang w:val="en-US"/>
        </w:rPr>
      </w:pPr>
      <w:r w:rsidRPr="001D34CB">
        <w:rPr>
          <w:rStyle w:val="TexteC"/>
          <w:b/>
          <w:lang w:val="en-US"/>
        </w:rPr>
        <w:t>template</w:t>
      </w:r>
      <w:r w:rsidRPr="001D34CB">
        <w:rPr>
          <w:rStyle w:val="TexteC"/>
          <w:lang w:val="en-US"/>
        </w:rPr>
        <w:t xml:space="preserve"> &lt;class T&gt; List {</w:t>
      </w:r>
      <w:r>
        <w:rPr>
          <w:rStyle w:val="TexteC"/>
          <w:lang w:val="en-US"/>
        </w:rPr>
        <w:t xml:space="preserve"> </w:t>
      </w:r>
    </w:p>
    <w:p w:rsidR="001D34CB" w:rsidRPr="001D34CB" w:rsidRDefault="001D34CB" w:rsidP="001D34CB">
      <w:pPr>
        <w:ind w:left="426"/>
        <w:rPr>
          <w:rStyle w:val="TexteC"/>
          <w:lang w:val="en-US"/>
        </w:rPr>
      </w:pPr>
      <w:r w:rsidRPr="001D34CB">
        <w:rPr>
          <w:rStyle w:val="TexteC"/>
          <w:lang w:val="en-US"/>
        </w:rPr>
        <w:t xml:space="preserve">   ...</w:t>
      </w:r>
    </w:p>
    <w:p w:rsidR="001D34CB" w:rsidRDefault="001D34CB" w:rsidP="001D34CB">
      <w:pPr>
        <w:ind w:left="426"/>
        <w:rPr>
          <w:rStyle w:val="TexteC"/>
          <w:lang w:val="en-US"/>
        </w:rPr>
      </w:pPr>
      <w:r w:rsidRPr="001D34CB">
        <w:rPr>
          <w:rStyle w:val="TexteC"/>
          <w:lang w:val="en-US"/>
        </w:rPr>
        <w:t>};</w:t>
      </w:r>
    </w:p>
    <w:p w:rsidR="001D34CB" w:rsidRPr="001D34CB" w:rsidRDefault="001D34CB" w:rsidP="001D34CB">
      <w:pPr>
        <w:ind w:left="426"/>
        <w:rPr>
          <w:rStyle w:val="TexteC"/>
          <w:i/>
          <w:color w:val="0000FF"/>
          <w:lang w:val="en-US"/>
        </w:rPr>
      </w:pPr>
      <w:r w:rsidRPr="001D34CB">
        <w:rPr>
          <w:rStyle w:val="TexteC"/>
          <w:i/>
          <w:color w:val="0000FF"/>
          <w:lang w:val="en-US"/>
        </w:rPr>
        <w:t>// List&lt;Integer&gt; is visited here and nobody knows what is Integer at this point</w:t>
      </w:r>
    </w:p>
    <w:p w:rsidR="001D34CB" w:rsidRPr="001D34CB" w:rsidRDefault="001D34CB" w:rsidP="001D34CB">
      <w:pPr>
        <w:ind w:left="426"/>
        <w:rPr>
          <w:rStyle w:val="TexteC"/>
          <w:lang w:val="en-US"/>
        </w:rPr>
      </w:pPr>
    </w:p>
    <w:p w:rsidR="001D34CB" w:rsidRPr="001D34CB" w:rsidRDefault="001D34CB" w:rsidP="001D34CB">
      <w:pPr>
        <w:ind w:left="426"/>
        <w:rPr>
          <w:rStyle w:val="TexteC"/>
          <w:lang w:val="en-US"/>
        </w:rPr>
      </w:pPr>
      <w:r w:rsidRPr="001D34CB">
        <w:rPr>
          <w:rStyle w:val="TexteC"/>
          <w:b/>
          <w:lang w:val="en-US"/>
        </w:rPr>
        <w:t>class</w:t>
      </w:r>
      <w:r w:rsidRPr="001D34CB">
        <w:rPr>
          <w:rStyle w:val="TexteC"/>
          <w:lang w:val="en-US"/>
        </w:rPr>
        <w:t xml:space="preserve"> Integer { ... };</w:t>
      </w:r>
    </w:p>
    <w:p w:rsidR="001D34CB" w:rsidRPr="001D34CB" w:rsidRDefault="001D34CB" w:rsidP="001D34CB">
      <w:pPr>
        <w:spacing w:after="120"/>
        <w:ind w:left="425"/>
        <w:rPr>
          <w:rStyle w:val="TexteC"/>
          <w:lang w:val="en-US"/>
        </w:rPr>
      </w:pPr>
      <w:r w:rsidRPr="001D34CB">
        <w:rPr>
          <w:rStyle w:val="TexteC"/>
          <w:lang w:val="en-US"/>
        </w:rPr>
        <w:t>List&lt;Integer&gt; ...;</w:t>
      </w:r>
    </w:p>
    <w:p w:rsidR="001D34CB" w:rsidRDefault="001D34CB" w:rsidP="001D34CB">
      <w:pPr>
        <w:rPr>
          <w:lang w:val="en-US"/>
        </w:rPr>
      </w:pPr>
      <w:proofErr w:type="gramStart"/>
      <w:r>
        <w:rPr>
          <w:lang w:val="en-US"/>
        </w:rPr>
        <w:t>then</w:t>
      </w:r>
      <w:proofErr w:type="gramEnd"/>
      <w:r>
        <w:rPr>
          <w:lang w:val="en-US"/>
        </w:rPr>
        <w:t xml:space="preserve"> the caller can insert the name before the current translation</w:t>
      </w:r>
    </w:p>
    <w:p w:rsidR="001D34CB" w:rsidRPr="001D34CB" w:rsidRDefault="001D34CB" w:rsidP="001D34CB">
      <w:pPr>
        <w:spacing w:before="120"/>
        <w:ind w:left="425"/>
        <w:rPr>
          <w:rStyle w:val="TexteC"/>
          <w:lang w:val="en-US"/>
        </w:rPr>
      </w:pPr>
      <w:r>
        <w:rPr>
          <w:rStyle w:val="TexteC"/>
          <w:b/>
          <w:lang w:val="en-US"/>
        </w:rPr>
        <w:t>class</w:t>
      </w:r>
      <w:r w:rsidRPr="001D34CB">
        <w:rPr>
          <w:rStyle w:val="TexteC"/>
          <w:lang w:val="en-US"/>
        </w:rPr>
        <w:t xml:space="preserve"> </w:t>
      </w:r>
      <w:r>
        <w:rPr>
          <w:rStyle w:val="TexteC"/>
          <w:lang w:val="en-US"/>
        </w:rPr>
        <w:t>Integer;</w:t>
      </w:r>
    </w:p>
    <w:p w:rsidR="001D34CB" w:rsidRPr="001D34CB" w:rsidRDefault="001D34CB" w:rsidP="001D34CB">
      <w:pPr>
        <w:spacing w:after="120"/>
        <w:ind w:left="425"/>
        <w:rPr>
          <w:rStyle w:val="TexteC"/>
          <w:i/>
          <w:color w:val="0000FF"/>
          <w:lang w:val="en-US"/>
        </w:rPr>
      </w:pPr>
      <w:r w:rsidRPr="001D34CB">
        <w:rPr>
          <w:rStyle w:val="TexteC"/>
          <w:i/>
          <w:color w:val="0000FF"/>
          <w:lang w:val="en-US"/>
        </w:rPr>
        <w:t>// List&lt;Integer&gt; is visited here and nobody knows what is Integer at this point</w:t>
      </w:r>
    </w:p>
    <w:p w:rsidR="001D34CB" w:rsidRDefault="001D34CB" w:rsidP="001D34CB">
      <w:pPr>
        <w:rPr>
          <w:lang w:val="en-US"/>
        </w:rPr>
      </w:pPr>
    </w:p>
    <w:p w:rsidR="00093ED6" w:rsidRDefault="001D34CB" w:rsidP="00D07A40">
      <w:pPr>
        <w:rPr>
          <w:lang w:val="en-US"/>
        </w:rPr>
      </w:pPr>
      <w:r>
        <w:rPr>
          <w:lang w:val="en-US"/>
        </w:rPr>
        <w:t>If the translation depends on a type definition that has not been encountered like in the case</w:t>
      </w:r>
    </w:p>
    <w:p w:rsidR="001D34CB" w:rsidRPr="001D34CB" w:rsidRDefault="001D34CB" w:rsidP="001D34CB">
      <w:pPr>
        <w:spacing w:before="120"/>
        <w:ind w:left="425"/>
        <w:rPr>
          <w:rStyle w:val="TexteC"/>
          <w:lang w:val="en-US"/>
        </w:rPr>
      </w:pPr>
      <w:r w:rsidRPr="001D34CB">
        <w:rPr>
          <w:rStyle w:val="TexteC"/>
          <w:b/>
          <w:lang w:val="en-US"/>
        </w:rPr>
        <w:t>template</w:t>
      </w:r>
      <w:r w:rsidRPr="001D34CB">
        <w:rPr>
          <w:rStyle w:val="TexteC"/>
          <w:lang w:val="en-US"/>
        </w:rPr>
        <w:t xml:space="preserve"> &lt;class T&gt; List {</w:t>
      </w:r>
      <w:r>
        <w:rPr>
          <w:rStyle w:val="TexteC"/>
          <w:lang w:val="en-US"/>
        </w:rPr>
        <w:t xml:space="preserve"> </w:t>
      </w:r>
    </w:p>
    <w:p w:rsidR="001D34CB" w:rsidRPr="001D34CB" w:rsidRDefault="001D34CB" w:rsidP="001D34CB">
      <w:pPr>
        <w:ind w:left="426"/>
        <w:rPr>
          <w:rStyle w:val="TexteC"/>
          <w:lang w:val="en-US"/>
        </w:rPr>
      </w:pPr>
      <w:r w:rsidRPr="001D34CB">
        <w:rPr>
          <w:rStyle w:val="TexteC"/>
          <w:lang w:val="en-US"/>
        </w:rPr>
        <w:t xml:space="preserve">   ...</w:t>
      </w:r>
    </w:p>
    <w:p w:rsidR="001D34CB" w:rsidRDefault="001D34CB" w:rsidP="001D34CB">
      <w:pPr>
        <w:ind w:left="426"/>
        <w:rPr>
          <w:rStyle w:val="TexteC"/>
          <w:lang w:val="en-US"/>
        </w:rPr>
      </w:pPr>
      <w:r w:rsidRPr="001D34CB">
        <w:rPr>
          <w:rStyle w:val="TexteC"/>
          <w:lang w:val="en-US"/>
        </w:rPr>
        <w:t>};</w:t>
      </w:r>
    </w:p>
    <w:p w:rsidR="001D34CB" w:rsidRPr="001D34CB" w:rsidRDefault="001D34CB" w:rsidP="001D34CB">
      <w:pPr>
        <w:ind w:left="426"/>
        <w:rPr>
          <w:rStyle w:val="TexteC"/>
          <w:i/>
          <w:color w:val="0000FF"/>
          <w:lang w:val="en-US"/>
        </w:rPr>
      </w:pPr>
      <w:r w:rsidRPr="001D34CB">
        <w:rPr>
          <w:rStyle w:val="TexteC"/>
          <w:i/>
          <w:color w:val="0000FF"/>
          <w:lang w:val="en-US"/>
        </w:rPr>
        <w:t>// List&lt;Integer&gt; is visited here and nobody knows what is Integer at this point</w:t>
      </w:r>
    </w:p>
    <w:p w:rsidR="001D34CB" w:rsidRPr="001D34CB" w:rsidRDefault="001D34CB" w:rsidP="001D34CB">
      <w:pPr>
        <w:ind w:left="426"/>
        <w:rPr>
          <w:rStyle w:val="TexteC"/>
          <w:lang w:val="en-US"/>
        </w:rPr>
      </w:pPr>
    </w:p>
    <w:p w:rsidR="001D34CB" w:rsidRPr="001D34CB" w:rsidRDefault="001D34CB" w:rsidP="001D34CB">
      <w:pPr>
        <w:ind w:left="426"/>
        <w:rPr>
          <w:rStyle w:val="TexteC"/>
          <w:lang w:val="en-US"/>
        </w:rPr>
      </w:pPr>
      <w:r>
        <w:rPr>
          <w:rStyle w:val="TexteC"/>
          <w:b/>
          <w:lang w:val="en-US"/>
        </w:rPr>
        <w:t>typedef</w:t>
      </w:r>
      <w:r w:rsidRPr="001D34CB">
        <w:rPr>
          <w:rStyle w:val="TexteC"/>
          <w:lang w:val="en-US"/>
        </w:rPr>
        <w:t xml:space="preserve"> </w:t>
      </w:r>
      <w:r>
        <w:rPr>
          <w:rStyle w:val="TexteC"/>
          <w:lang w:val="en-US"/>
        </w:rPr>
        <w:t xml:space="preserve">… </w:t>
      </w:r>
      <w:r w:rsidRPr="001D34CB">
        <w:rPr>
          <w:rStyle w:val="TexteC"/>
          <w:lang w:val="en-US"/>
        </w:rPr>
        <w:t>Integer;</w:t>
      </w:r>
    </w:p>
    <w:p w:rsidR="001D34CB" w:rsidRPr="001D34CB" w:rsidRDefault="001D34CB" w:rsidP="001D34CB">
      <w:pPr>
        <w:spacing w:after="120"/>
        <w:ind w:left="425"/>
        <w:rPr>
          <w:rStyle w:val="TexteC"/>
          <w:lang w:val="en-US"/>
        </w:rPr>
      </w:pPr>
      <w:r w:rsidRPr="001D34CB">
        <w:rPr>
          <w:rStyle w:val="TexteC"/>
          <w:lang w:val="en-US"/>
        </w:rPr>
        <w:t>List&lt;Integer&gt; ...;</w:t>
      </w:r>
    </w:p>
    <w:p w:rsidR="001D34CB" w:rsidRDefault="001D34CB" w:rsidP="00D07A40">
      <w:pPr>
        <w:rPr>
          <w:lang w:val="en-US"/>
        </w:rPr>
      </w:pPr>
      <w:proofErr w:type="gramStart"/>
      <w:r>
        <w:rPr>
          <w:lang w:val="en-US"/>
        </w:rPr>
        <w:t>then</w:t>
      </w:r>
      <w:proofErr w:type="gramEnd"/>
      <w:r>
        <w:rPr>
          <w:lang w:val="en-US"/>
        </w:rPr>
        <w:t xml:space="preserve"> the caller should wait for the visit of the type definition before outputting the current translation</w:t>
      </w:r>
    </w:p>
    <w:p w:rsidR="001D34CB" w:rsidRDefault="001D34CB" w:rsidP="00D07A40">
      <w:pPr>
        <w:rPr>
          <w:lang w:val="en-US"/>
        </w:rPr>
      </w:pPr>
    </w:p>
    <w:p w:rsidR="00692046" w:rsidRDefault="00692046" w:rsidP="00D07A40">
      <w:pPr>
        <w:rPr>
          <w:lang w:val="en-US"/>
        </w:rPr>
      </w:pPr>
      <w:r>
        <w:rPr>
          <w:lang w:val="en-US"/>
        </w:rPr>
        <w:t xml:space="preserve">The class </w:t>
      </w:r>
      <w:r w:rsidRPr="00EF4DDF">
        <w:rPr>
          <w:rStyle w:val="LienClasseC"/>
          <w:lang w:val="en-US"/>
        </w:rPr>
        <w:t>VirtualDeclRegistration</w:t>
      </w:r>
      <w:r>
        <w:rPr>
          <w:lang w:val="en-US"/>
        </w:rPr>
        <w:t xml:space="preserve"> is implemented by the classes </w:t>
      </w:r>
      <w:proofErr w:type="spellStart"/>
      <w:r w:rsidRPr="00EF4DDF">
        <w:rPr>
          <w:rStyle w:val="LienUnit"/>
          <w:lang w:val="en-US"/>
        </w:rPr>
        <w:t>ClangVisitor</w:t>
      </w:r>
      <w:proofErr w:type="spellEnd"/>
      <w:r w:rsidRPr="00EF4DDF">
        <w:rPr>
          <w:rStyle w:val="TexteC"/>
          <w:lang w:val="en-US"/>
        </w:rPr>
        <w:t>::</w:t>
      </w:r>
      <w:r w:rsidRPr="00EF4DDF">
        <w:rPr>
          <w:rStyle w:val="LienClasseC"/>
          <w:lang w:val="en-US"/>
        </w:rPr>
        <w:t>UnvisitedRegistration</w:t>
      </w:r>
      <w:r w:rsidR="00EF4DDF">
        <w:rPr>
          <w:lang w:val="en-US"/>
        </w:rPr>
        <w:t xml:space="preserve"> and </w:t>
      </w:r>
      <w:proofErr w:type="spellStart"/>
      <w:r w:rsidR="00EF4DDF" w:rsidRPr="00EF4DDF">
        <w:rPr>
          <w:rStyle w:val="LienUnit"/>
          <w:lang w:val="en-US"/>
        </w:rPr>
        <w:t>ClangVisitor</w:t>
      </w:r>
      <w:proofErr w:type="spellEnd"/>
      <w:r w:rsidR="00EF4DDF" w:rsidRPr="00EF4DDF">
        <w:rPr>
          <w:rStyle w:val="TexteC"/>
          <w:lang w:val="en-US"/>
        </w:rPr>
        <w:t>::</w:t>
      </w:r>
      <w:r w:rsidR="00EF4DDF" w:rsidRPr="00EF4DDF">
        <w:rPr>
          <w:rStyle w:val="LienClasseC"/>
          <w:lang w:val="en-US"/>
        </w:rPr>
        <w:t>Unvisited</w:t>
      </w:r>
      <w:r w:rsidR="00EF4DDF">
        <w:rPr>
          <w:rStyle w:val="LienClasseC"/>
          <w:lang w:val="en-US"/>
        </w:rPr>
        <w:t>Name</w:t>
      </w:r>
      <w:r w:rsidR="00EF4DDF" w:rsidRPr="00EF4DDF">
        <w:rPr>
          <w:rStyle w:val="LienClasseC"/>
          <w:lang w:val="en-US"/>
        </w:rPr>
        <w:t>Registration</w:t>
      </w:r>
      <w:r w:rsidR="00EF4DDF">
        <w:rPr>
          <w:lang w:val="en-US"/>
        </w:rPr>
        <w:t xml:space="preserve">. </w:t>
      </w:r>
      <w:r>
        <w:rPr>
          <w:lang w:val="en-US"/>
        </w:rPr>
        <w:t>When a clang declaration</w:t>
      </w:r>
      <w:r w:rsidR="00EF4DDF">
        <w:rPr>
          <w:lang w:val="en-US"/>
        </w:rPr>
        <w:t xml:space="preserve"> is visited</w:t>
      </w:r>
      <w:r>
        <w:rPr>
          <w:lang w:val="en-US"/>
        </w:rPr>
        <w:t xml:space="preserve">, the method </w:t>
      </w:r>
      <w:r w:rsidRPr="00AF4DEF">
        <w:rPr>
          <w:rStyle w:val="LienMthode"/>
          <w:lang w:val="en-US"/>
        </w:rPr>
        <w:t>registerDecl</w:t>
      </w:r>
      <w:r>
        <w:rPr>
          <w:lang w:val="en-US"/>
        </w:rPr>
        <w:t xml:space="preserve"> is automatically called and </w:t>
      </w:r>
      <w:r w:rsidR="007E31D5">
        <w:rPr>
          <w:lang w:val="en-US"/>
        </w:rPr>
        <w:t xml:space="preserve">depending on </w:t>
      </w:r>
      <w:r>
        <w:rPr>
          <w:lang w:val="en-US"/>
        </w:rPr>
        <w:t>the status of this declaration – has been visited or not</w:t>
      </w:r>
      <w:r w:rsidR="007E31D5">
        <w:rPr>
          <w:lang w:val="en-US"/>
        </w:rPr>
        <w:t xml:space="preserve"> – </w:t>
      </w:r>
      <w:r w:rsidR="007E31D5" w:rsidRPr="00AF4DEF">
        <w:rPr>
          <w:rStyle w:val="LienMthode"/>
          <w:lang w:val="en-US"/>
        </w:rPr>
        <w:t>registerDecl</w:t>
      </w:r>
      <w:r w:rsidR="007E31D5">
        <w:rPr>
          <w:lang w:val="en-US"/>
        </w:rPr>
        <w:t xml:space="preserve"> is likely</w:t>
      </w:r>
      <w:r>
        <w:rPr>
          <w:lang w:val="en-US"/>
        </w:rPr>
        <w:t xml:space="preserve"> </w:t>
      </w:r>
      <w:r w:rsidR="007E31D5">
        <w:rPr>
          <w:lang w:val="en-US"/>
        </w:rPr>
        <w:t>to record</w:t>
      </w:r>
      <w:r>
        <w:rPr>
          <w:lang w:val="en-US"/>
        </w:rPr>
        <w:t xml:space="preserve"> the unvisited declarations for </w:t>
      </w:r>
      <w:r w:rsidR="007E31D5">
        <w:rPr>
          <w:lang w:val="en-US"/>
        </w:rPr>
        <w:t xml:space="preserve">making </w:t>
      </w:r>
      <w:r>
        <w:rPr>
          <w:lang w:val="en-US"/>
        </w:rPr>
        <w:t xml:space="preserve">them available to the methods </w:t>
      </w:r>
      <w:proofErr w:type="spellStart"/>
      <w:r w:rsidR="00B74964" w:rsidRPr="00B74964">
        <w:rPr>
          <w:rStyle w:val="LienUnit"/>
          <w:lang w:val="en-US"/>
        </w:rPr>
        <w:t>VisitTable</w:t>
      </w:r>
      <w:proofErr w:type="spellEnd"/>
      <w:r w:rsidR="00B74964" w:rsidRPr="008F22B8">
        <w:rPr>
          <w:rStyle w:val="TexteC"/>
          <w:lang w:val="en-US"/>
        </w:rPr>
        <w:t>::</w:t>
      </w:r>
      <w:r w:rsidRPr="008F22B8">
        <w:rPr>
          <w:rStyle w:val="LienClasseC"/>
          <w:lang w:val="en-US"/>
        </w:rPr>
        <w:t>VisitTable</w:t>
      </w:r>
      <w:r w:rsidRPr="008F22B8">
        <w:rPr>
          <w:rStyle w:val="TexteC"/>
          <w:lang w:val="en-US"/>
        </w:rPr>
        <w:t>::</w:t>
      </w:r>
      <w:r w:rsidRPr="008F22B8">
        <w:rPr>
          <w:rStyle w:val="LienMthode"/>
          <w:lang w:val="en-US"/>
        </w:rPr>
        <w:t>setInstanceClassAsComplete</w:t>
      </w:r>
      <w:r>
        <w:rPr>
          <w:lang w:val="en-US"/>
        </w:rPr>
        <w:t xml:space="preserve">, </w:t>
      </w:r>
      <w:proofErr w:type="spellStart"/>
      <w:r w:rsidR="00B74964" w:rsidRPr="00B74964">
        <w:rPr>
          <w:rStyle w:val="LienUnit"/>
          <w:lang w:val="en-US"/>
        </w:rPr>
        <w:t>VisitTable</w:t>
      </w:r>
      <w:proofErr w:type="spellEnd"/>
      <w:r w:rsidR="00B74964" w:rsidRPr="008F22B8">
        <w:rPr>
          <w:rStyle w:val="TexteC"/>
          <w:lang w:val="en-US"/>
        </w:rPr>
        <w:t>::</w:t>
      </w:r>
      <w:r w:rsidRPr="008F22B8">
        <w:rPr>
          <w:rStyle w:val="LienClasseC"/>
          <w:lang w:val="en-US"/>
        </w:rPr>
        <w:t>VisitTable</w:t>
      </w:r>
      <w:r w:rsidRPr="008F22B8">
        <w:rPr>
          <w:rStyle w:val="TexteC"/>
          <w:lang w:val="en-US"/>
        </w:rPr>
        <w:t>::</w:t>
      </w:r>
      <w:r>
        <w:rPr>
          <w:rStyle w:val="LienMthode"/>
          <w:lang w:val="en-US"/>
        </w:rPr>
        <w:t>addIncompleteFunction</w:t>
      </w:r>
      <w:r>
        <w:rPr>
          <w:lang w:val="en-US"/>
        </w:rPr>
        <w:t>.</w:t>
      </w:r>
    </w:p>
    <w:p w:rsidR="001D34CB" w:rsidRDefault="001D34CB" w:rsidP="00D07A40">
      <w:pPr>
        <w:rPr>
          <w:lang w:val="en-US"/>
        </w:rPr>
      </w:pPr>
    </w:p>
    <w:p w:rsidR="004111B8" w:rsidRDefault="004111B8" w:rsidP="004111B8">
      <w:pPr>
        <w:rPr>
          <w:lang w:val="en-US"/>
        </w:rPr>
      </w:pPr>
      <w:r>
        <w:rPr>
          <w:lang w:val="en-US"/>
        </w:rPr>
        <w:t xml:space="preserve">The class environment of </w:t>
      </w:r>
      <w:r>
        <w:rPr>
          <w:rStyle w:val="LienClasseC"/>
          <w:lang w:val="en-US"/>
        </w:rPr>
        <w:t>VirtualDeclRegistration</w:t>
      </w:r>
      <w:r>
        <w:rPr>
          <w:lang w:val="en-US"/>
        </w:rPr>
        <w:t xml:space="preserve"> is defined on the schema below:</w:t>
      </w:r>
    </w:p>
    <w:p w:rsidR="004111B8" w:rsidRDefault="0094255F" w:rsidP="0094255F">
      <w:pPr>
        <w:jc w:val="center"/>
        <w:rPr>
          <w:lang w:val="en-US"/>
        </w:rPr>
      </w:pPr>
      <w:r>
        <w:rPr>
          <w:noProof/>
        </w:rPr>
        <w:drawing>
          <wp:inline distT="0" distB="0" distL="0" distR="0">
            <wp:extent cx="4953000" cy="1419225"/>
            <wp:effectExtent l="0" t="0" r="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3000" cy="1419225"/>
                    </a:xfrm>
                    <a:prstGeom prst="rect">
                      <a:avLst/>
                    </a:prstGeom>
                    <a:noFill/>
                    <a:ln>
                      <a:noFill/>
                    </a:ln>
                  </pic:spPr>
                </pic:pic>
              </a:graphicData>
            </a:graphic>
          </wp:inline>
        </w:drawing>
      </w:r>
    </w:p>
    <w:p w:rsidR="00093ED6" w:rsidRPr="00E665F1" w:rsidRDefault="0094255F" w:rsidP="0094255F">
      <w:pPr>
        <w:pStyle w:val="SectionDclarationClasse"/>
        <w:rPr>
          <w:rStyle w:val="LienClasseC"/>
          <w:lang w:val="en-US"/>
        </w:rPr>
      </w:pPr>
      <w:r>
        <w:rPr>
          <w:lang w:val="en-US"/>
        </w:rPr>
        <w:t xml:space="preserve">Declaration of the class </w:t>
      </w:r>
      <w:r w:rsidRPr="00E665F1">
        <w:rPr>
          <w:rStyle w:val="LienClasseC"/>
          <w:lang w:val="en-US"/>
        </w:rPr>
        <w:t>VirtualDeclRegistration</w:t>
      </w:r>
    </w:p>
    <w:p w:rsidR="003048D0" w:rsidRPr="003048D0" w:rsidRDefault="003048D0" w:rsidP="003048D0">
      <w:pPr>
        <w:pStyle w:val="Dclarationdeclasse"/>
        <w:rPr>
          <w:lang w:val="en-US"/>
        </w:rPr>
      </w:pPr>
      <w:r w:rsidRPr="003048D0">
        <w:rPr>
          <w:b/>
          <w:bCs/>
          <w:lang w:val="en-US"/>
        </w:rPr>
        <w:t>class</w:t>
      </w:r>
      <w:r w:rsidRPr="003048D0">
        <w:rPr>
          <w:lang w:val="en-US"/>
        </w:rPr>
        <w:t xml:space="preserve"> </w:t>
      </w:r>
      <w:r w:rsidRPr="003048D0">
        <w:rPr>
          <w:rStyle w:val="DfinitionClasse"/>
          <w:lang w:val="en-US"/>
        </w:rPr>
        <w:t>VirtualDeclRegistration</w:t>
      </w:r>
      <w:r w:rsidRPr="003048D0">
        <w:rPr>
          <w:lang w:val="en-US"/>
        </w:rPr>
        <w:t xml:space="preserve"> {</w:t>
      </w:r>
    </w:p>
    <w:p w:rsidR="003048D0" w:rsidRPr="003048D0" w:rsidRDefault="003048D0" w:rsidP="003048D0">
      <w:pPr>
        <w:pStyle w:val="Dclarationdeclasse"/>
        <w:rPr>
          <w:lang w:val="en-US"/>
        </w:rPr>
      </w:pPr>
      <w:r w:rsidRPr="003048D0">
        <w:rPr>
          <w:b/>
          <w:bCs/>
          <w:lang w:val="en-US"/>
        </w:rPr>
        <w:t>private</w:t>
      </w:r>
      <w:r w:rsidRPr="003048D0">
        <w:rPr>
          <w:lang w:val="en-US"/>
        </w:rPr>
        <w:t>:</w:t>
      </w:r>
    </w:p>
    <w:p w:rsidR="003048D0" w:rsidRPr="003048D0" w:rsidRDefault="003048D0" w:rsidP="003048D0">
      <w:pPr>
        <w:pStyle w:val="Dclarationdeclasse"/>
        <w:rPr>
          <w:lang w:val="en-US"/>
        </w:rPr>
      </w:pPr>
      <w:r w:rsidRPr="003048D0">
        <w:rPr>
          <w:lang w:val="en-US"/>
        </w:rPr>
        <w:lastRenderedPageBreak/>
        <w:t xml:space="preserve">  </w:t>
      </w:r>
      <w:r w:rsidRPr="003048D0">
        <w:rPr>
          <w:b/>
          <w:bCs/>
          <w:lang w:val="en-US"/>
        </w:rPr>
        <w:t>bool</w:t>
      </w:r>
      <w:r w:rsidRPr="003048D0">
        <w:rPr>
          <w:lang w:val="en-US"/>
        </w:rPr>
        <w:t xml:space="preserve"> </w:t>
      </w:r>
      <w:r w:rsidRPr="00E665F1">
        <w:rPr>
          <w:rStyle w:val="LienChamps"/>
          <w:lang w:val="en-US"/>
        </w:rPr>
        <w:t>_doesRegisterDecl</w:t>
      </w:r>
      <w:r w:rsidRPr="003048D0">
        <w:rPr>
          <w:lang w:val="en-US"/>
        </w:rPr>
        <w:t>;</w:t>
      </w:r>
    </w:p>
    <w:p w:rsidR="003048D0" w:rsidRPr="003048D0" w:rsidRDefault="003048D0" w:rsidP="003048D0">
      <w:pPr>
        <w:pStyle w:val="Dclarationdeclasse"/>
        <w:rPr>
          <w:lang w:val="en-US"/>
        </w:rPr>
      </w:pPr>
    </w:p>
    <w:p w:rsidR="003048D0" w:rsidRPr="003048D0" w:rsidRDefault="003048D0" w:rsidP="003048D0">
      <w:pPr>
        <w:pStyle w:val="Dclarationdeclasse"/>
        <w:rPr>
          <w:lang w:val="en-US"/>
        </w:rPr>
      </w:pPr>
      <w:r w:rsidRPr="003048D0">
        <w:rPr>
          <w:b/>
          <w:bCs/>
          <w:lang w:val="en-US"/>
        </w:rPr>
        <w:t>protected</w:t>
      </w:r>
      <w:r w:rsidRPr="003048D0">
        <w:rPr>
          <w:lang w:val="en-US"/>
        </w:rPr>
        <w:t>:</w:t>
      </w:r>
    </w:p>
    <w:p w:rsidR="003048D0" w:rsidRPr="003048D0" w:rsidRDefault="003048D0" w:rsidP="003048D0">
      <w:pPr>
        <w:pStyle w:val="Dclarationdeclasse"/>
        <w:rPr>
          <w:lang w:val="en-US"/>
        </w:rPr>
      </w:pPr>
      <w:r w:rsidRPr="003048D0">
        <w:rPr>
          <w:lang w:val="en-US"/>
        </w:rPr>
        <w:t xml:space="preserve">  </w:t>
      </w:r>
      <w:r w:rsidRPr="003048D0">
        <w:rPr>
          <w:b/>
          <w:bCs/>
          <w:lang w:val="en-US"/>
        </w:rPr>
        <w:t>void</w:t>
      </w:r>
      <w:r w:rsidRPr="003048D0">
        <w:rPr>
          <w:lang w:val="en-US"/>
        </w:rPr>
        <w:t xml:space="preserve"> </w:t>
      </w:r>
      <w:r w:rsidRPr="00E665F1">
        <w:rPr>
          <w:rStyle w:val="LienMthode"/>
          <w:lang w:val="en-US"/>
        </w:rPr>
        <w:t>setRegisterDecl</w:t>
      </w:r>
      <w:r w:rsidRPr="003048D0">
        <w:rPr>
          <w:lang w:val="en-US"/>
        </w:rPr>
        <w:t xml:space="preserve">() { </w:t>
      </w:r>
      <w:r w:rsidRPr="00E665F1">
        <w:rPr>
          <w:rStyle w:val="LienChamps"/>
          <w:lang w:val="en-US"/>
        </w:rPr>
        <w:t>_doesRegisterDecl</w:t>
      </w:r>
      <w:r w:rsidRPr="003048D0">
        <w:rPr>
          <w:lang w:val="en-US"/>
        </w:rPr>
        <w:t xml:space="preserve"> = </w:t>
      </w:r>
      <w:r w:rsidRPr="003048D0">
        <w:rPr>
          <w:b/>
          <w:bCs/>
          <w:lang w:val="en-US"/>
        </w:rPr>
        <w:t>true</w:t>
      </w:r>
      <w:r w:rsidRPr="003048D0">
        <w:rPr>
          <w:lang w:val="en-US"/>
        </w:rPr>
        <w:t>; }</w:t>
      </w:r>
    </w:p>
    <w:p w:rsidR="003048D0" w:rsidRPr="003048D0" w:rsidRDefault="003048D0" w:rsidP="003048D0">
      <w:pPr>
        <w:pStyle w:val="Dclarationdeclasse"/>
        <w:rPr>
          <w:lang w:val="en-US"/>
        </w:rPr>
      </w:pPr>
      <w:r w:rsidRPr="003048D0">
        <w:rPr>
          <w:lang w:val="en-US"/>
        </w:rPr>
        <w:t xml:space="preserve">  </w:t>
      </w:r>
      <w:r w:rsidRPr="003048D0">
        <w:rPr>
          <w:b/>
          <w:bCs/>
          <w:lang w:val="en-US"/>
        </w:rPr>
        <w:t>void</w:t>
      </w:r>
      <w:r w:rsidRPr="003048D0">
        <w:rPr>
          <w:lang w:val="en-US"/>
        </w:rPr>
        <w:t xml:space="preserve"> </w:t>
      </w:r>
      <w:r w:rsidRPr="00E665F1">
        <w:rPr>
          <w:rStyle w:val="LienMthode"/>
          <w:lang w:val="en-US"/>
        </w:rPr>
        <w:t>clearRegisterDecl</w:t>
      </w:r>
      <w:r w:rsidRPr="003048D0">
        <w:rPr>
          <w:lang w:val="en-US"/>
        </w:rPr>
        <w:t xml:space="preserve">() { </w:t>
      </w:r>
      <w:r w:rsidRPr="00E665F1">
        <w:rPr>
          <w:rStyle w:val="LienChamps"/>
          <w:lang w:val="en-US"/>
        </w:rPr>
        <w:t>_doesRegisterDecl</w:t>
      </w:r>
      <w:r w:rsidRPr="003048D0">
        <w:rPr>
          <w:lang w:val="en-US"/>
        </w:rPr>
        <w:t xml:space="preserve"> = </w:t>
      </w:r>
      <w:r w:rsidRPr="003048D0">
        <w:rPr>
          <w:b/>
          <w:bCs/>
          <w:lang w:val="en-US"/>
        </w:rPr>
        <w:t>false</w:t>
      </w:r>
      <w:r w:rsidRPr="003048D0">
        <w:rPr>
          <w:lang w:val="en-US"/>
        </w:rPr>
        <w:t>; }</w:t>
      </w:r>
    </w:p>
    <w:p w:rsidR="003048D0" w:rsidRPr="003048D0" w:rsidRDefault="003048D0" w:rsidP="003048D0">
      <w:pPr>
        <w:pStyle w:val="Dclarationdeclasse"/>
        <w:rPr>
          <w:lang w:val="en-US"/>
        </w:rPr>
      </w:pPr>
    </w:p>
    <w:p w:rsidR="003048D0" w:rsidRPr="003048D0" w:rsidRDefault="003048D0" w:rsidP="003048D0">
      <w:pPr>
        <w:pStyle w:val="Dclarationdeclasse"/>
        <w:rPr>
          <w:lang w:val="en-US"/>
        </w:rPr>
      </w:pPr>
      <w:r w:rsidRPr="003048D0">
        <w:rPr>
          <w:b/>
          <w:bCs/>
          <w:lang w:val="en-US"/>
        </w:rPr>
        <w:t>public</w:t>
      </w:r>
      <w:r w:rsidRPr="003048D0">
        <w:rPr>
          <w:lang w:val="en-US"/>
        </w:rPr>
        <w:t>:</w:t>
      </w:r>
    </w:p>
    <w:p w:rsidR="003048D0" w:rsidRPr="003048D0" w:rsidRDefault="003048D0" w:rsidP="003048D0">
      <w:pPr>
        <w:pStyle w:val="Dclarationdeclasse"/>
        <w:rPr>
          <w:lang w:val="en-US"/>
        </w:rPr>
      </w:pPr>
      <w:r w:rsidRPr="003048D0">
        <w:rPr>
          <w:lang w:val="en-US"/>
        </w:rPr>
        <w:t xml:space="preserve">  </w:t>
      </w:r>
      <w:r w:rsidRPr="00E665F1">
        <w:rPr>
          <w:rStyle w:val="LienMthode"/>
          <w:lang w:val="en-US"/>
        </w:rPr>
        <w:t>VirtualDeclRegistration</w:t>
      </w:r>
      <w:r w:rsidRPr="003048D0">
        <w:rPr>
          <w:lang w:val="en-US"/>
        </w:rPr>
        <w:t xml:space="preserve">() : </w:t>
      </w:r>
      <w:r w:rsidRPr="00E665F1">
        <w:rPr>
          <w:rStyle w:val="LienChamps"/>
          <w:lang w:val="en-US"/>
        </w:rPr>
        <w:t>_doesRegisterDecl</w:t>
      </w:r>
      <w:r w:rsidRPr="003048D0">
        <w:rPr>
          <w:lang w:val="en-US"/>
        </w:rPr>
        <w:t>(</w:t>
      </w:r>
      <w:r w:rsidRPr="003048D0">
        <w:rPr>
          <w:b/>
          <w:bCs/>
          <w:lang w:val="en-US"/>
        </w:rPr>
        <w:t>false</w:t>
      </w:r>
      <w:r w:rsidRPr="003048D0">
        <w:rPr>
          <w:lang w:val="en-US"/>
        </w:rPr>
        <w:t>) {}</w:t>
      </w:r>
    </w:p>
    <w:p w:rsidR="003048D0" w:rsidRPr="003048D0" w:rsidRDefault="003048D0" w:rsidP="003048D0">
      <w:pPr>
        <w:pStyle w:val="Dclarationdeclasse"/>
        <w:rPr>
          <w:lang w:val="en-US"/>
        </w:rPr>
      </w:pPr>
      <w:r w:rsidRPr="003048D0">
        <w:rPr>
          <w:lang w:val="en-US"/>
        </w:rPr>
        <w:t xml:space="preserve">  </w:t>
      </w:r>
      <w:r w:rsidRPr="003048D0">
        <w:rPr>
          <w:rStyle w:val="LienMthode"/>
          <w:lang w:val="en-US"/>
        </w:rPr>
        <w:t>VirtualDeclRegistration</w:t>
      </w:r>
      <w:r w:rsidRPr="003048D0">
        <w:rPr>
          <w:lang w:val="en-US"/>
        </w:rPr>
        <w:t>(</w:t>
      </w:r>
      <w:r w:rsidRPr="003048D0">
        <w:rPr>
          <w:b/>
          <w:bCs/>
          <w:lang w:val="en-US"/>
        </w:rPr>
        <w:t>const</w:t>
      </w:r>
      <w:r w:rsidRPr="003048D0">
        <w:rPr>
          <w:lang w:val="en-US"/>
        </w:rPr>
        <w:t xml:space="preserve"> </w:t>
      </w:r>
      <w:r w:rsidRPr="003048D0">
        <w:rPr>
          <w:rStyle w:val="LienClasseC"/>
          <w:lang w:val="en-US"/>
        </w:rPr>
        <w:t>VirtualDeclRegistration</w:t>
      </w:r>
      <w:r w:rsidRPr="003048D0">
        <w:rPr>
          <w:lang w:val="en-US"/>
        </w:rPr>
        <w:t>&amp; source)</w:t>
      </w:r>
      <w:r>
        <w:rPr>
          <w:lang w:val="en-US"/>
        </w:rPr>
        <w:t xml:space="preserve"> = </w:t>
      </w:r>
      <w:r w:rsidRPr="003048D0">
        <w:rPr>
          <w:b/>
          <w:lang w:val="en-US"/>
        </w:rPr>
        <w:t>default</w:t>
      </w:r>
      <w:r>
        <w:rPr>
          <w:lang w:val="en-US"/>
        </w:rPr>
        <w:t>;</w:t>
      </w:r>
    </w:p>
    <w:p w:rsidR="003048D0" w:rsidRPr="003048D0" w:rsidRDefault="003048D0" w:rsidP="003048D0">
      <w:pPr>
        <w:pStyle w:val="Dclarationdeclasse"/>
        <w:rPr>
          <w:lang w:val="en-US"/>
        </w:rPr>
      </w:pPr>
      <w:r w:rsidRPr="003048D0">
        <w:rPr>
          <w:lang w:val="en-US"/>
        </w:rPr>
        <w:t xml:space="preserve">  </w:t>
      </w:r>
      <w:r w:rsidRPr="003048D0">
        <w:rPr>
          <w:b/>
          <w:bCs/>
          <w:lang w:val="en-US"/>
        </w:rPr>
        <w:t>virtual</w:t>
      </w:r>
      <w:r w:rsidRPr="003048D0">
        <w:rPr>
          <w:lang w:val="en-US"/>
        </w:rPr>
        <w:t xml:space="preserve"> </w:t>
      </w:r>
      <w:r w:rsidRPr="00E665F1">
        <w:rPr>
          <w:rStyle w:val="LienMthode"/>
          <w:lang w:val="en-US"/>
        </w:rPr>
        <w:t>~VirtualDeclRegistration</w:t>
      </w:r>
      <w:r w:rsidRPr="003048D0">
        <w:rPr>
          <w:lang w:val="en-US"/>
        </w:rPr>
        <w:t>() {}</w:t>
      </w:r>
    </w:p>
    <w:p w:rsidR="003048D0" w:rsidRPr="003048D0" w:rsidRDefault="003048D0" w:rsidP="003048D0">
      <w:pPr>
        <w:pStyle w:val="Dclarationdeclasse"/>
        <w:rPr>
          <w:lang w:val="en-US"/>
        </w:rPr>
      </w:pPr>
    </w:p>
    <w:p w:rsidR="003048D0" w:rsidRPr="003048D0" w:rsidRDefault="003048D0" w:rsidP="003048D0">
      <w:pPr>
        <w:pStyle w:val="Dclarationdeclasse"/>
        <w:rPr>
          <w:lang w:val="en-US"/>
        </w:rPr>
      </w:pPr>
      <w:r w:rsidRPr="003048D0">
        <w:rPr>
          <w:lang w:val="en-US"/>
        </w:rPr>
        <w:t xml:space="preserve">  </w:t>
      </w:r>
      <w:r w:rsidRPr="003048D0">
        <w:rPr>
          <w:b/>
          <w:bCs/>
          <w:lang w:val="en-US"/>
        </w:rPr>
        <w:t>bool</w:t>
      </w:r>
      <w:r w:rsidRPr="003048D0">
        <w:rPr>
          <w:lang w:val="en-US"/>
        </w:rPr>
        <w:t xml:space="preserve"> </w:t>
      </w:r>
      <w:r w:rsidRPr="00E665F1">
        <w:rPr>
          <w:rStyle w:val="LienMthode"/>
          <w:lang w:val="en-US"/>
        </w:rPr>
        <w:t>doesRegisterDecl</w:t>
      </w:r>
      <w:r w:rsidRPr="003048D0">
        <w:rPr>
          <w:lang w:val="en-US"/>
        </w:rPr>
        <w:t xml:space="preserve">() </w:t>
      </w:r>
      <w:r w:rsidRPr="003048D0">
        <w:rPr>
          <w:b/>
          <w:bCs/>
          <w:lang w:val="en-US"/>
        </w:rPr>
        <w:t>const</w:t>
      </w:r>
      <w:r w:rsidRPr="003048D0">
        <w:rPr>
          <w:lang w:val="en-US"/>
        </w:rPr>
        <w:t xml:space="preserve"> { </w:t>
      </w:r>
      <w:r w:rsidRPr="003048D0">
        <w:rPr>
          <w:b/>
          <w:bCs/>
          <w:lang w:val="en-US"/>
        </w:rPr>
        <w:t>return</w:t>
      </w:r>
      <w:r w:rsidRPr="003048D0">
        <w:rPr>
          <w:lang w:val="en-US"/>
        </w:rPr>
        <w:t xml:space="preserve"> </w:t>
      </w:r>
      <w:r w:rsidRPr="00E665F1">
        <w:rPr>
          <w:rStyle w:val="LienChamps"/>
          <w:lang w:val="en-US"/>
        </w:rPr>
        <w:t>_doesRegisterDecl</w:t>
      </w:r>
      <w:r w:rsidRPr="003048D0">
        <w:rPr>
          <w:lang w:val="en-US"/>
        </w:rPr>
        <w:t>; }</w:t>
      </w:r>
    </w:p>
    <w:p w:rsidR="003048D0" w:rsidRPr="003048D0" w:rsidRDefault="003048D0" w:rsidP="003048D0">
      <w:pPr>
        <w:pStyle w:val="Dclarationdeclasse"/>
        <w:rPr>
          <w:lang w:val="en-US"/>
        </w:rPr>
      </w:pPr>
      <w:r w:rsidRPr="003048D0">
        <w:rPr>
          <w:lang w:val="en-US"/>
        </w:rPr>
        <w:t xml:space="preserve">  </w:t>
      </w:r>
      <w:r w:rsidRPr="003048D0">
        <w:rPr>
          <w:b/>
          <w:bCs/>
          <w:lang w:val="en-US"/>
        </w:rPr>
        <w:t>virtual</w:t>
      </w:r>
      <w:r w:rsidRPr="003048D0">
        <w:rPr>
          <w:lang w:val="en-US"/>
        </w:rPr>
        <w:t xml:space="preserve"> </w:t>
      </w:r>
      <w:r w:rsidRPr="003048D0">
        <w:rPr>
          <w:b/>
          <w:bCs/>
          <w:lang w:val="en-US"/>
        </w:rPr>
        <w:t>void</w:t>
      </w:r>
      <w:r w:rsidRPr="003048D0">
        <w:rPr>
          <w:lang w:val="en-US"/>
        </w:rPr>
        <w:t xml:space="preserve"> </w:t>
      </w:r>
      <w:r w:rsidRPr="00E665F1">
        <w:rPr>
          <w:rStyle w:val="LienMthode"/>
          <w:lang w:val="en-US"/>
        </w:rPr>
        <w:t>registerDecl</w:t>
      </w:r>
      <w:r w:rsidRPr="003048D0">
        <w:rPr>
          <w:lang w:val="en-US"/>
        </w:rPr>
        <w:t>(</w:t>
      </w:r>
      <w:r w:rsidRPr="003048D0">
        <w:rPr>
          <w:b/>
          <w:bCs/>
          <w:lang w:val="en-US"/>
        </w:rPr>
        <w:t>const</w:t>
      </w:r>
      <w:r w:rsidRPr="003048D0">
        <w:rPr>
          <w:lang w:val="en-US"/>
        </w:rPr>
        <w:t xml:space="preserve"> </w:t>
      </w:r>
      <w:r w:rsidRPr="00E665F1">
        <w:rPr>
          <w:rStyle w:val="LienUnit"/>
          <w:lang w:val="en-US"/>
        </w:rPr>
        <w:t>clang</w:t>
      </w:r>
      <w:r w:rsidRPr="003048D0">
        <w:rPr>
          <w:lang w:val="en-US"/>
        </w:rPr>
        <w:t>::</w:t>
      </w:r>
      <w:r w:rsidRPr="00E665F1">
        <w:rPr>
          <w:rStyle w:val="LienClasseC"/>
          <w:lang w:val="en-US"/>
        </w:rPr>
        <w:t>Decl</w:t>
      </w:r>
      <w:r w:rsidRPr="003048D0">
        <w:rPr>
          <w:lang w:val="en-US"/>
        </w:rPr>
        <w:t>* decl) {}</w:t>
      </w:r>
    </w:p>
    <w:p w:rsidR="003048D0" w:rsidRPr="003048D0" w:rsidRDefault="003048D0" w:rsidP="003048D0">
      <w:pPr>
        <w:pStyle w:val="Dclarationdeclasse"/>
        <w:rPr>
          <w:lang w:val="en-US"/>
        </w:rPr>
      </w:pPr>
      <w:r w:rsidRPr="003048D0">
        <w:rPr>
          <w:lang w:val="en-US"/>
        </w:rPr>
        <w:t xml:space="preserve">  </w:t>
      </w:r>
      <w:r w:rsidRPr="003048D0">
        <w:rPr>
          <w:b/>
          <w:bCs/>
          <w:lang w:val="en-US"/>
        </w:rPr>
        <w:t>virtual</w:t>
      </w:r>
      <w:r w:rsidRPr="003048D0">
        <w:rPr>
          <w:lang w:val="en-US"/>
        </w:rPr>
        <w:t xml:space="preserve"> </w:t>
      </w:r>
      <w:r w:rsidRPr="00E665F1">
        <w:rPr>
          <w:rStyle w:val="LienClasseC"/>
          <w:lang w:val="en-US"/>
        </w:rPr>
        <w:t>VirtualDeclRegistration</w:t>
      </w:r>
      <w:r w:rsidRPr="003048D0">
        <w:rPr>
          <w:lang w:val="en-US"/>
        </w:rPr>
        <w:t xml:space="preserve">* </w:t>
      </w:r>
      <w:r w:rsidRPr="00E665F1">
        <w:rPr>
          <w:rStyle w:val="LienMthode"/>
          <w:lang w:val="en-US"/>
        </w:rPr>
        <w:t>getNameRegistration</w:t>
      </w:r>
      <w:r w:rsidRPr="003048D0">
        <w:rPr>
          <w:lang w:val="en-US"/>
        </w:rPr>
        <w:t xml:space="preserve">() { </w:t>
      </w:r>
      <w:r w:rsidRPr="003048D0">
        <w:rPr>
          <w:b/>
          <w:bCs/>
          <w:lang w:val="en-US"/>
        </w:rPr>
        <w:t>return</w:t>
      </w:r>
      <w:r w:rsidRPr="003048D0">
        <w:rPr>
          <w:lang w:val="en-US"/>
        </w:rPr>
        <w:t xml:space="preserve"> </w:t>
      </w:r>
      <w:r w:rsidRPr="003048D0">
        <w:rPr>
          <w:b/>
          <w:bCs/>
          <w:lang w:val="en-US"/>
        </w:rPr>
        <w:t>this</w:t>
      </w:r>
      <w:r w:rsidRPr="003048D0">
        <w:rPr>
          <w:lang w:val="en-US"/>
        </w:rPr>
        <w:t>; }</w:t>
      </w:r>
    </w:p>
    <w:p w:rsidR="003048D0" w:rsidRPr="005F6067" w:rsidRDefault="003048D0" w:rsidP="003048D0">
      <w:pPr>
        <w:pStyle w:val="Dclarationdeclasse"/>
        <w:rPr>
          <w:lang w:val="en-US"/>
        </w:rPr>
      </w:pPr>
      <w:r w:rsidRPr="005F6067">
        <w:rPr>
          <w:lang w:val="en-US"/>
        </w:rPr>
        <w:t>};</w:t>
      </w:r>
    </w:p>
    <w:p w:rsidR="00467E49" w:rsidRDefault="00467E49" w:rsidP="00467E49">
      <w:pPr>
        <w:pStyle w:val="SectionClasse"/>
        <w:rPr>
          <w:rStyle w:val="LienClasseC"/>
          <w:lang w:val="en-US"/>
        </w:rPr>
      </w:pPr>
      <w:r>
        <w:rPr>
          <w:lang w:val="en-US"/>
        </w:rPr>
        <w:t xml:space="preserve">The class </w:t>
      </w:r>
      <w:r w:rsidRPr="00235877">
        <w:rPr>
          <w:rStyle w:val="LienClasseC"/>
          <w:lang w:val="en-US"/>
        </w:rPr>
        <w:t>Clang_utils</w:t>
      </w:r>
    </w:p>
    <w:p w:rsidR="007B071E" w:rsidRDefault="005F6067" w:rsidP="005F6067">
      <w:pPr>
        <w:rPr>
          <w:lang w:val="en-US"/>
        </w:rPr>
      </w:pPr>
      <w:r>
        <w:rPr>
          <w:lang w:val="en-US"/>
        </w:rPr>
        <w:t xml:space="preserve">The class </w:t>
      </w:r>
      <w:r w:rsidRPr="005F6067">
        <w:rPr>
          <w:rStyle w:val="LienClasseC"/>
          <w:lang w:val="en-US"/>
        </w:rPr>
        <w:t>Clang_utils</w:t>
      </w:r>
      <w:r>
        <w:rPr>
          <w:lang w:val="en-US"/>
        </w:rPr>
        <w:t xml:space="preserve"> defines many utility method</w:t>
      </w:r>
      <w:r w:rsidR="00A13A0F">
        <w:rPr>
          <w:lang w:val="en-US"/>
        </w:rPr>
        <w:t>s</w:t>
      </w:r>
      <w:r w:rsidR="00EE3417">
        <w:rPr>
          <w:lang w:val="en-US"/>
        </w:rPr>
        <w:t xml:space="preserve"> to translate the C++ world into the world of the Intermediate Representation defined by the file “</w:t>
      </w:r>
      <w:proofErr w:type="spellStart"/>
      <w:r w:rsidR="00EE3417" w:rsidRPr="00E665F1">
        <w:rPr>
          <w:rStyle w:val="TexteC"/>
          <w:lang w:val="en-US"/>
        </w:rPr>
        <w:t>intermediate_format.ast</w:t>
      </w:r>
      <w:proofErr w:type="spellEnd"/>
      <w:r w:rsidR="00EE3417">
        <w:rPr>
          <w:lang w:val="en-US"/>
        </w:rPr>
        <w:t xml:space="preserve">”. The unit </w:t>
      </w:r>
      <w:r w:rsidR="00EE3417" w:rsidRPr="00EE3417">
        <w:rPr>
          <w:rStyle w:val="LienUnit"/>
          <w:lang w:val="en-US"/>
        </w:rPr>
        <w:t>ACSL++</w:t>
      </w:r>
      <w:r w:rsidR="00EE3417">
        <w:rPr>
          <w:lang w:val="en-US"/>
        </w:rPr>
        <w:t xml:space="preserve"> and the unit </w:t>
      </w:r>
      <w:proofErr w:type="spellStart"/>
      <w:r w:rsidR="00EE3417" w:rsidRPr="00EE3417">
        <w:rPr>
          <w:rStyle w:val="LienUnit"/>
          <w:lang w:val="en-US"/>
        </w:rPr>
        <w:t>ClangVisitor</w:t>
      </w:r>
      <w:proofErr w:type="spellEnd"/>
      <w:r w:rsidR="00EE3417">
        <w:rPr>
          <w:lang w:val="en-US"/>
        </w:rPr>
        <w:t xml:space="preserve"> make intensive use of such translations. </w:t>
      </w:r>
    </w:p>
    <w:p w:rsidR="007B071E" w:rsidRDefault="007B071E" w:rsidP="005F6067">
      <w:pPr>
        <w:rPr>
          <w:lang w:val="en-US"/>
        </w:rPr>
      </w:pPr>
    </w:p>
    <w:p w:rsidR="005F6067" w:rsidRDefault="00EE3417" w:rsidP="005F6067">
      <w:pPr>
        <w:rPr>
          <w:lang w:val="en-US"/>
        </w:rPr>
      </w:pPr>
      <w:r>
        <w:rPr>
          <w:lang w:val="en-US"/>
        </w:rPr>
        <w:t xml:space="preserve">The main </w:t>
      </w:r>
      <w:r w:rsidR="007B071E">
        <w:rPr>
          <w:lang w:val="en-US"/>
        </w:rPr>
        <w:t>services that our class provides are listed below:</w:t>
      </w:r>
    </w:p>
    <w:p w:rsidR="007B071E" w:rsidRPr="007B071E" w:rsidRDefault="007B071E" w:rsidP="00CC4764">
      <w:pPr>
        <w:pStyle w:val="Paragraphedeliste"/>
        <w:numPr>
          <w:ilvl w:val="0"/>
          <w:numId w:val="17"/>
        </w:numPr>
        <w:rPr>
          <w:lang w:val="en-US"/>
        </w:rPr>
      </w:pPr>
      <w:r w:rsidRPr="007B071E">
        <w:rPr>
          <w:rStyle w:val="LienMthode"/>
          <w:lang w:val="en-US"/>
        </w:rPr>
        <w:t>makeQualifiedName</w:t>
      </w:r>
      <w:r>
        <w:rPr>
          <w:lang w:val="en-US"/>
        </w:rPr>
        <w:t xml:space="preserve"> translates any named declaration (</w:t>
      </w:r>
      <w:r w:rsidRPr="00E665F1">
        <w:rPr>
          <w:rStyle w:val="LienUnit"/>
          <w:lang w:val="en-US"/>
        </w:rPr>
        <w:t>clang</w:t>
      </w:r>
      <w:r w:rsidRPr="00E665F1">
        <w:rPr>
          <w:rStyle w:val="TexteC"/>
          <w:lang w:val="en-US"/>
        </w:rPr>
        <w:t>::</w:t>
      </w:r>
      <w:proofErr w:type="spellStart"/>
      <w:r w:rsidRPr="00E665F1">
        <w:rPr>
          <w:rStyle w:val="LienClasseC"/>
          <w:lang w:val="en-US"/>
        </w:rPr>
        <w:t>NamedDecl</w:t>
      </w:r>
      <w:proofErr w:type="spellEnd"/>
      <w:r>
        <w:rPr>
          <w:lang w:val="en-US"/>
        </w:rPr>
        <w:t>) into a fully qualified named in the world of the Intermediate Representation.</w:t>
      </w:r>
    </w:p>
    <w:p w:rsidR="007B071E" w:rsidRDefault="007B071E" w:rsidP="00CC4764">
      <w:pPr>
        <w:pStyle w:val="Paragraphedeliste"/>
        <w:numPr>
          <w:ilvl w:val="0"/>
          <w:numId w:val="17"/>
        </w:numPr>
        <w:rPr>
          <w:lang w:val="en-US"/>
        </w:rPr>
      </w:pPr>
      <w:r w:rsidRPr="007B071E">
        <w:rPr>
          <w:rStyle w:val="LienMthode"/>
          <w:lang w:val="en-US"/>
        </w:rPr>
        <w:t>makeSignature</w:t>
      </w:r>
      <w:r>
        <w:rPr>
          <w:lang w:val="en-US"/>
        </w:rPr>
        <w:t xml:space="preserve"> translates any function signature (</w:t>
      </w:r>
      <w:r w:rsidRPr="007B071E">
        <w:rPr>
          <w:rStyle w:val="LienUnit"/>
          <w:lang w:val="en-US"/>
        </w:rPr>
        <w:t>clang</w:t>
      </w:r>
      <w:r w:rsidRPr="007B071E">
        <w:rPr>
          <w:rStyle w:val="TexteC"/>
          <w:lang w:val="en-US"/>
        </w:rPr>
        <w:t>::</w:t>
      </w:r>
      <w:proofErr w:type="spellStart"/>
      <w:r w:rsidRPr="007B071E">
        <w:rPr>
          <w:rStyle w:val="LienClasseC"/>
          <w:lang w:val="en-US"/>
        </w:rPr>
        <w:t>FunctionDecl</w:t>
      </w:r>
      <w:proofErr w:type="spellEnd"/>
      <w:r>
        <w:rPr>
          <w:lang w:val="en-US"/>
        </w:rPr>
        <w:t>) into a signature in the world of the Intermediate Representation.</w:t>
      </w:r>
    </w:p>
    <w:p w:rsidR="00BE1799" w:rsidRDefault="00BE1799" w:rsidP="00CC4764">
      <w:pPr>
        <w:pStyle w:val="Paragraphedeliste"/>
        <w:numPr>
          <w:ilvl w:val="0"/>
          <w:numId w:val="17"/>
        </w:numPr>
        <w:rPr>
          <w:lang w:val="en-US"/>
        </w:rPr>
      </w:pPr>
      <w:r w:rsidRPr="007B071E">
        <w:rPr>
          <w:rStyle w:val="LienMthode"/>
          <w:lang w:val="en-US"/>
        </w:rPr>
        <w:t>makeType</w:t>
      </w:r>
      <w:r>
        <w:rPr>
          <w:lang w:val="en-US"/>
        </w:rPr>
        <w:t xml:space="preserve"> (and </w:t>
      </w:r>
      <w:r w:rsidRPr="007B071E">
        <w:rPr>
          <w:rStyle w:val="LienMthode"/>
          <w:lang w:val="en-US"/>
        </w:rPr>
        <w:t>makePlainType</w:t>
      </w:r>
      <w:r>
        <w:rPr>
          <w:lang w:val="en-US"/>
        </w:rPr>
        <w:t>) translates any C++ type (</w:t>
      </w:r>
      <w:r w:rsidRPr="00BD4340">
        <w:rPr>
          <w:rStyle w:val="LienUnit"/>
          <w:lang w:val="en-US"/>
        </w:rPr>
        <w:t>clang</w:t>
      </w:r>
      <w:r w:rsidRPr="00BD4340">
        <w:rPr>
          <w:rStyle w:val="TexteC"/>
          <w:lang w:val="en-US"/>
        </w:rPr>
        <w:t>::</w:t>
      </w:r>
      <w:proofErr w:type="spellStart"/>
      <w:r w:rsidRPr="007B071E">
        <w:rPr>
          <w:rStyle w:val="LienClasseC"/>
          <w:lang w:val="en-US"/>
        </w:rPr>
        <w:t>QualType</w:t>
      </w:r>
      <w:proofErr w:type="spellEnd"/>
      <w:r>
        <w:rPr>
          <w:lang w:val="en-US"/>
        </w:rPr>
        <w:t xml:space="preserve"> and </w:t>
      </w:r>
      <w:r w:rsidRPr="00BD4340">
        <w:rPr>
          <w:rStyle w:val="LienUnit"/>
          <w:lang w:val="en-US"/>
        </w:rPr>
        <w:t>clang</w:t>
      </w:r>
      <w:r w:rsidRPr="00BD4340">
        <w:rPr>
          <w:rStyle w:val="TexteC"/>
          <w:lang w:val="en-US"/>
        </w:rPr>
        <w:t>::</w:t>
      </w:r>
      <w:r w:rsidRPr="00BD4340">
        <w:rPr>
          <w:rStyle w:val="LienClasseC"/>
          <w:lang w:val="en-US"/>
        </w:rPr>
        <w:t>Type</w:t>
      </w:r>
      <w:r>
        <w:rPr>
          <w:lang w:val="en-US"/>
        </w:rPr>
        <w:t>) into a type in the world of the Intermediate Representation in the C++ construction world.</w:t>
      </w:r>
    </w:p>
    <w:p w:rsidR="007B071E" w:rsidRDefault="007B071E" w:rsidP="00CC4764">
      <w:pPr>
        <w:pStyle w:val="Paragraphedeliste"/>
        <w:numPr>
          <w:ilvl w:val="0"/>
          <w:numId w:val="17"/>
        </w:numPr>
        <w:rPr>
          <w:lang w:val="en-US"/>
        </w:rPr>
      </w:pPr>
      <w:r w:rsidRPr="007B071E">
        <w:rPr>
          <w:rStyle w:val="LienMthode"/>
          <w:lang w:val="en-US"/>
        </w:rPr>
        <w:t>make</w:t>
      </w:r>
      <w:r w:rsidR="00BE1799">
        <w:rPr>
          <w:rStyle w:val="LienMthode"/>
          <w:lang w:val="en-US"/>
        </w:rPr>
        <w:t>Logic</w:t>
      </w:r>
      <w:r w:rsidRPr="007B071E">
        <w:rPr>
          <w:rStyle w:val="LienMthode"/>
          <w:lang w:val="en-US"/>
        </w:rPr>
        <w:t>Type</w:t>
      </w:r>
      <w:r>
        <w:rPr>
          <w:lang w:val="en-US"/>
        </w:rPr>
        <w:t xml:space="preserve"> (and </w:t>
      </w:r>
      <w:r w:rsidRPr="007B071E">
        <w:rPr>
          <w:rStyle w:val="LienMthode"/>
          <w:lang w:val="en-US"/>
        </w:rPr>
        <w:t>makePlainType</w:t>
      </w:r>
      <w:r>
        <w:rPr>
          <w:lang w:val="en-US"/>
        </w:rPr>
        <w:t>) translates any C++ type (</w:t>
      </w:r>
      <w:r w:rsidRPr="00BD4340">
        <w:rPr>
          <w:rStyle w:val="LienUnit"/>
          <w:lang w:val="en-US"/>
        </w:rPr>
        <w:t>clang</w:t>
      </w:r>
      <w:r w:rsidRPr="00BD4340">
        <w:rPr>
          <w:rStyle w:val="TexteC"/>
          <w:lang w:val="en-US"/>
        </w:rPr>
        <w:t>::</w:t>
      </w:r>
      <w:r w:rsidRPr="00BD4340">
        <w:rPr>
          <w:rStyle w:val="LienClasseC"/>
          <w:lang w:val="en-US"/>
        </w:rPr>
        <w:t>Type</w:t>
      </w:r>
      <w:r>
        <w:rPr>
          <w:lang w:val="en-US"/>
        </w:rPr>
        <w:t>)</w:t>
      </w:r>
      <w:r w:rsidR="00BD4340">
        <w:rPr>
          <w:lang w:val="en-US"/>
        </w:rPr>
        <w:t xml:space="preserve"> into a type in the world of the Intermediate Representation</w:t>
      </w:r>
      <w:r w:rsidR="00BE1799">
        <w:rPr>
          <w:lang w:val="en-US"/>
        </w:rPr>
        <w:t xml:space="preserve"> in the </w:t>
      </w:r>
      <w:r w:rsidR="00A35247">
        <w:rPr>
          <w:lang w:val="en-US"/>
        </w:rPr>
        <w:t>logic</w:t>
      </w:r>
      <w:r w:rsidR="00BE1799">
        <w:rPr>
          <w:lang w:val="en-US"/>
        </w:rPr>
        <w:t xml:space="preserve"> world</w:t>
      </w:r>
      <w:r w:rsidR="00BD4340">
        <w:rPr>
          <w:lang w:val="en-US"/>
        </w:rPr>
        <w:t>.</w:t>
      </w:r>
    </w:p>
    <w:p w:rsidR="00BD4340" w:rsidRDefault="00BD4340" w:rsidP="00CC4764">
      <w:pPr>
        <w:pStyle w:val="Paragraphedeliste"/>
        <w:numPr>
          <w:ilvl w:val="0"/>
          <w:numId w:val="17"/>
        </w:numPr>
        <w:rPr>
          <w:lang w:val="en-US"/>
        </w:rPr>
      </w:pPr>
      <w:r w:rsidRPr="00BD4340">
        <w:rPr>
          <w:rStyle w:val="LienMthode"/>
          <w:lang w:val="en-US"/>
        </w:rPr>
        <w:t>retrieveTypeOfField</w:t>
      </w:r>
      <w:r>
        <w:rPr>
          <w:lang w:val="en-US"/>
        </w:rPr>
        <w:t xml:space="preserve"> returns the offset in the logic world of </w:t>
      </w:r>
      <w:r w:rsidRPr="00BD4340">
        <w:rPr>
          <w:rStyle w:val="LienUnit"/>
          <w:lang w:val="en-US"/>
        </w:rPr>
        <w:t>ACSL++</w:t>
      </w:r>
      <w:r>
        <w:rPr>
          <w:lang w:val="en-US"/>
        </w:rPr>
        <w:t xml:space="preserve"> of a field name in a record. This method takes care about inheritance.</w:t>
      </w:r>
    </w:p>
    <w:p w:rsidR="00462B48" w:rsidRDefault="00462B48" w:rsidP="00CC4764">
      <w:pPr>
        <w:pStyle w:val="Paragraphedeliste"/>
        <w:numPr>
          <w:ilvl w:val="0"/>
          <w:numId w:val="17"/>
        </w:numPr>
        <w:rPr>
          <w:lang w:val="en-US"/>
        </w:rPr>
      </w:pPr>
      <w:r>
        <w:rPr>
          <w:rStyle w:val="LienMthode"/>
          <w:lang w:val="en-US"/>
        </w:rPr>
        <w:t>getTemplateExtension</w:t>
      </w:r>
      <w:r>
        <w:rPr>
          <w:lang w:val="en-US"/>
        </w:rPr>
        <w:t xml:space="preserve"> translates the instantiation of templates (functions, methods, classes) into the Intermediate Representation.</w:t>
      </w:r>
    </w:p>
    <w:p w:rsidR="00BD4340" w:rsidRDefault="00BD4340" w:rsidP="00BD4340">
      <w:pPr>
        <w:rPr>
          <w:lang w:val="en-US"/>
        </w:rPr>
      </w:pPr>
    </w:p>
    <w:p w:rsidR="00C906AD" w:rsidRDefault="00BD4340" w:rsidP="00FC673C">
      <w:pPr>
        <w:rPr>
          <w:lang w:val="en-US"/>
        </w:rPr>
      </w:pPr>
      <w:r>
        <w:rPr>
          <w:lang w:val="en-US"/>
        </w:rPr>
        <w:t>For that, the user of our class should give some information that is updated during the visit of the clang/AST.</w:t>
      </w:r>
    </w:p>
    <w:p w:rsidR="00C906AD" w:rsidRDefault="00EE4642" w:rsidP="00FC673C">
      <w:pPr>
        <w:rPr>
          <w:lang w:val="en-US"/>
        </w:rPr>
      </w:pPr>
      <w:r>
        <w:rPr>
          <w:lang w:val="en-US"/>
        </w:rPr>
        <w:t xml:space="preserve">Initially </w:t>
      </w:r>
      <w:r w:rsidR="00C255BC">
        <w:rPr>
          <w:lang w:val="en-US"/>
        </w:rPr>
        <w:t>he/she</w:t>
      </w:r>
      <w:r>
        <w:rPr>
          <w:lang w:val="en-US"/>
        </w:rPr>
        <w:t xml:space="preserve"> should provide the </w:t>
      </w:r>
      <w:r w:rsidRPr="00EE4642">
        <w:rPr>
          <w:rStyle w:val="LienUnit"/>
          <w:lang w:val="en-US"/>
        </w:rPr>
        <w:t>clang</w:t>
      </w:r>
      <w:r w:rsidRPr="00EE4642">
        <w:rPr>
          <w:lang w:val="en-US"/>
        </w:rPr>
        <w:t>::</w:t>
      </w:r>
      <w:proofErr w:type="spellStart"/>
      <w:r w:rsidRPr="00EE4642">
        <w:rPr>
          <w:rStyle w:val="LienClasseC"/>
          <w:lang w:val="en-US"/>
        </w:rPr>
        <w:t>ASTContext</w:t>
      </w:r>
      <w:proofErr w:type="spellEnd"/>
      <w:r>
        <w:rPr>
          <w:lang w:val="en-US"/>
        </w:rPr>
        <w:t xml:space="preserve"> that is </w:t>
      </w:r>
      <w:r w:rsidR="00DB45CD">
        <w:rPr>
          <w:lang w:val="en-US"/>
        </w:rPr>
        <w:t>our</w:t>
      </w:r>
      <w:r>
        <w:rPr>
          <w:lang w:val="en-US"/>
        </w:rPr>
        <w:t xml:space="preserve"> entry point in the clang </w:t>
      </w:r>
      <w:r w:rsidRPr="00C81037">
        <w:rPr>
          <w:lang w:val="en-US"/>
        </w:rPr>
        <w:t>AST</w:t>
      </w:r>
      <w:r>
        <w:rPr>
          <w:lang w:val="en-US"/>
        </w:rPr>
        <w:t>.</w:t>
      </w:r>
    </w:p>
    <w:p w:rsidR="00BD4340" w:rsidRDefault="00C255BC" w:rsidP="00FC673C">
      <w:pPr>
        <w:rPr>
          <w:lang w:val="en-US"/>
        </w:rPr>
      </w:pPr>
      <w:r>
        <w:rPr>
          <w:lang w:val="en-US"/>
        </w:rPr>
        <w:t xml:space="preserve">Then he/she is likely to provide the current scope as a </w:t>
      </w:r>
      <w:r w:rsidRPr="00C255BC">
        <w:rPr>
          <w:rStyle w:val="LienUnit"/>
          <w:lang w:val="en-US"/>
        </w:rPr>
        <w:t>clang</w:t>
      </w:r>
      <w:r w:rsidRPr="00C255BC">
        <w:rPr>
          <w:rStyle w:val="TexteC"/>
          <w:lang w:val="en-US"/>
        </w:rPr>
        <w:t>::</w:t>
      </w:r>
      <w:proofErr w:type="spellStart"/>
      <w:r w:rsidRPr="00C255BC">
        <w:rPr>
          <w:rStyle w:val="LienClasseC"/>
          <w:lang w:val="en-US"/>
        </w:rPr>
        <w:t>DeclContext</w:t>
      </w:r>
      <w:proofErr w:type="spellEnd"/>
      <w:r>
        <w:rPr>
          <w:lang w:val="en-US"/>
        </w:rPr>
        <w:t xml:space="preserve">. This is the case </w:t>
      </w:r>
      <w:r w:rsidR="00FC673C">
        <w:rPr>
          <w:lang w:val="en-US"/>
        </w:rPr>
        <w:t xml:space="preserve">to activate the logical dictionary </w:t>
      </w:r>
      <w:r w:rsidR="00FC673C" w:rsidRPr="00FC673C">
        <w:rPr>
          <w:rStyle w:val="LienChamps"/>
          <w:lang w:val="en-US"/>
        </w:rPr>
        <w:t>_acslContext</w:t>
      </w:r>
      <w:r w:rsidR="00FC673C">
        <w:rPr>
          <w:lang w:val="en-US"/>
        </w:rPr>
        <w:t xml:space="preserve"> of type </w:t>
      </w:r>
      <w:r w:rsidR="00FC673C" w:rsidRPr="00FC673C">
        <w:rPr>
          <w:rStyle w:val="LienClasseC"/>
          <w:lang w:val="en-US"/>
        </w:rPr>
        <w:t>GlobalContext</w:t>
      </w:r>
      <w:r w:rsidR="00FC673C">
        <w:rPr>
          <w:lang w:val="en-US"/>
        </w:rPr>
        <w:t xml:space="preserve">. This is also the case to give the meaning of a name through the method </w:t>
      </w:r>
      <w:r w:rsidR="00FC673C" w:rsidRPr="00FC673C">
        <w:rPr>
          <w:rStyle w:val="LienMthode"/>
          <w:lang w:val="en-US"/>
        </w:rPr>
        <w:t>makeQualifiedName</w:t>
      </w:r>
      <w:r w:rsidR="00FC673C" w:rsidRPr="00FC673C">
        <w:rPr>
          <w:rStyle w:val="TexteC"/>
          <w:lang w:val="en-US"/>
        </w:rPr>
        <w:t>(</w:t>
      </w:r>
      <w:r w:rsidR="00FC673C" w:rsidRPr="00FC673C">
        <w:rPr>
          <w:rStyle w:val="TexteC"/>
          <w:b/>
          <w:lang w:val="en-US"/>
        </w:rPr>
        <w:t>const</w:t>
      </w:r>
      <w:r w:rsidR="00FC673C" w:rsidRPr="00FC673C">
        <w:rPr>
          <w:rStyle w:val="TexteC"/>
          <w:lang w:val="en-US"/>
        </w:rPr>
        <w:t xml:space="preserve"> </w:t>
      </w:r>
      <w:r w:rsidR="00FC673C" w:rsidRPr="002C0DC3">
        <w:rPr>
          <w:rStyle w:val="LienUnit"/>
          <w:lang w:val="en-US"/>
        </w:rPr>
        <w:t>clang</w:t>
      </w:r>
      <w:r w:rsidR="00FC673C" w:rsidRPr="00FC673C">
        <w:rPr>
          <w:rStyle w:val="TexteC"/>
          <w:lang w:val="en-US"/>
        </w:rPr>
        <w:t>::</w:t>
      </w:r>
      <w:proofErr w:type="spellStart"/>
      <w:r w:rsidR="00FC673C" w:rsidRPr="002C0DC3">
        <w:rPr>
          <w:rStyle w:val="LienClasseC"/>
          <w:lang w:val="en-US"/>
        </w:rPr>
        <w:t>DeclContext</w:t>
      </w:r>
      <w:proofErr w:type="spellEnd"/>
      <w:r w:rsidR="00FC673C" w:rsidRPr="00FC673C">
        <w:rPr>
          <w:rStyle w:val="TexteC"/>
          <w:lang w:val="en-US"/>
        </w:rPr>
        <w:t>*</w:t>
      </w:r>
      <w:r w:rsidR="00FC673C">
        <w:rPr>
          <w:rStyle w:val="TexteC"/>
          <w:lang w:val="en-US"/>
        </w:rPr>
        <w:t xml:space="preserve"> context</w:t>
      </w:r>
      <w:r w:rsidR="00FC673C" w:rsidRPr="00FC673C">
        <w:rPr>
          <w:rStyle w:val="TexteC"/>
          <w:lang w:val="en-US"/>
        </w:rPr>
        <w:t xml:space="preserve">, </w:t>
      </w:r>
      <w:r w:rsidR="00FC673C" w:rsidRPr="00FC673C">
        <w:rPr>
          <w:rStyle w:val="TexteC"/>
          <w:b/>
          <w:lang w:val="en-US"/>
        </w:rPr>
        <w:t>const</w:t>
      </w:r>
      <w:r w:rsidR="00FC673C" w:rsidRPr="00FC673C">
        <w:rPr>
          <w:rStyle w:val="TexteC"/>
          <w:lang w:val="en-US"/>
        </w:rPr>
        <w:t xml:space="preserve"> </w:t>
      </w:r>
      <w:r w:rsidR="00FC673C" w:rsidRPr="00FC673C">
        <w:rPr>
          <w:rStyle w:val="TexteC"/>
          <w:b/>
          <w:lang w:val="en-US"/>
        </w:rPr>
        <w:t>char</w:t>
      </w:r>
      <w:r w:rsidR="00FC673C" w:rsidRPr="00FC673C">
        <w:rPr>
          <w:rStyle w:val="TexteC"/>
          <w:lang w:val="en-US"/>
        </w:rPr>
        <w:t>*</w:t>
      </w:r>
      <w:r w:rsidR="00FC673C">
        <w:rPr>
          <w:rStyle w:val="TexteC"/>
          <w:lang w:val="en-US"/>
        </w:rPr>
        <w:t xml:space="preserve"> name,</w:t>
      </w:r>
      <w:r w:rsidR="00FC673C" w:rsidRPr="00FC673C">
        <w:rPr>
          <w:rStyle w:val="TexteC"/>
          <w:lang w:val="en-US"/>
        </w:rPr>
        <w:t xml:space="preserve"> </w:t>
      </w:r>
      <w:r w:rsidR="00FC673C" w:rsidRPr="00FC673C">
        <w:rPr>
          <w:rStyle w:val="TexteC"/>
          <w:b/>
          <w:lang w:val="en-US"/>
        </w:rPr>
        <w:t>const</w:t>
      </w:r>
      <w:r w:rsidR="00FC673C" w:rsidRPr="00FC673C">
        <w:rPr>
          <w:rStyle w:val="TexteC"/>
          <w:lang w:val="en-US"/>
        </w:rPr>
        <w:t xml:space="preserve"> </w:t>
      </w:r>
      <w:r w:rsidR="00FC673C" w:rsidRPr="00FC673C">
        <w:rPr>
          <w:rStyle w:val="LienUnit"/>
          <w:lang w:val="en-US"/>
        </w:rPr>
        <w:t>clang</w:t>
      </w:r>
      <w:r w:rsidR="00FC673C" w:rsidRPr="00FC673C">
        <w:rPr>
          <w:rStyle w:val="TexteC"/>
          <w:lang w:val="en-US"/>
        </w:rPr>
        <w:t>::</w:t>
      </w:r>
      <w:proofErr w:type="spellStart"/>
      <w:r w:rsidR="00FC673C" w:rsidRPr="00FC673C">
        <w:rPr>
          <w:rStyle w:val="LienClasseC"/>
          <w:lang w:val="en-US"/>
        </w:rPr>
        <w:t>NamedDecl</w:t>
      </w:r>
      <w:proofErr w:type="spellEnd"/>
      <w:r w:rsidR="00FC673C" w:rsidRPr="00FC673C">
        <w:rPr>
          <w:rStyle w:val="TexteC"/>
          <w:lang w:val="en-US"/>
        </w:rPr>
        <w:t>* decl=</w:t>
      </w:r>
      <w:r w:rsidR="00FC673C" w:rsidRPr="00FC673C">
        <w:rPr>
          <w:rStyle w:val="TexteC"/>
          <w:b/>
          <w:lang w:val="en-US"/>
        </w:rPr>
        <w:t>nullptr</w:t>
      </w:r>
      <w:r w:rsidR="00FC673C" w:rsidRPr="00FC673C">
        <w:rPr>
          <w:rStyle w:val="TexteC"/>
          <w:lang w:val="en-US"/>
        </w:rPr>
        <w:t xml:space="preserve">, </w:t>
      </w:r>
      <w:r w:rsidR="00FC673C" w:rsidRPr="00FC673C">
        <w:rPr>
          <w:rStyle w:val="LienType"/>
          <w:lang w:val="en-US"/>
        </w:rPr>
        <w:t>tkind</w:t>
      </w:r>
      <w:r w:rsidR="00FC673C" w:rsidRPr="00FC673C">
        <w:rPr>
          <w:rStyle w:val="TexteC"/>
          <w:lang w:val="en-US"/>
        </w:rPr>
        <w:t>* templateParameters=</w:t>
      </w:r>
      <w:r w:rsidR="00FC673C" w:rsidRPr="00FC673C">
        <w:rPr>
          <w:rStyle w:val="TexteC"/>
          <w:b/>
          <w:lang w:val="en-US"/>
        </w:rPr>
        <w:t>nullptr</w:t>
      </w:r>
      <w:r w:rsidR="00FC673C" w:rsidRPr="00FC673C">
        <w:rPr>
          <w:rStyle w:val="TexteC"/>
          <w:lang w:val="en-US"/>
        </w:rPr>
        <w:t>)</w:t>
      </w:r>
      <w:r w:rsidR="00FC673C">
        <w:rPr>
          <w:lang w:val="en-US"/>
        </w:rPr>
        <w:t>.</w:t>
      </w:r>
    </w:p>
    <w:p w:rsidR="00C906AD" w:rsidRDefault="00C906AD" w:rsidP="00FC673C">
      <w:pPr>
        <w:rPr>
          <w:lang w:val="en-US"/>
        </w:rPr>
      </w:pPr>
      <w:r>
        <w:rPr>
          <w:lang w:val="en-US"/>
        </w:rPr>
        <w:t>The user has also to maintain the current template instantiation context that is simply a stack of instance arguments associated to their template classes/methods.</w:t>
      </w:r>
      <w:r w:rsidR="00105F36">
        <w:rPr>
          <w:lang w:val="en-US"/>
        </w:rPr>
        <w:t xml:space="preserve"> The field </w:t>
      </w:r>
      <w:r w:rsidR="00105F36" w:rsidRPr="00105F36">
        <w:rPr>
          <w:rStyle w:val="LienChamps"/>
          <w:lang w:val="en-US"/>
        </w:rPr>
        <w:t>_defaultTemplateInstances</w:t>
      </w:r>
      <w:r w:rsidR="00105F36">
        <w:rPr>
          <w:lang w:val="en-US"/>
        </w:rPr>
        <w:t xml:space="preserve"> is required, because during the visit, we are likely to encounter the template declaration without any instance arguments, these ones </w:t>
      </w:r>
      <w:r w:rsidR="00410FF6">
        <w:rPr>
          <w:lang w:val="en-US"/>
        </w:rPr>
        <w:t>sometimes being</w:t>
      </w:r>
      <w:r w:rsidR="00105F36">
        <w:rPr>
          <w:lang w:val="en-US"/>
        </w:rPr>
        <w:t xml:space="preserve"> implicit in the clang and/or the annotation context. </w:t>
      </w:r>
      <w:r w:rsidR="00EE0B2C">
        <w:rPr>
          <w:lang w:val="en-US"/>
        </w:rPr>
        <w:t xml:space="preserve">In the generation of the Intermediate Representation translation, we have to explicit these arguments and find the right ones in </w:t>
      </w:r>
      <w:r w:rsidR="00623D22">
        <w:rPr>
          <w:lang w:val="en-US"/>
        </w:rPr>
        <w:t xml:space="preserve">our </w:t>
      </w:r>
      <w:r w:rsidR="00EE0B2C">
        <w:rPr>
          <w:lang w:val="en-US"/>
        </w:rPr>
        <w:t>stack</w:t>
      </w:r>
      <w:r w:rsidR="00623D22">
        <w:rPr>
          <w:lang w:val="en-US"/>
        </w:rPr>
        <w:t xml:space="preserve"> </w:t>
      </w:r>
      <w:r w:rsidR="00623D22" w:rsidRPr="00105F36">
        <w:rPr>
          <w:rStyle w:val="LienChamps"/>
          <w:lang w:val="en-US"/>
        </w:rPr>
        <w:t>_defaultTemplateInstances</w:t>
      </w:r>
      <w:r w:rsidR="00EE0B2C">
        <w:rPr>
          <w:lang w:val="en-US"/>
        </w:rPr>
        <w:t>.</w:t>
      </w:r>
      <w:r w:rsidR="00623D22">
        <w:rPr>
          <w:lang w:val="en-US"/>
        </w:rPr>
        <w:t xml:space="preserve"> </w:t>
      </w:r>
      <w:r w:rsidR="00A32423">
        <w:rPr>
          <w:lang w:val="en-US"/>
        </w:rPr>
        <w:t>For the user, t</w:t>
      </w:r>
      <w:r w:rsidR="00105F36">
        <w:rPr>
          <w:lang w:val="en-US"/>
        </w:rPr>
        <w:t xml:space="preserve">he maintenance actions simply consist in calling the methods </w:t>
      </w:r>
      <w:r w:rsidR="00105F36" w:rsidRPr="00105F36">
        <w:rPr>
          <w:rStyle w:val="LienMthode"/>
          <w:lang w:val="en-US"/>
        </w:rPr>
        <w:t>pushTemplateInstance</w:t>
      </w:r>
      <w:r w:rsidR="00105F36">
        <w:rPr>
          <w:lang w:val="en-US"/>
        </w:rPr>
        <w:t xml:space="preserve"> / </w:t>
      </w:r>
      <w:r w:rsidR="00105F36" w:rsidRPr="00105F36">
        <w:rPr>
          <w:rStyle w:val="LienMthode"/>
          <w:lang w:val="en-US"/>
        </w:rPr>
        <w:t>popTemplateInstance</w:t>
      </w:r>
      <w:r w:rsidR="00105F36">
        <w:rPr>
          <w:lang w:val="en-US"/>
        </w:rPr>
        <w:t>, each time we start / end the visit of an instance.</w:t>
      </w:r>
    </w:p>
    <w:p w:rsidR="002C0DC3" w:rsidRDefault="002C0DC3" w:rsidP="00FC673C">
      <w:pPr>
        <w:rPr>
          <w:lang w:val="en-US"/>
        </w:rPr>
      </w:pPr>
    </w:p>
    <w:p w:rsidR="002C0DC3" w:rsidRDefault="002C0DC3" w:rsidP="00FC673C">
      <w:pPr>
        <w:rPr>
          <w:lang w:val="en-US"/>
        </w:rPr>
      </w:pPr>
      <w:r>
        <w:rPr>
          <w:lang w:val="en-US"/>
        </w:rPr>
        <w:t xml:space="preserve">Our class internally </w:t>
      </w:r>
      <w:r w:rsidR="00C71951">
        <w:rPr>
          <w:lang w:val="en-US"/>
        </w:rPr>
        <w:t xml:space="preserve">manages </w:t>
      </w:r>
      <w:r>
        <w:rPr>
          <w:lang w:val="en-US"/>
        </w:rPr>
        <w:t xml:space="preserve">all other information. </w:t>
      </w:r>
      <w:r w:rsidR="00C71951">
        <w:rPr>
          <w:lang w:val="en-US"/>
        </w:rPr>
        <w:t xml:space="preserve">It handles the anonymous declarations by giving them a unique name (see the </w:t>
      </w:r>
      <w:proofErr w:type="gramStart"/>
      <w:r w:rsidR="00C71951">
        <w:rPr>
          <w:lang w:val="en-US"/>
        </w:rPr>
        <w:t>fields</w:t>
      </w:r>
      <w:proofErr w:type="gramEnd"/>
      <w:r w:rsidR="00C71951">
        <w:rPr>
          <w:lang w:val="en-US"/>
        </w:rPr>
        <w:t xml:space="preserve"> </w:t>
      </w:r>
      <w:r w:rsidR="00C71951" w:rsidRPr="00C71951">
        <w:rPr>
          <w:rStyle w:val="LienChamps"/>
          <w:lang w:val="en-US"/>
        </w:rPr>
        <w:t>_anonymousIdent</w:t>
      </w:r>
      <w:r w:rsidR="00C71951">
        <w:rPr>
          <w:lang w:val="en-US"/>
        </w:rPr>
        <w:t xml:space="preserve"> and </w:t>
      </w:r>
      <w:r w:rsidR="00C71951" w:rsidRPr="00C71951">
        <w:rPr>
          <w:rStyle w:val="LienChamps"/>
          <w:lang w:val="en-US"/>
        </w:rPr>
        <w:t>_anonymousMap</w:t>
      </w:r>
      <w:r w:rsidR="00C71951">
        <w:rPr>
          <w:lang w:val="en-US"/>
        </w:rPr>
        <w:t xml:space="preserve">) for the Intermediate Representation. </w:t>
      </w:r>
    </w:p>
    <w:p w:rsidR="00C255BC" w:rsidRDefault="00C255BC" w:rsidP="00BD4340">
      <w:pPr>
        <w:rPr>
          <w:lang w:val="en-US"/>
        </w:rPr>
      </w:pPr>
    </w:p>
    <w:p w:rsidR="008334B5" w:rsidRDefault="008334B5" w:rsidP="008334B5">
      <w:pPr>
        <w:rPr>
          <w:lang w:val="en-US"/>
        </w:rPr>
      </w:pPr>
      <w:r>
        <w:rPr>
          <w:lang w:val="en-US"/>
        </w:rPr>
        <w:t xml:space="preserve">The class environment of </w:t>
      </w:r>
      <w:r>
        <w:rPr>
          <w:rStyle w:val="LienClasseC"/>
          <w:lang w:val="en-US"/>
        </w:rPr>
        <w:t>Clang_utils</w:t>
      </w:r>
      <w:r>
        <w:rPr>
          <w:lang w:val="en-US"/>
        </w:rPr>
        <w:t xml:space="preserve"> is defined on the schema below:</w:t>
      </w:r>
    </w:p>
    <w:p w:rsidR="008334B5" w:rsidRPr="00BD4340" w:rsidRDefault="00220415" w:rsidP="00191C8D">
      <w:pPr>
        <w:jc w:val="center"/>
        <w:rPr>
          <w:lang w:val="en-US"/>
        </w:rPr>
      </w:pPr>
      <w:r>
        <w:rPr>
          <w:noProof/>
        </w:rPr>
        <w:drawing>
          <wp:inline distT="0" distB="0" distL="0" distR="0">
            <wp:extent cx="6353175" cy="2466975"/>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53175" cy="2466975"/>
                    </a:xfrm>
                    <a:prstGeom prst="rect">
                      <a:avLst/>
                    </a:prstGeom>
                    <a:noFill/>
                    <a:ln>
                      <a:noFill/>
                    </a:ln>
                  </pic:spPr>
                </pic:pic>
              </a:graphicData>
            </a:graphic>
          </wp:inline>
        </w:drawing>
      </w:r>
    </w:p>
    <w:p w:rsidR="001F57E6" w:rsidRDefault="001F57E6" w:rsidP="001F57E6">
      <w:pPr>
        <w:pStyle w:val="SectionChamps"/>
        <w:rPr>
          <w:rStyle w:val="LienClasseC"/>
          <w:lang w:val="en-US"/>
        </w:rPr>
      </w:pPr>
      <w:r>
        <w:rPr>
          <w:lang w:val="en-US"/>
        </w:rPr>
        <w:lastRenderedPageBreak/>
        <w:t xml:space="preserve">Fields of the class </w:t>
      </w:r>
      <w:r w:rsidRPr="00235877">
        <w:rPr>
          <w:rStyle w:val="LienClasseC"/>
          <w:lang w:val="en-US"/>
        </w:rPr>
        <w:t>Clang_utils</w:t>
      </w:r>
    </w:p>
    <w:p w:rsidR="001F57E6" w:rsidRDefault="001F57E6" w:rsidP="001F57E6">
      <w:pPr>
        <w:pStyle w:val="EntteChamps"/>
        <w:rPr>
          <w:lang w:val="en-US"/>
        </w:rPr>
      </w:pPr>
      <w:r w:rsidRPr="00354FBF">
        <w:rPr>
          <w:b/>
          <w:lang w:val="en-US"/>
        </w:rPr>
        <w:t>mutable</w:t>
      </w:r>
      <w:r w:rsidRPr="00354FBF">
        <w:rPr>
          <w:lang w:val="en-US"/>
        </w:rPr>
        <w:t xml:space="preserve"> </w:t>
      </w:r>
      <w:r w:rsidRPr="00354FBF">
        <w:rPr>
          <w:b/>
          <w:bCs/>
          <w:lang w:val="en-US"/>
        </w:rPr>
        <w:t>int</w:t>
      </w:r>
      <w:r w:rsidRPr="00354FBF">
        <w:rPr>
          <w:lang w:val="en-US"/>
        </w:rPr>
        <w:t xml:space="preserve"> </w:t>
      </w:r>
      <w:r w:rsidRPr="00E665F1">
        <w:rPr>
          <w:rStyle w:val="DfinitionChamps"/>
          <w:lang w:val="en-US"/>
        </w:rPr>
        <w:t>_anonymousIdent</w:t>
      </w:r>
      <w:r w:rsidRPr="00354FBF">
        <w:rPr>
          <w:lang w:val="en-US"/>
        </w:rPr>
        <w:t>;</w:t>
      </w:r>
    </w:p>
    <w:p w:rsidR="009D1448" w:rsidRDefault="00217E11" w:rsidP="001F57E6">
      <w:pPr>
        <w:pStyle w:val="NormalDef"/>
        <w:rPr>
          <w:lang w:val="en-US"/>
        </w:rPr>
      </w:pPr>
      <w:r>
        <w:rPr>
          <w:lang w:val="en-US"/>
        </w:rPr>
        <w:t xml:space="preserve">To manage anonymous </w:t>
      </w:r>
      <w:r>
        <w:rPr>
          <w:rStyle w:val="TexteC"/>
          <w:b/>
          <w:lang w:val="en-US"/>
        </w:rPr>
        <w:t>namespace</w:t>
      </w:r>
      <w:r>
        <w:rPr>
          <w:lang w:val="en-US"/>
        </w:rPr>
        <w:t xml:space="preserve">, anonymous </w:t>
      </w:r>
      <w:r w:rsidRPr="00217E11">
        <w:rPr>
          <w:rStyle w:val="TexteC"/>
          <w:b/>
          <w:lang w:val="en-US"/>
        </w:rPr>
        <w:t>struct</w:t>
      </w:r>
      <w:r>
        <w:rPr>
          <w:lang w:val="en-US"/>
        </w:rPr>
        <w:t xml:space="preserve">, anonymous </w:t>
      </w:r>
      <w:r w:rsidRPr="00217E11">
        <w:rPr>
          <w:rStyle w:val="TexteC"/>
          <w:b/>
          <w:lang w:val="en-US"/>
        </w:rPr>
        <w:t>union</w:t>
      </w:r>
      <w:r>
        <w:rPr>
          <w:lang w:val="en-US"/>
        </w:rPr>
        <w:t xml:space="preserve">, anonymous fields, variables, functions, we provide them a unique identifier within the framework of the translation unit. As the lifetime of our </w:t>
      </w:r>
      <w:r w:rsidRPr="00217E11">
        <w:rPr>
          <w:rStyle w:val="LienClasseC"/>
          <w:lang w:val="en-US"/>
        </w:rPr>
        <w:t>Clang_utils</w:t>
      </w:r>
      <w:r>
        <w:rPr>
          <w:lang w:val="en-US"/>
        </w:rPr>
        <w:t xml:space="preserve"> is also the translation unit lifetime, it is convenient to manag</w:t>
      </w:r>
      <w:r w:rsidR="009D1448">
        <w:rPr>
          <w:lang w:val="en-US"/>
        </w:rPr>
        <w:t>e this identifier in our class.</w:t>
      </w:r>
    </w:p>
    <w:p w:rsidR="001F57E6" w:rsidRPr="001F57E6" w:rsidRDefault="009D1448" w:rsidP="001F57E6">
      <w:pPr>
        <w:pStyle w:val="NormalDef"/>
        <w:rPr>
          <w:lang w:val="en-US"/>
        </w:rPr>
      </w:pPr>
      <w:r>
        <w:rPr>
          <w:lang w:val="en-US"/>
        </w:rPr>
        <w:t xml:space="preserve">The initial value of </w:t>
      </w:r>
      <w:r w:rsidR="00217E11" w:rsidRPr="00217E11">
        <w:rPr>
          <w:rStyle w:val="LienChamps"/>
          <w:lang w:val="en-US"/>
        </w:rPr>
        <w:t>_anonymous</w:t>
      </w:r>
      <w:r w:rsidR="00217E11" w:rsidRPr="00D518F5">
        <w:rPr>
          <w:rStyle w:val="LienChamps"/>
          <w:lang w:val="en-US"/>
        </w:rPr>
        <w:t>Ident</w:t>
      </w:r>
      <w:r w:rsidR="00217E11">
        <w:rPr>
          <w:lang w:val="en-US"/>
        </w:rPr>
        <w:t xml:space="preserve"> </w:t>
      </w:r>
      <w:r>
        <w:rPr>
          <w:lang w:val="en-US"/>
        </w:rPr>
        <w:t xml:space="preserve">is </w:t>
      </w:r>
      <w:r w:rsidRPr="009A56BA">
        <w:rPr>
          <w:rStyle w:val="TexteC"/>
          <w:lang w:val="en-US"/>
        </w:rPr>
        <w:t>0</w:t>
      </w:r>
      <w:r>
        <w:rPr>
          <w:lang w:val="en-US"/>
        </w:rPr>
        <w:t xml:space="preserve">. Then, it </w:t>
      </w:r>
      <w:r w:rsidR="00217E11">
        <w:rPr>
          <w:lang w:val="en-US"/>
        </w:rPr>
        <w:t xml:space="preserve">is incremented each time a new </w:t>
      </w:r>
      <w:r w:rsidR="00D518F5">
        <w:rPr>
          <w:lang w:val="en-US"/>
        </w:rPr>
        <w:t xml:space="preserve">clang </w:t>
      </w:r>
      <w:r w:rsidR="00217E11">
        <w:rPr>
          <w:lang w:val="en-US"/>
        </w:rPr>
        <w:t xml:space="preserve">declaration without any name is </w:t>
      </w:r>
      <w:r>
        <w:rPr>
          <w:lang w:val="en-US"/>
        </w:rPr>
        <w:t>visited</w:t>
      </w:r>
      <w:r w:rsidR="00217E11">
        <w:rPr>
          <w:lang w:val="en-US"/>
        </w:rPr>
        <w:t xml:space="preserve">. The new </w:t>
      </w:r>
      <w:r>
        <w:rPr>
          <w:lang w:val="en-US"/>
        </w:rPr>
        <w:t xml:space="preserve">incremented </w:t>
      </w:r>
      <w:r w:rsidR="00217E11">
        <w:rPr>
          <w:lang w:val="en-US"/>
        </w:rPr>
        <w:t>value helps to build a unique name starting with “</w:t>
      </w:r>
      <w:r w:rsidR="00217E11" w:rsidRPr="00217E11">
        <w:rPr>
          <w:rStyle w:val="TexteC"/>
          <w:lang w:val="en-US"/>
        </w:rPr>
        <w:t>anonymous</w:t>
      </w:r>
      <w:proofErr w:type="gramStart"/>
      <w:r w:rsidR="00217E11" w:rsidRPr="00217E11">
        <w:rPr>
          <w:rStyle w:val="TexteC"/>
          <w:lang w:val="en-US"/>
        </w:rPr>
        <w:t>_</w:t>
      </w:r>
      <w:r w:rsidR="00217E11" w:rsidRPr="00217E11">
        <w:rPr>
          <w:lang w:val="en-US"/>
        </w:rPr>
        <w:t xml:space="preserve"> </w:t>
      </w:r>
      <w:r w:rsidR="00217E11">
        <w:rPr>
          <w:lang w:val="en-US"/>
        </w:rPr>
        <w:t>”</w:t>
      </w:r>
      <w:proofErr w:type="gramEnd"/>
      <w:r w:rsidR="00217E11">
        <w:rPr>
          <w:lang w:val="en-US"/>
        </w:rPr>
        <w:t xml:space="preserve">. At the same time, the map </w:t>
      </w:r>
      <w:r w:rsidR="00217E11" w:rsidRPr="00217E11">
        <w:rPr>
          <w:rStyle w:val="LienMthode"/>
          <w:lang w:val="en-US"/>
        </w:rPr>
        <w:t>_anonymousMap</w:t>
      </w:r>
      <w:r w:rsidR="00217E11">
        <w:rPr>
          <w:lang w:val="en-US"/>
        </w:rPr>
        <w:t xml:space="preserve"> registers</w:t>
      </w:r>
      <w:r w:rsidR="00D518F5">
        <w:rPr>
          <w:lang w:val="en-US"/>
        </w:rPr>
        <w:t xml:space="preserve"> the mapping clang declaration </w:t>
      </w:r>
      <w:r w:rsidR="00D518F5">
        <w:rPr>
          <w:lang w:val="en-US"/>
        </w:rPr>
        <w:sym w:font="Symbol" w:char="F0AE"/>
      </w:r>
      <w:r w:rsidR="00D518F5">
        <w:rPr>
          <w:lang w:val="en-US"/>
        </w:rPr>
        <w:t xml:space="preserve"> unique name. So as local invariant, </w:t>
      </w:r>
      <w:r w:rsidR="00C81037">
        <w:rPr>
          <w:lang w:val="en-US"/>
        </w:rPr>
        <w:t xml:space="preserve">we have </w:t>
      </w:r>
      <w:r w:rsidR="00D518F5" w:rsidRPr="00D518F5">
        <w:rPr>
          <w:rStyle w:val="LienChamps"/>
          <w:lang w:val="en-US"/>
        </w:rPr>
        <w:t>_anonymousIdent</w:t>
      </w:r>
      <w:r w:rsidR="00D518F5" w:rsidRPr="009A56BA">
        <w:rPr>
          <w:rStyle w:val="TexteC"/>
          <w:lang w:val="en-US"/>
        </w:rPr>
        <w:t xml:space="preserve"> = </w:t>
      </w:r>
      <w:r w:rsidR="00D518F5" w:rsidRPr="00D518F5">
        <w:rPr>
          <w:rStyle w:val="LienChamps"/>
          <w:lang w:val="en-US"/>
        </w:rPr>
        <w:t>_anonymousMap</w:t>
      </w:r>
      <w:r w:rsidR="00D518F5" w:rsidRPr="009A56BA">
        <w:rPr>
          <w:rStyle w:val="TexteC"/>
          <w:lang w:val="en-US"/>
        </w:rPr>
        <w:t>.</w:t>
      </w:r>
      <w:r w:rsidR="00D518F5" w:rsidRPr="009A56BA">
        <w:rPr>
          <w:rStyle w:val="LienMthode"/>
          <w:lang w:val="en-US"/>
        </w:rPr>
        <w:t>size</w:t>
      </w:r>
      <w:r w:rsidR="00D518F5" w:rsidRPr="009A56BA">
        <w:rPr>
          <w:rStyle w:val="TexteC"/>
          <w:lang w:val="en-US"/>
        </w:rPr>
        <w:t>()</w:t>
      </w:r>
      <w:r w:rsidR="00D518F5">
        <w:rPr>
          <w:lang w:val="en-US"/>
        </w:rPr>
        <w:t>.</w:t>
      </w:r>
    </w:p>
    <w:p w:rsidR="001F57E6" w:rsidRDefault="001F57E6" w:rsidP="001F57E6">
      <w:pPr>
        <w:pStyle w:val="EntteChamps"/>
        <w:rPr>
          <w:lang w:val="en-US"/>
        </w:rPr>
      </w:pPr>
      <w:r w:rsidRPr="00354FBF">
        <w:rPr>
          <w:b/>
          <w:lang w:val="en-US"/>
        </w:rPr>
        <w:t>mutable</w:t>
      </w:r>
      <w:r w:rsidRPr="00354FBF">
        <w:rPr>
          <w:lang w:val="en-US"/>
        </w:rPr>
        <w:t xml:space="preserve"> </w:t>
      </w:r>
      <w:r w:rsidRPr="001F57E6">
        <w:rPr>
          <w:rStyle w:val="LienUnit"/>
          <w:lang w:val="en-US"/>
        </w:rPr>
        <w:t>std</w:t>
      </w:r>
      <w:r w:rsidRPr="00354FBF">
        <w:rPr>
          <w:lang w:val="en-US"/>
        </w:rPr>
        <w:t>::</w:t>
      </w:r>
      <w:r w:rsidRPr="001F57E6">
        <w:rPr>
          <w:rStyle w:val="LienClasseC"/>
          <w:lang w:val="en-US"/>
        </w:rPr>
        <w:t>map</w:t>
      </w:r>
      <w:r w:rsidRPr="00354FBF">
        <w:rPr>
          <w:lang w:val="en-US"/>
        </w:rPr>
        <w:t>&lt;</w:t>
      </w:r>
      <w:r w:rsidRPr="00354FBF">
        <w:rPr>
          <w:b/>
          <w:bCs/>
          <w:lang w:val="en-US"/>
        </w:rPr>
        <w:t>const</w:t>
      </w:r>
      <w:r w:rsidRPr="00354FBF">
        <w:rPr>
          <w:lang w:val="en-US"/>
        </w:rPr>
        <w:t xml:space="preserve"> </w:t>
      </w:r>
      <w:r w:rsidRPr="001F57E6">
        <w:rPr>
          <w:rStyle w:val="LienUnit"/>
          <w:lang w:val="en-US"/>
        </w:rPr>
        <w:t>clang</w:t>
      </w:r>
      <w:r w:rsidRPr="00354FBF">
        <w:rPr>
          <w:lang w:val="en-US"/>
        </w:rPr>
        <w:t>::</w:t>
      </w:r>
      <w:r w:rsidRPr="001F57E6">
        <w:rPr>
          <w:rStyle w:val="LienClasseC"/>
          <w:lang w:val="en-US"/>
        </w:rPr>
        <w:t>Decl</w:t>
      </w:r>
      <w:r w:rsidRPr="00354FBF">
        <w:rPr>
          <w:lang w:val="en-US"/>
        </w:rPr>
        <w:t xml:space="preserve">*, </w:t>
      </w:r>
      <w:r w:rsidRPr="001F57E6">
        <w:rPr>
          <w:rStyle w:val="LienUnit"/>
          <w:lang w:val="en-US"/>
        </w:rPr>
        <w:t>std</w:t>
      </w:r>
      <w:r w:rsidRPr="00354FBF">
        <w:rPr>
          <w:lang w:val="en-US"/>
        </w:rPr>
        <w:t>::</w:t>
      </w:r>
      <w:r w:rsidRPr="001F57E6">
        <w:rPr>
          <w:rStyle w:val="LienClasseC"/>
          <w:lang w:val="en-US"/>
        </w:rPr>
        <w:t>string</w:t>
      </w:r>
      <w:r w:rsidRPr="00354FBF">
        <w:rPr>
          <w:lang w:val="en-US"/>
        </w:rPr>
        <w:t xml:space="preserve">&gt; </w:t>
      </w:r>
      <w:r w:rsidRPr="00E665F1">
        <w:rPr>
          <w:rStyle w:val="DfinitionChamps"/>
          <w:lang w:val="en-US"/>
        </w:rPr>
        <w:t>_anonymousMap</w:t>
      </w:r>
      <w:r w:rsidRPr="00354FBF">
        <w:rPr>
          <w:lang w:val="en-US"/>
        </w:rPr>
        <w:t>;</w:t>
      </w:r>
    </w:p>
    <w:p w:rsidR="001F57E6" w:rsidRPr="001F57E6" w:rsidRDefault="00BF11E4" w:rsidP="001F57E6">
      <w:pPr>
        <w:pStyle w:val="NormalDef"/>
        <w:rPr>
          <w:lang w:val="en-US"/>
        </w:rPr>
      </w:pPr>
      <w:r>
        <w:rPr>
          <w:lang w:val="en-US"/>
        </w:rPr>
        <w:t xml:space="preserve">This field </w:t>
      </w:r>
      <w:r w:rsidR="00C81037">
        <w:rPr>
          <w:lang w:val="en-US"/>
        </w:rPr>
        <w:t xml:space="preserve">manages the registration of newly visited declarations that have no name. To manage the translation of such declarations, we give them a unique name thanks the field </w:t>
      </w:r>
      <w:r w:rsidR="00C81037" w:rsidRPr="00C81037">
        <w:rPr>
          <w:rStyle w:val="LienChamps"/>
          <w:lang w:val="en-US"/>
        </w:rPr>
        <w:t>_anonymousIdent</w:t>
      </w:r>
      <w:r w:rsidR="00C81037">
        <w:rPr>
          <w:lang w:val="en-US"/>
        </w:rPr>
        <w:t xml:space="preserve">. Our field </w:t>
      </w:r>
      <w:r w:rsidR="00C81037" w:rsidRPr="00C81037">
        <w:rPr>
          <w:rStyle w:val="LienMthode"/>
          <w:lang w:val="en-US"/>
        </w:rPr>
        <w:t>_anonymousMap</w:t>
      </w:r>
      <w:r w:rsidR="00C81037">
        <w:rPr>
          <w:lang w:val="en-US"/>
        </w:rPr>
        <w:t xml:space="preserve"> only registers the mapping clang declaration </w:t>
      </w:r>
      <w:r w:rsidR="00C81037">
        <w:rPr>
          <w:lang w:val="en-US"/>
        </w:rPr>
        <w:sym w:font="Symbol" w:char="F0AE"/>
      </w:r>
      <w:r w:rsidR="00C81037">
        <w:rPr>
          <w:lang w:val="en-US"/>
        </w:rPr>
        <w:t xml:space="preserve"> unique name to provide this name for latter visit of the same declaration.</w:t>
      </w:r>
      <w:r w:rsidR="00657DF2">
        <w:rPr>
          <w:lang w:val="en-US"/>
        </w:rPr>
        <w:t xml:space="preserve"> This map also enables to implement the methods </w:t>
      </w:r>
      <w:r w:rsidR="00657DF2" w:rsidRPr="00657DF2">
        <w:rPr>
          <w:rStyle w:val="LienMthode"/>
          <w:lang w:val="en-US"/>
        </w:rPr>
        <w:t>findAnonymousName</w:t>
      </w:r>
      <w:r w:rsidR="00657DF2">
        <w:rPr>
          <w:lang w:val="en-US"/>
        </w:rPr>
        <w:t xml:space="preserve"> and </w:t>
      </w:r>
      <w:r w:rsidR="00657DF2" w:rsidRPr="00657DF2">
        <w:rPr>
          <w:rStyle w:val="LienMthode"/>
          <w:lang w:val="en-US"/>
        </w:rPr>
        <w:t>findAnonymousDecl</w:t>
      </w:r>
      <w:r w:rsidR="00657DF2">
        <w:rPr>
          <w:lang w:val="en-US"/>
        </w:rPr>
        <w:t>.</w:t>
      </w:r>
    </w:p>
    <w:p w:rsidR="001F57E6" w:rsidRPr="009A56BA" w:rsidRDefault="001F57E6" w:rsidP="001F57E6">
      <w:pPr>
        <w:pStyle w:val="EntteChamps"/>
        <w:rPr>
          <w:lang w:val="en-US"/>
        </w:rPr>
      </w:pPr>
      <w:r w:rsidRPr="009A56BA">
        <w:rPr>
          <w:rStyle w:val="LienUnit"/>
          <w:lang w:val="en-US"/>
        </w:rPr>
        <w:t>clang</w:t>
      </w:r>
      <w:r w:rsidRPr="009A56BA">
        <w:rPr>
          <w:lang w:val="en-US"/>
        </w:rPr>
        <w:t>::</w:t>
      </w:r>
      <w:r w:rsidRPr="009A56BA">
        <w:rPr>
          <w:rStyle w:val="LienClasseC"/>
          <w:lang w:val="en-US"/>
        </w:rPr>
        <w:t>ASTContext</w:t>
      </w:r>
      <w:r w:rsidRPr="009A56BA">
        <w:rPr>
          <w:lang w:val="en-US"/>
        </w:rPr>
        <w:t xml:space="preserve">* </w:t>
      </w:r>
      <w:r w:rsidRPr="009A56BA">
        <w:rPr>
          <w:rStyle w:val="DfinitionChamps"/>
          <w:lang w:val="en-US"/>
        </w:rPr>
        <w:t>_context</w:t>
      </w:r>
      <w:r w:rsidRPr="009A56BA">
        <w:rPr>
          <w:lang w:val="en-US"/>
        </w:rPr>
        <w:t>;</w:t>
      </w:r>
    </w:p>
    <w:p w:rsidR="001F57E6" w:rsidRPr="00C81037" w:rsidRDefault="00C81037" w:rsidP="001F57E6">
      <w:pPr>
        <w:pStyle w:val="NormalDef"/>
        <w:rPr>
          <w:lang w:val="en-US"/>
        </w:rPr>
      </w:pPr>
      <w:r w:rsidRPr="00C81037">
        <w:rPr>
          <w:lang w:val="en-US"/>
        </w:rPr>
        <w:t xml:space="preserve">This field </w:t>
      </w:r>
      <w:r>
        <w:rPr>
          <w:lang w:val="en-US"/>
        </w:rPr>
        <w:t xml:space="preserve">is a reference to an entry point in the clang </w:t>
      </w:r>
      <w:r w:rsidRPr="00C81037">
        <w:rPr>
          <w:lang w:val="en-US"/>
        </w:rPr>
        <w:t>AST.</w:t>
      </w:r>
      <w:r w:rsidR="009D1448">
        <w:rPr>
          <w:lang w:val="en-US"/>
        </w:rPr>
        <w:t xml:space="preserve"> It is useful to print the error messages in a user readable format.</w:t>
      </w:r>
    </w:p>
    <w:p w:rsidR="001F57E6" w:rsidRPr="009D1448" w:rsidRDefault="001F57E6" w:rsidP="001F57E6">
      <w:pPr>
        <w:pStyle w:val="EntteChamps"/>
        <w:rPr>
          <w:lang w:val="en-US"/>
        </w:rPr>
      </w:pPr>
      <w:r w:rsidRPr="009D1448">
        <w:rPr>
          <w:b/>
          <w:lang w:val="en-US"/>
        </w:rPr>
        <w:t>mutable</w:t>
      </w:r>
      <w:r w:rsidRPr="009D1448">
        <w:rPr>
          <w:lang w:val="en-US"/>
        </w:rPr>
        <w:t xml:space="preserve"> </w:t>
      </w:r>
      <w:r w:rsidRPr="009D1448">
        <w:rPr>
          <w:rStyle w:val="LienClasseC"/>
          <w:lang w:val="en-US"/>
        </w:rPr>
        <w:t>GlobalContext</w:t>
      </w:r>
      <w:r w:rsidRPr="009D1448">
        <w:rPr>
          <w:lang w:val="en-US"/>
        </w:rPr>
        <w:t xml:space="preserve"> </w:t>
      </w:r>
      <w:r w:rsidRPr="009D1448">
        <w:rPr>
          <w:rStyle w:val="DfinitionChamps"/>
          <w:lang w:val="en-US"/>
        </w:rPr>
        <w:t>_acslContext</w:t>
      </w:r>
      <w:r w:rsidRPr="009D1448">
        <w:rPr>
          <w:lang w:val="en-US"/>
        </w:rPr>
        <w:t>;</w:t>
      </w:r>
    </w:p>
    <w:p w:rsidR="001F57E6" w:rsidRPr="009D1448" w:rsidRDefault="009D1448" w:rsidP="001F57E6">
      <w:pPr>
        <w:pStyle w:val="NormalDef"/>
        <w:rPr>
          <w:lang w:val="en-US"/>
        </w:rPr>
      </w:pPr>
      <w:r w:rsidRPr="009D1448">
        <w:rPr>
          <w:lang w:val="en-US"/>
        </w:rPr>
        <w:t xml:space="preserve">This field holds the </w:t>
      </w:r>
      <w:r>
        <w:rPr>
          <w:lang w:val="en-US"/>
        </w:rPr>
        <w:t>logic</w:t>
      </w:r>
      <w:r w:rsidR="006F1966">
        <w:rPr>
          <w:lang w:val="en-US"/>
        </w:rPr>
        <w:t xml:space="preserve"> functions, the logic variables, the logic types declared in some ACSL++ annotations and that have a global visibility. It is organized as a hierarchic dictionary whose nodes are </w:t>
      </w:r>
      <w:r w:rsidR="001740CD">
        <w:rPr>
          <w:lang w:val="en-US"/>
        </w:rPr>
        <w:t xml:space="preserve">declarations of </w:t>
      </w:r>
      <w:r w:rsidR="006F1966">
        <w:rPr>
          <w:lang w:val="en-US"/>
        </w:rPr>
        <w:t>namespaces</w:t>
      </w:r>
      <w:r w:rsidR="001740CD">
        <w:rPr>
          <w:lang w:val="en-US"/>
        </w:rPr>
        <w:t xml:space="preserve">, </w:t>
      </w:r>
      <w:r w:rsidR="006F1966">
        <w:rPr>
          <w:lang w:val="en-US"/>
        </w:rPr>
        <w:t>classes</w:t>
      </w:r>
      <w:r w:rsidR="001740CD">
        <w:rPr>
          <w:lang w:val="en-US"/>
        </w:rPr>
        <w:t xml:space="preserve"> and</w:t>
      </w:r>
      <w:r w:rsidR="006F1966">
        <w:rPr>
          <w:lang w:val="en-US"/>
        </w:rPr>
        <w:t xml:space="preserve"> instance of template classes and whose leaves are the </w:t>
      </w:r>
      <w:r w:rsidR="001740CD">
        <w:rPr>
          <w:lang w:val="en-US"/>
        </w:rPr>
        <w:t xml:space="preserve">logic </w:t>
      </w:r>
      <w:r w:rsidR="006F1966">
        <w:rPr>
          <w:lang w:val="en-US"/>
        </w:rPr>
        <w:t>definitions themselves.</w:t>
      </w:r>
      <w:r w:rsidR="00657DF2">
        <w:rPr>
          <w:lang w:val="en-US"/>
        </w:rPr>
        <w:t xml:space="preserve"> This field is in fact managed in the </w:t>
      </w:r>
      <w:r w:rsidR="00657DF2" w:rsidRPr="00657DF2">
        <w:rPr>
          <w:rStyle w:val="LienUnit"/>
          <w:lang w:val="en-US"/>
        </w:rPr>
        <w:t>Parser</w:t>
      </w:r>
      <w:r w:rsidR="00657DF2" w:rsidRPr="00657DF2">
        <w:rPr>
          <w:rStyle w:val="TexteC"/>
          <w:lang w:val="en-US"/>
        </w:rPr>
        <w:t>::</w:t>
      </w:r>
      <w:r w:rsidR="00657DF2" w:rsidRPr="00657DF2">
        <w:rPr>
          <w:rStyle w:val="LienClasseC"/>
          <w:lang w:val="en-US"/>
        </w:rPr>
        <w:t>Parser</w:t>
      </w:r>
      <w:r w:rsidR="00657DF2" w:rsidRPr="00657DF2">
        <w:rPr>
          <w:rStyle w:val="TexteC"/>
          <w:lang w:val="en-US"/>
        </w:rPr>
        <w:t>::</w:t>
      </w:r>
      <w:r w:rsidR="00657DF2" w:rsidRPr="00657DF2">
        <w:rPr>
          <w:rStyle w:val="LienClasseC"/>
          <w:lang w:val="en-US"/>
        </w:rPr>
        <w:t>Arguments</w:t>
      </w:r>
      <w:r w:rsidR="00657DF2">
        <w:rPr>
          <w:lang w:val="en-US"/>
        </w:rPr>
        <w:t xml:space="preserve"> class that has a read/write access to it thanks to the property </w:t>
      </w:r>
      <w:r w:rsidR="00657DF2" w:rsidRPr="00657DF2">
        <w:rPr>
          <w:rStyle w:val="LienMthode"/>
          <w:lang w:val="en-US"/>
        </w:rPr>
        <w:t>globalAcslContext</w:t>
      </w:r>
      <w:r w:rsidR="00657DF2">
        <w:rPr>
          <w:lang w:val="en-US"/>
        </w:rPr>
        <w:t xml:space="preserve"> – note that the lifetime of </w:t>
      </w:r>
      <w:r w:rsidR="00657DF2" w:rsidRPr="00657DF2">
        <w:rPr>
          <w:rStyle w:val="LienUnit"/>
          <w:lang w:val="en-US"/>
        </w:rPr>
        <w:t>Parser</w:t>
      </w:r>
      <w:r w:rsidR="00657DF2" w:rsidRPr="00657DF2">
        <w:rPr>
          <w:rStyle w:val="TexteC"/>
          <w:lang w:val="en-US"/>
        </w:rPr>
        <w:t>::</w:t>
      </w:r>
      <w:r w:rsidR="00657DF2" w:rsidRPr="00657DF2">
        <w:rPr>
          <w:rStyle w:val="LienClasseC"/>
          <w:lang w:val="en-US"/>
        </w:rPr>
        <w:t>Parser</w:t>
      </w:r>
      <w:r w:rsidR="00657DF2" w:rsidRPr="00657DF2">
        <w:rPr>
          <w:rStyle w:val="TexteC"/>
          <w:lang w:val="en-US"/>
        </w:rPr>
        <w:t>::</w:t>
      </w:r>
      <w:r w:rsidR="00657DF2" w:rsidRPr="00657DF2">
        <w:rPr>
          <w:rStyle w:val="LienClasseC"/>
          <w:lang w:val="en-US"/>
        </w:rPr>
        <w:t>Arguments</w:t>
      </w:r>
      <w:r w:rsidR="00657DF2">
        <w:rPr>
          <w:lang w:val="en-US"/>
        </w:rPr>
        <w:t xml:space="preserve"> is limited to </w:t>
      </w:r>
      <w:r w:rsidR="00085A74">
        <w:rPr>
          <w:lang w:val="en-US"/>
        </w:rPr>
        <w:t xml:space="preserve">the parsing of the current of annotation and it is far less than the lifetime of our </w:t>
      </w:r>
      <w:r w:rsidR="00085A74" w:rsidRPr="00085A74">
        <w:rPr>
          <w:rStyle w:val="LienClasseC"/>
          <w:lang w:val="en-US"/>
        </w:rPr>
        <w:t>Clang_utils</w:t>
      </w:r>
      <w:r w:rsidR="00657DF2">
        <w:rPr>
          <w:lang w:val="en-US"/>
        </w:rPr>
        <w:t>.</w:t>
      </w:r>
      <w:r w:rsidR="00085A74">
        <w:rPr>
          <w:lang w:val="en-US"/>
        </w:rPr>
        <w:t xml:space="preserve"> To retrieve logical definitions, it is necessary to provide an initial position in the hierarchy of the dictionary. The method </w:t>
      </w:r>
      <w:r w:rsidR="00085A74" w:rsidRPr="00085A74">
        <w:rPr>
          <w:rStyle w:val="LienMthode"/>
          <w:lang w:val="en-US"/>
        </w:rPr>
        <w:t>queryDeclLogicScope</w:t>
      </w:r>
      <w:r w:rsidR="00085A74">
        <w:rPr>
          <w:lang w:val="en-US"/>
        </w:rPr>
        <w:t xml:space="preserve"> supplies this position at the initialization of </w:t>
      </w:r>
      <w:r w:rsidR="00085A74" w:rsidRPr="00657DF2">
        <w:rPr>
          <w:rStyle w:val="LienUnit"/>
          <w:lang w:val="en-US"/>
        </w:rPr>
        <w:t>Parser</w:t>
      </w:r>
      <w:r w:rsidR="00085A74" w:rsidRPr="00657DF2">
        <w:rPr>
          <w:rStyle w:val="TexteC"/>
          <w:lang w:val="en-US"/>
        </w:rPr>
        <w:t>::</w:t>
      </w:r>
      <w:r w:rsidR="00085A74" w:rsidRPr="00657DF2">
        <w:rPr>
          <w:rStyle w:val="LienClasseC"/>
          <w:lang w:val="en-US"/>
        </w:rPr>
        <w:t>Parser</w:t>
      </w:r>
      <w:r w:rsidR="00085A74" w:rsidRPr="00657DF2">
        <w:rPr>
          <w:rStyle w:val="TexteC"/>
          <w:lang w:val="en-US"/>
        </w:rPr>
        <w:t>::</w:t>
      </w:r>
      <w:r w:rsidR="00085A74" w:rsidRPr="00657DF2">
        <w:rPr>
          <w:rStyle w:val="LienClasseC"/>
          <w:lang w:val="en-US"/>
        </w:rPr>
        <w:t>Arguments</w:t>
      </w:r>
      <w:r w:rsidR="008D0E41">
        <w:rPr>
          <w:lang w:val="en-US"/>
        </w:rPr>
        <w:t xml:space="preserve"> that has to provide the current annotation scope as a </w:t>
      </w:r>
      <w:r w:rsidR="008D0E41" w:rsidRPr="008D0E41">
        <w:rPr>
          <w:rStyle w:val="LienUnit"/>
          <w:lang w:val="en-US"/>
        </w:rPr>
        <w:t>clang</w:t>
      </w:r>
      <w:r w:rsidR="008D0E41" w:rsidRPr="008D0E41">
        <w:rPr>
          <w:rStyle w:val="TexteC"/>
          <w:lang w:val="en-US"/>
        </w:rPr>
        <w:t>::</w:t>
      </w:r>
      <w:proofErr w:type="spellStart"/>
      <w:r w:rsidR="008D0E41" w:rsidRPr="008D0E41">
        <w:rPr>
          <w:rStyle w:val="LienClasseC"/>
          <w:lang w:val="en-US"/>
        </w:rPr>
        <w:t>DeclContext</w:t>
      </w:r>
      <w:proofErr w:type="spellEnd"/>
      <w:r w:rsidR="008D0E41">
        <w:rPr>
          <w:lang w:val="en-US"/>
        </w:rPr>
        <w:t>.</w:t>
      </w:r>
    </w:p>
    <w:p w:rsidR="001F57E6" w:rsidRDefault="001F57E6" w:rsidP="001F57E6">
      <w:pPr>
        <w:pStyle w:val="EntteChamps"/>
        <w:rPr>
          <w:lang w:val="en-US"/>
        </w:rPr>
      </w:pPr>
      <w:r w:rsidRPr="00354FBF">
        <w:rPr>
          <w:b/>
          <w:lang w:val="en-US"/>
        </w:rPr>
        <w:t>mutable</w:t>
      </w:r>
      <w:r w:rsidRPr="00354FBF">
        <w:rPr>
          <w:lang w:val="en-US"/>
        </w:rPr>
        <w:t xml:space="preserve"> </w:t>
      </w:r>
      <w:r w:rsidRPr="001F57E6">
        <w:rPr>
          <w:rStyle w:val="LienUnit"/>
          <w:lang w:val="en-US"/>
        </w:rPr>
        <w:t>std</w:t>
      </w:r>
      <w:r w:rsidRPr="00354FBF">
        <w:rPr>
          <w:lang w:val="en-US"/>
        </w:rPr>
        <w:t>::</w:t>
      </w:r>
      <w:r w:rsidRPr="001F57E6">
        <w:rPr>
          <w:rStyle w:val="LienClasseC"/>
          <w:lang w:val="en-US"/>
        </w:rPr>
        <w:t>vector</w:t>
      </w:r>
      <w:r w:rsidRPr="00354FBF">
        <w:rPr>
          <w:lang w:val="en-US"/>
        </w:rPr>
        <w:t>&lt;</w:t>
      </w:r>
      <w:r w:rsidRPr="001F57E6">
        <w:rPr>
          <w:rStyle w:val="LienUnit"/>
          <w:lang w:val="en-US"/>
        </w:rPr>
        <w:t>std</w:t>
      </w:r>
      <w:r w:rsidRPr="00354FBF">
        <w:rPr>
          <w:lang w:val="en-US"/>
        </w:rPr>
        <w:t>::</w:t>
      </w:r>
      <w:r w:rsidRPr="001F57E6">
        <w:rPr>
          <w:rStyle w:val="LienClasseC"/>
          <w:lang w:val="en-US"/>
        </w:rPr>
        <w:t>pair</w:t>
      </w:r>
      <w:r w:rsidRPr="00354FBF">
        <w:rPr>
          <w:lang w:val="en-US"/>
        </w:rPr>
        <w:t>&lt;</w:t>
      </w:r>
      <w:r w:rsidRPr="00354FBF">
        <w:rPr>
          <w:b/>
          <w:bCs/>
          <w:lang w:val="en-US"/>
        </w:rPr>
        <w:t>const</w:t>
      </w:r>
      <w:r w:rsidRPr="00354FBF">
        <w:rPr>
          <w:lang w:val="en-US"/>
        </w:rPr>
        <w:t xml:space="preserve"> </w:t>
      </w:r>
      <w:r w:rsidRPr="001F57E6">
        <w:rPr>
          <w:rStyle w:val="LienUnit"/>
          <w:lang w:val="en-US"/>
        </w:rPr>
        <w:t>clang</w:t>
      </w:r>
      <w:r w:rsidRPr="00354FBF">
        <w:rPr>
          <w:lang w:val="en-US"/>
        </w:rPr>
        <w:t>::</w:t>
      </w:r>
      <w:r w:rsidRPr="001F57E6">
        <w:rPr>
          <w:rStyle w:val="LienClasseC"/>
          <w:lang w:val="en-US"/>
        </w:rPr>
        <w:t>Decl</w:t>
      </w:r>
      <w:r w:rsidRPr="00354FBF">
        <w:rPr>
          <w:lang w:val="en-US"/>
        </w:rPr>
        <w:t xml:space="preserve">*, </w:t>
      </w:r>
      <w:r>
        <w:rPr>
          <w:lang w:val="en-US"/>
        </w:rPr>
        <w:t xml:space="preserve"> </w:t>
      </w:r>
      <w:r w:rsidRPr="00354FBF">
        <w:rPr>
          <w:b/>
          <w:bCs/>
          <w:lang w:val="en-US"/>
        </w:rPr>
        <w:t>const</w:t>
      </w:r>
      <w:r w:rsidRPr="00354FBF">
        <w:rPr>
          <w:lang w:val="en-US"/>
        </w:rPr>
        <w:t xml:space="preserve"> </w:t>
      </w:r>
      <w:r w:rsidRPr="001F57E6">
        <w:rPr>
          <w:rStyle w:val="LienUnit"/>
          <w:lang w:val="en-US"/>
        </w:rPr>
        <w:t>clang</w:t>
      </w:r>
      <w:r w:rsidRPr="00354FBF">
        <w:rPr>
          <w:lang w:val="en-US"/>
        </w:rPr>
        <w:t>::</w:t>
      </w:r>
      <w:r w:rsidRPr="001F57E6">
        <w:rPr>
          <w:rStyle w:val="LienClasseC"/>
          <w:lang w:val="en-US"/>
        </w:rPr>
        <w:t>TemplateArgumentList</w:t>
      </w:r>
      <w:r w:rsidRPr="00354FBF">
        <w:rPr>
          <w:lang w:val="en-US"/>
        </w:rPr>
        <w:t xml:space="preserve">*&gt; &gt; </w:t>
      </w:r>
      <w:r w:rsidRPr="00E665F1">
        <w:rPr>
          <w:rStyle w:val="DfinitionChamps"/>
          <w:lang w:val="en-US"/>
        </w:rPr>
        <w:t>_defaultTemplateInstances</w:t>
      </w:r>
      <w:r w:rsidRPr="00354FBF">
        <w:rPr>
          <w:lang w:val="en-US"/>
        </w:rPr>
        <w:t>;</w:t>
      </w:r>
    </w:p>
    <w:p w:rsidR="001F57E6" w:rsidRPr="001F57E6" w:rsidRDefault="00A75D01" w:rsidP="001F57E6">
      <w:pPr>
        <w:pStyle w:val="NormalDef"/>
        <w:rPr>
          <w:lang w:val="en-US"/>
        </w:rPr>
      </w:pPr>
      <w:r>
        <w:rPr>
          <w:lang w:val="en-US"/>
        </w:rPr>
        <w:t xml:space="preserve">This field </w:t>
      </w:r>
      <w:r w:rsidR="00443A53">
        <w:rPr>
          <w:lang w:val="en-US"/>
        </w:rPr>
        <w:t>is a stack of template instance arguments that are updated by the visit of the clang AST</w:t>
      </w:r>
      <w:r w:rsidR="00493C13">
        <w:rPr>
          <w:lang w:val="en-US"/>
        </w:rPr>
        <w:t xml:space="preserve"> by the methods </w:t>
      </w:r>
      <w:r w:rsidR="00493C13" w:rsidRPr="00493C13">
        <w:rPr>
          <w:rStyle w:val="LienMthode"/>
          <w:lang w:val="en-US"/>
        </w:rPr>
        <w:t>pushTemplateInstance</w:t>
      </w:r>
      <w:r w:rsidR="00493C13">
        <w:rPr>
          <w:lang w:val="en-US"/>
        </w:rPr>
        <w:t xml:space="preserve"> and </w:t>
      </w:r>
      <w:r w:rsidR="00493C13" w:rsidRPr="00493C13">
        <w:rPr>
          <w:rStyle w:val="LienMthode"/>
          <w:lang w:val="en-US"/>
        </w:rPr>
        <w:t>popTemplateInstance</w:t>
      </w:r>
      <w:r w:rsidR="00443A53">
        <w:rPr>
          <w:lang w:val="en-US"/>
        </w:rPr>
        <w:t xml:space="preserve">. </w:t>
      </w:r>
      <w:r w:rsidR="00493C13">
        <w:rPr>
          <w:lang w:val="en-US"/>
        </w:rPr>
        <w:t xml:space="preserve">This field is required because some encountered clang nodes only refer to template declarations without any instance </w:t>
      </w:r>
      <w:r w:rsidR="00FF0FF1">
        <w:rPr>
          <w:lang w:val="en-US"/>
        </w:rPr>
        <w:t>arguments;</w:t>
      </w:r>
      <w:r w:rsidR="00493C13">
        <w:rPr>
          <w:lang w:val="en-US"/>
        </w:rPr>
        <w:t xml:space="preserve"> these ones are sometimes implicit in the clang and/or the annotation context. </w:t>
      </w:r>
      <w:r w:rsidR="00FF0FF1">
        <w:rPr>
          <w:lang w:val="en-US"/>
        </w:rPr>
        <w:t xml:space="preserve">Hence </w:t>
      </w:r>
      <w:r w:rsidR="00FF0FF1" w:rsidRPr="00105F36">
        <w:rPr>
          <w:rStyle w:val="LienChamps"/>
          <w:lang w:val="en-US"/>
        </w:rPr>
        <w:t>_defaultTemplateInstances</w:t>
      </w:r>
      <w:r w:rsidR="00FF0FF1">
        <w:rPr>
          <w:lang w:val="en-US"/>
        </w:rPr>
        <w:t xml:space="preserve"> enables to look for the right arguments associated the template </w:t>
      </w:r>
      <w:r w:rsidR="00FF0FF1" w:rsidRPr="002B7828">
        <w:rPr>
          <w:rStyle w:val="LienUnit"/>
          <w:lang w:val="en-US"/>
        </w:rPr>
        <w:t>clang</w:t>
      </w:r>
      <w:r w:rsidR="00FF0FF1" w:rsidRPr="002B7828">
        <w:rPr>
          <w:rStyle w:val="TexteC"/>
          <w:lang w:val="en-US"/>
        </w:rPr>
        <w:t>::</w:t>
      </w:r>
      <w:proofErr w:type="spellStart"/>
      <w:r w:rsidR="00FF0FF1" w:rsidRPr="002B7828">
        <w:rPr>
          <w:rStyle w:val="LienClasseC"/>
          <w:lang w:val="en-US"/>
        </w:rPr>
        <w:t>Decl</w:t>
      </w:r>
      <w:proofErr w:type="spellEnd"/>
      <w:r w:rsidR="002B7828">
        <w:rPr>
          <w:lang w:val="en-US"/>
        </w:rPr>
        <w:t xml:space="preserve"> – see the methods </w:t>
      </w:r>
      <w:r w:rsidR="002B7828" w:rsidRPr="002B7828">
        <w:rPr>
          <w:rStyle w:val="LienMthode"/>
          <w:lang w:val="en-US"/>
        </w:rPr>
        <w:t>findInstanceArguments</w:t>
      </w:r>
      <w:r w:rsidR="002B7828">
        <w:rPr>
          <w:lang w:val="en-US"/>
        </w:rPr>
        <w:t xml:space="preserve"> and </w:t>
      </w:r>
      <w:r w:rsidR="002B7828" w:rsidRPr="002B7828">
        <w:rPr>
          <w:rStyle w:val="LienMthode"/>
          <w:lang w:val="en-US"/>
        </w:rPr>
        <w:t>findTemplateArgument</w:t>
      </w:r>
      <w:r w:rsidR="002B7828">
        <w:rPr>
          <w:lang w:val="en-US"/>
        </w:rPr>
        <w:t>.</w:t>
      </w:r>
    </w:p>
    <w:p w:rsidR="001F57E6" w:rsidRDefault="001F57E6" w:rsidP="001F57E6">
      <w:pPr>
        <w:pStyle w:val="EntteChamps"/>
        <w:rPr>
          <w:lang w:val="en-US"/>
        </w:rPr>
      </w:pPr>
      <w:r w:rsidRPr="00354FBF">
        <w:rPr>
          <w:b/>
          <w:bCs/>
          <w:lang w:val="en-US"/>
        </w:rPr>
        <w:t>bool</w:t>
      </w:r>
      <w:r w:rsidRPr="00354FBF">
        <w:rPr>
          <w:lang w:val="en-US"/>
        </w:rPr>
        <w:t xml:space="preserve"> </w:t>
      </w:r>
      <w:r w:rsidRPr="00E665F1">
        <w:rPr>
          <w:rStyle w:val="DfinitionChamps"/>
          <w:lang w:val="en-US"/>
        </w:rPr>
        <w:t>_annotError</w:t>
      </w:r>
      <w:r w:rsidRPr="00354FBF">
        <w:rPr>
          <w:lang w:val="en-US"/>
        </w:rPr>
        <w:t>;</w:t>
      </w:r>
    </w:p>
    <w:p w:rsidR="0096216F" w:rsidRDefault="002B7828" w:rsidP="001F57E6">
      <w:pPr>
        <w:pStyle w:val="NormalDef"/>
        <w:rPr>
          <w:lang w:val="en-US"/>
        </w:rPr>
      </w:pPr>
      <w:r w:rsidRPr="002B7828">
        <w:rPr>
          <w:rStyle w:val="LienChamps"/>
          <w:lang w:val="en-US"/>
        </w:rPr>
        <w:t>_annotError</w:t>
      </w:r>
      <w:r>
        <w:rPr>
          <w:lang w:val="en-US"/>
        </w:rPr>
        <w:t xml:space="preserve"> is a global field that </w:t>
      </w:r>
      <w:r w:rsidR="006363BC">
        <w:rPr>
          <w:lang w:val="en-US"/>
        </w:rPr>
        <w:t xml:space="preserve">controls the error messages issued to the user. If </w:t>
      </w:r>
      <w:r w:rsidR="006363BC" w:rsidRPr="002B7828">
        <w:rPr>
          <w:rStyle w:val="LienChamps"/>
          <w:lang w:val="en-US"/>
        </w:rPr>
        <w:t>_annotError</w:t>
      </w:r>
      <w:r w:rsidR="006363BC">
        <w:rPr>
          <w:lang w:val="en-US"/>
        </w:rPr>
        <w:t xml:space="preserve"> is set to </w:t>
      </w:r>
      <w:r w:rsidR="006363BC" w:rsidRPr="0096216F">
        <w:rPr>
          <w:rStyle w:val="TexteC"/>
          <w:b/>
          <w:lang w:val="en-US"/>
        </w:rPr>
        <w:t>true</w:t>
      </w:r>
      <w:r w:rsidR="006363BC">
        <w:rPr>
          <w:lang w:val="en-US"/>
        </w:rPr>
        <w:t xml:space="preserve">, the </w:t>
      </w:r>
      <w:r w:rsidR="0096216F">
        <w:rPr>
          <w:lang w:val="en-US"/>
        </w:rPr>
        <w:t xml:space="preserve">parsing (and so the generation in the intermediate format) stops on the first parsing error. In a C++ philosophy, </w:t>
      </w:r>
      <w:r w:rsidR="0096216F" w:rsidRPr="002B7828">
        <w:rPr>
          <w:rStyle w:val="LienChamps"/>
          <w:lang w:val="en-US"/>
        </w:rPr>
        <w:t>_annotError</w:t>
      </w:r>
      <w:r w:rsidR="0096216F">
        <w:rPr>
          <w:lang w:val="en-US"/>
        </w:rPr>
        <w:t xml:space="preserve"> is rather set to </w:t>
      </w:r>
      <w:r w:rsidR="0096216F" w:rsidRPr="0096216F">
        <w:rPr>
          <w:rStyle w:val="TexteC"/>
          <w:b/>
          <w:lang w:val="en-US"/>
        </w:rPr>
        <w:t>false</w:t>
      </w:r>
      <w:r w:rsidR="0096216F">
        <w:rPr>
          <w:lang w:val="en-US"/>
        </w:rPr>
        <w:t xml:space="preserve">, because the parsing being relatively slow, the user wants to correct about one to ten errors before launching a new translation. In </w:t>
      </w:r>
      <w:proofErr w:type="gramStart"/>
      <w:r w:rsidR="0096216F">
        <w:rPr>
          <w:lang w:val="en-US"/>
        </w:rPr>
        <w:t>a</w:t>
      </w:r>
      <w:proofErr w:type="gramEnd"/>
      <w:r w:rsidR="0096216F">
        <w:rPr>
          <w:lang w:val="en-US"/>
        </w:rPr>
        <w:t xml:space="preserve"> </w:t>
      </w:r>
      <w:proofErr w:type="spellStart"/>
      <w:r w:rsidR="0096216F">
        <w:rPr>
          <w:lang w:val="en-US"/>
        </w:rPr>
        <w:t>OCaml</w:t>
      </w:r>
      <w:proofErr w:type="spellEnd"/>
      <w:r w:rsidR="0096216F">
        <w:rPr>
          <w:lang w:val="en-US"/>
        </w:rPr>
        <w:t xml:space="preserve"> (and/or logic) philosophy, </w:t>
      </w:r>
      <w:r w:rsidR="0096216F" w:rsidRPr="002B7828">
        <w:rPr>
          <w:rStyle w:val="LienChamps"/>
          <w:lang w:val="en-US"/>
        </w:rPr>
        <w:t>_annotError</w:t>
      </w:r>
      <w:r w:rsidR="0096216F">
        <w:rPr>
          <w:lang w:val="en-US"/>
        </w:rPr>
        <w:t xml:space="preserve"> is rather set to </w:t>
      </w:r>
      <w:r w:rsidR="0096216F">
        <w:rPr>
          <w:rStyle w:val="TexteC"/>
          <w:b/>
          <w:lang w:val="en-US"/>
        </w:rPr>
        <w:t>true</w:t>
      </w:r>
      <w:r w:rsidR="0096216F">
        <w:rPr>
          <w:lang w:val="en-US"/>
        </w:rPr>
        <w:t>,</w:t>
      </w:r>
      <w:r w:rsidR="0096216F" w:rsidRPr="0096216F">
        <w:rPr>
          <w:lang w:val="en-US"/>
        </w:rPr>
        <w:t xml:space="preserve"> </w:t>
      </w:r>
      <w:r w:rsidR="0096216F">
        <w:rPr>
          <w:lang w:val="en-US"/>
        </w:rPr>
        <w:t>because the parsing being relatively quick, the user then avoids to conduct reflections on the origin of the error – influenced by the previous error or a new error.</w:t>
      </w:r>
    </w:p>
    <w:p w:rsidR="001F57E6" w:rsidRDefault="001F57E6" w:rsidP="001F57E6">
      <w:pPr>
        <w:pStyle w:val="EntteChamps"/>
        <w:rPr>
          <w:lang w:val="en-US"/>
        </w:rPr>
      </w:pPr>
      <w:r w:rsidRPr="00354FBF">
        <w:rPr>
          <w:b/>
          <w:bCs/>
          <w:lang w:val="en-US"/>
        </w:rPr>
        <w:t>bool</w:t>
      </w:r>
      <w:r w:rsidRPr="00354FBF">
        <w:rPr>
          <w:lang w:val="en-US"/>
        </w:rPr>
        <w:t xml:space="preserve"> </w:t>
      </w:r>
      <w:r w:rsidRPr="00E665F1">
        <w:rPr>
          <w:rStyle w:val="DfinitionChamps"/>
          <w:lang w:val="en-US"/>
        </w:rPr>
        <w:t>_doesGenerateImplicitMethods</w:t>
      </w:r>
      <w:r w:rsidRPr="00354FBF">
        <w:rPr>
          <w:lang w:val="en-US"/>
        </w:rPr>
        <w:t>;</w:t>
      </w:r>
    </w:p>
    <w:p w:rsidR="001F57E6" w:rsidRPr="001F57E6" w:rsidRDefault="00A574C5" w:rsidP="001F57E6">
      <w:pPr>
        <w:pStyle w:val="NormalDef"/>
        <w:rPr>
          <w:lang w:val="en-US"/>
        </w:rPr>
      </w:pPr>
      <w:r>
        <w:rPr>
          <w:lang w:val="en-US"/>
        </w:rPr>
        <w:t xml:space="preserve">This field is a global flag that manages the generation of implicit methods (default constructor, copy constructor, move constructor, default assignment, default move assignment, default destructor). </w:t>
      </w:r>
      <w:r w:rsidR="00F667DE">
        <w:rPr>
          <w:lang w:val="en-US"/>
        </w:rPr>
        <w:t xml:space="preserve">If </w:t>
      </w:r>
      <w:r w:rsidR="00F667DE" w:rsidRPr="00F667DE">
        <w:rPr>
          <w:rStyle w:val="LienChamps"/>
          <w:lang w:val="en-US"/>
        </w:rPr>
        <w:t>_doesGenerateImplicitMethods</w:t>
      </w:r>
      <w:r w:rsidR="00F667DE" w:rsidRPr="00F667DE">
        <w:rPr>
          <w:rStyle w:val="TexteC"/>
          <w:lang w:val="en-US"/>
        </w:rPr>
        <w:t xml:space="preserve"> = </w:t>
      </w:r>
      <w:r w:rsidR="00F667DE" w:rsidRPr="00F667DE">
        <w:rPr>
          <w:rStyle w:val="TexteC"/>
          <w:b/>
          <w:lang w:val="en-US"/>
        </w:rPr>
        <w:t>true</w:t>
      </w:r>
      <w:r w:rsidR="00F667DE">
        <w:rPr>
          <w:lang w:val="en-US"/>
        </w:rPr>
        <w:t xml:space="preserve">, clang generates the body of these implicit methods (with consistent names with respect to the ones given by the </w:t>
      </w:r>
      <w:proofErr w:type="spellStart"/>
      <w:r w:rsidR="00F667DE">
        <w:rPr>
          <w:lang w:val="en-US"/>
        </w:rPr>
        <w:t>OCaml</w:t>
      </w:r>
      <w:proofErr w:type="spellEnd"/>
      <w:r w:rsidR="00F667DE">
        <w:rPr>
          <w:lang w:val="en-US"/>
        </w:rPr>
        <w:t xml:space="preserve"> plugin </w:t>
      </w:r>
      <w:proofErr w:type="spellStart"/>
      <w:r w:rsidR="00F667DE">
        <w:rPr>
          <w:lang w:val="en-US"/>
        </w:rPr>
        <w:t>fclang</w:t>
      </w:r>
      <w:proofErr w:type="spellEnd"/>
      <w:r w:rsidR="00F667DE">
        <w:rPr>
          <w:lang w:val="en-US"/>
        </w:rPr>
        <w:t xml:space="preserve">). </w:t>
      </w:r>
      <w:r>
        <w:rPr>
          <w:lang w:val="en-US"/>
        </w:rPr>
        <w:t xml:space="preserve">If </w:t>
      </w:r>
      <w:r w:rsidRPr="00F667DE">
        <w:rPr>
          <w:rStyle w:val="LienChamps"/>
          <w:lang w:val="en-US"/>
        </w:rPr>
        <w:t>_doesGenerateImplicitMethods</w:t>
      </w:r>
      <w:r w:rsidR="00F667DE" w:rsidRPr="00F667DE">
        <w:rPr>
          <w:rStyle w:val="TexteC"/>
          <w:lang w:val="en-US"/>
        </w:rPr>
        <w:t xml:space="preserve"> = </w:t>
      </w:r>
      <w:r w:rsidR="00F667DE">
        <w:rPr>
          <w:rStyle w:val="TexteC"/>
          <w:b/>
          <w:lang w:val="en-US"/>
        </w:rPr>
        <w:t>false</w:t>
      </w:r>
      <w:r w:rsidR="00F667DE">
        <w:rPr>
          <w:lang w:val="en-US"/>
        </w:rPr>
        <w:t>,</w:t>
      </w:r>
      <w:r>
        <w:rPr>
          <w:lang w:val="en-US"/>
        </w:rPr>
        <w:t xml:space="preserve"> the </w:t>
      </w:r>
      <w:proofErr w:type="spellStart"/>
      <w:r>
        <w:rPr>
          <w:lang w:val="en-US"/>
        </w:rPr>
        <w:t>OCaml</w:t>
      </w:r>
      <w:proofErr w:type="spellEnd"/>
      <w:r>
        <w:rPr>
          <w:lang w:val="en-US"/>
        </w:rPr>
        <w:t xml:space="preserve"> </w:t>
      </w:r>
      <w:r w:rsidR="00F667DE">
        <w:rPr>
          <w:lang w:val="en-US"/>
        </w:rPr>
        <w:t xml:space="preserve">plugin </w:t>
      </w:r>
      <w:proofErr w:type="spellStart"/>
      <w:r w:rsidR="00F667DE">
        <w:rPr>
          <w:lang w:val="en-US"/>
        </w:rPr>
        <w:t>fclang</w:t>
      </w:r>
      <w:proofErr w:type="spellEnd"/>
      <w:r w:rsidR="0065428E">
        <w:rPr>
          <w:lang w:val="en-US"/>
        </w:rPr>
        <w:t xml:space="preserve"> takes charge of the whole body generation</w:t>
      </w:r>
      <w:r w:rsidR="00F667DE">
        <w:rPr>
          <w:lang w:val="en-US"/>
        </w:rPr>
        <w:t xml:space="preserve">. </w:t>
      </w:r>
    </w:p>
    <w:p w:rsidR="001F57E6" w:rsidRDefault="001F57E6" w:rsidP="001F57E6">
      <w:pPr>
        <w:pStyle w:val="EntteChamps"/>
        <w:rPr>
          <w:lang w:val="en-US"/>
        </w:rPr>
      </w:pPr>
      <w:r w:rsidRPr="00354FBF">
        <w:rPr>
          <w:b/>
          <w:bCs/>
          <w:lang w:val="en-US"/>
        </w:rPr>
        <w:t>bool</w:t>
      </w:r>
      <w:r w:rsidRPr="00354FBF">
        <w:rPr>
          <w:lang w:val="en-US"/>
        </w:rPr>
        <w:t xml:space="preserve"> </w:t>
      </w:r>
      <w:r w:rsidRPr="00E665F1">
        <w:rPr>
          <w:rStyle w:val="DfinitionChamps"/>
          <w:lang w:val="en-US"/>
        </w:rPr>
        <w:t>_isVerbose</w:t>
      </w:r>
      <w:r w:rsidRPr="00354FBF">
        <w:rPr>
          <w:lang w:val="en-US"/>
        </w:rPr>
        <w:t>;</w:t>
      </w:r>
    </w:p>
    <w:p w:rsidR="001F57E6" w:rsidRPr="001F57E6" w:rsidRDefault="00DF79D5" w:rsidP="001F57E6">
      <w:pPr>
        <w:pStyle w:val="NormalDef"/>
        <w:rPr>
          <w:lang w:val="en-US"/>
        </w:rPr>
      </w:pPr>
      <w:r>
        <w:rPr>
          <w:lang w:val="en-US"/>
        </w:rPr>
        <w:t>This field is a global flag that enables to follow the ACSL</w:t>
      </w:r>
      <w:r w:rsidR="00E64943">
        <w:rPr>
          <w:lang w:val="en-US"/>
        </w:rPr>
        <w:t>++</w:t>
      </w:r>
      <w:r>
        <w:rPr>
          <w:lang w:val="en-US"/>
        </w:rPr>
        <w:t xml:space="preserve"> grammar rules that are used in the translation of the ACSL++ comments. If </w:t>
      </w:r>
      <w:r w:rsidRPr="00E64943">
        <w:rPr>
          <w:rStyle w:val="LienChamps"/>
          <w:lang w:val="en-US"/>
        </w:rPr>
        <w:t>_isVerbose</w:t>
      </w:r>
      <w:r>
        <w:rPr>
          <w:lang w:val="en-US"/>
        </w:rPr>
        <w:t xml:space="preserve"> is </w:t>
      </w:r>
      <w:r w:rsidRPr="00E64943">
        <w:rPr>
          <w:rStyle w:val="TexteC"/>
          <w:b/>
          <w:lang w:val="en-US"/>
        </w:rPr>
        <w:t>false</w:t>
      </w:r>
      <w:r>
        <w:rPr>
          <w:lang w:val="en-US"/>
        </w:rPr>
        <w:t xml:space="preserve">, </w:t>
      </w:r>
      <w:r w:rsidR="00E64943">
        <w:rPr>
          <w:lang w:val="en-US"/>
        </w:rPr>
        <w:t>the ACSL++ grammar rules are not visible in the standard output.</w:t>
      </w:r>
    </w:p>
    <w:p w:rsidR="00354FBF" w:rsidRDefault="00354FBF" w:rsidP="00354FBF">
      <w:pPr>
        <w:pStyle w:val="SectionDclarationClasse"/>
        <w:rPr>
          <w:rStyle w:val="LienClasseC"/>
          <w:lang w:val="en-US"/>
        </w:rPr>
      </w:pPr>
      <w:r>
        <w:rPr>
          <w:lang w:val="en-US"/>
        </w:rPr>
        <w:t xml:space="preserve">Declaration of the class </w:t>
      </w:r>
      <w:r w:rsidRPr="00235877">
        <w:rPr>
          <w:rStyle w:val="LienClasseC"/>
          <w:lang w:val="en-US"/>
        </w:rPr>
        <w:t>Clang_utils</w:t>
      </w:r>
    </w:p>
    <w:p w:rsidR="00354FBF" w:rsidRPr="00354FBF" w:rsidRDefault="00354FBF" w:rsidP="00354FBF">
      <w:pPr>
        <w:pStyle w:val="Dclarationdeclasse"/>
        <w:rPr>
          <w:lang w:val="en-US"/>
        </w:rPr>
      </w:pPr>
      <w:r w:rsidRPr="00354FBF">
        <w:rPr>
          <w:b/>
          <w:bCs/>
          <w:lang w:val="en-US"/>
        </w:rPr>
        <w:t>class</w:t>
      </w:r>
      <w:r w:rsidRPr="00354FBF">
        <w:rPr>
          <w:lang w:val="en-US"/>
        </w:rPr>
        <w:t xml:space="preserve"> </w:t>
      </w:r>
      <w:r w:rsidRPr="00E665F1">
        <w:rPr>
          <w:rStyle w:val="DfinitionClasse"/>
          <w:lang w:val="en-US"/>
        </w:rPr>
        <w:t>Clang_utils</w:t>
      </w:r>
      <w:r w:rsidRPr="00354FBF">
        <w:rPr>
          <w:lang w:val="en-US"/>
        </w:rPr>
        <w:t xml:space="preserve"> {</w:t>
      </w:r>
    </w:p>
    <w:p w:rsidR="00354FBF" w:rsidRPr="00354FBF" w:rsidRDefault="00354FBF" w:rsidP="00354FBF">
      <w:pPr>
        <w:pStyle w:val="Dclarationdeclasse"/>
        <w:rPr>
          <w:lang w:val="en-US"/>
        </w:rPr>
      </w:pPr>
      <w:r w:rsidRPr="00354FBF">
        <w:rPr>
          <w:b/>
          <w:bCs/>
          <w:lang w:val="en-US"/>
        </w:rPr>
        <w:t>private</w:t>
      </w:r>
      <w:r w:rsidRPr="00354FBF">
        <w:rPr>
          <w:lang w:val="en-US"/>
        </w:rPr>
        <w:t>:</w:t>
      </w:r>
    </w:p>
    <w:p w:rsidR="00354FBF" w:rsidRPr="00354FBF" w:rsidRDefault="00354FBF" w:rsidP="00354FBF">
      <w:pPr>
        <w:pStyle w:val="Dclarationdeclasse"/>
        <w:rPr>
          <w:lang w:val="en-US"/>
        </w:rPr>
      </w:pPr>
      <w:r w:rsidRPr="00354FBF">
        <w:rPr>
          <w:lang w:val="en-US"/>
        </w:rPr>
        <w:t xml:space="preserve">  </w:t>
      </w:r>
      <w:r w:rsidRPr="00354FBF">
        <w:rPr>
          <w:b/>
          <w:lang w:val="en-US"/>
        </w:rPr>
        <w:t>mutable</w:t>
      </w:r>
      <w:r w:rsidRPr="00354FBF">
        <w:rPr>
          <w:lang w:val="en-US"/>
        </w:rPr>
        <w:t xml:space="preserve"> </w:t>
      </w:r>
      <w:r w:rsidRPr="00354FBF">
        <w:rPr>
          <w:b/>
          <w:bCs/>
          <w:lang w:val="en-US"/>
        </w:rPr>
        <w:t>int</w:t>
      </w:r>
      <w:r w:rsidRPr="00354FBF">
        <w:rPr>
          <w:lang w:val="en-US"/>
        </w:rPr>
        <w:t xml:space="preserve"> </w:t>
      </w:r>
      <w:r w:rsidRPr="00E665F1">
        <w:rPr>
          <w:rStyle w:val="LienChamps"/>
          <w:lang w:val="en-US"/>
        </w:rPr>
        <w:t>_anonymousIdent</w:t>
      </w:r>
      <w:r w:rsidRPr="00354FBF">
        <w:rPr>
          <w:lang w:val="en-US"/>
        </w:rPr>
        <w:t>;</w:t>
      </w:r>
    </w:p>
    <w:p w:rsidR="00354FBF" w:rsidRPr="00354FBF" w:rsidRDefault="00354FBF" w:rsidP="00354FBF">
      <w:pPr>
        <w:pStyle w:val="Dclarationdeclasse"/>
        <w:rPr>
          <w:lang w:val="en-US"/>
        </w:rPr>
      </w:pPr>
      <w:r w:rsidRPr="00354FBF">
        <w:rPr>
          <w:lang w:val="en-US"/>
        </w:rPr>
        <w:t xml:space="preserve">  </w:t>
      </w:r>
      <w:r w:rsidRPr="00354FBF">
        <w:rPr>
          <w:b/>
          <w:lang w:val="en-US"/>
        </w:rPr>
        <w:t>mutable</w:t>
      </w:r>
      <w:r w:rsidRPr="00354FBF">
        <w:rPr>
          <w:lang w:val="en-US"/>
        </w:rPr>
        <w:t xml:space="preserve"> </w:t>
      </w:r>
      <w:r w:rsidRPr="00E665F1">
        <w:rPr>
          <w:rStyle w:val="LienUnit"/>
          <w:lang w:val="en-US"/>
        </w:rPr>
        <w:t>std</w:t>
      </w:r>
      <w:r w:rsidRPr="00354FBF">
        <w:rPr>
          <w:lang w:val="en-US"/>
        </w:rPr>
        <w:t>::</w:t>
      </w:r>
      <w:r w:rsidRPr="00E665F1">
        <w:rPr>
          <w:rStyle w:val="LienClasseC"/>
          <w:lang w:val="en-US"/>
        </w:rPr>
        <w:t>map</w:t>
      </w:r>
      <w:r w:rsidRPr="00354FBF">
        <w:rPr>
          <w:lang w:val="en-US"/>
        </w:rPr>
        <w:t>&lt;</w:t>
      </w:r>
      <w:r w:rsidRPr="00354FBF">
        <w:rPr>
          <w:b/>
          <w:bCs/>
          <w:lang w:val="en-US"/>
        </w:rPr>
        <w:t>const</w:t>
      </w:r>
      <w:r w:rsidRPr="00354FBF">
        <w:rPr>
          <w:lang w:val="en-US"/>
        </w:rPr>
        <w:t xml:space="preserve"> </w:t>
      </w:r>
      <w:r w:rsidRPr="00E665F1">
        <w:rPr>
          <w:rStyle w:val="LienUnit"/>
          <w:lang w:val="en-US"/>
        </w:rPr>
        <w:t>clang</w:t>
      </w:r>
      <w:r w:rsidRPr="00354FBF">
        <w:rPr>
          <w:lang w:val="en-US"/>
        </w:rPr>
        <w:t>::</w:t>
      </w:r>
      <w:r w:rsidRPr="00E665F1">
        <w:rPr>
          <w:rStyle w:val="LienClasseC"/>
          <w:lang w:val="en-US"/>
        </w:rPr>
        <w:t>Decl</w:t>
      </w:r>
      <w:r w:rsidRPr="00354FBF">
        <w:rPr>
          <w:lang w:val="en-US"/>
        </w:rPr>
        <w:t xml:space="preserve">*, </w:t>
      </w:r>
      <w:r w:rsidRPr="00E665F1">
        <w:rPr>
          <w:rStyle w:val="LienUnit"/>
          <w:lang w:val="en-US"/>
        </w:rPr>
        <w:t>std</w:t>
      </w:r>
      <w:r w:rsidRPr="00354FBF">
        <w:rPr>
          <w:lang w:val="en-US"/>
        </w:rPr>
        <w:t>::</w:t>
      </w:r>
      <w:r w:rsidRPr="00E665F1">
        <w:rPr>
          <w:rStyle w:val="LienClasseC"/>
          <w:lang w:val="en-US"/>
        </w:rPr>
        <w:t>string</w:t>
      </w:r>
      <w:r w:rsidRPr="00354FBF">
        <w:rPr>
          <w:lang w:val="en-US"/>
        </w:rPr>
        <w:t xml:space="preserve">&gt; </w:t>
      </w:r>
      <w:r w:rsidRPr="00E665F1">
        <w:rPr>
          <w:rStyle w:val="LienChamps"/>
          <w:lang w:val="en-US"/>
        </w:rPr>
        <w:t>_anonymousMap</w:t>
      </w:r>
      <w:r w:rsidRPr="00354FBF">
        <w:rPr>
          <w:lang w:val="en-US"/>
        </w:rPr>
        <w:t>;</w:t>
      </w:r>
    </w:p>
    <w:p w:rsidR="00354FBF" w:rsidRDefault="00354FBF" w:rsidP="00354FBF">
      <w:pPr>
        <w:pStyle w:val="Dclarationdeclasse"/>
      </w:pPr>
      <w:r w:rsidRPr="00354FBF">
        <w:rPr>
          <w:lang w:val="en-US"/>
        </w:rPr>
        <w:t xml:space="preserve">  </w:t>
      </w:r>
      <w:r w:rsidRPr="00354FBF">
        <w:rPr>
          <w:rStyle w:val="LienUnit"/>
        </w:rPr>
        <w:t>clang</w:t>
      </w:r>
      <w:r>
        <w:t>::</w:t>
      </w:r>
      <w:r w:rsidRPr="00354FBF">
        <w:rPr>
          <w:rStyle w:val="LienClasseC"/>
        </w:rPr>
        <w:t>ASTContext</w:t>
      </w:r>
      <w:r>
        <w:t xml:space="preserve">* </w:t>
      </w:r>
      <w:r w:rsidRPr="00354FBF">
        <w:rPr>
          <w:rStyle w:val="LienChamps"/>
        </w:rPr>
        <w:t>_context</w:t>
      </w:r>
      <w:r>
        <w:t>;</w:t>
      </w:r>
    </w:p>
    <w:p w:rsidR="00354FBF" w:rsidRDefault="00354FBF" w:rsidP="00354FBF">
      <w:pPr>
        <w:pStyle w:val="Dclarationdeclasse"/>
      </w:pPr>
      <w:r>
        <w:t xml:space="preserve">  </w:t>
      </w:r>
      <w:r w:rsidRPr="00354FBF">
        <w:rPr>
          <w:b/>
        </w:rPr>
        <w:t>mutable</w:t>
      </w:r>
      <w:r>
        <w:t xml:space="preserve"> </w:t>
      </w:r>
      <w:r w:rsidRPr="00354FBF">
        <w:rPr>
          <w:rStyle w:val="LienClasseC"/>
        </w:rPr>
        <w:t>GlobalContext</w:t>
      </w:r>
      <w:r>
        <w:t xml:space="preserve"> </w:t>
      </w:r>
      <w:r w:rsidRPr="00EE3417">
        <w:rPr>
          <w:rStyle w:val="LienChamps"/>
        </w:rPr>
        <w:t>_acslContext</w:t>
      </w:r>
      <w:r>
        <w:t>;</w:t>
      </w:r>
    </w:p>
    <w:p w:rsidR="00354FBF" w:rsidRPr="00354FBF" w:rsidRDefault="00354FBF" w:rsidP="00354FBF">
      <w:pPr>
        <w:pStyle w:val="Dclarationdeclasse"/>
        <w:rPr>
          <w:lang w:val="en-US"/>
        </w:rPr>
      </w:pPr>
      <w:r>
        <w:t xml:space="preserve">  </w:t>
      </w:r>
      <w:r w:rsidRPr="00354FBF">
        <w:rPr>
          <w:b/>
          <w:lang w:val="en-US"/>
        </w:rPr>
        <w:t>mutable</w:t>
      </w:r>
      <w:r w:rsidRPr="00354FBF">
        <w:rPr>
          <w:lang w:val="en-US"/>
        </w:rPr>
        <w:t xml:space="preserve"> </w:t>
      </w:r>
      <w:r w:rsidRPr="00E665F1">
        <w:rPr>
          <w:rStyle w:val="LienUnit"/>
          <w:lang w:val="en-US"/>
        </w:rPr>
        <w:t>std</w:t>
      </w:r>
      <w:r w:rsidRPr="00354FBF">
        <w:rPr>
          <w:lang w:val="en-US"/>
        </w:rPr>
        <w:t>::</w:t>
      </w:r>
      <w:r w:rsidRPr="00E665F1">
        <w:rPr>
          <w:rStyle w:val="LienClasseC"/>
          <w:lang w:val="en-US"/>
        </w:rPr>
        <w:t>vector</w:t>
      </w:r>
      <w:r w:rsidRPr="00354FBF">
        <w:rPr>
          <w:lang w:val="en-US"/>
        </w:rPr>
        <w:t>&lt;</w:t>
      </w:r>
      <w:r w:rsidRPr="00E665F1">
        <w:rPr>
          <w:rStyle w:val="LienUnit"/>
          <w:lang w:val="en-US"/>
        </w:rPr>
        <w:t>std</w:t>
      </w:r>
      <w:r w:rsidRPr="00354FBF">
        <w:rPr>
          <w:lang w:val="en-US"/>
        </w:rPr>
        <w:t>::</w:t>
      </w:r>
      <w:r w:rsidRPr="00E665F1">
        <w:rPr>
          <w:rStyle w:val="LienClasseC"/>
          <w:lang w:val="en-US"/>
        </w:rPr>
        <w:t>pair</w:t>
      </w:r>
      <w:r w:rsidRPr="00354FBF">
        <w:rPr>
          <w:lang w:val="en-US"/>
        </w:rPr>
        <w:t>&lt;</w:t>
      </w:r>
      <w:r w:rsidRPr="00354FBF">
        <w:rPr>
          <w:b/>
          <w:bCs/>
          <w:lang w:val="en-US"/>
        </w:rPr>
        <w:t>const</w:t>
      </w:r>
      <w:r w:rsidRPr="00354FBF">
        <w:rPr>
          <w:lang w:val="en-US"/>
        </w:rPr>
        <w:t xml:space="preserve"> </w:t>
      </w:r>
      <w:r w:rsidRPr="00E665F1">
        <w:rPr>
          <w:rStyle w:val="LienUnit"/>
          <w:lang w:val="en-US"/>
        </w:rPr>
        <w:t>clang</w:t>
      </w:r>
      <w:r w:rsidRPr="00354FBF">
        <w:rPr>
          <w:lang w:val="en-US"/>
        </w:rPr>
        <w:t>::</w:t>
      </w:r>
      <w:r w:rsidRPr="00E665F1">
        <w:rPr>
          <w:rStyle w:val="LienClasseC"/>
          <w:lang w:val="en-US"/>
        </w:rPr>
        <w:t>Decl</w:t>
      </w:r>
      <w:r w:rsidRPr="00354FBF">
        <w:rPr>
          <w:lang w:val="en-US"/>
        </w:rPr>
        <w:t xml:space="preserve">*, </w:t>
      </w:r>
      <w:r>
        <w:rPr>
          <w:lang w:val="en-US"/>
        </w:rPr>
        <w:t xml:space="preserve"> </w:t>
      </w:r>
      <w:r w:rsidRPr="00354FBF">
        <w:rPr>
          <w:b/>
          <w:bCs/>
          <w:lang w:val="en-US"/>
        </w:rPr>
        <w:t>const</w:t>
      </w:r>
      <w:r w:rsidRPr="00354FBF">
        <w:rPr>
          <w:lang w:val="en-US"/>
        </w:rPr>
        <w:t xml:space="preserve"> </w:t>
      </w:r>
      <w:r w:rsidRPr="00E665F1">
        <w:rPr>
          <w:rStyle w:val="LienUnit"/>
          <w:lang w:val="en-US"/>
        </w:rPr>
        <w:t>clang</w:t>
      </w:r>
      <w:r w:rsidRPr="00354FBF">
        <w:rPr>
          <w:lang w:val="en-US"/>
        </w:rPr>
        <w:t>::</w:t>
      </w:r>
      <w:r w:rsidRPr="00E665F1">
        <w:rPr>
          <w:rStyle w:val="LienClasseC"/>
          <w:lang w:val="en-US"/>
        </w:rPr>
        <w:t>TemplateArgumentList</w:t>
      </w:r>
      <w:r w:rsidRPr="00354FBF">
        <w:rPr>
          <w:lang w:val="en-US"/>
        </w:rPr>
        <w:t xml:space="preserve">*&gt; &gt; </w:t>
      </w:r>
      <w:r w:rsidRPr="00E665F1">
        <w:rPr>
          <w:rStyle w:val="LienChamps"/>
          <w:lang w:val="en-US"/>
        </w:rPr>
        <w:t>_defaultTemplateInstances</w:t>
      </w:r>
      <w:r w:rsidRPr="00354FBF">
        <w:rPr>
          <w:lang w:val="en-US"/>
        </w:rPr>
        <w:t>;</w:t>
      </w:r>
    </w:p>
    <w:p w:rsidR="00354FBF" w:rsidRPr="00354FBF" w:rsidRDefault="00354FBF" w:rsidP="00354FBF">
      <w:pPr>
        <w:pStyle w:val="Dclarationdeclasse"/>
        <w:rPr>
          <w:lang w:val="en-US"/>
        </w:rPr>
      </w:pPr>
    </w:p>
    <w:p w:rsidR="00354FBF" w:rsidRPr="00354FBF" w:rsidRDefault="00354FBF" w:rsidP="00354FBF">
      <w:pPr>
        <w:pStyle w:val="Dclarationdeclasse"/>
        <w:rPr>
          <w:lang w:val="en-US"/>
        </w:rPr>
      </w:pPr>
      <w:r w:rsidRPr="00354FBF">
        <w:rPr>
          <w:lang w:val="en-US"/>
        </w:rPr>
        <w:t xml:space="preserve">  </w:t>
      </w:r>
      <w:r w:rsidRPr="00354FBF">
        <w:rPr>
          <w:b/>
          <w:bCs/>
          <w:lang w:val="en-US"/>
        </w:rPr>
        <w:t>bool</w:t>
      </w:r>
      <w:r w:rsidRPr="00354FBF">
        <w:rPr>
          <w:lang w:val="en-US"/>
        </w:rPr>
        <w:t xml:space="preserve"> </w:t>
      </w:r>
      <w:r w:rsidRPr="00E665F1">
        <w:rPr>
          <w:rStyle w:val="LienChamps"/>
          <w:lang w:val="en-US"/>
        </w:rPr>
        <w:t>_annotError</w:t>
      </w:r>
      <w:r w:rsidRPr="00354FBF">
        <w:rPr>
          <w:lang w:val="en-US"/>
        </w:rPr>
        <w:t>;</w:t>
      </w:r>
    </w:p>
    <w:p w:rsidR="00354FBF" w:rsidRPr="00354FBF" w:rsidRDefault="00354FBF" w:rsidP="00354FBF">
      <w:pPr>
        <w:pStyle w:val="Dclarationdeclasse"/>
        <w:rPr>
          <w:lang w:val="en-US"/>
        </w:rPr>
      </w:pPr>
      <w:r w:rsidRPr="00354FBF">
        <w:rPr>
          <w:lang w:val="en-US"/>
        </w:rPr>
        <w:t xml:space="preserve">  </w:t>
      </w:r>
      <w:r w:rsidRPr="00354FBF">
        <w:rPr>
          <w:b/>
          <w:bCs/>
          <w:lang w:val="en-US"/>
        </w:rPr>
        <w:t>bool</w:t>
      </w:r>
      <w:r w:rsidRPr="00354FBF">
        <w:rPr>
          <w:lang w:val="en-US"/>
        </w:rPr>
        <w:t xml:space="preserve"> </w:t>
      </w:r>
      <w:r w:rsidRPr="00E665F1">
        <w:rPr>
          <w:rStyle w:val="LienChamps"/>
          <w:lang w:val="en-US"/>
        </w:rPr>
        <w:t>_doesGenerateImplicitMethods</w:t>
      </w:r>
      <w:r w:rsidRPr="00354FBF">
        <w:rPr>
          <w:lang w:val="en-US"/>
        </w:rPr>
        <w:t>;</w:t>
      </w:r>
    </w:p>
    <w:p w:rsidR="00354FBF" w:rsidRPr="00354FBF" w:rsidRDefault="00354FBF" w:rsidP="00354FBF">
      <w:pPr>
        <w:pStyle w:val="Dclarationdeclasse"/>
        <w:rPr>
          <w:lang w:val="en-US"/>
        </w:rPr>
      </w:pPr>
      <w:r w:rsidRPr="00354FBF">
        <w:rPr>
          <w:lang w:val="en-US"/>
        </w:rPr>
        <w:t xml:space="preserve">  </w:t>
      </w:r>
      <w:r w:rsidRPr="00354FBF">
        <w:rPr>
          <w:b/>
          <w:bCs/>
          <w:lang w:val="en-US"/>
        </w:rPr>
        <w:t>bool</w:t>
      </w:r>
      <w:r w:rsidRPr="00354FBF">
        <w:rPr>
          <w:lang w:val="en-US"/>
        </w:rPr>
        <w:t xml:space="preserve"> </w:t>
      </w:r>
      <w:r w:rsidRPr="00E665F1">
        <w:rPr>
          <w:rStyle w:val="LienChamps"/>
          <w:lang w:val="en-US"/>
        </w:rPr>
        <w:t>_isVerbose</w:t>
      </w:r>
      <w:r w:rsidRPr="00354FBF">
        <w:rPr>
          <w:lang w:val="en-US"/>
        </w:rPr>
        <w:t>;</w:t>
      </w:r>
    </w:p>
    <w:p w:rsidR="00354FBF" w:rsidRPr="00354FBF" w:rsidRDefault="00354FBF" w:rsidP="00354FBF">
      <w:pPr>
        <w:pStyle w:val="Dclarationdeclasse"/>
        <w:rPr>
          <w:lang w:val="en-US"/>
        </w:rPr>
      </w:pPr>
    </w:p>
    <w:p w:rsidR="00354FBF" w:rsidRPr="00354FBF" w:rsidRDefault="00354FBF" w:rsidP="00354FBF">
      <w:pPr>
        <w:pStyle w:val="Dclarationdeclasse"/>
        <w:rPr>
          <w:lang w:val="en-US"/>
        </w:rPr>
      </w:pPr>
      <w:r w:rsidRPr="00354FBF">
        <w:rPr>
          <w:lang w:val="en-US"/>
        </w:rPr>
        <w:t xml:space="preserve">  </w:t>
      </w:r>
      <w:r w:rsidRPr="00354FBF">
        <w:rPr>
          <w:b/>
          <w:bCs/>
          <w:lang w:val="en-US"/>
        </w:rPr>
        <w:t>bool</w:t>
      </w:r>
      <w:r w:rsidRPr="00354FBF">
        <w:rPr>
          <w:lang w:val="en-US"/>
        </w:rPr>
        <w:t xml:space="preserve"> </w:t>
      </w:r>
      <w:r w:rsidRPr="00354FBF">
        <w:rPr>
          <w:rStyle w:val="LienMthode"/>
          <w:lang w:val="en-US"/>
        </w:rPr>
        <w:t>isSpecificType</w:t>
      </w:r>
      <w:r w:rsidRPr="00354FBF">
        <w:rPr>
          <w:lang w:val="en-US"/>
        </w:rPr>
        <w:t>(</w:t>
      </w:r>
      <w:r w:rsidRPr="00354FBF">
        <w:rPr>
          <w:b/>
          <w:bCs/>
          <w:lang w:val="en-US"/>
        </w:rPr>
        <w:t>bool</w:t>
      </w:r>
      <w:r w:rsidRPr="00354FBF">
        <w:rPr>
          <w:lang w:val="en-US"/>
        </w:rPr>
        <w:t xml:space="preserve"> (</w:t>
      </w:r>
      <w:r w:rsidRPr="00354FBF">
        <w:rPr>
          <w:rStyle w:val="LienClasseC"/>
          <w:lang w:val="en-US"/>
        </w:rPr>
        <w:t>Clang_utils</w:t>
      </w:r>
      <w:r w:rsidRPr="00354FBF">
        <w:rPr>
          <w:lang w:val="en-US"/>
        </w:rPr>
        <w:t>::*builtinMethod)(</w:t>
      </w:r>
      <w:r w:rsidRPr="00354FBF">
        <w:rPr>
          <w:rStyle w:val="LienUnit"/>
          <w:lang w:val="en-US"/>
        </w:rPr>
        <w:t>clang</w:t>
      </w:r>
      <w:r w:rsidRPr="00354FBF">
        <w:rPr>
          <w:lang w:val="en-US"/>
        </w:rPr>
        <w:t>::</w:t>
      </w:r>
      <w:r w:rsidRPr="00354FBF">
        <w:rPr>
          <w:rStyle w:val="LienClasseC"/>
          <w:lang w:val="en-US"/>
        </w:rPr>
        <w:t>BuiltinType</w:t>
      </w:r>
      <w:r w:rsidRPr="00354FBF">
        <w:rPr>
          <w:lang w:val="en-US"/>
        </w:rPr>
        <w:t xml:space="preserve"> </w:t>
      </w:r>
      <w:r w:rsidRPr="00354FBF">
        <w:rPr>
          <w:b/>
          <w:bCs/>
          <w:lang w:val="en-US"/>
        </w:rPr>
        <w:t>const</w:t>
      </w:r>
      <w:r w:rsidRPr="00354FBF">
        <w:rPr>
          <w:lang w:val="en-US"/>
        </w:rPr>
        <w:t xml:space="preserve">*) </w:t>
      </w:r>
      <w:r w:rsidRPr="00354FBF">
        <w:rPr>
          <w:b/>
          <w:bCs/>
          <w:lang w:val="en-US"/>
        </w:rPr>
        <w:t>const</w:t>
      </w:r>
      <w:r w:rsidRPr="00354FBF">
        <w:rPr>
          <w:lang w:val="en-US"/>
        </w:rPr>
        <w:t xml:space="preserve">, </w:t>
      </w:r>
      <w:r w:rsidRPr="00354FBF">
        <w:rPr>
          <w:b/>
          <w:bCs/>
          <w:lang w:val="en-US"/>
        </w:rPr>
        <w:t>const</w:t>
      </w:r>
      <w:r w:rsidRPr="00354FBF">
        <w:rPr>
          <w:lang w:val="en-US"/>
        </w:rPr>
        <w:t xml:space="preserve"> </w:t>
      </w:r>
      <w:r w:rsidRPr="00354FBF">
        <w:rPr>
          <w:rStyle w:val="LienUnit"/>
          <w:lang w:val="en-US"/>
        </w:rPr>
        <w:t>clang</w:t>
      </w:r>
      <w:r w:rsidRPr="00354FBF">
        <w:rPr>
          <w:lang w:val="en-US"/>
        </w:rPr>
        <w:t>::</w:t>
      </w:r>
      <w:r w:rsidRPr="00354FBF">
        <w:rPr>
          <w:rStyle w:val="LienClasseC"/>
          <w:lang w:val="en-US"/>
        </w:rPr>
        <w:t>Type</w:t>
      </w:r>
      <w:r w:rsidRPr="00354FBF">
        <w:rPr>
          <w:lang w:val="en-US"/>
        </w:rPr>
        <w:t xml:space="preserve">* type) </w:t>
      </w:r>
      <w:r w:rsidRPr="00354FBF">
        <w:rPr>
          <w:b/>
          <w:bCs/>
          <w:lang w:val="en-US"/>
        </w:rPr>
        <w:t>const</w:t>
      </w:r>
      <w:r w:rsidRPr="00354FBF">
        <w:rPr>
          <w:lang w:val="en-US"/>
        </w:rPr>
        <w:t>;</w:t>
      </w:r>
    </w:p>
    <w:p w:rsidR="00354FBF" w:rsidRPr="00354FBF" w:rsidRDefault="00354FBF" w:rsidP="00354FBF">
      <w:pPr>
        <w:pStyle w:val="Dclarationdeclasse"/>
        <w:rPr>
          <w:lang w:val="en-US"/>
        </w:rPr>
      </w:pPr>
    </w:p>
    <w:p w:rsidR="00354FBF" w:rsidRPr="00354FBF" w:rsidRDefault="00354FBF" w:rsidP="00354FBF">
      <w:pPr>
        <w:pStyle w:val="Dclarationdeclasse"/>
        <w:rPr>
          <w:lang w:val="en-US"/>
        </w:rPr>
      </w:pPr>
      <w:r w:rsidRPr="00354FBF">
        <w:rPr>
          <w:b/>
          <w:bCs/>
          <w:lang w:val="en-US"/>
        </w:rPr>
        <w:t>public</w:t>
      </w:r>
      <w:r w:rsidRPr="00354FBF">
        <w:rPr>
          <w:lang w:val="en-US"/>
        </w:rPr>
        <w:t>:</w:t>
      </w:r>
    </w:p>
    <w:p w:rsidR="00354FBF" w:rsidRPr="00354FBF" w:rsidRDefault="00354FBF" w:rsidP="00354FBF">
      <w:pPr>
        <w:pStyle w:val="Dclarationdeclasse"/>
        <w:rPr>
          <w:lang w:val="en-US"/>
        </w:rPr>
      </w:pPr>
      <w:r w:rsidRPr="00354FBF">
        <w:rPr>
          <w:lang w:val="en-US"/>
        </w:rPr>
        <w:t xml:space="preserve">  </w:t>
      </w:r>
      <w:r w:rsidRPr="00354FBF">
        <w:rPr>
          <w:rStyle w:val="LienMthode"/>
          <w:lang w:val="en-US"/>
        </w:rPr>
        <w:t>Clang_utils</w:t>
      </w:r>
      <w:r w:rsidRPr="00354FBF">
        <w:rPr>
          <w:lang w:val="en-US"/>
        </w:rPr>
        <w:t>(</w:t>
      </w:r>
      <w:r w:rsidRPr="00354FBF">
        <w:rPr>
          <w:rStyle w:val="LienUnit"/>
          <w:lang w:val="en-US"/>
        </w:rPr>
        <w:t>clang</w:t>
      </w:r>
      <w:r w:rsidRPr="00354FBF">
        <w:rPr>
          <w:lang w:val="en-US"/>
        </w:rPr>
        <w:t>::</w:t>
      </w:r>
      <w:r w:rsidRPr="00354FBF">
        <w:rPr>
          <w:rStyle w:val="LienClasseC"/>
          <w:lang w:val="en-US"/>
        </w:rPr>
        <w:t>ASTContext</w:t>
      </w:r>
      <w:r w:rsidRPr="00354FBF">
        <w:rPr>
          <w:lang w:val="en-US"/>
        </w:rPr>
        <w:t xml:space="preserve">* ctxt) : </w:t>
      </w:r>
      <w:r w:rsidRPr="00354FBF">
        <w:rPr>
          <w:rStyle w:val="LienChamps"/>
          <w:lang w:val="en-US"/>
        </w:rPr>
        <w:t>_anonymousIdent</w:t>
      </w:r>
      <w:r w:rsidRPr="00354FBF">
        <w:rPr>
          <w:lang w:val="en-US"/>
        </w:rPr>
        <w:t xml:space="preserve">(), </w:t>
      </w:r>
      <w:r w:rsidRPr="00354FBF">
        <w:rPr>
          <w:rStyle w:val="LienChamps"/>
          <w:lang w:val="en-US"/>
        </w:rPr>
        <w:t>_context</w:t>
      </w:r>
      <w:r w:rsidRPr="00354FBF">
        <w:rPr>
          <w:lang w:val="en-US"/>
        </w:rPr>
        <w:t xml:space="preserve">(ctxt), </w:t>
      </w:r>
      <w:r>
        <w:rPr>
          <w:lang w:val="en-US"/>
        </w:rPr>
        <w:t xml:space="preserve"> </w:t>
      </w:r>
      <w:r w:rsidRPr="00354FBF">
        <w:rPr>
          <w:rStyle w:val="LienChamps"/>
          <w:lang w:val="en-US"/>
        </w:rPr>
        <w:t>_annotError</w:t>
      </w:r>
      <w:r w:rsidRPr="00354FBF">
        <w:rPr>
          <w:lang w:val="en-US"/>
        </w:rPr>
        <w:t>(),</w:t>
      </w:r>
      <w:r>
        <w:rPr>
          <w:lang w:val="en-US"/>
        </w:rPr>
        <w:t xml:space="preserve"> </w:t>
      </w:r>
      <w:r w:rsidRPr="00354FBF">
        <w:rPr>
          <w:rStyle w:val="LienChamps"/>
          <w:lang w:val="en-US"/>
        </w:rPr>
        <w:t>_doesGenerateImplicitMethods</w:t>
      </w:r>
      <w:r w:rsidRPr="00354FBF">
        <w:rPr>
          <w:lang w:val="en-US"/>
        </w:rPr>
        <w:t>(),</w:t>
      </w:r>
      <w:r>
        <w:rPr>
          <w:lang w:val="en-US"/>
        </w:rPr>
        <w:t xml:space="preserve"> </w:t>
      </w:r>
      <w:r w:rsidRPr="00354FBF">
        <w:rPr>
          <w:rStyle w:val="LienChamps"/>
          <w:lang w:val="en-US"/>
        </w:rPr>
        <w:t>_isVerbose</w:t>
      </w:r>
      <w:r w:rsidRPr="00354FBF">
        <w:rPr>
          <w:lang w:val="en-US"/>
        </w:rPr>
        <w:t>() { }</w:t>
      </w:r>
    </w:p>
    <w:p w:rsidR="00354FBF" w:rsidRPr="00354FBF" w:rsidRDefault="00354FBF" w:rsidP="00354FBF">
      <w:pPr>
        <w:pStyle w:val="Dclarationdeclasse"/>
        <w:rPr>
          <w:lang w:val="en-US"/>
        </w:rPr>
      </w:pPr>
    </w:p>
    <w:p w:rsidR="00354FBF" w:rsidRPr="00354FBF" w:rsidRDefault="00354FBF" w:rsidP="00354FBF">
      <w:pPr>
        <w:pStyle w:val="Dclarationdeclasse"/>
        <w:rPr>
          <w:lang w:val="en-US"/>
        </w:rPr>
      </w:pPr>
      <w:r w:rsidRPr="00354FBF">
        <w:rPr>
          <w:lang w:val="en-US"/>
        </w:rPr>
        <w:t xml:space="preserve">  </w:t>
      </w:r>
      <w:r w:rsidRPr="00354FBF">
        <w:rPr>
          <w:b/>
          <w:bCs/>
          <w:lang w:val="en-US"/>
        </w:rPr>
        <w:t>void</w:t>
      </w:r>
      <w:r w:rsidRPr="00354FBF">
        <w:rPr>
          <w:lang w:val="en-US"/>
        </w:rPr>
        <w:t xml:space="preserve"> </w:t>
      </w:r>
      <w:r w:rsidRPr="00E665F1">
        <w:rPr>
          <w:rStyle w:val="LienMthode"/>
          <w:lang w:val="en-US"/>
        </w:rPr>
        <w:t>setAnnotError</w:t>
      </w:r>
      <w:r w:rsidRPr="00354FBF">
        <w:rPr>
          <w:lang w:val="en-US"/>
        </w:rPr>
        <w:t xml:space="preserve">() { </w:t>
      </w:r>
      <w:r w:rsidRPr="00E665F1">
        <w:rPr>
          <w:rStyle w:val="LienChamps"/>
          <w:lang w:val="en-US"/>
        </w:rPr>
        <w:t>_annotError</w:t>
      </w:r>
      <w:r w:rsidRPr="00354FBF">
        <w:rPr>
          <w:lang w:val="en-US"/>
        </w:rPr>
        <w:t xml:space="preserve"> = </w:t>
      </w:r>
      <w:r w:rsidRPr="00354FBF">
        <w:rPr>
          <w:b/>
          <w:bCs/>
          <w:lang w:val="en-US"/>
        </w:rPr>
        <w:t>true</w:t>
      </w:r>
      <w:r w:rsidRPr="00354FBF">
        <w:rPr>
          <w:lang w:val="en-US"/>
        </w:rPr>
        <w:t>; }</w:t>
      </w:r>
    </w:p>
    <w:p w:rsidR="00354FBF" w:rsidRPr="00354FBF" w:rsidRDefault="00354FBF" w:rsidP="00354FBF">
      <w:pPr>
        <w:pStyle w:val="Dclarationdeclasse"/>
        <w:rPr>
          <w:lang w:val="en-US"/>
        </w:rPr>
      </w:pPr>
      <w:r w:rsidRPr="00354FBF">
        <w:rPr>
          <w:lang w:val="en-US"/>
        </w:rPr>
        <w:lastRenderedPageBreak/>
        <w:t xml:space="preserve">  </w:t>
      </w:r>
      <w:r w:rsidRPr="00354FBF">
        <w:rPr>
          <w:b/>
          <w:bCs/>
          <w:lang w:val="en-US"/>
        </w:rPr>
        <w:t>void</w:t>
      </w:r>
      <w:r w:rsidRPr="00354FBF">
        <w:rPr>
          <w:lang w:val="en-US"/>
        </w:rPr>
        <w:t xml:space="preserve"> </w:t>
      </w:r>
      <w:r w:rsidRPr="00E665F1">
        <w:rPr>
          <w:rStyle w:val="LienMthode"/>
          <w:lang w:val="en-US"/>
        </w:rPr>
        <w:t>setGenerateImplicitMethods</w:t>
      </w:r>
      <w:r w:rsidRPr="00354FBF">
        <w:rPr>
          <w:lang w:val="en-US"/>
        </w:rPr>
        <w:t xml:space="preserve">() { </w:t>
      </w:r>
      <w:r w:rsidRPr="00E665F1">
        <w:rPr>
          <w:rStyle w:val="LienChamps"/>
          <w:lang w:val="en-US"/>
        </w:rPr>
        <w:t>_doesGenerateImplicitMethods</w:t>
      </w:r>
      <w:r w:rsidRPr="00354FBF">
        <w:rPr>
          <w:lang w:val="en-US"/>
        </w:rPr>
        <w:t xml:space="preserve"> = </w:t>
      </w:r>
      <w:r w:rsidRPr="00354FBF">
        <w:rPr>
          <w:b/>
          <w:bCs/>
          <w:lang w:val="en-US"/>
        </w:rPr>
        <w:t>true</w:t>
      </w:r>
      <w:r w:rsidRPr="00354FBF">
        <w:rPr>
          <w:lang w:val="en-US"/>
        </w:rPr>
        <w:t>; }</w:t>
      </w:r>
    </w:p>
    <w:p w:rsidR="00354FBF" w:rsidRPr="00354FBF" w:rsidRDefault="00354FBF" w:rsidP="00354FBF">
      <w:pPr>
        <w:pStyle w:val="Dclarationdeclasse"/>
        <w:rPr>
          <w:lang w:val="en-US"/>
        </w:rPr>
      </w:pPr>
      <w:r w:rsidRPr="00354FBF">
        <w:rPr>
          <w:lang w:val="en-US"/>
        </w:rPr>
        <w:t xml:space="preserve">  </w:t>
      </w:r>
      <w:r w:rsidRPr="00354FBF">
        <w:rPr>
          <w:b/>
          <w:bCs/>
          <w:lang w:val="en-US"/>
        </w:rPr>
        <w:t>void</w:t>
      </w:r>
      <w:r w:rsidRPr="00354FBF">
        <w:rPr>
          <w:lang w:val="en-US"/>
        </w:rPr>
        <w:t xml:space="preserve"> </w:t>
      </w:r>
      <w:r w:rsidRPr="00E665F1">
        <w:rPr>
          <w:rStyle w:val="LienMthode"/>
          <w:lang w:val="en-US"/>
        </w:rPr>
        <w:t>setVerbose</w:t>
      </w:r>
      <w:r w:rsidRPr="00354FBF">
        <w:rPr>
          <w:lang w:val="en-US"/>
        </w:rPr>
        <w:t xml:space="preserve">() { </w:t>
      </w:r>
      <w:r w:rsidRPr="00E665F1">
        <w:rPr>
          <w:rStyle w:val="LienChamps"/>
          <w:lang w:val="en-US"/>
        </w:rPr>
        <w:t>_isVerbose</w:t>
      </w:r>
      <w:r w:rsidRPr="00354FBF">
        <w:rPr>
          <w:lang w:val="en-US"/>
        </w:rPr>
        <w:t xml:space="preserve"> = </w:t>
      </w:r>
      <w:r w:rsidRPr="00354FBF">
        <w:rPr>
          <w:b/>
          <w:bCs/>
          <w:lang w:val="en-US"/>
        </w:rPr>
        <w:t>true</w:t>
      </w:r>
      <w:r w:rsidRPr="00354FBF">
        <w:rPr>
          <w:lang w:val="en-US"/>
        </w:rPr>
        <w:t>; }</w:t>
      </w:r>
    </w:p>
    <w:p w:rsidR="00354FBF" w:rsidRPr="00354FBF" w:rsidRDefault="00354FBF" w:rsidP="00354FBF">
      <w:pPr>
        <w:pStyle w:val="Dclarationdeclasse"/>
        <w:rPr>
          <w:lang w:val="en-US"/>
        </w:rPr>
      </w:pPr>
      <w:r w:rsidRPr="00354FBF">
        <w:rPr>
          <w:lang w:val="en-US"/>
        </w:rPr>
        <w:t xml:space="preserve">  </w:t>
      </w:r>
      <w:r w:rsidRPr="00354FBF">
        <w:rPr>
          <w:b/>
          <w:bCs/>
          <w:lang w:val="en-US"/>
        </w:rPr>
        <w:t>bool</w:t>
      </w:r>
      <w:r w:rsidRPr="00354FBF">
        <w:rPr>
          <w:lang w:val="en-US"/>
        </w:rPr>
        <w:t xml:space="preserve"> </w:t>
      </w:r>
      <w:r w:rsidRPr="00E665F1">
        <w:rPr>
          <w:rStyle w:val="LienMthode"/>
          <w:lang w:val="en-US"/>
        </w:rPr>
        <w:t>stopOnAnnotError</w:t>
      </w:r>
      <w:r w:rsidRPr="00354FBF">
        <w:rPr>
          <w:lang w:val="en-US"/>
        </w:rPr>
        <w:t xml:space="preserve"> () </w:t>
      </w:r>
      <w:r w:rsidRPr="00354FBF">
        <w:rPr>
          <w:b/>
          <w:bCs/>
          <w:lang w:val="en-US"/>
        </w:rPr>
        <w:t>const</w:t>
      </w:r>
      <w:r w:rsidRPr="00354FBF">
        <w:rPr>
          <w:lang w:val="en-US"/>
        </w:rPr>
        <w:t xml:space="preserve"> { </w:t>
      </w:r>
      <w:r w:rsidRPr="00354FBF">
        <w:rPr>
          <w:b/>
          <w:bCs/>
          <w:lang w:val="en-US"/>
        </w:rPr>
        <w:t>return</w:t>
      </w:r>
      <w:r w:rsidRPr="00354FBF">
        <w:rPr>
          <w:lang w:val="en-US"/>
        </w:rPr>
        <w:t xml:space="preserve"> </w:t>
      </w:r>
      <w:r w:rsidRPr="00E665F1">
        <w:rPr>
          <w:rStyle w:val="LienChamps"/>
          <w:lang w:val="en-US"/>
        </w:rPr>
        <w:t>_annotError</w:t>
      </w:r>
      <w:r w:rsidRPr="00354FBF">
        <w:rPr>
          <w:lang w:val="en-US"/>
        </w:rPr>
        <w:t>; }</w:t>
      </w:r>
    </w:p>
    <w:p w:rsidR="00354FBF" w:rsidRPr="00354FBF" w:rsidRDefault="00354FBF" w:rsidP="00354FBF">
      <w:pPr>
        <w:pStyle w:val="Dclarationdeclasse"/>
        <w:rPr>
          <w:lang w:val="en-US"/>
        </w:rPr>
      </w:pPr>
      <w:r w:rsidRPr="00354FBF">
        <w:rPr>
          <w:lang w:val="en-US"/>
        </w:rPr>
        <w:t xml:space="preserve">  </w:t>
      </w:r>
      <w:r w:rsidRPr="00354FBF">
        <w:rPr>
          <w:b/>
          <w:bCs/>
          <w:lang w:val="en-US"/>
        </w:rPr>
        <w:t>bool</w:t>
      </w:r>
      <w:r w:rsidRPr="00354FBF">
        <w:rPr>
          <w:lang w:val="en-US"/>
        </w:rPr>
        <w:t xml:space="preserve"> </w:t>
      </w:r>
      <w:r w:rsidRPr="00E665F1">
        <w:rPr>
          <w:rStyle w:val="LienMthode"/>
          <w:lang w:val="en-US"/>
        </w:rPr>
        <w:t>doesGenerateImplicitMethods</w:t>
      </w:r>
      <w:r w:rsidRPr="00354FBF">
        <w:rPr>
          <w:lang w:val="en-US"/>
        </w:rPr>
        <w:t xml:space="preserve">() </w:t>
      </w:r>
      <w:r w:rsidRPr="00354FBF">
        <w:rPr>
          <w:b/>
          <w:bCs/>
          <w:lang w:val="en-US"/>
        </w:rPr>
        <w:t>const</w:t>
      </w:r>
      <w:r>
        <w:rPr>
          <w:lang w:val="en-US"/>
        </w:rPr>
        <w:t xml:space="preserve"> </w:t>
      </w:r>
      <w:r w:rsidRPr="00354FBF">
        <w:rPr>
          <w:lang w:val="en-US"/>
        </w:rPr>
        <w:t xml:space="preserve">{ </w:t>
      </w:r>
      <w:r w:rsidRPr="00354FBF">
        <w:rPr>
          <w:b/>
          <w:bCs/>
          <w:lang w:val="en-US"/>
        </w:rPr>
        <w:t>return</w:t>
      </w:r>
      <w:r w:rsidRPr="00354FBF">
        <w:rPr>
          <w:lang w:val="en-US"/>
        </w:rPr>
        <w:t xml:space="preserve"> </w:t>
      </w:r>
      <w:r w:rsidRPr="00E665F1">
        <w:rPr>
          <w:rStyle w:val="LienChamps"/>
          <w:lang w:val="en-US"/>
        </w:rPr>
        <w:t>_doesGenerateImplicitMethods</w:t>
      </w:r>
      <w:r w:rsidRPr="00354FBF">
        <w:rPr>
          <w:lang w:val="en-US"/>
        </w:rPr>
        <w:t>; }</w:t>
      </w:r>
    </w:p>
    <w:p w:rsidR="00354FBF" w:rsidRPr="00354FBF" w:rsidRDefault="00354FBF" w:rsidP="00354FBF">
      <w:pPr>
        <w:pStyle w:val="Dclarationdeclasse"/>
        <w:rPr>
          <w:lang w:val="en-US"/>
        </w:rPr>
      </w:pPr>
      <w:r w:rsidRPr="00354FBF">
        <w:rPr>
          <w:lang w:val="en-US"/>
        </w:rPr>
        <w:t xml:space="preserve">  </w:t>
      </w:r>
      <w:r w:rsidRPr="00354FBF">
        <w:rPr>
          <w:b/>
          <w:bCs/>
          <w:lang w:val="en-US"/>
        </w:rPr>
        <w:t>bool</w:t>
      </w:r>
      <w:r w:rsidRPr="00354FBF">
        <w:rPr>
          <w:lang w:val="en-US"/>
        </w:rPr>
        <w:t xml:space="preserve"> </w:t>
      </w:r>
      <w:r w:rsidRPr="00E665F1">
        <w:rPr>
          <w:rStyle w:val="LienMthode"/>
          <w:lang w:val="en-US"/>
        </w:rPr>
        <w:t>isVerbose</w:t>
      </w:r>
      <w:r w:rsidRPr="00354FBF">
        <w:rPr>
          <w:lang w:val="en-US"/>
        </w:rPr>
        <w:t xml:space="preserve">() </w:t>
      </w:r>
      <w:r w:rsidRPr="00354FBF">
        <w:rPr>
          <w:b/>
          <w:bCs/>
          <w:lang w:val="en-US"/>
        </w:rPr>
        <w:t>const</w:t>
      </w:r>
      <w:r w:rsidRPr="00354FBF">
        <w:rPr>
          <w:lang w:val="en-US"/>
        </w:rPr>
        <w:t xml:space="preserve"> { </w:t>
      </w:r>
      <w:r w:rsidRPr="00354FBF">
        <w:rPr>
          <w:b/>
          <w:bCs/>
          <w:lang w:val="en-US"/>
        </w:rPr>
        <w:t>return</w:t>
      </w:r>
      <w:r w:rsidRPr="00354FBF">
        <w:rPr>
          <w:lang w:val="en-US"/>
        </w:rPr>
        <w:t xml:space="preserve"> </w:t>
      </w:r>
      <w:r w:rsidRPr="00E665F1">
        <w:rPr>
          <w:rStyle w:val="LienChamps"/>
          <w:lang w:val="en-US"/>
        </w:rPr>
        <w:t>_isVerbose</w:t>
      </w:r>
      <w:r w:rsidRPr="00354FBF">
        <w:rPr>
          <w:lang w:val="en-US"/>
        </w:rPr>
        <w:t>; }</w:t>
      </w:r>
    </w:p>
    <w:p w:rsidR="00354FBF" w:rsidRPr="00354FBF" w:rsidRDefault="00354FBF" w:rsidP="00354FBF">
      <w:pPr>
        <w:pStyle w:val="Dclarationdeclasse"/>
        <w:rPr>
          <w:lang w:val="en-US"/>
        </w:rPr>
      </w:pPr>
    </w:p>
    <w:p w:rsidR="00354FBF" w:rsidRPr="00354FBF" w:rsidRDefault="00354FBF" w:rsidP="00354FBF">
      <w:pPr>
        <w:pStyle w:val="Dclarationdeclasse"/>
        <w:rPr>
          <w:lang w:val="en-US"/>
        </w:rPr>
      </w:pPr>
      <w:r w:rsidRPr="00354FBF">
        <w:rPr>
          <w:lang w:val="en-US"/>
        </w:rPr>
        <w:t xml:space="preserve">  </w:t>
      </w:r>
      <w:r w:rsidRPr="00354FBF">
        <w:rPr>
          <w:b/>
          <w:bCs/>
          <w:lang w:val="en-US"/>
        </w:rPr>
        <w:t>void</w:t>
      </w:r>
      <w:r w:rsidRPr="00354FBF">
        <w:rPr>
          <w:lang w:val="en-US"/>
        </w:rPr>
        <w:t xml:space="preserve"> </w:t>
      </w:r>
      <w:r w:rsidRPr="00E665F1">
        <w:rPr>
          <w:rStyle w:val="LienMthode"/>
          <w:lang w:val="en-US"/>
        </w:rPr>
        <w:t>pushTemplateInstance</w:t>
      </w:r>
      <w:r w:rsidRPr="00354FBF">
        <w:rPr>
          <w:lang w:val="en-US"/>
        </w:rPr>
        <w:t>(</w:t>
      </w:r>
      <w:r w:rsidRPr="00354FBF">
        <w:rPr>
          <w:b/>
          <w:bCs/>
          <w:lang w:val="en-US"/>
        </w:rPr>
        <w:t>const</w:t>
      </w:r>
      <w:r w:rsidRPr="00354FBF">
        <w:rPr>
          <w:lang w:val="en-US"/>
        </w:rPr>
        <w:t xml:space="preserve"> </w:t>
      </w:r>
      <w:r w:rsidRPr="00E665F1">
        <w:rPr>
          <w:rStyle w:val="LienUnit"/>
          <w:lang w:val="en-US"/>
        </w:rPr>
        <w:t>clang</w:t>
      </w:r>
      <w:r w:rsidRPr="00354FBF">
        <w:rPr>
          <w:lang w:val="en-US"/>
        </w:rPr>
        <w:t>::</w:t>
      </w:r>
      <w:r w:rsidRPr="00E665F1">
        <w:rPr>
          <w:rStyle w:val="LienClasseC"/>
          <w:lang w:val="en-US"/>
        </w:rPr>
        <w:t>Decl</w:t>
      </w:r>
      <w:r w:rsidRPr="00354FBF">
        <w:rPr>
          <w:lang w:val="en-US"/>
        </w:rPr>
        <w:t>* templateDecl,</w:t>
      </w:r>
      <w:r>
        <w:rPr>
          <w:lang w:val="en-US"/>
        </w:rPr>
        <w:t xml:space="preserve"> </w:t>
      </w:r>
      <w:r w:rsidRPr="00354FBF">
        <w:rPr>
          <w:b/>
          <w:bCs/>
          <w:lang w:val="en-US"/>
        </w:rPr>
        <w:t>const</w:t>
      </w:r>
      <w:r w:rsidRPr="00354FBF">
        <w:rPr>
          <w:lang w:val="en-US"/>
        </w:rPr>
        <w:t xml:space="preserve"> </w:t>
      </w:r>
      <w:r w:rsidRPr="00E665F1">
        <w:rPr>
          <w:rStyle w:val="LienUnit"/>
          <w:lang w:val="en-US"/>
        </w:rPr>
        <w:t>clang</w:t>
      </w:r>
      <w:r w:rsidRPr="00354FBF">
        <w:rPr>
          <w:lang w:val="en-US"/>
        </w:rPr>
        <w:t>::</w:t>
      </w:r>
      <w:r w:rsidRPr="00E665F1">
        <w:rPr>
          <w:rStyle w:val="LienClasseC"/>
          <w:lang w:val="en-US"/>
        </w:rPr>
        <w:t>TemplateArgumentList</w:t>
      </w:r>
      <w:r w:rsidRPr="00354FBF">
        <w:rPr>
          <w:lang w:val="en-US"/>
        </w:rPr>
        <w:t>* instanceArguments)</w:t>
      </w:r>
    </w:p>
    <w:p w:rsidR="00354FBF" w:rsidRPr="00354FBF" w:rsidRDefault="00354FBF" w:rsidP="00354FBF">
      <w:pPr>
        <w:pStyle w:val="Dclarationdeclasse"/>
        <w:rPr>
          <w:lang w:val="en-US"/>
        </w:rPr>
      </w:pPr>
      <w:r w:rsidRPr="00354FBF">
        <w:rPr>
          <w:lang w:val="en-US"/>
        </w:rPr>
        <w:t xml:space="preserve">    { </w:t>
      </w:r>
      <w:r w:rsidRPr="00E665F1">
        <w:rPr>
          <w:rStyle w:val="LienChamps"/>
          <w:lang w:val="en-US"/>
        </w:rPr>
        <w:t>_defaultTemplateInstances</w:t>
      </w:r>
      <w:r w:rsidRPr="00354FBF">
        <w:rPr>
          <w:lang w:val="en-US"/>
        </w:rPr>
        <w:t>.</w:t>
      </w:r>
      <w:r w:rsidRPr="00E665F1">
        <w:rPr>
          <w:rStyle w:val="LienMthode"/>
          <w:lang w:val="en-US"/>
        </w:rPr>
        <w:t>push_back</w:t>
      </w:r>
      <w:r w:rsidRPr="00354FBF">
        <w:rPr>
          <w:lang w:val="en-US"/>
        </w:rPr>
        <w:t>(</w:t>
      </w:r>
      <w:r w:rsidRPr="00E665F1">
        <w:rPr>
          <w:rStyle w:val="LienUnit"/>
          <w:lang w:val="en-US"/>
        </w:rPr>
        <w:t>std</w:t>
      </w:r>
      <w:r w:rsidRPr="00354FBF">
        <w:rPr>
          <w:lang w:val="en-US"/>
        </w:rPr>
        <w:t>::</w:t>
      </w:r>
      <w:r w:rsidRPr="00E665F1">
        <w:rPr>
          <w:rStyle w:val="LienMthode"/>
          <w:lang w:val="en-US"/>
        </w:rPr>
        <w:t>make_pair</w:t>
      </w:r>
      <w:r w:rsidRPr="00354FBF">
        <w:rPr>
          <w:lang w:val="en-US"/>
        </w:rPr>
        <w:t>(templateDecl, instanceArguments));</w:t>
      </w:r>
      <w:r>
        <w:rPr>
          <w:lang w:val="en-US"/>
        </w:rPr>
        <w:t xml:space="preserve"> </w:t>
      </w:r>
      <w:r w:rsidRPr="00354FBF">
        <w:rPr>
          <w:lang w:val="en-US"/>
        </w:rPr>
        <w:t>}</w:t>
      </w:r>
    </w:p>
    <w:p w:rsidR="00354FBF" w:rsidRPr="00354FBF" w:rsidRDefault="00354FBF" w:rsidP="00354FBF">
      <w:pPr>
        <w:pStyle w:val="Dclarationdeclasse"/>
        <w:rPr>
          <w:lang w:val="en-US"/>
        </w:rPr>
      </w:pPr>
      <w:r w:rsidRPr="00354FBF">
        <w:rPr>
          <w:lang w:val="en-US"/>
        </w:rPr>
        <w:t xml:space="preserve">  </w:t>
      </w:r>
      <w:r w:rsidRPr="00354FBF">
        <w:rPr>
          <w:b/>
          <w:bCs/>
          <w:lang w:val="en-US"/>
        </w:rPr>
        <w:t>void</w:t>
      </w:r>
      <w:r w:rsidRPr="00354FBF">
        <w:rPr>
          <w:lang w:val="en-US"/>
        </w:rPr>
        <w:t xml:space="preserve"> </w:t>
      </w:r>
      <w:r w:rsidRPr="00D97158">
        <w:rPr>
          <w:rStyle w:val="LienMthode"/>
          <w:lang w:val="en-US"/>
        </w:rPr>
        <w:t>popTemplateInstance</w:t>
      </w:r>
      <w:r w:rsidRPr="00354FBF">
        <w:rPr>
          <w:lang w:val="en-US"/>
        </w:rPr>
        <w:t>(</w:t>
      </w:r>
      <w:r w:rsidRPr="00354FBF">
        <w:rPr>
          <w:b/>
          <w:bCs/>
          <w:lang w:val="en-US"/>
        </w:rPr>
        <w:t>const</w:t>
      </w:r>
      <w:r w:rsidRPr="00354FBF">
        <w:rPr>
          <w:lang w:val="en-US"/>
        </w:rPr>
        <w:t xml:space="preserve"> </w:t>
      </w:r>
      <w:r w:rsidRPr="00D97158">
        <w:rPr>
          <w:rStyle w:val="LienUnit"/>
          <w:lang w:val="en-US"/>
        </w:rPr>
        <w:t>clang</w:t>
      </w:r>
      <w:r w:rsidRPr="00354FBF">
        <w:rPr>
          <w:lang w:val="en-US"/>
        </w:rPr>
        <w:t>::</w:t>
      </w:r>
      <w:r w:rsidRPr="00D97158">
        <w:rPr>
          <w:rStyle w:val="LienClasseC"/>
          <w:lang w:val="en-US"/>
        </w:rPr>
        <w:t>Decl</w:t>
      </w:r>
      <w:r w:rsidRPr="00354FBF">
        <w:rPr>
          <w:lang w:val="en-US"/>
        </w:rPr>
        <w:t>* templateDecl)</w:t>
      </w:r>
    </w:p>
    <w:p w:rsidR="00354FBF" w:rsidRPr="00354FBF" w:rsidRDefault="00354FBF" w:rsidP="00354FBF">
      <w:pPr>
        <w:pStyle w:val="Dclarationdeclasse"/>
        <w:rPr>
          <w:lang w:val="en-US"/>
        </w:rPr>
      </w:pPr>
      <w:r w:rsidRPr="00354FBF">
        <w:rPr>
          <w:lang w:val="en-US"/>
        </w:rPr>
        <w:t xml:space="preserve">    { </w:t>
      </w:r>
      <w:r w:rsidRPr="00D97158">
        <w:rPr>
          <w:b/>
          <w:lang w:val="en-US"/>
        </w:rPr>
        <w:t>assert</w:t>
      </w:r>
      <w:r w:rsidRPr="00354FBF">
        <w:rPr>
          <w:lang w:val="en-US"/>
        </w:rPr>
        <w:t>(</w:t>
      </w:r>
      <w:r w:rsidRPr="00D97158">
        <w:rPr>
          <w:rStyle w:val="LienChamps"/>
          <w:lang w:val="en-US"/>
        </w:rPr>
        <w:t>_defaultTemplateInstances</w:t>
      </w:r>
      <w:r w:rsidRPr="00354FBF">
        <w:rPr>
          <w:lang w:val="en-US"/>
        </w:rPr>
        <w:t>.</w:t>
      </w:r>
      <w:r w:rsidRPr="00D97158">
        <w:rPr>
          <w:rStyle w:val="LienMthode"/>
          <w:lang w:val="en-US"/>
        </w:rPr>
        <w:t>size</w:t>
      </w:r>
      <w:r w:rsidRPr="00354FBF">
        <w:rPr>
          <w:lang w:val="en-US"/>
        </w:rPr>
        <w:t>() &gt; 0</w:t>
      </w:r>
      <w:r>
        <w:rPr>
          <w:lang w:val="en-US"/>
        </w:rPr>
        <w:t xml:space="preserve"> </w:t>
      </w:r>
      <w:r w:rsidRPr="00354FBF">
        <w:rPr>
          <w:lang w:val="en-US"/>
        </w:rPr>
        <w:t xml:space="preserve">&amp;&amp; </w:t>
      </w:r>
      <w:r w:rsidRPr="00D97158">
        <w:rPr>
          <w:rStyle w:val="LienChamps"/>
          <w:lang w:val="en-US"/>
        </w:rPr>
        <w:t>_defaultTemplateInstances</w:t>
      </w:r>
      <w:r w:rsidRPr="00354FBF">
        <w:rPr>
          <w:lang w:val="en-US"/>
        </w:rPr>
        <w:t>.</w:t>
      </w:r>
      <w:r w:rsidRPr="00D97158">
        <w:rPr>
          <w:rStyle w:val="LienMthode"/>
          <w:lang w:val="en-US"/>
        </w:rPr>
        <w:t>back</w:t>
      </w:r>
      <w:r w:rsidRPr="00354FBF">
        <w:rPr>
          <w:lang w:val="en-US"/>
        </w:rPr>
        <w:t>().first == templateDecl);</w:t>
      </w:r>
      <w:r>
        <w:rPr>
          <w:lang w:val="en-US"/>
        </w:rPr>
        <w:t xml:space="preserve"> </w:t>
      </w:r>
      <w:r w:rsidRPr="00D97158">
        <w:rPr>
          <w:rStyle w:val="LienChamps"/>
          <w:lang w:val="en-US"/>
        </w:rPr>
        <w:t>_defaultTemplateInstances</w:t>
      </w:r>
      <w:r w:rsidRPr="00354FBF">
        <w:rPr>
          <w:lang w:val="en-US"/>
        </w:rPr>
        <w:t>.</w:t>
      </w:r>
      <w:r w:rsidRPr="00D97158">
        <w:rPr>
          <w:rStyle w:val="LienMthode"/>
          <w:lang w:val="en-US"/>
        </w:rPr>
        <w:t>pop_back</w:t>
      </w:r>
      <w:r w:rsidRPr="00354FBF">
        <w:rPr>
          <w:lang w:val="en-US"/>
        </w:rPr>
        <w:t>();</w:t>
      </w:r>
      <w:r>
        <w:rPr>
          <w:lang w:val="en-US"/>
        </w:rPr>
        <w:t xml:space="preserve"> </w:t>
      </w:r>
      <w:r w:rsidRPr="00354FBF">
        <w:rPr>
          <w:lang w:val="en-US"/>
        </w:rPr>
        <w:t>}</w:t>
      </w:r>
    </w:p>
    <w:p w:rsidR="00354FBF" w:rsidRPr="00354FBF" w:rsidRDefault="00354FBF" w:rsidP="00354FBF">
      <w:pPr>
        <w:pStyle w:val="Dclarationdeclasse"/>
        <w:rPr>
          <w:lang w:val="en-US"/>
        </w:rPr>
      </w:pPr>
      <w:r w:rsidRPr="00354FBF">
        <w:rPr>
          <w:lang w:val="en-US"/>
        </w:rPr>
        <w:t xml:space="preserve">  </w:t>
      </w:r>
      <w:r w:rsidRPr="00354FBF">
        <w:rPr>
          <w:b/>
          <w:bCs/>
          <w:lang w:val="en-US"/>
        </w:rPr>
        <w:t>bool</w:t>
      </w:r>
      <w:r w:rsidRPr="00354FBF">
        <w:rPr>
          <w:lang w:val="en-US"/>
        </w:rPr>
        <w:t xml:space="preserve"> </w:t>
      </w:r>
      <w:r w:rsidRPr="00E665F1">
        <w:rPr>
          <w:rStyle w:val="LienMthode"/>
          <w:lang w:val="en-US"/>
        </w:rPr>
        <w:t>hasTemplateInstance</w:t>
      </w:r>
      <w:r w:rsidRPr="00354FBF">
        <w:rPr>
          <w:lang w:val="en-US"/>
        </w:rPr>
        <w:t xml:space="preserve">() </w:t>
      </w:r>
      <w:r w:rsidRPr="00354FBF">
        <w:rPr>
          <w:b/>
          <w:bCs/>
          <w:lang w:val="en-US"/>
        </w:rPr>
        <w:t>const</w:t>
      </w:r>
      <w:r>
        <w:rPr>
          <w:lang w:val="en-US"/>
        </w:rPr>
        <w:t xml:space="preserve"> </w:t>
      </w:r>
      <w:r w:rsidRPr="00354FBF">
        <w:rPr>
          <w:lang w:val="en-US"/>
        </w:rPr>
        <w:t xml:space="preserve">{ </w:t>
      </w:r>
      <w:r w:rsidRPr="00354FBF">
        <w:rPr>
          <w:b/>
          <w:bCs/>
          <w:lang w:val="en-US"/>
        </w:rPr>
        <w:t>return</w:t>
      </w:r>
      <w:r w:rsidRPr="00354FBF">
        <w:rPr>
          <w:lang w:val="en-US"/>
        </w:rPr>
        <w:t xml:space="preserve"> </w:t>
      </w:r>
      <w:r w:rsidRPr="00E665F1">
        <w:rPr>
          <w:rStyle w:val="LienChamps"/>
          <w:lang w:val="en-US"/>
        </w:rPr>
        <w:t>_defaultTemplateInstances</w:t>
      </w:r>
      <w:r w:rsidRPr="00354FBF">
        <w:rPr>
          <w:lang w:val="en-US"/>
        </w:rPr>
        <w:t>.size() &gt; 0; }</w:t>
      </w:r>
    </w:p>
    <w:p w:rsidR="00354FBF" w:rsidRPr="00354FBF" w:rsidRDefault="00354FBF" w:rsidP="00354FBF">
      <w:pPr>
        <w:pStyle w:val="Dclarationdeclasse"/>
        <w:rPr>
          <w:lang w:val="en-US"/>
        </w:rPr>
      </w:pPr>
      <w:r w:rsidRPr="00354FBF">
        <w:rPr>
          <w:lang w:val="en-US"/>
        </w:rPr>
        <w:t xml:space="preserve">  </w:t>
      </w:r>
      <w:r w:rsidRPr="00354FBF">
        <w:rPr>
          <w:b/>
          <w:bCs/>
          <w:lang w:val="en-US"/>
        </w:rPr>
        <w:t>const</w:t>
      </w:r>
      <w:r w:rsidRPr="00354FBF">
        <w:rPr>
          <w:lang w:val="en-US"/>
        </w:rPr>
        <w:t xml:space="preserve"> </w:t>
      </w:r>
      <w:r w:rsidRPr="00E665F1">
        <w:rPr>
          <w:rStyle w:val="LienUnit"/>
          <w:lang w:val="en-US"/>
        </w:rPr>
        <w:t>clang</w:t>
      </w:r>
      <w:r w:rsidRPr="00354FBF">
        <w:rPr>
          <w:lang w:val="en-US"/>
        </w:rPr>
        <w:t>::</w:t>
      </w:r>
      <w:r w:rsidRPr="00E665F1">
        <w:rPr>
          <w:rStyle w:val="LienClasseC"/>
          <w:lang w:val="en-US"/>
        </w:rPr>
        <w:t>TemplateArgumentList</w:t>
      </w:r>
      <w:r w:rsidRPr="00354FBF">
        <w:rPr>
          <w:lang w:val="en-US"/>
        </w:rPr>
        <w:t xml:space="preserve">* </w:t>
      </w:r>
      <w:r w:rsidRPr="00E665F1">
        <w:rPr>
          <w:rStyle w:val="LienMthode"/>
          <w:lang w:val="en-US"/>
        </w:rPr>
        <w:t>findInstanceArguments</w:t>
      </w:r>
      <w:r w:rsidRPr="00354FBF">
        <w:rPr>
          <w:lang w:val="en-US"/>
        </w:rPr>
        <w:t>(</w:t>
      </w:r>
      <w:r w:rsidRPr="00354FBF">
        <w:rPr>
          <w:b/>
          <w:bCs/>
          <w:lang w:val="en-US"/>
        </w:rPr>
        <w:t>const</w:t>
      </w:r>
      <w:r w:rsidRPr="00354FBF">
        <w:rPr>
          <w:lang w:val="en-US"/>
        </w:rPr>
        <w:t xml:space="preserve"> </w:t>
      </w:r>
      <w:r w:rsidRPr="00E665F1">
        <w:rPr>
          <w:rStyle w:val="LienUnit"/>
          <w:lang w:val="en-US"/>
        </w:rPr>
        <w:t>clang</w:t>
      </w:r>
      <w:r w:rsidRPr="00354FBF">
        <w:rPr>
          <w:lang w:val="en-US"/>
        </w:rPr>
        <w:t>::</w:t>
      </w:r>
      <w:r w:rsidRPr="00E665F1">
        <w:rPr>
          <w:rStyle w:val="LienClasseC"/>
          <w:lang w:val="en-US"/>
        </w:rPr>
        <w:t>Decl</w:t>
      </w:r>
      <w:r w:rsidRPr="00354FBF">
        <w:rPr>
          <w:lang w:val="en-US"/>
        </w:rPr>
        <w:t xml:space="preserve">* templateDecl) </w:t>
      </w:r>
      <w:r w:rsidRPr="00354FBF">
        <w:rPr>
          <w:b/>
          <w:bCs/>
          <w:lang w:val="en-US"/>
        </w:rPr>
        <w:t>const</w:t>
      </w:r>
      <w:r w:rsidRPr="00354FBF">
        <w:rPr>
          <w:lang w:val="en-US"/>
        </w:rPr>
        <w:t>;</w:t>
      </w:r>
    </w:p>
    <w:p w:rsidR="00354FBF" w:rsidRPr="00354FBF" w:rsidRDefault="00354FBF" w:rsidP="00354FBF">
      <w:pPr>
        <w:pStyle w:val="Dclarationdeclasse"/>
        <w:rPr>
          <w:lang w:val="en-US"/>
        </w:rPr>
      </w:pPr>
      <w:r w:rsidRPr="00354FBF">
        <w:rPr>
          <w:lang w:val="en-US"/>
        </w:rPr>
        <w:t xml:space="preserve">  </w:t>
      </w:r>
      <w:r w:rsidRPr="00354FBF">
        <w:rPr>
          <w:b/>
          <w:bCs/>
          <w:lang w:val="en-US"/>
        </w:rPr>
        <w:t>const</w:t>
      </w:r>
      <w:r w:rsidRPr="00354FBF">
        <w:rPr>
          <w:lang w:val="en-US"/>
        </w:rPr>
        <w:t xml:space="preserve"> </w:t>
      </w:r>
      <w:r w:rsidRPr="00E665F1">
        <w:rPr>
          <w:rStyle w:val="LienUnit"/>
          <w:lang w:val="en-US"/>
        </w:rPr>
        <w:t>clang</w:t>
      </w:r>
      <w:r w:rsidRPr="00354FBF">
        <w:rPr>
          <w:lang w:val="en-US"/>
        </w:rPr>
        <w:t>::</w:t>
      </w:r>
      <w:r w:rsidRPr="00E665F1">
        <w:rPr>
          <w:rStyle w:val="LienClasseC"/>
          <w:lang w:val="en-US"/>
        </w:rPr>
        <w:t>TemplateArgument</w:t>
      </w:r>
      <w:r w:rsidRPr="00354FBF">
        <w:rPr>
          <w:lang w:val="en-US"/>
        </w:rPr>
        <w:t xml:space="preserve">* </w:t>
      </w:r>
      <w:r w:rsidRPr="00E665F1">
        <w:rPr>
          <w:rStyle w:val="LienMthode"/>
          <w:lang w:val="en-US"/>
        </w:rPr>
        <w:t>findTemplateArgument</w:t>
      </w:r>
      <w:r w:rsidRPr="00354FBF">
        <w:rPr>
          <w:lang w:val="en-US"/>
        </w:rPr>
        <w:t>(</w:t>
      </w:r>
      <w:r w:rsidRPr="00354FBF">
        <w:rPr>
          <w:b/>
          <w:bCs/>
          <w:lang w:val="en-US"/>
        </w:rPr>
        <w:t>const</w:t>
      </w:r>
      <w:r w:rsidRPr="00354FBF">
        <w:rPr>
          <w:lang w:val="en-US"/>
        </w:rPr>
        <w:t xml:space="preserve"> </w:t>
      </w:r>
      <w:r w:rsidRPr="00E665F1">
        <w:rPr>
          <w:rStyle w:val="LienUnit"/>
          <w:lang w:val="en-US"/>
        </w:rPr>
        <w:t>std</w:t>
      </w:r>
      <w:r w:rsidRPr="00354FBF">
        <w:rPr>
          <w:lang w:val="en-US"/>
        </w:rPr>
        <w:t>::</w:t>
      </w:r>
      <w:r w:rsidRPr="00E665F1">
        <w:rPr>
          <w:rStyle w:val="LienClasseC"/>
          <w:lang w:val="en-US"/>
        </w:rPr>
        <w:t>string</w:t>
      </w:r>
      <w:r w:rsidRPr="00354FBF">
        <w:rPr>
          <w:lang w:val="en-US"/>
        </w:rPr>
        <w:t>&amp; name,</w:t>
      </w:r>
      <w:r>
        <w:rPr>
          <w:lang w:val="en-US"/>
        </w:rPr>
        <w:t xml:space="preserve"> </w:t>
      </w:r>
      <w:r w:rsidRPr="00354FBF">
        <w:rPr>
          <w:b/>
          <w:bCs/>
          <w:lang w:val="en-US"/>
        </w:rPr>
        <w:t>const</w:t>
      </w:r>
      <w:r w:rsidRPr="00354FBF">
        <w:rPr>
          <w:lang w:val="en-US"/>
        </w:rPr>
        <w:t xml:space="preserve"> </w:t>
      </w:r>
      <w:r w:rsidRPr="00E665F1">
        <w:rPr>
          <w:rStyle w:val="LienUnit"/>
          <w:lang w:val="en-US"/>
        </w:rPr>
        <w:t>clang</w:t>
      </w:r>
      <w:r w:rsidRPr="00354FBF">
        <w:rPr>
          <w:lang w:val="en-US"/>
        </w:rPr>
        <w:t>::</w:t>
      </w:r>
      <w:r w:rsidRPr="00E665F1">
        <w:rPr>
          <w:rStyle w:val="LienClasseC"/>
          <w:lang w:val="en-US"/>
        </w:rPr>
        <w:t>NamedDecl</w:t>
      </w:r>
      <w:r w:rsidRPr="00354FBF">
        <w:rPr>
          <w:lang w:val="en-US"/>
        </w:rPr>
        <w:t xml:space="preserve">*&amp; templateParameter) </w:t>
      </w:r>
      <w:r w:rsidRPr="00354FBF">
        <w:rPr>
          <w:b/>
          <w:bCs/>
          <w:lang w:val="en-US"/>
        </w:rPr>
        <w:t>const</w:t>
      </w:r>
      <w:r w:rsidRPr="00354FBF">
        <w:rPr>
          <w:lang w:val="en-US"/>
        </w:rPr>
        <w:t>;</w:t>
      </w:r>
    </w:p>
    <w:p w:rsidR="00354FBF" w:rsidRPr="00354FBF" w:rsidRDefault="00354FBF" w:rsidP="00354FBF">
      <w:pPr>
        <w:pStyle w:val="Dclarationdeclasse"/>
        <w:rPr>
          <w:lang w:val="en-US"/>
        </w:rPr>
      </w:pPr>
      <w:r w:rsidRPr="00354FBF">
        <w:rPr>
          <w:lang w:val="en-US"/>
        </w:rPr>
        <w:t xml:space="preserve">  </w:t>
      </w:r>
      <w:r w:rsidRPr="00E665F1">
        <w:rPr>
          <w:rStyle w:val="LienClasseC"/>
          <w:lang w:val="en-US"/>
        </w:rPr>
        <w:t>GlobalContext</w:t>
      </w:r>
      <w:r w:rsidRPr="00354FBF">
        <w:rPr>
          <w:lang w:val="en-US"/>
        </w:rPr>
        <w:t>::</w:t>
      </w:r>
      <w:r w:rsidRPr="00E665F1">
        <w:rPr>
          <w:rStyle w:val="LienClasseC"/>
          <w:lang w:val="en-US"/>
        </w:rPr>
        <w:t>NestedContext</w:t>
      </w:r>
      <w:r w:rsidRPr="00354FBF">
        <w:rPr>
          <w:lang w:val="en-US"/>
        </w:rPr>
        <w:t xml:space="preserve">* </w:t>
      </w:r>
      <w:r w:rsidRPr="00E665F1">
        <w:rPr>
          <w:rStyle w:val="LienMthode"/>
          <w:lang w:val="en-US"/>
        </w:rPr>
        <w:t>queryDeclLogicScope</w:t>
      </w:r>
      <w:r w:rsidRPr="00354FBF">
        <w:rPr>
          <w:lang w:val="en-US"/>
        </w:rPr>
        <w:t>(</w:t>
      </w:r>
      <w:r w:rsidRPr="00354FBF">
        <w:rPr>
          <w:b/>
          <w:bCs/>
          <w:lang w:val="en-US"/>
        </w:rPr>
        <w:t>const</w:t>
      </w:r>
      <w:r w:rsidRPr="00354FBF">
        <w:rPr>
          <w:lang w:val="en-US"/>
        </w:rPr>
        <w:t xml:space="preserve"> </w:t>
      </w:r>
      <w:r w:rsidRPr="00E665F1">
        <w:rPr>
          <w:rStyle w:val="LienUnit"/>
          <w:lang w:val="en-US"/>
        </w:rPr>
        <w:t>clang</w:t>
      </w:r>
      <w:r w:rsidRPr="00354FBF">
        <w:rPr>
          <w:lang w:val="en-US"/>
        </w:rPr>
        <w:t>::</w:t>
      </w:r>
      <w:r w:rsidRPr="00E665F1">
        <w:rPr>
          <w:rStyle w:val="LienClasseC"/>
          <w:lang w:val="en-US"/>
        </w:rPr>
        <w:t>DeclContext</w:t>
      </w:r>
      <w:r w:rsidRPr="00354FBF">
        <w:rPr>
          <w:lang w:val="en-US"/>
        </w:rPr>
        <w:t xml:space="preserve">* clangScope) </w:t>
      </w:r>
      <w:r w:rsidRPr="00354FBF">
        <w:rPr>
          <w:b/>
          <w:bCs/>
          <w:lang w:val="en-US"/>
        </w:rPr>
        <w:t>const</w:t>
      </w:r>
      <w:r w:rsidRPr="00354FBF">
        <w:rPr>
          <w:lang w:val="en-US"/>
        </w:rPr>
        <w:t>;</w:t>
      </w:r>
    </w:p>
    <w:p w:rsidR="00354FBF" w:rsidRPr="00354FBF" w:rsidRDefault="00354FBF" w:rsidP="00354FBF">
      <w:pPr>
        <w:pStyle w:val="Dclarationdeclasse"/>
        <w:rPr>
          <w:lang w:val="en-US"/>
        </w:rPr>
      </w:pPr>
    </w:p>
    <w:p w:rsidR="00354FBF" w:rsidRPr="00354FBF" w:rsidRDefault="00354FBF" w:rsidP="00354FBF">
      <w:pPr>
        <w:pStyle w:val="Dclarationdeclasse"/>
        <w:rPr>
          <w:lang w:val="en-US"/>
        </w:rPr>
      </w:pPr>
      <w:r w:rsidRPr="00354FBF">
        <w:rPr>
          <w:lang w:val="en-US"/>
        </w:rPr>
        <w:t xml:space="preserve">  </w:t>
      </w:r>
      <w:r w:rsidRPr="00354FBF">
        <w:rPr>
          <w:b/>
          <w:bCs/>
          <w:lang w:val="en-US"/>
        </w:rPr>
        <w:t>void</w:t>
      </w:r>
      <w:r w:rsidRPr="00354FBF">
        <w:rPr>
          <w:lang w:val="en-US"/>
        </w:rPr>
        <w:t xml:space="preserve"> </w:t>
      </w:r>
      <w:r w:rsidRPr="00E665F1">
        <w:rPr>
          <w:rStyle w:val="LienMthode"/>
          <w:lang w:val="en-US"/>
        </w:rPr>
        <w:t>set_context</w:t>
      </w:r>
      <w:r w:rsidRPr="00354FBF">
        <w:rPr>
          <w:lang w:val="en-US"/>
        </w:rPr>
        <w:t>(</w:t>
      </w:r>
      <w:r w:rsidRPr="00E665F1">
        <w:rPr>
          <w:rStyle w:val="LienUnit"/>
          <w:lang w:val="en-US"/>
        </w:rPr>
        <w:t>clang</w:t>
      </w:r>
      <w:r w:rsidRPr="00354FBF">
        <w:rPr>
          <w:lang w:val="en-US"/>
        </w:rPr>
        <w:t>::</w:t>
      </w:r>
      <w:r w:rsidRPr="00E665F1">
        <w:rPr>
          <w:rStyle w:val="LienClasseC"/>
          <w:lang w:val="en-US"/>
        </w:rPr>
        <w:t>ASTContext</w:t>
      </w:r>
      <w:r w:rsidRPr="00354FBF">
        <w:rPr>
          <w:lang w:val="en-US"/>
        </w:rPr>
        <w:t xml:space="preserve">* ctxt) { </w:t>
      </w:r>
      <w:r w:rsidRPr="00E665F1">
        <w:rPr>
          <w:rStyle w:val="LienChamps"/>
          <w:lang w:val="en-US"/>
        </w:rPr>
        <w:t>_context</w:t>
      </w:r>
      <w:r w:rsidRPr="00354FBF">
        <w:rPr>
          <w:lang w:val="en-US"/>
        </w:rPr>
        <w:t xml:space="preserve"> = ctxt; }</w:t>
      </w:r>
    </w:p>
    <w:p w:rsidR="00354FBF" w:rsidRPr="00354FBF" w:rsidRDefault="00354FBF" w:rsidP="00354FBF">
      <w:pPr>
        <w:pStyle w:val="Dclarationdeclasse"/>
        <w:rPr>
          <w:lang w:val="en-US"/>
        </w:rPr>
      </w:pPr>
      <w:r w:rsidRPr="00354FBF">
        <w:rPr>
          <w:lang w:val="en-US"/>
        </w:rPr>
        <w:t xml:space="preserve">  </w:t>
      </w:r>
      <w:r w:rsidRPr="00354FBF">
        <w:rPr>
          <w:b/>
          <w:bCs/>
          <w:lang w:val="en-US"/>
        </w:rPr>
        <w:t>const</w:t>
      </w:r>
      <w:r w:rsidRPr="00354FBF">
        <w:rPr>
          <w:lang w:val="en-US"/>
        </w:rPr>
        <w:t xml:space="preserve"> </w:t>
      </w:r>
      <w:r w:rsidRPr="0054255A">
        <w:rPr>
          <w:rStyle w:val="LienUnit"/>
          <w:lang w:val="en-US"/>
        </w:rPr>
        <w:t>clang</w:t>
      </w:r>
      <w:r w:rsidRPr="00354FBF">
        <w:rPr>
          <w:lang w:val="en-US"/>
        </w:rPr>
        <w:t>::</w:t>
      </w:r>
      <w:r w:rsidRPr="0054255A">
        <w:rPr>
          <w:rStyle w:val="LienClasseC"/>
          <w:lang w:val="en-US"/>
        </w:rPr>
        <w:t>NamedDecl</w:t>
      </w:r>
      <w:r w:rsidRPr="00354FBF">
        <w:rPr>
          <w:lang w:val="en-US"/>
        </w:rPr>
        <w:t xml:space="preserve">* </w:t>
      </w:r>
      <w:r w:rsidRPr="0054255A">
        <w:rPr>
          <w:rStyle w:val="LienMthode"/>
          <w:lang w:val="en-US"/>
        </w:rPr>
        <w:t>findAnonymousDecl</w:t>
      </w:r>
      <w:r w:rsidRPr="00354FBF">
        <w:rPr>
          <w:lang w:val="en-US"/>
        </w:rPr>
        <w:t>(</w:t>
      </w:r>
      <w:r w:rsidRPr="00354FBF">
        <w:rPr>
          <w:b/>
          <w:bCs/>
          <w:lang w:val="en-US"/>
        </w:rPr>
        <w:t>const</w:t>
      </w:r>
      <w:r w:rsidRPr="00354FBF">
        <w:rPr>
          <w:lang w:val="en-US"/>
        </w:rPr>
        <w:t xml:space="preserve"> </w:t>
      </w:r>
      <w:r w:rsidRPr="0054255A">
        <w:rPr>
          <w:rStyle w:val="LienUnit"/>
          <w:lang w:val="en-US"/>
        </w:rPr>
        <w:t>std</w:t>
      </w:r>
      <w:r w:rsidRPr="00354FBF">
        <w:rPr>
          <w:lang w:val="en-US"/>
        </w:rPr>
        <w:t>::</w:t>
      </w:r>
      <w:r w:rsidRPr="0054255A">
        <w:rPr>
          <w:rStyle w:val="LienClasseC"/>
          <w:lang w:val="en-US"/>
        </w:rPr>
        <w:t>string</w:t>
      </w:r>
      <w:r w:rsidRPr="00354FBF">
        <w:rPr>
          <w:lang w:val="en-US"/>
        </w:rPr>
        <w:t xml:space="preserve">&amp; name) </w:t>
      </w:r>
      <w:r w:rsidRPr="00354FBF">
        <w:rPr>
          <w:b/>
          <w:bCs/>
          <w:lang w:val="en-US"/>
        </w:rPr>
        <w:t>const</w:t>
      </w:r>
      <w:r w:rsidRPr="00354FBF">
        <w:rPr>
          <w:lang w:val="en-US"/>
        </w:rPr>
        <w:t>;</w:t>
      </w:r>
    </w:p>
    <w:p w:rsidR="00354FBF" w:rsidRPr="00354FBF" w:rsidRDefault="00354FBF" w:rsidP="00354FBF">
      <w:pPr>
        <w:pStyle w:val="Dclarationdeclasse"/>
        <w:rPr>
          <w:lang w:val="en-US"/>
        </w:rPr>
      </w:pPr>
      <w:r w:rsidRPr="00354FBF">
        <w:rPr>
          <w:lang w:val="en-US"/>
        </w:rPr>
        <w:t xml:space="preserve">  </w:t>
      </w:r>
      <w:r w:rsidRPr="00E665F1">
        <w:rPr>
          <w:rStyle w:val="LienUnit"/>
          <w:lang w:val="en-US"/>
        </w:rPr>
        <w:t>std</w:t>
      </w:r>
      <w:r w:rsidRPr="00354FBF">
        <w:rPr>
          <w:lang w:val="en-US"/>
        </w:rPr>
        <w:t>::</w:t>
      </w:r>
      <w:r w:rsidRPr="00E665F1">
        <w:rPr>
          <w:rStyle w:val="LienClasseC"/>
          <w:lang w:val="en-US"/>
        </w:rPr>
        <w:t>string</w:t>
      </w:r>
      <w:r w:rsidRPr="00354FBF">
        <w:rPr>
          <w:lang w:val="en-US"/>
        </w:rPr>
        <w:t xml:space="preserve"> </w:t>
      </w:r>
      <w:r w:rsidRPr="00E665F1">
        <w:rPr>
          <w:rStyle w:val="LienMthode"/>
          <w:lang w:val="en-US"/>
        </w:rPr>
        <w:t>findAnonymousName</w:t>
      </w:r>
      <w:r w:rsidRPr="00354FBF">
        <w:rPr>
          <w:lang w:val="en-US"/>
        </w:rPr>
        <w:t>(</w:t>
      </w:r>
      <w:r w:rsidRPr="00354FBF">
        <w:rPr>
          <w:b/>
          <w:bCs/>
          <w:lang w:val="en-US"/>
        </w:rPr>
        <w:t>const</w:t>
      </w:r>
      <w:r w:rsidRPr="00354FBF">
        <w:rPr>
          <w:lang w:val="en-US"/>
        </w:rPr>
        <w:t xml:space="preserve"> </w:t>
      </w:r>
      <w:r w:rsidRPr="00E665F1">
        <w:rPr>
          <w:rStyle w:val="LienUnit"/>
          <w:lang w:val="en-US"/>
        </w:rPr>
        <w:t>clang</w:t>
      </w:r>
      <w:r w:rsidRPr="00354FBF">
        <w:rPr>
          <w:lang w:val="en-US"/>
        </w:rPr>
        <w:t>::</w:t>
      </w:r>
      <w:r w:rsidRPr="00E665F1">
        <w:rPr>
          <w:rStyle w:val="LienClasseC"/>
          <w:lang w:val="en-US"/>
        </w:rPr>
        <w:t>NamedDecl</w:t>
      </w:r>
      <w:r w:rsidRPr="00354FBF">
        <w:rPr>
          <w:lang w:val="en-US"/>
        </w:rPr>
        <w:t xml:space="preserve">* decl) </w:t>
      </w:r>
      <w:r w:rsidRPr="00354FBF">
        <w:rPr>
          <w:b/>
          <w:bCs/>
          <w:lang w:val="en-US"/>
        </w:rPr>
        <w:t>const</w:t>
      </w:r>
      <w:r w:rsidRPr="00354FBF">
        <w:rPr>
          <w:lang w:val="en-US"/>
        </w:rPr>
        <w:t>;</w:t>
      </w:r>
    </w:p>
    <w:p w:rsidR="00354FBF" w:rsidRPr="00354FBF" w:rsidRDefault="00354FBF" w:rsidP="00354FBF">
      <w:pPr>
        <w:pStyle w:val="Dclarationdeclasse"/>
        <w:rPr>
          <w:lang w:val="en-US"/>
        </w:rPr>
      </w:pPr>
    </w:p>
    <w:p w:rsidR="00354FBF" w:rsidRPr="00354FBF" w:rsidRDefault="00354FBF" w:rsidP="00354FBF">
      <w:pPr>
        <w:pStyle w:val="Dclarationdeclasse"/>
        <w:rPr>
          <w:lang w:val="en-US"/>
        </w:rPr>
      </w:pPr>
      <w:r w:rsidRPr="00354FBF">
        <w:rPr>
          <w:lang w:val="en-US"/>
        </w:rPr>
        <w:t xml:space="preserve">  </w:t>
      </w:r>
      <w:r w:rsidRPr="00E665F1">
        <w:rPr>
          <w:rStyle w:val="LienType"/>
          <w:lang w:val="en-US"/>
        </w:rPr>
        <w:t>qualified_name</w:t>
      </w:r>
      <w:r w:rsidRPr="00354FBF">
        <w:rPr>
          <w:lang w:val="en-US"/>
        </w:rPr>
        <w:t xml:space="preserve"> </w:t>
      </w:r>
      <w:r w:rsidRPr="00E665F1">
        <w:rPr>
          <w:rStyle w:val="LienMthode"/>
          <w:lang w:val="en-US"/>
        </w:rPr>
        <w:t>makeQualifiedName</w:t>
      </w:r>
      <w:r w:rsidRPr="00354FBF">
        <w:rPr>
          <w:lang w:val="en-US"/>
        </w:rPr>
        <w:t>(</w:t>
      </w:r>
      <w:r w:rsidRPr="00354FBF">
        <w:rPr>
          <w:b/>
          <w:bCs/>
          <w:lang w:val="en-US"/>
        </w:rPr>
        <w:t>const</w:t>
      </w:r>
      <w:r w:rsidRPr="00354FBF">
        <w:rPr>
          <w:lang w:val="en-US"/>
        </w:rPr>
        <w:t xml:space="preserve"> </w:t>
      </w:r>
      <w:r w:rsidRPr="00E665F1">
        <w:rPr>
          <w:rStyle w:val="LienUnit"/>
          <w:lang w:val="en-US"/>
        </w:rPr>
        <w:t>clang</w:t>
      </w:r>
      <w:r w:rsidRPr="00354FBF">
        <w:rPr>
          <w:lang w:val="en-US"/>
        </w:rPr>
        <w:t>::</w:t>
      </w:r>
      <w:r w:rsidRPr="00E665F1">
        <w:rPr>
          <w:rStyle w:val="LienClasseC"/>
          <w:lang w:val="en-US"/>
        </w:rPr>
        <w:t>NamedDecl</w:t>
      </w:r>
      <w:r w:rsidRPr="00354FBF">
        <w:rPr>
          <w:lang w:val="en-US"/>
        </w:rPr>
        <w:t xml:space="preserve">&amp;) </w:t>
      </w:r>
      <w:r w:rsidRPr="00354FBF">
        <w:rPr>
          <w:b/>
          <w:bCs/>
          <w:lang w:val="en-US"/>
        </w:rPr>
        <w:t>const</w:t>
      </w:r>
      <w:r w:rsidRPr="00354FBF">
        <w:rPr>
          <w:lang w:val="en-US"/>
        </w:rPr>
        <w:t>;</w:t>
      </w:r>
    </w:p>
    <w:p w:rsidR="00354FBF" w:rsidRPr="00354FBF" w:rsidRDefault="00354FBF" w:rsidP="00354FBF">
      <w:pPr>
        <w:pStyle w:val="Dclarationdeclasse"/>
        <w:rPr>
          <w:lang w:val="en-US"/>
        </w:rPr>
      </w:pPr>
      <w:r w:rsidRPr="00354FBF">
        <w:rPr>
          <w:lang w:val="en-US"/>
        </w:rPr>
        <w:t xml:space="preserve">  </w:t>
      </w:r>
      <w:r w:rsidRPr="00E665F1">
        <w:rPr>
          <w:rStyle w:val="LienType"/>
          <w:lang w:val="en-US"/>
        </w:rPr>
        <w:t>signature</w:t>
      </w:r>
      <w:r w:rsidRPr="00354FBF">
        <w:rPr>
          <w:lang w:val="en-US"/>
        </w:rPr>
        <w:t xml:space="preserve"> </w:t>
      </w:r>
      <w:r w:rsidRPr="00E665F1">
        <w:rPr>
          <w:rStyle w:val="LienMthode"/>
          <w:lang w:val="en-US"/>
        </w:rPr>
        <w:t>makeSignature</w:t>
      </w:r>
      <w:r w:rsidRPr="00354FBF">
        <w:rPr>
          <w:lang w:val="en-US"/>
        </w:rPr>
        <w:t>(</w:t>
      </w:r>
      <w:r w:rsidRPr="00354FBF">
        <w:rPr>
          <w:b/>
          <w:bCs/>
          <w:lang w:val="en-US"/>
        </w:rPr>
        <w:t>const</w:t>
      </w:r>
      <w:r w:rsidRPr="00354FBF">
        <w:rPr>
          <w:lang w:val="en-US"/>
        </w:rPr>
        <w:t xml:space="preserve"> </w:t>
      </w:r>
      <w:r w:rsidRPr="00E665F1">
        <w:rPr>
          <w:rStyle w:val="LienUnit"/>
          <w:lang w:val="en-US"/>
        </w:rPr>
        <w:t>clang</w:t>
      </w:r>
      <w:r w:rsidRPr="00354FBF">
        <w:rPr>
          <w:lang w:val="en-US"/>
        </w:rPr>
        <w:t>::</w:t>
      </w:r>
      <w:r w:rsidRPr="00E665F1">
        <w:rPr>
          <w:rStyle w:val="LienClasseC"/>
          <w:lang w:val="en-US"/>
        </w:rPr>
        <w:t>FunctionDecl</w:t>
      </w:r>
      <w:r w:rsidRPr="00354FBF">
        <w:rPr>
          <w:lang w:val="en-US"/>
        </w:rPr>
        <w:t xml:space="preserve">&amp;) </w:t>
      </w:r>
      <w:r w:rsidRPr="00354FBF">
        <w:rPr>
          <w:b/>
          <w:bCs/>
          <w:lang w:val="en-US"/>
        </w:rPr>
        <w:t>const</w:t>
      </w:r>
      <w:r w:rsidRPr="00354FBF">
        <w:rPr>
          <w:lang w:val="en-US"/>
        </w:rPr>
        <w:t>;</w:t>
      </w:r>
    </w:p>
    <w:p w:rsidR="00354FBF" w:rsidRPr="00354FBF" w:rsidRDefault="00354FBF" w:rsidP="00D97158">
      <w:pPr>
        <w:pStyle w:val="Dclarationdeclasse"/>
        <w:rPr>
          <w:lang w:val="en-US"/>
        </w:rPr>
      </w:pPr>
      <w:r w:rsidRPr="00354FBF">
        <w:rPr>
          <w:lang w:val="en-US"/>
        </w:rPr>
        <w:t xml:space="preserve">  </w:t>
      </w:r>
      <w:r w:rsidRPr="00E665F1">
        <w:rPr>
          <w:rStyle w:val="LienType"/>
          <w:lang w:val="en-US"/>
        </w:rPr>
        <w:t>qualified_name</w:t>
      </w:r>
      <w:r w:rsidRPr="00354FBF">
        <w:rPr>
          <w:lang w:val="en-US"/>
        </w:rPr>
        <w:t xml:space="preserve"> </w:t>
      </w:r>
      <w:r w:rsidRPr="00E665F1">
        <w:rPr>
          <w:rStyle w:val="LienMthode"/>
          <w:lang w:val="en-US"/>
        </w:rPr>
        <w:t>makeQualifiedName</w:t>
      </w:r>
      <w:r w:rsidRPr="00354FBF">
        <w:rPr>
          <w:lang w:val="en-US"/>
        </w:rPr>
        <w:t>(</w:t>
      </w:r>
      <w:r w:rsidRPr="00354FBF">
        <w:rPr>
          <w:b/>
          <w:bCs/>
          <w:lang w:val="en-US"/>
        </w:rPr>
        <w:t>const</w:t>
      </w:r>
      <w:r w:rsidRPr="00354FBF">
        <w:rPr>
          <w:lang w:val="en-US"/>
        </w:rPr>
        <w:t xml:space="preserve"> </w:t>
      </w:r>
      <w:r w:rsidRPr="00E665F1">
        <w:rPr>
          <w:rStyle w:val="LienUnit"/>
          <w:lang w:val="en-US"/>
        </w:rPr>
        <w:t>clang</w:t>
      </w:r>
      <w:r w:rsidRPr="00354FBF">
        <w:rPr>
          <w:lang w:val="en-US"/>
        </w:rPr>
        <w:t>::</w:t>
      </w:r>
      <w:r w:rsidRPr="00E665F1">
        <w:rPr>
          <w:rStyle w:val="LienClasseC"/>
          <w:lang w:val="en-US"/>
        </w:rPr>
        <w:t>DeclContext</w:t>
      </w:r>
      <w:r w:rsidRPr="00354FBF">
        <w:rPr>
          <w:lang w:val="en-US"/>
        </w:rPr>
        <w:t>*Ctx,</w:t>
      </w:r>
      <w:r w:rsidR="00D97158">
        <w:rPr>
          <w:lang w:val="en-US"/>
        </w:rPr>
        <w:t xml:space="preserve"> </w:t>
      </w:r>
      <w:r w:rsidRPr="00354FBF">
        <w:rPr>
          <w:b/>
          <w:bCs/>
          <w:lang w:val="en-US"/>
        </w:rPr>
        <w:t>const</w:t>
      </w:r>
      <w:r w:rsidRPr="00354FBF">
        <w:rPr>
          <w:lang w:val="en-US"/>
        </w:rPr>
        <w:t xml:space="preserve"> </w:t>
      </w:r>
      <w:r w:rsidRPr="00354FBF">
        <w:rPr>
          <w:b/>
          <w:bCs/>
          <w:lang w:val="en-US"/>
        </w:rPr>
        <w:t>char</w:t>
      </w:r>
      <w:r w:rsidRPr="00354FBF">
        <w:rPr>
          <w:lang w:val="en-US"/>
        </w:rPr>
        <w:t xml:space="preserve">* name, </w:t>
      </w:r>
      <w:r w:rsidRPr="00354FBF">
        <w:rPr>
          <w:b/>
          <w:bCs/>
          <w:lang w:val="en-US"/>
        </w:rPr>
        <w:t>const</w:t>
      </w:r>
      <w:r w:rsidRPr="00354FBF">
        <w:rPr>
          <w:lang w:val="en-US"/>
        </w:rPr>
        <w:t xml:space="preserve"> </w:t>
      </w:r>
      <w:r w:rsidRPr="00E665F1">
        <w:rPr>
          <w:rStyle w:val="LienUnit"/>
          <w:lang w:val="en-US"/>
        </w:rPr>
        <w:t>clang</w:t>
      </w:r>
      <w:r w:rsidRPr="00354FBF">
        <w:rPr>
          <w:lang w:val="en-US"/>
        </w:rPr>
        <w:t>::</w:t>
      </w:r>
      <w:r w:rsidRPr="00E665F1">
        <w:rPr>
          <w:rStyle w:val="LienClasseC"/>
          <w:lang w:val="en-US"/>
        </w:rPr>
        <w:t>NamedDecl</w:t>
      </w:r>
      <w:r w:rsidRPr="00354FBF">
        <w:rPr>
          <w:lang w:val="en-US"/>
        </w:rPr>
        <w:t>* decl=</w:t>
      </w:r>
      <w:r w:rsidRPr="00354FBF">
        <w:rPr>
          <w:b/>
          <w:bCs/>
          <w:lang w:val="en-US"/>
        </w:rPr>
        <w:t>NULL</w:t>
      </w:r>
      <w:r w:rsidRPr="00354FBF">
        <w:rPr>
          <w:lang w:val="en-US"/>
        </w:rPr>
        <w:t>,</w:t>
      </w:r>
      <w:r w:rsidR="00D97158">
        <w:rPr>
          <w:lang w:val="en-US"/>
        </w:rPr>
        <w:t xml:space="preserve"> </w:t>
      </w:r>
      <w:r w:rsidRPr="00E665F1">
        <w:rPr>
          <w:rStyle w:val="LienType"/>
          <w:lang w:val="en-US"/>
        </w:rPr>
        <w:t>tkind</w:t>
      </w:r>
      <w:r w:rsidRPr="00354FBF">
        <w:rPr>
          <w:lang w:val="en-US"/>
        </w:rPr>
        <w:t>* templateParameters=</w:t>
      </w:r>
      <w:r w:rsidRPr="00354FBF">
        <w:rPr>
          <w:b/>
          <w:bCs/>
          <w:lang w:val="en-US"/>
        </w:rPr>
        <w:t>NULL</w:t>
      </w:r>
      <w:r w:rsidRPr="00354FBF">
        <w:rPr>
          <w:lang w:val="en-US"/>
        </w:rPr>
        <w:t xml:space="preserve">) </w:t>
      </w:r>
      <w:r w:rsidRPr="00354FBF">
        <w:rPr>
          <w:b/>
          <w:bCs/>
          <w:lang w:val="en-US"/>
        </w:rPr>
        <w:t>const</w:t>
      </w:r>
      <w:r w:rsidRPr="00354FBF">
        <w:rPr>
          <w:lang w:val="en-US"/>
        </w:rPr>
        <w:t>;</w:t>
      </w:r>
    </w:p>
    <w:p w:rsidR="00354FBF" w:rsidRPr="00354FBF" w:rsidRDefault="00354FBF" w:rsidP="00354FBF">
      <w:pPr>
        <w:pStyle w:val="Dclarationdeclasse"/>
        <w:rPr>
          <w:lang w:val="en-US"/>
        </w:rPr>
      </w:pPr>
      <w:r w:rsidRPr="00354FBF">
        <w:rPr>
          <w:lang w:val="en-US"/>
        </w:rPr>
        <w:t xml:space="preserve">  </w:t>
      </w:r>
      <w:r w:rsidRPr="0054255A">
        <w:rPr>
          <w:rStyle w:val="LienClasseC"/>
          <w:lang w:val="en-US"/>
        </w:rPr>
        <w:t>GlobalContext</w:t>
      </w:r>
      <w:r w:rsidRPr="00354FBF">
        <w:rPr>
          <w:lang w:val="en-US"/>
        </w:rPr>
        <w:t xml:space="preserve">&amp; </w:t>
      </w:r>
      <w:r w:rsidRPr="0054255A">
        <w:rPr>
          <w:rStyle w:val="LienMthode"/>
          <w:lang w:val="en-US"/>
        </w:rPr>
        <w:t>globalAcslContext</w:t>
      </w:r>
      <w:r w:rsidRPr="00354FBF">
        <w:rPr>
          <w:lang w:val="en-US"/>
        </w:rPr>
        <w:t xml:space="preserve">() </w:t>
      </w:r>
      <w:r w:rsidRPr="00354FBF">
        <w:rPr>
          <w:b/>
          <w:bCs/>
          <w:lang w:val="en-US"/>
        </w:rPr>
        <w:t>const</w:t>
      </w:r>
      <w:r w:rsidRPr="00354FBF">
        <w:rPr>
          <w:lang w:val="en-US"/>
        </w:rPr>
        <w:t xml:space="preserve"> { </w:t>
      </w:r>
      <w:r w:rsidRPr="00354FBF">
        <w:rPr>
          <w:b/>
          <w:bCs/>
          <w:lang w:val="en-US"/>
        </w:rPr>
        <w:t>return</w:t>
      </w:r>
      <w:r w:rsidRPr="00354FBF">
        <w:rPr>
          <w:lang w:val="en-US"/>
        </w:rPr>
        <w:t xml:space="preserve"> </w:t>
      </w:r>
      <w:r w:rsidRPr="0054255A">
        <w:rPr>
          <w:rStyle w:val="LienChamps"/>
          <w:lang w:val="en-US"/>
        </w:rPr>
        <w:t>_acslContext</w:t>
      </w:r>
      <w:r w:rsidRPr="00354FBF">
        <w:rPr>
          <w:lang w:val="en-US"/>
        </w:rPr>
        <w:t>; }</w:t>
      </w:r>
    </w:p>
    <w:p w:rsidR="00354FBF" w:rsidRPr="00354FBF" w:rsidRDefault="00354FBF" w:rsidP="00354FBF">
      <w:pPr>
        <w:pStyle w:val="Dclarationdeclasse"/>
        <w:rPr>
          <w:lang w:val="en-US"/>
        </w:rPr>
      </w:pPr>
    </w:p>
    <w:p w:rsidR="0030793E" w:rsidRDefault="00354FBF" w:rsidP="00354FBF">
      <w:pPr>
        <w:pStyle w:val="Dclarationdeclasse"/>
        <w:rPr>
          <w:lang w:val="en-US"/>
        </w:rPr>
      </w:pPr>
      <w:r w:rsidRPr="00354FBF">
        <w:rPr>
          <w:lang w:val="en-US"/>
        </w:rPr>
        <w:t xml:space="preserve">  </w:t>
      </w:r>
      <w:r w:rsidRPr="00354FBF">
        <w:rPr>
          <w:b/>
          <w:bCs/>
          <w:lang w:val="en-US"/>
        </w:rPr>
        <w:t>bool</w:t>
      </w:r>
      <w:r w:rsidRPr="00354FBF">
        <w:rPr>
          <w:lang w:val="en-US"/>
        </w:rPr>
        <w:t xml:space="preserve"> </w:t>
      </w:r>
      <w:r w:rsidRPr="0054255A">
        <w:rPr>
          <w:rStyle w:val="LienMthode"/>
          <w:lang w:val="en-US"/>
        </w:rPr>
        <w:t>isIntegralType</w:t>
      </w:r>
      <w:r w:rsidRPr="00354FBF">
        <w:rPr>
          <w:lang w:val="en-US"/>
        </w:rPr>
        <w:t>(</w:t>
      </w:r>
      <w:r w:rsidRPr="0054255A">
        <w:rPr>
          <w:rStyle w:val="LienUnit"/>
          <w:lang w:val="en-US"/>
        </w:rPr>
        <w:t>clang</w:t>
      </w:r>
      <w:r w:rsidRPr="00354FBF">
        <w:rPr>
          <w:lang w:val="en-US"/>
        </w:rPr>
        <w:t>::</w:t>
      </w:r>
      <w:r w:rsidRPr="0054255A">
        <w:rPr>
          <w:rStyle w:val="LienClasseC"/>
          <w:lang w:val="en-US"/>
        </w:rPr>
        <w:t>BuiltinType</w:t>
      </w:r>
      <w:r w:rsidRPr="00354FBF">
        <w:rPr>
          <w:lang w:val="en-US"/>
        </w:rPr>
        <w:t xml:space="preserve"> </w:t>
      </w:r>
      <w:r w:rsidRPr="00354FBF">
        <w:rPr>
          <w:b/>
          <w:bCs/>
          <w:lang w:val="en-US"/>
        </w:rPr>
        <w:t>const</w:t>
      </w:r>
      <w:r w:rsidRPr="00354FBF">
        <w:rPr>
          <w:lang w:val="en-US"/>
        </w:rPr>
        <w:t xml:space="preserve">* typ) </w:t>
      </w:r>
      <w:r w:rsidRPr="00354FBF">
        <w:rPr>
          <w:b/>
          <w:bCs/>
          <w:lang w:val="en-US"/>
        </w:rPr>
        <w:t>const</w:t>
      </w:r>
    </w:p>
    <w:p w:rsidR="00354FBF" w:rsidRPr="00354FBF" w:rsidRDefault="0030793E" w:rsidP="00354FBF">
      <w:pPr>
        <w:pStyle w:val="Dclarationdeclasse"/>
        <w:rPr>
          <w:lang w:val="en-US"/>
        </w:rPr>
      </w:pPr>
      <w:r>
        <w:rPr>
          <w:lang w:val="en-US"/>
        </w:rPr>
        <w:t xml:space="preserve">    { </w:t>
      </w:r>
      <w:r w:rsidRPr="0030793E">
        <w:rPr>
          <w:b/>
          <w:lang w:val="en-US"/>
        </w:rPr>
        <w:t>return</w:t>
      </w:r>
      <w:r w:rsidRPr="0030793E">
        <w:rPr>
          <w:lang w:val="en-US"/>
        </w:rPr>
        <w:t xml:space="preserve"> (typ-&gt;</w:t>
      </w:r>
      <w:r w:rsidRPr="0030793E">
        <w:rPr>
          <w:rStyle w:val="LienMthode"/>
          <w:lang w:val="en-US"/>
        </w:rPr>
        <w:t>getKind</w:t>
      </w:r>
      <w:r w:rsidRPr="0030793E">
        <w:rPr>
          <w:lang w:val="en-US"/>
        </w:rPr>
        <w:t xml:space="preserve">() &gt;= </w:t>
      </w:r>
      <w:r w:rsidRPr="0030793E">
        <w:rPr>
          <w:rStyle w:val="LienUnit"/>
          <w:lang w:val="en-US"/>
        </w:rPr>
        <w:t>clang</w:t>
      </w:r>
      <w:r w:rsidRPr="0030793E">
        <w:rPr>
          <w:lang w:val="en-US"/>
        </w:rPr>
        <w:t>::</w:t>
      </w:r>
      <w:r w:rsidRPr="0030793E">
        <w:rPr>
          <w:rStyle w:val="LienClasseC"/>
          <w:lang w:val="en-US"/>
        </w:rPr>
        <w:t>BuiltinType</w:t>
      </w:r>
      <w:r w:rsidRPr="0030793E">
        <w:rPr>
          <w:lang w:val="en-US"/>
        </w:rPr>
        <w:t>::</w:t>
      </w:r>
      <w:r w:rsidRPr="0030793E">
        <w:rPr>
          <w:rStyle w:val="LienConstante"/>
          <w:lang w:val="en-US"/>
        </w:rPr>
        <w:t>Bool</w:t>
      </w:r>
      <w:r w:rsidRPr="0030793E">
        <w:rPr>
          <w:lang w:val="en-US"/>
        </w:rPr>
        <w:t xml:space="preserve"> &amp;&amp; typ-&gt;</w:t>
      </w:r>
      <w:r w:rsidRPr="0030793E">
        <w:rPr>
          <w:rStyle w:val="LienMthode"/>
          <w:lang w:val="en-US"/>
        </w:rPr>
        <w:t>getKind</w:t>
      </w:r>
      <w:r w:rsidRPr="0030793E">
        <w:rPr>
          <w:lang w:val="en-US"/>
        </w:rPr>
        <w:t xml:space="preserve">() &lt;= </w:t>
      </w:r>
      <w:r w:rsidRPr="0030793E">
        <w:rPr>
          <w:rStyle w:val="LienUnit"/>
          <w:lang w:val="en-US"/>
        </w:rPr>
        <w:t>clang</w:t>
      </w:r>
      <w:r w:rsidRPr="0030793E">
        <w:rPr>
          <w:lang w:val="en-US"/>
        </w:rPr>
        <w:t>::</w:t>
      </w:r>
      <w:r w:rsidRPr="0030793E">
        <w:rPr>
          <w:rStyle w:val="LienClasseC"/>
          <w:lang w:val="en-US"/>
        </w:rPr>
        <w:t>BuiltinType</w:t>
      </w:r>
      <w:r w:rsidRPr="0030793E">
        <w:rPr>
          <w:lang w:val="en-US"/>
        </w:rPr>
        <w:t>::</w:t>
      </w:r>
      <w:r w:rsidRPr="0030793E">
        <w:rPr>
          <w:rStyle w:val="LienConstante"/>
          <w:lang w:val="en-US"/>
        </w:rPr>
        <w:t>Int128</w:t>
      </w:r>
      <w:r w:rsidRPr="0030793E">
        <w:rPr>
          <w:lang w:val="en-US"/>
        </w:rPr>
        <w:t xml:space="preserve">); </w:t>
      </w:r>
      <w:r>
        <w:rPr>
          <w:lang w:val="en-US"/>
        </w:rPr>
        <w:t>}</w:t>
      </w:r>
    </w:p>
    <w:p w:rsidR="00354FBF" w:rsidRPr="00354FBF" w:rsidRDefault="00354FBF" w:rsidP="00354FBF">
      <w:pPr>
        <w:pStyle w:val="Dclarationdeclasse"/>
        <w:rPr>
          <w:lang w:val="en-US"/>
        </w:rPr>
      </w:pPr>
      <w:r w:rsidRPr="00354FBF">
        <w:rPr>
          <w:lang w:val="en-US"/>
        </w:rPr>
        <w:t xml:space="preserve">  </w:t>
      </w:r>
      <w:r w:rsidRPr="00354FBF">
        <w:rPr>
          <w:b/>
          <w:bCs/>
          <w:lang w:val="en-US"/>
        </w:rPr>
        <w:t>bool</w:t>
      </w:r>
      <w:r w:rsidRPr="00354FBF">
        <w:rPr>
          <w:lang w:val="en-US"/>
        </w:rPr>
        <w:t xml:space="preserve"> </w:t>
      </w:r>
      <w:r w:rsidRPr="00E665F1">
        <w:rPr>
          <w:rStyle w:val="LienMthode"/>
          <w:lang w:val="en-US"/>
        </w:rPr>
        <w:t>isSignedType</w:t>
      </w:r>
      <w:r w:rsidRPr="00354FBF">
        <w:rPr>
          <w:lang w:val="en-US"/>
        </w:rPr>
        <w:t>(</w:t>
      </w:r>
      <w:r w:rsidRPr="00E665F1">
        <w:rPr>
          <w:rStyle w:val="LienUnit"/>
          <w:lang w:val="en-US"/>
        </w:rPr>
        <w:t>clang</w:t>
      </w:r>
      <w:r w:rsidRPr="00354FBF">
        <w:rPr>
          <w:lang w:val="en-US"/>
        </w:rPr>
        <w:t>::</w:t>
      </w:r>
      <w:r w:rsidRPr="00E665F1">
        <w:rPr>
          <w:rStyle w:val="LienClasseC"/>
          <w:lang w:val="en-US"/>
        </w:rPr>
        <w:t>BuiltinType</w:t>
      </w:r>
      <w:r w:rsidRPr="00354FBF">
        <w:rPr>
          <w:lang w:val="en-US"/>
        </w:rPr>
        <w:t xml:space="preserve"> </w:t>
      </w:r>
      <w:r w:rsidRPr="00354FBF">
        <w:rPr>
          <w:b/>
          <w:bCs/>
          <w:lang w:val="en-US"/>
        </w:rPr>
        <w:t>const</w:t>
      </w:r>
      <w:r w:rsidRPr="00354FBF">
        <w:rPr>
          <w:lang w:val="en-US"/>
        </w:rPr>
        <w:t xml:space="preserve">* typ) </w:t>
      </w:r>
      <w:r w:rsidRPr="00354FBF">
        <w:rPr>
          <w:b/>
          <w:bCs/>
          <w:lang w:val="en-US"/>
        </w:rPr>
        <w:t>const</w:t>
      </w:r>
    </w:p>
    <w:p w:rsidR="0030793E" w:rsidRPr="00354FBF" w:rsidRDefault="0030793E" w:rsidP="0030793E">
      <w:pPr>
        <w:pStyle w:val="Dclarationdeclasse"/>
        <w:rPr>
          <w:lang w:val="en-US"/>
        </w:rPr>
      </w:pPr>
      <w:r>
        <w:rPr>
          <w:lang w:val="en-US"/>
        </w:rPr>
        <w:t xml:space="preserve">    { </w:t>
      </w:r>
      <w:r w:rsidRPr="0030793E">
        <w:rPr>
          <w:b/>
          <w:lang w:val="en-US"/>
        </w:rPr>
        <w:t>return</w:t>
      </w:r>
      <w:r w:rsidRPr="0030793E">
        <w:rPr>
          <w:lang w:val="en-US"/>
        </w:rPr>
        <w:t xml:space="preserve"> (typ-&gt;</w:t>
      </w:r>
      <w:r w:rsidRPr="0030793E">
        <w:rPr>
          <w:rStyle w:val="LienMthode"/>
          <w:lang w:val="en-US"/>
        </w:rPr>
        <w:t>getKind</w:t>
      </w:r>
      <w:r w:rsidRPr="0030793E">
        <w:rPr>
          <w:lang w:val="en-US"/>
        </w:rPr>
        <w:t xml:space="preserve">() &gt;= </w:t>
      </w:r>
      <w:r w:rsidRPr="0030793E">
        <w:rPr>
          <w:rStyle w:val="LienUnit"/>
          <w:lang w:val="en-US"/>
        </w:rPr>
        <w:t>clang</w:t>
      </w:r>
      <w:r w:rsidRPr="0030793E">
        <w:rPr>
          <w:lang w:val="en-US"/>
        </w:rPr>
        <w:t>::</w:t>
      </w:r>
      <w:r w:rsidRPr="0030793E">
        <w:rPr>
          <w:rStyle w:val="LienClasseC"/>
          <w:lang w:val="en-US"/>
        </w:rPr>
        <w:t>BuiltinType</w:t>
      </w:r>
      <w:r w:rsidRPr="0030793E">
        <w:rPr>
          <w:lang w:val="en-US"/>
        </w:rPr>
        <w:t>::</w:t>
      </w:r>
      <w:r w:rsidRPr="0030793E">
        <w:rPr>
          <w:rStyle w:val="LienConstante"/>
          <w:lang w:val="en-US"/>
        </w:rPr>
        <w:t>Char_S</w:t>
      </w:r>
      <w:r w:rsidRPr="0030793E">
        <w:rPr>
          <w:lang w:val="en-US"/>
        </w:rPr>
        <w:t xml:space="preserve"> &amp;&amp; typ-&gt;</w:t>
      </w:r>
      <w:r w:rsidRPr="0030793E">
        <w:rPr>
          <w:rStyle w:val="LienMthode"/>
          <w:lang w:val="en-US"/>
        </w:rPr>
        <w:t>getKind</w:t>
      </w:r>
      <w:r w:rsidRPr="0030793E">
        <w:rPr>
          <w:lang w:val="en-US"/>
        </w:rPr>
        <w:t xml:space="preserve">() &lt;= </w:t>
      </w:r>
      <w:r w:rsidRPr="0030793E">
        <w:rPr>
          <w:rStyle w:val="LienUnit"/>
          <w:lang w:val="en-US"/>
        </w:rPr>
        <w:t>clang</w:t>
      </w:r>
      <w:r w:rsidRPr="0030793E">
        <w:rPr>
          <w:lang w:val="en-US"/>
        </w:rPr>
        <w:t>::</w:t>
      </w:r>
      <w:r w:rsidRPr="0030793E">
        <w:rPr>
          <w:rStyle w:val="LienClasseC"/>
          <w:lang w:val="en-US"/>
        </w:rPr>
        <w:t>BuiltinType</w:t>
      </w:r>
      <w:r w:rsidRPr="0030793E">
        <w:rPr>
          <w:lang w:val="en-US"/>
        </w:rPr>
        <w:t>::</w:t>
      </w:r>
      <w:r w:rsidRPr="0030793E">
        <w:rPr>
          <w:rStyle w:val="LienConstante"/>
          <w:lang w:val="en-US"/>
        </w:rPr>
        <w:t>Int128</w:t>
      </w:r>
      <w:r w:rsidRPr="0030793E">
        <w:rPr>
          <w:lang w:val="en-US"/>
        </w:rPr>
        <w:t xml:space="preserve">); </w:t>
      </w:r>
      <w:r>
        <w:rPr>
          <w:lang w:val="en-US"/>
        </w:rPr>
        <w:t>}</w:t>
      </w:r>
    </w:p>
    <w:p w:rsidR="00354FBF" w:rsidRPr="00354FBF" w:rsidRDefault="00354FBF" w:rsidP="00354FBF">
      <w:pPr>
        <w:pStyle w:val="Dclarationdeclasse"/>
        <w:rPr>
          <w:lang w:val="en-US"/>
        </w:rPr>
      </w:pPr>
      <w:r w:rsidRPr="00354FBF">
        <w:rPr>
          <w:lang w:val="en-US"/>
        </w:rPr>
        <w:t xml:space="preserve">  </w:t>
      </w:r>
      <w:r w:rsidRPr="00354FBF">
        <w:rPr>
          <w:b/>
          <w:bCs/>
          <w:lang w:val="en-US"/>
        </w:rPr>
        <w:t>bool</w:t>
      </w:r>
      <w:r w:rsidRPr="00354FBF">
        <w:rPr>
          <w:lang w:val="en-US"/>
        </w:rPr>
        <w:t xml:space="preserve"> </w:t>
      </w:r>
      <w:r w:rsidRPr="00E665F1">
        <w:rPr>
          <w:rStyle w:val="LienMthode"/>
          <w:lang w:val="en-US"/>
        </w:rPr>
        <w:t>isArithmeticType</w:t>
      </w:r>
      <w:r w:rsidRPr="00354FBF">
        <w:rPr>
          <w:lang w:val="en-US"/>
        </w:rPr>
        <w:t>(</w:t>
      </w:r>
      <w:r w:rsidRPr="00E665F1">
        <w:rPr>
          <w:rStyle w:val="LienUnit"/>
          <w:lang w:val="en-US"/>
        </w:rPr>
        <w:t>clang</w:t>
      </w:r>
      <w:r w:rsidRPr="00354FBF">
        <w:rPr>
          <w:lang w:val="en-US"/>
        </w:rPr>
        <w:t>::</w:t>
      </w:r>
      <w:r w:rsidRPr="00E665F1">
        <w:rPr>
          <w:rStyle w:val="LienClasseC"/>
          <w:lang w:val="en-US"/>
        </w:rPr>
        <w:t>BuiltinType</w:t>
      </w:r>
      <w:r w:rsidRPr="00354FBF">
        <w:rPr>
          <w:lang w:val="en-US"/>
        </w:rPr>
        <w:t xml:space="preserve"> </w:t>
      </w:r>
      <w:r w:rsidRPr="00354FBF">
        <w:rPr>
          <w:b/>
          <w:bCs/>
          <w:lang w:val="en-US"/>
        </w:rPr>
        <w:t>const</w:t>
      </w:r>
      <w:r w:rsidRPr="00354FBF">
        <w:rPr>
          <w:lang w:val="en-US"/>
        </w:rPr>
        <w:t xml:space="preserve">* typ) </w:t>
      </w:r>
      <w:r w:rsidRPr="00354FBF">
        <w:rPr>
          <w:b/>
          <w:bCs/>
          <w:lang w:val="en-US"/>
        </w:rPr>
        <w:t>const</w:t>
      </w:r>
    </w:p>
    <w:p w:rsidR="0030793E" w:rsidRPr="00354FBF" w:rsidRDefault="0030793E" w:rsidP="0030793E">
      <w:pPr>
        <w:pStyle w:val="Dclarationdeclasse"/>
        <w:rPr>
          <w:lang w:val="en-US"/>
        </w:rPr>
      </w:pPr>
      <w:r>
        <w:rPr>
          <w:lang w:val="en-US"/>
        </w:rPr>
        <w:t xml:space="preserve">    { </w:t>
      </w:r>
      <w:r w:rsidRPr="0030793E">
        <w:rPr>
          <w:b/>
          <w:lang w:val="en-US"/>
        </w:rPr>
        <w:t>return</w:t>
      </w:r>
      <w:r w:rsidRPr="0030793E">
        <w:rPr>
          <w:lang w:val="en-US"/>
        </w:rPr>
        <w:t xml:space="preserve"> (typ-&gt;</w:t>
      </w:r>
      <w:r w:rsidRPr="0030793E">
        <w:rPr>
          <w:rStyle w:val="LienMthode"/>
          <w:lang w:val="en-US"/>
        </w:rPr>
        <w:t>getKind</w:t>
      </w:r>
      <w:r w:rsidRPr="0030793E">
        <w:rPr>
          <w:lang w:val="en-US"/>
        </w:rPr>
        <w:t xml:space="preserve">() &gt;= </w:t>
      </w:r>
      <w:r w:rsidRPr="0030793E">
        <w:rPr>
          <w:rStyle w:val="LienUnit"/>
          <w:lang w:val="en-US"/>
        </w:rPr>
        <w:t>clang</w:t>
      </w:r>
      <w:r w:rsidRPr="0030793E">
        <w:rPr>
          <w:lang w:val="en-US"/>
        </w:rPr>
        <w:t>::</w:t>
      </w:r>
      <w:r w:rsidRPr="0030793E">
        <w:rPr>
          <w:rStyle w:val="LienClasseC"/>
          <w:lang w:val="en-US"/>
        </w:rPr>
        <w:t>BuiltinType</w:t>
      </w:r>
      <w:r w:rsidRPr="0030793E">
        <w:rPr>
          <w:lang w:val="en-US"/>
        </w:rPr>
        <w:t>::</w:t>
      </w:r>
      <w:r w:rsidRPr="0030793E">
        <w:rPr>
          <w:rStyle w:val="LienConstante"/>
          <w:lang w:val="en-US"/>
        </w:rPr>
        <w:t>Bool</w:t>
      </w:r>
      <w:r w:rsidRPr="0030793E">
        <w:rPr>
          <w:lang w:val="en-US"/>
        </w:rPr>
        <w:t xml:space="preserve"> &amp;&amp; typ-&gt;</w:t>
      </w:r>
      <w:r w:rsidRPr="0030793E">
        <w:rPr>
          <w:rStyle w:val="LienMthode"/>
          <w:lang w:val="en-US"/>
        </w:rPr>
        <w:t>getKind</w:t>
      </w:r>
      <w:r w:rsidRPr="0030793E">
        <w:rPr>
          <w:lang w:val="en-US"/>
        </w:rPr>
        <w:t xml:space="preserve">() &lt;= </w:t>
      </w:r>
      <w:r w:rsidRPr="0030793E">
        <w:rPr>
          <w:rStyle w:val="LienUnit"/>
          <w:lang w:val="en-US"/>
        </w:rPr>
        <w:t>clang</w:t>
      </w:r>
      <w:r w:rsidRPr="0030793E">
        <w:rPr>
          <w:lang w:val="en-US"/>
        </w:rPr>
        <w:t>::</w:t>
      </w:r>
      <w:r w:rsidRPr="0030793E">
        <w:rPr>
          <w:rStyle w:val="LienClasseC"/>
          <w:lang w:val="en-US"/>
        </w:rPr>
        <w:t>BuiltinType</w:t>
      </w:r>
      <w:r w:rsidRPr="0030793E">
        <w:rPr>
          <w:lang w:val="en-US"/>
        </w:rPr>
        <w:t>::</w:t>
      </w:r>
      <w:r w:rsidRPr="0030793E">
        <w:rPr>
          <w:rStyle w:val="LienConstante"/>
          <w:lang w:val="en-US"/>
        </w:rPr>
        <w:t>LongDouble</w:t>
      </w:r>
      <w:r w:rsidRPr="0030793E">
        <w:rPr>
          <w:lang w:val="en-US"/>
        </w:rPr>
        <w:t xml:space="preserve">); </w:t>
      </w:r>
      <w:r>
        <w:rPr>
          <w:lang w:val="en-US"/>
        </w:rPr>
        <w:t>}</w:t>
      </w:r>
    </w:p>
    <w:p w:rsidR="00354FBF" w:rsidRPr="00354FBF" w:rsidRDefault="00354FBF" w:rsidP="00354FBF">
      <w:pPr>
        <w:pStyle w:val="Dclarationdeclasse"/>
        <w:rPr>
          <w:lang w:val="en-US"/>
        </w:rPr>
      </w:pPr>
      <w:r w:rsidRPr="00354FBF">
        <w:rPr>
          <w:lang w:val="en-US"/>
        </w:rPr>
        <w:t xml:space="preserve">  </w:t>
      </w:r>
      <w:r w:rsidRPr="00354FBF">
        <w:rPr>
          <w:b/>
          <w:bCs/>
          <w:lang w:val="en-US"/>
        </w:rPr>
        <w:t>bool</w:t>
      </w:r>
      <w:r w:rsidRPr="00354FBF">
        <w:rPr>
          <w:lang w:val="en-US"/>
        </w:rPr>
        <w:t xml:space="preserve"> </w:t>
      </w:r>
      <w:r w:rsidRPr="00E665F1">
        <w:rPr>
          <w:rStyle w:val="LienMthode"/>
          <w:lang w:val="en-US"/>
        </w:rPr>
        <w:t>isFloatingType</w:t>
      </w:r>
      <w:r w:rsidRPr="00354FBF">
        <w:rPr>
          <w:lang w:val="en-US"/>
        </w:rPr>
        <w:t>(</w:t>
      </w:r>
      <w:r w:rsidRPr="00E665F1">
        <w:rPr>
          <w:rStyle w:val="LienUnit"/>
          <w:lang w:val="en-US"/>
        </w:rPr>
        <w:t>clang</w:t>
      </w:r>
      <w:r w:rsidRPr="00354FBF">
        <w:rPr>
          <w:lang w:val="en-US"/>
        </w:rPr>
        <w:t>::</w:t>
      </w:r>
      <w:r w:rsidRPr="00E665F1">
        <w:rPr>
          <w:rStyle w:val="LienClasseC"/>
          <w:lang w:val="en-US"/>
        </w:rPr>
        <w:t>BuiltinType</w:t>
      </w:r>
      <w:r w:rsidRPr="00354FBF">
        <w:rPr>
          <w:lang w:val="en-US"/>
        </w:rPr>
        <w:t xml:space="preserve"> </w:t>
      </w:r>
      <w:r w:rsidRPr="00354FBF">
        <w:rPr>
          <w:b/>
          <w:bCs/>
          <w:lang w:val="en-US"/>
        </w:rPr>
        <w:t>const</w:t>
      </w:r>
      <w:r w:rsidRPr="00354FBF">
        <w:rPr>
          <w:lang w:val="en-US"/>
        </w:rPr>
        <w:t xml:space="preserve">* typ) </w:t>
      </w:r>
      <w:r w:rsidRPr="00354FBF">
        <w:rPr>
          <w:b/>
          <w:bCs/>
          <w:lang w:val="en-US"/>
        </w:rPr>
        <w:t>const</w:t>
      </w:r>
    </w:p>
    <w:p w:rsidR="0030793E" w:rsidRPr="00354FBF" w:rsidRDefault="0030793E" w:rsidP="0030793E">
      <w:pPr>
        <w:pStyle w:val="Dclarationdeclasse"/>
        <w:rPr>
          <w:lang w:val="en-US"/>
        </w:rPr>
      </w:pPr>
      <w:r>
        <w:rPr>
          <w:lang w:val="en-US"/>
        </w:rPr>
        <w:t xml:space="preserve">    { </w:t>
      </w:r>
      <w:r w:rsidRPr="0030793E">
        <w:rPr>
          <w:b/>
          <w:lang w:val="en-US"/>
        </w:rPr>
        <w:t>return</w:t>
      </w:r>
      <w:r w:rsidRPr="0030793E">
        <w:rPr>
          <w:lang w:val="en-US"/>
        </w:rPr>
        <w:t xml:space="preserve"> (typ-&gt;</w:t>
      </w:r>
      <w:r w:rsidRPr="0030793E">
        <w:rPr>
          <w:rStyle w:val="LienMthode"/>
          <w:lang w:val="en-US"/>
        </w:rPr>
        <w:t>getKind</w:t>
      </w:r>
      <w:r w:rsidRPr="0030793E">
        <w:rPr>
          <w:lang w:val="en-US"/>
        </w:rPr>
        <w:t xml:space="preserve">() &gt;= </w:t>
      </w:r>
      <w:r w:rsidRPr="0030793E">
        <w:rPr>
          <w:rStyle w:val="LienUnit"/>
          <w:lang w:val="en-US"/>
        </w:rPr>
        <w:t>clang</w:t>
      </w:r>
      <w:r w:rsidRPr="0030793E">
        <w:rPr>
          <w:lang w:val="en-US"/>
        </w:rPr>
        <w:t>::</w:t>
      </w:r>
      <w:r w:rsidRPr="0030793E">
        <w:rPr>
          <w:rStyle w:val="LienClasseC"/>
          <w:lang w:val="en-US"/>
        </w:rPr>
        <w:t>BuiltinType</w:t>
      </w:r>
      <w:r w:rsidRPr="0030793E">
        <w:rPr>
          <w:lang w:val="en-US"/>
        </w:rPr>
        <w:t>::</w:t>
      </w:r>
      <w:r>
        <w:rPr>
          <w:rStyle w:val="LienConstante"/>
          <w:lang w:val="en-US"/>
        </w:rPr>
        <w:t>Half</w:t>
      </w:r>
      <w:r w:rsidRPr="0030793E">
        <w:rPr>
          <w:lang w:val="en-US"/>
        </w:rPr>
        <w:t xml:space="preserve"> &amp;&amp; typ-&gt;</w:t>
      </w:r>
      <w:r w:rsidRPr="0030793E">
        <w:rPr>
          <w:rStyle w:val="LienMthode"/>
          <w:lang w:val="en-US"/>
        </w:rPr>
        <w:t>getKind</w:t>
      </w:r>
      <w:r w:rsidRPr="0030793E">
        <w:rPr>
          <w:lang w:val="en-US"/>
        </w:rPr>
        <w:t xml:space="preserve">() &lt;= </w:t>
      </w:r>
      <w:r w:rsidRPr="0030793E">
        <w:rPr>
          <w:rStyle w:val="LienUnit"/>
          <w:lang w:val="en-US"/>
        </w:rPr>
        <w:t>clang</w:t>
      </w:r>
      <w:r w:rsidRPr="0030793E">
        <w:rPr>
          <w:lang w:val="en-US"/>
        </w:rPr>
        <w:t>::</w:t>
      </w:r>
      <w:r w:rsidRPr="0030793E">
        <w:rPr>
          <w:rStyle w:val="LienClasseC"/>
          <w:lang w:val="en-US"/>
        </w:rPr>
        <w:t>BuiltinType</w:t>
      </w:r>
      <w:r w:rsidRPr="0030793E">
        <w:rPr>
          <w:lang w:val="en-US"/>
        </w:rPr>
        <w:t>::</w:t>
      </w:r>
      <w:r w:rsidRPr="0030793E">
        <w:rPr>
          <w:rStyle w:val="LienConstante"/>
          <w:lang w:val="en-US"/>
        </w:rPr>
        <w:t>LongDouble</w:t>
      </w:r>
      <w:r w:rsidRPr="0030793E">
        <w:rPr>
          <w:lang w:val="en-US"/>
        </w:rPr>
        <w:t xml:space="preserve">); </w:t>
      </w:r>
      <w:r>
        <w:rPr>
          <w:lang w:val="en-US"/>
        </w:rPr>
        <w:t>}</w:t>
      </w:r>
    </w:p>
    <w:p w:rsidR="00354FBF" w:rsidRPr="00354FBF" w:rsidRDefault="00354FBF" w:rsidP="00354FBF">
      <w:pPr>
        <w:pStyle w:val="Dclarationdeclasse"/>
        <w:rPr>
          <w:lang w:val="en-US"/>
        </w:rPr>
      </w:pPr>
      <w:r w:rsidRPr="00354FBF">
        <w:rPr>
          <w:lang w:val="en-US"/>
        </w:rPr>
        <w:t xml:space="preserve">  </w:t>
      </w:r>
      <w:r w:rsidRPr="00E665F1">
        <w:rPr>
          <w:rStyle w:val="LienType"/>
          <w:lang w:val="en-US"/>
        </w:rPr>
        <w:t>typ</w:t>
      </w:r>
      <w:r w:rsidRPr="00354FBF">
        <w:rPr>
          <w:lang w:val="en-US"/>
        </w:rPr>
        <w:t xml:space="preserve"> </w:t>
      </w:r>
      <w:r w:rsidRPr="00E665F1">
        <w:rPr>
          <w:rStyle w:val="LienMthode"/>
          <w:lang w:val="en-US"/>
        </w:rPr>
        <w:t>makeBuiltinType</w:t>
      </w:r>
      <w:r w:rsidRPr="00354FBF">
        <w:rPr>
          <w:lang w:val="en-US"/>
        </w:rPr>
        <w:t>(</w:t>
      </w:r>
      <w:r w:rsidRPr="00E665F1">
        <w:rPr>
          <w:rStyle w:val="LienUnit"/>
          <w:lang w:val="en-US"/>
        </w:rPr>
        <w:t>clang</w:t>
      </w:r>
      <w:r w:rsidRPr="00354FBF">
        <w:rPr>
          <w:lang w:val="en-US"/>
        </w:rPr>
        <w:t>::</w:t>
      </w:r>
      <w:r w:rsidRPr="00E665F1">
        <w:rPr>
          <w:rStyle w:val="LienClasseC"/>
          <w:lang w:val="en-US"/>
        </w:rPr>
        <w:t>BuiltinType</w:t>
      </w:r>
      <w:r w:rsidRPr="00354FBF">
        <w:rPr>
          <w:lang w:val="en-US"/>
        </w:rPr>
        <w:t xml:space="preserve"> </w:t>
      </w:r>
      <w:r w:rsidRPr="00354FBF">
        <w:rPr>
          <w:b/>
          <w:bCs/>
          <w:lang w:val="en-US"/>
        </w:rPr>
        <w:t>const</w:t>
      </w:r>
      <w:r w:rsidRPr="00354FBF">
        <w:rPr>
          <w:lang w:val="en-US"/>
        </w:rPr>
        <w:t xml:space="preserve">* typ) </w:t>
      </w:r>
      <w:r w:rsidRPr="00354FBF">
        <w:rPr>
          <w:b/>
          <w:bCs/>
          <w:lang w:val="en-US"/>
        </w:rPr>
        <w:t>const</w:t>
      </w:r>
      <w:r w:rsidRPr="00354FBF">
        <w:rPr>
          <w:lang w:val="en-US"/>
        </w:rPr>
        <w:t>;</w:t>
      </w:r>
    </w:p>
    <w:p w:rsidR="00354FBF" w:rsidRPr="00354FBF" w:rsidRDefault="00354FBF" w:rsidP="00354FBF">
      <w:pPr>
        <w:pStyle w:val="Dclarationdeclasse"/>
        <w:rPr>
          <w:lang w:val="en-US"/>
        </w:rPr>
      </w:pPr>
      <w:r w:rsidRPr="00354FBF">
        <w:rPr>
          <w:lang w:val="en-US"/>
        </w:rPr>
        <w:t xml:space="preserve">  </w:t>
      </w:r>
      <w:r w:rsidRPr="00E665F1">
        <w:rPr>
          <w:rStyle w:val="LienType"/>
          <w:lang w:val="en-US"/>
        </w:rPr>
        <w:t>logic_type</w:t>
      </w:r>
      <w:r w:rsidRPr="00354FBF">
        <w:rPr>
          <w:lang w:val="en-US"/>
        </w:rPr>
        <w:t xml:space="preserve"> </w:t>
      </w:r>
      <w:r w:rsidRPr="00E665F1">
        <w:rPr>
          <w:rStyle w:val="LienMthode"/>
          <w:lang w:val="en-US"/>
        </w:rPr>
        <w:t>makeBuiltinLogicType</w:t>
      </w:r>
      <w:r w:rsidRPr="00354FBF">
        <w:rPr>
          <w:lang w:val="en-US"/>
        </w:rPr>
        <w:t>(</w:t>
      </w:r>
      <w:r w:rsidRPr="00E665F1">
        <w:rPr>
          <w:rStyle w:val="LienUnit"/>
          <w:lang w:val="en-US"/>
        </w:rPr>
        <w:t>clang</w:t>
      </w:r>
      <w:r w:rsidRPr="00354FBF">
        <w:rPr>
          <w:lang w:val="en-US"/>
        </w:rPr>
        <w:t>::</w:t>
      </w:r>
      <w:r w:rsidRPr="00E665F1">
        <w:rPr>
          <w:rStyle w:val="LienClasseC"/>
          <w:lang w:val="en-US"/>
        </w:rPr>
        <w:t>BuiltinType</w:t>
      </w:r>
      <w:r w:rsidRPr="00354FBF">
        <w:rPr>
          <w:lang w:val="en-US"/>
        </w:rPr>
        <w:t xml:space="preserve"> </w:t>
      </w:r>
      <w:r w:rsidRPr="00354FBF">
        <w:rPr>
          <w:b/>
          <w:bCs/>
          <w:lang w:val="en-US"/>
        </w:rPr>
        <w:t>const</w:t>
      </w:r>
      <w:r w:rsidRPr="00354FBF">
        <w:rPr>
          <w:lang w:val="en-US"/>
        </w:rPr>
        <w:t xml:space="preserve">* typ) </w:t>
      </w:r>
      <w:r w:rsidRPr="00354FBF">
        <w:rPr>
          <w:b/>
          <w:bCs/>
          <w:lang w:val="en-US"/>
        </w:rPr>
        <w:t>const</w:t>
      </w:r>
      <w:r w:rsidRPr="00354FBF">
        <w:rPr>
          <w:lang w:val="en-US"/>
        </w:rPr>
        <w:t>;</w:t>
      </w:r>
    </w:p>
    <w:p w:rsidR="00354FBF" w:rsidRPr="00354FBF" w:rsidRDefault="00354FBF" w:rsidP="00354FBF">
      <w:pPr>
        <w:pStyle w:val="Dclarationdeclasse"/>
        <w:rPr>
          <w:lang w:val="en-US"/>
        </w:rPr>
      </w:pPr>
    </w:p>
    <w:p w:rsidR="00354FBF" w:rsidRPr="00354FBF" w:rsidRDefault="00354FBF" w:rsidP="00354FBF">
      <w:pPr>
        <w:pStyle w:val="Dclarationdeclasse"/>
        <w:rPr>
          <w:lang w:val="en-US"/>
        </w:rPr>
      </w:pPr>
      <w:r w:rsidRPr="00354FBF">
        <w:rPr>
          <w:lang w:val="en-US"/>
        </w:rPr>
        <w:t xml:space="preserve">  </w:t>
      </w:r>
      <w:r w:rsidRPr="00354FBF">
        <w:rPr>
          <w:b/>
          <w:bCs/>
          <w:lang w:val="en-US"/>
        </w:rPr>
        <w:t>typedef</w:t>
      </w:r>
      <w:r w:rsidRPr="00354FBF">
        <w:rPr>
          <w:lang w:val="en-US"/>
        </w:rPr>
        <w:t xml:space="preserve"> </w:t>
      </w:r>
      <w:r w:rsidRPr="00E665F1">
        <w:rPr>
          <w:rStyle w:val="LienUnit"/>
          <w:lang w:val="en-US"/>
        </w:rPr>
        <w:t>std</w:t>
      </w:r>
      <w:r w:rsidRPr="00354FBF">
        <w:rPr>
          <w:lang w:val="en-US"/>
        </w:rPr>
        <w:t>::</w:t>
      </w:r>
      <w:r w:rsidRPr="00E665F1">
        <w:rPr>
          <w:rStyle w:val="LienClasseC"/>
          <w:lang w:val="en-US"/>
        </w:rPr>
        <w:t>vector</w:t>
      </w:r>
      <w:r w:rsidRPr="00354FBF">
        <w:rPr>
          <w:lang w:val="en-US"/>
        </w:rPr>
        <w:t>&lt;</w:t>
      </w:r>
      <w:r w:rsidRPr="00354FBF">
        <w:rPr>
          <w:b/>
          <w:bCs/>
          <w:lang w:val="en-US"/>
        </w:rPr>
        <w:t>const</w:t>
      </w:r>
      <w:r w:rsidRPr="00354FBF">
        <w:rPr>
          <w:lang w:val="en-US"/>
        </w:rPr>
        <w:t xml:space="preserve"> </w:t>
      </w:r>
      <w:r w:rsidRPr="00E665F1">
        <w:rPr>
          <w:rStyle w:val="LienUnit"/>
          <w:lang w:val="en-US"/>
        </w:rPr>
        <w:t>clang</w:t>
      </w:r>
      <w:r w:rsidRPr="00354FBF">
        <w:rPr>
          <w:lang w:val="en-US"/>
        </w:rPr>
        <w:t>::</w:t>
      </w:r>
      <w:r w:rsidRPr="00E665F1">
        <w:rPr>
          <w:rStyle w:val="LienClasseC"/>
          <w:lang w:val="en-US"/>
        </w:rPr>
        <w:t>Decl</w:t>
      </w:r>
      <w:r w:rsidRPr="00354FBF">
        <w:rPr>
          <w:lang w:val="en-US"/>
        </w:rPr>
        <w:t xml:space="preserve">*&gt; </w:t>
      </w:r>
      <w:r w:rsidRPr="00E665F1">
        <w:rPr>
          <w:rStyle w:val="LienType"/>
          <w:lang w:val="en-US"/>
        </w:rPr>
        <w:t>UnvisitedDecls</w:t>
      </w:r>
      <w:r w:rsidRPr="00354FBF">
        <w:rPr>
          <w:lang w:val="en-US"/>
        </w:rPr>
        <w:t>;</w:t>
      </w:r>
    </w:p>
    <w:p w:rsidR="00354FBF" w:rsidRPr="00354FBF" w:rsidRDefault="00354FBF" w:rsidP="00D97158">
      <w:pPr>
        <w:pStyle w:val="Dclarationdeclasse"/>
        <w:rPr>
          <w:lang w:val="en-US"/>
        </w:rPr>
      </w:pPr>
      <w:r w:rsidRPr="00354FBF">
        <w:rPr>
          <w:lang w:val="en-US"/>
        </w:rPr>
        <w:t xml:space="preserve">  </w:t>
      </w:r>
      <w:r w:rsidRPr="00E665F1">
        <w:rPr>
          <w:rStyle w:val="LienType"/>
          <w:lang w:val="en-US"/>
        </w:rPr>
        <w:t>typ</w:t>
      </w:r>
      <w:r w:rsidRPr="00354FBF">
        <w:rPr>
          <w:lang w:val="en-US"/>
        </w:rPr>
        <w:t xml:space="preserve"> </w:t>
      </w:r>
      <w:r w:rsidRPr="00E665F1">
        <w:rPr>
          <w:rStyle w:val="LienMthode"/>
          <w:lang w:val="en-US"/>
        </w:rPr>
        <w:t>makePlainType</w:t>
      </w:r>
      <w:r w:rsidRPr="00354FBF">
        <w:rPr>
          <w:lang w:val="en-US"/>
        </w:rPr>
        <w:t>(</w:t>
      </w:r>
      <w:r w:rsidRPr="00E665F1">
        <w:rPr>
          <w:rStyle w:val="LienUnit"/>
          <w:lang w:val="en-US"/>
        </w:rPr>
        <w:t>clang</w:t>
      </w:r>
      <w:r w:rsidRPr="00354FBF">
        <w:rPr>
          <w:lang w:val="en-US"/>
        </w:rPr>
        <w:t>::</w:t>
      </w:r>
      <w:r w:rsidRPr="00E665F1">
        <w:rPr>
          <w:rStyle w:val="LienClasseC"/>
          <w:lang w:val="en-US"/>
        </w:rPr>
        <w:t>QualType</w:t>
      </w:r>
      <w:r w:rsidRPr="00354FBF">
        <w:rPr>
          <w:lang w:val="en-US"/>
        </w:rPr>
        <w:t xml:space="preserve"> </w:t>
      </w:r>
      <w:r w:rsidRPr="00354FBF">
        <w:rPr>
          <w:b/>
          <w:bCs/>
          <w:lang w:val="en-US"/>
        </w:rPr>
        <w:t>const</w:t>
      </w:r>
      <w:r w:rsidRPr="00354FBF">
        <w:rPr>
          <w:lang w:val="en-US"/>
        </w:rPr>
        <w:t xml:space="preserve">&amp; qt, </w:t>
      </w:r>
      <w:r w:rsidRPr="009A56BA">
        <w:rPr>
          <w:rStyle w:val="LienClasseC"/>
          <w:lang w:val="en-US"/>
        </w:rPr>
        <w:t>VirtualDeclRegistration</w:t>
      </w:r>
      <w:r w:rsidRPr="00354FBF">
        <w:rPr>
          <w:lang w:val="en-US"/>
        </w:rPr>
        <w:t>*</w:t>
      </w:r>
      <w:r w:rsidR="00D97158">
        <w:rPr>
          <w:lang w:val="en-US"/>
        </w:rPr>
        <w:t xml:space="preserve"> </w:t>
      </w:r>
      <w:r w:rsidRPr="00354FBF">
        <w:rPr>
          <w:lang w:val="en-US"/>
        </w:rPr>
        <w:t>declRegistration=</w:t>
      </w:r>
      <w:r w:rsidRPr="00354FBF">
        <w:rPr>
          <w:b/>
          <w:bCs/>
          <w:lang w:val="en-US"/>
        </w:rPr>
        <w:t>NULL</w:t>
      </w:r>
      <w:r w:rsidRPr="00354FBF">
        <w:rPr>
          <w:lang w:val="en-US"/>
        </w:rPr>
        <w:t xml:space="preserve">) </w:t>
      </w:r>
      <w:r w:rsidRPr="00354FBF">
        <w:rPr>
          <w:b/>
          <w:bCs/>
          <w:lang w:val="en-US"/>
        </w:rPr>
        <w:t>const</w:t>
      </w:r>
      <w:r w:rsidRPr="00354FBF">
        <w:rPr>
          <w:lang w:val="en-US"/>
        </w:rPr>
        <w:t>;</w:t>
      </w:r>
    </w:p>
    <w:p w:rsidR="00354FBF" w:rsidRPr="00354FBF" w:rsidRDefault="00354FBF" w:rsidP="00D97158">
      <w:pPr>
        <w:pStyle w:val="Dclarationdeclasse"/>
        <w:rPr>
          <w:lang w:val="en-US"/>
        </w:rPr>
      </w:pPr>
      <w:r w:rsidRPr="00354FBF">
        <w:rPr>
          <w:lang w:val="en-US"/>
        </w:rPr>
        <w:t xml:space="preserve">  </w:t>
      </w:r>
      <w:r w:rsidRPr="00E665F1">
        <w:rPr>
          <w:rStyle w:val="LienType"/>
          <w:lang w:val="en-US"/>
        </w:rPr>
        <w:t>qual_type</w:t>
      </w:r>
      <w:r w:rsidRPr="00354FBF">
        <w:rPr>
          <w:lang w:val="en-US"/>
        </w:rPr>
        <w:t xml:space="preserve"> </w:t>
      </w:r>
      <w:r w:rsidRPr="00E665F1">
        <w:rPr>
          <w:rStyle w:val="LienMthode"/>
          <w:lang w:val="en-US"/>
        </w:rPr>
        <w:t>makeType</w:t>
      </w:r>
      <w:r w:rsidRPr="00354FBF">
        <w:rPr>
          <w:lang w:val="en-US"/>
        </w:rPr>
        <w:t>(</w:t>
      </w:r>
      <w:r w:rsidRPr="00E665F1">
        <w:rPr>
          <w:rStyle w:val="LienUnit"/>
          <w:lang w:val="en-US"/>
        </w:rPr>
        <w:t>clang</w:t>
      </w:r>
      <w:r w:rsidRPr="00354FBF">
        <w:rPr>
          <w:lang w:val="en-US"/>
        </w:rPr>
        <w:t>::</w:t>
      </w:r>
      <w:r w:rsidRPr="00E665F1">
        <w:rPr>
          <w:rStyle w:val="LienClasseC"/>
          <w:lang w:val="en-US"/>
        </w:rPr>
        <w:t>QualType</w:t>
      </w:r>
      <w:r w:rsidRPr="00354FBF">
        <w:rPr>
          <w:lang w:val="en-US"/>
        </w:rPr>
        <w:t xml:space="preserve"> </w:t>
      </w:r>
      <w:r w:rsidRPr="00354FBF">
        <w:rPr>
          <w:b/>
          <w:bCs/>
          <w:lang w:val="en-US"/>
        </w:rPr>
        <w:t>const</w:t>
      </w:r>
      <w:r w:rsidRPr="00354FBF">
        <w:rPr>
          <w:lang w:val="en-US"/>
        </w:rPr>
        <w:t xml:space="preserve">&amp; qt, </w:t>
      </w:r>
      <w:r w:rsidRPr="009A56BA">
        <w:rPr>
          <w:rStyle w:val="LienClasseC"/>
          <w:lang w:val="en-US"/>
        </w:rPr>
        <w:t>VirtualDeclRegistration</w:t>
      </w:r>
      <w:r w:rsidRPr="00354FBF">
        <w:rPr>
          <w:lang w:val="en-US"/>
        </w:rPr>
        <w:t>*</w:t>
      </w:r>
      <w:r w:rsidR="00D97158">
        <w:rPr>
          <w:lang w:val="en-US"/>
        </w:rPr>
        <w:t xml:space="preserve"> </w:t>
      </w:r>
      <w:r w:rsidRPr="00354FBF">
        <w:rPr>
          <w:lang w:val="en-US"/>
        </w:rPr>
        <w:t>declRegistration=</w:t>
      </w:r>
      <w:r w:rsidRPr="00354FBF">
        <w:rPr>
          <w:b/>
          <w:bCs/>
          <w:lang w:val="en-US"/>
        </w:rPr>
        <w:t>NULL</w:t>
      </w:r>
      <w:r w:rsidRPr="00354FBF">
        <w:rPr>
          <w:lang w:val="en-US"/>
        </w:rPr>
        <w:t xml:space="preserve">) </w:t>
      </w:r>
      <w:r w:rsidRPr="00354FBF">
        <w:rPr>
          <w:b/>
          <w:bCs/>
          <w:lang w:val="en-US"/>
        </w:rPr>
        <w:t>const</w:t>
      </w:r>
      <w:r w:rsidRPr="00354FBF">
        <w:rPr>
          <w:lang w:val="en-US"/>
        </w:rPr>
        <w:t>;</w:t>
      </w:r>
    </w:p>
    <w:p w:rsidR="00354FBF" w:rsidRPr="00354FBF" w:rsidRDefault="00354FBF" w:rsidP="00354FBF">
      <w:pPr>
        <w:pStyle w:val="Dclarationdeclasse"/>
        <w:rPr>
          <w:lang w:val="en-US"/>
        </w:rPr>
      </w:pPr>
      <w:r w:rsidRPr="00354FBF">
        <w:rPr>
          <w:lang w:val="en-US"/>
        </w:rPr>
        <w:t xml:space="preserve">  </w:t>
      </w:r>
      <w:r w:rsidRPr="00E665F1">
        <w:rPr>
          <w:rStyle w:val="LienType"/>
          <w:lang w:val="en-US"/>
        </w:rPr>
        <w:t>logic_type</w:t>
      </w:r>
      <w:r w:rsidRPr="00354FBF">
        <w:rPr>
          <w:lang w:val="en-US"/>
        </w:rPr>
        <w:t xml:space="preserve"> </w:t>
      </w:r>
      <w:r w:rsidRPr="00E665F1">
        <w:rPr>
          <w:rStyle w:val="LienMthode"/>
          <w:lang w:val="en-US"/>
        </w:rPr>
        <w:t>makeLogicType</w:t>
      </w:r>
      <w:r w:rsidRPr="00354FBF">
        <w:rPr>
          <w:lang w:val="en-US"/>
        </w:rPr>
        <w:t>(</w:t>
      </w:r>
      <w:r w:rsidRPr="00E665F1">
        <w:rPr>
          <w:rStyle w:val="LienUnit"/>
          <w:lang w:val="en-US"/>
        </w:rPr>
        <w:t>clang</w:t>
      </w:r>
      <w:r w:rsidRPr="00354FBF">
        <w:rPr>
          <w:lang w:val="en-US"/>
        </w:rPr>
        <w:t>::</w:t>
      </w:r>
      <w:r w:rsidRPr="00E665F1">
        <w:rPr>
          <w:rStyle w:val="LienClasseC"/>
          <w:lang w:val="en-US"/>
        </w:rPr>
        <w:t>Type</w:t>
      </w:r>
      <w:r w:rsidRPr="00354FBF">
        <w:rPr>
          <w:lang w:val="en-US"/>
        </w:rPr>
        <w:t xml:space="preserve"> </w:t>
      </w:r>
      <w:r w:rsidRPr="00354FBF">
        <w:rPr>
          <w:b/>
          <w:bCs/>
          <w:lang w:val="en-US"/>
        </w:rPr>
        <w:t>const</w:t>
      </w:r>
      <w:r w:rsidRPr="00354FBF">
        <w:rPr>
          <w:lang w:val="en-US"/>
        </w:rPr>
        <w:t xml:space="preserve">* type) </w:t>
      </w:r>
      <w:r w:rsidRPr="00354FBF">
        <w:rPr>
          <w:b/>
          <w:bCs/>
          <w:lang w:val="en-US"/>
        </w:rPr>
        <w:t>const</w:t>
      </w:r>
      <w:r w:rsidRPr="00354FBF">
        <w:rPr>
          <w:lang w:val="en-US"/>
        </w:rPr>
        <w:t>;</w:t>
      </w:r>
    </w:p>
    <w:p w:rsidR="00354FBF" w:rsidRPr="00354FBF" w:rsidRDefault="00354FBF" w:rsidP="00354FBF">
      <w:pPr>
        <w:pStyle w:val="Dclarationdeclasse"/>
        <w:rPr>
          <w:lang w:val="en-US"/>
        </w:rPr>
      </w:pPr>
      <w:r w:rsidRPr="00354FBF">
        <w:rPr>
          <w:lang w:val="en-US"/>
        </w:rPr>
        <w:t xml:space="preserve">  </w:t>
      </w:r>
      <w:r w:rsidRPr="00E665F1">
        <w:rPr>
          <w:rStyle w:val="LienType"/>
          <w:lang w:val="en-US"/>
        </w:rPr>
        <w:t>logic_type</w:t>
      </w:r>
      <w:r w:rsidRPr="00354FBF">
        <w:rPr>
          <w:lang w:val="en-US"/>
        </w:rPr>
        <w:t xml:space="preserve"> </w:t>
      </w:r>
      <w:r w:rsidRPr="00E665F1">
        <w:rPr>
          <w:rStyle w:val="LienMthode"/>
          <w:lang w:val="en-US"/>
        </w:rPr>
        <w:t>makePointedType</w:t>
      </w:r>
      <w:r w:rsidRPr="00354FBF">
        <w:rPr>
          <w:lang w:val="en-US"/>
        </w:rPr>
        <w:t>(</w:t>
      </w:r>
      <w:r w:rsidRPr="00E665F1">
        <w:rPr>
          <w:rStyle w:val="LienUnit"/>
          <w:lang w:val="en-US"/>
        </w:rPr>
        <w:t>clang</w:t>
      </w:r>
      <w:r w:rsidRPr="00354FBF">
        <w:rPr>
          <w:lang w:val="en-US"/>
        </w:rPr>
        <w:t>::</w:t>
      </w:r>
      <w:r w:rsidRPr="00E665F1">
        <w:rPr>
          <w:rStyle w:val="LienClasseC"/>
          <w:lang w:val="en-US"/>
        </w:rPr>
        <w:t>Type</w:t>
      </w:r>
      <w:r w:rsidRPr="00354FBF">
        <w:rPr>
          <w:lang w:val="en-US"/>
        </w:rPr>
        <w:t xml:space="preserve"> </w:t>
      </w:r>
      <w:r w:rsidRPr="00354FBF">
        <w:rPr>
          <w:b/>
          <w:bCs/>
          <w:lang w:val="en-US"/>
        </w:rPr>
        <w:t>const</w:t>
      </w:r>
      <w:r w:rsidRPr="00354FBF">
        <w:rPr>
          <w:lang w:val="en-US"/>
        </w:rPr>
        <w:t xml:space="preserve">* type) </w:t>
      </w:r>
      <w:r w:rsidRPr="00354FBF">
        <w:rPr>
          <w:b/>
          <w:bCs/>
          <w:lang w:val="en-US"/>
        </w:rPr>
        <w:t>const</w:t>
      </w:r>
      <w:r w:rsidRPr="00354FBF">
        <w:rPr>
          <w:lang w:val="en-US"/>
        </w:rPr>
        <w:t>;</w:t>
      </w:r>
    </w:p>
    <w:p w:rsidR="00354FBF" w:rsidRPr="00354FBF" w:rsidRDefault="00354FBF" w:rsidP="00354FBF">
      <w:pPr>
        <w:pStyle w:val="Dclarationdeclasse"/>
        <w:rPr>
          <w:lang w:val="en-US"/>
        </w:rPr>
      </w:pPr>
      <w:r w:rsidRPr="00354FBF">
        <w:rPr>
          <w:lang w:val="en-US"/>
        </w:rPr>
        <w:t xml:space="preserve">  </w:t>
      </w:r>
      <w:r w:rsidRPr="00E665F1">
        <w:rPr>
          <w:rStyle w:val="LienType"/>
          <w:lang w:val="en-US"/>
        </w:rPr>
        <w:t>logic_type</w:t>
      </w:r>
      <w:r w:rsidRPr="00354FBF">
        <w:rPr>
          <w:lang w:val="en-US"/>
        </w:rPr>
        <w:t xml:space="preserve"> </w:t>
      </w:r>
      <w:r w:rsidRPr="00E665F1">
        <w:rPr>
          <w:rStyle w:val="LienMthode"/>
          <w:lang w:val="en-US"/>
        </w:rPr>
        <w:t>makeReferencedType</w:t>
      </w:r>
      <w:r w:rsidRPr="00354FBF">
        <w:rPr>
          <w:lang w:val="en-US"/>
        </w:rPr>
        <w:t>(</w:t>
      </w:r>
      <w:r w:rsidRPr="00E665F1">
        <w:rPr>
          <w:rStyle w:val="LienUnit"/>
          <w:lang w:val="en-US"/>
        </w:rPr>
        <w:t>clang</w:t>
      </w:r>
      <w:r w:rsidRPr="00354FBF">
        <w:rPr>
          <w:lang w:val="en-US"/>
        </w:rPr>
        <w:t>::</w:t>
      </w:r>
      <w:r w:rsidRPr="00E665F1">
        <w:rPr>
          <w:rStyle w:val="LienClasseC"/>
          <w:lang w:val="en-US"/>
        </w:rPr>
        <w:t>Type</w:t>
      </w:r>
      <w:r w:rsidRPr="00354FBF">
        <w:rPr>
          <w:lang w:val="en-US"/>
        </w:rPr>
        <w:t xml:space="preserve"> </w:t>
      </w:r>
      <w:r w:rsidRPr="00354FBF">
        <w:rPr>
          <w:b/>
          <w:bCs/>
          <w:lang w:val="en-US"/>
        </w:rPr>
        <w:t>const</w:t>
      </w:r>
      <w:r w:rsidRPr="00354FBF">
        <w:rPr>
          <w:lang w:val="en-US"/>
        </w:rPr>
        <w:t xml:space="preserve">* type) </w:t>
      </w:r>
      <w:r w:rsidRPr="00354FBF">
        <w:rPr>
          <w:b/>
          <w:bCs/>
          <w:lang w:val="en-US"/>
        </w:rPr>
        <w:t>const</w:t>
      </w:r>
      <w:r w:rsidRPr="00354FBF">
        <w:rPr>
          <w:lang w:val="en-US"/>
        </w:rPr>
        <w:t>;</w:t>
      </w:r>
    </w:p>
    <w:p w:rsidR="00354FBF" w:rsidRPr="00354FBF" w:rsidRDefault="00354FBF" w:rsidP="00354FBF">
      <w:pPr>
        <w:pStyle w:val="Dclarationdeclasse"/>
        <w:rPr>
          <w:lang w:val="en-US"/>
        </w:rPr>
      </w:pPr>
      <w:r w:rsidRPr="00354FBF">
        <w:rPr>
          <w:lang w:val="en-US"/>
        </w:rPr>
        <w:t xml:space="preserve">  </w:t>
      </w:r>
      <w:r w:rsidRPr="00E665F1">
        <w:rPr>
          <w:rStyle w:val="LienType"/>
          <w:lang w:val="en-US"/>
        </w:rPr>
        <w:t>logic_type</w:t>
      </w:r>
      <w:r w:rsidRPr="00354FBF">
        <w:rPr>
          <w:lang w:val="en-US"/>
        </w:rPr>
        <w:t xml:space="preserve"> </w:t>
      </w:r>
      <w:r w:rsidRPr="00E665F1">
        <w:rPr>
          <w:rStyle w:val="LienMthode"/>
          <w:lang w:val="en-US"/>
        </w:rPr>
        <w:t>makeElementArrayType</w:t>
      </w:r>
      <w:r w:rsidRPr="00354FBF">
        <w:rPr>
          <w:lang w:val="en-US"/>
        </w:rPr>
        <w:t>(</w:t>
      </w:r>
      <w:r w:rsidRPr="00E665F1">
        <w:rPr>
          <w:rStyle w:val="LienUnit"/>
          <w:lang w:val="en-US"/>
        </w:rPr>
        <w:t>clang</w:t>
      </w:r>
      <w:r w:rsidRPr="00354FBF">
        <w:rPr>
          <w:lang w:val="en-US"/>
        </w:rPr>
        <w:t>::</w:t>
      </w:r>
      <w:r w:rsidRPr="00E665F1">
        <w:rPr>
          <w:rStyle w:val="LienClasseC"/>
          <w:lang w:val="en-US"/>
        </w:rPr>
        <w:t>Type</w:t>
      </w:r>
      <w:r w:rsidRPr="00354FBF">
        <w:rPr>
          <w:lang w:val="en-US"/>
        </w:rPr>
        <w:t xml:space="preserve"> </w:t>
      </w:r>
      <w:r w:rsidRPr="00354FBF">
        <w:rPr>
          <w:b/>
          <w:bCs/>
          <w:lang w:val="en-US"/>
        </w:rPr>
        <w:t>const</w:t>
      </w:r>
      <w:r w:rsidRPr="00354FBF">
        <w:rPr>
          <w:lang w:val="en-US"/>
        </w:rPr>
        <w:t xml:space="preserve">* type) </w:t>
      </w:r>
      <w:r w:rsidRPr="00354FBF">
        <w:rPr>
          <w:b/>
          <w:bCs/>
          <w:lang w:val="en-US"/>
        </w:rPr>
        <w:t>const</w:t>
      </w:r>
      <w:r w:rsidRPr="00354FBF">
        <w:rPr>
          <w:lang w:val="en-US"/>
        </w:rPr>
        <w:t>;</w:t>
      </w:r>
    </w:p>
    <w:p w:rsidR="00354FBF" w:rsidRPr="00354FBF" w:rsidRDefault="00354FBF" w:rsidP="00354FBF">
      <w:pPr>
        <w:pStyle w:val="Dclarationdeclasse"/>
        <w:rPr>
          <w:lang w:val="en-US"/>
        </w:rPr>
      </w:pPr>
      <w:r w:rsidRPr="00354FBF">
        <w:rPr>
          <w:lang w:val="en-US"/>
        </w:rPr>
        <w:t xml:space="preserve">  </w:t>
      </w:r>
      <w:r w:rsidRPr="00E665F1">
        <w:rPr>
          <w:rStyle w:val="LienType"/>
          <w:lang w:val="en-US"/>
        </w:rPr>
        <w:t>logic_type</w:t>
      </w:r>
      <w:r w:rsidRPr="00354FBF">
        <w:rPr>
          <w:lang w:val="en-US"/>
        </w:rPr>
        <w:t xml:space="preserve"> </w:t>
      </w:r>
      <w:r w:rsidRPr="00E665F1">
        <w:rPr>
          <w:rStyle w:val="LienMthode"/>
          <w:lang w:val="en-US"/>
        </w:rPr>
        <w:t>logicArithmeticPromotion</w:t>
      </w:r>
      <w:r w:rsidRPr="00354FBF">
        <w:rPr>
          <w:lang w:val="en-US"/>
        </w:rPr>
        <w:t>(</w:t>
      </w:r>
      <w:r w:rsidRPr="00E665F1">
        <w:rPr>
          <w:rStyle w:val="LienUnit"/>
          <w:lang w:val="en-US"/>
        </w:rPr>
        <w:t>clang</w:t>
      </w:r>
      <w:r w:rsidRPr="00354FBF">
        <w:rPr>
          <w:lang w:val="en-US"/>
        </w:rPr>
        <w:t>::</w:t>
      </w:r>
      <w:r w:rsidRPr="00E665F1">
        <w:rPr>
          <w:rStyle w:val="LienClasseC"/>
          <w:lang w:val="en-US"/>
        </w:rPr>
        <w:t>Type</w:t>
      </w:r>
      <w:r w:rsidRPr="00354FBF">
        <w:rPr>
          <w:lang w:val="en-US"/>
        </w:rPr>
        <w:t xml:space="preserve"> </w:t>
      </w:r>
      <w:r w:rsidRPr="00354FBF">
        <w:rPr>
          <w:b/>
          <w:bCs/>
          <w:lang w:val="en-US"/>
        </w:rPr>
        <w:t>const</w:t>
      </w:r>
      <w:r w:rsidRPr="00354FBF">
        <w:rPr>
          <w:lang w:val="en-US"/>
        </w:rPr>
        <w:t xml:space="preserve">* type) </w:t>
      </w:r>
      <w:r w:rsidRPr="00354FBF">
        <w:rPr>
          <w:b/>
          <w:bCs/>
          <w:lang w:val="en-US"/>
        </w:rPr>
        <w:t>const</w:t>
      </w:r>
      <w:r w:rsidRPr="00354FBF">
        <w:rPr>
          <w:lang w:val="en-US"/>
        </w:rPr>
        <w:t>;</w:t>
      </w:r>
    </w:p>
    <w:p w:rsidR="00354FBF" w:rsidRPr="00354FBF" w:rsidRDefault="00354FBF" w:rsidP="00354FBF">
      <w:pPr>
        <w:pStyle w:val="Dclarationdeclasse"/>
        <w:rPr>
          <w:lang w:val="en-US"/>
        </w:rPr>
      </w:pPr>
      <w:r w:rsidRPr="00354FBF">
        <w:rPr>
          <w:lang w:val="en-US"/>
        </w:rPr>
        <w:t xml:space="preserve">  </w:t>
      </w:r>
      <w:r w:rsidRPr="00354FBF">
        <w:rPr>
          <w:b/>
          <w:bCs/>
          <w:lang w:val="en-US"/>
        </w:rPr>
        <w:t>bool</w:t>
      </w:r>
      <w:r w:rsidRPr="00354FBF">
        <w:rPr>
          <w:lang w:val="en-US"/>
        </w:rPr>
        <w:t xml:space="preserve"> </w:t>
      </w:r>
      <w:r w:rsidRPr="00E665F1">
        <w:rPr>
          <w:rStyle w:val="LienMthode"/>
          <w:lang w:val="en-US"/>
        </w:rPr>
        <w:t>isIntegralType</w:t>
      </w:r>
      <w:r w:rsidRPr="00354FBF">
        <w:rPr>
          <w:lang w:val="en-US"/>
        </w:rPr>
        <w:t>(</w:t>
      </w:r>
      <w:r w:rsidRPr="00E665F1">
        <w:rPr>
          <w:rStyle w:val="LienUnit"/>
          <w:lang w:val="en-US"/>
        </w:rPr>
        <w:t>clang</w:t>
      </w:r>
      <w:r w:rsidRPr="00354FBF">
        <w:rPr>
          <w:lang w:val="en-US"/>
        </w:rPr>
        <w:t>::</w:t>
      </w:r>
      <w:r w:rsidRPr="00E665F1">
        <w:rPr>
          <w:rStyle w:val="LienClasseC"/>
          <w:lang w:val="en-US"/>
        </w:rPr>
        <w:t>Type</w:t>
      </w:r>
      <w:r w:rsidRPr="00354FBF">
        <w:rPr>
          <w:lang w:val="en-US"/>
        </w:rPr>
        <w:t xml:space="preserve"> </w:t>
      </w:r>
      <w:r w:rsidRPr="00354FBF">
        <w:rPr>
          <w:b/>
          <w:bCs/>
          <w:lang w:val="en-US"/>
        </w:rPr>
        <w:t>const</w:t>
      </w:r>
      <w:r w:rsidRPr="00354FBF">
        <w:rPr>
          <w:lang w:val="en-US"/>
        </w:rPr>
        <w:t xml:space="preserve">* type) </w:t>
      </w:r>
      <w:r w:rsidRPr="00354FBF">
        <w:rPr>
          <w:b/>
          <w:bCs/>
          <w:lang w:val="en-US"/>
        </w:rPr>
        <w:t>const</w:t>
      </w:r>
      <w:r w:rsidR="005A613B">
        <w:rPr>
          <w:lang w:val="en-US"/>
        </w:rPr>
        <w:t xml:space="preserve"> </w:t>
      </w:r>
      <w:r w:rsidR="005A613B" w:rsidRPr="005A613B">
        <w:rPr>
          <w:lang w:val="en-US"/>
        </w:rPr>
        <w:t xml:space="preserve">{ </w:t>
      </w:r>
      <w:r w:rsidR="005A613B" w:rsidRPr="005A613B">
        <w:rPr>
          <w:b/>
          <w:lang w:val="en-US"/>
        </w:rPr>
        <w:t>return</w:t>
      </w:r>
      <w:r w:rsidR="005A613B" w:rsidRPr="005A613B">
        <w:rPr>
          <w:lang w:val="en-US"/>
        </w:rPr>
        <w:t xml:space="preserve"> </w:t>
      </w:r>
      <w:r w:rsidR="005A613B" w:rsidRPr="005A613B">
        <w:rPr>
          <w:rStyle w:val="LienMthode"/>
          <w:lang w:val="en-US"/>
        </w:rPr>
        <w:t>isSpecificType</w:t>
      </w:r>
      <w:r w:rsidR="005A613B" w:rsidRPr="005A613B">
        <w:rPr>
          <w:lang w:val="en-US"/>
        </w:rPr>
        <w:t>(&amp;</w:t>
      </w:r>
      <w:r w:rsidR="005A613B" w:rsidRPr="005A613B">
        <w:rPr>
          <w:rStyle w:val="LienUnit"/>
          <w:lang w:val="en-US"/>
        </w:rPr>
        <w:t>Clang_utils</w:t>
      </w:r>
      <w:r w:rsidR="005A613B" w:rsidRPr="005A613B">
        <w:rPr>
          <w:lang w:val="en-US"/>
        </w:rPr>
        <w:t>::</w:t>
      </w:r>
      <w:r w:rsidR="005A613B" w:rsidRPr="005A613B">
        <w:rPr>
          <w:rStyle w:val="LienMthode"/>
          <w:lang w:val="en-US"/>
        </w:rPr>
        <w:t>isIntegralType</w:t>
      </w:r>
      <w:r w:rsidR="005A613B" w:rsidRPr="005A613B">
        <w:rPr>
          <w:lang w:val="en-US"/>
        </w:rPr>
        <w:t>, type); }</w:t>
      </w:r>
    </w:p>
    <w:p w:rsidR="00354FBF" w:rsidRPr="00354FBF" w:rsidRDefault="00354FBF" w:rsidP="00354FBF">
      <w:pPr>
        <w:pStyle w:val="Dclarationdeclasse"/>
        <w:rPr>
          <w:lang w:val="en-US"/>
        </w:rPr>
      </w:pPr>
      <w:r w:rsidRPr="00354FBF">
        <w:rPr>
          <w:lang w:val="en-US"/>
        </w:rPr>
        <w:t xml:space="preserve">  </w:t>
      </w:r>
      <w:r w:rsidRPr="00354FBF">
        <w:rPr>
          <w:b/>
          <w:bCs/>
          <w:lang w:val="en-US"/>
        </w:rPr>
        <w:t>bool</w:t>
      </w:r>
      <w:r w:rsidRPr="00354FBF">
        <w:rPr>
          <w:lang w:val="en-US"/>
        </w:rPr>
        <w:t xml:space="preserve"> </w:t>
      </w:r>
      <w:r w:rsidRPr="00E665F1">
        <w:rPr>
          <w:rStyle w:val="LienMthode"/>
          <w:lang w:val="en-US"/>
        </w:rPr>
        <w:t>isSignedType</w:t>
      </w:r>
      <w:r w:rsidRPr="00354FBF">
        <w:rPr>
          <w:lang w:val="en-US"/>
        </w:rPr>
        <w:t>(</w:t>
      </w:r>
      <w:r w:rsidRPr="00E665F1">
        <w:rPr>
          <w:rStyle w:val="LienUnit"/>
          <w:lang w:val="en-US"/>
        </w:rPr>
        <w:t>clang</w:t>
      </w:r>
      <w:r w:rsidRPr="00354FBF">
        <w:rPr>
          <w:lang w:val="en-US"/>
        </w:rPr>
        <w:t>::</w:t>
      </w:r>
      <w:r w:rsidRPr="00E665F1">
        <w:rPr>
          <w:rStyle w:val="LienClasseC"/>
          <w:lang w:val="en-US"/>
        </w:rPr>
        <w:t>Type</w:t>
      </w:r>
      <w:r w:rsidRPr="00354FBF">
        <w:rPr>
          <w:lang w:val="en-US"/>
        </w:rPr>
        <w:t xml:space="preserve"> </w:t>
      </w:r>
      <w:r w:rsidRPr="00354FBF">
        <w:rPr>
          <w:b/>
          <w:bCs/>
          <w:lang w:val="en-US"/>
        </w:rPr>
        <w:t>const</w:t>
      </w:r>
      <w:r w:rsidRPr="00354FBF">
        <w:rPr>
          <w:lang w:val="en-US"/>
        </w:rPr>
        <w:t xml:space="preserve">* type) </w:t>
      </w:r>
      <w:r w:rsidRPr="00354FBF">
        <w:rPr>
          <w:b/>
          <w:bCs/>
          <w:lang w:val="en-US"/>
        </w:rPr>
        <w:t>const</w:t>
      </w:r>
      <w:r w:rsidR="005A613B">
        <w:rPr>
          <w:lang w:val="en-US"/>
        </w:rPr>
        <w:t xml:space="preserve"> </w:t>
      </w:r>
      <w:r w:rsidR="005A613B" w:rsidRPr="005A613B">
        <w:rPr>
          <w:lang w:val="en-US"/>
        </w:rPr>
        <w:t xml:space="preserve">{ </w:t>
      </w:r>
      <w:r w:rsidR="005A613B" w:rsidRPr="005A613B">
        <w:rPr>
          <w:b/>
          <w:lang w:val="en-US"/>
        </w:rPr>
        <w:t>return</w:t>
      </w:r>
      <w:r w:rsidR="005A613B" w:rsidRPr="005A613B">
        <w:rPr>
          <w:lang w:val="en-US"/>
        </w:rPr>
        <w:t xml:space="preserve"> </w:t>
      </w:r>
      <w:r w:rsidR="005A613B" w:rsidRPr="005A613B">
        <w:rPr>
          <w:rStyle w:val="LienMthode"/>
          <w:lang w:val="en-US"/>
        </w:rPr>
        <w:t>isSpecificType</w:t>
      </w:r>
      <w:r w:rsidR="005A613B" w:rsidRPr="005A613B">
        <w:rPr>
          <w:lang w:val="en-US"/>
        </w:rPr>
        <w:t>(&amp;</w:t>
      </w:r>
      <w:r w:rsidR="005A613B" w:rsidRPr="005A613B">
        <w:rPr>
          <w:rStyle w:val="LienUnit"/>
          <w:lang w:val="en-US"/>
        </w:rPr>
        <w:t>Clang_utils</w:t>
      </w:r>
      <w:r w:rsidR="005A613B" w:rsidRPr="005A613B">
        <w:rPr>
          <w:lang w:val="en-US"/>
        </w:rPr>
        <w:t>::</w:t>
      </w:r>
      <w:r w:rsidR="005A613B" w:rsidRPr="005A613B">
        <w:rPr>
          <w:rStyle w:val="LienMthode"/>
          <w:lang w:val="en-US"/>
        </w:rPr>
        <w:t>is</w:t>
      </w:r>
      <w:r w:rsidR="005A613B">
        <w:rPr>
          <w:rStyle w:val="LienMthode"/>
          <w:lang w:val="en-US"/>
        </w:rPr>
        <w:t>Signed</w:t>
      </w:r>
      <w:r w:rsidR="005A613B" w:rsidRPr="005A613B">
        <w:rPr>
          <w:rStyle w:val="LienMthode"/>
          <w:lang w:val="en-US"/>
        </w:rPr>
        <w:t>Type</w:t>
      </w:r>
      <w:r w:rsidR="005A613B" w:rsidRPr="005A613B">
        <w:rPr>
          <w:lang w:val="en-US"/>
        </w:rPr>
        <w:t>, type); }</w:t>
      </w:r>
    </w:p>
    <w:p w:rsidR="00354FBF" w:rsidRPr="00354FBF" w:rsidRDefault="00354FBF" w:rsidP="00354FBF">
      <w:pPr>
        <w:pStyle w:val="Dclarationdeclasse"/>
        <w:rPr>
          <w:lang w:val="en-US"/>
        </w:rPr>
      </w:pPr>
      <w:r w:rsidRPr="00354FBF">
        <w:rPr>
          <w:lang w:val="en-US"/>
        </w:rPr>
        <w:t xml:space="preserve">  </w:t>
      </w:r>
      <w:r w:rsidRPr="00354FBF">
        <w:rPr>
          <w:b/>
          <w:bCs/>
          <w:lang w:val="en-US"/>
        </w:rPr>
        <w:t>bool</w:t>
      </w:r>
      <w:r w:rsidRPr="00354FBF">
        <w:rPr>
          <w:lang w:val="en-US"/>
        </w:rPr>
        <w:t xml:space="preserve"> </w:t>
      </w:r>
      <w:r w:rsidRPr="00E665F1">
        <w:rPr>
          <w:rStyle w:val="LienMthode"/>
          <w:lang w:val="en-US"/>
        </w:rPr>
        <w:t>isArithmeticType</w:t>
      </w:r>
      <w:r w:rsidRPr="00354FBF">
        <w:rPr>
          <w:lang w:val="en-US"/>
        </w:rPr>
        <w:t>(</w:t>
      </w:r>
      <w:r w:rsidRPr="00E665F1">
        <w:rPr>
          <w:rStyle w:val="LienUnit"/>
          <w:lang w:val="en-US"/>
        </w:rPr>
        <w:t>clang</w:t>
      </w:r>
      <w:r w:rsidRPr="00354FBF">
        <w:rPr>
          <w:lang w:val="en-US"/>
        </w:rPr>
        <w:t>::</w:t>
      </w:r>
      <w:r w:rsidRPr="00E665F1">
        <w:rPr>
          <w:rStyle w:val="LienClasseC"/>
          <w:lang w:val="en-US"/>
        </w:rPr>
        <w:t>Type</w:t>
      </w:r>
      <w:r w:rsidRPr="00354FBF">
        <w:rPr>
          <w:lang w:val="en-US"/>
        </w:rPr>
        <w:t xml:space="preserve"> </w:t>
      </w:r>
      <w:r w:rsidRPr="00354FBF">
        <w:rPr>
          <w:b/>
          <w:bCs/>
          <w:lang w:val="en-US"/>
        </w:rPr>
        <w:t>const</w:t>
      </w:r>
      <w:r w:rsidRPr="00354FBF">
        <w:rPr>
          <w:lang w:val="en-US"/>
        </w:rPr>
        <w:t xml:space="preserve">* type) </w:t>
      </w:r>
      <w:r w:rsidRPr="00354FBF">
        <w:rPr>
          <w:b/>
          <w:bCs/>
          <w:lang w:val="en-US"/>
        </w:rPr>
        <w:t>const</w:t>
      </w:r>
      <w:r w:rsidR="005A613B">
        <w:rPr>
          <w:lang w:val="en-US"/>
        </w:rPr>
        <w:t xml:space="preserve"> </w:t>
      </w:r>
      <w:r w:rsidR="005A613B" w:rsidRPr="005A613B">
        <w:rPr>
          <w:lang w:val="en-US"/>
        </w:rPr>
        <w:t xml:space="preserve">{ </w:t>
      </w:r>
      <w:r w:rsidR="005A613B" w:rsidRPr="005A613B">
        <w:rPr>
          <w:b/>
          <w:lang w:val="en-US"/>
        </w:rPr>
        <w:t>return</w:t>
      </w:r>
      <w:r w:rsidR="005A613B" w:rsidRPr="005A613B">
        <w:rPr>
          <w:lang w:val="en-US"/>
        </w:rPr>
        <w:t xml:space="preserve"> </w:t>
      </w:r>
      <w:r w:rsidR="005A613B" w:rsidRPr="005A613B">
        <w:rPr>
          <w:rStyle w:val="LienMthode"/>
          <w:lang w:val="en-US"/>
        </w:rPr>
        <w:t>isSpecificType</w:t>
      </w:r>
      <w:r w:rsidR="005A613B" w:rsidRPr="005A613B">
        <w:rPr>
          <w:lang w:val="en-US"/>
        </w:rPr>
        <w:t>(&amp;</w:t>
      </w:r>
      <w:r w:rsidR="005A613B" w:rsidRPr="005A613B">
        <w:rPr>
          <w:rStyle w:val="LienUnit"/>
          <w:lang w:val="en-US"/>
        </w:rPr>
        <w:t>Clang_utils</w:t>
      </w:r>
      <w:r w:rsidR="005A613B" w:rsidRPr="005A613B">
        <w:rPr>
          <w:lang w:val="en-US"/>
        </w:rPr>
        <w:t>::</w:t>
      </w:r>
      <w:r w:rsidR="005A613B" w:rsidRPr="005A613B">
        <w:rPr>
          <w:rStyle w:val="LienMthode"/>
          <w:lang w:val="en-US"/>
        </w:rPr>
        <w:t>is</w:t>
      </w:r>
      <w:r w:rsidR="005A613B">
        <w:rPr>
          <w:rStyle w:val="LienMthode"/>
          <w:lang w:val="en-US"/>
        </w:rPr>
        <w:t>Arithmetic</w:t>
      </w:r>
      <w:r w:rsidR="005A613B" w:rsidRPr="005A613B">
        <w:rPr>
          <w:rStyle w:val="LienMthode"/>
          <w:lang w:val="en-US"/>
        </w:rPr>
        <w:t>Type</w:t>
      </w:r>
      <w:r w:rsidR="005A613B" w:rsidRPr="005A613B">
        <w:rPr>
          <w:lang w:val="en-US"/>
        </w:rPr>
        <w:t>, type); }</w:t>
      </w:r>
    </w:p>
    <w:p w:rsidR="00354FBF" w:rsidRPr="00354FBF" w:rsidRDefault="00354FBF" w:rsidP="00354FBF">
      <w:pPr>
        <w:pStyle w:val="Dclarationdeclasse"/>
        <w:rPr>
          <w:lang w:val="en-US"/>
        </w:rPr>
      </w:pPr>
      <w:r w:rsidRPr="00354FBF">
        <w:rPr>
          <w:lang w:val="en-US"/>
        </w:rPr>
        <w:t xml:space="preserve">  </w:t>
      </w:r>
      <w:r w:rsidRPr="00354FBF">
        <w:rPr>
          <w:b/>
          <w:bCs/>
          <w:lang w:val="en-US"/>
        </w:rPr>
        <w:t>bool</w:t>
      </w:r>
      <w:r w:rsidRPr="00354FBF">
        <w:rPr>
          <w:lang w:val="en-US"/>
        </w:rPr>
        <w:t xml:space="preserve"> </w:t>
      </w:r>
      <w:r w:rsidRPr="00E665F1">
        <w:rPr>
          <w:rStyle w:val="LienMthode"/>
          <w:lang w:val="en-US"/>
        </w:rPr>
        <w:t>isFloatingType</w:t>
      </w:r>
      <w:r w:rsidRPr="00354FBF">
        <w:rPr>
          <w:lang w:val="en-US"/>
        </w:rPr>
        <w:t>(</w:t>
      </w:r>
      <w:r w:rsidRPr="00E665F1">
        <w:rPr>
          <w:rStyle w:val="LienUnit"/>
          <w:lang w:val="en-US"/>
        </w:rPr>
        <w:t>clang</w:t>
      </w:r>
      <w:r w:rsidRPr="00354FBF">
        <w:rPr>
          <w:lang w:val="en-US"/>
        </w:rPr>
        <w:t>::</w:t>
      </w:r>
      <w:r w:rsidRPr="00E665F1">
        <w:rPr>
          <w:rStyle w:val="LienClasseC"/>
          <w:lang w:val="en-US"/>
        </w:rPr>
        <w:t>Type</w:t>
      </w:r>
      <w:r w:rsidRPr="00354FBF">
        <w:rPr>
          <w:lang w:val="en-US"/>
        </w:rPr>
        <w:t xml:space="preserve"> </w:t>
      </w:r>
      <w:r w:rsidRPr="00354FBF">
        <w:rPr>
          <w:b/>
          <w:bCs/>
          <w:lang w:val="en-US"/>
        </w:rPr>
        <w:t>const</w:t>
      </w:r>
      <w:r w:rsidRPr="00354FBF">
        <w:rPr>
          <w:lang w:val="en-US"/>
        </w:rPr>
        <w:t xml:space="preserve">* type) </w:t>
      </w:r>
      <w:r w:rsidRPr="00354FBF">
        <w:rPr>
          <w:b/>
          <w:bCs/>
          <w:lang w:val="en-US"/>
        </w:rPr>
        <w:t>const</w:t>
      </w:r>
      <w:r w:rsidR="005A613B">
        <w:rPr>
          <w:lang w:val="en-US"/>
        </w:rPr>
        <w:t xml:space="preserve"> </w:t>
      </w:r>
      <w:r w:rsidR="005A613B" w:rsidRPr="005A613B">
        <w:rPr>
          <w:lang w:val="en-US"/>
        </w:rPr>
        <w:t xml:space="preserve">{ </w:t>
      </w:r>
      <w:r w:rsidR="005A613B" w:rsidRPr="005A613B">
        <w:rPr>
          <w:b/>
          <w:lang w:val="en-US"/>
        </w:rPr>
        <w:t>return</w:t>
      </w:r>
      <w:r w:rsidR="005A613B" w:rsidRPr="005A613B">
        <w:rPr>
          <w:lang w:val="en-US"/>
        </w:rPr>
        <w:t xml:space="preserve"> </w:t>
      </w:r>
      <w:r w:rsidR="005A613B" w:rsidRPr="005A613B">
        <w:rPr>
          <w:rStyle w:val="LienMthode"/>
          <w:lang w:val="en-US"/>
        </w:rPr>
        <w:t>isSpecificType</w:t>
      </w:r>
      <w:r w:rsidR="005A613B" w:rsidRPr="005A613B">
        <w:rPr>
          <w:lang w:val="en-US"/>
        </w:rPr>
        <w:t>(&amp;</w:t>
      </w:r>
      <w:r w:rsidR="005A613B" w:rsidRPr="005A613B">
        <w:rPr>
          <w:rStyle w:val="LienUnit"/>
          <w:lang w:val="en-US"/>
        </w:rPr>
        <w:t>Clang_utils</w:t>
      </w:r>
      <w:r w:rsidR="005A613B" w:rsidRPr="005A613B">
        <w:rPr>
          <w:lang w:val="en-US"/>
        </w:rPr>
        <w:t>::</w:t>
      </w:r>
      <w:r w:rsidR="005A613B" w:rsidRPr="005A613B">
        <w:rPr>
          <w:rStyle w:val="LienMthode"/>
          <w:lang w:val="en-US"/>
        </w:rPr>
        <w:t>is</w:t>
      </w:r>
      <w:r w:rsidR="005A613B">
        <w:rPr>
          <w:rStyle w:val="LienMthode"/>
          <w:lang w:val="en-US"/>
        </w:rPr>
        <w:t>Floating</w:t>
      </w:r>
      <w:r w:rsidR="005A613B" w:rsidRPr="005A613B">
        <w:rPr>
          <w:rStyle w:val="LienMthode"/>
          <w:lang w:val="en-US"/>
        </w:rPr>
        <w:t>Type</w:t>
      </w:r>
      <w:r w:rsidR="005A613B" w:rsidRPr="005A613B">
        <w:rPr>
          <w:lang w:val="en-US"/>
        </w:rPr>
        <w:t>, type); }</w:t>
      </w:r>
    </w:p>
    <w:p w:rsidR="00354FBF" w:rsidRPr="00354FBF" w:rsidRDefault="00354FBF" w:rsidP="00354FBF">
      <w:pPr>
        <w:pStyle w:val="Dclarationdeclasse"/>
        <w:rPr>
          <w:lang w:val="en-US"/>
        </w:rPr>
      </w:pPr>
      <w:r w:rsidRPr="00354FBF">
        <w:rPr>
          <w:lang w:val="en-US"/>
        </w:rPr>
        <w:t xml:space="preserve">  </w:t>
      </w:r>
      <w:r w:rsidRPr="00354FBF">
        <w:rPr>
          <w:b/>
          <w:bCs/>
          <w:lang w:val="en-US"/>
        </w:rPr>
        <w:t>bool</w:t>
      </w:r>
      <w:r w:rsidRPr="00354FBF">
        <w:rPr>
          <w:lang w:val="en-US"/>
        </w:rPr>
        <w:t xml:space="preserve"> </w:t>
      </w:r>
      <w:r w:rsidRPr="00E665F1">
        <w:rPr>
          <w:rStyle w:val="LienMthode"/>
          <w:lang w:val="en-US"/>
        </w:rPr>
        <w:t>isPointerType</w:t>
      </w:r>
      <w:r w:rsidRPr="00354FBF">
        <w:rPr>
          <w:lang w:val="en-US"/>
        </w:rPr>
        <w:t>(</w:t>
      </w:r>
      <w:r w:rsidRPr="00E665F1">
        <w:rPr>
          <w:rStyle w:val="LienUnit"/>
          <w:lang w:val="en-US"/>
        </w:rPr>
        <w:t>clang</w:t>
      </w:r>
      <w:r w:rsidRPr="00354FBF">
        <w:rPr>
          <w:lang w:val="en-US"/>
        </w:rPr>
        <w:t>::</w:t>
      </w:r>
      <w:r w:rsidRPr="00E665F1">
        <w:rPr>
          <w:rStyle w:val="LienClasseC"/>
          <w:lang w:val="en-US"/>
        </w:rPr>
        <w:t>Type</w:t>
      </w:r>
      <w:r w:rsidRPr="00354FBF">
        <w:rPr>
          <w:lang w:val="en-US"/>
        </w:rPr>
        <w:t xml:space="preserve"> </w:t>
      </w:r>
      <w:r w:rsidRPr="00354FBF">
        <w:rPr>
          <w:b/>
          <w:bCs/>
          <w:lang w:val="en-US"/>
        </w:rPr>
        <w:t>const</w:t>
      </w:r>
      <w:r w:rsidRPr="00354FBF">
        <w:rPr>
          <w:lang w:val="en-US"/>
        </w:rPr>
        <w:t xml:space="preserve">* type) </w:t>
      </w:r>
      <w:r w:rsidRPr="00354FBF">
        <w:rPr>
          <w:b/>
          <w:bCs/>
          <w:lang w:val="en-US"/>
        </w:rPr>
        <w:t>const</w:t>
      </w:r>
      <w:r w:rsidRPr="00354FBF">
        <w:rPr>
          <w:lang w:val="en-US"/>
        </w:rPr>
        <w:t>;</w:t>
      </w:r>
    </w:p>
    <w:p w:rsidR="00354FBF" w:rsidRPr="00354FBF" w:rsidRDefault="00354FBF" w:rsidP="00354FBF">
      <w:pPr>
        <w:pStyle w:val="Dclarationdeclasse"/>
        <w:rPr>
          <w:lang w:val="en-US"/>
        </w:rPr>
      </w:pPr>
      <w:r w:rsidRPr="00354FBF">
        <w:rPr>
          <w:lang w:val="en-US"/>
        </w:rPr>
        <w:t xml:space="preserve">  </w:t>
      </w:r>
      <w:r w:rsidRPr="00354FBF">
        <w:rPr>
          <w:b/>
          <w:bCs/>
          <w:lang w:val="en-US"/>
        </w:rPr>
        <w:t>bool</w:t>
      </w:r>
      <w:r w:rsidRPr="00354FBF">
        <w:rPr>
          <w:lang w:val="en-US"/>
        </w:rPr>
        <w:t xml:space="preserve"> </w:t>
      </w:r>
      <w:r w:rsidRPr="00E665F1">
        <w:rPr>
          <w:rStyle w:val="LienMthode"/>
          <w:lang w:val="en-US"/>
        </w:rPr>
        <w:t>isReferenceType</w:t>
      </w:r>
      <w:r w:rsidRPr="00354FBF">
        <w:rPr>
          <w:lang w:val="en-US"/>
        </w:rPr>
        <w:t>(</w:t>
      </w:r>
      <w:r w:rsidRPr="00E665F1">
        <w:rPr>
          <w:rStyle w:val="LienUnit"/>
          <w:lang w:val="en-US"/>
        </w:rPr>
        <w:t>clang</w:t>
      </w:r>
      <w:r w:rsidRPr="00354FBF">
        <w:rPr>
          <w:lang w:val="en-US"/>
        </w:rPr>
        <w:t>::</w:t>
      </w:r>
      <w:r w:rsidRPr="00E665F1">
        <w:rPr>
          <w:rStyle w:val="LienClasseC"/>
          <w:lang w:val="en-US"/>
        </w:rPr>
        <w:t>Type</w:t>
      </w:r>
      <w:r w:rsidRPr="00354FBF">
        <w:rPr>
          <w:lang w:val="en-US"/>
        </w:rPr>
        <w:t xml:space="preserve"> </w:t>
      </w:r>
      <w:r w:rsidRPr="00354FBF">
        <w:rPr>
          <w:b/>
          <w:bCs/>
          <w:lang w:val="en-US"/>
        </w:rPr>
        <w:t>const</w:t>
      </w:r>
      <w:r w:rsidRPr="00354FBF">
        <w:rPr>
          <w:lang w:val="en-US"/>
        </w:rPr>
        <w:t xml:space="preserve">* type) </w:t>
      </w:r>
      <w:r w:rsidRPr="00354FBF">
        <w:rPr>
          <w:b/>
          <w:bCs/>
          <w:lang w:val="en-US"/>
        </w:rPr>
        <w:t>const</w:t>
      </w:r>
      <w:r w:rsidRPr="00354FBF">
        <w:rPr>
          <w:lang w:val="en-US"/>
        </w:rPr>
        <w:t>;</w:t>
      </w:r>
    </w:p>
    <w:p w:rsidR="00354FBF" w:rsidRPr="00354FBF" w:rsidRDefault="00354FBF" w:rsidP="00354FBF">
      <w:pPr>
        <w:pStyle w:val="Dclarationdeclasse"/>
        <w:rPr>
          <w:lang w:val="en-US"/>
        </w:rPr>
      </w:pPr>
      <w:r w:rsidRPr="00354FBF">
        <w:rPr>
          <w:lang w:val="en-US"/>
        </w:rPr>
        <w:t xml:space="preserve">  </w:t>
      </w:r>
      <w:r w:rsidRPr="00354FBF">
        <w:rPr>
          <w:b/>
          <w:bCs/>
          <w:lang w:val="en-US"/>
        </w:rPr>
        <w:t>bool</w:t>
      </w:r>
      <w:r w:rsidRPr="00354FBF">
        <w:rPr>
          <w:lang w:val="en-US"/>
        </w:rPr>
        <w:t xml:space="preserve"> </w:t>
      </w:r>
      <w:r w:rsidRPr="00E665F1">
        <w:rPr>
          <w:rStyle w:val="LienMthode"/>
          <w:lang w:val="en-US"/>
        </w:rPr>
        <w:t>isArrayType</w:t>
      </w:r>
      <w:r w:rsidRPr="00354FBF">
        <w:rPr>
          <w:lang w:val="en-US"/>
        </w:rPr>
        <w:t>(</w:t>
      </w:r>
      <w:r w:rsidRPr="00E665F1">
        <w:rPr>
          <w:rStyle w:val="LienUnit"/>
          <w:lang w:val="en-US"/>
        </w:rPr>
        <w:t>clang</w:t>
      </w:r>
      <w:r w:rsidRPr="00354FBF">
        <w:rPr>
          <w:lang w:val="en-US"/>
        </w:rPr>
        <w:t>::</w:t>
      </w:r>
      <w:r w:rsidRPr="00E665F1">
        <w:rPr>
          <w:rStyle w:val="LienClasseC"/>
          <w:lang w:val="en-US"/>
        </w:rPr>
        <w:t>Type</w:t>
      </w:r>
      <w:r w:rsidRPr="00354FBF">
        <w:rPr>
          <w:lang w:val="en-US"/>
        </w:rPr>
        <w:t xml:space="preserve"> </w:t>
      </w:r>
      <w:r w:rsidRPr="00354FBF">
        <w:rPr>
          <w:b/>
          <w:bCs/>
          <w:lang w:val="en-US"/>
        </w:rPr>
        <w:t>const</w:t>
      </w:r>
      <w:r w:rsidRPr="00354FBF">
        <w:rPr>
          <w:lang w:val="en-US"/>
        </w:rPr>
        <w:t xml:space="preserve">* type) </w:t>
      </w:r>
      <w:r w:rsidRPr="00354FBF">
        <w:rPr>
          <w:b/>
          <w:bCs/>
          <w:lang w:val="en-US"/>
        </w:rPr>
        <w:t>const</w:t>
      </w:r>
      <w:r w:rsidRPr="00354FBF">
        <w:rPr>
          <w:lang w:val="en-US"/>
        </w:rPr>
        <w:t>;</w:t>
      </w:r>
    </w:p>
    <w:p w:rsidR="00354FBF" w:rsidRPr="00354FBF" w:rsidRDefault="00354FBF" w:rsidP="00D97158">
      <w:pPr>
        <w:pStyle w:val="Dclarationdeclasse"/>
        <w:rPr>
          <w:lang w:val="en-US"/>
        </w:rPr>
      </w:pPr>
      <w:r w:rsidRPr="00354FBF">
        <w:rPr>
          <w:lang w:val="en-US"/>
        </w:rPr>
        <w:t xml:space="preserve">  </w:t>
      </w:r>
      <w:r w:rsidRPr="00354FBF">
        <w:rPr>
          <w:b/>
          <w:bCs/>
          <w:lang w:val="en-US"/>
        </w:rPr>
        <w:t>void</w:t>
      </w:r>
      <w:r w:rsidRPr="00354FBF">
        <w:rPr>
          <w:lang w:val="en-US"/>
        </w:rPr>
        <w:t xml:space="preserve"> </w:t>
      </w:r>
      <w:r w:rsidRPr="00E665F1">
        <w:rPr>
          <w:rStyle w:val="LienMthode"/>
          <w:lang w:val="en-US"/>
        </w:rPr>
        <w:t>retrieveTypeOfField</w:t>
      </w:r>
      <w:r w:rsidRPr="00354FBF">
        <w:rPr>
          <w:lang w:val="en-US"/>
        </w:rPr>
        <w:t>(</w:t>
      </w:r>
      <w:r w:rsidRPr="00E665F1">
        <w:rPr>
          <w:rStyle w:val="LienUnit"/>
          <w:lang w:val="en-US"/>
        </w:rPr>
        <w:t>clang</w:t>
      </w:r>
      <w:r w:rsidRPr="00354FBF">
        <w:rPr>
          <w:lang w:val="en-US"/>
        </w:rPr>
        <w:t>::</w:t>
      </w:r>
      <w:r w:rsidRPr="00E665F1">
        <w:rPr>
          <w:rStyle w:val="LienClasseC"/>
          <w:lang w:val="en-US"/>
        </w:rPr>
        <w:t>Type</w:t>
      </w:r>
      <w:r w:rsidRPr="00354FBF">
        <w:rPr>
          <w:lang w:val="en-US"/>
        </w:rPr>
        <w:t xml:space="preserve"> </w:t>
      </w:r>
      <w:r w:rsidRPr="00354FBF">
        <w:rPr>
          <w:b/>
          <w:bCs/>
          <w:lang w:val="en-US"/>
        </w:rPr>
        <w:t>const</w:t>
      </w:r>
      <w:r w:rsidRPr="00354FBF">
        <w:rPr>
          <w:lang w:val="en-US"/>
        </w:rPr>
        <w:t>* type,</w:t>
      </w:r>
      <w:r w:rsidR="00D97158">
        <w:rPr>
          <w:lang w:val="en-US"/>
        </w:rPr>
        <w:t xml:space="preserve"> </w:t>
      </w:r>
      <w:r w:rsidRPr="00354FBF">
        <w:rPr>
          <w:b/>
          <w:bCs/>
          <w:lang w:val="en-US"/>
        </w:rPr>
        <w:t>const</w:t>
      </w:r>
      <w:r w:rsidRPr="00354FBF">
        <w:rPr>
          <w:lang w:val="en-US"/>
        </w:rPr>
        <w:t xml:space="preserve"> </w:t>
      </w:r>
      <w:r w:rsidRPr="00E665F1">
        <w:rPr>
          <w:rStyle w:val="LienUnit"/>
          <w:lang w:val="en-US"/>
        </w:rPr>
        <w:t>std</w:t>
      </w:r>
      <w:r w:rsidRPr="00354FBF">
        <w:rPr>
          <w:lang w:val="en-US"/>
        </w:rPr>
        <w:t>::</w:t>
      </w:r>
      <w:r w:rsidRPr="00E665F1">
        <w:rPr>
          <w:rStyle w:val="LienClasseC"/>
          <w:lang w:val="en-US"/>
        </w:rPr>
        <w:t>string</w:t>
      </w:r>
      <w:r w:rsidRPr="00354FBF">
        <w:rPr>
          <w:lang w:val="en-US"/>
        </w:rPr>
        <w:t xml:space="preserve">&amp; fieldName, </w:t>
      </w:r>
      <w:r w:rsidRPr="00E665F1">
        <w:rPr>
          <w:rStyle w:val="LienType"/>
          <w:lang w:val="en-US"/>
        </w:rPr>
        <w:t>term_offset</w:t>
      </w:r>
      <w:r w:rsidRPr="00354FBF">
        <w:rPr>
          <w:lang w:val="en-US"/>
        </w:rPr>
        <w:t xml:space="preserve">&amp; offset, </w:t>
      </w:r>
      <w:r w:rsidRPr="00E665F1">
        <w:rPr>
          <w:rStyle w:val="LienType"/>
          <w:lang w:val="en-US"/>
        </w:rPr>
        <w:t>logic_type</w:t>
      </w:r>
      <w:r w:rsidRPr="00354FBF">
        <w:rPr>
          <w:lang w:val="en-US"/>
        </w:rPr>
        <w:t>&amp; ltype</w:t>
      </w:r>
      <w:r w:rsidR="00220415">
        <w:rPr>
          <w:lang w:val="en-US"/>
        </w:rPr>
        <w:t xml:space="preserve">, </w:t>
      </w:r>
      <w:r w:rsidR="00220415" w:rsidRPr="00220415">
        <w:rPr>
          <w:rStyle w:val="LienUnit"/>
          <w:lang w:val="en-US"/>
        </w:rPr>
        <w:t>std</w:t>
      </w:r>
      <w:r w:rsidR="00220415">
        <w:rPr>
          <w:lang w:val="en-US"/>
        </w:rPr>
        <w:t>::</w:t>
      </w:r>
      <w:r w:rsidR="00220415" w:rsidRPr="00220415">
        <w:rPr>
          <w:rStyle w:val="LienClasseC"/>
          <w:lang w:val="en-US"/>
        </w:rPr>
        <w:t>string</w:t>
      </w:r>
      <w:r w:rsidR="00220415">
        <w:rPr>
          <w:lang w:val="en-US"/>
        </w:rPr>
        <w:t xml:space="preserve">&amp; errorMessage, </w:t>
      </w:r>
      <w:r w:rsidR="00220415" w:rsidRPr="00220415">
        <w:rPr>
          <w:b/>
          <w:lang w:val="en-US"/>
        </w:rPr>
        <w:t>const</w:t>
      </w:r>
      <w:r w:rsidR="00220415">
        <w:rPr>
          <w:lang w:val="en-US"/>
        </w:rPr>
        <w:t xml:space="preserve"> </w:t>
      </w:r>
      <w:r w:rsidR="00220415" w:rsidRPr="00220415">
        <w:rPr>
          <w:rStyle w:val="LienUnit"/>
          <w:lang w:val="en-US"/>
        </w:rPr>
        <w:t>clang</w:t>
      </w:r>
      <w:r w:rsidR="00220415">
        <w:rPr>
          <w:lang w:val="en-US"/>
        </w:rPr>
        <w:t>::</w:t>
      </w:r>
      <w:r w:rsidR="00220415" w:rsidRPr="00220415">
        <w:rPr>
          <w:rStyle w:val="LienClasseC"/>
          <w:lang w:val="en-US"/>
        </w:rPr>
        <w:t>ASTContext</w:t>
      </w:r>
      <w:r w:rsidR="00220415">
        <w:rPr>
          <w:lang w:val="en-US"/>
        </w:rPr>
        <w:t xml:space="preserve">* clangAST, </w:t>
      </w:r>
      <w:r w:rsidR="00220415" w:rsidRPr="00220415">
        <w:rPr>
          <w:rStyle w:val="LienUnit"/>
          <w:lang w:val="en-US"/>
        </w:rPr>
        <w:t>clang</w:t>
      </w:r>
      <w:r w:rsidR="00220415">
        <w:rPr>
          <w:lang w:val="en-US"/>
        </w:rPr>
        <w:t>::</w:t>
      </w:r>
      <w:r w:rsidR="00220415" w:rsidRPr="00220415">
        <w:rPr>
          <w:rStyle w:val="LienClasseC"/>
          <w:lang w:val="en-US"/>
        </w:rPr>
        <w:t>Sema</w:t>
      </w:r>
      <w:r w:rsidR="00220415">
        <w:rPr>
          <w:lang w:val="en-US"/>
        </w:rPr>
        <w:t xml:space="preserve">* clangSema, </w:t>
      </w:r>
      <w:r w:rsidR="00220415" w:rsidRPr="00220415">
        <w:rPr>
          <w:b/>
          <w:lang w:val="en-US"/>
        </w:rPr>
        <w:t>const</w:t>
      </w:r>
      <w:r w:rsidR="00220415">
        <w:rPr>
          <w:lang w:val="en-US"/>
        </w:rPr>
        <w:t xml:space="preserve"> </w:t>
      </w:r>
      <w:r w:rsidR="00220415" w:rsidRPr="00DE47FF">
        <w:rPr>
          <w:rStyle w:val="LienUnit"/>
          <w:lang w:val="en-US"/>
        </w:rPr>
        <w:t>clang</w:t>
      </w:r>
      <w:r w:rsidR="00220415">
        <w:rPr>
          <w:lang w:val="en-US"/>
        </w:rPr>
        <w:t>::</w:t>
      </w:r>
      <w:r w:rsidR="00220415" w:rsidRPr="00DE47FF">
        <w:rPr>
          <w:rStyle w:val="LienClasseC"/>
          <w:lang w:val="en-US"/>
        </w:rPr>
        <w:t>SourceLocation</w:t>
      </w:r>
      <w:r w:rsidR="00220415">
        <w:rPr>
          <w:lang w:val="en-US"/>
        </w:rPr>
        <w:t xml:space="preserve">&amp; location, </w:t>
      </w:r>
      <w:r w:rsidR="00220415" w:rsidRPr="00220415">
        <w:rPr>
          <w:b/>
          <w:lang w:val="en-US"/>
        </w:rPr>
        <w:t>const</w:t>
      </w:r>
      <w:r w:rsidR="00220415">
        <w:rPr>
          <w:lang w:val="en-US"/>
        </w:rPr>
        <w:t xml:space="preserve"> </w:t>
      </w:r>
      <w:r w:rsidR="00220415" w:rsidRPr="00DE47FF">
        <w:rPr>
          <w:rStyle w:val="LienClasseC"/>
          <w:lang w:val="en-US"/>
        </w:rPr>
        <w:t>RTTITable</w:t>
      </w:r>
      <w:r w:rsidR="00220415">
        <w:rPr>
          <w:lang w:val="en-US"/>
        </w:rPr>
        <w:t>&amp; rttiTable</w:t>
      </w:r>
      <w:r w:rsidRPr="00354FBF">
        <w:rPr>
          <w:lang w:val="en-US"/>
        </w:rPr>
        <w:t>)</w:t>
      </w:r>
      <w:r w:rsidR="00D97158">
        <w:rPr>
          <w:lang w:val="en-US"/>
        </w:rPr>
        <w:t xml:space="preserve"> </w:t>
      </w:r>
      <w:r w:rsidRPr="00354FBF">
        <w:rPr>
          <w:b/>
          <w:bCs/>
          <w:lang w:val="en-US"/>
        </w:rPr>
        <w:t>const</w:t>
      </w:r>
      <w:r w:rsidRPr="00354FBF">
        <w:rPr>
          <w:lang w:val="en-US"/>
        </w:rPr>
        <w:t>;</w:t>
      </w:r>
    </w:p>
    <w:p w:rsidR="00354FBF" w:rsidRPr="00354FBF" w:rsidRDefault="00354FBF" w:rsidP="00354FBF">
      <w:pPr>
        <w:pStyle w:val="Dclarationdeclasse"/>
        <w:rPr>
          <w:lang w:val="en-US"/>
        </w:rPr>
      </w:pPr>
    </w:p>
    <w:p w:rsidR="00354FBF" w:rsidRPr="00354FBF" w:rsidRDefault="00354FBF" w:rsidP="00D97158">
      <w:pPr>
        <w:pStyle w:val="Dclarationdeclasse"/>
        <w:rPr>
          <w:lang w:val="en-US"/>
        </w:rPr>
      </w:pPr>
      <w:r w:rsidRPr="00354FBF">
        <w:rPr>
          <w:lang w:val="en-US"/>
        </w:rPr>
        <w:t xml:space="preserve">  </w:t>
      </w:r>
      <w:r w:rsidRPr="00E665F1">
        <w:rPr>
          <w:rStyle w:val="LienType"/>
          <w:lang w:val="en-US"/>
        </w:rPr>
        <w:t>template_parameter</w:t>
      </w:r>
      <w:r w:rsidRPr="00354FBF">
        <w:rPr>
          <w:lang w:val="en-US"/>
        </w:rPr>
        <w:t xml:space="preserve"> </w:t>
      </w:r>
      <w:r w:rsidRPr="00E665F1">
        <w:rPr>
          <w:rStyle w:val="LienMthode"/>
          <w:lang w:val="en-US"/>
        </w:rPr>
        <w:t>getTemplateExtension</w:t>
      </w:r>
      <w:r w:rsidRPr="00354FBF">
        <w:rPr>
          <w:lang w:val="en-US"/>
        </w:rPr>
        <w:t>(</w:t>
      </w:r>
      <w:r w:rsidRPr="00354FBF">
        <w:rPr>
          <w:b/>
          <w:bCs/>
          <w:lang w:val="en-US"/>
        </w:rPr>
        <w:t>const</w:t>
      </w:r>
      <w:r w:rsidRPr="00354FBF">
        <w:rPr>
          <w:lang w:val="en-US"/>
        </w:rPr>
        <w:t xml:space="preserve"> </w:t>
      </w:r>
      <w:r w:rsidRPr="00E665F1">
        <w:rPr>
          <w:rStyle w:val="LienUnit"/>
          <w:lang w:val="en-US"/>
        </w:rPr>
        <w:t>clang</w:t>
      </w:r>
      <w:r w:rsidRPr="00354FBF">
        <w:rPr>
          <w:lang w:val="en-US"/>
        </w:rPr>
        <w:t>::</w:t>
      </w:r>
      <w:r w:rsidRPr="00E665F1">
        <w:rPr>
          <w:rStyle w:val="LienClasseC"/>
          <w:lang w:val="en-US"/>
        </w:rPr>
        <w:t>TemplateArgument</w:t>
      </w:r>
      <w:r w:rsidRPr="00354FBF">
        <w:rPr>
          <w:lang w:val="en-US"/>
        </w:rPr>
        <w:t xml:space="preserve">&amp; parameter) </w:t>
      </w:r>
      <w:r w:rsidRPr="00354FBF">
        <w:rPr>
          <w:b/>
          <w:bCs/>
          <w:lang w:val="en-US"/>
        </w:rPr>
        <w:t>const</w:t>
      </w:r>
      <w:r w:rsidRPr="00354FBF">
        <w:rPr>
          <w:lang w:val="en-US"/>
        </w:rPr>
        <w:t>;</w:t>
      </w:r>
    </w:p>
    <w:p w:rsidR="00354FBF" w:rsidRPr="00354FBF" w:rsidRDefault="00354FBF" w:rsidP="00D97158">
      <w:pPr>
        <w:pStyle w:val="Dclarationdeclasse"/>
        <w:rPr>
          <w:lang w:val="en-US"/>
        </w:rPr>
      </w:pPr>
      <w:r w:rsidRPr="00354FBF">
        <w:rPr>
          <w:lang w:val="en-US"/>
        </w:rPr>
        <w:t xml:space="preserve">  </w:t>
      </w:r>
      <w:r w:rsidRPr="00354FBF">
        <w:rPr>
          <w:i/>
          <w:iCs/>
          <w:color w:val="0000FF"/>
          <w:lang w:val="en-US"/>
        </w:rPr>
        <w:t>/* template_parameter */</w:t>
      </w:r>
      <w:r w:rsidRPr="00354FBF">
        <w:rPr>
          <w:lang w:val="en-US"/>
        </w:rPr>
        <w:t xml:space="preserve"> list </w:t>
      </w:r>
      <w:r w:rsidRPr="00E665F1">
        <w:rPr>
          <w:rStyle w:val="LienMthode"/>
          <w:lang w:val="en-US"/>
        </w:rPr>
        <w:t>getTemplateExtension</w:t>
      </w:r>
      <w:r w:rsidRPr="00354FBF">
        <w:rPr>
          <w:lang w:val="en-US"/>
        </w:rPr>
        <w:t>(</w:t>
      </w:r>
      <w:r w:rsidRPr="00354FBF">
        <w:rPr>
          <w:b/>
          <w:bCs/>
          <w:lang w:val="en-US"/>
        </w:rPr>
        <w:t>const</w:t>
      </w:r>
      <w:r w:rsidRPr="00354FBF">
        <w:rPr>
          <w:lang w:val="en-US"/>
        </w:rPr>
        <w:t xml:space="preserve"> </w:t>
      </w:r>
      <w:r w:rsidRPr="00E665F1">
        <w:rPr>
          <w:rStyle w:val="LienUnit"/>
          <w:lang w:val="en-US"/>
        </w:rPr>
        <w:t>clang</w:t>
      </w:r>
      <w:r w:rsidRPr="00354FBF">
        <w:rPr>
          <w:lang w:val="en-US"/>
        </w:rPr>
        <w:t>::</w:t>
      </w:r>
      <w:r w:rsidRPr="00E665F1">
        <w:rPr>
          <w:rStyle w:val="LienClasseC"/>
          <w:lang w:val="en-US"/>
        </w:rPr>
        <w:t>TemplateArgumentList</w:t>
      </w:r>
      <w:r w:rsidRPr="00354FBF">
        <w:rPr>
          <w:lang w:val="en-US"/>
        </w:rPr>
        <w:t xml:space="preserve">&amp; parameters) </w:t>
      </w:r>
      <w:r w:rsidRPr="00354FBF">
        <w:rPr>
          <w:b/>
          <w:bCs/>
          <w:lang w:val="en-US"/>
        </w:rPr>
        <w:t>const</w:t>
      </w:r>
      <w:r w:rsidRPr="00354FBF">
        <w:rPr>
          <w:lang w:val="en-US"/>
        </w:rPr>
        <w:t>;</w:t>
      </w:r>
    </w:p>
    <w:p w:rsidR="00354FBF" w:rsidRPr="00354FBF" w:rsidRDefault="00354FBF" w:rsidP="00354FBF">
      <w:pPr>
        <w:pStyle w:val="Dclarationdeclasse"/>
        <w:rPr>
          <w:lang w:val="en-US"/>
        </w:rPr>
      </w:pPr>
      <w:r w:rsidRPr="00354FBF">
        <w:rPr>
          <w:lang w:val="en-US"/>
        </w:rPr>
        <w:t xml:space="preserve">  </w:t>
      </w:r>
      <w:r w:rsidRPr="00354FBF">
        <w:rPr>
          <w:b/>
          <w:bCs/>
          <w:lang w:val="en-US"/>
        </w:rPr>
        <w:t>const</w:t>
      </w:r>
      <w:r w:rsidRPr="00354FBF">
        <w:rPr>
          <w:lang w:val="en-US"/>
        </w:rPr>
        <w:t xml:space="preserve"> </w:t>
      </w:r>
      <w:r w:rsidRPr="00354FBF">
        <w:rPr>
          <w:b/>
          <w:bCs/>
          <w:lang w:val="en-US"/>
        </w:rPr>
        <w:t>char</w:t>
      </w:r>
      <w:r w:rsidRPr="00354FBF">
        <w:rPr>
          <w:lang w:val="en-US"/>
        </w:rPr>
        <w:t xml:space="preserve">* </w:t>
      </w:r>
      <w:r w:rsidRPr="00E665F1">
        <w:rPr>
          <w:rStyle w:val="LienMthode"/>
          <w:lang w:val="en-US"/>
        </w:rPr>
        <w:t>get_field_name</w:t>
      </w:r>
      <w:r w:rsidRPr="00354FBF">
        <w:rPr>
          <w:lang w:val="en-US"/>
        </w:rPr>
        <w:t>(</w:t>
      </w:r>
      <w:r w:rsidRPr="00354FBF">
        <w:rPr>
          <w:b/>
          <w:bCs/>
          <w:lang w:val="en-US"/>
        </w:rPr>
        <w:t>const</w:t>
      </w:r>
      <w:r w:rsidRPr="00354FBF">
        <w:rPr>
          <w:lang w:val="en-US"/>
        </w:rPr>
        <w:t xml:space="preserve"> </w:t>
      </w:r>
      <w:r w:rsidRPr="00E665F1">
        <w:rPr>
          <w:rStyle w:val="LienUnit"/>
          <w:lang w:val="en-US"/>
        </w:rPr>
        <w:t>clang</w:t>
      </w:r>
      <w:r w:rsidRPr="00354FBF">
        <w:rPr>
          <w:lang w:val="en-US"/>
        </w:rPr>
        <w:t>::</w:t>
      </w:r>
      <w:r w:rsidRPr="00E665F1">
        <w:rPr>
          <w:rStyle w:val="LienClasseC"/>
          <w:lang w:val="en-US"/>
        </w:rPr>
        <w:t>NamedDecl</w:t>
      </w:r>
      <w:r w:rsidRPr="00354FBF">
        <w:rPr>
          <w:lang w:val="en-US"/>
        </w:rPr>
        <w:t xml:space="preserve">*) </w:t>
      </w:r>
      <w:r w:rsidRPr="00354FBF">
        <w:rPr>
          <w:b/>
          <w:bCs/>
          <w:lang w:val="en-US"/>
        </w:rPr>
        <w:t>const</w:t>
      </w:r>
      <w:r w:rsidRPr="00354FBF">
        <w:rPr>
          <w:lang w:val="en-US"/>
        </w:rPr>
        <w:t>;</w:t>
      </w:r>
    </w:p>
    <w:p w:rsidR="00354FBF" w:rsidRPr="00354FBF" w:rsidRDefault="00354FBF" w:rsidP="00D97158">
      <w:pPr>
        <w:pStyle w:val="Dclarationdeclasse"/>
        <w:rPr>
          <w:lang w:val="en-US"/>
        </w:rPr>
      </w:pPr>
      <w:r w:rsidRPr="00354FBF">
        <w:rPr>
          <w:lang w:val="en-US"/>
        </w:rPr>
        <w:t xml:space="preserve">  </w:t>
      </w:r>
      <w:r w:rsidRPr="00354FBF">
        <w:rPr>
          <w:b/>
          <w:bCs/>
          <w:lang w:val="en-US"/>
        </w:rPr>
        <w:t>const</w:t>
      </w:r>
      <w:r w:rsidRPr="00354FBF">
        <w:rPr>
          <w:lang w:val="en-US"/>
        </w:rPr>
        <w:t xml:space="preserve"> </w:t>
      </w:r>
      <w:r w:rsidRPr="00354FBF">
        <w:rPr>
          <w:b/>
          <w:bCs/>
          <w:lang w:val="en-US"/>
        </w:rPr>
        <w:t>char</w:t>
      </w:r>
      <w:r w:rsidRPr="00354FBF">
        <w:rPr>
          <w:lang w:val="en-US"/>
        </w:rPr>
        <w:t xml:space="preserve">* </w:t>
      </w:r>
      <w:r w:rsidRPr="00E665F1">
        <w:rPr>
          <w:rStyle w:val="LienMthode"/>
          <w:lang w:val="en-US"/>
        </w:rPr>
        <w:t>get_aggregate_name</w:t>
      </w:r>
      <w:r w:rsidRPr="00354FBF">
        <w:rPr>
          <w:lang w:val="en-US"/>
        </w:rPr>
        <w:t>(</w:t>
      </w:r>
      <w:r w:rsidRPr="00354FBF">
        <w:rPr>
          <w:b/>
          <w:bCs/>
          <w:lang w:val="en-US"/>
        </w:rPr>
        <w:t>const</w:t>
      </w:r>
      <w:r w:rsidRPr="00354FBF">
        <w:rPr>
          <w:lang w:val="en-US"/>
        </w:rPr>
        <w:t xml:space="preserve"> </w:t>
      </w:r>
      <w:r w:rsidRPr="00E665F1">
        <w:rPr>
          <w:rStyle w:val="LienUnit"/>
          <w:lang w:val="en-US"/>
        </w:rPr>
        <w:t>clang</w:t>
      </w:r>
      <w:r w:rsidRPr="00354FBF">
        <w:rPr>
          <w:lang w:val="en-US"/>
        </w:rPr>
        <w:t>::</w:t>
      </w:r>
      <w:r w:rsidRPr="00E665F1">
        <w:rPr>
          <w:rStyle w:val="LienClasseC"/>
          <w:lang w:val="en-US"/>
        </w:rPr>
        <w:t>RecordDecl</w:t>
      </w:r>
      <w:r w:rsidRPr="00354FBF">
        <w:rPr>
          <w:lang w:val="en-US"/>
        </w:rPr>
        <w:t>*,</w:t>
      </w:r>
      <w:r w:rsidR="00D97158">
        <w:rPr>
          <w:lang w:val="en-US"/>
        </w:rPr>
        <w:t xml:space="preserve"> </w:t>
      </w:r>
      <w:r w:rsidRPr="00E665F1">
        <w:rPr>
          <w:rStyle w:val="LienType"/>
          <w:lang w:val="en-US"/>
        </w:rPr>
        <w:t>tkind</w:t>
      </w:r>
      <w:r w:rsidRPr="00354FBF">
        <w:rPr>
          <w:lang w:val="en-US"/>
        </w:rPr>
        <w:t xml:space="preserve">* templateParameters) </w:t>
      </w:r>
      <w:r w:rsidRPr="00354FBF">
        <w:rPr>
          <w:b/>
          <w:bCs/>
          <w:lang w:val="en-US"/>
        </w:rPr>
        <w:t>const</w:t>
      </w:r>
      <w:r w:rsidRPr="00354FBF">
        <w:rPr>
          <w:lang w:val="en-US"/>
        </w:rPr>
        <w:t>;</w:t>
      </w:r>
    </w:p>
    <w:p w:rsidR="00354FBF" w:rsidRPr="00354FBF" w:rsidRDefault="00354FBF" w:rsidP="00D97158">
      <w:pPr>
        <w:pStyle w:val="Dclarationdeclasse"/>
        <w:rPr>
          <w:lang w:val="en-US"/>
        </w:rPr>
      </w:pPr>
      <w:r w:rsidRPr="00354FBF">
        <w:rPr>
          <w:lang w:val="en-US"/>
        </w:rPr>
        <w:t xml:space="preserve">  </w:t>
      </w:r>
      <w:r w:rsidRPr="0054255A">
        <w:rPr>
          <w:rStyle w:val="LienType"/>
          <w:lang w:val="en-US"/>
        </w:rPr>
        <w:t>list</w:t>
      </w:r>
      <w:r w:rsidRPr="00354FBF">
        <w:rPr>
          <w:lang w:val="en-US"/>
        </w:rPr>
        <w:t xml:space="preserve"> </w:t>
      </w:r>
      <w:r w:rsidRPr="00354FBF">
        <w:rPr>
          <w:i/>
          <w:iCs/>
          <w:color w:val="0000FF"/>
          <w:lang w:val="en-US"/>
        </w:rPr>
        <w:t>/* specifier */</w:t>
      </w:r>
      <w:r w:rsidRPr="00354FBF">
        <w:rPr>
          <w:lang w:val="en-US"/>
        </w:rPr>
        <w:t xml:space="preserve"> </w:t>
      </w:r>
      <w:r w:rsidRPr="0054255A">
        <w:rPr>
          <w:rStyle w:val="LienMthode"/>
          <w:lang w:val="en-US"/>
        </w:rPr>
        <w:t>make_specifier_list(</w:t>
      </w:r>
      <w:r w:rsidRPr="0054255A">
        <w:rPr>
          <w:rStyle w:val="LienUnit"/>
          <w:lang w:val="en-US"/>
        </w:rPr>
        <w:t>clang</w:t>
      </w:r>
      <w:r w:rsidRPr="00354FBF">
        <w:rPr>
          <w:lang w:val="en-US"/>
        </w:rPr>
        <w:t>::</w:t>
      </w:r>
      <w:r w:rsidRPr="0054255A">
        <w:rPr>
          <w:rStyle w:val="LienClasseC"/>
          <w:lang w:val="en-US"/>
        </w:rPr>
        <w:t>QualType</w:t>
      </w:r>
      <w:r w:rsidRPr="00354FBF">
        <w:rPr>
          <w:lang w:val="en-US"/>
        </w:rPr>
        <w:t xml:space="preserve"> </w:t>
      </w:r>
      <w:r w:rsidRPr="00354FBF">
        <w:rPr>
          <w:b/>
          <w:bCs/>
          <w:lang w:val="en-US"/>
        </w:rPr>
        <w:t>const</w:t>
      </w:r>
      <w:r w:rsidRPr="00354FBF">
        <w:rPr>
          <w:lang w:val="en-US"/>
        </w:rPr>
        <w:t xml:space="preserve">&amp; qt) </w:t>
      </w:r>
      <w:r w:rsidRPr="00354FBF">
        <w:rPr>
          <w:b/>
          <w:bCs/>
          <w:lang w:val="en-US"/>
        </w:rPr>
        <w:t>const</w:t>
      </w:r>
      <w:r w:rsidR="00D97158">
        <w:rPr>
          <w:lang w:val="en-US"/>
        </w:rPr>
        <w:t>;</w:t>
      </w:r>
    </w:p>
    <w:p w:rsidR="00354FBF" w:rsidRPr="00354FBF" w:rsidRDefault="00354FBF" w:rsidP="00354FBF">
      <w:pPr>
        <w:pStyle w:val="Dclarationdeclasse"/>
        <w:rPr>
          <w:lang w:val="en-US"/>
        </w:rPr>
      </w:pPr>
    </w:p>
    <w:p w:rsidR="00354FBF" w:rsidRPr="00354FBF" w:rsidRDefault="00354FBF" w:rsidP="00354FBF">
      <w:pPr>
        <w:pStyle w:val="Dclarationdeclasse"/>
        <w:rPr>
          <w:lang w:val="en-US"/>
        </w:rPr>
      </w:pPr>
      <w:r w:rsidRPr="00354FBF">
        <w:rPr>
          <w:lang w:val="en-US"/>
        </w:rPr>
        <w:t xml:space="preserve">  </w:t>
      </w:r>
      <w:r w:rsidRPr="00354FBF">
        <w:rPr>
          <w:b/>
          <w:bCs/>
          <w:lang w:val="en-US"/>
        </w:rPr>
        <w:t>int</w:t>
      </w:r>
      <w:r w:rsidRPr="00354FBF">
        <w:rPr>
          <w:lang w:val="en-US"/>
        </w:rPr>
        <w:t xml:space="preserve">&amp; </w:t>
      </w:r>
      <w:r w:rsidRPr="0054255A">
        <w:rPr>
          <w:rStyle w:val="LienMthode"/>
          <w:lang w:val="en-US"/>
        </w:rPr>
        <w:t>logicVariableNumber</w:t>
      </w:r>
      <w:r w:rsidRPr="00354FBF">
        <w:rPr>
          <w:lang w:val="en-US"/>
        </w:rPr>
        <w:t xml:space="preserve">() </w:t>
      </w:r>
      <w:r w:rsidRPr="00354FBF">
        <w:rPr>
          <w:b/>
          <w:bCs/>
          <w:lang w:val="en-US"/>
        </w:rPr>
        <w:t>const</w:t>
      </w:r>
      <w:r w:rsidRPr="00354FBF">
        <w:rPr>
          <w:lang w:val="en-US"/>
        </w:rPr>
        <w:t xml:space="preserve"> { </w:t>
      </w:r>
      <w:r w:rsidRPr="00354FBF">
        <w:rPr>
          <w:b/>
          <w:bCs/>
          <w:lang w:val="en-US"/>
        </w:rPr>
        <w:t>return</w:t>
      </w:r>
      <w:r w:rsidRPr="00354FBF">
        <w:rPr>
          <w:lang w:val="en-US"/>
        </w:rPr>
        <w:t xml:space="preserve"> </w:t>
      </w:r>
      <w:r w:rsidRPr="0054255A">
        <w:rPr>
          <w:rStyle w:val="LienChamps"/>
          <w:lang w:val="en-US"/>
        </w:rPr>
        <w:t>_acslContext</w:t>
      </w:r>
      <w:r w:rsidRPr="00354FBF">
        <w:rPr>
          <w:lang w:val="en-US"/>
        </w:rPr>
        <w:t>.</w:t>
      </w:r>
      <w:r w:rsidRPr="0054255A">
        <w:rPr>
          <w:rStyle w:val="LienMthode"/>
          <w:lang w:val="en-US"/>
        </w:rPr>
        <w:t>variableNumber</w:t>
      </w:r>
      <w:r w:rsidRPr="00354FBF">
        <w:rPr>
          <w:lang w:val="en-US"/>
        </w:rPr>
        <w:t>(); }</w:t>
      </w:r>
    </w:p>
    <w:p w:rsidR="00354FBF" w:rsidRPr="00D97158" w:rsidRDefault="00354FBF" w:rsidP="00354FBF">
      <w:pPr>
        <w:pStyle w:val="Dclarationdeclasse"/>
        <w:rPr>
          <w:lang w:val="en-US"/>
        </w:rPr>
      </w:pPr>
      <w:r w:rsidRPr="00D97158">
        <w:rPr>
          <w:lang w:val="en-US"/>
        </w:rPr>
        <w:t>};</w:t>
      </w:r>
    </w:p>
    <w:p w:rsidR="00354FBF" w:rsidRPr="00E665F1" w:rsidRDefault="00D97158" w:rsidP="00D97158">
      <w:pPr>
        <w:pStyle w:val="SectionMthodes"/>
        <w:rPr>
          <w:rStyle w:val="LienClasseC"/>
          <w:lang w:val="en-US"/>
        </w:rPr>
      </w:pPr>
      <w:r>
        <w:rPr>
          <w:lang w:val="en-US"/>
        </w:rPr>
        <w:t xml:space="preserve">Methods of the class </w:t>
      </w:r>
      <w:r w:rsidRPr="00E665F1">
        <w:rPr>
          <w:rStyle w:val="LienClasseC"/>
          <w:lang w:val="en-US"/>
        </w:rPr>
        <w:t>Clang_utils</w:t>
      </w:r>
    </w:p>
    <w:p w:rsidR="00DF79D5" w:rsidRPr="00D97158" w:rsidRDefault="00DF79D5" w:rsidP="00DF79D5">
      <w:pPr>
        <w:pStyle w:val="SectionPrive"/>
        <w:rPr>
          <w:lang w:val="en-US"/>
        </w:rPr>
      </w:pPr>
      <w:r w:rsidRPr="00D97158">
        <w:rPr>
          <w:lang w:val="en-US"/>
        </w:rPr>
        <w:t>P</w:t>
      </w:r>
      <w:r>
        <w:rPr>
          <w:lang w:val="en-US"/>
        </w:rPr>
        <w:t>rivate</w:t>
      </w:r>
      <w:r w:rsidRPr="00D97158">
        <w:rPr>
          <w:lang w:val="en-US"/>
        </w:rPr>
        <w:t xml:space="preserve"> methods</w:t>
      </w:r>
    </w:p>
    <w:p w:rsidR="00DF79D5" w:rsidRDefault="00DF79D5" w:rsidP="00DF79D5">
      <w:pPr>
        <w:pStyle w:val="EntteMthode"/>
        <w:rPr>
          <w:lang w:val="en-US"/>
        </w:rPr>
      </w:pPr>
      <w:r w:rsidRPr="00354FBF">
        <w:rPr>
          <w:b/>
          <w:bCs/>
          <w:lang w:val="en-US"/>
        </w:rPr>
        <w:t>bool</w:t>
      </w:r>
      <w:r w:rsidRPr="00354FBF">
        <w:rPr>
          <w:lang w:val="en-US"/>
        </w:rPr>
        <w:t xml:space="preserve"> </w:t>
      </w:r>
      <w:r w:rsidRPr="009A56BA">
        <w:rPr>
          <w:rStyle w:val="DfinitionMthode"/>
          <w:lang w:val="en-US"/>
        </w:rPr>
        <w:t>isSpecificType</w:t>
      </w:r>
      <w:r w:rsidRPr="00354FBF">
        <w:rPr>
          <w:lang w:val="en-US"/>
        </w:rPr>
        <w:t>(</w:t>
      </w:r>
      <w:r w:rsidRPr="00354FBF">
        <w:rPr>
          <w:b/>
          <w:bCs/>
          <w:lang w:val="en-US"/>
        </w:rPr>
        <w:t>bool</w:t>
      </w:r>
      <w:r w:rsidRPr="00354FBF">
        <w:rPr>
          <w:lang w:val="en-US"/>
        </w:rPr>
        <w:t xml:space="preserve"> (</w:t>
      </w:r>
      <w:r w:rsidRPr="00354FBF">
        <w:rPr>
          <w:rStyle w:val="LienClasseC"/>
          <w:lang w:val="en-US"/>
        </w:rPr>
        <w:t>Clang_utils</w:t>
      </w:r>
      <w:r w:rsidRPr="00354FBF">
        <w:rPr>
          <w:lang w:val="en-US"/>
        </w:rPr>
        <w:t>::*builtinMethod)(</w:t>
      </w:r>
      <w:r w:rsidRPr="00354FBF">
        <w:rPr>
          <w:rStyle w:val="LienUnit"/>
          <w:lang w:val="en-US"/>
        </w:rPr>
        <w:t>clang</w:t>
      </w:r>
      <w:r w:rsidRPr="00354FBF">
        <w:rPr>
          <w:lang w:val="en-US"/>
        </w:rPr>
        <w:t>::</w:t>
      </w:r>
      <w:r w:rsidRPr="00354FBF">
        <w:rPr>
          <w:rStyle w:val="LienClasseC"/>
          <w:lang w:val="en-US"/>
        </w:rPr>
        <w:t>BuiltinType</w:t>
      </w:r>
      <w:r w:rsidRPr="00354FBF">
        <w:rPr>
          <w:lang w:val="en-US"/>
        </w:rPr>
        <w:t xml:space="preserve"> </w:t>
      </w:r>
      <w:r w:rsidRPr="00354FBF">
        <w:rPr>
          <w:b/>
          <w:bCs/>
          <w:lang w:val="en-US"/>
        </w:rPr>
        <w:t>const</w:t>
      </w:r>
      <w:r w:rsidRPr="00354FBF">
        <w:rPr>
          <w:lang w:val="en-US"/>
        </w:rPr>
        <w:t xml:space="preserve">*) </w:t>
      </w:r>
      <w:r w:rsidRPr="00354FBF">
        <w:rPr>
          <w:b/>
          <w:bCs/>
          <w:lang w:val="en-US"/>
        </w:rPr>
        <w:t>const</w:t>
      </w:r>
      <w:r w:rsidRPr="00354FBF">
        <w:rPr>
          <w:lang w:val="en-US"/>
        </w:rPr>
        <w:t xml:space="preserve">, </w:t>
      </w:r>
      <w:r w:rsidRPr="00354FBF">
        <w:rPr>
          <w:b/>
          <w:bCs/>
          <w:lang w:val="en-US"/>
        </w:rPr>
        <w:t>const</w:t>
      </w:r>
      <w:r w:rsidRPr="00354FBF">
        <w:rPr>
          <w:lang w:val="en-US"/>
        </w:rPr>
        <w:t xml:space="preserve"> </w:t>
      </w:r>
      <w:r w:rsidRPr="00354FBF">
        <w:rPr>
          <w:rStyle w:val="LienUnit"/>
          <w:lang w:val="en-US"/>
        </w:rPr>
        <w:t>clang</w:t>
      </w:r>
      <w:r w:rsidRPr="00354FBF">
        <w:rPr>
          <w:lang w:val="en-US"/>
        </w:rPr>
        <w:t>::</w:t>
      </w:r>
      <w:r w:rsidRPr="00354FBF">
        <w:rPr>
          <w:rStyle w:val="LienClasseC"/>
          <w:lang w:val="en-US"/>
        </w:rPr>
        <w:t>Type</w:t>
      </w:r>
      <w:r w:rsidRPr="00354FBF">
        <w:rPr>
          <w:lang w:val="en-US"/>
        </w:rPr>
        <w:t xml:space="preserve">* type) </w:t>
      </w:r>
      <w:r w:rsidRPr="00354FBF">
        <w:rPr>
          <w:b/>
          <w:bCs/>
          <w:lang w:val="en-US"/>
        </w:rPr>
        <w:t>const</w:t>
      </w:r>
      <w:r w:rsidRPr="00354FBF">
        <w:rPr>
          <w:lang w:val="en-US"/>
        </w:rPr>
        <w:t>;</w:t>
      </w:r>
    </w:p>
    <w:p w:rsidR="00B81174" w:rsidRDefault="00985DE7" w:rsidP="00B81174">
      <w:pPr>
        <w:rPr>
          <w:lang w:val="en-US"/>
        </w:rPr>
      </w:pPr>
      <w:r>
        <w:rPr>
          <w:lang w:val="en-US"/>
        </w:rPr>
        <w:t xml:space="preserve">Apply the </w:t>
      </w:r>
      <w:r w:rsidRPr="00985DE7">
        <w:rPr>
          <w:rStyle w:val="TexteC"/>
          <w:lang w:val="en-US"/>
        </w:rPr>
        <w:t>builtinMethod</w:t>
      </w:r>
      <w:r>
        <w:rPr>
          <w:lang w:val="en-US"/>
        </w:rPr>
        <w:t xml:space="preserve"> on the </w:t>
      </w:r>
      <w:proofErr w:type="spellStart"/>
      <w:r>
        <w:rPr>
          <w:lang w:val="en-US"/>
        </w:rPr>
        <w:t>builtin</w:t>
      </w:r>
      <w:proofErr w:type="spellEnd"/>
      <w:r>
        <w:rPr>
          <w:lang w:val="en-US"/>
        </w:rPr>
        <w:t xml:space="preserve"> leaves of </w:t>
      </w:r>
      <w:r w:rsidRPr="00985DE7">
        <w:rPr>
          <w:rStyle w:val="TexteC"/>
          <w:lang w:val="en-US"/>
        </w:rPr>
        <w:t>type</w:t>
      </w:r>
      <w:r>
        <w:rPr>
          <w:lang w:val="en-US"/>
        </w:rPr>
        <w:t xml:space="preserve"> and returns </w:t>
      </w:r>
      <w:r w:rsidR="008F11AA">
        <w:rPr>
          <w:lang w:val="en-US"/>
        </w:rPr>
        <w:t xml:space="preserve">the result of this application under the condition that the </w:t>
      </w:r>
      <w:r>
        <w:rPr>
          <w:lang w:val="en-US"/>
        </w:rPr>
        <w:t xml:space="preserve">nodes and the leaves of </w:t>
      </w:r>
      <w:r w:rsidRPr="008F11AA">
        <w:rPr>
          <w:rStyle w:val="TexteC"/>
          <w:lang w:val="en-US"/>
        </w:rPr>
        <w:t>type</w:t>
      </w:r>
      <w:r>
        <w:rPr>
          <w:lang w:val="en-US"/>
        </w:rPr>
        <w:t xml:space="preserve"> have been successfully recognized.</w:t>
      </w:r>
      <w:r w:rsidR="008F11AA">
        <w:rPr>
          <w:lang w:val="en-US"/>
        </w:rPr>
        <w:t xml:space="preserve"> </w:t>
      </w:r>
      <w:r w:rsidR="00B81174">
        <w:rPr>
          <w:lang w:val="en-US"/>
        </w:rPr>
        <w:t xml:space="preserve">This method is a dispatch method. Depending on the type of </w:t>
      </w:r>
      <w:r w:rsidR="00B81174" w:rsidRPr="00985DE7">
        <w:rPr>
          <w:rStyle w:val="TexteC"/>
          <w:lang w:val="en-US"/>
        </w:rPr>
        <w:t>type</w:t>
      </w:r>
      <w:r>
        <w:rPr>
          <w:lang w:val="en-US"/>
        </w:rPr>
        <w:t xml:space="preserve"> (see </w:t>
      </w:r>
      <w:r w:rsidRPr="00985DE7">
        <w:rPr>
          <w:rStyle w:val="LienUnit"/>
          <w:lang w:val="en-US"/>
        </w:rPr>
        <w:t>clang</w:t>
      </w:r>
      <w:r w:rsidRPr="00985DE7">
        <w:rPr>
          <w:rStyle w:val="TexteC"/>
          <w:lang w:val="en-US"/>
        </w:rPr>
        <w:t>::</w:t>
      </w:r>
      <w:r w:rsidRPr="00985DE7">
        <w:rPr>
          <w:rStyle w:val="LienClasseC"/>
          <w:lang w:val="en-US"/>
        </w:rPr>
        <w:t>Type</w:t>
      </w:r>
      <w:r w:rsidRPr="00985DE7">
        <w:rPr>
          <w:rStyle w:val="TexteC"/>
          <w:lang w:val="en-US"/>
        </w:rPr>
        <w:t>::</w:t>
      </w:r>
      <w:proofErr w:type="spellStart"/>
      <w:r w:rsidRPr="00985DE7">
        <w:rPr>
          <w:rStyle w:val="LienMthode"/>
          <w:lang w:val="en-US"/>
        </w:rPr>
        <w:t>getTypeClass</w:t>
      </w:r>
      <w:proofErr w:type="spellEnd"/>
      <w:r>
        <w:rPr>
          <w:lang w:val="en-US"/>
        </w:rPr>
        <w:t xml:space="preserve">), this method recursively </w:t>
      </w:r>
      <w:r w:rsidR="008F11AA">
        <w:rPr>
          <w:lang w:val="en-US"/>
        </w:rPr>
        <w:t xml:space="preserve">calls itself on the subtype of a node or it applies </w:t>
      </w:r>
      <w:r w:rsidR="008F11AA" w:rsidRPr="00985DE7">
        <w:rPr>
          <w:rStyle w:val="TexteC"/>
          <w:lang w:val="en-US"/>
        </w:rPr>
        <w:t>builtinMethod</w:t>
      </w:r>
      <w:r w:rsidR="008F11AA">
        <w:rPr>
          <w:lang w:val="en-US"/>
        </w:rPr>
        <w:t xml:space="preserve"> on the </w:t>
      </w:r>
      <w:proofErr w:type="spellStart"/>
      <w:r w:rsidR="008F11AA">
        <w:rPr>
          <w:lang w:val="en-US"/>
        </w:rPr>
        <w:t>builtin</w:t>
      </w:r>
      <w:proofErr w:type="spellEnd"/>
      <w:r w:rsidR="008F11AA">
        <w:rPr>
          <w:lang w:val="en-US"/>
        </w:rPr>
        <w:t xml:space="preserve"> type of a leaf type.</w:t>
      </w:r>
    </w:p>
    <w:p w:rsidR="008F11AA" w:rsidRDefault="008F11AA" w:rsidP="00B81174">
      <w:pPr>
        <w:rPr>
          <w:lang w:val="en-US"/>
        </w:rPr>
      </w:pPr>
    </w:p>
    <w:p w:rsidR="008F11AA" w:rsidRDefault="008F11AA" w:rsidP="00B81174">
      <w:pPr>
        <w:rPr>
          <w:lang w:val="en-US"/>
        </w:rPr>
      </w:pPr>
      <w:r>
        <w:rPr>
          <w:lang w:val="en-US"/>
        </w:rPr>
        <w:t xml:space="preserve">This method is exclusively called by the methods </w:t>
      </w:r>
      <w:r w:rsidRPr="008F11AA">
        <w:rPr>
          <w:rStyle w:val="LienMthode"/>
          <w:lang w:val="en-US"/>
        </w:rPr>
        <w:t>isIntegralType</w:t>
      </w:r>
      <w:r>
        <w:rPr>
          <w:lang w:val="en-US"/>
        </w:rPr>
        <w:t xml:space="preserve">, </w:t>
      </w:r>
      <w:r w:rsidRPr="008F11AA">
        <w:rPr>
          <w:rStyle w:val="LienMthode"/>
          <w:lang w:val="en-US"/>
        </w:rPr>
        <w:t>isSignedType</w:t>
      </w:r>
      <w:r>
        <w:rPr>
          <w:lang w:val="en-US"/>
        </w:rPr>
        <w:t xml:space="preserve">, </w:t>
      </w:r>
      <w:r w:rsidRPr="008F11AA">
        <w:rPr>
          <w:rStyle w:val="LienMthode"/>
          <w:lang w:val="en-US"/>
        </w:rPr>
        <w:t>isArithmeticType</w:t>
      </w:r>
      <w:r>
        <w:rPr>
          <w:lang w:val="en-US"/>
        </w:rPr>
        <w:t xml:space="preserve">, </w:t>
      </w:r>
      <w:r w:rsidRPr="008F11AA">
        <w:rPr>
          <w:rStyle w:val="LienMthode"/>
          <w:lang w:val="en-US"/>
        </w:rPr>
        <w:t>isFloatingType</w:t>
      </w:r>
      <w:r>
        <w:rPr>
          <w:lang w:val="en-US"/>
        </w:rPr>
        <w:t xml:space="preserve"> with their </w:t>
      </w:r>
      <w:proofErr w:type="spellStart"/>
      <w:r>
        <w:rPr>
          <w:lang w:val="en-US"/>
        </w:rPr>
        <w:t>builtin</w:t>
      </w:r>
      <w:proofErr w:type="spellEnd"/>
      <w:r>
        <w:rPr>
          <w:lang w:val="en-US"/>
        </w:rPr>
        <w:t xml:space="preserve"> method as argument. Hence it answers to these basic queries on </w:t>
      </w:r>
      <w:r w:rsidRPr="004B54ED">
        <w:rPr>
          <w:rStyle w:val="LienUnit"/>
          <w:lang w:val="en-US"/>
        </w:rPr>
        <w:t>clang</w:t>
      </w:r>
      <w:r w:rsidRPr="004B54ED">
        <w:rPr>
          <w:rStyle w:val="TexteC"/>
          <w:lang w:val="en-US"/>
        </w:rPr>
        <w:t>::</w:t>
      </w:r>
      <w:r w:rsidRPr="004B54ED">
        <w:rPr>
          <w:rStyle w:val="LienClasseC"/>
          <w:lang w:val="en-US"/>
        </w:rPr>
        <w:t>Type</w:t>
      </w:r>
      <w:r w:rsidR="004B54ED">
        <w:rPr>
          <w:lang w:val="en-US"/>
        </w:rPr>
        <w:t xml:space="preserve"> for the ACSL++ parser</w:t>
      </w:r>
      <w:r w:rsidR="00C37410">
        <w:rPr>
          <w:lang w:val="en-US"/>
        </w:rPr>
        <w:t xml:space="preserve"> (see the classes </w:t>
      </w:r>
      <w:r w:rsidR="00C37410" w:rsidRPr="004B54ED">
        <w:rPr>
          <w:rStyle w:val="LienUnit"/>
          <w:lang w:val="en-US"/>
        </w:rPr>
        <w:t>Parser</w:t>
      </w:r>
      <w:r w:rsidR="00C37410" w:rsidRPr="004B54ED">
        <w:rPr>
          <w:rStyle w:val="TexteC"/>
          <w:lang w:val="en-US"/>
        </w:rPr>
        <w:t>::</w:t>
      </w:r>
      <w:r w:rsidR="00C37410" w:rsidRPr="004B54ED">
        <w:rPr>
          <w:rStyle w:val="LienClasseC"/>
          <w:lang w:val="en-US"/>
        </w:rPr>
        <w:t>Parser</w:t>
      </w:r>
      <w:r w:rsidR="00C37410" w:rsidRPr="004B54ED">
        <w:rPr>
          <w:rStyle w:val="TexteC"/>
          <w:lang w:val="en-US"/>
        </w:rPr>
        <w:t>::</w:t>
      </w:r>
      <w:r w:rsidR="00C37410" w:rsidRPr="004B54ED">
        <w:rPr>
          <w:rStyle w:val="LienClasseC"/>
          <w:lang w:val="en-US"/>
        </w:rPr>
        <w:t>Arguments</w:t>
      </w:r>
      <w:r w:rsidR="00C37410">
        <w:rPr>
          <w:lang w:val="en-US"/>
        </w:rPr>
        <w:t xml:space="preserve"> and </w:t>
      </w:r>
      <w:r w:rsidR="00C37410" w:rsidRPr="004B54ED">
        <w:rPr>
          <w:rStyle w:val="LienUnit"/>
          <w:lang w:val="en-US"/>
        </w:rPr>
        <w:t>ACSL++</w:t>
      </w:r>
      <w:r w:rsidR="00C37410" w:rsidRPr="004B54ED">
        <w:rPr>
          <w:rStyle w:val="TexteC"/>
          <w:lang w:val="en-US"/>
        </w:rPr>
        <w:t>::</w:t>
      </w:r>
      <w:proofErr w:type="spellStart"/>
      <w:r w:rsidR="00C37410" w:rsidRPr="004B54ED">
        <w:rPr>
          <w:rStyle w:val="LienClasseC"/>
          <w:lang w:val="en-US"/>
        </w:rPr>
        <w:t>TermOrPredicate</w:t>
      </w:r>
      <w:proofErr w:type="spellEnd"/>
      <w:r w:rsidR="00C37410">
        <w:rPr>
          <w:lang w:val="en-US"/>
        </w:rPr>
        <w:t xml:space="preserve">, </w:t>
      </w:r>
      <w:r w:rsidR="00C37410" w:rsidRPr="004B54ED">
        <w:rPr>
          <w:rStyle w:val="LienUnit"/>
          <w:lang w:val="en-US"/>
        </w:rPr>
        <w:t>ACSL++</w:t>
      </w:r>
      <w:r w:rsidR="00C37410" w:rsidRPr="004B54ED">
        <w:rPr>
          <w:rStyle w:val="TexteC"/>
          <w:lang w:val="en-US"/>
        </w:rPr>
        <w:t>::</w:t>
      </w:r>
      <w:proofErr w:type="spellStart"/>
      <w:r w:rsidR="00C37410" w:rsidRPr="004B54ED">
        <w:rPr>
          <w:rStyle w:val="LienClasseC"/>
          <w:lang w:val="en-US"/>
        </w:rPr>
        <w:t>TermOrPredicat</w:t>
      </w:r>
      <w:r w:rsidR="00C37410">
        <w:rPr>
          <w:rStyle w:val="LienClasseC"/>
          <w:lang w:val="en-US"/>
        </w:rPr>
        <w:t>eList</w:t>
      </w:r>
      <w:proofErr w:type="spellEnd"/>
      <w:r w:rsidR="00C37410">
        <w:rPr>
          <w:lang w:val="en-US"/>
        </w:rPr>
        <w:t>).</w:t>
      </w:r>
    </w:p>
    <w:p w:rsidR="004B54ED" w:rsidRDefault="004B54ED" w:rsidP="004B54ED">
      <w:pPr>
        <w:pStyle w:val="Relatives"/>
        <w:rPr>
          <w:lang w:val="en-US"/>
        </w:rPr>
      </w:pPr>
    </w:p>
    <w:p w:rsidR="004B54ED" w:rsidRDefault="004B54ED" w:rsidP="004B54ED">
      <w:pPr>
        <w:pStyle w:val="RelativesItem"/>
        <w:rPr>
          <w:lang w:val="en-US"/>
        </w:rPr>
      </w:pPr>
      <w:r>
        <w:rPr>
          <w:lang w:val="en-US"/>
        </w:rPr>
        <w:t xml:space="preserve">The method </w:t>
      </w:r>
      <w:r w:rsidRPr="00985DE7">
        <w:rPr>
          <w:rStyle w:val="LienUnit"/>
          <w:lang w:val="en-US"/>
        </w:rPr>
        <w:t>clang</w:t>
      </w:r>
      <w:r w:rsidRPr="00985DE7">
        <w:rPr>
          <w:rStyle w:val="TexteC"/>
          <w:lang w:val="en-US"/>
        </w:rPr>
        <w:t>::</w:t>
      </w:r>
      <w:r w:rsidRPr="00985DE7">
        <w:rPr>
          <w:rStyle w:val="LienClasseC"/>
          <w:lang w:val="en-US"/>
        </w:rPr>
        <w:t>Type</w:t>
      </w:r>
      <w:r w:rsidRPr="00985DE7">
        <w:rPr>
          <w:rStyle w:val="TexteC"/>
          <w:lang w:val="en-US"/>
        </w:rPr>
        <w:t>::</w:t>
      </w:r>
      <w:proofErr w:type="spellStart"/>
      <w:r w:rsidRPr="00985DE7">
        <w:rPr>
          <w:rStyle w:val="LienMthode"/>
          <w:lang w:val="en-US"/>
        </w:rPr>
        <w:t>getTypeClass</w:t>
      </w:r>
      <w:proofErr w:type="spellEnd"/>
      <w:r>
        <w:rPr>
          <w:lang w:val="en-US"/>
        </w:rPr>
        <w:t>,</w:t>
      </w:r>
    </w:p>
    <w:p w:rsidR="004B54ED" w:rsidRDefault="004B54ED" w:rsidP="004B54ED">
      <w:pPr>
        <w:pStyle w:val="RelativesItem"/>
        <w:rPr>
          <w:lang w:val="en-US"/>
        </w:rPr>
      </w:pPr>
      <w:r>
        <w:rPr>
          <w:lang w:val="en-US"/>
        </w:rPr>
        <w:lastRenderedPageBreak/>
        <w:t xml:space="preserve">the methods </w:t>
      </w:r>
      <w:r w:rsidRPr="008F11AA">
        <w:rPr>
          <w:rStyle w:val="LienMthode"/>
          <w:lang w:val="en-US"/>
        </w:rPr>
        <w:t>isIntegralType</w:t>
      </w:r>
      <w:r>
        <w:rPr>
          <w:lang w:val="en-US"/>
        </w:rPr>
        <w:t xml:space="preserve">, </w:t>
      </w:r>
      <w:r w:rsidRPr="008F11AA">
        <w:rPr>
          <w:rStyle w:val="LienMthode"/>
          <w:lang w:val="en-US"/>
        </w:rPr>
        <w:t>isSignedType</w:t>
      </w:r>
      <w:r>
        <w:rPr>
          <w:lang w:val="en-US"/>
        </w:rPr>
        <w:t xml:space="preserve">, </w:t>
      </w:r>
      <w:r w:rsidRPr="008F11AA">
        <w:rPr>
          <w:rStyle w:val="LienMthode"/>
          <w:lang w:val="en-US"/>
        </w:rPr>
        <w:t>isArithmeticType</w:t>
      </w:r>
      <w:r>
        <w:rPr>
          <w:lang w:val="en-US"/>
        </w:rPr>
        <w:t xml:space="preserve">, </w:t>
      </w:r>
      <w:r w:rsidRPr="008F11AA">
        <w:rPr>
          <w:rStyle w:val="LienMthode"/>
          <w:lang w:val="en-US"/>
        </w:rPr>
        <w:t>isFloatingType</w:t>
      </w:r>
      <w:r>
        <w:rPr>
          <w:lang w:val="en-US"/>
        </w:rPr>
        <w:t>,</w:t>
      </w:r>
    </w:p>
    <w:p w:rsidR="004B54ED" w:rsidRDefault="004B54ED" w:rsidP="004B54ED">
      <w:pPr>
        <w:pStyle w:val="RelativesItem"/>
        <w:rPr>
          <w:lang w:val="en-US"/>
        </w:rPr>
      </w:pPr>
      <w:r>
        <w:rPr>
          <w:lang w:val="en-US"/>
        </w:rPr>
        <w:t xml:space="preserve">the methods </w:t>
      </w:r>
      <w:r w:rsidRPr="004B54ED">
        <w:rPr>
          <w:rStyle w:val="LienUnit"/>
          <w:lang w:val="en-US"/>
        </w:rPr>
        <w:t>Parser</w:t>
      </w:r>
      <w:r w:rsidRPr="004B54ED">
        <w:rPr>
          <w:rStyle w:val="TexteC"/>
          <w:lang w:val="en-US"/>
        </w:rPr>
        <w:t>::</w:t>
      </w:r>
      <w:r w:rsidRPr="004B54ED">
        <w:rPr>
          <w:rStyle w:val="LienClasseC"/>
          <w:lang w:val="en-US"/>
        </w:rPr>
        <w:t>Parser</w:t>
      </w:r>
      <w:r w:rsidRPr="004B54ED">
        <w:rPr>
          <w:rStyle w:val="TexteC"/>
          <w:lang w:val="en-US"/>
        </w:rPr>
        <w:t>::</w:t>
      </w:r>
      <w:r w:rsidRPr="004B54ED">
        <w:rPr>
          <w:rStyle w:val="LienClasseC"/>
          <w:lang w:val="en-US"/>
        </w:rPr>
        <w:t>Arguments</w:t>
      </w:r>
      <w:r w:rsidRPr="004B54ED">
        <w:rPr>
          <w:rStyle w:val="TexteC"/>
          <w:lang w:val="en-US"/>
        </w:rPr>
        <w:t>::</w:t>
      </w:r>
      <w:proofErr w:type="spellStart"/>
      <w:r w:rsidRPr="004B54ED">
        <w:rPr>
          <w:rStyle w:val="LienMthode"/>
          <w:lang w:val="en-US"/>
        </w:rPr>
        <w:t>isIntegralTypedefType</w:t>
      </w:r>
      <w:proofErr w:type="spellEnd"/>
      <w:r w:rsidRPr="004B54ED">
        <w:rPr>
          <w:rStyle w:val="TexteC"/>
          <w:lang w:val="en-US"/>
        </w:rPr>
        <w:t>,</w:t>
      </w:r>
      <w:r>
        <w:rPr>
          <w:lang w:val="en-US"/>
        </w:rPr>
        <w:t xml:space="preserve"> </w:t>
      </w:r>
      <w:r w:rsidRPr="004B54ED">
        <w:rPr>
          <w:rStyle w:val="LienUnit"/>
          <w:lang w:val="en-US"/>
        </w:rPr>
        <w:t>Parser</w:t>
      </w:r>
      <w:r w:rsidRPr="004B54ED">
        <w:rPr>
          <w:rStyle w:val="TexteC"/>
          <w:lang w:val="en-US"/>
        </w:rPr>
        <w:t>::</w:t>
      </w:r>
      <w:r w:rsidRPr="004B54ED">
        <w:rPr>
          <w:rStyle w:val="LienClasseC"/>
          <w:lang w:val="en-US"/>
        </w:rPr>
        <w:t>Parser</w:t>
      </w:r>
      <w:r w:rsidRPr="004B54ED">
        <w:rPr>
          <w:rStyle w:val="TexteC"/>
          <w:lang w:val="en-US"/>
        </w:rPr>
        <w:t>::</w:t>
      </w:r>
      <w:r w:rsidRPr="004B54ED">
        <w:rPr>
          <w:rStyle w:val="LienClasseC"/>
          <w:lang w:val="en-US"/>
        </w:rPr>
        <w:t>Arguments</w:t>
      </w:r>
      <w:r w:rsidRPr="004B54ED">
        <w:rPr>
          <w:rStyle w:val="TexteC"/>
          <w:lang w:val="en-US"/>
        </w:rPr>
        <w:t>::</w:t>
      </w:r>
      <w:proofErr w:type="spellStart"/>
      <w:r w:rsidRPr="004B54ED">
        <w:rPr>
          <w:rStyle w:val="LienMthode"/>
          <w:lang w:val="en-US"/>
        </w:rPr>
        <w:t>is</w:t>
      </w:r>
      <w:r>
        <w:rPr>
          <w:rStyle w:val="LienMthode"/>
          <w:lang w:val="en-US"/>
        </w:rPr>
        <w:t>Signed</w:t>
      </w:r>
      <w:r w:rsidRPr="004B54ED">
        <w:rPr>
          <w:rStyle w:val="LienMthode"/>
          <w:lang w:val="en-US"/>
        </w:rPr>
        <w:t>TypedefType</w:t>
      </w:r>
      <w:proofErr w:type="spellEnd"/>
      <w:r w:rsidRPr="004B54ED">
        <w:rPr>
          <w:rStyle w:val="TexteC"/>
          <w:lang w:val="en-US"/>
        </w:rPr>
        <w:t>,</w:t>
      </w:r>
      <w:r>
        <w:rPr>
          <w:lang w:val="en-US"/>
        </w:rPr>
        <w:t xml:space="preserve"> </w:t>
      </w:r>
      <w:r w:rsidRPr="004B54ED">
        <w:rPr>
          <w:rStyle w:val="LienUnit"/>
          <w:lang w:val="en-US"/>
        </w:rPr>
        <w:t>Parser</w:t>
      </w:r>
      <w:r w:rsidRPr="004B54ED">
        <w:rPr>
          <w:rStyle w:val="TexteC"/>
          <w:lang w:val="en-US"/>
        </w:rPr>
        <w:t>::</w:t>
      </w:r>
      <w:r w:rsidRPr="004B54ED">
        <w:rPr>
          <w:rStyle w:val="LienClasseC"/>
          <w:lang w:val="en-US"/>
        </w:rPr>
        <w:t>Parser</w:t>
      </w:r>
      <w:r w:rsidRPr="004B54ED">
        <w:rPr>
          <w:rStyle w:val="TexteC"/>
          <w:lang w:val="en-US"/>
        </w:rPr>
        <w:t>::</w:t>
      </w:r>
      <w:r w:rsidRPr="004B54ED">
        <w:rPr>
          <w:rStyle w:val="LienClasseC"/>
          <w:lang w:val="en-US"/>
        </w:rPr>
        <w:t>Arguments</w:t>
      </w:r>
      <w:r w:rsidRPr="004B54ED">
        <w:rPr>
          <w:rStyle w:val="TexteC"/>
          <w:lang w:val="en-US"/>
        </w:rPr>
        <w:t>::</w:t>
      </w:r>
      <w:proofErr w:type="spellStart"/>
      <w:r w:rsidRPr="004B54ED">
        <w:rPr>
          <w:rStyle w:val="LienMthode"/>
          <w:lang w:val="en-US"/>
        </w:rPr>
        <w:t>is</w:t>
      </w:r>
      <w:r>
        <w:rPr>
          <w:rStyle w:val="LienMthode"/>
          <w:lang w:val="en-US"/>
        </w:rPr>
        <w:t>Arithmetic</w:t>
      </w:r>
      <w:r w:rsidRPr="004B54ED">
        <w:rPr>
          <w:rStyle w:val="LienMthode"/>
          <w:lang w:val="en-US"/>
        </w:rPr>
        <w:t>TypedefType</w:t>
      </w:r>
      <w:proofErr w:type="spellEnd"/>
      <w:r w:rsidRPr="004B54ED">
        <w:rPr>
          <w:rStyle w:val="TexteC"/>
          <w:lang w:val="en-US"/>
        </w:rPr>
        <w:t>,</w:t>
      </w:r>
      <w:r>
        <w:rPr>
          <w:lang w:val="en-US"/>
        </w:rPr>
        <w:t xml:space="preserve"> </w:t>
      </w:r>
      <w:r w:rsidRPr="004B54ED">
        <w:rPr>
          <w:rStyle w:val="LienUnit"/>
          <w:lang w:val="en-US"/>
        </w:rPr>
        <w:t>Parser</w:t>
      </w:r>
      <w:r w:rsidRPr="004B54ED">
        <w:rPr>
          <w:rStyle w:val="TexteC"/>
          <w:lang w:val="en-US"/>
        </w:rPr>
        <w:t>::</w:t>
      </w:r>
      <w:r w:rsidRPr="004B54ED">
        <w:rPr>
          <w:rStyle w:val="LienClasseC"/>
          <w:lang w:val="en-US"/>
        </w:rPr>
        <w:t>Parser</w:t>
      </w:r>
      <w:r w:rsidRPr="004B54ED">
        <w:rPr>
          <w:rStyle w:val="TexteC"/>
          <w:lang w:val="en-US"/>
        </w:rPr>
        <w:t>::</w:t>
      </w:r>
      <w:r w:rsidRPr="004B54ED">
        <w:rPr>
          <w:rStyle w:val="LienClasseC"/>
          <w:lang w:val="en-US"/>
        </w:rPr>
        <w:t>Arguments</w:t>
      </w:r>
      <w:r w:rsidRPr="004B54ED">
        <w:rPr>
          <w:rStyle w:val="TexteC"/>
          <w:lang w:val="en-US"/>
        </w:rPr>
        <w:t>::</w:t>
      </w:r>
      <w:proofErr w:type="spellStart"/>
      <w:r w:rsidRPr="004B54ED">
        <w:rPr>
          <w:rStyle w:val="LienMthode"/>
          <w:lang w:val="en-US"/>
        </w:rPr>
        <w:t>is</w:t>
      </w:r>
      <w:r>
        <w:rPr>
          <w:rStyle w:val="LienMthode"/>
          <w:lang w:val="en-US"/>
        </w:rPr>
        <w:t>Floating</w:t>
      </w:r>
      <w:r w:rsidRPr="004B54ED">
        <w:rPr>
          <w:rStyle w:val="LienMthode"/>
          <w:lang w:val="en-US"/>
        </w:rPr>
        <w:t>TypedefType</w:t>
      </w:r>
      <w:proofErr w:type="spellEnd"/>
      <w:r w:rsidRPr="004B54ED">
        <w:rPr>
          <w:rStyle w:val="TexteC"/>
          <w:lang w:val="en-US"/>
        </w:rPr>
        <w:t>,</w:t>
      </w:r>
      <w:r>
        <w:rPr>
          <w:lang w:val="en-US"/>
        </w:rPr>
        <w:t xml:space="preserve"> </w:t>
      </w:r>
    </w:p>
    <w:p w:rsidR="00A07075" w:rsidRDefault="004B54ED" w:rsidP="00A07075">
      <w:pPr>
        <w:pStyle w:val="RelativesItem"/>
        <w:rPr>
          <w:lang w:val="en-US"/>
        </w:rPr>
      </w:pPr>
      <w:r>
        <w:rPr>
          <w:lang w:val="en-US"/>
        </w:rPr>
        <w:t xml:space="preserve">the methods </w:t>
      </w:r>
      <w:r w:rsidRPr="004B54ED">
        <w:rPr>
          <w:rStyle w:val="LienUnit"/>
          <w:lang w:val="en-US"/>
        </w:rPr>
        <w:t>ACSL++</w:t>
      </w:r>
      <w:r w:rsidRPr="004B54ED">
        <w:rPr>
          <w:rStyle w:val="TexteC"/>
          <w:lang w:val="en-US"/>
        </w:rPr>
        <w:t>::</w:t>
      </w:r>
      <w:proofErr w:type="spellStart"/>
      <w:r w:rsidRPr="004B54ED">
        <w:rPr>
          <w:rStyle w:val="LienClasseC"/>
          <w:lang w:val="en-US"/>
        </w:rPr>
        <w:t>TermOrPredicate</w:t>
      </w:r>
      <w:proofErr w:type="spellEnd"/>
      <w:r w:rsidRPr="004B54ED">
        <w:rPr>
          <w:rStyle w:val="TexteC"/>
          <w:lang w:val="en-US"/>
        </w:rPr>
        <w:t>::</w:t>
      </w:r>
      <w:r w:rsidRPr="004B54ED">
        <w:rPr>
          <w:rStyle w:val="LienMthode"/>
          <w:lang w:val="en-US"/>
        </w:rPr>
        <w:t>isIntegralType</w:t>
      </w:r>
      <w:r>
        <w:rPr>
          <w:lang w:val="en-US"/>
        </w:rPr>
        <w:t xml:space="preserve">, </w:t>
      </w:r>
      <w:r w:rsidRPr="004B54ED">
        <w:rPr>
          <w:rStyle w:val="LienUnit"/>
          <w:lang w:val="en-US"/>
        </w:rPr>
        <w:t>ACSL++</w:t>
      </w:r>
      <w:r w:rsidRPr="004B54ED">
        <w:rPr>
          <w:rStyle w:val="TexteC"/>
          <w:lang w:val="en-US"/>
        </w:rPr>
        <w:t>::</w:t>
      </w:r>
      <w:proofErr w:type="spellStart"/>
      <w:r w:rsidRPr="004B54ED">
        <w:rPr>
          <w:rStyle w:val="LienClasseC"/>
          <w:lang w:val="en-US"/>
        </w:rPr>
        <w:t>TermOrPredicate</w:t>
      </w:r>
      <w:proofErr w:type="spellEnd"/>
      <w:r w:rsidRPr="004B54ED">
        <w:rPr>
          <w:rStyle w:val="TexteC"/>
          <w:lang w:val="en-US"/>
        </w:rPr>
        <w:t>::</w:t>
      </w:r>
      <w:r w:rsidRPr="004B54ED">
        <w:rPr>
          <w:rStyle w:val="LienMthode"/>
          <w:lang w:val="en-US"/>
        </w:rPr>
        <w:t>isPlainBooleanType</w:t>
      </w:r>
      <w:r>
        <w:rPr>
          <w:lang w:val="en-US"/>
        </w:rPr>
        <w:t xml:space="preserve">, </w:t>
      </w:r>
      <w:r w:rsidRPr="004B54ED">
        <w:rPr>
          <w:rStyle w:val="LienUnit"/>
          <w:lang w:val="en-US"/>
        </w:rPr>
        <w:t>ACSL++</w:t>
      </w:r>
      <w:r w:rsidRPr="004B54ED">
        <w:rPr>
          <w:rStyle w:val="TexteC"/>
          <w:lang w:val="en-US"/>
        </w:rPr>
        <w:t>::</w:t>
      </w:r>
      <w:proofErr w:type="spellStart"/>
      <w:r w:rsidRPr="004B54ED">
        <w:rPr>
          <w:rStyle w:val="LienClasseC"/>
          <w:lang w:val="en-US"/>
        </w:rPr>
        <w:t>TermOrPredicate</w:t>
      </w:r>
      <w:proofErr w:type="spellEnd"/>
      <w:r w:rsidRPr="004B54ED">
        <w:rPr>
          <w:rStyle w:val="TexteC"/>
          <w:lang w:val="en-US"/>
        </w:rPr>
        <w:t>::</w:t>
      </w:r>
      <w:r w:rsidRPr="004B54ED">
        <w:rPr>
          <w:rStyle w:val="LienMthode"/>
          <w:lang w:val="en-US"/>
        </w:rPr>
        <w:t>isSignedInteger</w:t>
      </w:r>
      <w:r w:rsidR="00A07075">
        <w:rPr>
          <w:lang w:val="en-US"/>
        </w:rPr>
        <w:t xml:space="preserve">, </w:t>
      </w:r>
      <w:r w:rsidR="00A07075" w:rsidRPr="004B54ED">
        <w:rPr>
          <w:rStyle w:val="LienUnit"/>
          <w:lang w:val="en-US"/>
        </w:rPr>
        <w:t>ACSL++</w:t>
      </w:r>
      <w:r w:rsidR="00A07075" w:rsidRPr="004B54ED">
        <w:rPr>
          <w:rStyle w:val="TexteC"/>
          <w:lang w:val="en-US"/>
        </w:rPr>
        <w:t>::</w:t>
      </w:r>
      <w:proofErr w:type="spellStart"/>
      <w:r w:rsidR="00A07075" w:rsidRPr="004B54ED">
        <w:rPr>
          <w:rStyle w:val="LienClasseC"/>
          <w:lang w:val="en-US"/>
        </w:rPr>
        <w:t>TermOrPredicate</w:t>
      </w:r>
      <w:proofErr w:type="spellEnd"/>
      <w:r w:rsidR="00A07075" w:rsidRPr="004B54ED">
        <w:rPr>
          <w:rStyle w:val="TexteC"/>
          <w:lang w:val="en-US"/>
        </w:rPr>
        <w:t>::</w:t>
      </w:r>
      <w:r w:rsidR="00A07075" w:rsidRPr="00A07075">
        <w:rPr>
          <w:rStyle w:val="LienMthode"/>
          <w:lang w:val="en-US"/>
        </w:rPr>
        <w:t>isArithmeticType</w:t>
      </w:r>
      <w:r w:rsidR="00A07075">
        <w:rPr>
          <w:lang w:val="en-US"/>
        </w:rPr>
        <w:t>,</w:t>
      </w:r>
    </w:p>
    <w:p w:rsidR="004B54ED" w:rsidRDefault="00A07075" w:rsidP="006D731B">
      <w:pPr>
        <w:pStyle w:val="RelativesItem"/>
        <w:rPr>
          <w:lang w:val="en-US"/>
        </w:rPr>
      </w:pPr>
      <w:r>
        <w:rPr>
          <w:lang w:val="en-US"/>
        </w:rPr>
        <w:t xml:space="preserve">the </w:t>
      </w:r>
      <w:r w:rsidR="006D6150">
        <w:rPr>
          <w:lang w:val="en-US"/>
        </w:rPr>
        <w:t xml:space="preserve">logic </w:t>
      </w:r>
      <w:r>
        <w:rPr>
          <w:lang w:val="en-US"/>
        </w:rPr>
        <w:t xml:space="preserve">type conversion methods </w:t>
      </w:r>
      <w:r w:rsidRPr="004B54ED">
        <w:rPr>
          <w:rStyle w:val="LienUnit"/>
          <w:lang w:val="en-US"/>
        </w:rPr>
        <w:t>ACSL++</w:t>
      </w:r>
      <w:r w:rsidRPr="004B54ED">
        <w:rPr>
          <w:rStyle w:val="TexteC"/>
          <w:lang w:val="en-US"/>
        </w:rPr>
        <w:t>::</w:t>
      </w:r>
      <w:proofErr w:type="spellStart"/>
      <w:r w:rsidRPr="004B54ED">
        <w:rPr>
          <w:rStyle w:val="LienClasseC"/>
          <w:lang w:val="en-US"/>
        </w:rPr>
        <w:t>TermOrPredicate</w:t>
      </w:r>
      <w:proofErr w:type="spellEnd"/>
      <w:r w:rsidRPr="004B54ED">
        <w:rPr>
          <w:rStyle w:val="TexteC"/>
          <w:lang w:val="en-US"/>
        </w:rPr>
        <w:t>::</w:t>
      </w:r>
      <w:r w:rsidRPr="004B54ED">
        <w:rPr>
          <w:rStyle w:val="LienMthode"/>
          <w:lang w:val="en-US"/>
        </w:rPr>
        <w:t>convertTermToPredicate</w:t>
      </w:r>
      <w:r>
        <w:rPr>
          <w:lang w:val="en-US"/>
        </w:rPr>
        <w:t xml:space="preserve">, </w:t>
      </w:r>
      <w:r w:rsidR="00394A30" w:rsidRPr="004B54ED">
        <w:rPr>
          <w:rStyle w:val="LienUnit"/>
          <w:lang w:val="en-US"/>
        </w:rPr>
        <w:t>ACSL++</w:t>
      </w:r>
      <w:r w:rsidR="00394A30" w:rsidRPr="004B54ED">
        <w:rPr>
          <w:rStyle w:val="TexteC"/>
          <w:lang w:val="en-US"/>
        </w:rPr>
        <w:t>::</w:t>
      </w:r>
      <w:proofErr w:type="spellStart"/>
      <w:r w:rsidR="006D731B" w:rsidRPr="006D731B">
        <w:rPr>
          <w:rStyle w:val="LienClasseC"/>
          <w:lang w:val="en-US"/>
        </w:rPr>
        <w:t>TermOrPredicate</w:t>
      </w:r>
      <w:proofErr w:type="spellEnd"/>
      <w:r w:rsidR="006D731B" w:rsidRPr="006D731B">
        <w:rPr>
          <w:rStyle w:val="TexteC"/>
          <w:lang w:val="en-US"/>
        </w:rPr>
        <w:t>::</w:t>
      </w:r>
      <w:r w:rsidR="006D731B" w:rsidRPr="006D731B">
        <w:rPr>
          <w:rStyle w:val="LienMthode"/>
          <w:lang w:val="en-US"/>
        </w:rPr>
        <w:t>typeBoolTerm</w:t>
      </w:r>
      <w:r w:rsidR="006D731B" w:rsidRPr="006D731B">
        <w:rPr>
          <w:rStyle w:val="TexteC"/>
          <w:lang w:val="en-US"/>
        </w:rPr>
        <w:t xml:space="preserve"> </w:t>
      </w:r>
      <w:r w:rsidR="006D731B">
        <w:rPr>
          <w:rStyle w:val="LienUnit"/>
          <w:rFonts w:ascii="Times New Roman" w:hAnsi="Times New Roman"/>
          <w:color w:val="auto"/>
          <w:u w:val="none"/>
          <w:lang w:val="en-US"/>
        </w:rPr>
        <w:t xml:space="preserve">, </w:t>
      </w:r>
      <w:r w:rsidRPr="004B54ED">
        <w:rPr>
          <w:rStyle w:val="LienUnit"/>
          <w:lang w:val="en-US"/>
        </w:rPr>
        <w:t>ACSL++</w:t>
      </w:r>
      <w:r w:rsidRPr="004B54ED">
        <w:rPr>
          <w:rStyle w:val="TexteC"/>
          <w:lang w:val="en-US"/>
        </w:rPr>
        <w:t>::</w:t>
      </w:r>
      <w:proofErr w:type="spellStart"/>
      <w:r w:rsidRPr="004B54ED">
        <w:rPr>
          <w:rStyle w:val="LienClasseC"/>
          <w:lang w:val="en-US"/>
        </w:rPr>
        <w:t>TermOrPredicate</w:t>
      </w:r>
      <w:proofErr w:type="spellEnd"/>
      <w:r w:rsidRPr="004B54ED">
        <w:rPr>
          <w:rStyle w:val="TexteC"/>
          <w:lang w:val="en-US"/>
        </w:rPr>
        <w:t>::</w:t>
      </w:r>
      <w:r w:rsidRPr="00A07075">
        <w:rPr>
          <w:rStyle w:val="LienMthode"/>
          <w:lang w:val="en-US"/>
        </w:rPr>
        <w:t>makeCast</w:t>
      </w:r>
      <w:r>
        <w:rPr>
          <w:lang w:val="en-US"/>
        </w:rPr>
        <w:t xml:space="preserve">, </w:t>
      </w:r>
      <w:r w:rsidRPr="004B54ED">
        <w:rPr>
          <w:rStyle w:val="LienUnit"/>
          <w:lang w:val="en-US"/>
        </w:rPr>
        <w:t>ACSL++</w:t>
      </w:r>
      <w:r w:rsidRPr="004B54ED">
        <w:rPr>
          <w:rStyle w:val="TexteC"/>
          <w:lang w:val="en-US"/>
        </w:rPr>
        <w:t>::</w:t>
      </w:r>
      <w:proofErr w:type="spellStart"/>
      <w:r w:rsidRPr="004B54ED">
        <w:rPr>
          <w:rStyle w:val="LienClasseC"/>
          <w:lang w:val="en-US"/>
        </w:rPr>
        <w:t>TermOrPredicate</w:t>
      </w:r>
      <w:proofErr w:type="spellEnd"/>
      <w:r w:rsidRPr="004B54ED">
        <w:rPr>
          <w:rStyle w:val="TexteC"/>
          <w:lang w:val="en-US"/>
        </w:rPr>
        <w:t>::</w:t>
      </w:r>
      <w:r w:rsidRPr="00A07075">
        <w:rPr>
          <w:rStyle w:val="LienMthode"/>
          <w:lang w:val="en-US"/>
        </w:rPr>
        <w:t>logicArithmeticConversion</w:t>
      </w:r>
      <w:r>
        <w:rPr>
          <w:lang w:val="en-US"/>
        </w:rPr>
        <w:t xml:space="preserve">, </w:t>
      </w:r>
      <w:r w:rsidRPr="004B54ED">
        <w:rPr>
          <w:rStyle w:val="LienUnit"/>
          <w:lang w:val="en-US"/>
        </w:rPr>
        <w:t>ACSL++</w:t>
      </w:r>
      <w:r w:rsidRPr="004B54ED">
        <w:rPr>
          <w:rStyle w:val="TexteC"/>
          <w:lang w:val="en-US"/>
        </w:rPr>
        <w:t>::</w:t>
      </w:r>
      <w:proofErr w:type="spellStart"/>
      <w:r w:rsidRPr="004B54ED">
        <w:rPr>
          <w:rStyle w:val="LienClasseC"/>
          <w:lang w:val="en-US"/>
        </w:rPr>
        <w:t>TermOrPredicate</w:t>
      </w:r>
      <w:proofErr w:type="spellEnd"/>
      <w:r w:rsidRPr="004B54ED">
        <w:rPr>
          <w:rStyle w:val="TexteC"/>
          <w:lang w:val="en-US"/>
        </w:rPr>
        <w:t>::</w:t>
      </w:r>
      <w:r w:rsidRPr="00A07075">
        <w:rPr>
          <w:rStyle w:val="LienMthode"/>
          <w:lang w:val="en-US"/>
        </w:rPr>
        <w:t>conditionalConversion</w:t>
      </w:r>
      <w:r>
        <w:rPr>
          <w:lang w:val="en-US"/>
        </w:rPr>
        <w:t xml:space="preserve">, </w:t>
      </w:r>
      <w:r w:rsidRPr="004B54ED">
        <w:rPr>
          <w:rStyle w:val="LienUnit"/>
          <w:lang w:val="en-US"/>
        </w:rPr>
        <w:t>ACSL++</w:t>
      </w:r>
      <w:r w:rsidRPr="004B54ED">
        <w:rPr>
          <w:rStyle w:val="TexteC"/>
          <w:lang w:val="en-US"/>
        </w:rPr>
        <w:t>::</w:t>
      </w:r>
      <w:proofErr w:type="spellStart"/>
      <w:r w:rsidRPr="004B54ED">
        <w:rPr>
          <w:rStyle w:val="LienClasseC"/>
          <w:lang w:val="en-US"/>
        </w:rPr>
        <w:t>TermOrPredicate</w:t>
      </w:r>
      <w:proofErr w:type="spellEnd"/>
      <w:r w:rsidRPr="004B54ED">
        <w:rPr>
          <w:rStyle w:val="TexteC"/>
          <w:lang w:val="en-US"/>
        </w:rPr>
        <w:t>::</w:t>
      </w:r>
      <w:r w:rsidRPr="00A07075">
        <w:rPr>
          <w:rStyle w:val="LienMthode"/>
          <w:lang w:val="en-US"/>
        </w:rPr>
        <w:t>implicitConversion</w:t>
      </w:r>
      <w:r w:rsidR="004B54ED">
        <w:rPr>
          <w:lang w:val="en-US"/>
        </w:rPr>
        <w:t xml:space="preserve">, </w:t>
      </w:r>
      <w:r w:rsidR="004B54ED" w:rsidRPr="004B54ED">
        <w:rPr>
          <w:rStyle w:val="LienUnit"/>
          <w:lang w:val="en-US"/>
        </w:rPr>
        <w:t>ACSL++</w:t>
      </w:r>
      <w:r w:rsidR="004B54ED" w:rsidRPr="004B54ED">
        <w:rPr>
          <w:rStyle w:val="TexteC"/>
          <w:lang w:val="en-US"/>
        </w:rPr>
        <w:t>::</w:t>
      </w:r>
      <w:proofErr w:type="spellStart"/>
      <w:r w:rsidR="004B54ED" w:rsidRPr="004B54ED">
        <w:rPr>
          <w:rStyle w:val="LienClasseC"/>
          <w:lang w:val="en-US"/>
        </w:rPr>
        <w:t>TermOrPredicate</w:t>
      </w:r>
      <w:r>
        <w:rPr>
          <w:rStyle w:val="LienClasseC"/>
          <w:lang w:val="en-US"/>
        </w:rPr>
        <w:t>List</w:t>
      </w:r>
      <w:proofErr w:type="spellEnd"/>
      <w:r w:rsidR="004B54ED" w:rsidRPr="004B54ED">
        <w:rPr>
          <w:rStyle w:val="TexteC"/>
          <w:lang w:val="en-US"/>
        </w:rPr>
        <w:t>::</w:t>
      </w:r>
      <w:r w:rsidRPr="00A07075">
        <w:rPr>
          <w:rStyle w:val="LienMthode"/>
          <w:lang w:val="en-US"/>
        </w:rPr>
        <w:t>updateCommonTypeWith</w:t>
      </w:r>
      <w:r w:rsidR="00394A30">
        <w:rPr>
          <w:lang w:val="en-US"/>
        </w:rPr>
        <w:t>,</w:t>
      </w:r>
    </w:p>
    <w:p w:rsidR="00394A30" w:rsidRPr="004B54ED" w:rsidRDefault="00394A30" w:rsidP="00394A30">
      <w:pPr>
        <w:pStyle w:val="RelativesItem"/>
        <w:rPr>
          <w:lang w:val="en-US"/>
        </w:rPr>
      </w:pPr>
      <w:r>
        <w:rPr>
          <w:lang w:val="en-US"/>
        </w:rPr>
        <w:t xml:space="preserve">the method </w:t>
      </w:r>
      <w:r w:rsidRPr="004B54ED">
        <w:rPr>
          <w:rStyle w:val="LienUnit"/>
          <w:lang w:val="en-US"/>
        </w:rPr>
        <w:t>ACSL++</w:t>
      </w:r>
      <w:r w:rsidRPr="004B54ED">
        <w:rPr>
          <w:rStyle w:val="TexteC"/>
          <w:lang w:val="en-US"/>
        </w:rPr>
        <w:t>::</w:t>
      </w:r>
      <w:proofErr w:type="spellStart"/>
      <w:r w:rsidRPr="00394A30">
        <w:rPr>
          <w:rStyle w:val="LienClasseC"/>
          <w:lang w:val="en-US"/>
        </w:rPr>
        <w:t>TermOrPredicate</w:t>
      </w:r>
      <w:proofErr w:type="spellEnd"/>
      <w:r w:rsidRPr="00394A30">
        <w:rPr>
          <w:rStyle w:val="TexteC"/>
          <w:lang w:val="en-US"/>
        </w:rPr>
        <w:t>::</w:t>
      </w:r>
      <w:r w:rsidRPr="00394A30">
        <w:rPr>
          <w:rStyle w:val="LienMthode"/>
          <w:lang w:val="en-US"/>
        </w:rPr>
        <w:t>apply</w:t>
      </w:r>
      <w:r>
        <w:rPr>
          <w:lang w:val="en-US"/>
        </w:rPr>
        <w:t>,</w:t>
      </w:r>
    </w:p>
    <w:p w:rsidR="004B54ED" w:rsidRDefault="004B54ED" w:rsidP="004B54ED">
      <w:pPr>
        <w:pStyle w:val="RelativesItem"/>
        <w:rPr>
          <w:lang w:val="en-US"/>
        </w:rPr>
      </w:pPr>
      <w:proofErr w:type="gramStart"/>
      <w:r>
        <w:rPr>
          <w:lang w:val="en-US"/>
        </w:rPr>
        <w:t>the</w:t>
      </w:r>
      <w:proofErr w:type="gramEnd"/>
      <w:r>
        <w:rPr>
          <w:lang w:val="en-US"/>
        </w:rPr>
        <w:t xml:space="preserve"> methods </w:t>
      </w:r>
      <w:r w:rsidRPr="004B54ED">
        <w:rPr>
          <w:rStyle w:val="LienMthode"/>
          <w:lang w:val="en-US"/>
        </w:rPr>
        <w:t>isPointerType</w:t>
      </w:r>
      <w:r>
        <w:rPr>
          <w:lang w:val="en-US"/>
        </w:rPr>
        <w:t xml:space="preserve">, </w:t>
      </w:r>
      <w:r w:rsidRPr="004B54ED">
        <w:rPr>
          <w:rStyle w:val="LienMthode"/>
          <w:lang w:val="en-US"/>
        </w:rPr>
        <w:t>isReferenceType</w:t>
      </w:r>
      <w:r>
        <w:rPr>
          <w:lang w:val="en-US"/>
        </w:rPr>
        <w:t xml:space="preserve">, </w:t>
      </w:r>
      <w:r w:rsidRPr="004B54ED">
        <w:rPr>
          <w:rStyle w:val="LienMthode"/>
          <w:lang w:val="en-US"/>
        </w:rPr>
        <w:t>isArrayType</w:t>
      </w:r>
      <w:r>
        <w:rPr>
          <w:lang w:val="en-US"/>
        </w:rPr>
        <w:t>.</w:t>
      </w:r>
    </w:p>
    <w:p w:rsidR="00D97158" w:rsidRPr="00D97158" w:rsidRDefault="00D97158" w:rsidP="00D97158">
      <w:pPr>
        <w:pStyle w:val="SectionPublique"/>
        <w:rPr>
          <w:lang w:val="en-US"/>
        </w:rPr>
      </w:pPr>
      <w:r w:rsidRPr="00D97158">
        <w:rPr>
          <w:lang w:val="en-US"/>
        </w:rPr>
        <w:t>Public methods</w:t>
      </w:r>
    </w:p>
    <w:p w:rsidR="0054255A" w:rsidRDefault="0054255A" w:rsidP="0054255A">
      <w:pPr>
        <w:pStyle w:val="EntteMthode"/>
        <w:rPr>
          <w:lang w:val="en-US"/>
        </w:rPr>
      </w:pPr>
      <w:r w:rsidRPr="00354FBF">
        <w:rPr>
          <w:b/>
          <w:bCs/>
          <w:lang w:val="en-US"/>
        </w:rPr>
        <w:t>const</w:t>
      </w:r>
      <w:r w:rsidRPr="00354FBF">
        <w:rPr>
          <w:lang w:val="en-US"/>
        </w:rPr>
        <w:t xml:space="preserve"> </w:t>
      </w:r>
      <w:r w:rsidRPr="0054255A">
        <w:rPr>
          <w:rStyle w:val="LienUnit"/>
          <w:lang w:val="en-US"/>
        </w:rPr>
        <w:t>clang</w:t>
      </w:r>
      <w:r w:rsidRPr="00354FBF">
        <w:rPr>
          <w:lang w:val="en-US"/>
        </w:rPr>
        <w:t>::</w:t>
      </w:r>
      <w:r w:rsidRPr="0054255A">
        <w:rPr>
          <w:rStyle w:val="LienClasseC"/>
          <w:lang w:val="en-US"/>
        </w:rPr>
        <w:t>TemplateArgumentList</w:t>
      </w:r>
      <w:r w:rsidRPr="00354FBF">
        <w:rPr>
          <w:lang w:val="en-US"/>
        </w:rPr>
        <w:t xml:space="preserve">* </w:t>
      </w:r>
      <w:r w:rsidRPr="00E665F1">
        <w:rPr>
          <w:rStyle w:val="DfinitionMthode"/>
          <w:lang w:val="en-US"/>
        </w:rPr>
        <w:t>findInstanceArguments</w:t>
      </w:r>
      <w:r w:rsidRPr="00354FBF">
        <w:rPr>
          <w:lang w:val="en-US"/>
        </w:rPr>
        <w:t>(</w:t>
      </w:r>
      <w:r w:rsidRPr="00354FBF">
        <w:rPr>
          <w:b/>
          <w:bCs/>
          <w:lang w:val="en-US"/>
        </w:rPr>
        <w:t>const</w:t>
      </w:r>
      <w:r w:rsidRPr="00354FBF">
        <w:rPr>
          <w:lang w:val="en-US"/>
        </w:rPr>
        <w:t xml:space="preserve"> </w:t>
      </w:r>
      <w:r w:rsidRPr="0054255A">
        <w:rPr>
          <w:rStyle w:val="LienUnit"/>
          <w:lang w:val="en-US"/>
        </w:rPr>
        <w:t>clang</w:t>
      </w:r>
      <w:r w:rsidRPr="00354FBF">
        <w:rPr>
          <w:lang w:val="en-US"/>
        </w:rPr>
        <w:t>::</w:t>
      </w:r>
      <w:r w:rsidRPr="0054255A">
        <w:rPr>
          <w:rStyle w:val="LienClasseC"/>
          <w:lang w:val="en-US"/>
        </w:rPr>
        <w:t>Decl</w:t>
      </w:r>
      <w:r w:rsidRPr="00354FBF">
        <w:rPr>
          <w:lang w:val="en-US"/>
        </w:rPr>
        <w:t xml:space="preserve">* templateDecl) </w:t>
      </w:r>
      <w:r w:rsidRPr="00354FBF">
        <w:rPr>
          <w:b/>
          <w:bCs/>
          <w:lang w:val="en-US"/>
        </w:rPr>
        <w:t>const</w:t>
      </w:r>
      <w:r w:rsidRPr="00354FBF">
        <w:rPr>
          <w:lang w:val="en-US"/>
        </w:rPr>
        <w:t>;</w:t>
      </w:r>
    </w:p>
    <w:p w:rsidR="0015283E" w:rsidRDefault="007D7700" w:rsidP="0015283E">
      <w:pPr>
        <w:rPr>
          <w:lang w:val="en-US"/>
        </w:rPr>
      </w:pPr>
      <w:r>
        <w:rPr>
          <w:lang w:val="en-US"/>
        </w:rPr>
        <w:t xml:space="preserve">Find in the current </w:t>
      </w:r>
      <w:r w:rsidR="00A62019">
        <w:rPr>
          <w:lang w:val="en-US"/>
        </w:rPr>
        <w:t xml:space="preserve">template </w:t>
      </w:r>
      <w:r>
        <w:rPr>
          <w:lang w:val="en-US"/>
        </w:rPr>
        <w:t>instanc</w:t>
      </w:r>
      <w:r w:rsidR="00A62019">
        <w:rPr>
          <w:lang w:val="en-US"/>
        </w:rPr>
        <w:t>e stack</w:t>
      </w:r>
      <w:r>
        <w:rPr>
          <w:lang w:val="en-US"/>
        </w:rPr>
        <w:t xml:space="preserve"> (see the field </w:t>
      </w:r>
      <w:r w:rsidRPr="00105F36">
        <w:rPr>
          <w:rStyle w:val="LienChamps"/>
          <w:lang w:val="en-US"/>
        </w:rPr>
        <w:t>_defaultTemplateInstances</w:t>
      </w:r>
      <w:r>
        <w:rPr>
          <w:lang w:val="en-US"/>
        </w:rPr>
        <w:t xml:space="preserve">) the instance template arguments attached to the template declaration </w:t>
      </w:r>
      <w:r w:rsidRPr="007D7700">
        <w:rPr>
          <w:rStyle w:val="TexteC"/>
          <w:lang w:val="en-US"/>
        </w:rPr>
        <w:t>templateDecl</w:t>
      </w:r>
      <w:r>
        <w:rPr>
          <w:lang w:val="en-US"/>
        </w:rPr>
        <w:t>.</w:t>
      </w:r>
      <w:r w:rsidR="00407FE3">
        <w:rPr>
          <w:lang w:val="en-US"/>
        </w:rPr>
        <w:t xml:space="preserve"> This method is required by the units </w:t>
      </w:r>
      <w:proofErr w:type="spellStart"/>
      <w:r w:rsidR="00407FE3" w:rsidRPr="00407FE3">
        <w:rPr>
          <w:rStyle w:val="LienUnit"/>
          <w:lang w:val="en-US"/>
        </w:rPr>
        <w:t>ClangVisitor</w:t>
      </w:r>
      <w:proofErr w:type="spellEnd"/>
      <w:r w:rsidR="00407FE3">
        <w:rPr>
          <w:lang w:val="en-US"/>
        </w:rPr>
        <w:t xml:space="preserve"> and </w:t>
      </w:r>
      <w:r w:rsidR="00407FE3" w:rsidRPr="00407FE3">
        <w:rPr>
          <w:rStyle w:val="LienUnit"/>
          <w:lang w:val="en-US"/>
        </w:rPr>
        <w:t>Parser</w:t>
      </w:r>
      <w:r w:rsidR="00407FE3" w:rsidRPr="00407FE3">
        <w:rPr>
          <w:lang w:val="en-US"/>
        </w:rPr>
        <w:t xml:space="preserve"> </w:t>
      </w:r>
      <w:r w:rsidR="00407FE3">
        <w:rPr>
          <w:lang w:val="en-US"/>
        </w:rPr>
        <w:t>because during the clang/AST visit and the parsing of annotations, we are likely to encounter a template declaration without any instance arguments, these ones sometimes being implicit in the clang and/or the annotation context. These instance arguments should be in the current template instance stack.</w:t>
      </w:r>
      <w:r w:rsidR="00A62019">
        <w:rPr>
          <w:lang w:val="en-US"/>
        </w:rPr>
        <w:t xml:space="preserve"> If our method fails to find </w:t>
      </w:r>
      <w:r w:rsidR="00A62019" w:rsidRPr="00407FE3">
        <w:rPr>
          <w:rStyle w:val="TexteC"/>
          <w:lang w:val="en-US"/>
        </w:rPr>
        <w:t>templateDecl</w:t>
      </w:r>
      <w:r w:rsidR="00A62019">
        <w:rPr>
          <w:lang w:val="en-US"/>
        </w:rPr>
        <w:t xml:space="preserve"> in our stack </w:t>
      </w:r>
      <w:r w:rsidR="00A62019" w:rsidRPr="00105F36">
        <w:rPr>
          <w:rStyle w:val="LienChamps"/>
          <w:lang w:val="en-US"/>
        </w:rPr>
        <w:t>_defaultTemplateInstances</w:t>
      </w:r>
      <w:r w:rsidR="00A62019">
        <w:rPr>
          <w:lang w:val="en-US"/>
        </w:rPr>
        <w:t xml:space="preserve">, it returns </w:t>
      </w:r>
      <w:r w:rsidR="00A62019" w:rsidRPr="00407FE3">
        <w:rPr>
          <w:rStyle w:val="TexteC"/>
          <w:b/>
          <w:lang w:val="en-US"/>
        </w:rPr>
        <w:t>nullptr</w:t>
      </w:r>
      <w:r w:rsidR="00A62019">
        <w:rPr>
          <w:lang w:val="en-US"/>
        </w:rPr>
        <w:t>.</w:t>
      </w:r>
    </w:p>
    <w:p w:rsidR="00A62019" w:rsidRDefault="00A62019" w:rsidP="0015283E">
      <w:pPr>
        <w:rPr>
          <w:lang w:val="en-US"/>
        </w:rPr>
      </w:pPr>
    </w:p>
    <w:p w:rsidR="00A62019" w:rsidRDefault="00407FE3" w:rsidP="0015283E">
      <w:pPr>
        <w:rPr>
          <w:lang w:val="en-US"/>
        </w:rPr>
      </w:pPr>
      <w:r>
        <w:rPr>
          <w:lang w:val="en-US"/>
        </w:rPr>
        <w:t xml:space="preserve">Our method is mainly called by </w:t>
      </w:r>
      <w:r w:rsidR="00A62019" w:rsidRPr="00407FE3">
        <w:rPr>
          <w:rStyle w:val="LienMthode"/>
          <w:lang w:val="en-US"/>
        </w:rPr>
        <w:t>makeQualifiedName</w:t>
      </w:r>
      <w:r>
        <w:rPr>
          <w:lang w:val="en-US"/>
        </w:rPr>
        <w:t xml:space="preserve"> when its </w:t>
      </w:r>
      <w:r w:rsidRPr="00407FE3">
        <w:rPr>
          <w:rStyle w:val="LienUnit"/>
          <w:lang w:val="en-US"/>
        </w:rPr>
        <w:t>clang</w:t>
      </w:r>
      <w:r w:rsidRPr="00407FE3">
        <w:rPr>
          <w:rStyle w:val="TexteC"/>
          <w:lang w:val="en-US"/>
        </w:rPr>
        <w:t>::</w:t>
      </w:r>
      <w:proofErr w:type="spellStart"/>
      <w:r w:rsidRPr="00407FE3">
        <w:rPr>
          <w:rStyle w:val="LienClasseC"/>
          <w:lang w:val="en-US"/>
        </w:rPr>
        <w:t>NamedDecl</w:t>
      </w:r>
      <w:proofErr w:type="spellEnd"/>
      <w:r>
        <w:rPr>
          <w:lang w:val="en-US"/>
        </w:rPr>
        <w:t xml:space="preserve"> argument is a template class declaration.</w:t>
      </w:r>
      <w:r w:rsidR="00C85B68">
        <w:rPr>
          <w:lang w:val="en-US"/>
        </w:rPr>
        <w:t xml:space="preserve"> It is often the case during the parsing of ACSL++ annotations in instance classes but it also may occur during the visit of the clang/AST.</w:t>
      </w:r>
    </w:p>
    <w:p w:rsidR="007D7700" w:rsidRDefault="00407FE3" w:rsidP="00407FE3">
      <w:pPr>
        <w:pStyle w:val="Prconditions"/>
        <w:rPr>
          <w:lang w:val="en-US"/>
        </w:rPr>
      </w:pPr>
      <w:r>
        <w:rPr>
          <w:lang w:val="en-US"/>
        </w:rPr>
        <w:t>These instance arguments should be in the current template instance stack.</w:t>
      </w:r>
    </w:p>
    <w:p w:rsidR="00407FE3" w:rsidRPr="00407FE3" w:rsidRDefault="00407FE3" w:rsidP="00407FE3">
      <w:pPr>
        <w:pStyle w:val="PostConditions"/>
        <w:rPr>
          <w:lang w:val="en-US"/>
        </w:rPr>
      </w:pPr>
      <w:r>
        <w:rPr>
          <w:lang w:val="en-US"/>
        </w:rPr>
        <w:t xml:space="preserve">Our method should not return </w:t>
      </w:r>
      <w:r w:rsidRPr="00407FE3">
        <w:rPr>
          <w:rStyle w:val="TexteC"/>
          <w:b/>
          <w:lang w:val="en-US"/>
        </w:rPr>
        <w:t>nullptr</w:t>
      </w:r>
      <w:r>
        <w:rPr>
          <w:lang w:val="en-US"/>
        </w:rPr>
        <w:t xml:space="preserve"> else a parse error should be issued by the caller.</w:t>
      </w:r>
    </w:p>
    <w:p w:rsidR="00407FE3" w:rsidRDefault="00407FE3" w:rsidP="00407FE3">
      <w:pPr>
        <w:pStyle w:val="Relatives"/>
        <w:rPr>
          <w:lang w:val="en-US"/>
        </w:rPr>
      </w:pPr>
    </w:p>
    <w:p w:rsidR="00407FE3" w:rsidRDefault="00407FE3" w:rsidP="00407FE3">
      <w:pPr>
        <w:pStyle w:val="RelativesItem"/>
        <w:rPr>
          <w:lang w:val="en-US"/>
        </w:rPr>
      </w:pPr>
      <w:r>
        <w:rPr>
          <w:lang w:val="en-US"/>
        </w:rPr>
        <w:t xml:space="preserve">The field </w:t>
      </w:r>
      <w:r w:rsidRPr="00407FE3">
        <w:rPr>
          <w:rStyle w:val="LienChamps"/>
        </w:rPr>
        <w:t>_defaultTemplateInstances</w:t>
      </w:r>
      <w:r>
        <w:rPr>
          <w:lang w:val="en-US"/>
        </w:rPr>
        <w:t>,</w:t>
      </w:r>
    </w:p>
    <w:p w:rsidR="00407FE3" w:rsidRDefault="00407FE3" w:rsidP="00407FE3">
      <w:pPr>
        <w:pStyle w:val="RelativesItem"/>
        <w:rPr>
          <w:lang w:val="en-US"/>
        </w:rPr>
      </w:pPr>
      <w:r>
        <w:rPr>
          <w:lang w:val="en-US"/>
        </w:rPr>
        <w:t>the method</w:t>
      </w:r>
      <w:r w:rsidR="00C85B68">
        <w:rPr>
          <w:lang w:val="en-US"/>
        </w:rPr>
        <w:t xml:space="preserve">s </w:t>
      </w:r>
      <w:r w:rsidR="00C85B68" w:rsidRPr="00105F36">
        <w:rPr>
          <w:rStyle w:val="LienMthode"/>
          <w:lang w:val="en-US"/>
        </w:rPr>
        <w:t>pushTemplateInstance</w:t>
      </w:r>
      <w:r w:rsidR="00C85B68">
        <w:rPr>
          <w:lang w:val="en-US"/>
        </w:rPr>
        <w:t xml:space="preserve">, </w:t>
      </w:r>
      <w:r w:rsidR="00C85B68" w:rsidRPr="00105F36">
        <w:rPr>
          <w:rStyle w:val="LienMthode"/>
          <w:lang w:val="en-US"/>
        </w:rPr>
        <w:t>popTemplateInstance</w:t>
      </w:r>
      <w:r w:rsidR="00C85B68">
        <w:rPr>
          <w:lang w:val="en-US"/>
        </w:rPr>
        <w:t>,,</w:t>
      </w:r>
    </w:p>
    <w:p w:rsidR="00C85B68" w:rsidRDefault="00C85B68" w:rsidP="00407FE3">
      <w:pPr>
        <w:pStyle w:val="RelativesItem"/>
        <w:rPr>
          <w:lang w:val="en-US"/>
        </w:rPr>
      </w:pPr>
      <w:r>
        <w:rPr>
          <w:lang w:val="en-US"/>
        </w:rPr>
        <w:t xml:space="preserve">the method </w:t>
      </w:r>
      <w:r w:rsidRPr="00C85B68">
        <w:rPr>
          <w:rStyle w:val="LienMthode"/>
        </w:rPr>
        <w:t>makeQualifiedName</w:t>
      </w:r>
      <w:r>
        <w:rPr>
          <w:lang w:val="en-US"/>
        </w:rPr>
        <w:t>,</w:t>
      </w:r>
    </w:p>
    <w:p w:rsidR="00C85B68" w:rsidRDefault="00C85B68" w:rsidP="00407FE3">
      <w:pPr>
        <w:pStyle w:val="RelativesItem"/>
        <w:rPr>
          <w:lang w:val="en-US"/>
        </w:rPr>
      </w:pPr>
      <w:proofErr w:type="gramStart"/>
      <w:r>
        <w:rPr>
          <w:lang w:val="en-US"/>
        </w:rPr>
        <w:t>the</w:t>
      </w:r>
      <w:proofErr w:type="gramEnd"/>
      <w:r>
        <w:rPr>
          <w:lang w:val="en-US"/>
        </w:rPr>
        <w:t xml:space="preserve"> method </w:t>
      </w:r>
      <w:r w:rsidRPr="00C85B68">
        <w:rPr>
          <w:rStyle w:val="LienMthode"/>
        </w:rPr>
        <w:t>findTemplateArgument</w:t>
      </w:r>
      <w:r>
        <w:rPr>
          <w:lang w:val="en-US"/>
        </w:rPr>
        <w:t>.</w:t>
      </w:r>
    </w:p>
    <w:p w:rsidR="0054255A" w:rsidRDefault="0054255A" w:rsidP="0054255A">
      <w:pPr>
        <w:pStyle w:val="EntteMthode"/>
        <w:rPr>
          <w:lang w:val="en-US"/>
        </w:rPr>
      </w:pPr>
      <w:r w:rsidRPr="00354FBF">
        <w:rPr>
          <w:b/>
          <w:bCs/>
          <w:lang w:val="en-US"/>
        </w:rPr>
        <w:t>const</w:t>
      </w:r>
      <w:r w:rsidRPr="00354FBF">
        <w:rPr>
          <w:lang w:val="en-US"/>
        </w:rPr>
        <w:t xml:space="preserve"> </w:t>
      </w:r>
      <w:r w:rsidRPr="0054255A">
        <w:rPr>
          <w:rStyle w:val="LienUnit"/>
          <w:lang w:val="en-US"/>
        </w:rPr>
        <w:t>clang</w:t>
      </w:r>
      <w:r w:rsidRPr="00354FBF">
        <w:rPr>
          <w:lang w:val="en-US"/>
        </w:rPr>
        <w:t>::</w:t>
      </w:r>
      <w:r w:rsidRPr="0054255A">
        <w:rPr>
          <w:rStyle w:val="LienClasseC"/>
          <w:lang w:val="en-US"/>
        </w:rPr>
        <w:t>TemplateArgument</w:t>
      </w:r>
      <w:r w:rsidRPr="00354FBF">
        <w:rPr>
          <w:lang w:val="en-US"/>
        </w:rPr>
        <w:t xml:space="preserve">* </w:t>
      </w:r>
      <w:r w:rsidRPr="00E665F1">
        <w:rPr>
          <w:rStyle w:val="DfinitionMthode"/>
          <w:lang w:val="en-US"/>
        </w:rPr>
        <w:t>findTemplateArgument</w:t>
      </w:r>
      <w:r w:rsidRPr="00354FBF">
        <w:rPr>
          <w:lang w:val="en-US"/>
        </w:rPr>
        <w:t>(</w:t>
      </w:r>
      <w:r w:rsidRPr="00354FBF">
        <w:rPr>
          <w:b/>
          <w:bCs/>
          <w:lang w:val="en-US"/>
        </w:rPr>
        <w:t>const</w:t>
      </w:r>
      <w:r w:rsidRPr="00354FBF">
        <w:rPr>
          <w:lang w:val="en-US"/>
        </w:rPr>
        <w:t xml:space="preserve"> </w:t>
      </w:r>
      <w:r w:rsidRPr="0054255A">
        <w:rPr>
          <w:rStyle w:val="LienUnit"/>
          <w:lang w:val="en-US"/>
        </w:rPr>
        <w:t>std</w:t>
      </w:r>
      <w:r w:rsidRPr="00354FBF">
        <w:rPr>
          <w:lang w:val="en-US"/>
        </w:rPr>
        <w:t>::</w:t>
      </w:r>
      <w:r w:rsidRPr="0054255A">
        <w:rPr>
          <w:rStyle w:val="LienClasseC"/>
          <w:lang w:val="en-US"/>
        </w:rPr>
        <w:t>string</w:t>
      </w:r>
      <w:r w:rsidRPr="00354FBF">
        <w:rPr>
          <w:lang w:val="en-US"/>
        </w:rPr>
        <w:t>&amp; name,</w:t>
      </w:r>
      <w:r>
        <w:rPr>
          <w:lang w:val="en-US"/>
        </w:rPr>
        <w:t xml:space="preserve"> </w:t>
      </w:r>
      <w:r w:rsidRPr="00354FBF">
        <w:rPr>
          <w:b/>
          <w:bCs/>
          <w:lang w:val="en-US"/>
        </w:rPr>
        <w:t>const</w:t>
      </w:r>
      <w:r w:rsidRPr="00354FBF">
        <w:rPr>
          <w:lang w:val="en-US"/>
        </w:rPr>
        <w:t xml:space="preserve"> </w:t>
      </w:r>
      <w:r w:rsidRPr="0054255A">
        <w:rPr>
          <w:rStyle w:val="LienUnit"/>
          <w:lang w:val="en-US"/>
        </w:rPr>
        <w:t>clang</w:t>
      </w:r>
      <w:r w:rsidRPr="00354FBF">
        <w:rPr>
          <w:lang w:val="en-US"/>
        </w:rPr>
        <w:t>::</w:t>
      </w:r>
      <w:r w:rsidRPr="0054255A">
        <w:rPr>
          <w:rStyle w:val="LienClasseC"/>
          <w:lang w:val="en-US"/>
        </w:rPr>
        <w:t>NamedDecl</w:t>
      </w:r>
      <w:r w:rsidRPr="00354FBF">
        <w:rPr>
          <w:lang w:val="en-US"/>
        </w:rPr>
        <w:t xml:space="preserve">*&amp; templateParameter) </w:t>
      </w:r>
      <w:r w:rsidRPr="00354FBF">
        <w:rPr>
          <w:b/>
          <w:bCs/>
          <w:lang w:val="en-US"/>
        </w:rPr>
        <w:t>const</w:t>
      </w:r>
      <w:r w:rsidRPr="00354FBF">
        <w:rPr>
          <w:lang w:val="en-US"/>
        </w:rPr>
        <w:t>;</w:t>
      </w:r>
    </w:p>
    <w:p w:rsidR="007E6AFA" w:rsidRDefault="00C85B68" w:rsidP="00C85B68">
      <w:pPr>
        <w:rPr>
          <w:lang w:val="en-US"/>
        </w:rPr>
      </w:pPr>
      <w:r>
        <w:rPr>
          <w:lang w:val="en-US"/>
        </w:rPr>
        <w:t xml:space="preserve">Find in the current template instance stack (see the field </w:t>
      </w:r>
      <w:r w:rsidRPr="00105F36">
        <w:rPr>
          <w:rStyle w:val="LienChamps"/>
          <w:lang w:val="en-US"/>
        </w:rPr>
        <w:t>_defaultTemplateInstances</w:t>
      </w:r>
      <w:r>
        <w:rPr>
          <w:lang w:val="en-US"/>
        </w:rPr>
        <w:t>)</w:t>
      </w:r>
      <w:r w:rsidR="00322963">
        <w:rPr>
          <w:lang w:val="en-US"/>
        </w:rPr>
        <w:t xml:space="preserve"> the instance template argument</w:t>
      </w:r>
      <w:r>
        <w:rPr>
          <w:lang w:val="en-US"/>
        </w:rPr>
        <w:t xml:space="preserve"> attached to </w:t>
      </w:r>
      <w:r w:rsidR="00322963" w:rsidRPr="007E6AFA">
        <w:rPr>
          <w:rStyle w:val="TexteC"/>
          <w:lang w:val="en-US"/>
        </w:rPr>
        <w:t>name</w:t>
      </w:r>
      <w:r>
        <w:rPr>
          <w:lang w:val="en-US"/>
        </w:rPr>
        <w:t>.</w:t>
      </w:r>
      <w:r w:rsidR="001571B8" w:rsidRPr="001571B8">
        <w:rPr>
          <w:lang w:val="en-US"/>
        </w:rPr>
        <w:t xml:space="preserve"> </w:t>
      </w:r>
      <w:r w:rsidR="001571B8">
        <w:rPr>
          <w:lang w:val="en-US"/>
        </w:rPr>
        <w:t xml:space="preserve">This method is required by the unit </w:t>
      </w:r>
      <w:r w:rsidR="001571B8" w:rsidRPr="00407FE3">
        <w:rPr>
          <w:rStyle w:val="LienUnit"/>
          <w:lang w:val="en-US"/>
        </w:rPr>
        <w:t>Parser</w:t>
      </w:r>
      <w:r w:rsidR="001571B8" w:rsidRPr="00407FE3">
        <w:rPr>
          <w:lang w:val="en-US"/>
        </w:rPr>
        <w:t xml:space="preserve"> </w:t>
      </w:r>
      <w:r w:rsidR="001571B8">
        <w:rPr>
          <w:lang w:val="en-US"/>
        </w:rPr>
        <w:t xml:space="preserve">because during the clang/AST visit and the parsing of annotations, we are likely to encounter a template argument </w:t>
      </w:r>
      <w:r w:rsidR="001571B8" w:rsidRPr="001571B8">
        <w:rPr>
          <w:rStyle w:val="TexteC"/>
          <w:lang w:val="en-US"/>
        </w:rPr>
        <w:t>name</w:t>
      </w:r>
      <w:r w:rsidR="001571B8">
        <w:rPr>
          <w:lang w:val="en-US"/>
        </w:rPr>
        <w:t xml:space="preserve">. The objective of our method is to return the instance argument corresponding to </w:t>
      </w:r>
      <w:r w:rsidR="001571B8" w:rsidRPr="001571B8">
        <w:rPr>
          <w:rStyle w:val="TexteC"/>
          <w:lang w:val="en-US"/>
        </w:rPr>
        <w:t>name</w:t>
      </w:r>
      <w:r w:rsidR="001571B8">
        <w:rPr>
          <w:lang w:val="en-US"/>
        </w:rPr>
        <w:t xml:space="preserve">. On the example below with </w:t>
      </w:r>
      <w:r w:rsidR="001571B8" w:rsidRPr="001571B8">
        <w:rPr>
          <w:rStyle w:val="TexteC"/>
          <w:lang w:val="en-US"/>
        </w:rPr>
        <w:t xml:space="preserve">name = </w:t>
      </w:r>
      <w:r w:rsidR="008E6CD0">
        <w:rPr>
          <w:rStyle w:val="TexteC"/>
          <w:lang w:val="en-US"/>
        </w:rPr>
        <w:t>“</w:t>
      </w:r>
      <w:r w:rsidR="001571B8" w:rsidRPr="001571B8">
        <w:rPr>
          <w:rStyle w:val="TexteC"/>
          <w:lang w:val="en-US"/>
        </w:rPr>
        <w:t>N</w:t>
      </w:r>
      <w:r w:rsidR="008E6CD0">
        <w:rPr>
          <w:rStyle w:val="TexteC"/>
          <w:lang w:val="en-US"/>
        </w:rPr>
        <w:t>”</w:t>
      </w:r>
      <w:r w:rsidR="001571B8">
        <w:rPr>
          <w:lang w:val="en-US"/>
        </w:rPr>
        <w:t>,</w:t>
      </w:r>
    </w:p>
    <w:p w:rsidR="00242C5C" w:rsidRPr="00242C5C" w:rsidRDefault="00242C5C" w:rsidP="001571B8">
      <w:pPr>
        <w:spacing w:before="120"/>
        <w:ind w:left="567"/>
        <w:rPr>
          <w:rStyle w:val="TexteC"/>
          <w:lang w:val="en-US"/>
        </w:rPr>
      </w:pPr>
      <w:r w:rsidRPr="00242C5C">
        <w:rPr>
          <w:rStyle w:val="TexteC"/>
          <w:b/>
          <w:lang w:val="en-US"/>
        </w:rPr>
        <w:t>template</w:t>
      </w:r>
      <w:r w:rsidRPr="00242C5C">
        <w:rPr>
          <w:rStyle w:val="TexteC"/>
          <w:lang w:val="en-US"/>
        </w:rPr>
        <w:t xml:space="preserve"> &lt;</w:t>
      </w:r>
      <w:r w:rsidRPr="00242C5C">
        <w:rPr>
          <w:rStyle w:val="TexteC"/>
          <w:b/>
          <w:lang w:val="en-US"/>
        </w:rPr>
        <w:t>typename</w:t>
      </w:r>
      <w:r w:rsidRPr="00242C5C">
        <w:rPr>
          <w:rStyle w:val="TexteC"/>
          <w:lang w:val="en-US"/>
        </w:rPr>
        <w:t xml:space="preserve"> T, </w:t>
      </w:r>
      <w:r w:rsidRPr="00242C5C">
        <w:rPr>
          <w:rStyle w:val="TexteC"/>
          <w:b/>
          <w:lang w:val="en-US"/>
        </w:rPr>
        <w:t>unsigned</w:t>
      </w:r>
      <w:r w:rsidRPr="00242C5C">
        <w:rPr>
          <w:rStyle w:val="TexteC"/>
          <w:lang w:val="en-US"/>
        </w:rPr>
        <w:t xml:space="preserve"> </w:t>
      </w:r>
      <w:r w:rsidRPr="00242C5C">
        <w:rPr>
          <w:rStyle w:val="TexteC"/>
          <w:b/>
          <w:lang w:val="en-US"/>
        </w:rPr>
        <w:t>long</w:t>
      </w:r>
      <w:r w:rsidRPr="00242C5C">
        <w:rPr>
          <w:rStyle w:val="TexteC"/>
          <w:lang w:val="en-US"/>
        </w:rPr>
        <w:t xml:space="preserve"> N&gt;</w:t>
      </w:r>
    </w:p>
    <w:p w:rsidR="00242C5C" w:rsidRPr="00242C5C" w:rsidRDefault="00242C5C" w:rsidP="00242C5C">
      <w:pPr>
        <w:ind w:left="567"/>
        <w:rPr>
          <w:rStyle w:val="TexteC"/>
          <w:lang w:val="en-US"/>
        </w:rPr>
      </w:pPr>
      <w:r w:rsidRPr="00242C5C">
        <w:rPr>
          <w:rStyle w:val="TexteC"/>
          <w:b/>
          <w:lang w:val="en-US"/>
        </w:rPr>
        <w:t>class</w:t>
      </w:r>
      <w:r w:rsidRPr="00242C5C">
        <w:rPr>
          <w:rStyle w:val="TexteC"/>
          <w:lang w:val="en-US"/>
        </w:rPr>
        <w:t xml:space="preserve"> Stack {</w:t>
      </w:r>
    </w:p>
    <w:p w:rsidR="00242C5C" w:rsidRPr="00242C5C" w:rsidRDefault="00242C5C" w:rsidP="00242C5C">
      <w:pPr>
        <w:ind w:left="567"/>
        <w:rPr>
          <w:rStyle w:val="TexteC"/>
          <w:lang w:val="en-US"/>
        </w:rPr>
      </w:pPr>
      <w:r w:rsidRPr="00242C5C">
        <w:rPr>
          <w:rStyle w:val="TexteC"/>
          <w:b/>
          <w:lang w:val="en-US"/>
        </w:rPr>
        <w:t>public</w:t>
      </w:r>
      <w:r w:rsidRPr="00242C5C">
        <w:rPr>
          <w:rStyle w:val="TexteC"/>
          <w:lang w:val="en-US"/>
        </w:rPr>
        <w:t>:</w:t>
      </w:r>
    </w:p>
    <w:p w:rsidR="00242C5C" w:rsidRPr="00242C5C" w:rsidRDefault="00242C5C" w:rsidP="00242C5C">
      <w:pPr>
        <w:ind w:left="567"/>
        <w:rPr>
          <w:rStyle w:val="TexteC"/>
          <w:lang w:val="en-US"/>
        </w:rPr>
      </w:pPr>
      <w:r w:rsidRPr="00242C5C">
        <w:rPr>
          <w:rStyle w:val="TexteC"/>
          <w:lang w:val="en-US"/>
        </w:rPr>
        <w:t xml:space="preserve">  </w:t>
      </w:r>
      <w:r w:rsidRPr="00242C5C">
        <w:rPr>
          <w:rStyle w:val="TexteC"/>
          <w:b/>
          <w:lang w:val="en-US"/>
        </w:rPr>
        <w:t>typedef</w:t>
      </w:r>
      <w:r w:rsidRPr="00242C5C">
        <w:rPr>
          <w:rStyle w:val="TexteC"/>
          <w:lang w:val="en-US"/>
        </w:rPr>
        <w:t xml:space="preserve"> </w:t>
      </w:r>
      <w:r w:rsidRPr="00242C5C">
        <w:rPr>
          <w:rStyle w:val="TexteC"/>
          <w:b/>
          <w:lang w:val="en-US"/>
        </w:rPr>
        <w:t>unsigned</w:t>
      </w:r>
      <w:r w:rsidRPr="00242C5C">
        <w:rPr>
          <w:rStyle w:val="TexteC"/>
          <w:lang w:val="en-US"/>
        </w:rPr>
        <w:t xml:space="preserve"> </w:t>
      </w:r>
      <w:r w:rsidRPr="00242C5C">
        <w:rPr>
          <w:rStyle w:val="TexteC"/>
          <w:b/>
          <w:lang w:val="en-US"/>
        </w:rPr>
        <w:t>long</w:t>
      </w:r>
      <w:r w:rsidRPr="00242C5C">
        <w:rPr>
          <w:rStyle w:val="TexteC"/>
          <w:lang w:val="en-US"/>
        </w:rPr>
        <w:t xml:space="preserve"> size_type;</w:t>
      </w:r>
    </w:p>
    <w:p w:rsidR="00242C5C" w:rsidRPr="00242C5C" w:rsidRDefault="00242C5C" w:rsidP="00242C5C">
      <w:pPr>
        <w:ind w:left="567"/>
        <w:rPr>
          <w:rStyle w:val="TexteC"/>
          <w:lang w:val="en-US"/>
        </w:rPr>
      </w:pPr>
      <w:r w:rsidRPr="00242C5C">
        <w:rPr>
          <w:rStyle w:val="TexteC"/>
          <w:lang w:val="en-US"/>
        </w:rPr>
        <w:t xml:space="preserve">  </w:t>
      </w:r>
      <w:r w:rsidRPr="00242C5C">
        <w:rPr>
          <w:rStyle w:val="TexteC"/>
          <w:b/>
          <w:lang w:val="en-US"/>
        </w:rPr>
        <w:t>typedef</w:t>
      </w:r>
      <w:r w:rsidRPr="00242C5C">
        <w:rPr>
          <w:rStyle w:val="TexteC"/>
          <w:lang w:val="en-US"/>
        </w:rPr>
        <w:t xml:space="preserve"> T value_type;</w:t>
      </w:r>
    </w:p>
    <w:p w:rsidR="00242C5C" w:rsidRPr="00242C5C" w:rsidRDefault="00242C5C" w:rsidP="00242C5C">
      <w:pPr>
        <w:ind w:left="567"/>
        <w:rPr>
          <w:rStyle w:val="TexteC"/>
          <w:lang w:val="en-US"/>
        </w:rPr>
      </w:pPr>
    </w:p>
    <w:p w:rsidR="00242C5C" w:rsidRPr="00EB6EC3" w:rsidRDefault="00242C5C" w:rsidP="00242C5C">
      <w:pPr>
        <w:ind w:left="567"/>
        <w:rPr>
          <w:rStyle w:val="TexteC"/>
          <w:i/>
          <w:color w:val="0000FF"/>
          <w:lang w:val="en-US"/>
        </w:rPr>
      </w:pPr>
      <w:r w:rsidRPr="00EB6EC3">
        <w:rPr>
          <w:rStyle w:val="TexteC"/>
          <w:i/>
          <w:color w:val="0000FF"/>
          <w:lang w:val="en-US"/>
        </w:rPr>
        <w:t xml:space="preserve">  /*@ </w:t>
      </w:r>
      <w:r w:rsidRPr="00EB6EC3">
        <w:rPr>
          <w:rStyle w:val="TexteC"/>
          <w:b/>
          <w:i/>
          <w:color w:val="0000FF"/>
          <w:lang w:val="en-US"/>
        </w:rPr>
        <w:t>logic</w:t>
      </w:r>
      <w:r w:rsidRPr="00EB6EC3">
        <w:rPr>
          <w:rStyle w:val="TexteC"/>
          <w:i/>
          <w:color w:val="0000FF"/>
          <w:lang w:val="en-US"/>
        </w:rPr>
        <w:t xml:space="preserve"> </w:t>
      </w:r>
      <w:r w:rsidRPr="001571B8">
        <w:rPr>
          <w:rStyle w:val="TexteC"/>
          <w:b/>
          <w:i/>
          <w:color w:val="0000FF"/>
          <w:lang w:val="en-US"/>
        </w:rPr>
        <w:t>integer</w:t>
      </w:r>
      <w:r w:rsidRPr="00EB6EC3">
        <w:rPr>
          <w:rStyle w:val="TexteC"/>
          <w:i/>
          <w:color w:val="0000FF"/>
          <w:lang w:val="en-US"/>
        </w:rPr>
        <w:t xml:space="preserve"> Size() = sz;</w:t>
      </w:r>
    </w:p>
    <w:p w:rsidR="00242C5C" w:rsidRPr="00EB6EC3" w:rsidRDefault="00242C5C" w:rsidP="00242C5C">
      <w:pPr>
        <w:ind w:left="567"/>
        <w:rPr>
          <w:rStyle w:val="TexteC"/>
          <w:i/>
          <w:color w:val="0000FF"/>
          <w:lang w:val="en-US"/>
        </w:rPr>
      </w:pPr>
      <w:r w:rsidRPr="00EB6EC3">
        <w:rPr>
          <w:rStyle w:val="TexteC"/>
          <w:i/>
          <w:color w:val="0000FF"/>
          <w:lang w:val="en-US"/>
        </w:rPr>
        <w:t xml:space="preserve">      </w:t>
      </w:r>
      <w:r w:rsidRPr="00EB6EC3">
        <w:rPr>
          <w:rStyle w:val="TexteC"/>
          <w:b/>
          <w:i/>
          <w:color w:val="0000FF"/>
          <w:lang w:val="en-US"/>
        </w:rPr>
        <w:t>logic</w:t>
      </w:r>
      <w:r w:rsidRPr="00EB6EC3">
        <w:rPr>
          <w:rStyle w:val="TexteC"/>
          <w:i/>
          <w:color w:val="0000FF"/>
          <w:lang w:val="en-US"/>
        </w:rPr>
        <w:t xml:space="preserve"> </w:t>
      </w:r>
      <w:r w:rsidRPr="001571B8">
        <w:rPr>
          <w:rStyle w:val="TexteC"/>
          <w:b/>
          <w:i/>
          <w:color w:val="0000FF"/>
          <w:lang w:val="en-US"/>
        </w:rPr>
        <w:t>integer</w:t>
      </w:r>
      <w:r w:rsidRPr="00EB6EC3">
        <w:rPr>
          <w:rStyle w:val="TexteC"/>
          <w:i/>
          <w:color w:val="0000FF"/>
          <w:lang w:val="en-US"/>
        </w:rPr>
        <w:t xml:space="preserve"> Capacity() = N;</w:t>
      </w:r>
    </w:p>
    <w:p w:rsidR="00242C5C" w:rsidRPr="00EB6EC3" w:rsidRDefault="00242C5C" w:rsidP="00242C5C">
      <w:pPr>
        <w:ind w:left="567"/>
        <w:rPr>
          <w:rStyle w:val="TexteC"/>
          <w:i/>
          <w:color w:val="0000FF"/>
          <w:lang w:val="en-US"/>
        </w:rPr>
      </w:pPr>
      <w:r w:rsidRPr="00EB6EC3">
        <w:rPr>
          <w:rStyle w:val="TexteC"/>
          <w:i/>
          <w:color w:val="0000FF"/>
          <w:lang w:val="en-US"/>
        </w:rPr>
        <w:t xml:space="preserve">      </w:t>
      </w:r>
      <w:r w:rsidRPr="00EB6EC3">
        <w:rPr>
          <w:rStyle w:val="TexteC"/>
          <w:b/>
          <w:i/>
          <w:color w:val="0000FF"/>
          <w:lang w:val="en-US"/>
        </w:rPr>
        <w:t>logic</w:t>
      </w:r>
      <w:r w:rsidRPr="00EB6EC3">
        <w:rPr>
          <w:rStyle w:val="TexteC"/>
          <w:i/>
          <w:color w:val="0000FF"/>
          <w:lang w:val="en-US"/>
        </w:rPr>
        <w:t xml:space="preserve"> T Top() = rep.elems[sz-1];</w:t>
      </w:r>
    </w:p>
    <w:p w:rsidR="00EB6EC3" w:rsidRDefault="00242C5C" w:rsidP="00242C5C">
      <w:pPr>
        <w:ind w:left="567"/>
        <w:rPr>
          <w:rStyle w:val="TexteC"/>
          <w:i/>
          <w:color w:val="0000FF"/>
          <w:lang w:val="en-US"/>
        </w:rPr>
      </w:pPr>
      <w:r w:rsidRPr="00EB6EC3">
        <w:rPr>
          <w:rStyle w:val="TexteC"/>
          <w:i/>
          <w:color w:val="0000FF"/>
          <w:lang w:val="en-US"/>
        </w:rPr>
        <w:t xml:space="preserve">      </w:t>
      </w:r>
      <w:r w:rsidRPr="00EB6EC3">
        <w:rPr>
          <w:rStyle w:val="TexteC"/>
          <w:b/>
          <w:i/>
          <w:color w:val="0000FF"/>
          <w:lang w:val="en-US"/>
        </w:rPr>
        <w:t>predicate</w:t>
      </w:r>
      <w:r w:rsidRPr="00EB6EC3">
        <w:rPr>
          <w:rStyle w:val="TexteC"/>
          <w:i/>
          <w:color w:val="0000FF"/>
          <w:lang w:val="en-US"/>
        </w:rPr>
        <w:t xml:space="preserve"> operator==(Stack s) = Size() == s.Size()</w:t>
      </w:r>
    </w:p>
    <w:p w:rsidR="00242C5C" w:rsidRPr="00EB6EC3" w:rsidRDefault="00EB6EC3" w:rsidP="00242C5C">
      <w:pPr>
        <w:ind w:left="567"/>
        <w:rPr>
          <w:rStyle w:val="TexteC"/>
          <w:i/>
          <w:color w:val="0000FF"/>
          <w:lang w:val="en-US"/>
        </w:rPr>
      </w:pPr>
      <w:r>
        <w:rPr>
          <w:rStyle w:val="TexteC"/>
          <w:i/>
          <w:color w:val="0000FF"/>
          <w:lang w:val="en-US"/>
        </w:rPr>
        <w:t xml:space="preserve">         </w:t>
      </w:r>
      <w:r w:rsidR="00242C5C" w:rsidRPr="00EB6EC3">
        <w:rPr>
          <w:rStyle w:val="TexteC"/>
          <w:i/>
          <w:color w:val="0000FF"/>
          <w:lang w:val="en-US"/>
        </w:rPr>
        <w:t>&amp;&amp; (</w:t>
      </w:r>
      <w:r w:rsidR="00242C5C" w:rsidRPr="001571B8">
        <w:rPr>
          <w:rStyle w:val="TexteC"/>
          <w:b/>
          <w:i/>
          <w:color w:val="0000FF"/>
          <w:lang w:val="en-US"/>
        </w:rPr>
        <w:t>\forall</w:t>
      </w:r>
      <w:r w:rsidR="00242C5C" w:rsidRPr="00EB6EC3">
        <w:rPr>
          <w:rStyle w:val="TexteC"/>
          <w:i/>
          <w:color w:val="0000FF"/>
          <w:lang w:val="en-US"/>
        </w:rPr>
        <w:t xml:space="preserve"> integer i; 0 &lt;= i &lt; Size() ==&gt; rep.elems[i] == s.rep.elems[i]);</w:t>
      </w:r>
    </w:p>
    <w:p w:rsidR="00242C5C" w:rsidRPr="00EB6EC3" w:rsidRDefault="00242C5C" w:rsidP="00242C5C">
      <w:pPr>
        <w:ind w:left="567"/>
        <w:rPr>
          <w:rStyle w:val="TexteC"/>
          <w:i/>
          <w:color w:val="0000FF"/>
          <w:lang w:val="en-US"/>
        </w:rPr>
      </w:pPr>
      <w:r w:rsidRPr="00EB6EC3">
        <w:rPr>
          <w:rStyle w:val="TexteC"/>
          <w:i/>
          <w:color w:val="0000FF"/>
          <w:lang w:val="en-US"/>
        </w:rPr>
        <w:t xml:space="preserve">      </w:t>
      </w:r>
      <w:r w:rsidRPr="00EB6EC3">
        <w:rPr>
          <w:rStyle w:val="TexteC"/>
          <w:b/>
          <w:i/>
          <w:color w:val="0000FF"/>
          <w:lang w:val="en-US"/>
        </w:rPr>
        <w:t>class</w:t>
      </w:r>
      <w:r w:rsidRPr="00EB6EC3">
        <w:rPr>
          <w:rStyle w:val="TexteC"/>
          <w:i/>
          <w:color w:val="0000FF"/>
          <w:lang w:val="en-US"/>
        </w:rPr>
        <w:t xml:space="preserve"> </w:t>
      </w:r>
      <w:r w:rsidRPr="001571B8">
        <w:rPr>
          <w:rStyle w:val="TexteC"/>
          <w:b/>
          <w:i/>
          <w:color w:val="0000FF"/>
          <w:lang w:val="en-US"/>
        </w:rPr>
        <w:t>invariant</w:t>
      </w:r>
      <w:r w:rsidRPr="00EB6EC3">
        <w:rPr>
          <w:rStyle w:val="TexteC"/>
          <w:i/>
          <w:color w:val="0000FF"/>
          <w:lang w:val="en-US"/>
        </w:rPr>
        <w:t xml:space="preserve"> StackInvariant = sz &lt;= N;</w:t>
      </w:r>
    </w:p>
    <w:p w:rsidR="00242C5C" w:rsidRPr="00EB6EC3" w:rsidRDefault="00242C5C" w:rsidP="00242C5C">
      <w:pPr>
        <w:ind w:left="567"/>
        <w:rPr>
          <w:rStyle w:val="TexteC"/>
          <w:i/>
          <w:color w:val="0000FF"/>
          <w:lang w:val="en-US"/>
        </w:rPr>
      </w:pPr>
      <w:r w:rsidRPr="00EB6EC3">
        <w:rPr>
          <w:rStyle w:val="TexteC"/>
          <w:i/>
          <w:color w:val="0000FF"/>
          <w:lang w:val="en-US"/>
        </w:rPr>
        <w:t xml:space="preserve">      </w:t>
      </w:r>
      <w:r w:rsidRPr="00EB6EC3">
        <w:rPr>
          <w:rStyle w:val="TexteC"/>
          <w:b/>
          <w:i/>
          <w:color w:val="0000FF"/>
          <w:lang w:val="en-US"/>
        </w:rPr>
        <w:t>predicate</w:t>
      </w:r>
      <w:r w:rsidRPr="00EB6EC3">
        <w:rPr>
          <w:rStyle w:val="TexteC"/>
          <w:i/>
          <w:color w:val="0000FF"/>
          <w:lang w:val="en-US"/>
        </w:rPr>
        <w:t xml:space="preserve"> Empty() = Size() == 0;</w:t>
      </w:r>
    </w:p>
    <w:p w:rsidR="00242C5C" w:rsidRPr="00EB6EC3" w:rsidRDefault="00242C5C" w:rsidP="00242C5C">
      <w:pPr>
        <w:ind w:left="567"/>
        <w:rPr>
          <w:rStyle w:val="TexteC"/>
          <w:i/>
          <w:color w:val="0000FF"/>
          <w:lang w:val="en-US"/>
        </w:rPr>
      </w:pPr>
      <w:r w:rsidRPr="00EB6EC3">
        <w:rPr>
          <w:rStyle w:val="TexteC"/>
          <w:i/>
          <w:color w:val="0000FF"/>
          <w:lang w:val="en-US"/>
        </w:rPr>
        <w:t xml:space="preserve">      </w:t>
      </w:r>
      <w:r w:rsidRPr="00EB6EC3">
        <w:rPr>
          <w:rStyle w:val="TexteC"/>
          <w:b/>
          <w:i/>
          <w:color w:val="0000FF"/>
          <w:lang w:val="en-US"/>
        </w:rPr>
        <w:t>predicate</w:t>
      </w:r>
      <w:r w:rsidRPr="00EB6EC3">
        <w:rPr>
          <w:rStyle w:val="TexteC"/>
          <w:i/>
          <w:color w:val="0000FF"/>
          <w:lang w:val="en-US"/>
        </w:rPr>
        <w:t xml:space="preserve"> Full() = Size() == Capacity();</w:t>
      </w:r>
    </w:p>
    <w:p w:rsidR="00242C5C" w:rsidRPr="00EB6EC3" w:rsidRDefault="00242C5C" w:rsidP="00242C5C">
      <w:pPr>
        <w:ind w:left="567"/>
        <w:rPr>
          <w:rStyle w:val="TexteC"/>
          <w:i/>
          <w:color w:val="0000FF"/>
          <w:lang w:val="en-US"/>
        </w:rPr>
      </w:pPr>
      <w:r w:rsidRPr="00EB6EC3">
        <w:rPr>
          <w:rStyle w:val="TexteC"/>
          <w:i/>
          <w:color w:val="0000FF"/>
          <w:lang w:val="en-US"/>
        </w:rPr>
        <w:t xml:space="preserve">  */</w:t>
      </w:r>
    </w:p>
    <w:p w:rsidR="00242C5C" w:rsidRPr="00242C5C" w:rsidRDefault="00242C5C" w:rsidP="00242C5C">
      <w:pPr>
        <w:ind w:left="567"/>
        <w:rPr>
          <w:rStyle w:val="TexteC"/>
          <w:lang w:val="en-US"/>
        </w:rPr>
      </w:pPr>
      <w:r w:rsidRPr="00242C5C">
        <w:rPr>
          <w:rStyle w:val="TexteC"/>
          <w:lang w:val="en-US"/>
        </w:rPr>
        <w:t xml:space="preserve">  ...</w:t>
      </w:r>
    </w:p>
    <w:p w:rsidR="00242C5C" w:rsidRPr="00242C5C" w:rsidRDefault="00242C5C" w:rsidP="00242C5C">
      <w:pPr>
        <w:ind w:left="567"/>
        <w:rPr>
          <w:rStyle w:val="TexteC"/>
          <w:lang w:val="en-US"/>
        </w:rPr>
      </w:pPr>
      <w:r w:rsidRPr="001571B8">
        <w:rPr>
          <w:rStyle w:val="TexteC"/>
          <w:b/>
          <w:lang w:val="en-US"/>
        </w:rPr>
        <w:t>private</w:t>
      </w:r>
      <w:r w:rsidRPr="00242C5C">
        <w:rPr>
          <w:rStyle w:val="TexteC"/>
          <w:lang w:val="en-US"/>
        </w:rPr>
        <w:t>:</w:t>
      </w:r>
    </w:p>
    <w:p w:rsidR="00242C5C" w:rsidRPr="00242C5C" w:rsidRDefault="00242C5C" w:rsidP="00242C5C">
      <w:pPr>
        <w:ind w:left="567"/>
        <w:rPr>
          <w:rStyle w:val="TexteC"/>
          <w:lang w:val="en-US"/>
        </w:rPr>
      </w:pPr>
      <w:r w:rsidRPr="00242C5C">
        <w:rPr>
          <w:rStyle w:val="TexteC"/>
          <w:lang w:val="en-US"/>
        </w:rPr>
        <w:t xml:space="preserve">  array&lt;T, N&gt; rep;</w:t>
      </w:r>
    </w:p>
    <w:p w:rsidR="00242C5C" w:rsidRPr="00242C5C" w:rsidRDefault="00242C5C" w:rsidP="00242C5C">
      <w:pPr>
        <w:ind w:left="567"/>
        <w:rPr>
          <w:rStyle w:val="TexteC"/>
          <w:lang w:val="en-US"/>
        </w:rPr>
      </w:pPr>
      <w:r w:rsidRPr="00242C5C">
        <w:rPr>
          <w:rStyle w:val="TexteC"/>
          <w:lang w:val="en-US"/>
        </w:rPr>
        <w:t xml:space="preserve">  size_type sz;</w:t>
      </w:r>
    </w:p>
    <w:p w:rsidR="00242C5C" w:rsidRDefault="00242C5C" w:rsidP="00242C5C">
      <w:pPr>
        <w:ind w:left="567"/>
        <w:rPr>
          <w:rStyle w:val="TexteC"/>
          <w:lang w:val="en-US"/>
        </w:rPr>
      </w:pPr>
      <w:r w:rsidRPr="00242C5C">
        <w:rPr>
          <w:rStyle w:val="TexteC"/>
          <w:lang w:val="en-US"/>
        </w:rPr>
        <w:t>};</w:t>
      </w:r>
    </w:p>
    <w:p w:rsidR="001571B8" w:rsidRDefault="001571B8" w:rsidP="00242C5C">
      <w:pPr>
        <w:ind w:left="567"/>
        <w:rPr>
          <w:rStyle w:val="TexteC"/>
          <w:lang w:val="en-US"/>
        </w:rPr>
      </w:pPr>
    </w:p>
    <w:p w:rsidR="001571B8" w:rsidRPr="00242C5C" w:rsidRDefault="001571B8" w:rsidP="001571B8">
      <w:pPr>
        <w:spacing w:after="120"/>
        <w:ind w:left="567"/>
        <w:rPr>
          <w:rStyle w:val="TexteC"/>
          <w:lang w:val="en-US"/>
        </w:rPr>
      </w:pPr>
      <w:r w:rsidRPr="001571B8">
        <w:rPr>
          <w:rStyle w:val="TexteC"/>
          <w:lang w:val="en-US"/>
        </w:rPr>
        <w:t>Stack&lt;int, 6&gt; s;</w:t>
      </w:r>
    </w:p>
    <w:p w:rsidR="00C85B68" w:rsidRDefault="001571B8" w:rsidP="00C85B68">
      <w:pPr>
        <w:rPr>
          <w:lang w:val="en-US"/>
        </w:rPr>
      </w:pPr>
      <w:proofErr w:type="gramStart"/>
      <w:r>
        <w:rPr>
          <w:lang w:val="en-US"/>
        </w:rPr>
        <w:t>our</w:t>
      </w:r>
      <w:proofErr w:type="gramEnd"/>
      <w:r>
        <w:rPr>
          <w:lang w:val="en-US"/>
        </w:rPr>
        <w:t xml:space="preserve"> method returns the </w:t>
      </w:r>
      <w:r w:rsidRPr="001571B8">
        <w:rPr>
          <w:rStyle w:val="LienUnit"/>
          <w:lang w:val="en-US"/>
        </w:rPr>
        <w:t>clang</w:t>
      </w:r>
      <w:r w:rsidRPr="001571B8">
        <w:rPr>
          <w:rStyle w:val="TexteC"/>
          <w:lang w:val="en-US"/>
        </w:rPr>
        <w:t>::</w:t>
      </w:r>
      <w:proofErr w:type="spellStart"/>
      <w:r w:rsidRPr="001571B8">
        <w:rPr>
          <w:rStyle w:val="LienClasseC"/>
          <w:lang w:val="en-US"/>
        </w:rPr>
        <w:t>TemplateArgument</w:t>
      </w:r>
      <w:proofErr w:type="spellEnd"/>
      <w:r w:rsidRPr="001571B8">
        <w:rPr>
          <w:rStyle w:val="TexteC"/>
          <w:lang w:val="en-US"/>
        </w:rPr>
        <w:t>*</w:t>
      </w:r>
      <w:r>
        <w:rPr>
          <w:lang w:val="en-US"/>
        </w:rPr>
        <w:t xml:space="preserve"> attached the instance </w:t>
      </w:r>
      <w:r w:rsidRPr="008E6CD0">
        <w:rPr>
          <w:rStyle w:val="TexteC"/>
          <w:lang w:val="en-US"/>
        </w:rPr>
        <w:t>6</w:t>
      </w:r>
      <w:r>
        <w:rPr>
          <w:lang w:val="en-US"/>
        </w:rPr>
        <w:t>.</w:t>
      </w:r>
      <w:r w:rsidR="008E6CD0">
        <w:rPr>
          <w:lang w:val="en-US"/>
        </w:rPr>
        <w:t xml:space="preserve"> </w:t>
      </w:r>
      <w:r w:rsidR="008E6CD0" w:rsidRPr="008E6CD0">
        <w:rPr>
          <w:rStyle w:val="TexteC"/>
          <w:lang w:val="en-US"/>
        </w:rPr>
        <w:t>templateParameter</w:t>
      </w:r>
      <w:r w:rsidR="008E6CD0">
        <w:rPr>
          <w:lang w:val="en-US"/>
        </w:rPr>
        <w:t xml:space="preserve"> is then the formal template parameter </w:t>
      </w:r>
      <w:r w:rsidR="008E6CD0" w:rsidRPr="00556109">
        <w:rPr>
          <w:rStyle w:val="TexteC"/>
          <w:lang w:val="en-US"/>
        </w:rPr>
        <w:t>N</w:t>
      </w:r>
      <w:r w:rsidR="008E6CD0">
        <w:rPr>
          <w:lang w:val="en-US"/>
        </w:rPr>
        <w:t>.</w:t>
      </w:r>
      <w:r w:rsidR="00556109">
        <w:rPr>
          <w:lang w:val="en-US"/>
        </w:rPr>
        <w:t xml:space="preserve"> </w:t>
      </w:r>
      <w:r w:rsidR="00C85B68">
        <w:rPr>
          <w:lang w:val="en-US"/>
        </w:rPr>
        <w:t xml:space="preserve">If our method fails to find </w:t>
      </w:r>
      <w:r w:rsidR="00556109">
        <w:rPr>
          <w:rStyle w:val="TexteC"/>
          <w:lang w:val="en-US"/>
        </w:rPr>
        <w:t>name</w:t>
      </w:r>
      <w:r w:rsidR="00C85B68">
        <w:rPr>
          <w:lang w:val="en-US"/>
        </w:rPr>
        <w:t xml:space="preserve"> in our stack </w:t>
      </w:r>
      <w:r w:rsidR="00C85B68" w:rsidRPr="00105F36">
        <w:rPr>
          <w:rStyle w:val="LienChamps"/>
          <w:lang w:val="en-US"/>
        </w:rPr>
        <w:t>_defaultTemplateInstances</w:t>
      </w:r>
      <w:r w:rsidR="00C85B68">
        <w:rPr>
          <w:lang w:val="en-US"/>
        </w:rPr>
        <w:t xml:space="preserve">, it returns </w:t>
      </w:r>
      <w:r w:rsidR="00C85B68" w:rsidRPr="00407FE3">
        <w:rPr>
          <w:rStyle w:val="TexteC"/>
          <w:b/>
          <w:lang w:val="en-US"/>
        </w:rPr>
        <w:t>nullptr</w:t>
      </w:r>
      <w:r w:rsidR="00C85B68">
        <w:rPr>
          <w:lang w:val="en-US"/>
        </w:rPr>
        <w:t>.</w:t>
      </w:r>
    </w:p>
    <w:p w:rsidR="00C85B68" w:rsidRDefault="00C85B68" w:rsidP="00C85B68">
      <w:pPr>
        <w:rPr>
          <w:lang w:val="en-US"/>
        </w:rPr>
      </w:pPr>
    </w:p>
    <w:p w:rsidR="00907ED3" w:rsidRDefault="0080136F" w:rsidP="00C85B68">
      <w:pPr>
        <w:rPr>
          <w:lang w:val="en-US"/>
        </w:rPr>
      </w:pPr>
      <w:r>
        <w:rPr>
          <w:lang w:val="en-US"/>
        </w:rPr>
        <w:lastRenderedPageBreak/>
        <w:t xml:space="preserve">Our method is called by </w:t>
      </w:r>
      <w:r w:rsidRPr="00907ED3">
        <w:rPr>
          <w:rStyle w:val="LienMthode"/>
          <w:lang w:val="en-US"/>
        </w:rPr>
        <w:t>makeLogicType</w:t>
      </w:r>
      <w:r>
        <w:rPr>
          <w:lang w:val="en-US"/>
        </w:rPr>
        <w:t xml:space="preserve"> when it encounters a </w:t>
      </w:r>
      <w:r w:rsidRPr="00907ED3">
        <w:rPr>
          <w:rStyle w:val="LienUnit"/>
          <w:lang w:val="en-US"/>
        </w:rPr>
        <w:t>clang</w:t>
      </w:r>
      <w:r w:rsidRPr="00907ED3">
        <w:rPr>
          <w:rStyle w:val="TexteC"/>
          <w:lang w:val="en-US"/>
        </w:rPr>
        <w:t>::</w:t>
      </w:r>
      <w:proofErr w:type="spellStart"/>
      <w:r w:rsidRPr="00907ED3">
        <w:rPr>
          <w:rStyle w:val="LienClasseC"/>
          <w:lang w:val="en-US"/>
        </w:rPr>
        <w:t>TemplateTypeParmType</w:t>
      </w:r>
      <w:proofErr w:type="spellEnd"/>
      <w:r w:rsidR="00907ED3">
        <w:rPr>
          <w:lang w:val="en-US"/>
        </w:rPr>
        <w:t xml:space="preserve"> (see the classes </w:t>
      </w:r>
      <w:r w:rsidR="00907ED3" w:rsidRPr="00907ED3">
        <w:rPr>
          <w:rStyle w:val="LienUnit"/>
          <w:lang w:val="en-US"/>
        </w:rPr>
        <w:t>ACSL++</w:t>
      </w:r>
      <w:r w:rsidR="00907ED3" w:rsidRPr="00907ED3">
        <w:rPr>
          <w:rStyle w:val="TexteC"/>
          <w:lang w:val="en-US"/>
        </w:rPr>
        <w:t>::</w:t>
      </w:r>
      <w:proofErr w:type="spellStart"/>
      <w:r w:rsidR="00907ED3" w:rsidRPr="00907ED3">
        <w:rPr>
          <w:rStyle w:val="LienClasseC"/>
          <w:lang w:val="en-US"/>
        </w:rPr>
        <w:t>LogicType</w:t>
      </w:r>
      <w:proofErr w:type="spellEnd"/>
      <w:r w:rsidR="00907ED3">
        <w:rPr>
          <w:lang w:val="en-US"/>
        </w:rPr>
        <w:t xml:space="preserve">, </w:t>
      </w:r>
      <w:r w:rsidR="00907ED3" w:rsidRPr="00907ED3">
        <w:rPr>
          <w:rStyle w:val="LienUnit"/>
          <w:lang w:val="en-US"/>
        </w:rPr>
        <w:t>ACSL++</w:t>
      </w:r>
      <w:r w:rsidR="00907ED3" w:rsidRPr="00907ED3">
        <w:rPr>
          <w:rStyle w:val="TexteC"/>
          <w:lang w:val="en-US"/>
        </w:rPr>
        <w:t>::</w:t>
      </w:r>
      <w:proofErr w:type="spellStart"/>
      <w:r w:rsidR="00907ED3" w:rsidRPr="00907ED3">
        <w:rPr>
          <w:rStyle w:val="LienClasseC"/>
          <w:lang w:val="en-US"/>
        </w:rPr>
        <w:t>GlobalAnnotation</w:t>
      </w:r>
      <w:proofErr w:type="spellEnd"/>
      <w:r w:rsidR="00907ED3">
        <w:rPr>
          <w:lang w:val="en-US"/>
        </w:rPr>
        <w:t xml:space="preserve">, </w:t>
      </w:r>
      <w:r w:rsidR="00907ED3" w:rsidRPr="00907ED3">
        <w:rPr>
          <w:rStyle w:val="LienUnit"/>
          <w:lang w:val="en-US"/>
        </w:rPr>
        <w:t>ACSL++</w:t>
      </w:r>
      <w:r w:rsidR="00907ED3" w:rsidRPr="00907ED3">
        <w:rPr>
          <w:rStyle w:val="TexteC"/>
          <w:lang w:val="en-US"/>
        </w:rPr>
        <w:t>::</w:t>
      </w:r>
      <w:proofErr w:type="spellStart"/>
      <w:r w:rsidR="00907ED3" w:rsidRPr="00907ED3">
        <w:rPr>
          <w:rStyle w:val="LienClasseC"/>
          <w:lang w:val="en-US"/>
        </w:rPr>
        <w:t>TermOrPredicate</w:t>
      </w:r>
      <w:proofErr w:type="spellEnd"/>
      <w:r w:rsidR="00907ED3">
        <w:rPr>
          <w:lang w:val="en-US"/>
        </w:rPr>
        <w:t>).</w:t>
      </w:r>
    </w:p>
    <w:p w:rsidR="0080136F" w:rsidRDefault="00907ED3" w:rsidP="00C85B68">
      <w:pPr>
        <w:rPr>
          <w:lang w:val="en-US"/>
        </w:rPr>
      </w:pPr>
      <w:r>
        <w:rPr>
          <w:lang w:val="en-US"/>
        </w:rPr>
        <w:t xml:space="preserve">It is also called by </w:t>
      </w:r>
      <w:r w:rsidRPr="00907ED3">
        <w:rPr>
          <w:rStyle w:val="LienUnit"/>
          <w:lang w:val="en-US"/>
        </w:rPr>
        <w:t>Parser</w:t>
      </w:r>
      <w:r w:rsidRPr="00907ED3">
        <w:rPr>
          <w:rStyle w:val="TexteC"/>
          <w:lang w:val="en-US"/>
        </w:rPr>
        <w:t>::</w:t>
      </w:r>
      <w:r w:rsidRPr="00907ED3">
        <w:rPr>
          <w:rStyle w:val="LienClasseC"/>
          <w:lang w:val="en-US"/>
        </w:rPr>
        <w:t>Parser</w:t>
      </w:r>
      <w:r w:rsidRPr="00907ED3">
        <w:rPr>
          <w:rStyle w:val="TexteC"/>
          <w:lang w:val="en-US"/>
        </w:rPr>
        <w:t>::</w:t>
      </w:r>
      <w:r w:rsidRPr="00907ED3">
        <w:rPr>
          <w:rStyle w:val="LienClasseC"/>
          <w:lang w:val="en-US"/>
        </w:rPr>
        <w:t>Arguments</w:t>
      </w:r>
      <w:r w:rsidRPr="00907ED3">
        <w:rPr>
          <w:rStyle w:val="TexteC"/>
          <w:lang w:val="en-US"/>
        </w:rPr>
        <w:t>::</w:t>
      </w:r>
      <w:proofErr w:type="spellStart"/>
      <w:r w:rsidRPr="00907ED3">
        <w:rPr>
          <w:rStyle w:val="LienMthode"/>
          <w:lang w:val="en-US"/>
        </w:rPr>
        <w:t>isCodeName</w:t>
      </w:r>
      <w:proofErr w:type="spellEnd"/>
      <w:r>
        <w:rPr>
          <w:lang w:val="en-US"/>
        </w:rPr>
        <w:t xml:space="preserve"> to determine the kind of identifier in argument – see also the parse methods </w:t>
      </w:r>
      <w:r w:rsidRPr="00907ED3">
        <w:rPr>
          <w:rStyle w:val="LienUnit"/>
          <w:lang w:val="en-US"/>
        </w:rPr>
        <w:t>ACSL++</w:t>
      </w:r>
      <w:r w:rsidRPr="00907ED3">
        <w:rPr>
          <w:rStyle w:val="TexteC"/>
          <w:lang w:val="en-US"/>
        </w:rPr>
        <w:t>::</w:t>
      </w:r>
      <w:proofErr w:type="spellStart"/>
      <w:r w:rsidRPr="00907ED3">
        <w:rPr>
          <w:rStyle w:val="LienClasseC"/>
          <w:lang w:val="en-US"/>
        </w:rPr>
        <w:t>LogicType</w:t>
      </w:r>
      <w:proofErr w:type="spellEnd"/>
      <w:r w:rsidRPr="00907ED3">
        <w:rPr>
          <w:rStyle w:val="TexteC"/>
          <w:lang w:val="en-US"/>
        </w:rPr>
        <w:t>::</w:t>
      </w:r>
      <w:r w:rsidRPr="00907ED3">
        <w:rPr>
          <w:rStyle w:val="LienMthode"/>
          <w:lang w:val="en-US"/>
        </w:rPr>
        <w:t>readToken</w:t>
      </w:r>
      <w:r>
        <w:rPr>
          <w:lang w:val="en-US"/>
        </w:rPr>
        <w:t xml:space="preserve"> and </w:t>
      </w:r>
      <w:r w:rsidRPr="00907ED3">
        <w:rPr>
          <w:rStyle w:val="LienUnit"/>
          <w:lang w:val="en-US"/>
        </w:rPr>
        <w:t>ACSL++</w:t>
      </w:r>
      <w:r w:rsidRPr="00907ED3">
        <w:rPr>
          <w:rStyle w:val="TexteC"/>
          <w:lang w:val="en-US"/>
        </w:rPr>
        <w:t>::</w:t>
      </w:r>
      <w:proofErr w:type="spellStart"/>
      <w:r w:rsidRPr="00907ED3">
        <w:rPr>
          <w:rStyle w:val="LienClasseC"/>
          <w:lang w:val="en-US"/>
        </w:rPr>
        <w:t>TermOrPredicate</w:t>
      </w:r>
      <w:proofErr w:type="spellEnd"/>
      <w:r w:rsidRPr="00907ED3">
        <w:rPr>
          <w:rStyle w:val="TexteC"/>
          <w:lang w:val="en-US"/>
        </w:rPr>
        <w:t>::</w:t>
      </w:r>
      <w:r w:rsidRPr="00907ED3">
        <w:rPr>
          <w:rStyle w:val="LienMthode"/>
          <w:lang w:val="en-US"/>
        </w:rPr>
        <w:t>readToken</w:t>
      </w:r>
      <w:r>
        <w:rPr>
          <w:lang w:val="en-US"/>
        </w:rPr>
        <w:t>.</w:t>
      </w:r>
    </w:p>
    <w:p w:rsidR="00ED0992" w:rsidRDefault="00ED0992" w:rsidP="00ED0992">
      <w:pPr>
        <w:pStyle w:val="Relatives"/>
        <w:rPr>
          <w:lang w:val="en-US"/>
        </w:rPr>
      </w:pPr>
    </w:p>
    <w:p w:rsidR="00ED0992" w:rsidRDefault="00ED0992" w:rsidP="00ED0992">
      <w:pPr>
        <w:pStyle w:val="RelativesItem"/>
        <w:rPr>
          <w:lang w:val="en-US"/>
        </w:rPr>
      </w:pPr>
      <w:r>
        <w:rPr>
          <w:lang w:val="en-US"/>
        </w:rPr>
        <w:t xml:space="preserve">The field </w:t>
      </w:r>
      <w:r w:rsidRPr="00407FE3">
        <w:rPr>
          <w:rStyle w:val="LienChamps"/>
        </w:rPr>
        <w:t>_defaultTemplateInstances</w:t>
      </w:r>
      <w:r>
        <w:rPr>
          <w:lang w:val="en-US"/>
        </w:rPr>
        <w:t>,</w:t>
      </w:r>
    </w:p>
    <w:p w:rsidR="00ED0992" w:rsidRDefault="00ED0992" w:rsidP="00ED0992">
      <w:pPr>
        <w:pStyle w:val="RelativesItem"/>
        <w:rPr>
          <w:lang w:val="en-US"/>
        </w:rPr>
      </w:pPr>
      <w:r>
        <w:rPr>
          <w:lang w:val="en-US"/>
        </w:rPr>
        <w:t xml:space="preserve">the methods </w:t>
      </w:r>
      <w:r w:rsidRPr="00105F36">
        <w:rPr>
          <w:rStyle w:val="LienMthode"/>
          <w:lang w:val="en-US"/>
        </w:rPr>
        <w:t>pushTemplateInstance</w:t>
      </w:r>
      <w:r>
        <w:rPr>
          <w:lang w:val="en-US"/>
        </w:rPr>
        <w:t xml:space="preserve">, </w:t>
      </w:r>
      <w:r w:rsidRPr="00105F36">
        <w:rPr>
          <w:rStyle w:val="LienMthode"/>
          <w:lang w:val="en-US"/>
        </w:rPr>
        <w:t>popTemplateInstance</w:t>
      </w:r>
      <w:r>
        <w:rPr>
          <w:lang w:val="en-US"/>
        </w:rPr>
        <w:t>,,</w:t>
      </w:r>
    </w:p>
    <w:p w:rsidR="00ED0992" w:rsidRDefault="00ED0992" w:rsidP="00ED0992">
      <w:pPr>
        <w:pStyle w:val="RelativesItem"/>
        <w:rPr>
          <w:lang w:val="en-US"/>
        </w:rPr>
      </w:pPr>
      <w:r>
        <w:rPr>
          <w:lang w:val="en-US"/>
        </w:rPr>
        <w:t>the method</w:t>
      </w:r>
      <w:r w:rsidR="00CF1387">
        <w:rPr>
          <w:lang w:val="en-US"/>
        </w:rPr>
        <w:t>s</w:t>
      </w:r>
      <w:r>
        <w:rPr>
          <w:lang w:val="en-US"/>
        </w:rPr>
        <w:t xml:space="preserve"> </w:t>
      </w:r>
      <w:r w:rsidR="00CF1387" w:rsidRPr="00907ED3">
        <w:rPr>
          <w:rStyle w:val="LienMthode"/>
          <w:lang w:val="en-US"/>
        </w:rPr>
        <w:t>makeLogicType</w:t>
      </w:r>
      <w:r w:rsidR="00CF1387">
        <w:rPr>
          <w:lang w:val="en-US"/>
        </w:rPr>
        <w:t xml:space="preserve"> and </w:t>
      </w:r>
      <w:r w:rsidR="00CF1387" w:rsidRPr="00907ED3">
        <w:rPr>
          <w:rStyle w:val="LienUnit"/>
          <w:lang w:val="en-US"/>
        </w:rPr>
        <w:t>Parser</w:t>
      </w:r>
      <w:r w:rsidR="00CF1387" w:rsidRPr="00907ED3">
        <w:rPr>
          <w:rStyle w:val="TexteC"/>
          <w:lang w:val="en-US"/>
        </w:rPr>
        <w:t>::</w:t>
      </w:r>
      <w:r w:rsidR="00CF1387" w:rsidRPr="00907ED3">
        <w:rPr>
          <w:rStyle w:val="LienClasseC"/>
          <w:lang w:val="en-US"/>
        </w:rPr>
        <w:t>Parser</w:t>
      </w:r>
      <w:r w:rsidR="00CF1387" w:rsidRPr="00907ED3">
        <w:rPr>
          <w:rStyle w:val="TexteC"/>
          <w:lang w:val="en-US"/>
        </w:rPr>
        <w:t>::</w:t>
      </w:r>
      <w:r w:rsidR="00CF1387" w:rsidRPr="00907ED3">
        <w:rPr>
          <w:rStyle w:val="LienClasseC"/>
          <w:lang w:val="en-US"/>
        </w:rPr>
        <w:t>Arguments</w:t>
      </w:r>
      <w:r w:rsidR="00CF1387" w:rsidRPr="00907ED3">
        <w:rPr>
          <w:rStyle w:val="TexteC"/>
          <w:lang w:val="en-US"/>
        </w:rPr>
        <w:t>::</w:t>
      </w:r>
      <w:proofErr w:type="spellStart"/>
      <w:r w:rsidR="00CF1387" w:rsidRPr="00907ED3">
        <w:rPr>
          <w:rStyle w:val="LienMthode"/>
          <w:lang w:val="en-US"/>
        </w:rPr>
        <w:t>isCodeName</w:t>
      </w:r>
      <w:proofErr w:type="spellEnd"/>
      <w:r>
        <w:rPr>
          <w:lang w:val="en-US"/>
        </w:rPr>
        <w:t>,</w:t>
      </w:r>
    </w:p>
    <w:p w:rsidR="00CF1387" w:rsidRDefault="00CF1387" w:rsidP="00ED0992">
      <w:pPr>
        <w:pStyle w:val="RelativesItem"/>
        <w:rPr>
          <w:lang w:val="en-US"/>
        </w:rPr>
      </w:pPr>
      <w:r>
        <w:rPr>
          <w:lang w:val="en-US"/>
        </w:rPr>
        <w:t xml:space="preserve">the classes </w:t>
      </w:r>
      <w:r w:rsidRPr="00907ED3">
        <w:rPr>
          <w:rStyle w:val="LienUnit"/>
          <w:lang w:val="en-US"/>
        </w:rPr>
        <w:t>ACSL++</w:t>
      </w:r>
      <w:r w:rsidRPr="00907ED3">
        <w:rPr>
          <w:rStyle w:val="TexteC"/>
          <w:lang w:val="en-US"/>
        </w:rPr>
        <w:t>::</w:t>
      </w:r>
      <w:proofErr w:type="spellStart"/>
      <w:r w:rsidRPr="00907ED3">
        <w:rPr>
          <w:rStyle w:val="LienClasseC"/>
          <w:lang w:val="en-US"/>
        </w:rPr>
        <w:t>LogicType</w:t>
      </w:r>
      <w:proofErr w:type="spellEnd"/>
      <w:r>
        <w:rPr>
          <w:lang w:val="en-US"/>
        </w:rPr>
        <w:t xml:space="preserve">, </w:t>
      </w:r>
      <w:r w:rsidRPr="00907ED3">
        <w:rPr>
          <w:rStyle w:val="LienUnit"/>
          <w:lang w:val="en-US"/>
        </w:rPr>
        <w:t>ACSL++</w:t>
      </w:r>
      <w:r w:rsidRPr="00907ED3">
        <w:rPr>
          <w:rStyle w:val="TexteC"/>
          <w:lang w:val="en-US"/>
        </w:rPr>
        <w:t>::</w:t>
      </w:r>
      <w:proofErr w:type="spellStart"/>
      <w:r w:rsidRPr="00907ED3">
        <w:rPr>
          <w:rStyle w:val="LienClasseC"/>
          <w:lang w:val="en-US"/>
        </w:rPr>
        <w:t>GlobalAnnotation</w:t>
      </w:r>
      <w:proofErr w:type="spellEnd"/>
      <w:r>
        <w:rPr>
          <w:lang w:val="en-US"/>
        </w:rPr>
        <w:t xml:space="preserve">, </w:t>
      </w:r>
      <w:r w:rsidRPr="00907ED3">
        <w:rPr>
          <w:rStyle w:val="LienUnit"/>
          <w:lang w:val="en-US"/>
        </w:rPr>
        <w:t>ACSL++</w:t>
      </w:r>
      <w:r w:rsidRPr="00907ED3">
        <w:rPr>
          <w:rStyle w:val="TexteC"/>
          <w:lang w:val="en-US"/>
        </w:rPr>
        <w:t>::</w:t>
      </w:r>
      <w:proofErr w:type="spellStart"/>
      <w:r w:rsidRPr="00907ED3">
        <w:rPr>
          <w:rStyle w:val="LienClasseC"/>
          <w:lang w:val="en-US"/>
        </w:rPr>
        <w:t>TermOrPredicate</w:t>
      </w:r>
      <w:proofErr w:type="spellEnd"/>
      <w:r>
        <w:rPr>
          <w:lang w:val="en-US"/>
        </w:rPr>
        <w:t>,</w:t>
      </w:r>
    </w:p>
    <w:p w:rsidR="00ED0992" w:rsidRDefault="00ED0992" w:rsidP="00CF1387">
      <w:pPr>
        <w:pStyle w:val="RelativesItem"/>
        <w:rPr>
          <w:lang w:val="en-US"/>
        </w:rPr>
      </w:pPr>
      <w:proofErr w:type="gramStart"/>
      <w:r>
        <w:rPr>
          <w:lang w:val="en-US"/>
        </w:rPr>
        <w:t>the</w:t>
      </w:r>
      <w:proofErr w:type="gramEnd"/>
      <w:r>
        <w:rPr>
          <w:lang w:val="en-US"/>
        </w:rPr>
        <w:t xml:space="preserve"> method </w:t>
      </w:r>
      <w:r w:rsidR="00CF1387" w:rsidRPr="00CF1387">
        <w:rPr>
          <w:rStyle w:val="LienMthode"/>
        </w:rPr>
        <w:t>findInstanceArguments</w:t>
      </w:r>
      <w:r>
        <w:rPr>
          <w:lang w:val="en-US"/>
        </w:rPr>
        <w:t>.</w:t>
      </w:r>
    </w:p>
    <w:p w:rsidR="0054255A" w:rsidRDefault="0054255A" w:rsidP="0054255A">
      <w:pPr>
        <w:pStyle w:val="EntteMthode"/>
        <w:rPr>
          <w:lang w:val="en-US"/>
        </w:rPr>
      </w:pPr>
      <w:r w:rsidRPr="0054255A">
        <w:rPr>
          <w:rStyle w:val="LienClasseC"/>
          <w:lang w:val="en-US"/>
        </w:rPr>
        <w:t>GlobalContext</w:t>
      </w:r>
      <w:r w:rsidRPr="00354FBF">
        <w:rPr>
          <w:lang w:val="en-US"/>
        </w:rPr>
        <w:t>::</w:t>
      </w:r>
      <w:r w:rsidRPr="0054255A">
        <w:rPr>
          <w:rStyle w:val="LienClasseC"/>
          <w:lang w:val="en-US"/>
        </w:rPr>
        <w:t>NestedContext</w:t>
      </w:r>
      <w:r w:rsidRPr="00354FBF">
        <w:rPr>
          <w:lang w:val="en-US"/>
        </w:rPr>
        <w:t xml:space="preserve">* </w:t>
      </w:r>
      <w:r w:rsidRPr="00E665F1">
        <w:rPr>
          <w:rStyle w:val="DfinitionMthode"/>
          <w:lang w:val="en-US"/>
        </w:rPr>
        <w:t>queryDeclLogicScope</w:t>
      </w:r>
      <w:r w:rsidRPr="00354FBF">
        <w:rPr>
          <w:lang w:val="en-US"/>
        </w:rPr>
        <w:t>(</w:t>
      </w:r>
      <w:r w:rsidRPr="00354FBF">
        <w:rPr>
          <w:b/>
          <w:bCs/>
          <w:lang w:val="en-US"/>
        </w:rPr>
        <w:t>const</w:t>
      </w:r>
      <w:r w:rsidRPr="00354FBF">
        <w:rPr>
          <w:lang w:val="en-US"/>
        </w:rPr>
        <w:t xml:space="preserve"> </w:t>
      </w:r>
      <w:r w:rsidRPr="0054255A">
        <w:rPr>
          <w:rStyle w:val="LienUnit"/>
          <w:lang w:val="en-US"/>
        </w:rPr>
        <w:t>clang</w:t>
      </w:r>
      <w:r w:rsidRPr="00354FBF">
        <w:rPr>
          <w:lang w:val="en-US"/>
        </w:rPr>
        <w:t>::</w:t>
      </w:r>
      <w:r w:rsidRPr="0054255A">
        <w:rPr>
          <w:rStyle w:val="LienClasseC"/>
          <w:lang w:val="en-US"/>
        </w:rPr>
        <w:t>DeclContext</w:t>
      </w:r>
      <w:r w:rsidRPr="00354FBF">
        <w:rPr>
          <w:lang w:val="en-US"/>
        </w:rPr>
        <w:t xml:space="preserve">* clangScope) </w:t>
      </w:r>
      <w:r w:rsidRPr="00354FBF">
        <w:rPr>
          <w:b/>
          <w:bCs/>
          <w:lang w:val="en-US"/>
        </w:rPr>
        <w:t>const</w:t>
      </w:r>
      <w:r w:rsidRPr="00354FBF">
        <w:rPr>
          <w:lang w:val="en-US"/>
        </w:rPr>
        <w:t>;</w:t>
      </w:r>
    </w:p>
    <w:p w:rsidR="00BC6471" w:rsidRDefault="00E237FC" w:rsidP="00BC6471">
      <w:pPr>
        <w:rPr>
          <w:lang w:val="en-US"/>
        </w:rPr>
      </w:pPr>
      <w:r>
        <w:rPr>
          <w:lang w:val="en-US"/>
        </w:rPr>
        <w:t xml:space="preserve">Return the current position in </w:t>
      </w:r>
      <w:r w:rsidR="00B5265A">
        <w:rPr>
          <w:lang w:val="en-US"/>
        </w:rPr>
        <w:t xml:space="preserve">the hierarchic dictionary </w:t>
      </w:r>
      <w:r w:rsidR="00BA6CF1" w:rsidRPr="00BA6CF1">
        <w:rPr>
          <w:rStyle w:val="LienChamps"/>
          <w:lang w:val="en-US"/>
        </w:rPr>
        <w:t>_acslContext</w:t>
      </w:r>
      <w:r w:rsidR="00BA6CF1">
        <w:rPr>
          <w:lang w:val="en-US"/>
        </w:rPr>
        <w:t xml:space="preserve"> </w:t>
      </w:r>
      <w:r w:rsidR="00B5265A">
        <w:rPr>
          <w:lang w:val="en-US"/>
        </w:rPr>
        <w:t xml:space="preserve">of global logic definitions. The hierarchic levels in this dictionary (seen the class </w:t>
      </w:r>
      <w:r w:rsidR="00B5265A" w:rsidRPr="00B5265A">
        <w:rPr>
          <w:rStyle w:val="LienClasseC"/>
          <w:lang w:val="en-US"/>
        </w:rPr>
        <w:t>GlobalContext</w:t>
      </w:r>
      <w:r w:rsidR="00B5265A">
        <w:rPr>
          <w:lang w:val="en-US"/>
        </w:rPr>
        <w:t xml:space="preserve">) are namespaces, classes and instances of namespace classes. This is the same for </w:t>
      </w:r>
      <w:r w:rsidR="00B5265A" w:rsidRPr="00B5265A">
        <w:rPr>
          <w:rStyle w:val="TexteC"/>
          <w:lang w:val="en-US"/>
        </w:rPr>
        <w:t>clangScope</w:t>
      </w:r>
      <w:r w:rsidR="00B5265A">
        <w:rPr>
          <w:lang w:val="en-US"/>
        </w:rPr>
        <w:t xml:space="preserve"> where the semantic links </w:t>
      </w:r>
      <w:r w:rsidR="00B5265A" w:rsidRPr="00B5265A">
        <w:rPr>
          <w:rStyle w:val="LienUnit"/>
          <w:lang w:val="en-US"/>
        </w:rPr>
        <w:t>clang</w:t>
      </w:r>
      <w:r w:rsidR="00B5265A" w:rsidRPr="00B5265A">
        <w:rPr>
          <w:rStyle w:val="TexteC"/>
          <w:lang w:val="en-US"/>
        </w:rPr>
        <w:t>::</w:t>
      </w:r>
      <w:proofErr w:type="spellStart"/>
      <w:r w:rsidR="00B5265A" w:rsidRPr="00B5265A">
        <w:rPr>
          <w:rStyle w:val="LienClasseC"/>
          <w:lang w:val="en-US"/>
        </w:rPr>
        <w:t>DeclContext</w:t>
      </w:r>
      <w:proofErr w:type="spellEnd"/>
      <w:r w:rsidR="00B5265A" w:rsidRPr="00B5265A">
        <w:rPr>
          <w:rStyle w:val="TexteC"/>
          <w:lang w:val="en-US"/>
        </w:rPr>
        <w:t>::</w:t>
      </w:r>
      <w:r w:rsidR="00B5265A" w:rsidRPr="00B5265A">
        <w:rPr>
          <w:rStyle w:val="LienMthode"/>
          <w:lang w:val="en-US"/>
        </w:rPr>
        <w:t>getParent</w:t>
      </w:r>
      <w:r w:rsidR="00B5265A">
        <w:rPr>
          <w:lang w:val="en-US"/>
        </w:rPr>
        <w:t xml:space="preserve"> provides namespaces, classes and instances of namespace classes. </w:t>
      </w:r>
    </w:p>
    <w:p w:rsidR="00B5265A" w:rsidRDefault="00B5265A" w:rsidP="00BC6471">
      <w:pPr>
        <w:rPr>
          <w:lang w:val="en-US"/>
        </w:rPr>
      </w:pPr>
    </w:p>
    <w:p w:rsidR="0091623A" w:rsidRDefault="00B5265A" w:rsidP="0091623A">
      <w:pPr>
        <w:rPr>
          <w:lang w:val="en-US"/>
        </w:rPr>
      </w:pPr>
      <w:r>
        <w:rPr>
          <w:lang w:val="en-US"/>
        </w:rPr>
        <w:t xml:space="preserve">The returned </w:t>
      </w:r>
      <w:r w:rsidRPr="0054255A">
        <w:rPr>
          <w:rStyle w:val="LienClasseC"/>
          <w:lang w:val="en-US"/>
        </w:rPr>
        <w:t>GlobalContext</w:t>
      </w:r>
      <w:r w:rsidRPr="00354FBF">
        <w:rPr>
          <w:lang w:val="en-US"/>
        </w:rPr>
        <w:t>::</w:t>
      </w:r>
      <w:proofErr w:type="spellStart"/>
      <w:r w:rsidRPr="0054255A">
        <w:rPr>
          <w:rStyle w:val="LienClasseC"/>
          <w:lang w:val="en-US"/>
        </w:rPr>
        <w:t>NestedContext</w:t>
      </w:r>
      <w:proofErr w:type="spellEnd"/>
      <w:r>
        <w:rPr>
          <w:lang w:val="en-US"/>
        </w:rPr>
        <w:t xml:space="preserve"> gives a natural scope to look for identifiers that are logic entities. This result </w:t>
      </w:r>
      <w:r w:rsidR="0091623A">
        <w:rPr>
          <w:lang w:val="en-US"/>
        </w:rPr>
        <w:t>will be</w:t>
      </w:r>
      <w:r>
        <w:rPr>
          <w:lang w:val="en-US"/>
        </w:rPr>
        <w:t xml:space="preserve"> in concurrence with the </w:t>
      </w:r>
      <w:r w:rsidRPr="00B5265A">
        <w:rPr>
          <w:rStyle w:val="TexteC"/>
          <w:lang w:val="en-US"/>
        </w:rPr>
        <w:t>clangScope</w:t>
      </w:r>
      <w:r>
        <w:rPr>
          <w:lang w:val="en-US"/>
        </w:rPr>
        <w:t xml:space="preserve"> to identify the identifiers used in ACSL++.</w:t>
      </w:r>
      <w:r w:rsidR="0091623A">
        <w:rPr>
          <w:lang w:val="en-US"/>
        </w:rPr>
        <w:t xml:space="preserve"> </w:t>
      </w:r>
      <w:r w:rsidR="00245AD8">
        <w:rPr>
          <w:lang w:val="en-US"/>
        </w:rPr>
        <w:t xml:space="preserve">It also defines the </w:t>
      </w:r>
      <w:r w:rsidR="00245AD8" w:rsidRPr="0091623A">
        <w:rPr>
          <w:lang w:val="en-US"/>
        </w:rPr>
        <w:t>namespace and class scope enabling to store the logic constructs</w:t>
      </w:r>
      <w:r w:rsidR="00245AD8">
        <w:rPr>
          <w:lang w:val="en-US"/>
        </w:rPr>
        <w:t xml:space="preserve"> </w:t>
      </w:r>
      <w:r w:rsidR="00245AD8" w:rsidRPr="0091623A">
        <w:rPr>
          <w:lang w:val="en-US"/>
        </w:rPr>
        <w:t>at the right places.</w:t>
      </w:r>
      <w:r w:rsidR="00245AD8">
        <w:rPr>
          <w:lang w:val="en-US"/>
        </w:rPr>
        <w:t xml:space="preserve"> </w:t>
      </w:r>
      <w:r w:rsidR="0091623A">
        <w:rPr>
          <w:lang w:val="en-US"/>
        </w:rPr>
        <w:t xml:space="preserve">This method is </w:t>
      </w:r>
      <w:r w:rsidR="00F633B0">
        <w:rPr>
          <w:lang w:val="en-US"/>
        </w:rPr>
        <w:t xml:space="preserve">exclusively </w:t>
      </w:r>
      <w:r w:rsidR="0091623A">
        <w:rPr>
          <w:lang w:val="en-US"/>
        </w:rPr>
        <w:t xml:space="preserve">called by the constructor </w:t>
      </w:r>
      <w:r w:rsidR="0091623A" w:rsidRPr="0091623A">
        <w:rPr>
          <w:rStyle w:val="LienUnit"/>
          <w:lang w:val="en-US"/>
        </w:rPr>
        <w:t>Parser</w:t>
      </w:r>
      <w:r w:rsidR="0091623A" w:rsidRPr="0091623A">
        <w:rPr>
          <w:rStyle w:val="TexteC"/>
          <w:lang w:val="en-US"/>
        </w:rPr>
        <w:t>::</w:t>
      </w:r>
      <w:r w:rsidR="0091623A" w:rsidRPr="0091623A">
        <w:rPr>
          <w:rStyle w:val="LienClasseC"/>
          <w:lang w:val="en-US"/>
        </w:rPr>
        <w:t>Parser</w:t>
      </w:r>
      <w:r w:rsidR="0091623A" w:rsidRPr="0091623A">
        <w:rPr>
          <w:rStyle w:val="TexteC"/>
          <w:lang w:val="en-US"/>
        </w:rPr>
        <w:t>::</w:t>
      </w:r>
      <w:r w:rsidR="0091623A" w:rsidRPr="0091623A">
        <w:rPr>
          <w:rStyle w:val="LienClasseC"/>
          <w:lang w:val="en-US"/>
        </w:rPr>
        <w:t>Arguments</w:t>
      </w:r>
      <w:r w:rsidR="0091623A" w:rsidRPr="0091623A">
        <w:rPr>
          <w:rStyle w:val="TexteC"/>
          <w:lang w:val="en-US"/>
        </w:rPr>
        <w:t>::</w:t>
      </w:r>
      <w:r w:rsidR="0091623A" w:rsidRPr="0091623A">
        <w:rPr>
          <w:rStyle w:val="LienMthode"/>
          <w:lang w:val="en-US"/>
        </w:rPr>
        <w:t>Arguments</w:t>
      </w:r>
      <w:r w:rsidR="0091623A">
        <w:rPr>
          <w:lang w:val="en-US"/>
        </w:rPr>
        <w:t xml:space="preserve"> </w:t>
      </w:r>
      <w:r w:rsidR="002B5680">
        <w:rPr>
          <w:lang w:val="en-US"/>
        </w:rPr>
        <w:t>at each visit of a</w:t>
      </w:r>
      <w:r w:rsidR="00245AD8">
        <w:rPr>
          <w:lang w:val="en-US"/>
        </w:rPr>
        <w:t>n</w:t>
      </w:r>
      <w:r w:rsidR="002B5680">
        <w:rPr>
          <w:lang w:val="en-US"/>
        </w:rPr>
        <w:t xml:space="preserve"> ACSL++ annotation. </w:t>
      </w:r>
    </w:p>
    <w:p w:rsidR="00B039F0" w:rsidRDefault="00B039F0" w:rsidP="00B039F0">
      <w:pPr>
        <w:pStyle w:val="Relatives"/>
        <w:rPr>
          <w:lang w:val="en-US"/>
        </w:rPr>
      </w:pPr>
    </w:p>
    <w:p w:rsidR="0091623A" w:rsidRDefault="00B039F0" w:rsidP="00B039F0">
      <w:pPr>
        <w:pStyle w:val="RelativesItem"/>
        <w:rPr>
          <w:lang w:val="en-US"/>
        </w:rPr>
      </w:pPr>
      <w:r>
        <w:rPr>
          <w:lang w:val="en-US"/>
        </w:rPr>
        <w:t xml:space="preserve">The </w:t>
      </w:r>
      <w:r w:rsidR="00A3227D">
        <w:rPr>
          <w:lang w:val="en-US"/>
        </w:rPr>
        <w:t xml:space="preserve">field </w:t>
      </w:r>
      <w:r w:rsidR="00A3227D" w:rsidRPr="000C4DCF">
        <w:rPr>
          <w:rStyle w:val="LienChamps"/>
          <w:lang w:val="en-US"/>
        </w:rPr>
        <w:t>_acslContext</w:t>
      </w:r>
      <w:r w:rsidR="00A3227D">
        <w:rPr>
          <w:lang w:val="en-US"/>
        </w:rPr>
        <w:t xml:space="preserve">, the </w:t>
      </w:r>
      <w:r>
        <w:rPr>
          <w:lang w:val="en-US"/>
        </w:rPr>
        <w:t xml:space="preserve">method </w:t>
      </w:r>
      <w:r w:rsidRPr="00B5265A">
        <w:rPr>
          <w:rStyle w:val="LienUnit"/>
          <w:lang w:val="en-US"/>
        </w:rPr>
        <w:t>clang</w:t>
      </w:r>
      <w:r w:rsidRPr="00B5265A">
        <w:rPr>
          <w:rStyle w:val="TexteC"/>
          <w:lang w:val="en-US"/>
        </w:rPr>
        <w:t>::</w:t>
      </w:r>
      <w:proofErr w:type="spellStart"/>
      <w:r w:rsidRPr="00B5265A">
        <w:rPr>
          <w:rStyle w:val="LienClasseC"/>
          <w:lang w:val="en-US"/>
        </w:rPr>
        <w:t>DeclContext</w:t>
      </w:r>
      <w:proofErr w:type="spellEnd"/>
      <w:r w:rsidRPr="00B5265A">
        <w:rPr>
          <w:rStyle w:val="TexteC"/>
          <w:lang w:val="en-US"/>
        </w:rPr>
        <w:t>::</w:t>
      </w:r>
      <w:r w:rsidRPr="00B5265A">
        <w:rPr>
          <w:rStyle w:val="LienMthode"/>
          <w:lang w:val="en-US"/>
        </w:rPr>
        <w:t>getParent</w:t>
      </w:r>
      <w:r>
        <w:rPr>
          <w:lang w:val="en-US"/>
        </w:rPr>
        <w:t xml:space="preserve"> and the classes </w:t>
      </w:r>
      <w:r w:rsidRPr="009A56BA">
        <w:rPr>
          <w:rStyle w:val="LienClasseC"/>
          <w:lang w:val="en-US"/>
        </w:rPr>
        <w:t>GlobalContext</w:t>
      </w:r>
      <w:r>
        <w:rPr>
          <w:lang w:val="en-US"/>
        </w:rPr>
        <w:t xml:space="preserve">, </w:t>
      </w:r>
      <w:r w:rsidR="006B280F" w:rsidRPr="006B280F">
        <w:rPr>
          <w:rStyle w:val="LienClasseC"/>
          <w:lang w:val="en-US"/>
        </w:rPr>
        <w:t>NestedContext</w:t>
      </w:r>
      <w:r w:rsidR="006B280F">
        <w:rPr>
          <w:lang w:val="en-US"/>
        </w:rPr>
        <w:t xml:space="preserve">, </w:t>
      </w:r>
      <w:r w:rsidRPr="009A56BA">
        <w:rPr>
          <w:rStyle w:val="LienClasseC"/>
          <w:lang w:val="en-US"/>
        </w:rPr>
        <w:t>Qualification</w:t>
      </w:r>
      <w:r>
        <w:rPr>
          <w:lang w:val="en-US"/>
        </w:rPr>
        <w:t xml:space="preserve">, </w:t>
      </w:r>
      <w:r w:rsidRPr="00B039F0">
        <w:rPr>
          <w:rStyle w:val="LienClasseC"/>
          <w:lang w:val="en-US"/>
        </w:rPr>
        <w:t>TemplateQualification</w:t>
      </w:r>
      <w:r w:rsidR="006B280F">
        <w:rPr>
          <w:lang w:val="en-US"/>
        </w:rPr>
        <w:t>,</w:t>
      </w:r>
    </w:p>
    <w:p w:rsidR="006B280F" w:rsidRDefault="006B280F" w:rsidP="00B039F0">
      <w:pPr>
        <w:pStyle w:val="RelativesItem"/>
        <w:rPr>
          <w:lang w:val="en-US"/>
        </w:rPr>
      </w:pPr>
      <w:proofErr w:type="gramStart"/>
      <w:r>
        <w:rPr>
          <w:lang w:val="en-US"/>
        </w:rPr>
        <w:t>the</w:t>
      </w:r>
      <w:proofErr w:type="gramEnd"/>
      <w:r>
        <w:rPr>
          <w:lang w:val="en-US"/>
        </w:rPr>
        <w:t xml:space="preserve"> constructor </w:t>
      </w:r>
      <w:r w:rsidRPr="0091623A">
        <w:rPr>
          <w:rStyle w:val="LienUnit"/>
          <w:lang w:val="en-US"/>
        </w:rPr>
        <w:t>Parser</w:t>
      </w:r>
      <w:r w:rsidRPr="0091623A">
        <w:rPr>
          <w:rStyle w:val="TexteC"/>
          <w:lang w:val="en-US"/>
        </w:rPr>
        <w:t>::</w:t>
      </w:r>
      <w:r w:rsidRPr="0091623A">
        <w:rPr>
          <w:rStyle w:val="LienClasseC"/>
          <w:lang w:val="en-US"/>
        </w:rPr>
        <w:t>Parser</w:t>
      </w:r>
      <w:r w:rsidRPr="0091623A">
        <w:rPr>
          <w:rStyle w:val="TexteC"/>
          <w:lang w:val="en-US"/>
        </w:rPr>
        <w:t>::</w:t>
      </w:r>
      <w:r w:rsidRPr="0091623A">
        <w:rPr>
          <w:rStyle w:val="LienClasseC"/>
          <w:lang w:val="en-US"/>
        </w:rPr>
        <w:t>Arguments</w:t>
      </w:r>
      <w:r w:rsidRPr="0091623A">
        <w:rPr>
          <w:rStyle w:val="TexteC"/>
          <w:lang w:val="en-US"/>
        </w:rPr>
        <w:t>::</w:t>
      </w:r>
      <w:r w:rsidRPr="0091623A">
        <w:rPr>
          <w:rStyle w:val="LienMthode"/>
          <w:lang w:val="en-US"/>
        </w:rPr>
        <w:t>Arguments</w:t>
      </w:r>
      <w:r>
        <w:rPr>
          <w:lang w:val="en-US"/>
        </w:rPr>
        <w:t>.</w:t>
      </w:r>
    </w:p>
    <w:p w:rsidR="0054255A" w:rsidRDefault="0054255A" w:rsidP="0054255A">
      <w:pPr>
        <w:pStyle w:val="EntteMthode"/>
        <w:rPr>
          <w:lang w:val="en-US"/>
        </w:rPr>
      </w:pPr>
      <w:r w:rsidRPr="00354FBF">
        <w:rPr>
          <w:b/>
          <w:bCs/>
          <w:lang w:val="en-US"/>
        </w:rPr>
        <w:t>const</w:t>
      </w:r>
      <w:r w:rsidRPr="00354FBF">
        <w:rPr>
          <w:lang w:val="en-US"/>
        </w:rPr>
        <w:t xml:space="preserve"> </w:t>
      </w:r>
      <w:r w:rsidRPr="0054255A">
        <w:rPr>
          <w:rStyle w:val="LienUnit"/>
          <w:lang w:val="en-US"/>
        </w:rPr>
        <w:t>clang</w:t>
      </w:r>
      <w:r w:rsidRPr="00354FBF">
        <w:rPr>
          <w:lang w:val="en-US"/>
        </w:rPr>
        <w:t>::</w:t>
      </w:r>
      <w:r w:rsidRPr="0054255A">
        <w:rPr>
          <w:rStyle w:val="LienClasseC"/>
          <w:lang w:val="en-US"/>
        </w:rPr>
        <w:t>NamedDecl</w:t>
      </w:r>
      <w:r w:rsidRPr="00354FBF">
        <w:rPr>
          <w:lang w:val="en-US"/>
        </w:rPr>
        <w:t xml:space="preserve">* </w:t>
      </w:r>
      <w:r w:rsidRPr="00E665F1">
        <w:rPr>
          <w:rStyle w:val="DfinitionMthode"/>
          <w:lang w:val="en-US"/>
        </w:rPr>
        <w:t>findAnonymousDecl</w:t>
      </w:r>
      <w:r w:rsidRPr="00354FBF">
        <w:rPr>
          <w:lang w:val="en-US"/>
        </w:rPr>
        <w:t>(</w:t>
      </w:r>
      <w:r w:rsidRPr="00354FBF">
        <w:rPr>
          <w:b/>
          <w:bCs/>
          <w:lang w:val="en-US"/>
        </w:rPr>
        <w:t>const</w:t>
      </w:r>
      <w:r w:rsidRPr="00354FBF">
        <w:rPr>
          <w:lang w:val="en-US"/>
        </w:rPr>
        <w:t xml:space="preserve"> </w:t>
      </w:r>
      <w:r w:rsidRPr="0054255A">
        <w:rPr>
          <w:rStyle w:val="LienUnit"/>
          <w:lang w:val="en-US"/>
        </w:rPr>
        <w:t>std</w:t>
      </w:r>
      <w:r w:rsidRPr="00354FBF">
        <w:rPr>
          <w:lang w:val="en-US"/>
        </w:rPr>
        <w:t>::</w:t>
      </w:r>
      <w:r w:rsidRPr="0054255A">
        <w:rPr>
          <w:rStyle w:val="LienClasseC"/>
          <w:lang w:val="en-US"/>
        </w:rPr>
        <w:t>string</w:t>
      </w:r>
      <w:r w:rsidRPr="00354FBF">
        <w:rPr>
          <w:lang w:val="en-US"/>
        </w:rPr>
        <w:t xml:space="preserve">&amp; name) </w:t>
      </w:r>
      <w:r w:rsidRPr="00354FBF">
        <w:rPr>
          <w:b/>
          <w:bCs/>
          <w:lang w:val="en-US"/>
        </w:rPr>
        <w:t>const</w:t>
      </w:r>
      <w:r w:rsidRPr="00354FBF">
        <w:rPr>
          <w:lang w:val="en-US"/>
        </w:rPr>
        <w:t>;</w:t>
      </w:r>
    </w:p>
    <w:p w:rsidR="00A3227D" w:rsidRDefault="00A3227D" w:rsidP="00A3227D">
      <w:pPr>
        <w:rPr>
          <w:lang w:val="en-US"/>
        </w:rPr>
      </w:pPr>
      <w:r>
        <w:rPr>
          <w:lang w:val="en-US"/>
        </w:rPr>
        <w:t xml:space="preserve">Return the clang declaration that is associated to </w:t>
      </w:r>
      <w:r w:rsidRPr="00A3227D">
        <w:rPr>
          <w:rStyle w:val="TexteC"/>
          <w:lang w:val="en-US"/>
        </w:rPr>
        <w:t>name</w:t>
      </w:r>
      <w:r>
        <w:rPr>
          <w:lang w:val="en-US"/>
        </w:rPr>
        <w:t xml:space="preserve"> in the format of the Intermediate Representation. </w:t>
      </w:r>
      <w:r w:rsidR="00326B2D">
        <w:rPr>
          <w:lang w:val="en-US"/>
        </w:rPr>
        <w:t xml:space="preserve">With respect to the direct method </w:t>
      </w:r>
      <w:r w:rsidR="00326B2D" w:rsidRPr="00326B2D">
        <w:rPr>
          <w:rStyle w:val="LienMthode"/>
          <w:lang w:val="en-US"/>
        </w:rPr>
        <w:t>fiindAnonymousName</w:t>
      </w:r>
      <w:r w:rsidR="00326B2D">
        <w:rPr>
          <w:lang w:val="en-US"/>
        </w:rPr>
        <w:t>, t</w:t>
      </w:r>
      <w:r>
        <w:rPr>
          <w:lang w:val="en-US"/>
        </w:rPr>
        <w:t xml:space="preserve">his is </w:t>
      </w:r>
      <w:r w:rsidR="00326B2D">
        <w:rPr>
          <w:lang w:val="en-US"/>
        </w:rPr>
        <w:t>its</w:t>
      </w:r>
      <w:r>
        <w:rPr>
          <w:lang w:val="en-US"/>
        </w:rPr>
        <w:t xml:space="preserve"> reverse function that is a bit costly since it iterates on the map </w:t>
      </w:r>
      <w:r w:rsidRPr="00A3227D">
        <w:rPr>
          <w:rStyle w:val="LienChamps"/>
          <w:lang w:val="en-US"/>
        </w:rPr>
        <w:t>_anonymousMap</w:t>
      </w:r>
      <w:r>
        <w:rPr>
          <w:lang w:val="en-US"/>
        </w:rPr>
        <w:t xml:space="preserve"> until it finds a pair </w:t>
      </w:r>
      <w:r w:rsidRPr="00A3227D">
        <w:rPr>
          <w:rStyle w:val="TexteC"/>
          <w:lang w:val="en-US"/>
        </w:rPr>
        <w:t>(result, name)</w:t>
      </w:r>
      <w:r>
        <w:rPr>
          <w:lang w:val="en-US"/>
        </w:rPr>
        <w:t xml:space="preserve"> and then it returns </w:t>
      </w:r>
      <w:r w:rsidRPr="00A3227D">
        <w:rPr>
          <w:rStyle w:val="TexteC"/>
          <w:lang w:val="en-US"/>
        </w:rPr>
        <w:t>result</w:t>
      </w:r>
      <w:r>
        <w:rPr>
          <w:lang w:val="en-US"/>
        </w:rPr>
        <w:t xml:space="preserve">. This method helps to implements some helper methods of </w:t>
      </w:r>
      <w:r w:rsidRPr="0091623A">
        <w:rPr>
          <w:rStyle w:val="LienUnit"/>
          <w:lang w:val="en-US"/>
        </w:rPr>
        <w:t>Parser</w:t>
      </w:r>
      <w:r w:rsidRPr="0091623A">
        <w:rPr>
          <w:rStyle w:val="TexteC"/>
          <w:lang w:val="en-US"/>
        </w:rPr>
        <w:t>::</w:t>
      </w:r>
      <w:r w:rsidRPr="0091623A">
        <w:rPr>
          <w:rStyle w:val="LienClasseC"/>
          <w:lang w:val="en-US"/>
        </w:rPr>
        <w:t>Parser</w:t>
      </w:r>
      <w:r w:rsidRPr="0091623A">
        <w:rPr>
          <w:rStyle w:val="TexteC"/>
          <w:lang w:val="en-US"/>
        </w:rPr>
        <w:t>::</w:t>
      </w:r>
      <w:r w:rsidRPr="0091623A">
        <w:rPr>
          <w:rStyle w:val="LienClasseC"/>
          <w:lang w:val="en-US"/>
        </w:rPr>
        <w:t>Arguments</w:t>
      </w:r>
      <w:r>
        <w:rPr>
          <w:lang w:val="en-US"/>
        </w:rPr>
        <w:t xml:space="preserve"> that </w:t>
      </w:r>
      <w:r w:rsidR="0035317B">
        <w:rPr>
          <w:lang w:val="en-US"/>
        </w:rPr>
        <w:t xml:space="preserve">have some questions about the result of </w:t>
      </w:r>
      <w:r w:rsidRPr="0035317B">
        <w:rPr>
          <w:rStyle w:val="LienMthode"/>
          <w:lang w:val="en-US"/>
        </w:rPr>
        <w:t>makeQualifiedName</w:t>
      </w:r>
      <w:r w:rsidR="0035317B">
        <w:rPr>
          <w:lang w:val="en-US"/>
        </w:rPr>
        <w:t xml:space="preserve">: is it an integral type (see the method </w:t>
      </w:r>
      <w:r w:rsidR="0035317B" w:rsidRPr="0091623A">
        <w:rPr>
          <w:rStyle w:val="LienUnit"/>
          <w:lang w:val="en-US"/>
        </w:rPr>
        <w:t>Parser</w:t>
      </w:r>
      <w:r w:rsidR="0035317B" w:rsidRPr="0091623A">
        <w:rPr>
          <w:rStyle w:val="TexteC"/>
          <w:lang w:val="en-US"/>
        </w:rPr>
        <w:t>::</w:t>
      </w:r>
      <w:r w:rsidR="0035317B" w:rsidRPr="0091623A">
        <w:rPr>
          <w:rStyle w:val="LienClasseC"/>
          <w:lang w:val="en-US"/>
        </w:rPr>
        <w:t>Parser</w:t>
      </w:r>
      <w:r w:rsidR="0035317B" w:rsidRPr="0091623A">
        <w:rPr>
          <w:rStyle w:val="TexteC"/>
          <w:lang w:val="en-US"/>
        </w:rPr>
        <w:t>::</w:t>
      </w:r>
      <w:r w:rsidR="0035317B" w:rsidRPr="0091623A">
        <w:rPr>
          <w:rStyle w:val="LienClasseC"/>
          <w:lang w:val="en-US"/>
        </w:rPr>
        <w:t>Arguments</w:t>
      </w:r>
      <w:r w:rsidR="0035317B" w:rsidRPr="0035317B">
        <w:rPr>
          <w:rStyle w:val="TexteC"/>
          <w:lang w:val="en-US"/>
        </w:rPr>
        <w:t>::</w:t>
      </w:r>
      <w:proofErr w:type="spellStart"/>
      <w:r w:rsidR="0035317B" w:rsidRPr="0035317B">
        <w:rPr>
          <w:rStyle w:val="LienMthode"/>
          <w:lang w:val="en-US"/>
        </w:rPr>
        <w:t>isIntegratTypedefType</w:t>
      </w:r>
      <w:proofErr w:type="spellEnd"/>
      <w:r w:rsidR="0035317B">
        <w:rPr>
          <w:lang w:val="en-US"/>
        </w:rPr>
        <w:t xml:space="preserve">), is it a pointer type (see the method </w:t>
      </w:r>
      <w:r w:rsidR="0035317B" w:rsidRPr="0091623A">
        <w:rPr>
          <w:rStyle w:val="LienUnit"/>
          <w:lang w:val="en-US"/>
        </w:rPr>
        <w:t>Parser</w:t>
      </w:r>
      <w:r w:rsidR="0035317B" w:rsidRPr="0091623A">
        <w:rPr>
          <w:rStyle w:val="TexteC"/>
          <w:lang w:val="en-US"/>
        </w:rPr>
        <w:t>::</w:t>
      </w:r>
      <w:r w:rsidR="0035317B" w:rsidRPr="0091623A">
        <w:rPr>
          <w:rStyle w:val="LienClasseC"/>
          <w:lang w:val="en-US"/>
        </w:rPr>
        <w:t>Parser</w:t>
      </w:r>
      <w:r w:rsidR="0035317B" w:rsidRPr="0091623A">
        <w:rPr>
          <w:rStyle w:val="TexteC"/>
          <w:lang w:val="en-US"/>
        </w:rPr>
        <w:t>::</w:t>
      </w:r>
      <w:r w:rsidR="0035317B" w:rsidRPr="0091623A">
        <w:rPr>
          <w:rStyle w:val="LienClasseC"/>
          <w:lang w:val="en-US"/>
        </w:rPr>
        <w:t>Arguments</w:t>
      </w:r>
      <w:r w:rsidR="0035317B" w:rsidRPr="0035317B">
        <w:rPr>
          <w:rStyle w:val="TexteC"/>
          <w:lang w:val="en-US"/>
        </w:rPr>
        <w:t>::</w:t>
      </w:r>
      <w:proofErr w:type="spellStart"/>
      <w:r w:rsidR="0035317B" w:rsidRPr="0035317B">
        <w:rPr>
          <w:rStyle w:val="LienMthode"/>
          <w:lang w:val="en-US"/>
        </w:rPr>
        <w:t>is</w:t>
      </w:r>
      <w:r w:rsidR="0035317B">
        <w:rPr>
          <w:rStyle w:val="LienMthode"/>
          <w:lang w:val="en-US"/>
        </w:rPr>
        <w:t>Array</w:t>
      </w:r>
      <w:r w:rsidR="0035317B" w:rsidRPr="0035317B">
        <w:rPr>
          <w:rStyle w:val="LienMthode"/>
          <w:lang w:val="en-US"/>
        </w:rPr>
        <w:t>TypedefType</w:t>
      </w:r>
      <w:proofErr w:type="spellEnd"/>
      <w:r w:rsidR="0035317B">
        <w:rPr>
          <w:lang w:val="en-US"/>
        </w:rPr>
        <w:t xml:space="preserve">)? This method could be avoided since the argument of </w:t>
      </w:r>
      <w:r w:rsidR="0035317B" w:rsidRPr="0035317B">
        <w:rPr>
          <w:rStyle w:val="LienMthode"/>
          <w:lang w:val="en-US"/>
        </w:rPr>
        <w:t>makeQualifiedName</w:t>
      </w:r>
      <w:r w:rsidR="0035317B">
        <w:rPr>
          <w:lang w:val="en-US"/>
        </w:rPr>
        <w:t xml:space="preserve"> (a </w:t>
      </w:r>
      <w:r w:rsidR="0035317B" w:rsidRPr="000C4DCF">
        <w:rPr>
          <w:rStyle w:val="LienUnit"/>
          <w:lang w:val="en-US"/>
        </w:rPr>
        <w:t>clang</w:t>
      </w:r>
      <w:r w:rsidR="0035317B" w:rsidRPr="000C4DCF">
        <w:rPr>
          <w:rStyle w:val="TexteC"/>
          <w:lang w:val="en-US"/>
        </w:rPr>
        <w:t>::</w:t>
      </w:r>
      <w:proofErr w:type="spellStart"/>
      <w:r w:rsidR="0035317B" w:rsidRPr="000C4DCF">
        <w:rPr>
          <w:rStyle w:val="LienClasseC"/>
          <w:lang w:val="en-US"/>
        </w:rPr>
        <w:t>NamedDecl</w:t>
      </w:r>
      <w:proofErr w:type="spellEnd"/>
      <w:r w:rsidR="0035317B">
        <w:rPr>
          <w:lang w:val="en-US"/>
        </w:rPr>
        <w:t>) should be the result of our method.</w:t>
      </w:r>
    </w:p>
    <w:p w:rsidR="0035317B" w:rsidRDefault="0035317B" w:rsidP="0035317B">
      <w:pPr>
        <w:pStyle w:val="Relatives"/>
        <w:rPr>
          <w:lang w:val="en-US"/>
        </w:rPr>
      </w:pPr>
    </w:p>
    <w:p w:rsidR="00A3227D" w:rsidRDefault="0035317B" w:rsidP="0035317B">
      <w:pPr>
        <w:pStyle w:val="RelativesItem"/>
        <w:rPr>
          <w:lang w:val="en-US"/>
        </w:rPr>
      </w:pPr>
      <w:r>
        <w:rPr>
          <w:lang w:val="en-US"/>
        </w:rPr>
        <w:t xml:space="preserve">The field </w:t>
      </w:r>
      <w:r w:rsidRPr="00A3227D">
        <w:rPr>
          <w:rStyle w:val="LienChamps"/>
          <w:lang w:val="en-US"/>
        </w:rPr>
        <w:t>_anonymousMap</w:t>
      </w:r>
      <w:r>
        <w:rPr>
          <w:lang w:val="en-US"/>
        </w:rPr>
        <w:t>,</w:t>
      </w:r>
    </w:p>
    <w:p w:rsidR="00326B2D" w:rsidRDefault="00326B2D" w:rsidP="0035317B">
      <w:pPr>
        <w:pStyle w:val="RelativesItem"/>
        <w:rPr>
          <w:lang w:val="en-US"/>
        </w:rPr>
      </w:pPr>
      <w:r>
        <w:rPr>
          <w:lang w:val="en-US"/>
        </w:rPr>
        <w:t xml:space="preserve">the methods </w:t>
      </w:r>
      <w:r w:rsidRPr="00326B2D">
        <w:rPr>
          <w:rStyle w:val="LienMthode"/>
          <w:lang w:val="en-US"/>
        </w:rPr>
        <w:t>findAnonymousName</w:t>
      </w:r>
      <w:r w:rsidR="00BD7FF2">
        <w:rPr>
          <w:lang w:val="en-US"/>
        </w:rPr>
        <w:t xml:space="preserve">, </w:t>
      </w:r>
      <w:r w:rsidR="00BD7FF2" w:rsidRPr="00326B2D">
        <w:rPr>
          <w:rStyle w:val="LienMthode"/>
          <w:lang w:val="en-US"/>
        </w:rPr>
        <w:t>get_field_name</w:t>
      </w:r>
      <w:r>
        <w:rPr>
          <w:lang w:val="en-US"/>
        </w:rPr>
        <w:t xml:space="preserve">, </w:t>
      </w:r>
      <w:r w:rsidRPr="00326B2D">
        <w:rPr>
          <w:rStyle w:val="LienMthode"/>
          <w:lang w:val="en-US"/>
        </w:rPr>
        <w:t>get_</w:t>
      </w:r>
      <w:r w:rsidR="00BD7FF2">
        <w:rPr>
          <w:rStyle w:val="LienMthode"/>
          <w:lang w:val="en-US"/>
        </w:rPr>
        <w:t>aggregate</w:t>
      </w:r>
      <w:r w:rsidRPr="00326B2D">
        <w:rPr>
          <w:rStyle w:val="LienMthode"/>
          <w:lang w:val="en-US"/>
        </w:rPr>
        <w:t>_name</w:t>
      </w:r>
      <w:r>
        <w:rPr>
          <w:lang w:val="en-US"/>
        </w:rPr>
        <w:t>,</w:t>
      </w:r>
    </w:p>
    <w:p w:rsidR="0035317B" w:rsidRDefault="0035317B" w:rsidP="0035317B">
      <w:pPr>
        <w:pStyle w:val="RelativesItem"/>
        <w:rPr>
          <w:lang w:val="en-US"/>
        </w:rPr>
      </w:pPr>
      <w:r>
        <w:rPr>
          <w:lang w:val="en-US"/>
        </w:rPr>
        <w:t xml:space="preserve">the method </w:t>
      </w:r>
      <w:r w:rsidRPr="0035317B">
        <w:rPr>
          <w:rStyle w:val="LienMthode"/>
        </w:rPr>
        <w:t>makeQualifiedName</w:t>
      </w:r>
      <w:r>
        <w:rPr>
          <w:lang w:val="en-US"/>
        </w:rPr>
        <w:t>,</w:t>
      </w:r>
    </w:p>
    <w:p w:rsidR="00A3227D" w:rsidRDefault="0035317B" w:rsidP="0035317B">
      <w:pPr>
        <w:pStyle w:val="RelativesItem"/>
        <w:rPr>
          <w:lang w:val="en-US"/>
        </w:rPr>
      </w:pPr>
      <w:r w:rsidRPr="0035317B">
        <w:rPr>
          <w:lang w:val="en-US"/>
        </w:rPr>
        <w:t xml:space="preserve">the methods </w:t>
      </w:r>
      <w:r w:rsidRPr="0091623A">
        <w:rPr>
          <w:rStyle w:val="LienUnit"/>
          <w:lang w:val="en-US"/>
        </w:rPr>
        <w:t>Parser</w:t>
      </w:r>
      <w:r w:rsidRPr="0091623A">
        <w:rPr>
          <w:rStyle w:val="TexteC"/>
          <w:lang w:val="en-US"/>
        </w:rPr>
        <w:t>::</w:t>
      </w:r>
      <w:r w:rsidRPr="0091623A">
        <w:rPr>
          <w:rStyle w:val="LienClasseC"/>
          <w:lang w:val="en-US"/>
        </w:rPr>
        <w:t>Parser</w:t>
      </w:r>
      <w:r w:rsidRPr="0091623A">
        <w:rPr>
          <w:rStyle w:val="TexteC"/>
          <w:lang w:val="en-US"/>
        </w:rPr>
        <w:t>::</w:t>
      </w:r>
      <w:r w:rsidRPr="0091623A">
        <w:rPr>
          <w:rStyle w:val="LienClasseC"/>
          <w:lang w:val="en-US"/>
        </w:rPr>
        <w:t>Arguments</w:t>
      </w:r>
      <w:r w:rsidRPr="0035317B">
        <w:rPr>
          <w:rStyle w:val="TexteC"/>
          <w:lang w:val="en-US"/>
        </w:rPr>
        <w:t>::</w:t>
      </w:r>
      <w:proofErr w:type="spellStart"/>
      <w:r w:rsidR="00A3227D" w:rsidRPr="0035317B">
        <w:rPr>
          <w:rStyle w:val="LienMthode"/>
          <w:lang w:val="en-US"/>
        </w:rPr>
        <w:t>isIntegralTypedefType</w:t>
      </w:r>
      <w:proofErr w:type="spellEnd"/>
      <w:r>
        <w:rPr>
          <w:lang w:val="en-US"/>
        </w:rPr>
        <w:t xml:space="preserve">, </w:t>
      </w:r>
      <w:r w:rsidRPr="0091623A">
        <w:rPr>
          <w:rStyle w:val="LienUnit"/>
          <w:lang w:val="en-US"/>
        </w:rPr>
        <w:t>Parser</w:t>
      </w:r>
      <w:r w:rsidRPr="0091623A">
        <w:rPr>
          <w:rStyle w:val="TexteC"/>
          <w:lang w:val="en-US"/>
        </w:rPr>
        <w:t>::</w:t>
      </w:r>
      <w:r w:rsidRPr="0091623A">
        <w:rPr>
          <w:rStyle w:val="LienClasseC"/>
          <w:lang w:val="en-US"/>
        </w:rPr>
        <w:t>Parser</w:t>
      </w:r>
      <w:r w:rsidRPr="0091623A">
        <w:rPr>
          <w:rStyle w:val="TexteC"/>
          <w:lang w:val="en-US"/>
        </w:rPr>
        <w:t>::</w:t>
      </w:r>
      <w:r w:rsidRPr="0091623A">
        <w:rPr>
          <w:rStyle w:val="LienClasseC"/>
          <w:lang w:val="en-US"/>
        </w:rPr>
        <w:t>Arguments</w:t>
      </w:r>
      <w:r w:rsidRPr="0035317B">
        <w:rPr>
          <w:rStyle w:val="TexteC"/>
          <w:lang w:val="en-US"/>
        </w:rPr>
        <w:t>::</w:t>
      </w:r>
      <w:proofErr w:type="spellStart"/>
      <w:r w:rsidR="00A3227D" w:rsidRPr="0035317B">
        <w:rPr>
          <w:rStyle w:val="LienMthode"/>
          <w:lang w:val="en-US"/>
        </w:rPr>
        <w:t>isSignedTypedefType</w:t>
      </w:r>
      <w:proofErr w:type="spellEnd"/>
      <w:r>
        <w:rPr>
          <w:lang w:val="en-US"/>
        </w:rPr>
        <w:t xml:space="preserve">, </w:t>
      </w:r>
      <w:r w:rsidRPr="0091623A">
        <w:rPr>
          <w:rStyle w:val="LienUnit"/>
          <w:lang w:val="en-US"/>
        </w:rPr>
        <w:t>Parser</w:t>
      </w:r>
      <w:r w:rsidRPr="0091623A">
        <w:rPr>
          <w:rStyle w:val="TexteC"/>
          <w:lang w:val="en-US"/>
        </w:rPr>
        <w:t>::</w:t>
      </w:r>
      <w:r w:rsidRPr="0091623A">
        <w:rPr>
          <w:rStyle w:val="LienClasseC"/>
          <w:lang w:val="en-US"/>
        </w:rPr>
        <w:t>Parser</w:t>
      </w:r>
      <w:r w:rsidRPr="0091623A">
        <w:rPr>
          <w:rStyle w:val="TexteC"/>
          <w:lang w:val="en-US"/>
        </w:rPr>
        <w:t>::</w:t>
      </w:r>
      <w:r w:rsidRPr="0091623A">
        <w:rPr>
          <w:rStyle w:val="LienClasseC"/>
          <w:lang w:val="en-US"/>
        </w:rPr>
        <w:t>Arguments</w:t>
      </w:r>
      <w:r w:rsidRPr="0035317B">
        <w:rPr>
          <w:rStyle w:val="TexteC"/>
          <w:lang w:val="en-US"/>
        </w:rPr>
        <w:t>::</w:t>
      </w:r>
      <w:proofErr w:type="spellStart"/>
      <w:r w:rsidR="00A3227D" w:rsidRPr="0035317B">
        <w:rPr>
          <w:rStyle w:val="LienMthode"/>
          <w:lang w:val="en-US"/>
        </w:rPr>
        <w:t>isArithmeticTypedefType</w:t>
      </w:r>
      <w:proofErr w:type="spellEnd"/>
      <w:r>
        <w:rPr>
          <w:lang w:val="en-US"/>
        </w:rPr>
        <w:t xml:space="preserve">, </w:t>
      </w:r>
      <w:r w:rsidRPr="0091623A">
        <w:rPr>
          <w:rStyle w:val="LienUnit"/>
          <w:lang w:val="en-US"/>
        </w:rPr>
        <w:t>Parser</w:t>
      </w:r>
      <w:r w:rsidRPr="0091623A">
        <w:rPr>
          <w:rStyle w:val="TexteC"/>
          <w:lang w:val="en-US"/>
        </w:rPr>
        <w:t>::</w:t>
      </w:r>
      <w:r w:rsidRPr="0091623A">
        <w:rPr>
          <w:rStyle w:val="LienClasseC"/>
          <w:lang w:val="en-US"/>
        </w:rPr>
        <w:t>Parser</w:t>
      </w:r>
      <w:r w:rsidRPr="0091623A">
        <w:rPr>
          <w:rStyle w:val="TexteC"/>
          <w:lang w:val="en-US"/>
        </w:rPr>
        <w:t>::</w:t>
      </w:r>
      <w:r w:rsidRPr="0091623A">
        <w:rPr>
          <w:rStyle w:val="LienClasseC"/>
          <w:lang w:val="en-US"/>
        </w:rPr>
        <w:t>Arguments</w:t>
      </w:r>
      <w:r w:rsidRPr="0035317B">
        <w:rPr>
          <w:rStyle w:val="TexteC"/>
          <w:lang w:val="en-US"/>
        </w:rPr>
        <w:t>::</w:t>
      </w:r>
      <w:proofErr w:type="spellStart"/>
      <w:r w:rsidR="00A3227D" w:rsidRPr="0035317B">
        <w:rPr>
          <w:rStyle w:val="LienMthode"/>
          <w:lang w:val="en-US"/>
        </w:rPr>
        <w:t>isFloatingTypedefType</w:t>
      </w:r>
      <w:proofErr w:type="spellEnd"/>
      <w:r>
        <w:rPr>
          <w:lang w:val="en-US"/>
        </w:rPr>
        <w:t xml:space="preserve">, </w:t>
      </w:r>
      <w:r w:rsidRPr="0091623A">
        <w:rPr>
          <w:rStyle w:val="LienUnit"/>
          <w:lang w:val="en-US"/>
        </w:rPr>
        <w:t>Parser</w:t>
      </w:r>
      <w:r w:rsidRPr="0091623A">
        <w:rPr>
          <w:rStyle w:val="TexteC"/>
          <w:lang w:val="en-US"/>
        </w:rPr>
        <w:t>::</w:t>
      </w:r>
      <w:r w:rsidRPr="0091623A">
        <w:rPr>
          <w:rStyle w:val="LienClasseC"/>
          <w:lang w:val="en-US"/>
        </w:rPr>
        <w:t>Parser</w:t>
      </w:r>
      <w:r w:rsidRPr="0091623A">
        <w:rPr>
          <w:rStyle w:val="TexteC"/>
          <w:lang w:val="en-US"/>
        </w:rPr>
        <w:t>::</w:t>
      </w:r>
      <w:r w:rsidRPr="0091623A">
        <w:rPr>
          <w:rStyle w:val="LienClasseC"/>
          <w:lang w:val="en-US"/>
        </w:rPr>
        <w:t>Arguments</w:t>
      </w:r>
      <w:r w:rsidRPr="0035317B">
        <w:rPr>
          <w:rStyle w:val="TexteC"/>
          <w:lang w:val="en-US"/>
        </w:rPr>
        <w:t>::</w:t>
      </w:r>
      <w:proofErr w:type="spellStart"/>
      <w:r w:rsidR="00A3227D" w:rsidRPr="0035317B">
        <w:rPr>
          <w:rStyle w:val="LienMthode"/>
          <w:lang w:val="en-US"/>
        </w:rPr>
        <w:t>isPointerTypedefType</w:t>
      </w:r>
      <w:proofErr w:type="spellEnd"/>
      <w:r>
        <w:rPr>
          <w:lang w:val="en-US"/>
        </w:rPr>
        <w:t xml:space="preserve">, </w:t>
      </w:r>
      <w:r w:rsidRPr="0091623A">
        <w:rPr>
          <w:rStyle w:val="LienUnit"/>
          <w:lang w:val="en-US"/>
        </w:rPr>
        <w:t>Parser</w:t>
      </w:r>
      <w:r w:rsidRPr="0091623A">
        <w:rPr>
          <w:rStyle w:val="TexteC"/>
          <w:lang w:val="en-US"/>
        </w:rPr>
        <w:t>::</w:t>
      </w:r>
      <w:r w:rsidRPr="0091623A">
        <w:rPr>
          <w:rStyle w:val="LienClasseC"/>
          <w:lang w:val="en-US"/>
        </w:rPr>
        <w:t>Parser</w:t>
      </w:r>
      <w:r w:rsidRPr="0091623A">
        <w:rPr>
          <w:rStyle w:val="TexteC"/>
          <w:lang w:val="en-US"/>
        </w:rPr>
        <w:t>::</w:t>
      </w:r>
      <w:r w:rsidRPr="0091623A">
        <w:rPr>
          <w:rStyle w:val="LienClasseC"/>
          <w:lang w:val="en-US"/>
        </w:rPr>
        <w:t>Arguments</w:t>
      </w:r>
      <w:r w:rsidRPr="0035317B">
        <w:rPr>
          <w:rStyle w:val="TexteC"/>
          <w:lang w:val="en-US"/>
        </w:rPr>
        <w:t>::</w:t>
      </w:r>
      <w:proofErr w:type="spellStart"/>
      <w:r w:rsidR="00A3227D" w:rsidRPr="0035317B">
        <w:rPr>
          <w:rStyle w:val="LienMthode"/>
          <w:lang w:val="en-US"/>
        </w:rPr>
        <w:t>isReferenceTypedefType</w:t>
      </w:r>
      <w:proofErr w:type="spellEnd"/>
      <w:r>
        <w:rPr>
          <w:lang w:val="en-US"/>
        </w:rPr>
        <w:t xml:space="preserve">, </w:t>
      </w:r>
      <w:r w:rsidRPr="0091623A">
        <w:rPr>
          <w:rStyle w:val="LienUnit"/>
          <w:lang w:val="en-US"/>
        </w:rPr>
        <w:t>Parser</w:t>
      </w:r>
      <w:r w:rsidRPr="0091623A">
        <w:rPr>
          <w:rStyle w:val="TexteC"/>
          <w:lang w:val="en-US"/>
        </w:rPr>
        <w:t>::</w:t>
      </w:r>
      <w:r w:rsidRPr="0091623A">
        <w:rPr>
          <w:rStyle w:val="LienClasseC"/>
          <w:lang w:val="en-US"/>
        </w:rPr>
        <w:t>Parser</w:t>
      </w:r>
      <w:r w:rsidRPr="0091623A">
        <w:rPr>
          <w:rStyle w:val="TexteC"/>
          <w:lang w:val="en-US"/>
        </w:rPr>
        <w:t>::</w:t>
      </w:r>
      <w:r w:rsidRPr="0091623A">
        <w:rPr>
          <w:rStyle w:val="LienClasseC"/>
          <w:lang w:val="en-US"/>
        </w:rPr>
        <w:t>Arguments</w:t>
      </w:r>
      <w:r w:rsidRPr="0035317B">
        <w:rPr>
          <w:rStyle w:val="TexteC"/>
          <w:lang w:val="en-US"/>
        </w:rPr>
        <w:t>::</w:t>
      </w:r>
      <w:proofErr w:type="spellStart"/>
      <w:r w:rsidR="00A3227D" w:rsidRPr="0035317B">
        <w:rPr>
          <w:rStyle w:val="LienMthode"/>
          <w:lang w:val="en-US"/>
        </w:rPr>
        <w:t>isArrayTypedefType</w:t>
      </w:r>
      <w:proofErr w:type="spellEnd"/>
      <w:r>
        <w:rPr>
          <w:lang w:val="en-US"/>
        </w:rPr>
        <w:t xml:space="preserve">, </w:t>
      </w:r>
      <w:r w:rsidRPr="0091623A">
        <w:rPr>
          <w:rStyle w:val="LienUnit"/>
          <w:lang w:val="en-US"/>
        </w:rPr>
        <w:t>Parser</w:t>
      </w:r>
      <w:r w:rsidRPr="0091623A">
        <w:rPr>
          <w:rStyle w:val="TexteC"/>
          <w:lang w:val="en-US"/>
        </w:rPr>
        <w:t>::</w:t>
      </w:r>
      <w:r w:rsidRPr="0091623A">
        <w:rPr>
          <w:rStyle w:val="LienClasseC"/>
          <w:lang w:val="en-US"/>
        </w:rPr>
        <w:t>Parser</w:t>
      </w:r>
      <w:r w:rsidRPr="0091623A">
        <w:rPr>
          <w:rStyle w:val="TexteC"/>
          <w:lang w:val="en-US"/>
        </w:rPr>
        <w:t>::</w:t>
      </w:r>
      <w:r w:rsidRPr="0091623A">
        <w:rPr>
          <w:rStyle w:val="LienClasseC"/>
          <w:lang w:val="en-US"/>
        </w:rPr>
        <w:t>Arguments</w:t>
      </w:r>
      <w:r w:rsidRPr="0035317B">
        <w:rPr>
          <w:rStyle w:val="TexteC"/>
          <w:lang w:val="en-US"/>
        </w:rPr>
        <w:t>::</w:t>
      </w:r>
      <w:proofErr w:type="spellStart"/>
      <w:r w:rsidR="00A3227D" w:rsidRPr="0035317B">
        <w:rPr>
          <w:rStyle w:val="LienMthode"/>
          <w:lang w:val="en-US"/>
        </w:rPr>
        <w:t>makeTypeOfPointed</w:t>
      </w:r>
      <w:proofErr w:type="spellEnd"/>
      <w:r>
        <w:rPr>
          <w:lang w:val="en-US"/>
        </w:rPr>
        <w:t xml:space="preserve">, </w:t>
      </w:r>
      <w:r w:rsidRPr="0091623A">
        <w:rPr>
          <w:rStyle w:val="LienUnit"/>
          <w:lang w:val="en-US"/>
        </w:rPr>
        <w:t>Parser</w:t>
      </w:r>
      <w:r w:rsidRPr="0091623A">
        <w:rPr>
          <w:rStyle w:val="TexteC"/>
          <w:lang w:val="en-US"/>
        </w:rPr>
        <w:t>::</w:t>
      </w:r>
      <w:r w:rsidRPr="0091623A">
        <w:rPr>
          <w:rStyle w:val="LienClasseC"/>
          <w:lang w:val="en-US"/>
        </w:rPr>
        <w:t>Parser</w:t>
      </w:r>
      <w:r w:rsidRPr="0091623A">
        <w:rPr>
          <w:rStyle w:val="TexteC"/>
          <w:lang w:val="en-US"/>
        </w:rPr>
        <w:t>::</w:t>
      </w:r>
      <w:r w:rsidRPr="0091623A">
        <w:rPr>
          <w:rStyle w:val="LienClasseC"/>
          <w:lang w:val="en-US"/>
        </w:rPr>
        <w:t>Arguments</w:t>
      </w:r>
      <w:r w:rsidRPr="0035317B">
        <w:rPr>
          <w:rStyle w:val="TexteC"/>
          <w:lang w:val="en-US"/>
        </w:rPr>
        <w:t>::</w:t>
      </w:r>
      <w:proofErr w:type="spellStart"/>
      <w:r w:rsidR="00A3227D" w:rsidRPr="0035317B">
        <w:rPr>
          <w:rStyle w:val="LienMthode"/>
          <w:lang w:val="en-US"/>
        </w:rPr>
        <w:t>makeTypeOfReferenced</w:t>
      </w:r>
      <w:proofErr w:type="spellEnd"/>
      <w:r>
        <w:rPr>
          <w:lang w:val="en-US"/>
        </w:rPr>
        <w:t xml:space="preserve">, </w:t>
      </w:r>
      <w:r w:rsidRPr="0091623A">
        <w:rPr>
          <w:rStyle w:val="LienUnit"/>
          <w:lang w:val="en-US"/>
        </w:rPr>
        <w:t>Parser</w:t>
      </w:r>
      <w:r w:rsidRPr="0091623A">
        <w:rPr>
          <w:rStyle w:val="TexteC"/>
          <w:lang w:val="en-US"/>
        </w:rPr>
        <w:t>::</w:t>
      </w:r>
      <w:r w:rsidRPr="0091623A">
        <w:rPr>
          <w:rStyle w:val="LienClasseC"/>
          <w:lang w:val="en-US"/>
        </w:rPr>
        <w:t>Parser</w:t>
      </w:r>
      <w:r w:rsidRPr="0091623A">
        <w:rPr>
          <w:rStyle w:val="TexteC"/>
          <w:lang w:val="en-US"/>
        </w:rPr>
        <w:t>::</w:t>
      </w:r>
      <w:r w:rsidRPr="0091623A">
        <w:rPr>
          <w:rStyle w:val="LienClasseC"/>
          <w:lang w:val="en-US"/>
        </w:rPr>
        <w:t>Arguments</w:t>
      </w:r>
      <w:r w:rsidRPr="0035317B">
        <w:rPr>
          <w:rStyle w:val="TexteC"/>
          <w:lang w:val="en-US"/>
        </w:rPr>
        <w:t>::</w:t>
      </w:r>
      <w:proofErr w:type="spellStart"/>
      <w:r w:rsidR="00A3227D" w:rsidRPr="0035317B">
        <w:rPr>
          <w:rStyle w:val="LienMthode"/>
          <w:lang w:val="en-US"/>
        </w:rPr>
        <w:t>makeTypeOfArrayElement</w:t>
      </w:r>
      <w:proofErr w:type="spellEnd"/>
      <w:r>
        <w:rPr>
          <w:lang w:val="en-US"/>
        </w:rPr>
        <w:t>.</w:t>
      </w:r>
    </w:p>
    <w:p w:rsidR="0054255A" w:rsidRDefault="0054255A" w:rsidP="0054255A">
      <w:pPr>
        <w:pStyle w:val="EntteMthode"/>
        <w:rPr>
          <w:lang w:val="en-US"/>
        </w:rPr>
      </w:pPr>
      <w:r w:rsidRPr="0054255A">
        <w:rPr>
          <w:rStyle w:val="LienUnit"/>
          <w:lang w:val="en-US"/>
        </w:rPr>
        <w:t>std</w:t>
      </w:r>
      <w:r w:rsidRPr="00354FBF">
        <w:rPr>
          <w:lang w:val="en-US"/>
        </w:rPr>
        <w:t>::</w:t>
      </w:r>
      <w:r w:rsidRPr="0054255A">
        <w:rPr>
          <w:rStyle w:val="LienClasseC"/>
          <w:lang w:val="en-US"/>
        </w:rPr>
        <w:t>string</w:t>
      </w:r>
      <w:r w:rsidRPr="00354FBF">
        <w:rPr>
          <w:lang w:val="en-US"/>
        </w:rPr>
        <w:t xml:space="preserve"> </w:t>
      </w:r>
      <w:r w:rsidRPr="00E665F1">
        <w:rPr>
          <w:rStyle w:val="DfinitionMthode"/>
          <w:lang w:val="en-US"/>
        </w:rPr>
        <w:t>findAnonymousName</w:t>
      </w:r>
      <w:r w:rsidRPr="00354FBF">
        <w:rPr>
          <w:lang w:val="en-US"/>
        </w:rPr>
        <w:t>(</w:t>
      </w:r>
      <w:r w:rsidRPr="00354FBF">
        <w:rPr>
          <w:b/>
          <w:bCs/>
          <w:lang w:val="en-US"/>
        </w:rPr>
        <w:t>const</w:t>
      </w:r>
      <w:r w:rsidRPr="00354FBF">
        <w:rPr>
          <w:lang w:val="en-US"/>
        </w:rPr>
        <w:t xml:space="preserve"> </w:t>
      </w:r>
      <w:r w:rsidRPr="0054255A">
        <w:rPr>
          <w:rStyle w:val="LienUnit"/>
          <w:lang w:val="en-US"/>
        </w:rPr>
        <w:t>clang</w:t>
      </w:r>
      <w:r w:rsidRPr="00354FBF">
        <w:rPr>
          <w:lang w:val="en-US"/>
        </w:rPr>
        <w:t>::</w:t>
      </w:r>
      <w:r w:rsidRPr="0054255A">
        <w:rPr>
          <w:rStyle w:val="LienClasseC"/>
          <w:lang w:val="en-US"/>
        </w:rPr>
        <w:t>NamedDecl</w:t>
      </w:r>
      <w:r w:rsidRPr="00354FBF">
        <w:rPr>
          <w:lang w:val="en-US"/>
        </w:rPr>
        <w:t xml:space="preserve">* decl) </w:t>
      </w:r>
      <w:r w:rsidRPr="00354FBF">
        <w:rPr>
          <w:b/>
          <w:bCs/>
          <w:lang w:val="en-US"/>
        </w:rPr>
        <w:t>const</w:t>
      </w:r>
      <w:r w:rsidRPr="00354FBF">
        <w:rPr>
          <w:lang w:val="en-US"/>
        </w:rPr>
        <w:t>;</w:t>
      </w:r>
    </w:p>
    <w:p w:rsidR="0035317B" w:rsidRDefault="0084439C" w:rsidP="00A3227D">
      <w:pPr>
        <w:rPr>
          <w:lang w:val="en-US"/>
        </w:rPr>
      </w:pPr>
      <w:r>
        <w:rPr>
          <w:lang w:val="en-US"/>
        </w:rPr>
        <w:t xml:space="preserve">Return the identifier in the format of the Intermediate Representation of the anonymous declaration </w:t>
      </w:r>
      <w:r w:rsidRPr="0084439C">
        <w:rPr>
          <w:rStyle w:val="TexteC"/>
          <w:lang w:val="en-US"/>
        </w:rPr>
        <w:t>decl</w:t>
      </w:r>
      <w:r>
        <w:rPr>
          <w:lang w:val="en-US"/>
        </w:rPr>
        <w:t xml:space="preserve">. The declaration of the </w:t>
      </w:r>
      <w:r w:rsidRPr="000C4DCF">
        <w:rPr>
          <w:rStyle w:val="TexteC"/>
          <w:b/>
          <w:lang w:val="en-US"/>
        </w:rPr>
        <w:t>namespace</w:t>
      </w:r>
      <w:r>
        <w:rPr>
          <w:lang w:val="en-US"/>
        </w:rPr>
        <w:t xml:space="preserve">, </w:t>
      </w:r>
      <w:r w:rsidRPr="000C4DCF">
        <w:rPr>
          <w:rStyle w:val="TexteC"/>
          <w:b/>
          <w:lang w:val="en-US"/>
        </w:rPr>
        <w:t>struct</w:t>
      </w:r>
      <w:r>
        <w:rPr>
          <w:lang w:val="en-US"/>
        </w:rPr>
        <w:t xml:space="preserve">, </w:t>
      </w:r>
      <w:r w:rsidRPr="000C4DCF">
        <w:rPr>
          <w:rStyle w:val="TexteC"/>
          <w:b/>
          <w:lang w:val="en-US"/>
        </w:rPr>
        <w:t>union</w:t>
      </w:r>
      <w:r>
        <w:rPr>
          <w:lang w:val="en-US"/>
        </w:rPr>
        <w:t xml:space="preserve">, </w:t>
      </w:r>
      <w:proofErr w:type="gramStart"/>
      <w:r>
        <w:rPr>
          <w:lang w:val="en-US"/>
        </w:rPr>
        <w:t>field</w:t>
      </w:r>
      <w:proofErr w:type="gramEnd"/>
      <w:r>
        <w:rPr>
          <w:lang w:val="en-US"/>
        </w:rPr>
        <w:t xml:space="preserve"> should have been previously visited. Hence </w:t>
      </w:r>
      <w:r w:rsidRPr="000C4DCF">
        <w:rPr>
          <w:rStyle w:val="TexteC"/>
          <w:lang w:val="en-US"/>
        </w:rPr>
        <w:t>decl</w:t>
      </w:r>
      <w:r>
        <w:rPr>
          <w:lang w:val="en-US"/>
        </w:rPr>
        <w:t xml:space="preserve"> is a valid key of the map </w:t>
      </w:r>
      <w:r w:rsidRPr="000C4DCF">
        <w:rPr>
          <w:rStyle w:val="LienChamps"/>
          <w:lang w:val="en-US"/>
        </w:rPr>
        <w:t>_anonymousMap</w:t>
      </w:r>
      <w:r>
        <w:rPr>
          <w:lang w:val="en-US"/>
        </w:rPr>
        <w:t>.</w:t>
      </w:r>
    </w:p>
    <w:p w:rsidR="0084439C" w:rsidRDefault="0084439C" w:rsidP="00A3227D">
      <w:pPr>
        <w:rPr>
          <w:lang w:val="en-US"/>
        </w:rPr>
      </w:pPr>
    </w:p>
    <w:p w:rsidR="0084439C" w:rsidRPr="00EB2ED1" w:rsidRDefault="00EB2ED1" w:rsidP="00A3227D">
      <w:pPr>
        <w:rPr>
          <w:lang w:val="en-US"/>
        </w:rPr>
      </w:pPr>
      <w:r>
        <w:rPr>
          <w:lang w:val="en-US"/>
        </w:rPr>
        <w:t xml:space="preserve">This method is mainly called to handle the translation of </w:t>
      </w:r>
      <w:r w:rsidRPr="000C4DCF">
        <w:rPr>
          <w:rStyle w:val="LienUnit"/>
          <w:lang w:val="en-US"/>
        </w:rPr>
        <w:t>clang</w:t>
      </w:r>
      <w:r w:rsidRPr="000C4DCF">
        <w:rPr>
          <w:rStyle w:val="TexteC"/>
          <w:lang w:val="en-US"/>
        </w:rPr>
        <w:t>::</w:t>
      </w:r>
      <w:proofErr w:type="spellStart"/>
      <w:r w:rsidRPr="000C4DCF">
        <w:rPr>
          <w:rStyle w:val="LienClasseC"/>
          <w:lang w:val="en-US"/>
        </w:rPr>
        <w:t>IndirectFieldDecl</w:t>
      </w:r>
      <w:proofErr w:type="spellEnd"/>
      <w:r>
        <w:rPr>
          <w:lang w:val="en-US"/>
        </w:rPr>
        <w:t>: a</w:t>
      </w:r>
      <w:r w:rsidRPr="00EB2ED1">
        <w:rPr>
          <w:lang w:val="en-US"/>
        </w:rPr>
        <w:t>n instance of this class is created to represent a field injected from an anonymous union/</w:t>
      </w:r>
      <w:proofErr w:type="spellStart"/>
      <w:r w:rsidRPr="00EB2ED1">
        <w:rPr>
          <w:lang w:val="en-US"/>
        </w:rPr>
        <w:t>struct</w:t>
      </w:r>
      <w:proofErr w:type="spellEnd"/>
      <w:r w:rsidRPr="00EB2ED1">
        <w:rPr>
          <w:lang w:val="en-US"/>
        </w:rPr>
        <w:t xml:space="preserve"> into the parent scope</w:t>
      </w:r>
      <w:r>
        <w:rPr>
          <w:lang w:val="en-US"/>
        </w:rPr>
        <w:t>.</w:t>
      </w:r>
    </w:p>
    <w:p w:rsidR="00A3227D" w:rsidRDefault="0084439C" w:rsidP="00A3227D">
      <w:pPr>
        <w:pStyle w:val="Prconditions"/>
        <w:rPr>
          <w:lang w:val="en-US"/>
        </w:rPr>
      </w:pPr>
      <w:r w:rsidRPr="00EB2ED1">
        <w:rPr>
          <w:rStyle w:val="TexteC"/>
          <w:lang w:val="en-US"/>
        </w:rPr>
        <w:t>decl</w:t>
      </w:r>
      <w:r w:rsidRPr="00EB2ED1">
        <w:rPr>
          <w:lang w:val="en-US"/>
        </w:rPr>
        <w:t xml:space="preserve"> is a valid key of the map </w:t>
      </w:r>
      <w:r w:rsidRPr="00EB2ED1">
        <w:rPr>
          <w:rStyle w:val="LienChamps"/>
          <w:lang w:val="en-US"/>
        </w:rPr>
        <w:t>_anonymousMap</w:t>
      </w:r>
      <w:r w:rsidRPr="00EB2ED1">
        <w:rPr>
          <w:lang w:val="en-US"/>
        </w:rPr>
        <w:t xml:space="preserve">. That means that </w:t>
      </w:r>
      <w:r w:rsidR="00EB2ED1">
        <w:rPr>
          <w:lang w:val="en-US"/>
        </w:rPr>
        <w:t>one of t</w:t>
      </w:r>
      <w:r w:rsidR="0035317B" w:rsidRPr="00EB2ED1">
        <w:rPr>
          <w:lang w:val="en-US"/>
        </w:rPr>
        <w:t xml:space="preserve">he methods </w:t>
      </w:r>
      <w:r w:rsidR="0035317B" w:rsidRPr="00EB2ED1">
        <w:rPr>
          <w:rStyle w:val="LienMthode"/>
          <w:lang w:val="en-US"/>
        </w:rPr>
        <w:t>makeQualifiedName</w:t>
      </w:r>
      <w:r w:rsidR="0035317B" w:rsidRPr="00EB2ED1">
        <w:rPr>
          <w:lang w:val="en-US"/>
        </w:rPr>
        <w:t xml:space="preserve">, </w:t>
      </w:r>
      <w:r w:rsidR="0035317B" w:rsidRPr="00EB2ED1">
        <w:rPr>
          <w:rStyle w:val="LienMthode"/>
          <w:lang w:val="en-US"/>
        </w:rPr>
        <w:t>get_field_name</w:t>
      </w:r>
      <w:r w:rsidR="0035317B" w:rsidRPr="00EB2ED1">
        <w:rPr>
          <w:lang w:val="en-US"/>
        </w:rPr>
        <w:t xml:space="preserve">, </w:t>
      </w:r>
      <w:r w:rsidR="0035317B" w:rsidRPr="00EB2ED1">
        <w:rPr>
          <w:rStyle w:val="LienMthode"/>
          <w:lang w:val="en-US"/>
        </w:rPr>
        <w:t>get_aggregate_name</w:t>
      </w:r>
      <w:r w:rsidRPr="00EB2ED1">
        <w:rPr>
          <w:lang w:val="en-US"/>
        </w:rPr>
        <w:t xml:space="preserve"> </w:t>
      </w:r>
      <w:r w:rsidR="00EB2ED1">
        <w:rPr>
          <w:lang w:val="en-US"/>
        </w:rPr>
        <w:t xml:space="preserve">has been called with </w:t>
      </w:r>
      <w:r w:rsidR="00EB2ED1" w:rsidRPr="000C4DCF">
        <w:rPr>
          <w:rStyle w:val="TexteC"/>
          <w:lang w:val="en-US"/>
        </w:rPr>
        <w:t>decl</w:t>
      </w:r>
      <w:r w:rsidR="00EB2ED1">
        <w:rPr>
          <w:lang w:val="en-US"/>
        </w:rPr>
        <w:t>.</w:t>
      </w:r>
    </w:p>
    <w:p w:rsidR="006C4531" w:rsidRDefault="006C4531" w:rsidP="00EB2ED1">
      <w:pPr>
        <w:pStyle w:val="Relatives"/>
        <w:rPr>
          <w:lang w:val="en-US"/>
        </w:rPr>
      </w:pPr>
    </w:p>
    <w:p w:rsidR="00EB2ED1" w:rsidRDefault="006C4531" w:rsidP="006C4531">
      <w:pPr>
        <w:pStyle w:val="RelativesItem"/>
        <w:rPr>
          <w:lang w:val="en-US"/>
        </w:rPr>
      </w:pPr>
      <w:r>
        <w:rPr>
          <w:lang w:val="en-US"/>
        </w:rPr>
        <w:t xml:space="preserve">The field </w:t>
      </w:r>
      <w:r w:rsidRPr="0084439C">
        <w:rPr>
          <w:rStyle w:val="LienChamps"/>
        </w:rPr>
        <w:t>_anonymousMap</w:t>
      </w:r>
      <w:r>
        <w:rPr>
          <w:lang w:val="en-US"/>
        </w:rPr>
        <w:t>,</w:t>
      </w:r>
    </w:p>
    <w:p w:rsidR="00326B2D" w:rsidRDefault="00326B2D" w:rsidP="00326B2D">
      <w:pPr>
        <w:pStyle w:val="RelativesItem"/>
        <w:rPr>
          <w:lang w:val="en-US"/>
        </w:rPr>
      </w:pPr>
      <w:r>
        <w:rPr>
          <w:lang w:val="en-US"/>
        </w:rPr>
        <w:t xml:space="preserve">the methods </w:t>
      </w:r>
      <w:r w:rsidRPr="00326B2D">
        <w:rPr>
          <w:rStyle w:val="LienMthode"/>
          <w:lang w:val="en-US"/>
        </w:rPr>
        <w:t>findAnonymous</w:t>
      </w:r>
      <w:r>
        <w:rPr>
          <w:rStyle w:val="LienMthode"/>
          <w:lang w:val="en-US"/>
        </w:rPr>
        <w:t>Decl</w:t>
      </w:r>
      <w:r w:rsidR="007E5B00">
        <w:rPr>
          <w:lang w:val="en-US"/>
        </w:rPr>
        <w:t xml:space="preserve">, </w:t>
      </w:r>
      <w:r w:rsidR="007E5B00" w:rsidRPr="00326B2D">
        <w:rPr>
          <w:rStyle w:val="LienMthode"/>
          <w:lang w:val="en-US"/>
        </w:rPr>
        <w:t>get_field_name</w:t>
      </w:r>
      <w:r>
        <w:rPr>
          <w:lang w:val="en-US"/>
        </w:rPr>
        <w:t xml:space="preserve">, </w:t>
      </w:r>
      <w:r w:rsidRPr="00326B2D">
        <w:rPr>
          <w:rStyle w:val="LienMthode"/>
          <w:lang w:val="en-US"/>
        </w:rPr>
        <w:t>get_</w:t>
      </w:r>
      <w:r w:rsidR="007E5B00">
        <w:rPr>
          <w:rStyle w:val="LienMthode"/>
          <w:lang w:val="en-US"/>
        </w:rPr>
        <w:t>aggregate</w:t>
      </w:r>
      <w:r w:rsidRPr="00326B2D">
        <w:rPr>
          <w:rStyle w:val="LienMthode"/>
          <w:lang w:val="en-US"/>
        </w:rPr>
        <w:t>_name</w:t>
      </w:r>
      <w:r>
        <w:rPr>
          <w:lang w:val="en-US"/>
        </w:rPr>
        <w:t>,</w:t>
      </w:r>
    </w:p>
    <w:p w:rsidR="006C4531" w:rsidRDefault="006C4531" w:rsidP="006C4531">
      <w:pPr>
        <w:pStyle w:val="RelativesItem"/>
        <w:rPr>
          <w:lang w:val="en-US"/>
        </w:rPr>
      </w:pPr>
      <w:r>
        <w:rPr>
          <w:lang w:val="en-US"/>
        </w:rPr>
        <w:t xml:space="preserve">the class </w:t>
      </w:r>
      <w:r w:rsidRPr="006C4531">
        <w:rPr>
          <w:rStyle w:val="LienUnit"/>
          <w:lang w:val="en-US"/>
        </w:rPr>
        <w:t>clang</w:t>
      </w:r>
      <w:r w:rsidRPr="006C4531">
        <w:rPr>
          <w:rStyle w:val="TexteC"/>
          <w:lang w:val="en-US"/>
        </w:rPr>
        <w:t>::</w:t>
      </w:r>
      <w:proofErr w:type="spellStart"/>
      <w:r w:rsidRPr="006C4531">
        <w:rPr>
          <w:rStyle w:val="LienClasseC"/>
          <w:lang w:val="en-US"/>
        </w:rPr>
        <w:t>IndirectFieldDecl</w:t>
      </w:r>
      <w:proofErr w:type="spellEnd"/>
      <w:r>
        <w:rPr>
          <w:lang w:val="en-US"/>
        </w:rPr>
        <w:t xml:space="preserve"> and the method </w:t>
      </w:r>
      <w:r w:rsidRPr="00326B2D">
        <w:rPr>
          <w:rStyle w:val="LienUnit"/>
          <w:lang w:val="en-US"/>
        </w:rPr>
        <w:t>ACSL++</w:t>
      </w:r>
      <w:r w:rsidRPr="00326B2D">
        <w:rPr>
          <w:rStyle w:val="TexteC"/>
          <w:lang w:val="en-US"/>
        </w:rPr>
        <w:t>::</w:t>
      </w:r>
      <w:proofErr w:type="spellStart"/>
      <w:r w:rsidRPr="006C4531">
        <w:rPr>
          <w:rStyle w:val="LienClasseC"/>
          <w:lang w:val="en-US"/>
        </w:rPr>
        <w:t>TermOrPredicate</w:t>
      </w:r>
      <w:proofErr w:type="spellEnd"/>
      <w:r w:rsidRPr="006C4531">
        <w:rPr>
          <w:rStyle w:val="TexteC"/>
          <w:lang w:val="en-US"/>
        </w:rPr>
        <w:t>::</w:t>
      </w:r>
      <w:r w:rsidRPr="006C4531">
        <w:rPr>
          <w:rStyle w:val="LienMthode"/>
          <w:lang w:val="en-US"/>
        </w:rPr>
        <w:t>readToken</w:t>
      </w:r>
      <w:r>
        <w:rPr>
          <w:lang w:val="en-US"/>
        </w:rPr>
        <w:t>,</w:t>
      </w:r>
    </w:p>
    <w:p w:rsidR="006C4531" w:rsidRDefault="006C4531" w:rsidP="006C4531">
      <w:pPr>
        <w:pStyle w:val="RelativesItem"/>
        <w:rPr>
          <w:lang w:val="en-US"/>
        </w:rPr>
      </w:pPr>
      <w:proofErr w:type="gramStart"/>
      <w:r>
        <w:rPr>
          <w:lang w:val="en-US"/>
        </w:rPr>
        <w:t>the</w:t>
      </w:r>
      <w:proofErr w:type="gramEnd"/>
      <w:r>
        <w:rPr>
          <w:lang w:val="en-US"/>
        </w:rPr>
        <w:t xml:space="preserve"> methods </w:t>
      </w:r>
      <w:r w:rsidRPr="00EB2ED1">
        <w:rPr>
          <w:rStyle w:val="LienMthode"/>
          <w:lang w:val="en-US"/>
        </w:rPr>
        <w:t>makeQualifiedName</w:t>
      </w:r>
      <w:r w:rsidRPr="00EB2ED1">
        <w:rPr>
          <w:lang w:val="en-US"/>
        </w:rPr>
        <w:t xml:space="preserve">, </w:t>
      </w:r>
      <w:r w:rsidRPr="00EB2ED1">
        <w:rPr>
          <w:rStyle w:val="LienMthode"/>
          <w:lang w:val="en-US"/>
        </w:rPr>
        <w:t>get_field_name</w:t>
      </w:r>
      <w:r w:rsidRPr="00EB2ED1">
        <w:rPr>
          <w:lang w:val="en-US"/>
        </w:rPr>
        <w:t xml:space="preserve">, </w:t>
      </w:r>
      <w:r w:rsidRPr="00EB2ED1">
        <w:rPr>
          <w:rStyle w:val="LienMthode"/>
          <w:lang w:val="en-US"/>
        </w:rPr>
        <w:t>get_aggregate_name</w:t>
      </w:r>
      <w:r>
        <w:rPr>
          <w:lang w:val="en-US"/>
        </w:rPr>
        <w:t>.</w:t>
      </w:r>
    </w:p>
    <w:p w:rsidR="00326B2D" w:rsidRDefault="00326B2D" w:rsidP="00326B2D">
      <w:pPr>
        <w:pStyle w:val="EntteMthode"/>
        <w:rPr>
          <w:lang w:val="en-US"/>
        </w:rPr>
      </w:pPr>
      <w:r w:rsidRPr="00354FBF">
        <w:rPr>
          <w:b/>
          <w:bCs/>
          <w:lang w:val="en-US"/>
        </w:rPr>
        <w:t>const</w:t>
      </w:r>
      <w:r w:rsidRPr="00354FBF">
        <w:rPr>
          <w:lang w:val="en-US"/>
        </w:rPr>
        <w:t xml:space="preserve"> </w:t>
      </w:r>
      <w:r w:rsidRPr="00354FBF">
        <w:rPr>
          <w:b/>
          <w:bCs/>
          <w:lang w:val="en-US"/>
        </w:rPr>
        <w:t>char</w:t>
      </w:r>
      <w:r w:rsidRPr="00354FBF">
        <w:rPr>
          <w:lang w:val="en-US"/>
        </w:rPr>
        <w:t xml:space="preserve">* </w:t>
      </w:r>
      <w:r w:rsidRPr="00E665F1">
        <w:rPr>
          <w:rStyle w:val="DfinitionMthode"/>
          <w:lang w:val="en-US"/>
        </w:rPr>
        <w:t>get_field_name</w:t>
      </w:r>
      <w:r w:rsidRPr="00354FBF">
        <w:rPr>
          <w:lang w:val="en-US"/>
        </w:rPr>
        <w:t>(</w:t>
      </w:r>
      <w:r w:rsidRPr="00354FBF">
        <w:rPr>
          <w:b/>
          <w:bCs/>
          <w:lang w:val="en-US"/>
        </w:rPr>
        <w:t>const</w:t>
      </w:r>
      <w:r w:rsidRPr="00354FBF">
        <w:rPr>
          <w:lang w:val="en-US"/>
        </w:rPr>
        <w:t xml:space="preserve"> </w:t>
      </w:r>
      <w:r w:rsidRPr="0054255A">
        <w:rPr>
          <w:rStyle w:val="LienUnit"/>
          <w:lang w:val="en-US"/>
        </w:rPr>
        <w:t>clang</w:t>
      </w:r>
      <w:r w:rsidRPr="00354FBF">
        <w:rPr>
          <w:lang w:val="en-US"/>
        </w:rPr>
        <w:t>::</w:t>
      </w:r>
      <w:r w:rsidRPr="0054255A">
        <w:rPr>
          <w:rStyle w:val="LienClasseC"/>
          <w:lang w:val="en-US"/>
        </w:rPr>
        <w:t>NamedDecl</w:t>
      </w:r>
      <w:r w:rsidRPr="00354FBF">
        <w:rPr>
          <w:lang w:val="en-US"/>
        </w:rPr>
        <w:t>*</w:t>
      </w:r>
      <w:r>
        <w:rPr>
          <w:lang w:val="en-US"/>
        </w:rPr>
        <w:t xml:space="preserve"> decl</w:t>
      </w:r>
      <w:r w:rsidRPr="00354FBF">
        <w:rPr>
          <w:lang w:val="en-US"/>
        </w:rPr>
        <w:t xml:space="preserve">) </w:t>
      </w:r>
      <w:r w:rsidRPr="00354FBF">
        <w:rPr>
          <w:b/>
          <w:bCs/>
          <w:lang w:val="en-US"/>
        </w:rPr>
        <w:t>const</w:t>
      </w:r>
      <w:r w:rsidRPr="00354FBF">
        <w:rPr>
          <w:lang w:val="en-US"/>
        </w:rPr>
        <w:t>;</w:t>
      </w:r>
    </w:p>
    <w:p w:rsidR="00326B2D" w:rsidRDefault="00326B2D" w:rsidP="00326B2D">
      <w:pPr>
        <w:rPr>
          <w:lang w:val="en-US"/>
        </w:rPr>
      </w:pPr>
      <w:r>
        <w:rPr>
          <w:lang w:val="en-US"/>
        </w:rPr>
        <w:t xml:space="preserve">Return the identifier in the format of the Intermediate Representation corresponding to the field </w:t>
      </w:r>
      <w:r w:rsidRPr="0084439C">
        <w:rPr>
          <w:rStyle w:val="TexteC"/>
          <w:lang w:val="en-US"/>
        </w:rPr>
        <w:t>decl</w:t>
      </w:r>
      <w:r>
        <w:rPr>
          <w:lang w:val="en-US"/>
        </w:rPr>
        <w:t xml:space="preserve">. If </w:t>
      </w:r>
      <w:r w:rsidRPr="00326B2D">
        <w:rPr>
          <w:rStyle w:val="TexteC"/>
          <w:lang w:val="en-US"/>
        </w:rPr>
        <w:t>decl</w:t>
      </w:r>
      <w:r>
        <w:rPr>
          <w:lang w:val="en-US"/>
        </w:rPr>
        <w:t xml:space="preserve"> is not an anonymous field it returns a copy of </w:t>
      </w:r>
      <w:r w:rsidRPr="00326B2D">
        <w:rPr>
          <w:rStyle w:val="TexteC"/>
          <w:lang w:val="en-US"/>
        </w:rPr>
        <w:t>decl-&gt;</w:t>
      </w:r>
      <w:r w:rsidRPr="00326B2D">
        <w:rPr>
          <w:rStyle w:val="LienMthode"/>
          <w:lang w:val="en-US"/>
        </w:rPr>
        <w:t>getName</w:t>
      </w:r>
      <w:r w:rsidRPr="00326B2D">
        <w:rPr>
          <w:rStyle w:val="TexteC"/>
          <w:lang w:val="en-US"/>
        </w:rPr>
        <w:t>()</w:t>
      </w:r>
      <w:r>
        <w:rPr>
          <w:lang w:val="en-US"/>
        </w:rPr>
        <w:t xml:space="preserve">. If </w:t>
      </w:r>
      <w:r w:rsidRPr="00326B2D">
        <w:rPr>
          <w:rStyle w:val="TexteC"/>
          <w:lang w:val="en-US"/>
        </w:rPr>
        <w:t>decl</w:t>
      </w:r>
      <w:r>
        <w:rPr>
          <w:lang w:val="en-US"/>
        </w:rPr>
        <w:t xml:space="preserve"> is an anonymous field the implementation looks at </w:t>
      </w:r>
      <w:r w:rsidRPr="00326B2D">
        <w:rPr>
          <w:rStyle w:val="TexteC"/>
          <w:lang w:val="en-US"/>
        </w:rPr>
        <w:t>decl</w:t>
      </w:r>
      <w:r>
        <w:rPr>
          <w:lang w:val="en-US"/>
        </w:rPr>
        <w:t xml:space="preserve"> in the map </w:t>
      </w:r>
      <w:r w:rsidRPr="00326B2D">
        <w:rPr>
          <w:rStyle w:val="LienChamps"/>
          <w:lang w:val="en-US"/>
        </w:rPr>
        <w:lastRenderedPageBreak/>
        <w:t>_anonymousMap</w:t>
      </w:r>
      <w:r>
        <w:rPr>
          <w:lang w:val="en-US"/>
        </w:rPr>
        <w:t xml:space="preserve">. If it finds it, it returns a copy of the uniquely associated name else it creates a fresh identifier starting with </w:t>
      </w:r>
      <w:r w:rsidRPr="00326B2D">
        <w:rPr>
          <w:rStyle w:val="TexteC"/>
          <w:lang w:val="en-US"/>
        </w:rPr>
        <w:t>anonymous_</w:t>
      </w:r>
      <w:r>
        <w:rPr>
          <w:lang w:val="en-US"/>
        </w:rPr>
        <w:t xml:space="preserve"> and it returns this identifier.</w:t>
      </w:r>
    </w:p>
    <w:p w:rsidR="00326B2D" w:rsidRDefault="00326B2D" w:rsidP="00326B2D">
      <w:pPr>
        <w:rPr>
          <w:lang w:val="en-US"/>
        </w:rPr>
      </w:pPr>
    </w:p>
    <w:p w:rsidR="00326B2D" w:rsidRPr="00EB2ED1" w:rsidRDefault="00326B2D" w:rsidP="00326B2D">
      <w:pPr>
        <w:rPr>
          <w:lang w:val="en-US"/>
        </w:rPr>
      </w:pPr>
      <w:r>
        <w:rPr>
          <w:lang w:val="en-US"/>
        </w:rPr>
        <w:t xml:space="preserve">This method is mainly called to handle the translation of </w:t>
      </w:r>
      <w:r w:rsidR="00DB6C8D">
        <w:rPr>
          <w:lang w:val="en-US"/>
        </w:rPr>
        <w:t xml:space="preserve">fields of type </w:t>
      </w:r>
      <w:r w:rsidR="00DB6C8D" w:rsidRPr="00DB6C8D">
        <w:rPr>
          <w:rStyle w:val="LienUnit"/>
          <w:lang w:val="en-US"/>
        </w:rPr>
        <w:t>clang</w:t>
      </w:r>
      <w:r w:rsidR="00DB6C8D" w:rsidRPr="00DB6C8D">
        <w:rPr>
          <w:rStyle w:val="TexteC"/>
          <w:lang w:val="en-US"/>
        </w:rPr>
        <w:t>::</w:t>
      </w:r>
      <w:proofErr w:type="spellStart"/>
      <w:r w:rsidR="00DB6C8D" w:rsidRPr="00DB6C8D">
        <w:rPr>
          <w:rStyle w:val="LienClasseC"/>
          <w:lang w:val="en-US"/>
        </w:rPr>
        <w:t>VarDecl</w:t>
      </w:r>
      <w:proofErr w:type="spellEnd"/>
      <w:r w:rsidR="00DB6C8D">
        <w:rPr>
          <w:lang w:val="en-US"/>
        </w:rPr>
        <w:t xml:space="preserve">, </w:t>
      </w:r>
      <w:r w:rsidR="00DB6C8D" w:rsidRPr="00DB6C8D">
        <w:rPr>
          <w:rStyle w:val="LienUnit"/>
          <w:lang w:val="en-US"/>
        </w:rPr>
        <w:t>clang</w:t>
      </w:r>
      <w:r w:rsidR="00DB6C8D" w:rsidRPr="00DB6C8D">
        <w:rPr>
          <w:rStyle w:val="TexteC"/>
          <w:lang w:val="en-US"/>
        </w:rPr>
        <w:t>::</w:t>
      </w:r>
      <w:proofErr w:type="spellStart"/>
      <w:r w:rsidR="00DB6C8D" w:rsidRPr="00DB6C8D">
        <w:rPr>
          <w:rStyle w:val="LienClasseC"/>
          <w:lang w:val="en-US"/>
        </w:rPr>
        <w:t>FieldDecl</w:t>
      </w:r>
      <w:proofErr w:type="spellEnd"/>
      <w:r w:rsidR="00DB6C8D">
        <w:rPr>
          <w:lang w:val="en-US"/>
        </w:rPr>
        <w:t xml:space="preserve"> and the translation of </w:t>
      </w:r>
      <w:r w:rsidRPr="00326B2D">
        <w:rPr>
          <w:rStyle w:val="LienUnit"/>
          <w:lang w:val="en-US"/>
        </w:rPr>
        <w:t>clang</w:t>
      </w:r>
      <w:r w:rsidRPr="00326B2D">
        <w:rPr>
          <w:rStyle w:val="TexteC"/>
          <w:lang w:val="en-US"/>
        </w:rPr>
        <w:t>::</w:t>
      </w:r>
      <w:proofErr w:type="spellStart"/>
      <w:r w:rsidR="00DB6C8D" w:rsidRPr="00DB6C8D">
        <w:rPr>
          <w:rStyle w:val="LienClasseC"/>
          <w:lang w:val="en-US"/>
        </w:rPr>
        <w:t>MemberExprClass</w:t>
      </w:r>
      <w:r w:rsidR="00DB6C8D">
        <w:rPr>
          <w:rStyle w:val="LienClasseC"/>
          <w:lang w:val="en-US"/>
        </w:rPr>
        <w:t>Stmt</w:t>
      </w:r>
      <w:proofErr w:type="spellEnd"/>
      <w:r w:rsidR="00DB6C8D">
        <w:rPr>
          <w:lang w:val="en-US"/>
        </w:rPr>
        <w:t xml:space="preserve"> and of </w:t>
      </w:r>
      <w:r w:rsidR="00DB6C8D" w:rsidRPr="00DB6C8D">
        <w:rPr>
          <w:rStyle w:val="LienUnit"/>
          <w:lang w:val="en-US"/>
        </w:rPr>
        <w:t>clang</w:t>
      </w:r>
      <w:r w:rsidR="00DB6C8D" w:rsidRPr="00DB6C8D">
        <w:rPr>
          <w:rStyle w:val="TexteC"/>
          <w:lang w:val="en-US"/>
        </w:rPr>
        <w:t>::</w:t>
      </w:r>
      <w:proofErr w:type="spellStart"/>
      <w:r w:rsidR="00DB6C8D" w:rsidRPr="00DB6C8D">
        <w:rPr>
          <w:rStyle w:val="LienClasseC"/>
          <w:lang w:val="en-US"/>
        </w:rPr>
        <w:t>CXXCtorInitializer</w:t>
      </w:r>
      <w:proofErr w:type="spellEnd"/>
      <w:r w:rsidR="00DB6C8D">
        <w:rPr>
          <w:lang w:val="en-US"/>
        </w:rPr>
        <w:t xml:space="preserve"> verifying </w:t>
      </w:r>
      <w:r w:rsidR="00DB6C8D" w:rsidRPr="00DB6C8D">
        <w:rPr>
          <w:rStyle w:val="LienUnit"/>
          <w:lang w:val="en-US"/>
        </w:rPr>
        <w:t>clang</w:t>
      </w:r>
      <w:r w:rsidR="00DB6C8D" w:rsidRPr="00DB6C8D">
        <w:rPr>
          <w:rStyle w:val="TexteC"/>
          <w:lang w:val="en-US"/>
        </w:rPr>
        <w:t>::</w:t>
      </w:r>
      <w:proofErr w:type="spellStart"/>
      <w:r w:rsidR="00DB6C8D" w:rsidRPr="00DB6C8D">
        <w:rPr>
          <w:rStyle w:val="LienClasseC"/>
          <w:lang w:val="en-US"/>
        </w:rPr>
        <w:t>CXXCtorInitializer</w:t>
      </w:r>
      <w:proofErr w:type="spellEnd"/>
      <w:r w:rsidR="00DB6C8D" w:rsidRPr="00DB6C8D">
        <w:rPr>
          <w:rStyle w:val="TexteC"/>
          <w:lang w:val="en-US"/>
        </w:rPr>
        <w:t>::</w:t>
      </w:r>
      <w:r w:rsidR="00DB6C8D" w:rsidRPr="00DB6C8D">
        <w:rPr>
          <w:rStyle w:val="LienMthode"/>
          <w:lang w:val="en-US"/>
        </w:rPr>
        <w:t>isMemberInitializer</w:t>
      </w:r>
      <w:r>
        <w:rPr>
          <w:lang w:val="en-US"/>
        </w:rPr>
        <w:t>.</w:t>
      </w:r>
    </w:p>
    <w:p w:rsidR="00326B2D" w:rsidRDefault="00326B2D" w:rsidP="00326B2D">
      <w:pPr>
        <w:pStyle w:val="Prconditions"/>
        <w:rPr>
          <w:lang w:val="en-US"/>
        </w:rPr>
      </w:pPr>
      <w:r w:rsidRPr="00EB2ED1">
        <w:rPr>
          <w:rStyle w:val="TexteC"/>
          <w:lang w:val="en-US"/>
        </w:rPr>
        <w:t>decl</w:t>
      </w:r>
      <w:r w:rsidRPr="00EB2ED1">
        <w:rPr>
          <w:lang w:val="en-US"/>
        </w:rPr>
        <w:t xml:space="preserve"> is a </w:t>
      </w:r>
      <w:r w:rsidR="008909B4">
        <w:rPr>
          <w:lang w:val="en-US"/>
        </w:rPr>
        <w:t>clang field declaration</w:t>
      </w:r>
      <w:r>
        <w:rPr>
          <w:lang w:val="en-US"/>
        </w:rPr>
        <w:t>.</w:t>
      </w:r>
    </w:p>
    <w:p w:rsidR="00326B2D" w:rsidRDefault="00326B2D" w:rsidP="00326B2D">
      <w:pPr>
        <w:pStyle w:val="Relatives"/>
        <w:rPr>
          <w:lang w:val="en-US"/>
        </w:rPr>
      </w:pPr>
    </w:p>
    <w:p w:rsidR="00326B2D" w:rsidRDefault="00326B2D" w:rsidP="00326B2D">
      <w:pPr>
        <w:pStyle w:val="RelativesItem"/>
        <w:rPr>
          <w:lang w:val="en-US"/>
        </w:rPr>
      </w:pPr>
      <w:r>
        <w:rPr>
          <w:lang w:val="en-US"/>
        </w:rPr>
        <w:t xml:space="preserve">The field </w:t>
      </w:r>
      <w:r w:rsidRPr="0084439C">
        <w:rPr>
          <w:rStyle w:val="LienChamps"/>
        </w:rPr>
        <w:t>_anonymousMap</w:t>
      </w:r>
      <w:r>
        <w:rPr>
          <w:lang w:val="en-US"/>
        </w:rPr>
        <w:t>,</w:t>
      </w:r>
    </w:p>
    <w:p w:rsidR="00C55B95" w:rsidRDefault="00C55B95" w:rsidP="00C55B95">
      <w:pPr>
        <w:pStyle w:val="RelativesItem"/>
        <w:rPr>
          <w:lang w:val="en-US"/>
        </w:rPr>
      </w:pPr>
      <w:r>
        <w:rPr>
          <w:lang w:val="en-US"/>
        </w:rPr>
        <w:t xml:space="preserve">the methods </w:t>
      </w:r>
      <w:proofErr w:type="spellStart"/>
      <w:r w:rsidRPr="00C55B95">
        <w:rPr>
          <w:rStyle w:val="LienUnit"/>
          <w:lang w:val="en-US"/>
        </w:rPr>
        <w:t>ClangVisitor</w:t>
      </w:r>
      <w:proofErr w:type="spellEnd"/>
      <w:r w:rsidRPr="00C55B95">
        <w:rPr>
          <w:rStyle w:val="TexteC"/>
          <w:lang w:val="en-US"/>
        </w:rPr>
        <w:t>::</w:t>
      </w:r>
      <w:r w:rsidRPr="00C55B95">
        <w:rPr>
          <w:rStyle w:val="LienClasseC"/>
          <w:lang w:val="en-US"/>
        </w:rPr>
        <w:t>Visitor</w:t>
      </w:r>
      <w:r w:rsidRPr="00C55B95">
        <w:rPr>
          <w:rStyle w:val="TexteC"/>
          <w:lang w:val="en-US"/>
        </w:rPr>
        <w:t>::</w:t>
      </w:r>
      <w:r w:rsidRPr="00C55B95">
        <w:rPr>
          <w:rStyle w:val="LienMthode"/>
          <w:lang w:val="en-US"/>
        </w:rPr>
        <w:t>VisitVarDecl</w:t>
      </w:r>
      <w:r>
        <w:rPr>
          <w:lang w:val="en-US"/>
        </w:rPr>
        <w:t xml:space="preserve">, </w:t>
      </w:r>
      <w:proofErr w:type="spellStart"/>
      <w:r w:rsidRPr="00C55B95">
        <w:rPr>
          <w:rStyle w:val="LienUnit"/>
          <w:lang w:val="en-US"/>
        </w:rPr>
        <w:t>ClangVisitor</w:t>
      </w:r>
      <w:proofErr w:type="spellEnd"/>
      <w:r w:rsidRPr="00C55B95">
        <w:rPr>
          <w:rStyle w:val="TexteC"/>
          <w:lang w:val="en-US"/>
        </w:rPr>
        <w:t>::</w:t>
      </w:r>
      <w:r w:rsidRPr="00C55B95">
        <w:rPr>
          <w:rStyle w:val="LienClasseC"/>
          <w:lang w:val="en-US"/>
        </w:rPr>
        <w:t>Visitor</w:t>
      </w:r>
      <w:r w:rsidRPr="00C55B95">
        <w:rPr>
          <w:rStyle w:val="TexteC"/>
          <w:lang w:val="en-US"/>
        </w:rPr>
        <w:t>::</w:t>
      </w:r>
      <w:r w:rsidRPr="00C55B95">
        <w:rPr>
          <w:rStyle w:val="LienMthode"/>
          <w:lang w:val="en-US"/>
        </w:rPr>
        <w:t>VisitFieldDecl</w:t>
      </w:r>
      <w:r>
        <w:rPr>
          <w:lang w:val="en-US"/>
        </w:rPr>
        <w:t xml:space="preserve">, </w:t>
      </w:r>
      <w:proofErr w:type="spellStart"/>
      <w:r w:rsidRPr="00C55B95">
        <w:rPr>
          <w:rStyle w:val="LienUnit"/>
          <w:lang w:val="en-US"/>
        </w:rPr>
        <w:t>ClangVisitor</w:t>
      </w:r>
      <w:proofErr w:type="spellEnd"/>
      <w:r w:rsidRPr="00C55B95">
        <w:rPr>
          <w:rStyle w:val="TexteC"/>
          <w:lang w:val="en-US"/>
        </w:rPr>
        <w:t>::</w:t>
      </w:r>
      <w:r w:rsidRPr="00C55B95">
        <w:rPr>
          <w:rStyle w:val="LienClasseC"/>
          <w:lang w:val="en-US"/>
        </w:rPr>
        <w:t>Visitor</w:t>
      </w:r>
      <w:r w:rsidRPr="00C55B95">
        <w:rPr>
          <w:rStyle w:val="TexteC"/>
          <w:lang w:val="en-US"/>
        </w:rPr>
        <w:t>::</w:t>
      </w:r>
      <w:r w:rsidRPr="00C55B95">
        <w:rPr>
          <w:rStyle w:val="LienMthode"/>
          <w:lang w:val="en-US"/>
        </w:rPr>
        <w:t>makeExpression</w:t>
      </w:r>
      <w:r>
        <w:rPr>
          <w:lang w:val="en-US"/>
        </w:rPr>
        <w:t xml:space="preserve">, </w:t>
      </w:r>
      <w:proofErr w:type="spellStart"/>
      <w:r w:rsidRPr="00C55B95">
        <w:rPr>
          <w:rStyle w:val="LienUnit"/>
          <w:lang w:val="en-US"/>
        </w:rPr>
        <w:t>ClangVisitor</w:t>
      </w:r>
      <w:proofErr w:type="spellEnd"/>
      <w:r w:rsidRPr="00C55B95">
        <w:rPr>
          <w:rStyle w:val="TexteC"/>
          <w:lang w:val="en-US"/>
        </w:rPr>
        <w:t>::</w:t>
      </w:r>
      <w:r w:rsidRPr="00C55B95">
        <w:rPr>
          <w:rStyle w:val="LienClasseC"/>
          <w:lang w:val="en-US"/>
        </w:rPr>
        <w:t>Visitor</w:t>
      </w:r>
      <w:r w:rsidRPr="00C55B95">
        <w:rPr>
          <w:rStyle w:val="TexteC"/>
          <w:lang w:val="en-US"/>
        </w:rPr>
        <w:t>::</w:t>
      </w:r>
      <w:r w:rsidRPr="00C55B95">
        <w:rPr>
          <w:rStyle w:val="LienMthode"/>
          <w:lang w:val="en-US"/>
        </w:rPr>
        <w:t>insertConstructorPreambleIn</w:t>
      </w:r>
      <w:r>
        <w:rPr>
          <w:lang w:val="en-US"/>
        </w:rPr>
        <w:t>,</w:t>
      </w:r>
    </w:p>
    <w:p w:rsidR="00326B2D" w:rsidRDefault="00326B2D" w:rsidP="00326B2D">
      <w:pPr>
        <w:pStyle w:val="RelativesItem"/>
        <w:rPr>
          <w:lang w:val="en-US"/>
        </w:rPr>
      </w:pPr>
      <w:r>
        <w:rPr>
          <w:lang w:val="en-US"/>
        </w:rPr>
        <w:t xml:space="preserve">the methods </w:t>
      </w:r>
      <w:r w:rsidRPr="00326B2D">
        <w:rPr>
          <w:rStyle w:val="LienMthode"/>
          <w:lang w:val="en-US"/>
        </w:rPr>
        <w:t>findAnonymous</w:t>
      </w:r>
      <w:r w:rsidR="004666FC">
        <w:rPr>
          <w:rStyle w:val="LienMthode"/>
          <w:lang w:val="en-US"/>
        </w:rPr>
        <w:t>Name</w:t>
      </w:r>
      <w:r>
        <w:rPr>
          <w:lang w:val="en-US"/>
        </w:rPr>
        <w:t xml:space="preserve">, </w:t>
      </w:r>
      <w:r w:rsidRPr="00326B2D">
        <w:rPr>
          <w:rStyle w:val="LienMthode"/>
          <w:lang w:val="en-US"/>
        </w:rPr>
        <w:t>get_</w:t>
      </w:r>
      <w:r w:rsidR="00134E5A">
        <w:rPr>
          <w:rStyle w:val="LienMthode"/>
          <w:lang w:val="en-US"/>
        </w:rPr>
        <w:t>aggregate</w:t>
      </w:r>
      <w:r w:rsidRPr="00326B2D">
        <w:rPr>
          <w:rStyle w:val="LienMthode"/>
          <w:lang w:val="en-US"/>
        </w:rPr>
        <w:t>_name</w:t>
      </w:r>
      <w:r>
        <w:rPr>
          <w:lang w:val="en-US"/>
        </w:rPr>
        <w:t>,</w:t>
      </w:r>
    </w:p>
    <w:p w:rsidR="00326B2D" w:rsidRDefault="00326B2D" w:rsidP="00326B2D">
      <w:pPr>
        <w:pStyle w:val="RelativesItem"/>
        <w:rPr>
          <w:lang w:val="en-US"/>
        </w:rPr>
      </w:pPr>
      <w:r>
        <w:rPr>
          <w:lang w:val="en-US"/>
        </w:rPr>
        <w:t xml:space="preserve">the class </w:t>
      </w:r>
      <w:r w:rsidRPr="006C4531">
        <w:rPr>
          <w:rStyle w:val="LienUnit"/>
          <w:lang w:val="en-US"/>
        </w:rPr>
        <w:t>clang</w:t>
      </w:r>
      <w:r w:rsidRPr="006C4531">
        <w:rPr>
          <w:rStyle w:val="TexteC"/>
          <w:lang w:val="en-US"/>
        </w:rPr>
        <w:t>::</w:t>
      </w:r>
      <w:proofErr w:type="spellStart"/>
      <w:r w:rsidRPr="006C4531">
        <w:rPr>
          <w:rStyle w:val="LienClasseC"/>
          <w:lang w:val="en-US"/>
        </w:rPr>
        <w:t>IndirectFieldDecl</w:t>
      </w:r>
      <w:proofErr w:type="spellEnd"/>
      <w:r>
        <w:rPr>
          <w:lang w:val="en-US"/>
        </w:rPr>
        <w:t xml:space="preserve"> and the method </w:t>
      </w:r>
      <w:r w:rsidRPr="00326B2D">
        <w:rPr>
          <w:rStyle w:val="LienUnit"/>
          <w:lang w:val="en-US"/>
        </w:rPr>
        <w:t>ACSL++</w:t>
      </w:r>
      <w:r w:rsidRPr="00326B2D">
        <w:rPr>
          <w:rStyle w:val="TexteC"/>
          <w:lang w:val="en-US"/>
        </w:rPr>
        <w:t>::</w:t>
      </w:r>
      <w:proofErr w:type="spellStart"/>
      <w:r w:rsidRPr="006C4531">
        <w:rPr>
          <w:rStyle w:val="LienClasseC"/>
          <w:lang w:val="en-US"/>
        </w:rPr>
        <w:t>TermOrPredicate</w:t>
      </w:r>
      <w:proofErr w:type="spellEnd"/>
      <w:r w:rsidRPr="006C4531">
        <w:rPr>
          <w:rStyle w:val="TexteC"/>
          <w:lang w:val="en-US"/>
        </w:rPr>
        <w:t>::</w:t>
      </w:r>
      <w:r w:rsidRPr="006C4531">
        <w:rPr>
          <w:rStyle w:val="LienMthode"/>
          <w:lang w:val="en-US"/>
        </w:rPr>
        <w:t>readToken</w:t>
      </w:r>
      <w:r>
        <w:rPr>
          <w:lang w:val="en-US"/>
        </w:rPr>
        <w:t>,</w:t>
      </w:r>
    </w:p>
    <w:p w:rsidR="00326B2D" w:rsidRDefault="00326B2D" w:rsidP="00326B2D">
      <w:pPr>
        <w:pStyle w:val="RelativesItem"/>
        <w:rPr>
          <w:lang w:val="en-US"/>
        </w:rPr>
      </w:pPr>
      <w:proofErr w:type="gramStart"/>
      <w:r>
        <w:rPr>
          <w:lang w:val="en-US"/>
        </w:rPr>
        <w:t>the</w:t>
      </w:r>
      <w:proofErr w:type="gramEnd"/>
      <w:r>
        <w:rPr>
          <w:lang w:val="en-US"/>
        </w:rPr>
        <w:t xml:space="preserve"> methods </w:t>
      </w:r>
      <w:r w:rsidRPr="00EB2ED1">
        <w:rPr>
          <w:rStyle w:val="LienMthode"/>
          <w:lang w:val="en-US"/>
        </w:rPr>
        <w:t>makeQualifiedName</w:t>
      </w:r>
      <w:r w:rsidRPr="00EB2ED1">
        <w:rPr>
          <w:lang w:val="en-US"/>
        </w:rPr>
        <w:t xml:space="preserve">, </w:t>
      </w:r>
      <w:r w:rsidRPr="00EB2ED1">
        <w:rPr>
          <w:rStyle w:val="LienMthode"/>
          <w:lang w:val="en-US"/>
        </w:rPr>
        <w:t>get_field_name</w:t>
      </w:r>
      <w:r w:rsidRPr="00EB2ED1">
        <w:rPr>
          <w:lang w:val="en-US"/>
        </w:rPr>
        <w:t xml:space="preserve">, </w:t>
      </w:r>
      <w:r w:rsidRPr="00EB2ED1">
        <w:rPr>
          <w:rStyle w:val="LienMthode"/>
          <w:lang w:val="en-US"/>
        </w:rPr>
        <w:t>get_aggregate_name</w:t>
      </w:r>
      <w:r>
        <w:rPr>
          <w:lang w:val="en-US"/>
        </w:rPr>
        <w:t>.</w:t>
      </w:r>
    </w:p>
    <w:p w:rsidR="00134E5A" w:rsidRDefault="00134E5A" w:rsidP="00134E5A">
      <w:pPr>
        <w:pStyle w:val="EntteMthode"/>
        <w:rPr>
          <w:lang w:val="en-US"/>
        </w:rPr>
      </w:pPr>
      <w:r w:rsidRPr="00354FBF">
        <w:rPr>
          <w:b/>
          <w:bCs/>
          <w:lang w:val="en-US"/>
        </w:rPr>
        <w:t>const</w:t>
      </w:r>
      <w:r w:rsidRPr="00354FBF">
        <w:rPr>
          <w:lang w:val="en-US"/>
        </w:rPr>
        <w:t xml:space="preserve"> </w:t>
      </w:r>
      <w:r w:rsidRPr="00354FBF">
        <w:rPr>
          <w:b/>
          <w:bCs/>
          <w:lang w:val="en-US"/>
        </w:rPr>
        <w:t>char</w:t>
      </w:r>
      <w:r w:rsidRPr="00354FBF">
        <w:rPr>
          <w:lang w:val="en-US"/>
        </w:rPr>
        <w:t xml:space="preserve">* </w:t>
      </w:r>
      <w:r w:rsidRPr="00E665F1">
        <w:rPr>
          <w:rStyle w:val="DfinitionMthode"/>
          <w:lang w:val="en-US"/>
        </w:rPr>
        <w:t>get_aggregate_name</w:t>
      </w:r>
      <w:r w:rsidRPr="00354FBF">
        <w:rPr>
          <w:lang w:val="en-US"/>
        </w:rPr>
        <w:t>(</w:t>
      </w:r>
      <w:r w:rsidRPr="00354FBF">
        <w:rPr>
          <w:b/>
          <w:bCs/>
          <w:lang w:val="en-US"/>
        </w:rPr>
        <w:t>const</w:t>
      </w:r>
      <w:r w:rsidRPr="00354FBF">
        <w:rPr>
          <w:lang w:val="en-US"/>
        </w:rPr>
        <w:t xml:space="preserve"> </w:t>
      </w:r>
      <w:r w:rsidRPr="0054255A">
        <w:rPr>
          <w:rStyle w:val="LienUnit"/>
          <w:lang w:val="en-US"/>
        </w:rPr>
        <w:t>clang</w:t>
      </w:r>
      <w:r w:rsidRPr="00354FBF">
        <w:rPr>
          <w:lang w:val="en-US"/>
        </w:rPr>
        <w:t>::</w:t>
      </w:r>
      <w:r w:rsidRPr="0054255A">
        <w:rPr>
          <w:rStyle w:val="LienClasseC"/>
          <w:lang w:val="en-US"/>
        </w:rPr>
        <w:t>RecordDecl</w:t>
      </w:r>
      <w:r w:rsidRPr="00354FBF">
        <w:rPr>
          <w:lang w:val="en-US"/>
        </w:rPr>
        <w:t>*</w:t>
      </w:r>
      <w:r w:rsidR="00DE1EEB">
        <w:rPr>
          <w:lang w:val="en-US"/>
        </w:rPr>
        <w:t xml:space="preserve"> decl,</w:t>
      </w:r>
      <w:r>
        <w:rPr>
          <w:lang w:val="en-US"/>
        </w:rPr>
        <w:t xml:space="preserve"> </w:t>
      </w:r>
      <w:r w:rsidRPr="0054255A">
        <w:rPr>
          <w:rStyle w:val="LienType"/>
          <w:lang w:val="en-US"/>
        </w:rPr>
        <w:t>tkind</w:t>
      </w:r>
      <w:r w:rsidRPr="00354FBF">
        <w:rPr>
          <w:lang w:val="en-US"/>
        </w:rPr>
        <w:t xml:space="preserve">* templateParameters) </w:t>
      </w:r>
      <w:r w:rsidRPr="00354FBF">
        <w:rPr>
          <w:b/>
          <w:bCs/>
          <w:lang w:val="en-US"/>
        </w:rPr>
        <w:t>const</w:t>
      </w:r>
      <w:r w:rsidRPr="00354FBF">
        <w:rPr>
          <w:lang w:val="en-US"/>
        </w:rPr>
        <w:t>;</w:t>
      </w:r>
    </w:p>
    <w:p w:rsidR="008909B4" w:rsidRDefault="008909B4" w:rsidP="008909B4">
      <w:pPr>
        <w:rPr>
          <w:lang w:val="en-US"/>
        </w:rPr>
      </w:pPr>
      <w:r>
        <w:rPr>
          <w:lang w:val="en-US"/>
        </w:rPr>
        <w:t xml:space="preserve">Return the identifier in the format of the Intermediate Representation corresponding to the </w:t>
      </w:r>
      <w:r w:rsidR="00DE1EEB">
        <w:rPr>
          <w:lang w:val="en-US"/>
        </w:rPr>
        <w:t>record</w:t>
      </w:r>
      <w:r>
        <w:rPr>
          <w:lang w:val="en-US"/>
        </w:rPr>
        <w:t xml:space="preserve"> </w:t>
      </w:r>
      <w:r w:rsidRPr="0084439C">
        <w:rPr>
          <w:rStyle w:val="TexteC"/>
          <w:lang w:val="en-US"/>
        </w:rPr>
        <w:t>decl</w:t>
      </w:r>
      <w:r>
        <w:rPr>
          <w:lang w:val="en-US"/>
        </w:rPr>
        <w:t xml:space="preserve">. </w:t>
      </w:r>
      <w:r w:rsidR="00DE1EEB">
        <w:rPr>
          <w:lang w:val="en-US"/>
        </w:rPr>
        <w:t xml:space="preserve">If </w:t>
      </w:r>
      <w:r w:rsidRPr="00326B2D">
        <w:rPr>
          <w:rStyle w:val="TexteC"/>
          <w:lang w:val="en-US"/>
        </w:rPr>
        <w:t>decl</w:t>
      </w:r>
      <w:r>
        <w:rPr>
          <w:lang w:val="en-US"/>
        </w:rPr>
        <w:t xml:space="preserve"> is </w:t>
      </w:r>
      <w:r w:rsidR="00DE1EEB">
        <w:rPr>
          <w:lang w:val="en-US"/>
        </w:rPr>
        <w:t xml:space="preserve">a template instance class then </w:t>
      </w:r>
      <w:r w:rsidR="00DE1EEB" w:rsidRPr="00DE1EEB">
        <w:rPr>
          <w:rStyle w:val="TexteC"/>
          <w:lang w:val="en-US"/>
        </w:rPr>
        <w:t>templateParameters</w:t>
      </w:r>
      <w:r w:rsidR="00DE1EEB">
        <w:rPr>
          <w:lang w:val="en-US"/>
        </w:rPr>
        <w:t xml:space="preserve"> receives the result of </w:t>
      </w:r>
      <w:r w:rsidR="00DE1EEB" w:rsidRPr="00DE1EEB">
        <w:rPr>
          <w:rStyle w:val="LienMthode"/>
          <w:lang w:val="en-US"/>
        </w:rPr>
        <w:t>tkind_TTemplateInstance</w:t>
      </w:r>
      <w:r w:rsidR="00DE1EEB" w:rsidRPr="00DE1EEB">
        <w:rPr>
          <w:rStyle w:val="TexteC"/>
          <w:lang w:val="en-US"/>
        </w:rPr>
        <w:t>(</w:t>
      </w:r>
      <w:r w:rsidR="00DE1EEB" w:rsidRPr="00DE1EEB">
        <w:rPr>
          <w:rStyle w:val="LienMthode"/>
          <w:lang w:val="en-US"/>
        </w:rPr>
        <w:t>getTemplateExtension</w:t>
      </w:r>
      <w:r w:rsidR="00DE1EEB" w:rsidRPr="00DE1EEB">
        <w:rPr>
          <w:rStyle w:val="TexteC"/>
          <w:lang w:val="en-US"/>
        </w:rPr>
        <w:t>(…))</w:t>
      </w:r>
      <w:r w:rsidR="00DE1EEB">
        <w:rPr>
          <w:lang w:val="en-US"/>
        </w:rPr>
        <w:t xml:space="preserve"> applied on the instantiation argument list. </w:t>
      </w:r>
      <w:r>
        <w:rPr>
          <w:lang w:val="en-US"/>
        </w:rPr>
        <w:t xml:space="preserve">If </w:t>
      </w:r>
      <w:r w:rsidRPr="00326B2D">
        <w:rPr>
          <w:rStyle w:val="TexteC"/>
          <w:lang w:val="en-US"/>
        </w:rPr>
        <w:t>decl</w:t>
      </w:r>
      <w:r>
        <w:rPr>
          <w:lang w:val="en-US"/>
        </w:rPr>
        <w:t xml:space="preserve"> is an anonymous </w:t>
      </w:r>
      <w:r w:rsidR="00DE1EEB" w:rsidRPr="000C4DCF">
        <w:rPr>
          <w:rStyle w:val="TexteC"/>
          <w:b/>
          <w:lang w:val="en-US"/>
        </w:rPr>
        <w:t>struct</w:t>
      </w:r>
      <w:r w:rsidR="00DE1EEB">
        <w:rPr>
          <w:lang w:val="en-US"/>
        </w:rPr>
        <w:t xml:space="preserve"> or </w:t>
      </w:r>
      <w:r w:rsidR="00DE1EEB" w:rsidRPr="000C4DCF">
        <w:rPr>
          <w:rStyle w:val="TexteC"/>
          <w:b/>
          <w:lang w:val="en-US"/>
        </w:rPr>
        <w:t>class</w:t>
      </w:r>
      <w:r>
        <w:rPr>
          <w:lang w:val="en-US"/>
        </w:rPr>
        <w:t xml:space="preserve"> the implementation looks at </w:t>
      </w:r>
      <w:r w:rsidRPr="00326B2D">
        <w:rPr>
          <w:rStyle w:val="TexteC"/>
          <w:lang w:val="en-US"/>
        </w:rPr>
        <w:t>decl</w:t>
      </w:r>
      <w:r>
        <w:rPr>
          <w:lang w:val="en-US"/>
        </w:rPr>
        <w:t xml:space="preserve"> in the map </w:t>
      </w:r>
      <w:r w:rsidRPr="00326B2D">
        <w:rPr>
          <w:rStyle w:val="LienChamps"/>
          <w:lang w:val="en-US"/>
        </w:rPr>
        <w:t>_anonymousMap</w:t>
      </w:r>
      <w:r>
        <w:rPr>
          <w:lang w:val="en-US"/>
        </w:rPr>
        <w:t xml:space="preserve">. If it finds it, it returns a copy of the uniquely associated name else it creates a fresh identifier starting with </w:t>
      </w:r>
      <w:r w:rsidRPr="00326B2D">
        <w:rPr>
          <w:rStyle w:val="TexteC"/>
          <w:lang w:val="en-US"/>
        </w:rPr>
        <w:t>anonymous_</w:t>
      </w:r>
      <w:r>
        <w:rPr>
          <w:lang w:val="en-US"/>
        </w:rPr>
        <w:t xml:space="preserve"> and it returns this identifier.</w:t>
      </w:r>
    </w:p>
    <w:p w:rsidR="008909B4" w:rsidRDefault="008909B4" w:rsidP="008909B4">
      <w:pPr>
        <w:rPr>
          <w:lang w:val="en-US"/>
        </w:rPr>
      </w:pPr>
    </w:p>
    <w:p w:rsidR="008909B4" w:rsidRPr="00EB2ED1" w:rsidRDefault="008909B4" w:rsidP="008909B4">
      <w:pPr>
        <w:rPr>
          <w:lang w:val="en-US"/>
        </w:rPr>
      </w:pPr>
      <w:r>
        <w:rPr>
          <w:lang w:val="en-US"/>
        </w:rPr>
        <w:t xml:space="preserve">This method is called </w:t>
      </w:r>
      <w:r w:rsidR="007404E8">
        <w:rPr>
          <w:lang w:val="en-US"/>
        </w:rPr>
        <w:t xml:space="preserve">by </w:t>
      </w:r>
      <w:r w:rsidR="007404E8" w:rsidRPr="007404E8">
        <w:rPr>
          <w:rStyle w:val="LienMthode"/>
          <w:lang w:val="en-US"/>
        </w:rPr>
        <w:t>makePlainType</w:t>
      </w:r>
      <w:r w:rsidR="007404E8">
        <w:rPr>
          <w:lang w:val="en-US"/>
        </w:rPr>
        <w:t xml:space="preserve"> </w:t>
      </w:r>
      <w:r w:rsidR="007404E8" w:rsidRPr="007404E8">
        <w:rPr>
          <w:rStyle w:val="LienMthode"/>
          <w:lang w:val="en-US"/>
        </w:rPr>
        <w:t>makeLogicType</w:t>
      </w:r>
      <w:r w:rsidR="007404E8">
        <w:rPr>
          <w:lang w:val="en-US"/>
        </w:rPr>
        <w:t xml:space="preserve">, </w:t>
      </w:r>
      <w:r>
        <w:rPr>
          <w:lang w:val="en-US"/>
        </w:rPr>
        <w:t xml:space="preserve">to handle the translation of </w:t>
      </w:r>
      <w:r w:rsidR="007404E8">
        <w:rPr>
          <w:lang w:val="en-US"/>
        </w:rPr>
        <w:t xml:space="preserve">clang </w:t>
      </w:r>
      <w:r w:rsidRPr="00326B2D">
        <w:rPr>
          <w:rStyle w:val="LienUnit"/>
          <w:lang w:val="en-US"/>
        </w:rPr>
        <w:t>clang</w:t>
      </w:r>
      <w:r w:rsidRPr="00326B2D">
        <w:rPr>
          <w:rStyle w:val="TexteC"/>
          <w:lang w:val="en-US"/>
        </w:rPr>
        <w:t>::</w:t>
      </w:r>
      <w:proofErr w:type="spellStart"/>
      <w:r w:rsidR="007404E8">
        <w:rPr>
          <w:rStyle w:val="LienClasseC"/>
          <w:lang w:val="en-US"/>
        </w:rPr>
        <w:t>Record</w:t>
      </w:r>
      <w:r w:rsidRPr="00326B2D">
        <w:rPr>
          <w:rStyle w:val="LienClasseC"/>
          <w:lang w:val="en-US"/>
        </w:rPr>
        <w:t>Decl</w:t>
      </w:r>
      <w:proofErr w:type="spellEnd"/>
      <w:r>
        <w:rPr>
          <w:lang w:val="en-US"/>
        </w:rPr>
        <w:t>.</w:t>
      </w:r>
    </w:p>
    <w:p w:rsidR="008909B4" w:rsidRDefault="008909B4" w:rsidP="008909B4">
      <w:pPr>
        <w:pStyle w:val="Relatives"/>
        <w:rPr>
          <w:lang w:val="en-US"/>
        </w:rPr>
      </w:pPr>
    </w:p>
    <w:p w:rsidR="008909B4" w:rsidRDefault="008909B4" w:rsidP="008909B4">
      <w:pPr>
        <w:pStyle w:val="RelativesItem"/>
        <w:rPr>
          <w:lang w:val="en-US"/>
        </w:rPr>
      </w:pPr>
      <w:r>
        <w:rPr>
          <w:lang w:val="en-US"/>
        </w:rPr>
        <w:t xml:space="preserve">The field </w:t>
      </w:r>
      <w:r w:rsidRPr="0084439C">
        <w:rPr>
          <w:rStyle w:val="LienChamps"/>
        </w:rPr>
        <w:t>_anonymousMap</w:t>
      </w:r>
      <w:r>
        <w:rPr>
          <w:lang w:val="en-US"/>
        </w:rPr>
        <w:t>,</w:t>
      </w:r>
    </w:p>
    <w:p w:rsidR="00C55B95" w:rsidRDefault="00C55B95" w:rsidP="00D83E46">
      <w:pPr>
        <w:pStyle w:val="RelativesItem"/>
        <w:rPr>
          <w:lang w:val="en-US"/>
        </w:rPr>
      </w:pPr>
      <w:r>
        <w:rPr>
          <w:lang w:val="en-US"/>
        </w:rPr>
        <w:t>the methods</w:t>
      </w:r>
      <w:r w:rsidR="00D83E46">
        <w:rPr>
          <w:lang w:val="en-US"/>
        </w:rPr>
        <w:t xml:space="preserve"> </w:t>
      </w:r>
      <w:r w:rsidR="00D83E46" w:rsidRPr="007404E8">
        <w:rPr>
          <w:rStyle w:val="LienMthode"/>
          <w:lang w:val="en-US"/>
        </w:rPr>
        <w:t>makePlainType</w:t>
      </w:r>
      <w:r w:rsidR="00D83E46">
        <w:rPr>
          <w:lang w:val="en-US"/>
        </w:rPr>
        <w:t xml:space="preserve"> </w:t>
      </w:r>
      <w:r w:rsidR="00D83E46" w:rsidRPr="007404E8">
        <w:rPr>
          <w:rStyle w:val="LienMthode"/>
          <w:lang w:val="en-US"/>
        </w:rPr>
        <w:t>makeLogicType</w:t>
      </w:r>
      <w:r w:rsidR="00D83E46">
        <w:rPr>
          <w:lang w:val="en-US"/>
        </w:rPr>
        <w:t xml:space="preserve">, </w:t>
      </w:r>
      <w:proofErr w:type="spellStart"/>
      <w:r w:rsidR="00D83E46" w:rsidRPr="004171DC">
        <w:rPr>
          <w:rStyle w:val="LienUnit"/>
          <w:lang w:val="en-US"/>
        </w:rPr>
        <w:t>ClangV</w:t>
      </w:r>
      <w:r w:rsidR="00D83E46" w:rsidRPr="00D83E46">
        <w:rPr>
          <w:rStyle w:val="LienUnit"/>
          <w:lang w:val="en-US"/>
        </w:rPr>
        <w:t>isitor</w:t>
      </w:r>
      <w:proofErr w:type="spellEnd"/>
      <w:r w:rsidR="00D83E46" w:rsidRPr="00D83E46">
        <w:rPr>
          <w:rStyle w:val="TexteC"/>
          <w:lang w:val="en-US"/>
        </w:rPr>
        <w:t>::</w:t>
      </w:r>
      <w:r w:rsidR="00D83E46" w:rsidRPr="00D83E46">
        <w:rPr>
          <w:rStyle w:val="LienClasseC"/>
          <w:lang w:val="en-US"/>
        </w:rPr>
        <w:t>Visitor</w:t>
      </w:r>
      <w:r w:rsidR="00D83E46" w:rsidRPr="00D83E46">
        <w:rPr>
          <w:rStyle w:val="TexteC"/>
          <w:lang w:val="en-US"/>
        </w:rPr>
        <w:t>::</w:t>
      </w:r>
      <w:r w:rsidR="00D83E46" w:rsidRPr="00D83E46">
        <w:rPr>
          <w:rStyle w:val="LienMthode"/>
          <w:lang w:val="en-US"/>
        </w:rPr>
        <w:t>VisitRecordDecl</w:t>
      </w:r>
      <w:r w:rsidR="00D83E46">
        <w:rPr>
          <w:lang w:val="en-US"/>
        </w:rPr>
        <w:t xml:space="preserve">, </w:t>
      </w:r>
      <w:proofErr w:type="spellStart"/>
      <w:r w:rsidR="00D83E46" w:rsidRPr="004171DC">
        <w:rPr>
          <w:rStyle w:val="LienUnit"/>
          <w:lang w:val="en-US"/>
        </w:rPr>
        <w:t>ClangV</w:t>
      </w:r>
      <w:r w:rsidR="00D83E46" w:rsidRPr="00D83E46">
        <w:rPr>
          <w:rStyle w:val="LienUnit"/>
          <w:lang w:val="en-US"/>
        </w:rPr>
        <w:t>isitor</w:t>
      </w:r>
      <w:proofErr w:type="spellEnd"/>
      <w:r w:rsidR="00D83E46" w:rsidRPr="00D83E46">
        <w:rPr>
          <w:rStyle w:val="TexteC"/>
          <w:lang w:val="en-US"/>
        </w:rPr>
        <w:t>::</w:t>
      </w:r>
      <w:r w:rsidR="00D83E46" w:rsidRPr="00D83E46">
        <w:rPr>
          <w:rStyle w:val="LienClasseC"/>
          <w:lang w:val="en-US"/>
        </w:rPr>
        <w:t>Visitor</w:t>
      </w:r>
      <w:r w:rsidR="00D83E46" w:rsidRPr="00D83E46">
        <w:rPr>
          <w:rStyle w:val="TexteC"/>
          <w:lang w:val="en-US"/>
        </w:rPr>
        <w:t>::</w:t>
      </w:r>
      <w:r w:rsidR="00D83E46" w:rsidRPr="004171DC">
        <w:rPr>
          <w:rStyle w:val="LienMthode"/>
          <w:lang w:val="en-US"/>
        </w:rPr>
        <w:t>insertNamedDeclaration</w:t>
      </w:r>
      <w:r w:rsidR="00D83E46">
        <w:rPr>
          <w:lang w:val="en-US"/>
        </w:rPr>
        <w:t>,</w:t>
      </w:r>
    </w:p>
    <w:p w:rsidR="008909B4" w:rsidRDefault="008909B4" w:rsidP="008909B4">
      <w:pPr>
        <w:pStyle w:val="RelativesItem"/>
        <w:rPr>
          <w:lang w:val="en-US"/>
        </w:rPr>
      </w:pPr>
      <w:r>
        <w:rPr>
          <w:lang w:val="en-US"/>
        </w:rPr>
        <w:t xml:space="preserve">the methods </w:t>
      </w:r>
      <w:r w:rsidRPr="00326B2D">
        <w:rPr>
          <w:rStyle w:val="LienMthode"/>
          <w:lang w:val="en-US"/>
        </w:rPr>
        <w:t>findAnonymous</w:t>
      </w:r>
      <w:r>
        <w:rPr>
          <w:rStyle w:val="LienMthode"/>
          <w:lang w:val="en-US"/>
        </w:rPr>
        <w:t>Name</w:t>
      </w:r>
      <w:r>
        <w:rPr>
          <w:lang w:val="en-US"/>
        </w:rPr>
        <w:t xml:space="preserve">, </w:t>
      </w:r>
      <w:r w:rsidRPr="00326B2D">
        <w:rPr>
          <w:rStyle w:val="LienMthode"/>
          <w:lang w:val="en-US"/>
        </w:rPr>
        <w:t>get_</w:t>
      </w:r>
      <w:r w:rsidR="008361E0">
        <w:rPr>
          <w:rStyle w:val="LienMthode"/>
          <w:lang w:val="en-US"/>
        </w:rPr>
        <w:t>field</w:t>
      </w:r>
      <w:r w:rsidRPr="00326B2D">
        <w:rPr>
          <w:rStyle w:val="LienMthode"/>
          <w:lang w:val="en-US"/>
        </w:rPr>
        <w:t>_name</w:t>
      </w:r>
      <w:r>
        <w:rPr>
          <w:lang w:val="en-US"/>
        </w:rPr>
        <w:t>,</w:t>
      </w:r>
    </w:p>
    <w:p w:rsidR="008909B4" w:rsidRDefault="008909B4" w:rsidP="008909B4">
      <w:pPr>
        <w:pStyle w:val="RelativesItem"/>
        <w:rPr>
          <w:lang w:val="en-US"/>
        </w:rPr>
      </w:pPr>
      <w:r>
        <w:rPr>
          <w:lang w:val="en-US"/>
        </w:rPr>
        <w:t xml:space="preserve">the class </w:t>
      </w:r>
      <w:r w:rsidRPr="006C4531">
        <w:rPr>
          <w:rStyle w:val="LienUnit"/>
          <w:lang w:val="en-US"/>
        </w:rPr>
        <w:t>clang</w:t>
      </w:r>
      <w:r w:rsidRPr="006C4531">
        <w:rPr>
          <w:rStyle w:val="TexteC"/>
          <w:lang w:val="en-US"/>
        </w:rPr>
        <w:t>::</w:t>
      </w:r>
      <w:proofErr w:type="spellStart"/>
      <w:r w:rsidRPr="006C4531">
        <w:rPr>
          <w:rStyle w:val="LienClasseC"/>
          <w:lang w:val="en-US"/>
        </w:rPr>
        <w:t>IndirectFieldDecl</w:t>
      </w:r>
      <w:proofErr w:type="spellEnd"/>
      <w:r>
        <w:rPr>
          <w:lang w:val="en-US"/>
        </w:rPr>
        <w:t xml:space="preserve"> and the method </w:t>
      </w:r>
      <w:r w:rsidRPr="00326B2D">
        <w:rPr>
          <w:rStyle w:val="LienUnit"/>
          <w:lang w:val="en-US"/>
        </w:rPr>
        <w:t>ACSL++</w:t>
      </w:r>
      <w:r w:rsidRPr="00326B2D">
        <w:rPr>
          <w:rStyle w:val="TexteC"/>
          <w:lang w:val="en-US"/>
        </w:rPr>
        <w:t>::</w:t>
      </w:r>
      <w:proofErr w:type="spellStart"/>
      <w:r w:rsidRPr="006C4531">
        <w:rPr>
          <w:rStyle w:val="LienClasseC"/>
          <w:lang w:val="en-US"/>
        </w:rPr>
        <w:t>TermOrPredicate</w:t>
      </w:r>
      <w:proofErr w:type="spellEnd"/>
      <w:r w:rsidRPr="006C4531">
        <w:rPr>
          <w:rStyle w:val="TexteC"/>
          <w:lang w:val="en-US"/>
        </w:rPr>
        <w:t>::</w:t>
      </w:r>
      <w:r w:rsidRPr="006C4531">
        <w:rPr>
          <w:rStyle w:val="LienMthode"/>
          <w:lang w:val="en-US"/>
        </w:rPr>
        <w:t>readToken</w:t>
      </w:r>
      <w:r>
        <w:rPr>
          <w:lang w:val="en-US"/>
        </w:rPr>
        <w:t>,</w:t>
      </w:r>
    </w:p>
    <w:p w:rsidR="008909B4" w:rsidRDefault="008909B4" w:rsidP="008909B4">
      <w:pPr>
        <w:pStyle w:val="RelativesItem"/>
        <w:rPr>
          <w:lang w:val="en-US"/>
        </w:rPr>
      </w:pPr>
      <w:proofErr w:type="gramStart"/>
      <w:r>
        <w:rPr>
          <w:lang w:val="en-US"/>
        </w:rPr>
        <w:t>the</w:t>
      </w:r>
      <w:proofErr w:type="gramEnd"/>
      <w:r>
        <w:rPr>
          <w:lang w:val="en-US"/>
        </w:rPr>
        <w:t xml:space="preserve"> methods </w:t>
      </w:r>
      <w:r w:rsidRPr="00EB2ED1">
        <w:rPr>
          <w:rStyle w:val="LienMthode"/>
          <w:lang w:val="en-US"/>
        </w:rPr>
        <w:t>makeQualifiedName</w:t>
      </w:r>
      <w:r w:rsidRPr="00EB2ED1">
        <w:rPr>
          <w:lang w:val="en-US"/>
        </w:rPr>
        <w:t xml:space="preserve">, </w:t>
      </w:r>
      <w:r w:rsidRPr="00EB2ED1">
        <w:rPr>
          <w:rStyle w:val="LienMthode"/>
          <w:lang w:val="en-US"/>
        </w:rPr>
        <w:t>get_field_name</w:t>
      </w:r>
      <w:r w:rsidRPr="00EB2ED1">
        <w:rPr>
          <w:lang w:val="en-US"/>
        </w:rPr>
        <w:t xml:space="preserve">, </w:t>
      </w:r>
      <w:r w:rsidRPr="00EB2ED1">
        <w:rPr>
          <w:rStyle w:val="LienMthode"/>
          <w:lang w:val="en-US"/>
        </w:rPr>
        <w:t>get_aggregate_name</w:t>
      </w:r>
      <w:r>
        <w:rPr>
          <w:lang w:val="en-US"/>
        </w:rPr>
        <w:t>.</w:t>
      </w:r>
    </w:p>
    <w:p w:rsidR="0054255A" w:rsidRDefault="0054255A" w:rsidP="0054255A">
      <w:pPr>
        <w:pStyle w:val="EntteMthode"/>
        <w:rPr>
          <w:lang w:val="en-US"/>
        </w:rPr>
      </w:pPr>
      <w:r w:rsidRPr="0054255A">
        <w:rPr>
          <w:rStyle w:val="LienType"/>
          <w:lang w:val="en-US"/>
        </w:rPr>
        <w:t>qualified_name</w:t>
      </w:r>
      <w:r w:rsidRPr="00354FBF">
        <w:rPr>
          <w:lang w:val="en-US"/>
        </w:rPr>
        <w:t xml:space="preserve"> </w:t>
      </w:r>
      <w:r w:rsidRPr="00E665F1">
        <w:rPr>
          <w:rStyle w:val="DfinitionMthode"/>
          <w:lang w:val="en-US"/>
        </w:rPr>
        <w:t>makeQualifiedName</w:t>
      </w:r>
      <w:r w:rsidRPr="00354FBF">
        <w:rPr>
          <w:lang w:val="en-US"/>
        </w:rPr>
        <w:t>(</w:t>
      </w:r>
      <w:r w:rsidRPr="00354FBF">
        <w:rPr>
          <w:b/>
          <w:bCs/>
          <w:lang w:val="en-US"/>
        </w:rPr>
        <w:t>const</w:t>
      </w:r>
      <w:r w:rsidRPr="00354FBF">
        <w:rPr>
          <w:lang w:val="en-US"/>
        </w:rPr>
        <w:t xml:space="preserve"> </w:t>
      </w:r>
      <w:r w:rsidRPr="0054255A">
        <w:rPr>
          <w:rStyle w:val="LienUnit"/>
          <w:lang w:val="en-US"/>
        </w:rPr>
        <w:t>clang</w:t>
      </w:r>
      <w:r w:rsidRPr="00354FBF">
        <w:rPr>
          <w:lang w:val="en-US"/>
        </w:rPr>
        <w:t>::</w:t>
      </w:r>
      <w:r w:rsidRPr="0054255A">
        <w:rPr>
          <w:rStyle w:val="LienClasseC"/>
          <w:lang w:val="en-US"/>
        </w:rPr>
        <w:t>NamedDecl</w:t>
      </w:r>
      <w:r w:rsidRPr="00354FBF">
        <w:rPr>
          <w:lang w:val="en-US"/>
        </w:rPr>
        <w:t>&amp;</w:t>
      </w:r>
      <w:r w:rsidR="00287560">
        <w:rPr>
          <w:lang w:val="en-US"/>
        </w:rPr>
        <w:t xml:space="preserve"> decl</w:t>
      </w:r>
      <w:r w:rsidRPr="00354FBF">
        <w:rPr>
          <w:lang w:val="en-US"/>
        </w:rPr>
        <w:t xml:space="preserve">) </w:t>
      </w:r>
      <w:r w:rsidRPr="00354FBF">
        <w:rPr>
          <w:b/>
          <w:bCs/>
          <w:lang w:val="en-US"/>
        </w:rPr>
        <w:t>const</w:t>
      </w:r>
      <w:r w:rsidRPr="00354FBF">
        <w:rPr>
          <w:lang w:val="en-US"/>
        </w:rPr>
        <w:t>;</w:t>
      </w:r>
    </w:p>
    <w:p w:rsidR="006C4531" w:rsidRDefault="00287560" w:rsidP="006C4531">
      <w:pPr>
        <w:rPr>
          <w:lang w:val="en-US"/>
        </w:rPr>
      </w:pPr>
      <w:r>
        <w:rPr>
          <w:lang w:val="en-US"/>
        </w:rPr>
        <w:t xml:space="preserve">Return the name corresponding to </w:t>
      </w:r>
      <w:r w:rsidRPr="00597693">
        <w:rPr>
          <w:rStyle w:val="TexteC"/>
          <w:lang w:val="en-US"/>
        </w:rPr>
        <w:t>decl</w:t>
      </w:r>
      <w:r>
        <w:rPr>
          <w:lang w:val="en-US"/>
        </w:rPr>
        <w:t xml:space="preserve"> in the Intermediate Representation.</w:t>
      </w:r>
      <w:r w:rsidR="00597693">
        <w:rPr>
          <w:lang w:val="en-US"/>
        </w:rPr>
        <w:t xml:space="preserve"> The implementation takes anonymous </w:t>
      </w:r>
      <w:r w:rsidR="00597693" w:rsidRPr="00597693">
        <w:rPr>
          <w:rStyle w:val="TexteC"/>
          <w:lang w:val="en-US"/>
        </w:rPr>
        <w:t>decl</w:t>
      </w:r>
      <w:r w:rsidR="00597693">
        <w:rPr>
          <w:lang w:val="en-US"/>
        </w:rPr>
        <w:t xml:space="preserve"> into account and calls </w:t>
      </w:r>
      <w:r w:rsidR="00597693" w:rsidRPr="00597693">
        <w:rPr>
          <w:rStyle w:val="LienMthode"/>
          <w:lang w:val="en-US"/>
        </w:rPr>
        <w:t>makeQualifiedName</w:t>
      </w:r>
      <w:r w:rsidR="00597693" w:rsidRPr="00597693">
        <w:rPr>
          <w:rStyle w:val="TexteC"/>
          <w:lang w:val="en-US"/>
        </w:rPr>
        <w:t>(</w:t>
      </w:r>
      <w:r w:rsidR="00597693" w:rsidRPr="00597693">
        <w:rPr>
          <w:rStyle w:val="TexteC"/>
          <w:b/>
          <w:lang w:val="en-US"/>
        </w:rPr>
        <w:t>const</w:t>
      </w:r>
      <w:r w:rsidR="00597693" w:rsidRPr="00597693">
        <w:rPr>
          <w:rStyle w:val="TexteC"/>
          <w:lang w:val="en-US"/>
        </w:rPr>
        <w:t xml:space="preserve"> </w:t>
      </w:r>
      <w:r w:rsidR="00597693" w:rsidRPr="00597693">
        <w:rPr>
          <w:rStyle w:val="LienUnit"/>
          <w:lang w:val="en-US"/>
        </w:rPr>
        <w:t>clang</w:t>
      </w:r>
      <w:r w:rsidR="00597693" w:rsidRPr="00597693">
        <w:rPr>
          <w:rStyle w:val="TexteC"/>
          <w:lang w:val="en-US"/>
        </w:rPr>
        <w:t>::</w:t>
      </w:r>
      <w:proofErr w:type="spellStart"/>
      <w:r w:rsidR="00597693" w:rsidRPr="00597693">
        <w:rPr>
          <w:rStyle w:val="LienClasseC"/>
          <w:lang w:val="en-US"/>
        </w:rPr>
        <w:t>DeclContext</w:t>
      </w:r>
      <w:proofErr w:type="spellEnd"/>
      <w:r w:rsidR="00597693" w:rsidRPr="00597693">
        <w:rPr>
          <w:rStyle w:val="TexteC"/>
          <w:lang w:val="en-US"/>
        </w:rPr>
        <w:t xml:space="preserve">*, </w:t>
      </w:r>
      <w:r w:rsidR="00597693" w:rsidRPr="00597693">
        <w:rPr>
          <w:rStyle w:val="TexteC"/>
          <w:b/>
          <w:lang w:val="en-US"/>
        </w:rPr>
        <w:t>const</w:t>
      </w:r>
      <w:r w:rsidR="00597693" w:rsidRPr="00597693">
        <w:rPr>
          <w:rStyle w:val="TexteC"/>
          <w:lang w:val="en-US"/>
        </w:rPr>
        <w:t xml:space="preserve"> </w:t>
      </w:r>
      <w:r w:rsidR="00597693" w:rsidRPr="00597693">
        <w:rPr>
          <w:rStyle w:val="TexteC"/>
          <w:b/>
          <w:lang w:val="en-US"/>
        </w:rPr>
        <w:t>char</w:t>
      </w:r>
      <w:r w:rsidR="00597693" w:rsidRPr="00597693">
        <w:rPr>
          <w:rStyle w:val="TexteC"/>
          <w:lang w:val="en-US"/>
        </w:rPr>
        <w:t xml:space="preserve">*, </w:t>
      </w:r>
      <w:r w:rsidR="00597693" w:rsidRPr="00597693">
        <w:rPr>
          <w:rStyle w:val="TexteC"/>
          <w:b/>
          <w:lang w:val="en-US"/>
        </w:rPr>
        <w:t>const</w:t>
      </w:r>
      <w:r w:rsidR="00597693" w:rsidRPr="00597693">
        <w:rPr>
          <w:rStyle w:val="TexteC"/>
          <w:lang w:val="en-US"/>
        </w:rPr>
        <w:t xml:space="preserve"> </w:t>
      </w:r>
      <w:r w:rsidR="00597693" w:rsidRPr="00597693">
        <w:rPr>
          <w:rStyle w:val="LienUnit"/>
          <w:lang w:val="en-US"/>
        </w:rPr>
        <w:t>clang</w:t>
      </w:r>
      <w:r w:rsidR="00597693" w:rsidRPr="00597693">
        <w:rPr>
          <w:rStyle w:val="TexteC"/>
          <w:lang w:val="en-US"/>
        </w:rPr>
        <w:t>::</w:t>
      </w:r>
      <w:proofErr w:type="spellStart"/>
      <w:r w:rsidR="00597693" w:rsidRPr="00597693">
        <w:rPr>
          <w:rStyle w:val="LienClasseC"/>
          <w:lang w:val="en-US"/>
        </w:rPr>
        <w:t>NamedDecl</w:t>
      </w:r>
      <w:proofErr w:type="spellEnd"/>
      <w:r w:rsidR="00597693" w:rsidRPr="00597693">
        <w:rPr>
          <w:rStyle w:val="TexteC"/>
          <w:lang w:val="en-US"/>
        </w:rPr>
        <w:t xml:space="preserve">*, </w:t>
      </w:r>
      <w:r w:rsidR="00597693" w:rsidRPr="00597693">
        <w:rPr>
          <w:rStyle w:val="LienType"/>
          <w:lang w:val="en-US"/>
        </w:rPr>
        <w:t>tkind</w:t>
      </w:r>
      <w:r w:rsidR="00597693" w:rsidRPr="00597693">
        <w:rPr>
          <w:rStyle w:val="TexteC"/>
          <w:lang w:val="en-US"/>
        </w:rPr>
        <w:t>*)</w:t>
      </w:r>
      <w:r w:rsidR="00597693">
        <w:rPr>
          <w:lang w:val="en-US"/>
        </w:rPr>
        <w:t xml:space="preserve"> for the complete implementation.</w:t>
      </w:r>
    </w:p>
    <w:p w:rsidR="008D0F5A" w:rsidRDefault="008D0F5A" w:rsidP="006C4531">
      <w:pPr>
        <w:rPr>
          <w:lang w:val="en-US"/>
        </w:rPr>
      </w:pPr>
      <w:r>
        <w:rPr>
          <w:lang w:val="en-US"/>
        </w:rPr>
        <w:t xml:space="preserve">The units </w:t>
      </w:r>
      <w:proofErr w:type="spellStart"/>
      <w:r w:rsidRPr="008D0F5A">
        <w:rPr>
          <w:rStyle w:val="LienUnit"/>
          <w:lang w:val="en-US"/>
        </w:rPr>
        <w:t>ClangVisitor</w:t>
      </w:r>
      <w:proofErr w:type="spellEnd"/>
      <w:r>
        <w:rPr>
          <w:lang w:val="en-US"/>
        </w:rPr>
        <w:t xml:space="preserve">, </w:t>
      </w:r>
      <w:proofErr w:type="spellStart"/>
      <w:r w:rsidRPr="008D0F5A">
        <w:rPr>
          <w:rStyle w:val="LienUnit"/>
          <w:lang w:val="en-US"/>
        </w:rPr>
        <w:t>VisitTable</w:t>
      </w:r>
      <w:proofErr w:type="spellEnd"/>
      <w:r>
        <w:rPr>
          <w:lang w:val="en-US"/>
        </w:rPr>
        <w:t xml:space="preserve">, </w:t>
      </w:r>
      <w:proofErr w:type="spellStart"/>
      <w:r w:rsidRPr="008D0F5A">
        <w:rPr>
          <w:rStyle w:val="LienUnit"/>
          <w:lang w:val="en-US"/>
        </w:rPr>
        <w:t>TableRTTI</w:t>
      </w:r>
      <w:proofErr w:type="spellEnd"/>
      <w:r>
        <w:rPr>
          <w:lang w:val="en-US"/>
        </w:rPr>
        <w:t xml:space="preserve"> (and also </w:t>
      </w:r>
      <w:r w:rsidRPr="00092351">
        <w:rPr>
          <w:rStyle w:val="LienUnit"/>
          <w:lang w:val="en-US"/>
        </w:rPr>
        <w:t>ACSL++</w:t>
      </w:r>
      <w:r>
        <w:rPr>
          <w:lang w:val="en-US"/>
        </w:rPr>
        <w:t>) use this important method.</w:t>
      </w:r>
    </w:p>
    <w:p w:rsidR="00597693" w:rsidRDefault="00597693" w:rsidP="00597693">
      <w:pPr>
        <w:pStyle w:val="Relatives"/>
        <w:rPr>
          <w:lang w:val="en-US"/>
        </w:rPr>
      </w:pPr>
    </w:p>
    <w:p w:rsidR="00597693" w:rsidRDefault="00597693" w:rsidP="00597693">
      <w:pPr>
        <w:pStyle w:val="RelativesItem"/>
        <w:rPr>
          <w:lang w:val="en-US"/>
        </w:rPr>
      </w:pPr>
      <w:r>
        <w:rPr>
          <w:lang w:val="en-US"/>
        </w:rPr>
        <w:t xml:space="preserve">The field </w:t>
      </w:r>
      <w:r w:rsidRPr="0084439C">
        <w:rPr>
          <w:rStyle w:val="LienChamps"/>
        </w:rPr>
        <w:t>_anonymousMap</w:t>
      </w:r>
      <w:r>
        <w:rPr>
          <w:lang w:val="en-US"/>
        </w:rPr>
        <w:t>,</w:t>
      </w:r>
    </w:p>
    <w:p w:rsidR="00597693" w:rsidRPr="00597693" w:rsidRDefault="00597693" w:rsidP="00597693">
      <w:pPr>
        <w:pStyle w:val="RelativesItem"/>
        <w:rPr>
          <w:rStyle w:val="TexteC"/>
          <w:rFonts w:ascii="Times New Roman" w:hAnsi="Times New Roman"/>
          <w:noProof w:val="0"/>
          <w:lang w:val="en-US"/>
        </w:rPr>
      </w:pPr>
      <w:r>
        <w:rPr>
          <w:lang w:val="en-US"/>
        </w:rPr>
        <w:t xml:space="preserve">the method </w:t>
      </w:r>
      <w:r w:rsidRPr="00597693">
        <w:rPr>
          <w:rStyle w:val="LienMthode"/>
          <w:lang w:val="en-US"/>
        </w:rPr>
        <w:t>makeQualifiedName</w:t>
      </w:r>
      <w:r w:rsidRPr="00597693">
        <w:rPr>
          <w:rStyle w:val="TexteC"/>
          <w:lang w:val="en-US"/>
        </w:rPr>
        <w:t>(</w:t>
      </w:r>
      <w:r w:rsidRPr="00597693">
        <w:rPr>
          <w:rStyle w:val="TexteC"/>
          <w:b/>
          <w:lang w:val="en-US"/>
        </w:rPr>
        <w:t>const</w:t>
      </w:r>
      <w:r w:rsidRPr="00597693">
        <w:rPr>
          <w:rStyle w:val="TexteC"/>
          <w:lang w:val="en-US"/>
        </w:rPr>
        <w:t xml:space="preserve"> </w:t>
      </w:r>
      <w:r w:rsidRPr="00597693">
        <w:rPr>
          <w:rStyle w:val="LienUnit"/>
          <w:lang w:val="en-US"/>
        </w:rPr>
        <w:t>clang</w:t>
      </w:r>
      <w:r w:rsidRPr="00597693">
        <w:rPr>
          <w:rStyle w:val="TexteC"/>
          <w:lang w:val="en-US"/>
        </w:rPr>
        <w:t>::</w:t>
      </w:r>
      <w:proofErr w:type="spellStart"/>
      <w:r w:rsidRPr="00597693">
        <w:rPr>
          <w:rStyle w:val="LienClasseC"/>
          <w:lang w:val="en-US"/>
        </w:rPr>
        <w:t>DeclContext</w:t>
      </w:r>
      <w:proofErr w:type="spellEnd"/>
      <w:r w:rsidRPr="00597693">
        <w:rPr>
          <w:rStyle w:val="TexteC"/>
          <w:lang w:val="en-US"/>
        </w:rPr>
        <w:t xml:space="preserve">*, </w:t>
      </w:r>
      <w:r w:rsidRPr="00597693">
        <w:rPr>
          <w:rStyle w:val="TexteC"/>
          <w:b/>
          <w:lang w:val="en-US"/>
        </w:rPr>
        <w:t>const</w:t>
      </w:r>
      <w:r w:rsidRPr="00597693">
        <w:rPr>
          <w:rStyle w:val="TexteC"/>
          <w:lang w:val="en-US"/>
        </w:rPr>
        <w:t xml:space="preserve"> </w:t>
      </w:r>
      <w:r w:rsidRPr="00597693">
        <w:rPr>
          <w:rStyle w:val="TexteC"/>
          <w:b/>
          <w:lang w:val="en-US"/>
        </w:rPr>
        <w:t>char</w:t>
      </w:r>
      <w:r w:rsidRPr="00597693">
        <w:rPr>
          <w:rStyle w:val="TexteC"/>
          <w:lang w:val="en-US"/>
        </w:rPr>
        <w:t xml:space="preserve">*, </w:t>
      </w:r>
      <w:r w:rsidRPr="00597693">
        <w:rPr>
          <w:rStyle w:val="TexteC"/>
          <w:b/>
          <w:lang w:val="en-US"/>
        </w:rPr>
        <w:t>const</w:t>
      </w:r>
      <w:r w:rsidRPr="00597693">
        <w:rPr>
          <w:rStyle w:val="TexteC"/>
          <w:lang w:val="en-US"/>
        </w:rPr>
        <w:t xml:space="preserve"> </w:t>
      </w:r>
      <w:r w:rsidRPr="00597693">
        <w:rPr>
          <w:rStyle w:val="LienUnit"/>
          <w:lang w:val="en-US"/>
        </w:rPr>
        <w:t>clang</w:t>
      </w:r>
      <w:r w:rsidRPr="00597693">
        <w:rPr>
          <w:rStyle w:val="TexteC"/>
          <w:lang w:val="en-US"/>
        </w:rPr>
        <w:t>::</w:t>
      </w:r>
      <w:proofErr w:type="spellStart"/>
      <w:r w:rsidRPr="00597693">
        <w:rPr>
          <w:rStyle w:val="LienClasseC"/>
          <w:lang w:val="en-US"/>
        </w:rPr>
        <w:t>NamedDecl</w:t>
      </w:r>
      <w:proofErr w:type="spellEnd"/>
      <w:r w:rsidRPr="00597693">
        <w:rPr>
          <w:rStyle w:val="TexteC"/>
          <w:lang w:val="en-US"/>
        </w:rPr>
        <w:t xml:space="preserve">*, </w:t>
      </w:r>
      <w:r w:rsidRPr="00597693">
        <w:rPr>
          <w:rStyle w:val="LienType"/>
          <w:lang w:val="en-US"/>
        </w:rPr>
        <w:t>tkind</w:t>
      </w:r>
      <w:r w:rsidRPr="00597693">
        <w:rPr>
          <w:rStyle w:val="TexteC"/>
          <w:lang w:val="en-US"/>
        </w:rPr>
        <w:t>*)</w:t>
      </w:r>
      <w:r>
        <w:rPr>
          <w:rStyle w:val="TexteC"/>
          <w:lang w:val="en-US"/>
        </w:rPr>
        <w:t>,</w:t>
      </w:r>
    </w:p>
    <w:p w:rsidR="00597693" w:rsidRDefault="00597693" w:rsidP="00597693">
      <w:pPr>
        <w:pStyle w:val="RelativesItem"/>
        <w:rPr>
          <w:lang w:val="en-US"/>
        </w:rPr>
      </w:pPr>
      <w:proofErr w:type="gramStart"/>
      <w:r>
        <w:rPr>
          <w:lang w:val="en-US"/>
        </w:rPr>
        <w:t>the</w:t>
      </w:r>
      <w:proofErr w:type="gramEnd"/>
      <w:r>
        <w:rPr>
          <w:lang w:val="en-US"/>
        </w:rPr>
        <w:t xml:space="preserve"> method </w:t>
      </w:r>
      <w:r w:rsidRPr="00597693">
        <w:rPr>
          <w:rStyle w:val="LienMthode"/>
        </w:rPr>
        <w:t>makeSignature</w:t>
      </w:r>
      <w:r>
        <w:rPr>
          <w:lang w:val="en-US"/>
        </w:rPr>
        <w:t>.</w:t>
      </w:r>
    </w:p>
    <w:p w:rsidR="0054255A" w:rsidRDefault="0054255A" w:rsidP="0054255A">
      <w:pPr>
        <w:pStyle w:val="EntteMthode"/>
        <w:rPr>
          <w:lang w:val="en-US"/>
        </w:rPr>
      </w:pPr>
      <w:r w:rsidRPr="0054255A">
        <w:rPr>
          <w:rStyle w:val="LienType"/>
          <w:lang w:val="en-US"/>
        </w:rPr>
        <w:t>signature</w:t>
      </w:r>
      <w:r w:rsidRPr="00354FBF">
        <w:rPr>
          <w:lang w:val="en-US"/>
        </w:rPr>
        <w:t xml:space="preserve"> </w:t>
      </w:r>
      <w:r w:rsidRPr="00E665F1">
        <w:rPr>
          <w:rStyle w:val="DfinitionMthode"/>
          <w:lang w:val="en-US"/>
        </w:rPr>
        <w:t>makeSignature</w:t>
      </w:r>
      <w:r w:rsidRPr="00354FBF">
        <w:rPr>
          <w:lang w:val="en-US"/>
        </w:rPr>
        <w:t>(</w:t>
      </w:r>
      <w:r w:rsidRPr="00354FBF">
        <w:rPr>
          <w:b/>
          <w:bCs/>
          <w:lang w:val="en-US"/>
        </w:rPr>
        <w:t>const</w:t>
      </w:r>
      <w:r w:rsidRPr="00354FBF">
        <w:rPr>
          <w:lang w:val="en-US"/>
        </w:rPr>
        <w:t xml:space="preserve"> </w:t>
      </w:r>
      <w:r w:rsidRPr="0054255A">
        <w:rPr>
          <w:rStyle w:val="LienUnit"/>
          <w:lang w:val="en-US"/>
        </w:rPr>
        <w:t>clang</w:t>
      </w:r>
      <w:r w:rsidRPr="00354FBF">
        <w:rPr>
          <w:lang w:val="en-US"/>
        </w:rPr>
        <w:t>::</w:t>
      </w:r>
      <w:r w:rsidRPr="0054255A">
        <w:rPr>
          <w:rStyle w:val="LienClasseC"/>
          <w:lang w:val="en-US"/>
        </w:rPr>
        <w:t>FunctionDecl</w:t>
      </w:r>
      <w:r w:rsidRPr="00354FBF">
        <w:rPr>
          <w:lang w:val="en-US"/>
        </w:rPr>
        <w:t>&amp;</w:t>
      </w:r>
      <w:r w:rsidR="00597693">
        <w:rPr>
          <w:lang w:val="en-US"/>
        </w:rPr>
        <w:t xml:space="preserve"> decl</w:t>
      </w:r>
      <w:r w:rsidRPr="00354FBF">
        <w:rPr>
          <w:lang w:val="en-US"/>
        </w:rPr>
        <w:t xml:space="preserve">) </w:t>
      </w:r>
      <w:r w:rsidRPr="00354FBF">
        <w:rPr>
          <w:b/>
          <w:bCs/>
          <w:lang w:val="en-US"/>
        </w:rPr>
        <w:t>const</w:t>
      </w:r>
      <w:r w:rsidRPr="00354FBF">
        <w:rPr>
          <w:lang w:val="en-US"/>
        </w:rPr>
        <w:t>;</w:t>
      </w:r>
    </w:p>
    <w:p w:rsidR="00597693" w:rsidRDefault="00597693" w:rsidP="00597693">
      <w:pPr>
        <w:rPr>
          <w:lang w:val="en-US"/>
        </w:rPr>
      </w:pPr>
      <w:r>
        <w:rPr>
          <w:lang w:val="en-US"/>
        </w:rPr>
        <w:t xml:space="preserve">Return the signature corresponding to </w:t>
      </w:r>
      <w:r w:rsidRPr="00597693">
        <w:rPr>
          <w:rStyle w:val="TexteC"/>
          <w:lang w:val="en-US"/>
        </w:rPr>
        <w:t>decl</w:t>
      </w:r>
      <w:r>
        <w:rPr>
          <w:lang w:val="en-US"/>
        </w:rPr>
        <w:t xml:space="preserve"> in the Intermediate Representation. The implementation calls </w:t>
      </w:r>
      <w:r w:rsidRPr="00597693">
        <w:rPr>
          <w:rStyle w:val="LienMthode"/>
          <w:lang w:val="en-US"/>
        </w:rPr>
        <w:t>makeType</w:t>
      </w:r>
      <w:r>
        <w:rPr>
          <w:lang w:val="en-US"/>
        </w:rPr>
        <w:t xml:space="preserve"> for the result and the type of the arguments.</w:t>
      </w:r>
    </w:p>
    <w:p w:rsidR="00597693" w:rsidRDefault="00597693" w:rsidP="00597693">
      <w:pPr>
        <w:pStyle w:val="Relatives"/>
        <w:rPr>
          <w:lang w:val="en-US"/>
        </w:rPr>
      </w:pPr>
    </w:p>
    <w:p w:rsidR="00284B1A" w:rsidRDefault="00284B1A" w:rsidP="00597693">
      <w:pPr>
        <w:pStyle w:val="RelativesItem"/>
        <w:rPr>
          <w:lang w:val="en-US"/>
        </w:rPr>
      </w:pPr>
      <w:r>
        <w:rPr>
          <w:lang w:val="en-US"/>
        </w:rPr>
        <w:t xml:space="preserve">The method </w:t>
      </w:r>
      <w:r w:rsidRPr="00284B1A">
        <w:rPr>
          <w:rStyle w:val="LienMthode"/>
        </w:rPr>
        <w:t>makeType</w:t>
      </w:r>
      <w:r>
        <w:rPr>
          <w:lang w:val="en-US"/>
        </w:rPr>
        <w:t>,</w:t>
      </w:r>
    </w:p>
    <w:p w:rsidR="00597693" w:rsidRDefault="00597693" w:rsidP="00597693">
      <w:pPr>
        <w:pStyle w:val="RelativesItem"/>
        <w:rPr>
          <w:lang w:val="en-US"/>
        </w:rPr>
      </w:pPr>
      <w:proofErr w:type="gramStart"/>
      <w:r>
        <w:rPr>
          <w:lang w:val="en-US"/>
        </w:rPr>
        <w:t>the</w:t>
      </w:r>
      <w:proofErr w:type="gramEnd"/>
      <w:r>
        <w:rPr>
          <w:lang w:val="en-US"/>
        </w:rPr>
        <w:t xml:space="preserve"> method</w:t>
      </w:r>
      <w:r w:rsidR="00284B1A">
        <w:rPr>
          <w:lang w:val="en-US"/>
        </w:rPr>
        <w:t>s</w:t>
      </w:r>
      <w:r>
        <w:rPr>
          <w:lang w:val="en-US"/>
        </w:rPr>
        <w:t xml:space="preserve"> </w:t>
      </w:r>
      <w:r w:rsidRPr="00597693">
        <w:rPr>
          <w:rStyle w:val="LienMthode"/>
          <w:lang w:val="en-US"/>
        </w:rPr>
        <w:t>makeQualifiedName</w:t>
      </w:r>
      <w:r>
        <w:rPr>
          <w:rStyle w:val="TexteC"/>
          <w:lang w:val="en-US"/>
        </w:rPr>
        <w:t>.</w:t>
      </w:r>
    </w:p>
    <w:p w:rsidR="0054255A" w:rsidRPr="00354FBF" w:rsidRDefault="0054255A" w:rsidP="0054255A">
      <w:pPr>
        <w:pStyle w:val="EntteMthode"/>
        <w:rPr>
          <w:lang w:val="en-US"/>
        </w:rPr>
      </w:pPr>
      <w:r w:rsidRPr="0054255A">
        <w:rPr>
          <w:rStyle w:val="LienType"/>
          <w:lang w:val="en-US"/>
        </w:rPr>
        <w:t>qualified_name</w:t>
      </w:r>
      <w:r w:rsidRPr="00354FBF">
        <w:rPr>
          <w:lang w:val="en-US"/>
        </w:rPr>
        <w:t xml:space="preserve"> </w:t>
      </w:r>
      <w:r w:rsidRPr="00E665F1">
        <w:rPr>
          <w:rStyle w:val="DfinitionMthode"/>
          <w:lang w:val="en-US"/>
        </w:rPr>
        <w:t>makeQualifiedName</w:t>
      </w:r>
      <w:r w:rsidRPr="00354FBF">
        <w:rPr>
          <w:lang w:val="en-US"/>
        </w:rPr>
        <w:t>(</w:t>
      </w:r>
      <w:r w:rsidRPr="00354FBF">
        <w:rPr>
          <w:b/>
          <w:bCs/>
          <w:lang w:val="en-US"/>
        </w:rPr>
        <w:t>const</w:t>
      </w:r>
      <w:r w:rsidRPr="00354FBF">
        <w:rPr>
          <w:lang w:val="en-US"/>
        </w:rPr>
        <w:t xml:space="preserve"> </w:t>
      </w:r>
      <w:r w:rsidRPr="0054255A">
        <w:rPr>
          <w:rStyle w:val="LienUnit"/>
          <w:lang w:val="en-US"/>
        </w:rPr>
        <w:t>clang</w:t>
      </w:r>
      <w:r w:rsidRPr="00354FBF">
        <w:rPr>
          <w:lang w:val="en-US"/>
        </w:rPr>
        <w:t>::</w:t>
      </w:r>
      <w:r w:rsidRPr="0054255A">
        <w:rPr>
          <w:rStyle w:val="LienClasseC"/>
          <w:lang w:val="en-US"/>
        </w:rPr>
        <w:t>DeclContext</w:t>
      </w:r>
      <w:r w:rsidRPr="00354FBF">
        <w:rPr>
          <w:lang w:val="en-US"/>
        </w:rPr>
        <w:t>*Ctx,</w:t>
      </w:r>
      <w:r>
        <w:rPr>
          <w:lang w:val="en-US"/>
        </w:rPr>
        <w:t xml:space="preserve"> </w:t>
      </w:r>
      <w:r w:rsidRPr="00354FBF">
        <w:rPr>
          <w:b/>
          <w:bCs/>
          <w:lang w:val="en-US"/>
        </w:rPr>
        <w:t>const</w:t>
      </w:r>
      <w:r w:rsidRPr="00354FBF">
        <w:rPr>
          <w:lang w:val="en-US"/>
        </w:rPr>
        <w:t xml:space="preserve"> </w:t>
      </w:r>
      <w:r w:rsidRPr="00354FBF">
        <w:rPr>
          <w:b/>
          <w:bCs/>
          <w:lang w:val="en-US"/>
        </w:rPr>
        <w:t>char</w:t>
      </w:r>
      <w:r w:rsidRPr="00354FBF">
        <w:rPr>
          <w:lang w:val="en-US"/>
        </w:rPr>
        <w:t xml:space="preserve">* name, </w:t>
      </w:r>
      <w:r w:rsidRPr="00354FBF">
        <w:rPr>
          <w:b/>
          <w:bCs/>
          <w:lang w:val="en-US"/>
        </w:rPr>
        <w:t>const</w:t>
      </w:r>
      <w:r w:rsidRPr="00354FBF">
        <w:rPr>
          <w:lang w:val="en-US"/>
        </w:rPr>
        <w:t xml:space="preserve"> </w:t>
      </w:r>
      <w:r w:rsidRPr="0054255A">
        <w:rPr>
          <w:rStyle w:val="LienUnit"/>
          <w:lang w:val="en-US"/>
        </w:rPr>
        <w:t>clang</w:t>
      </w:r>
      <w:r w:rsidRPr="00354FBF">
        <w:rPr>
          <w:lang w:val="en-US"/>
        </w:rPr>
        <w:t>::</w:t>
      </w:r>
      <w:r w:rsidRPr="0054255A">
        <w:rPr>
          <w:rStyle w:val="LienClasseC"/>
          <w:lang w:val="en-US"/>
        </w:rPr>
        <w:t>NamedDecl</w:t>
      </w:r>
      <w:r w:rsidRPr="00354FBF">
        <w:rPr>
          <w:lang w:val="en-US"/>
        </w:rPr>
        <w:t>* decl=</w:t>
      </w:r>
      <w:r w:rsidRPr="00354FBF">
        <w:rPr>
          <w:b/>
          <w:bCs/>
          <w:lang w:val="en-US"/>
        </w:rPr>
        <w:t>NULL</w:t>
      </w:r>
      <w:r w:rsidRPr="00354FBF">
        <w:rPr>
          <w:lang w:val="en-US"/>
        </w:rPr>
        <w:t>,</w:t>
      </w:r>
      <w:r>
        <w:rPr>
          <w:lang w:val="en-US"/>
        </w:rPr>
        <w:t xml:space="preserve"> </w:t>
      </w:r>
      <w:r w:rsidRPr="0054255A">
        <w:rPr>
          <w:rStyle w:val="LienType"/>
          <w:lang w:val="en-US"/>
        </w:rPr>
        <w:t>tkind</w:t>
      </w:r>
      <w:r w:rsidRPr="00354FBF">
        <w:rPr>
          <w:lang w:val="en-US"/>
        </w:rPr>
        <w:t>* templateParameters=</w:t>
      </w:r>
      <w:r w:rsidRPr="00354FBF">
        <w:rPr>
          <w:b/>
          <w:bCs/>
          <w:lang w:val="en-US"/>
        </w:rPr>
        <w:t>NULL</w:t>
      </w:r>
      <w:r w:rsidRPr="00354FBF">
        <w:rPr>
          <w:lang w:val="en-US"/>
        </w:rPr>
        <w:t xml:space="preserve">) </w:t>
      </w:r>
      <w:r w:rsidRPr="00354FBF">
        <w:rPr>
          <w:b/>
          <w:bCs/>
          <w:lang w:val="en-US"/>
        </w:rPr>
        <w:t>const</w:t>
      </w:r>
      <w:r w:rsidRPr="00354FBF">
        <w:rPr>
          <w:lang w:val="en-US"/>
        </w:rPr>
        <w:t>;</w:t>
      </w:r>
    </w:p>
    <w:p w:rsidR="00284B1A" w:rsidRDefault="00284B1A" w:rsidP="00284B1A">
      <w:pPr>
        <w:rPr>
          <w:lang w:val="en-US"/>
        </w:rPr>
      </w:pPr>
      <w:r>
        <w:rPr>
          <w:lang w:val="en-US"/>
        </w:rPr>
        <w:t xml:space="preserve">Return in the Intermediate Representation the name corresponding to </w:t>
      </w:r>
      <w:r>
        <w:rPr>
          <w:rStyle w:val="TexteC"/>
          <w:lang w:val="en-US"/>
        </w:rPr>
        <w:t>name</w:t>
      </w:r>
      <w:r>
        <w:rPr>
          <w:lang w:val="en-US"/>
        </w:rPr>
        <w:t xml:space="preserve"> (or </w:t>
      </w:r>
      <w:r w:rsidRPr="00284B1A">
        <w:rPr>
          <w:rStyle w:val="TexteC"/>
          <w:lang w:val="en-US"/>
        </w:rPr>
        <w:t>decl</w:t>
      </w:r>
      <w:r>
        <w:rPr>
          <w:lang w:val="en-US"/>
        </w:rPr>
        <w:t xml:space="preserve"> if </w:t>
      </w:r>
      <w:r w:rsidRPr="00284B1A">
        <w:rPr>
          <w:rStyle w:val="TexteC"/>
          <w:lang w:val="en-US"/>
        </w:rPr>
        <w:t>name =</w:t>
      </w:r>
      <w:r>
        <w:rPr>
          <w:lang w:val="en-US"/>
        </w:rPr>
        <w:t xml:space="preserve"> </w:t>
      </w:r>
      <w:r w:rsidRPr="00284B1A">
        <w:rPr>
          <w:rStyle w:val="TexteC"/>
          <w:b/>
          <w:lang w:val="en-US"/>
        </w:rPr>
        <w:t>nullptr</w:t>
      </w:r>
      <w:r>
        <w:rPr>
          <w:lang w:val="en-US"/>
        </w:rPr>
        <w:t xml:space="preserve">) in the semantic context </w:t>
      </w:r>
      <w:r w:rsidRPr="00284B1A">
        <w:rPr>
          <w:rStyle w:val="TexteC"/>
          <w:lang w:val="en-US"/>
        </w:rPr>
        <w:t>Ctx</w:t>
      </w:r>
      <w:r>
        <w:rPr>
          <w:lang w:val="en-US"/>
        </w:rPr>
        <w:t xml:space="preserve">. The implementation takes anonymous </w:t>
      </w:r>
      <w:r>
        <w:rPr>
          <w:rStyle w:val="TexteC"/>
          <w:lang w:val="en-US"/>
        </w:rPr>
        <w:t>Ctx</w:t>
      </w:r>
      <w:r>
        <w:rPr>
          <w:lang w:val="en-US"/>
        </w:rPr>
        <w:t xml:space="preserve"> into account. </w:t>
      </w:r>
      <w:r w:rsidRPr="00284B1A">
        <w:rPr>
          <w:rStyle w:val="TexteC"/>
          <w:lang w:val="en-US"/>
        </w:rPr>
        <w:t>Ctx</w:t>
      </w:r>
      <w:r>
        <w:rPr>
          <w:lang w:val="en-US"/>
        </w:rPr>
        <w:t xml:space="preserve"> </w:t>
      </w:r>
      <w:r w:rsidR="00092351">
        <w:rPr>
          <w:lang w:val="en-US"/>
        </w:rPr>
        <w:t xml:space="preserve">(and its hierarchy through the link </w:t>
      </w:r>
      <w:r w:rsidR="00092351" w:rsidRPr="0054255A">
        <w:rPr>
          <w:rStyle w:val="LienUnit"/>
          <w:lang w:val="en-US"/>
        </w:rPr>
        <w:t>clang</w:t>
      </w:r>
      <w:r w:rsidR="00092351" w:rsidRPr="00354FBF">
        <w:rPr>
          <w:lang w:val="en-US"/>
        </w:rPr>
        <w:t>:</w:t>
      </w:r>
      <w:proofErr w:type="gramStart"/>
      <w:r w:rsidR="00092351" w:rsidRPr="00354FBF">
        <w:rPr>
          <w:lang w:val="en-US"/>
        </w:rPr>
        <w:t>:</w:t>
      </w:r>
      <w:proofErr w:type="spellStart"/>
      <w:r w:rsidR="00092351" w:rsidRPr="0054255A">
        <w:rPr>
          <w:rStyle w:val="LienClasseC"/>
          <w:lang w:val="en-US"/>
        </w:rPr>
        <w:t>DeclContext</w:t>
      </w:r>
      <w:proofErr w:type="spellEnd"/>
      <w:proofErr w:type="gramEnd"/>
      <w:r w:rsidR="00092351" w:rsidRPr="00092351">
        <w:rPr>
          <w:rStyle w:val="TexteC"/>
          <w:lang w:val="en-US"/>
        </w:rPr>
        <w:t>::</w:t>
      </w:r>
      <w:r w:rsidR="00092351" w:rsidRPr="00092351">
        <w:rPr>
          <w:rStyle w:val="LienMthode"/>
          <w:lang w:val="en-US"/>
        </w:rPr>
        <w:t>getParent</w:t>
      </w:r>
      <w:r w:rsidR="00092351">
        <w:rPr>
          <w:lang w:val="en-US"/>
        </w:rPr>
        <w:t xml:space="preserve">) </w:t>
      </w:r>
      <w:r>
        <w:rPr>
          <w:lang w:val="en-US"/>
        </w:rPr>
        <w:t xml:space="preserve">enables to compute the part </w:t>
      </w:r>
      <w:r w:rsidRPr="00284B1A">
        <w:rPr>
          <w:rStyle w:val="LienClasseC"/>
          <w:lang w:val="en-US"/>
        </w:rPr>
        <w:t>_qualified_name</w:t>
      </w:r>
      <w:r w:rsidRPr="00284B1A">
        <w:rPr>
          <w:rStyle w:val="TexteC"/>
          <w:lang w:val="en-US"/>
        </w:rPr>
        <w:t>::</w:t>
      </w:r>
      <w:r w:rsidRPr="00284B1A">
        <w:rPr>
          <w:rStyle w:val="LienChamps"/>
          <w:lang w:val="en-US"/>
        </w:rPr>
        <w:t>prequalification</w:t>
      </w:r>
      <w:r>
        <w:rPr>
          <w:lang w:val="en-US"/>
        </w:rPr>
        <w:t xml:space="preserve"> of the result. </w:t>
      </w:r>
      <w:r w:rsidRPr="00284B1A">
        <w:rPr>
          <w:rStyle w:val="TexteC"/>
          <w:lang w:val="en-US"/>
        </w:rPr>
        <w:t>name</w:t>
      </w:r>
      <w:r>
        <w:rPr>
          <w:lang w:val="en-US"/>
        </w:rPr>
        <w:t xml:space="preserve"> (or </w:t>
      </w:r>
      <w:r w:rsidRPr="00284B1A">
        <w:rPr>
          <w:rStyle w:val="TexteC"/>
          <w:lang w:val="en-US"/>
        </w:rPr>
        <w:t>decl</w:t>
      </w:r>
      <w:r>
        <w:rPr>
          <w:lang w:val="en-US"/>
        </w:rPr>
        <w:t xml:space="preserve"> if </w:t>
      </w:r>
      <w:r w:rsidRPr="00284B1A">
        <w:rPr>
          <w:rStyle w:val="TexteC"/>
          <w:lang w:val="en-US"/>
        </w:rPr>
        <w:t xml:space="preserve">name = </w:t>
      </w:r>
      <w:r w:rsidRPr="00284B1A">
        <w:rPr>
          <w:rStyle w:val="TexteC"/>
          <w:b/>
          <w:lang w:val="en-US"/>
        </w:rPr>
        <w:t>nullptr</w:t>
      </w:r>
      <w:r>
        <w:rPr>
          <w:lang w:val="en-US"/>
        </w:rPr>
        <w:t xml:space="preserve">) corresponds to the part </w:t>
      </w:r>
      <w:r w:rsidRPr="00284B1A">
        <w:rPr>
          <w:rStyle w:val="LienClasseC"/>
          <w:lang w:val="en-US"/>
        </w:rPr>
        <w:t>_qualified_name</w:t>
      </w:r>
      <w:r w:rsidRPr="00284B1A">
        <w:rPr>
          <w:rStyle w:val="TexteC"/>
          <w:lang w:val="en-US"/>
        </w:rPr>
        <w:t>::</w:t>
      </w:r>
      <w:r w:rsidRPr="00284B1A">
        <w:rPr>
          <w:rStyle w:val="LienChamps"/>
          <w:lang w:val="en-US"/>
        </w:rPr>
        <w:t>decl_name</w:t>
      </w:r>
      <w:r>
        <w:rPr>
          <w:lang w:val="en-US"/>
        </w:rPr>
        <w:t xml:space="preserve"> of the result.</w:t>
      </w:r>
    </w:p>
    <w:p w:rsidR="00092351" w:rsidRDefault="00092351" w:rsidP="00284B1A">
      <w:pPr>
        <w:rPr>
          <w:lang w:val="en-US"/>
        </w:rPr>
      </w:pPr>
    </w:p>
    <w:p w:rsidR="008D0F5A" w:rsidRDefault="008D0F5A" w:rsidP="008D0F5A">
      <w:pPr>
        <w:rPr>
          <w:lang w:val="en-US"/>
        </w:rPr>
      </w:pPr>
      <w:r>
        <w:rPr>
          <w:lang w:val="en-US"/>
        </w:rPr>
        <w:t xml:space="preserve">The units </w:t>
      </w:r>
      <w:proofErr w:type="spellStart"/>
      <w:r w:rsidRPr="008D0F5A">
        <w:rPr>
          <w:rStyle w:val="LienUnit"/>
          <w:lang w:val="en-US"/>
        </w:rPr>
        <w:t>ClangVisitor</w:t>
      </w:r>
      <w:proofErr w:type="spellEnd"/>
      <w:r>
        <w:rPr>
          <w:lang w:val="en-US"/>
        </w:rPr>
        <w:t xml:space="preserve">, </w:t>
      </w:r>
      <w:proofErr w:type="spellStart"/>
      <w:r w:rsidRPr="008D0F5A">
        <w:rPr>
          <w:rStyle w:val="LienUnit"/>
          <w:lang w:val="en-US"/>
        </w:rPr>
        <w:t>VisitTable</w:t>
      </w:r>
      <w:proofErr w:type="spellEnd"/>
      <w:r>
        <w:rPr>
          <w:lang w:val="en-US"/>
        </w:rPr>
        <w:t xml:space="preserve">, </w:t>
      </w:r>
      <w:proofErr w:type="spellStart"/>
      <w:r w:rsidRPr="008D0F5A">
        <w:rPr>
          <w:rStyle w:val="LienUnit"/>
          <w:lang w:val="en-US"/>
        </w:rPr>
        <w:t>TableRTTI</w:t>
      </w:r>
      <w:proofErr w:type="spellEnd"/>
      <w:r>
        <w:rPr>
          <w:lang w:val="en-US"/>
        </w:rPr>
        <w:t xml:space="preserve"> (and also </w:t>
      </w:r>
      <w:r w:rsidRPr="008D0F5A">
        <w:rPr>
          <w:rStyle w:val="LienUnit"/>
          <w:lang w:val="en-US"/>
        </w:rPr>
        <w:t>ACSL++</w:t>
      </w:r>
      <w:r>
        <w:rPr>
          <w:lang w:val="en-US"/>
        </w:rPr>
        <w:t xml:space="preserve">) </w:t>
      </w:r>
      <w:r w:rsidR="00517563">
        <w:rPr>
          <w:lang w:val="en-US"/>
        </w:rPr>
        <w:t>use</w:t>
      </w:r>
      <w:r>
        <w:rPr>
          <w:lang w:val="en-US"/>
        </w:rPr>
        <w:t xml:space="preserve"> this important method.</w:t>
      </w:r>
    </w:p>
    <w:p w:rsidR="00284B1A" w:rsidRDefault="00284B1A" w:rsidP="00284B1A">
      <w:pPr>
        <w:pStyle w:val="Relatives"/>
        <w:rPr>
          <w:lang w:val="en-US"/>
        </w:rPr>
      </w:pPr>
    </w:p>
    <w:p w:rsidR="00284B1A" w:rsidRDefault="00284B1A" w:rsidP="00284B1A">
      <w:pPr>
        <w:pStyle w:val="RelativesItem"/>
        <w:rPr>
          <w:lang w:val="en-US"/>
        </w:rPr>
      </w:pPr>
      <w:r>
        <w:rPr>
          <w:lang w:val="en-US"/>
        </w:rPr>
        <w:t xml:space="preserve">The field </w:t>
      </w:r>
      <w:r w:rsidRPr="0084439C">
        <w:rPr>
          <w:rStyle w:val="LienChamps"/>
        </w:rPr>
        <w:t>_anonymousMap</w:t>
      </w:r>
      <w:r>
        <w:rPr>
          <w:lang w:val="en-US"/>
        </w:rPr>
        <w:t>,</w:t>
      </w:r>
    </w:p>
    <w:p w:rsidR="00284B1A" w:rsidRPr="00597693" w:rsidRDefault="00284B1A" w:rsidP="00284B1A">
      <w:pPr>
        <w:pStyle w:val="RelativesItem"/>
        <w:rPr>
          <w:rStyle w:val="TexteC"/>
          <w:rFonts w:ascii="Times New Roman" w:hAnsi="Times New Roman"/>
          <w:noProof w:val="0"/>
          <w:lang w:val="en-US"/>
        </w:rPr>
      </w:pPr>
      <w:r>
        <w:rPr>
          <w:lang w:val="en-US"/>
        </w:rPr>
        <w:t xml:space="preserve">the method </w:t>
      </w:r>
      <w:r w:rsidRPr="00597693">
        <w:rPr>
          <w:rStyle w:val="LienMthode"/>
          <w:lang w:val="en-US"/>
        </w:rPr>
        <w:t>makeQualifiedName</w:t>
      </w:r>
      <w:r w:rsidRPr="00597693">
        <w:rPr>
          <w:rStyle w:val="TexteC"/>
          <w:lang w:val="en-US"/>
        </w:rPr>
        <w:t>(</w:t>
      </w:r>
      <w:r w:rsidRPr="00597693">
        <w:rPr>
          <w:rStyle w:val="TexteC"/>
          <w:b/>
          <w:lang w:val="en-US"/>
        </w:rPr>
        <w:t>const</w:t>
      </w:r>
      <w:r w:rsidRPr="00597693">
        <w:rPr>
          <w:rStyle w:val="TexteC"/>
          <w:lang w:val="en-US"/>
        </w:rPr>
        <w:t xml:space="preserve"> </w:t>
      </w:r>
      <w:r w:rsidRPr="00597693">
        <w:rPr>
          <w:rStyle w:val="LienUnit"/>
          <w:lang w:val="en-US"/>
        </w:rPr>
        <w:t>clang</w:t>
      </w:r>
      <w:r w:rsidRPr="00597693">
        <w:rPr>
          <w:rStyle w:val="TexteC"/>
          <w:lang w:val="en-US"/>
        </w:rPr>
        <w:t>::</w:t>
      </w:r>
      <w:proofErr w:type="spellStart"/>
      <w:r w:rsidRPr="00597693">
        <w:rPr>
          <w:rStyle w:val="LienClasseC"/>
          <w:lang w:val="en-US"/>
        </w:rPr>
        <w:t>NamedDecl</w:t>
      </w:r>
      <w:proofErr w:type="spellEnd"/>
      <w:r>
        <w:rPr>
          <w:rStyle w:val="TexteC"/>
          <w:lang w:val="en-US"/>
        </w:rPr>
        <w:t>&amp;</w:t>
      </w:r>
      <w:r w:rsidRPr="00597693">
        <w:rPr>
          <w:rStyle w:val="TexteC"/>
          <w:lang w:val="en-US"/>
        </w:rPr>
        <w:t>)</w:t>
      </w:r>
      <w:r>
        <w:rPr>
          <w:rStyle w:val="TexteC"/>
          <w:lang w:val="en-US"/>
        </w:rPr>
        <w:t>,</w:t>
      </w:r>
    </w:p>
    <w:p w:rsidR="00284B1A" w:rsidRDefault="00284B1A" w:rsidP="00284B1A">
      <w:pPr>
        <w:pStyle w:val="RelativesItem"/>
        <w:rPr>
          <w:lang w:val="en-US"/>
        </w:rPr>
      </w:pPr>
      <w:proofErr w:type="gramStart"/>
      <w:r>
        <w:rPr>
          <w:lang w:val="en-US"/>
        </w:rPr>
        <w:t>the</w:t>
      </w:r>
      <w:proofErr w:type="gramEnd"/>
      <w:r>
        <w:rPr>
          <w:lang w:val="en-US"/>
        </w:rPr>
        <w:t xml:space="preserve"> method </w:t>
      </w:r>
      <w:r w:rsidRPr="00597693">
        <w:rPr>
          <w:rStyle w:val="LienMthode"/>
        </w:rPr>
        <w:t>makeSignature</w:t>
      </w:r>
      <w:r>
        <w:rPr>
          <w:lang w:val="en-US"/>
        </w:rPr>
        <w:t>.</w:t>
      </w:r>
    </w:p>
    <w:p w:rsidR="0054255A" w:rsidRDefault="0054255A" w:rsidP="0054255A">
      <w:pPr>
        <w:pStyle w:val="EntteMthode"/>
        <w:rPr>
          <w:lang w:val="en-US"/>
        </w:rPr>
      </w:pPr>
      <w:r w:rsidRPr="0054255A">
        <w:rPr>
          <w:rStyle w:val="LienType"/>
          <w:lang w:val="en-US"/>
        </w:rPr>
        <w:t>typ</w:t>
      </w:r>
      <w:r w:rsidRPr="00354FBF">
        <w:rPr>
          <w:lang w:val="en-US"/>
        </w:rPr>
        <w:t xml:space="preserve"> </w:t>
      </w:r>
      <w:r w:rsidRPr="00E665F1">
        <w:rPr>
          <w:rStyle w:val="DfinitionMthode"/>
          <w:lang w:val="en-US"/>
        </w:rPr>
        <w:t>makeBuiltinType</w:t>
      </w:r>
      <w:r w:rsidRPr="00354FBF">
        <w:rPr>
          <w:lang w:val="en-US"/>
        </w:rPr>
        <w:t>(</w:t>
      </w:r>
      <w:r w:rsidRPr="0054255A">
        <w:rPr>
          <w:rStyle w:val="LienUnit"/>
          <w:lang w:val="en-US"/>
        </w:rPr>
        <w:t>clang</w:t>
      </w:r>
      <w:r w:rsidRPr="00354FBF">
        <w:rPr>
          <w:lang w:val="en-US"/>
        </w:rPr>
        <w:t>::</w:t>
      </w:r>
      <w:r w:rsidRPr="0054255A">
        <w:rPr>
          <w:rStyle w:val="LienClasseC"/>
          <w:lang w:val="en-US"/>
        </w:rPr>
        <w:t>BuiltinType</w:t>
      </w:r>
      <w:r w:rsidRPr="00354FBF">
        <w:rPr>
          <w:lang w:val="en-US"/>
        </w:rPr>
        <w:t xml:space="preserve"> </w:t>
      </w:r>
      <w:r w:rsidRPr="00354FBF">
        <w:rPr>
          <w:b/>
          <w:bCs/>
          <w:lang w:val="en-US"/>
        </w:rPr>
        <w:t>const</w:t>
      </w:r>
      <w:r w:rsidRPr="00354FBF">
        <w:rPr>
          <w:lang w:val="en-US"/>
        </w:rPr>
        <w:t xml:space="preserve">* typ) </w:t>
      </w:r>
      <w:r w:rsidRPr="00354FBF">
        <w:rPr>
          <w:b/>
          <w:bCs/>
          <w:lang w:val="en-US"/>
        </w:rPr>
        <w:t>const</w:t>
      </w:r>
      <w:r w:rsidRPr="00354FBF">
        <w:rPr>
          <w:lang w:val="en-US"/>
        </w:rPr>
        <w:t>;</w:t>
      </w:r>
    </w:p>
    <w:p w:rsidR="006E40CE" w:rsidRDefault="006E40CE" w:rsidP="006E40CE">
      <w:pPr>
        <w:rPr>
          <w:lang w:val="en-US"/>
        </w:rPr>
      </w:pPr>
      <w:r>
        <w:rPr>
          <w:lang w:val="en-US"/>
        </w:rPr>
        <w:lastRenderedPageBreak/>
        <w:t xml:space="preserve">Depending on </w:t>
      </w:r>
      <w:r w:rsidRPr="006E40CE">
        <w:rPr>
          <w:rStyle w:val="TexteC"/>
          <w:lang w:val="en-US"/>
        </w:rPr>
        <w:t>typ-&gt;</w:t>
      </w:r>
      <w:r w:rsidRPr="006E40CE">
        <w:rPr>
          <w:rStyle w:val="LienMthode"/>
          <w:lang w:val="en-US"/>
        </w:rPr>
        <w:t>getKind</w:t>
      </w:r>
      <w:r w:rsidRPr="006E40CE">
        <w:rPr>
          <w:rStyle w:val="TexteC"/>
          <w:lang w:val="en-US"/>
        </w:rPr>
        <w:t>()</w:t>
      </w:r>
      <w:r>
        <w:rPr>
          <w:lang w:val="en-US"/>
        </w:rPr>
        <w:t xml:space="preserve">, this method return the type corresponding to </w:t>
      </w:r>
      <w:r w:rsidRPr="006E40CE">
        <w:rPr>
          <w:rStyle w:val="TexteC"/>
          <w:lang w:val="en-US"/>
        </w:rPr>
        <w:t>typ</w:t>
      </w:r>
      <w:r>
        <w:rPr>
          <w:lang w:val="en-US"/>
        </w:rPr>
        <w:t xml:space="preserve"> in the Intermediate Representation at the level of the C++ constructions.</w:t>
      </w:r>
    </w:p>
    <w:p w:rsidR="006E40CE" w:rsidRDefault="006E40CE" w:rsidP="006E40CE">
      <w:pPr>
        <w:rPr>
          <w:lang w:val="en-US"/>
        </w:rPr>
      </w:pPr>
      <w:r>
        <w:rPr>
          <w:lang w:val="en-US"/>
        </w:rPr>
        <w:t xml:space="preserve">This method is called by the methods </w:t>
      </w:r>
      <w:r w:rsidRPr="006E40CE">
        <w:rPr>
          <w:rStyle w:val="LienMthode"/>
          <w:lang w:val="en-US"/>
        </w:rPr>
        <w:t>makePlainType</w:t>
      </w:r>
      <w:r>
        <w:rPr>
          <w:lang w:val="en-US"/>
        </w:rPr>
        <w:t xml:space="preserve"> and </w:t>
      </w:r>
      <w:r w:rsidRPr="006E40CE">
        <w:rPr>
          <w:rStyle w:val="LienMthode"/>
          <w:lang w:val="en-US"/>
        </w:rPr>
        <w:t>makeType</w:t>
      </w:r>
      <w:r>
        <w:rPr>
          <w:lang w:val="en-US"/>
        </w:rPr>
        <w:t xml:space="preserve"> that perform a high level translation of </w:t>
      </w:r>
      <w:r w:rsidRPr="000C4DCF">
        <w:rPr>
          <w:rStyle w:val="LienUnit"/>
          <w:lang w:val="en-US"/>
        </w:rPr>
        <w:t>clang</w:t>
      </w:r>
      <w:r w:rsidRPr="000C4DCF">
        <w:rPr>
          <w:rStyle w:val="TexteC"/>
          <w:lang w:val="en-US"/>
        </w:rPr>
        <w:t>::</w:t>
      </w:r>
      <w:r w:rsidRPr="000C4DCF">
        <w:rPr>
          <w:rStyle w:val="LienClasseC"/>
          <w:lang w:val="en-US"/>
        </w:rPr>
        <w:t>Type</w:t>
      </w:r>
      <w:r>
        <w:rPr>
          <w:lang w:val="en-US"/>
        </w:rPr>
        <w:t xml:space="preserve"> and </w:t>
      </w:r>
      <w:r w:rsidRPr="000C4DCF">
        <w:rPr>
          <w:rStyle w:val="LienUnit"/>
          <w:lang w:val="en-US"/>
        </w:rPr>
        <w:t>clang</w:t>
      </w:r>
      <w:r w:rsidRPr="000C4DCF">
        <w:rPr>
          <w:rStyle w:val="TexteC"/>
          <w:lang w:val="en-US"/>
        </w:rPr>
        <w:t>::</w:t>
      </w:r>
      <w:proofErr w:type="spellStart"/>
      <w:r w:rsidRPr="000C4DCF">
        <w:rPr>
          <w:rStyle w:val="LienClasseC"/>
          <w:lang w:val="en-US"/>
        </w:rPr>
        <w:t>QualType</w:t>
      </w:r>
      <w:proofErr w:type="spellEnd"/>
      <w:r>
        <w:rPr>
          <w:lang w:val="en-US"/>
        </w:rPr>
        <w:t>.</w:t>
      </w:r>
    </w:p>
    <w:p w:rsidR="006E40CE" w:rsidRDefault="006E40CE" w:rsidP="006E40CE">
      <w:pPr>
        <w:pStyle w:val="Relatives"/>
        <w:rPr>
          <w:lang w:val="en-US"/>
        </w:rPr>
      </w:pPr>
    </w:p>
    <w:p w:rsidR="006E40CE" w:rsidRDefault="006E40CE" w:rsidP="006E40CE">
      <w:pPr>
        <w:pStyle w:val="RelativesItem"/>
        <w:rPr>
          <w:lang w:val="en-US"/>
        </w:rPr>
      </w:pPr>
      <w:r>
        <w:rPr>
          <w:lang w:val="en-US"/>
        </w:rPr>
        <w:t xml:space="preserve">The methods </w:t>
      </w:r>
      <w:r w:rsidRPr="006E40CE">
        <w:rPr>
          <w:rStyle w:val="LienMthode"/>
          <w:lang w:val="en-US"/>
        </w:rPr>
        <w:t>makePlainType</w:t>
      </w:r>
      <w:r>
        <w:rPr>
          <w:lang w:val="en-US"/>
        </w:rPr>
        <w:t xml:space="preserve"> and </w:t>
      </w:r>
      <w:r w:rsidRPr="006E40CE">
        <w:rPr>
          <w:rStyle w:val="LienMthode"/>
          <w:lang w:val="en-US"/>
        </w:rPr>
        <w:t>makeType</w:t>
      </w:r>
      <w:r>
        <w:rPr>
          <w:lang w:val="en-US"/>
        </w:rPr>
        <w:t>,</w:t>
      </w:r>
    </w:p>
    <w:p w:rsidR="006E40CE" w:rsidRPr="006E40CE" w:rsidRDefault="006E40CE" w:rsidP="006E40CE">
      <w:pPr>
        <w:pStyle w:val="RelativesItem"/>
        <w:rPr>
          <w:lang w:val="en-US"/>
        </w:rPr>
      </w:pPr>
      <w:proofErr w:type="gramStart"/>
      <w:r>
        <w:rPr>
          <w:lang w:val="en-US"/>
        </w:rPr>
        <w:t>the</w:t>
      </w:r>
      <w:proofErr w:type="gramEnd"/>
      <w:r>
        <w:rPr>
          <w:lang w:val="en-US"/>
        </w:rPr>
        <w:t xml:space="preserve"> method </w:t>
      </w:r>
      <w:r w:rsidRPr="006E40CE">
        <w:rPr>
          <w:rStyle w:val="LienMthode"/>
        </w:rPr>
        <w:t>makeBuiltinLogicType</w:t>
      </w:r>
      <w:r>
        <w:rPr>
          <w:lang w:val="en-US"/>
        </w:rPr>
        <w:t>.</w:t>
      </w:r>
    </w:p>
    <w:p w:rsidR="0054255A" w:rsidRPr="00354FBF" w:rsidRDefault="0054255A" w:rsidP="0054255A">
      <w:pPr>
        <w:pStyle w:val="EntteMthode"/>
        <w:rPr>
          <w:lang w:val="en-US"/>
        </w:rPr>
      </w:pPr>
      <w:r w:rsidRPr="0054255A">
        <w:rPr>
          <w:rStyle w:val="LienType"/>
          <w:lang w:val="en-US"/>
        </w:rPr>
        <w:t>logic_type</w:t>
      </w:r>
      <w:r w:rsidRPr="00354FBF">
        <w:rPr>
          <w:lang w:val="en-US"/>
        </w:rPr>
        <w:t xml:space="preserve"> </w:t>
      </w:r>
      <w:r w:rsidRPr="00E665F1">
        <w:rPr>
          <w:rStyle w:val="DfinitionMthode"/>
          <w:lang w:val="en-US"/>
        </w:rPr>
        <w:t>makeBuiltinLogicType</w:t>
      </w:r>
      <w:r w:rsidRPr="00354FBF">
        <w:rPr>
          <w:lang w:val="en-US"/>
        </w:rPr>
        <w:t>(</w:t>
      </w:r>
      <w:r w:rsidRPr="0054255A">
        <w:rPr>
          <w:rStyle w:val="LienUnit"/>
          <w:lang w:val="en-US"/>
        </w:rPr>
        <w:t>clang</w:t>
      </w:r>
      <w:r w:rsidRPr="00354FBF">
        <w:rPr>
          <w:lang w:val="en-US"/>
        </w:rPr>
        <w:t>::</w:t>
      </w:r>
      <w:r w:rsidRPr="0054255A">
        <w:rPr>
          <w:rStyle w:val="LienClasseC"/>
          <w:lang w:val="en-US"/>
        </w:rPr>
        <w:t>BuiltinType</w:t>
      </w:r>
      <w:r w:rsidRPr="00354FBF">
        <w:rPr>
          <w:lang w:val="en-US"/>
        </w:rPr>
        <w:t xml:space="preserve"> </w:t>
      </w:r>
      <w:r w:rsidRPr="00354FBF">
        <w:rPr>
          <w:b/>
          <w:bCs/>
          <w:lang w:val="en-US"/>
        </w:rPr>
        <w:t>const</w:t>
      </w:r>
      <w:r w:rsidRPr="00354FBF">
        <w:rPr>
          <w:lang w:val="en-US"/>
        </w:rPr>
        <w:t xml:space="preserve">* typ) </w:t>
      </w:r>
      <w:r w:rsidRPr="00354FBF">
        <w:rPr>
          <w:b/>
          <w:bCs/>
          <w:lang w:val="en-US"/>
        </w:rPr>
        <w:t>const</w:t>
      </w:r>
      <w:r w:rsidRPr="00354FBF">
        <w:rPr>
          <w:lang w:val="en-US"/>
        </w:rPr>
        <w:t>;</w:t>
      </w:r>
    </w:p>
    <w:p w:rsidR="006E40CE" w:rsidRDefault="006E40CE" w:rsidP="006E40CE">
      <w:pPr>
        <w:rPr>
          <w:lang w:val="en-US"/>
        </w:rPr>
      </w:pPr>
      <w:r>
        <w:rPr>
          <w:lang w:val="en-US"/>
        </w:rPr>
        <w:t xml:space="preserve">Depending on </w:t>
      </w:r>
      <w:r w:rsidRPr="006E40CE">
        <w:rPr>
          <w:rStyle w:val="TexteC"/>
          <w:lang w:val="en-US"/>
        </w:rPr>
        <w:t>typ-&gt;</w:t>
      </w:r>
      <w:r w:rsidRPr="006E40CE">
        <w:rPr>
          <w:rStyle w:val="LienMthode"/>
          <w:lang w:val="en-US"/>
        </w:rPr>
        <w:t>getKind</w:t>
      </w:r>
      <w:r w:rsidRPr="006E40CE">
        <w:rPr>
          <w:rStyle w:val="TexteC"/>
          <w:lang w:val="en-US"/>
        </w:rPr>
        <w:t>()</w:t>
      </w:r>
      <w:r>
        <w:rPr>
          <w:lang w:val="en-US"/>
        </w:rPr>
        <w:t xml:space="preserve">, this method return the type corresponding to </w:t>
      </w:r>
      <w:r w:rsidRPr="006E40CE">
        <w:rPr>
          <w:rStyle w:val="TexteC"/>
          <w:lang w:val="en-US"/>
        </w:rPr>
        <w:t>typ</w:t>
      </w:r>
      <w:r>
        <w:rPr>
          <w:lang w:val="en-US"/>
        </w:rPr>
        <w:t xml:space="preserve"> in the Intermediate Representation at the level of the ACSL++ annotations.</w:t>
      </w:r>
    </w:p>
    <w:p w:rsidR="006E40CE" w:rsidRDefault="006E40CE" w:rsidP="006E40CE">
      <w:pPr>
        <w:rPr>
          <w:lang w:val="en-US"/>
        </w:rPr>
      </w:pPr>
      <w:r>
        <w:rPr>
          <w:lang w:val="en-US"/>
        </w:rPr>
        <w:t xml:space="preserve">This method is called by the methods </w:t>
      </w:r>
      <w:r w:rsidR="00EC6CE2" w:rsidRPr="00EC6CE2">
        <w:rPr>
          <w:rStyle w:val="LienMthode"/>
          <w:lang w:val="en-US"/>
        </w:rPr>
        <w:t>makeLogicType</w:t>
      </w:r>
      <w:r>
        <w:rPr>
          <w:lang w:val="en-US"/>
        </w:rPr>
        <w:t xml:space="preserve"> and </w:t>
      </w:r>
      <w:r w:rsidR="00EC6CE2" w:rsidRPr="00EC6CE2">
        <w:rPr>
          <w:rStyle w:val="LienMthode"/>
          <w:lang w:val="en-US"/>
        </w:rPr>
        <w:t>logicArithmeticPromotion</w:t>
      </w:r>
      <w:r>
        <w:rPr>
          <w:lang w:val="en-US"/>
        </w:rPr>
        <w:t xml:space="preserve"> that perform a high level translation of </w:t>
      </w:r>
      <w:r w:rsidRPr="006E40CE">
        <w:rPr>
          <w:rStyle w:val="LienUnit"/>
          <w:lang w:val="en-US"/>
        </w:rPr>
        <w:t>clang</w:t>
      </w:r>
      <w:r w:rsidRPr="006E40CE">
        <w:rPr>
          <w:rStyle w:val="TexteC"/>
          <w:lang w:val="en-US"/>
        </w:rPr>
        <w:t>::</w:t>
      </w:r>
      <w:r w:rsidRPr="006E40CE">
        <w:rPr>
          <w:rStyle w:val="LienClasseC"/>
          <w:lang w:val="en-US"/>
        </w:rPr>
        <w:t>Type</w:t>
      </w:r>
      <w:r>
        <w:rPr>
          <w:lang w:val="en-US"/>
        </w:rPr>
        <w:t xml:space="preserve"> and </w:t>
      </w:r>
      <w:r w:rsidRPr="006E40CE">
        <w:rPr>
          <w:rStyle w:val="LienUnit"/>
          <w:lang w:val="en-US"/>
        </w:rPr>
        <w:t>clang</w:t>
      </w:r>
      <w:r w:rsidRPr="006E40CE">
        <w:rPr>
          <w:rStyle w:val="TexteC"/>
          <w:lang w:val="en-US"/>
        </w:rPr>
        <w:t>::</w:t>
      </w:r>
      <w:proofErr w:type="spellStart"/>
      <w:r w:rsidRPr="006E40CE">
        <w:rPr>
          <w:rStyle w:val="LienClasseC"/>
          <w:lang w:val="en-US"/>
        </w:rPr>
        <w:t>QualType</w:t>
      </w:r>
      <w:proofErr w:type="spellEnd"/>
      <w:r>
        <w:rPr>
          <w:lang w:val="en-US"/>
        </w:rPr>
        <w:t>.</w:t>
      </w:r>
    </w:p>
    <w:p w:rsidR="00462DCA" w:rsidRDefault="00462DCA" w:rsidP="006E40CE">
      <w:pPr>
        <w:pStyle w:val="Relatives"/>
        <w:rPr>
          <w:lang w:val="en-US"/>
        </w:rPr>
      </w:pPr>
    </w:p>
    <w:p w:rsidR="006E40CE" w:rsidRDefault="006E40CE" w:rsidP="00462DCA">
      <w:pPr>
        <w:pStyle w:val="RelativesItem"/>
        <w:rPr>
          <w:lang w:val="en-US"/>
        </w:rPr>
      </w:pPr>
      <w:r>
        <w:rPr>
          <w:lang w:val="en-US"/>
        </w:rPr>
        <w:t xml:space="preserve">The methods </w:t>
      </w:r>
      <w:r w:rsidR="00462DCA" w:rsidRPr="00EC6CE2">
        <w:rPr>
          <w:rStyle w:val="LienMthode"/>
          <w:lang w:val="en-US"/>
        </w:rPr>
        <w:t>makeLogicType</w:t>
      </w:r>
      <w:r w:rsidR="00462DCA">
        <w:rPr>
          <w:lang w:val="en-US"/>
        </w:rPr>
        <w:t xml:space="preserve"> and </w:t>
      </w:r>
      <w:r w:rsidR="00462DCA" w:rsidRPr="00EC6CE2">
        <w:rPr>
          <w:rStyle w:val="LienMthode"/>
          <w:lang w:val="en-US"/>
        </w:rPr>
        <w:t>logicArithmeticPromotion</w:t>
      </w:r>
      <w:r w:rsidR="00462DCA">
        <w:rPr>
          <w:lang w:val="en-US"/>
        </w:rPr>
        <w:t>,</w:t>
      </w:r>
    </w:p>
    <w:p w:rsidR="00462DCA" w:rsidRPr="006E40CE" w:rsidRDefault="00462DCA" w:rsidP="00462DCA">
      <w:pPr>
        <w:pStyle w:val="RelativesItem"/>
        <w:rPr>
          <w:lang w:val="en-US"/>
        </w:rPr>
      </w:pPr>
      <w:proofErr w:type="gramStart"/>
      <w:r>
        <w:rPr>
          <w:lang w:val="en-US"/>
        </w:rPr>
        <w:t>the</w:t>
      </w:r>
      <w:proofErr w:type="gramEnd"/>
      <w:r>
        <w:rPr>
          <w:lang w:val="en-US"/>
        </w:rPr>
        <w:t xml:space="preserve"> method </w:t>
      </w:r>
      <w:r w:rsidRPr="006E40CE">
        <w:rPr>
          <w:rStyle w:val="LienMthode"/>
        </w:rPr>
        <w:t>makeBuiltinType</w:t>
      </w:r>
      <w:r>
        <w:rPr>
          <w:lang w:val="en-US"/>
        </w:rPr>
        <w:t>.</w:t>
      </w:r>
    </w:p>
    <w:p w:rsidR="0054255A" w:rsidRDefault="0054255A" w:rsidP="0054255A">
      <w:pPr>
        <w:pStyle w:val="EntteMthode"/>
        <w:rPr>
          <w:lang w:val="en-US"/>
        </w:rPr>
      </w:pPr>
      <w:r w:rsidRPr="0054255A">
        <w:rPr>
          <w:rStyle w:val="LienType"/>
          <w:lang w:val="en-US"/>
        </w:rPr>
        <w:t>typ</w:t>
      </w:r>
      <w:r w:rsidRPr="00354FBF">
        <w:rPr>
          <w:lang w:val="en-US"/>
        </w:rPr>
        <w:t xml:space="preserve"> </w:t>
      </w:r>
      <w:r w:rsidRPr="00E665F1">
        <w:rPr>
          <w:rStyle w:val="DfinitionMthode"/>
          <w:lang w:val="en-US"/>
        </w:rPr>
        <w:t>makePlainType</w:t>
      </w:r>
      <w:r w:rsidRPr="00354FBF">
        <w:rPr>
          <w:lang w:val="en-US"/>
        </w:rPr>
        <w:t>(</w:t>
      </w:r>
      <w:r w:rsidRPr="0054255A">
        <w:rPr>
          <w:rStyle w:val="LienUnit"/>
          <w:lang w:val="en-US"/>
        </w:rPr>
        <w:t>clang</w:t>
      </w:r>
      <w:r w:rsidRPr="00354FBF">
        <w:rPr>
          <w:lang w:val="en-US"/>
        </w:rPr>
        <w:t>::</w:t>
      </w:r>
      <w:r w:rsidRPr="0054255A">
        <w:rPr>
          <w:rStyle w:val="LienClasseC"/>
          <w:lang w:val="en-US"/>
        </w:rPr>
        <w:t>QualType</w:t>
      </w:r>
      <w:r w:rsidRPr="00354FBF">
        <w:rPr>
          <w:lang w:val="en-US"/>
        </w:rPr>
        <w:t xml:space="preserve"> </w:t>
      </w:r>
      <w:r w:rsidRPr="00354FBF">
        <w:rPr>
          <w:b/>
          <w:bCs/>
          <w:lang w:val="en-US"/>
        </w:rPr>
        <w:t>const</w:t>
      </w:r>
      <w:r w:rsidRPr="00354FBF">
        <w:rPr>
          <w:lang w:val="en-US"/>
        </w:rPr>
        <w:t xml:space="preserve">&amp; qt, </w:t>
      </w:r>
      <w:r w:rsidRPr="009A56BA">
        <w:rPr>
          <w:rStyle w:val="LienClasseC"/>
          <w:lang w:val="en-US"/>
        </w:rPr>
        <w:t>VirtualDeclRegistration</w:t>
      </w:r>
      <w:r w:rsidRPr="00354FBF">
        <w:rPr>
          <w:lang w:val="en-US"/>
        </w:rPr>
        <w:t>*</w:t>
      </w:r>
      <w:r>
        <w:rPr>
          <w:lang w:val="en-US"/>
        </w:rPr>
        <w:t xml:space="preserve"> </w:t>
      </w:r>
      <w:r w:rsidRPr="00354FBF">
        <w:rPr>
          <w:lang w:val="en-US"/>
        </w:rPr>
        <w:t>declRegistration=</w:t>
      </w:r>
      <w:r w:rsidRPr="00354FBF">
        <w:rPr>
          <w:b/>
          <w:bCs/>
          <w:lang w:val="en-US"/>
        </w:rPr>
        <w:t>NULL</w:t>
      </w:r>
      <w:r w:rsidRPr="00354FBF">
        <w:rPr>
          <w:lang w:val="en-US"/>
        </w:rPr>
        <w:t xml:space="preserve">) </w:t>
      </w:r>
      <w:r w:rsidRPr="00354FBF">
        <w:rPr>
          <w:b/>
          <w:bCs/>
          <w:lang w:val="en-US"/>
        </w:rPr>
        <w:t>const</w:t>
      </w:r>
      <w:r w:rsidRPr="00354FBF">
        <w:rPr>
          <w:lang w:val="en-US"/>
        </w:rPr>
        <w:t>;</w:t>
      </w:r>
    </w:p>
    <w:p w:rsidR="00462DCA" w:rsidRDefault="00CC6702" w:rsidP="00462DCA">
      <w:pPr>
        <w:rPr>
          <w:lang w:val="en-US"/>
        </w:rPr>
      </w:pPr>
      <w:r>
        <w:rPr>
          <w:lang w:val="en-US"/>
        </w:rPr>
        <w:t xml:space="preserve">Depending on </w:t>
      </w:r>
      <w:r w:rsidRPr="00CC6702">
        <w:rPr>
          <w:rStyle w:val="TexteC"/>
          <w:lang w:val="en-US"/>
        </w:rPr>
        <w:t>qt.</w:t>
      </w:r>
      <w:r w:rsidRPr="00CC6702">
        <w:rPr>
          <w:rStyle w:val="LienMthode"/>
          <w:lang w:val="en-US"/>
        </w:rPr>
        <w:t>getTypePtr</w:t>
      </w:r>
      <w:r w:rsidRPr="00CC6702">
        <w:rPr>
          <w:rStyle w:val="TexteC"/>
          <w:lang w:val="en-US"/>
        </w:rPr>
        <w:t>()-&gt;</w:t>
      </w:r>
      <w:r w:rsidRPr="00CC6702">
        <w:rPr>
          <w:rStyle w:val="LienMthode"/>
          <w:lang w:val="en-US"/>
        </w:rPr>
        <w:t>getTypeClass</w:t>
      </w:r>
      <w:r w:rsidRPr="00CC6702">
        <w:rPr>
          <w:rStyle w:val="TexteC"/>
          <w:lang w:val="en-US"/>
        </w:rPr>
        <w:t>()</w:t>
      </w:r>
      <w:r>
        <w:rPr>
          <w:lang w:val="en-US"/>
        </w:rPr>
        <w:t xml:space="preserve"> this recursive method translates the </w:t>
      </w:r>
      <w:r w:rsidRPr="00CC6702">
        <w:rPr>
          <w:rStyle w:val="LienUnit"/>
          <w:lang w:val="en-US"/>
        </w:rPr>
        <w:t>clang</w:t>
      </w:r>
      <w:r w:rsidRPr="00CC6702">
        <w:rPr>
          <w:rStyle w:val="TexteC"/>
          <w:lang w:val="en-US"/>
        </w:rPr>
        <w:t>::</w:t>
      </w:r>
      <w:r w:rsidRPr="00CC6702">
        <w:rPr>
          <w:rStyle w:val="LienClasseC"/>
          <w:lang w:val="en-US"/>
        </w:rPr>
        <w:t>Type</w:t>
      </w:r>
      <w:r>
        <w:rPr>
          <w:lang w:val="en-US"/>
        </w:rPr>
        <w:t xml:space="preserve"> associated to </w:t>
      </w:r>
      <w:r w:rsidRPr="00CC6702">
        <w:rPr>
          <w:rStyle w:val="TexteC"/>
          <w:lang w:val="en-US"/>
        </w:rPr>
        <w:t>qt</w:t>
      </w:r>
      <w:r>
        <w:rPr>
          <w:lang w:val="en-US"/>
        </w:rPr>
        <w:t xml:space="preserve"> into a </w:t>
      </w:r>
      <w:r w:rsidRPr="00CC6702">
        <w:rPr>
          <w:rStyle w:val="LienType"/>
          <w:lang w:val="en-US"/>
        </w:rPr>
        <w:t>typ</w:t>
      </w:r>
      <w:r>
        <w:rPr>
          <w:lang w:val="en-US"/>
        </w:rPr>
        <w:t xml:space="preserve"> in the Intermediate Representation at the level of C++ constructions.</w:t>
      </w:r>
      <w:r w:rsidR="00506C50">
        <w:rPr>
          <w:lang w:val="en-US"/>
        </w:rPr>
        <w:t xml:space="preserve"> The implementation calls the methods </w:t>
      </w:r>
      <w:r w:rsidR="00506C50" w:rsidRPr="00506C50">
        <w:rPr>
          <w:rStyle w:val="LienMthode"/>
          <w:lang w:val="en-US"/>
        </w:rPr>
        <w:t>makeBuiltinType</w:t>
      </w:r>
      <w:r w:rsidR="00506C50">
        <w:rPr>
          <w:lang w:val="en-US"/>
        </w:rPr>
        <w:t xml:space="preserve">, </w:t>
      </w:r>
      <w:r w:rsidR="00506C50" w:rsidRPr="00506C50">
        <w:rPr>
          <w:rStyle w:val="LienMthode"/>
          <w:lang w:val="en-US"/>
        </w:rPr>
        <w:t>makeQualifiedName</w:t>
      </w:r>
      <w:r w:rsidR="00506C50">
        <w:rPr>
          <w:lang w:val="en-US"/>
        </w:rPr>
        <w:t xml:space="preserve"> for the </w:t>
      </w:r>
      <w:r w:rsidR="00506C50" w:rsidRPr="00676E2C">
        <w:rPr>
          <w:rStyle w:val="TexteC"/>
          <w:b/>
          <w:lang w:val="en-US"/>
        </w:rPr>
        <w:t>struct</w:t>
      </w:r>
      <w:r w:rsidR="00506C50">
        <w:rPr>
          <w:lang w:val="en-US"/>
        </w:rPr>
        <w:t xml:space="preserve">, </w:t>
      </w:r>
      <w:r w:rsidR="00506C50" w:rsidRPr="00676E2C">
        <w:rPr>
          <w:rStyle w:val="TexteC"/>
          <w:b/>
          <w:lang w:val="en-US"/>
        </w:rPr>
        <w:t>class</w:t>
      </w:r>
      <w:r w:rsidR="00506C50">
        <w:rPr>
          <w:lang w:val="en-US"/>
        </w:rPr>
        <w:t xml:space="preserve">, </w:t>
      </w:r>
      <w:r w:rsidR="00506C50" w:rsidRPr="00676E2C">
        <w:rPr>
          <w:rStyle w:val="TexteC"/>
          <w:b/>
          <w:lang w:val="en-US"/>
        </w:rPr>
        <w:t>union</w:t>
      </w:r>
      <w:r w:rsidR="00506C50">
        <w:rPr>
          <w:lang w:val="en-US"/>
        </w:rPr>
        <w:t xml:space="preserve">, </w:t>
      </w:r>
      <w:r w:rsidR="00506C50" w:rsidRPr="00676E2C">
        <w:rPr>
          <w:rStyle w:val="TexteC"/>
          <w:b/>
          <w:lang w:val="en-US"/>
        </w:rPr>
        <w:t>enum</w:t>
      </w:r>
      <w:r w:rsidR="00506C50">
        <w:rPr>
          <w:lang w:val="en-US"/>
        </w:rPr>
        <w:t>.</w:t>
      </w:r>
      <w:r w:rsidR="00676E2C" w:rsidRPr="00676E2C">
        <w:rPr>
          <w:lang w:val="en-US"/>
        </w:rPr>
        <w:t xml:space="preserve"> </w:t>
      </w:r>
      <w:r w:rsidR="00676E2C">
        <w:rPr>
          <w:lang w:val="en-US"/>
        </w:rPr>
        <w:t xml:space="preserve">Note that </w:t>
      </w:r>
      <w:r w:rsidR="00676E2C" w:rsidRPr="00AD74B1">
        <w:rPr>
          <w:rStyle w:val="TexteC"/>
          <w:b/>
          <w:lang w:val="en-US"/>
        </w:rPr>
        <w:t>typedef</w:t>
      </w:r>
      <w:r w:rsidR="00676E2C">
        <w:rPr>
          <w:lang w:val="en-US"/>
        </w:rPr>
        <w:t xml:space="preserve"> are </w:t>
      </w:r>
      <w:proofErr w:type="spellStart"/>
      <w:r w:rsidR="00676E2C">
        <w:rPr>
          <w:lang w:val="en-US"/>
        </w:rPr>
        <w:t>inlined</w:t>
      </w:r>
      <w:proofErr w:type="spellEnd"/>
      <w:r w:rsidR="00676E2C">
        <w:rPr>
          <w:lang w:val="en-US"/>
        </w:rPr>
        <w:t xml:space="preserve"> for the </w:t>
      </w:r>
      <w:r w:rsidR="00676E2C" w:rsidRPr="00AD74B1">
        <w:rPr>
          <w:rStyle w:val="LienMthode"/>
          <w:lang w:val="en-US"/>
        </w:rPr>
        <w:t>make</w:t>
      </w:r>
      <w:r w:rsidR="00AE2F50">
        <w:rPr>
          <w:rStyle w:val="LienMthode"/>
          <w:lang w:val="en-US"/>
        </w:rPr>
        <w:t>Plain</w:t>
      </w:r>
      <w:r w:rsidR="00676E2C" w:rsidRPr="00AD74B1">
        <w:rPr>
          <w:rStyle w:val="LienMthode"/>
          <w:lang w:val="en-US"/>
        </w:rPr>
        <w:t>Type</w:t>
      </w:r>
      <w:r w:rsidR="00676E2C">
        <w:rPr>
          <w:lang w:val="en-US"/>
        </w:rPr>
        <w:t xml:space="preserve"> method and not for </w:t>
      </w:r>
      <w:r w:rsidR="00676E2C" w:rsidRPr="00AD74B1">
        <w:rPr>
          <w:rStyle w:val="LienMthode"/>
          <w:lang w:val="en-US"/>
        </w:rPr>
        <w:t>makeLogicType</w:t>
      </w:r>
      <w:r w:rsidR="00676E2C">
        <w:rPr>
          <w:lang w:val="en-US"/>
        </w:rPr>
        <w:t xml:space="preserve"> since a </w:t>
      </w:r>
      <w:r w:rsidR="00676E2C" w:rsidRPr="00AD74B1">
        <w:rPr>
          <w:rStyle w:val="TexteC"/>
          <w:b/>
          <w:lang w:val="en-US"/>
        </w:rPr>
        <w:t>typedef</w:t>
      </w:r>
      <w:r w:rsidR="00676E2C">
        <w:rPr>
          <w:lang w:val="en-US"/>
        </w:rPr>
        <w:t xml:space="preserve"> can carry specific ACSL++ annotations.</w:t>
      </w:r>
    </w:p>
    <w:p w:rsidR="00676E2C" w:rsidRDefault="00676E2C" w:rsidP="00462DCA">
      <w:pPr>
        <w:rPr>
          <w:lang w:val="en-US"/>
        </w:rPr>
      </w:pPr>
    </w:p>
    <w:p w:rsidR="00506C50" w:rsidRDefault="00506C50" w:rsidP="00506C50">
      <w:pPr>
        <w:rPr>
          <w:lang w:val="en-US"/>
        </w:rPr>
      </w:pPr>
      <w:r>
        <w:rPr>
          <w:lang w:val="en-US"/>
        </w:rPr>
        <w:t xml:space="preserve">This method is called by the method </w:t>
      </w:r>
      <w:r w:rsidRPr="00EC6CE2">
        <w:rPr>
          <w:rStyle w:val="LienMthode"/>
          <w:lang w:val="en-US"/>
        </w:rPr>
        <w:t>makeType</w:t>
      </w:r>
      <w:r>
        <w:rPr>
          <w:lang w:val="en-US"/>
        </w:rPr>
        <w:t xml:space="preserve"> and is intensively used in the </w:t>
      </w:r>
      <w:proofErr w:type="spellStart"/>
      <w:r w:rsidRPr="00506C50">
        <w:rPr>
          <w:rStyle w:val="LienUnit"/>
          <w:lang w:val="en-US"/>
        </w:rPr>
        <w:t>ClangVisitor</w:t>
      </w:r>
      <w:proofErr w:type="spellEnd"/>
      <w:r>
        <w:rPr>
          <w:lang w:val="en-US"/>
        </w:rPr>
        <w:t xml:space="preserve"> unit</w:t>
      </w:r>
      <w:proofErr w:type="gramStart"/>
      <w:r>
        <w:rPr>
          <w:lang w:val="en-US"/>
        </w:rPr>
        <w:t>..</w:t>
      </w:r>
      <w:proofErr w:type="gramEnd"/>
    </w:p>
    <w:p w:rsidR="00506C50" w:rsidRDefault="00506C50" w:rsidP="00506C50">
      <w:pPr>
        <w:pStyle w:val="Relatives"/>
        <w:rPr>
          <w:lang w:val="en-US"/>
        </w:rPr>
      </w:pPr>
    </w:p>
    <w:p w:rsidR="00506C50" w:rsidRDefault="00506C50" w:rsidP="00506C50">
      <w:pPr>
        <w:pStyle w:val="RelativesItem"/>
        <w:rPr>
          <w:lang w:val="en-US"/>
        </w:rPr>
      </w:pPr>
      <w:r>
        <w:rPr>
          <w:lang w:val="en-US"/>
        </w:rPr>
        <w:t xml:space="preserve">The methods </w:t>
      </w:r>
      <w:r w:rsidRPr="00506C50">
        <w:rPr>
          <w:rStyle w:val="LienMthode"/>
          <w:lang w:val="en-US"/>
        </w:rPr>
        <w:t>makeBuiltinType</w:t>
      </w:r>
      <w:r>
        <w:rPr>
          <w:lang w:val="en-US"/>
        </w:rPr>
        <w:t xml:space="preserve">, </w:t>
      </w:r>
      <w:r w:rsidRPr="00506C50">
        <w:rPr>
          <w:rStyle w:val="LienMthode"/>
          <w:lang w:val="en-US"/>
        </w:rPr>
        <w:t>makeQualifiedName</w:t>
      </w:r>
      <w:r>
        <w:rPr>
          <w:lang w:val="en-US"/>
        </w:rPr>
        <w:t>,</w:t>
      </w:r>
    </w:p>
    <w:p w:rsidR="00506C50" w:rsidRDefault="00506C50" w:rsidP="00506C50">
      <w:pPr>
        <w:pStyle w:val="RelativesItem"/>
        <w:rPr>
          <w:lang w:val="en-US"/>
        </w:rPr>
      </w:pPr>
      <w:r>
        <w:rPr>
          <w:lang w:val="en-US"/>
        </w:rPr>
        <w:t xml:space="preserve">the method </w:t>
      </w:r>
      <w:r w:rsidRPr="00506C50">
        <w:rPr>
          <w:rStyle w:val="LienMthode"/>
        </w:rPr>
        <w:t>makeType</w:t>
      </w:r>
      <w:r>
        <w:rPr>
          <w:lang w:val="en-US"/>
        </w:rPr>
        <w:t>,</w:t>
      </w:r>
    </w:p>
    <w:p w:rsidR="00506C50" w:rsidRDefault="00506C50" w:rsidP="008D1496">
      <w:pPr>
        <w:pStyle w:val="RelativesItem"/>
        <w:rPr>
          <w:lang w:val="en-US"/>
        </w:rPr>
      </w:pPr>
      <w:r>
        <w:rPr>
          <w:lang w:val="en-US"/>
        </w:rPr>
        <w:t xml:space="preserve">the methods </w:t>
      </w:r>
      <w:r w:rsidRPr="008D1496">
        <w:rPr>
          <w:rStyle w:val="LienMthode"/>
          <w:lang w:val="en-US"/>
        </w:rPr>
        <w:t>isIntegralType</w:t>
      </w:r>
      <w:r>
        <w:rPr>
          <w:lang w:val="en-US"/>
        </w:rPr>
        <w:t xml:space="preserve">, </w:t>
      </w:r>
      <w:r w:rsidRPr="008D1496">
        <w:rPr>
          <w:rStyle w:val="LienMthode"/>
          <w:lang w:val="en-US"/>
        </w:rPr>
        <w:t>isSignedType</w:t>
      </w:r>
      <w:r>
        <w:rPr>
          <w:lang w:val="en-US"/>
        </w:rPr>
        <w:t xml:space="preserve">, </w:t>
      </w:r>
      <w:r w:rsidRPr="008D1496">
        <w:rPr>
          <w:rStyle w:val="LienMthode"/>
          <w:lang w:val="en-US"/>
        </w:rPr>
        <w:t>isArithmeticType</w:t>
      </w:r>
      <w:r>
        <w:rPr>
          <w:lang w:val="en-US"/>
        </w:rPr>
        <w:t xml:space="preserve">, </w:t>
      </w:r>
      <w:r w:rsidRPr="00506C50">
        <w:rPr>
          <w:rStyle w:val="LienMthode"/>
          <w:lang w:val="en-US"/>
        </w:rPr>
        <w:t>isFloatingType</w:t>
      </w:r>
      <w:r>
        <w:rPr>
          <w:lang w:val="en-US"/>
        </w:rPr>
        <w:t>,</w:t>
      </w:r>
      <w:r w:rsidR="008D1496">
        <w:rPr>
          <w:lang w:val="en-US"/>
        </w:rPr>
        <w:t xml:space="preserve"> </w:t>
      </w:r>
      <w:r w:rsidR="008D1496" w:rsidRPr="000C4DCF">
        <w:rPr>
          <w:rStyle w:val="LienMthode"/>
          <w:lang w:val="en-US"/>
        </w:rPr>
        <w:t>isPointerType</w:t>
      </w:r>
      <w:r w:rsidR="008D1496">
        <w:rPr>
          <w:lang w:val="en-US"/>
        </w:rPr>
        <w:t xml:space="preserve">, </w:t>
      </w:r>
      <w:r w:rsidR="008D1496" w:rsidRPr="000C4DCF">
        <w:rPr>
          <w:rStyle w:val="LienMthode"/>
          <w:lang w:val="en-US"/>
        </w:rPr>
        <w:t>isReferenceType</w:t>
      </w:r>
      <w:r w:rsidR="008D1496">
        <w:rPr>
          <w:lang w:val="en-US"/>
        </w:rPr>
        <w:t xml:space="preserve">, </w:t>
      </w:r>
      <w:r w:rsidR="008D1496" w:rsidRPr="008D1496">
        <w:rPr>
          <w:rStyle w:val="LienMthode"/>
          <w:lang w:val="en-US"/>
        </w:rPr>
        <w:t>isArrayType</w:t>
      </w:r>
      <w:r w:rsidR="008D1496">
        <w:rPr>
          <w:lang w:val="en-US"/>
        </w:rPr>
        <w:t>,</w:t>
      </w:r>
    </w:p>
    <w:p w:rsidR="00506C50" w:rsidRPr="006E40CE" w:rsidRDefault="00506C50" w:rsidP="00506C50">
      <w:pPr>
        <w:pStyle w:val="RelativesItem"/>
        <w:rPr>
          <w:lang w:val="en-US"/>
        </w:rPr>
      </w:pPr>
      <w:proofErr w:type="gramStart"/>
      <w:r>
        <w:rPr>
          <w:lang w:val="en-US"/>
        </w:rPr>
        <w:t>the</w:t>
      </w:r>
      <w:proofErr w:type="gramEnd"/>
      <w:r>
        <w:rPr>
          <w:lang w:val="en-US"/>
        </w:rPr>
        <w:t xml:space="preserve"> methods </w:t>
      </w:r>
      <w:r w:rsidRPr="000C4DCF">
        <w:rPr>
          <w:rStyle w:val="LienMthode"/>
          <w:lang w:val="en-US"/>
        </w:rPr>
        <w:t>makeLogicType</w:t>
      </w:r>
      <w:r>
        <w:rPr>
          <w:lang w:val="en-US"/>
        </w:rPr>
        <w:t xml:space="preserve">, </w:t>
      </w:r>
      <w:r w:rsidRPr="000C4DCF">
        <w:rPr>
          <w:rStyle w:val="LienMthode"/>
          <w:lang w:val="en-US"/>
        </w:rPr>
        <w:t>logicArithmeticPromotion</w:t>
      </w:r>
      <w:r>
        <w:rPr>
          <w:lang w:val="en-US"/>
        </w:rPr>
        <w:t xml:space="preserve">, </w:t>
      </w:r>
      <w:r w:rsidRPr="000C4DCF">
        <w:rPr>
          <w:rStyle w:val="LienMthode"/>
          <w:lang w:val="en-US"/>
        </w:rPr>
        <w:t>makePointedType</w:t>
      </w:r>
      <w:r>
        <w:rPr>
          <w:lang w:val="en-US"/>
        </w:rPr>
        <w:t xml:space="preserve">, </w:t>
      </w:r>
      <w:r w:rsidRPr="000C4DCF">
        <w:rPr>
          <w:rStyle w:val="LienMthode"/>
          <w:lang w:val="en-US"/>
        </w:rPr>
        <w:t>makeReferencedType</w:t>
      </w:r>
      <w:r>
        <w:rPr>
          <w:lang w:val="en-US"/>
        </w:rPr>
        <w:t xml:space="preserve">, </w:t>
      </w:r>
      <w:r w:rsidRPr="000C4DCF">
        <w:rPr>
          <w:rStyle w:val="LienMthode"/>
          <w:lang w:val="en-US"/>
        </w:rPr>
        <w:t>makeElementArrayType</w:t>
      </w:r>
      <w:r>
        <w:rPr>
          <w:lang w:val="en-US"/>
        </w:rPr>
        <w:t>.</w:t>
      </w:r>
    </w:p>
    <w:p w:rsidR="0054255A" w:rsidRDefault="0054255A" w:rsidP="0054255A">
      <w:pPr>
        <w:pStyle w:val="EntteMthode"/>
        <w:rPr>
          <w:lang w:val="en-US"/>
        </w:rPr>
      </w:pPr>
      <w:r w:rsidRPr="0054255A">
        <w:rPr>
          <w:rStyle w:val="LienType"/>
          <w:lang w:val="en-US"/>
        </w:rPr>
        <w:t>qual_type</w:t>
      </w:r>
      <w:r w:rsidRPr="00354FBF">
        <w:rPr>
          <w:lang w:val="en-US"/>
        </w:rPr>
        <w:t xml:space="preserve"> </w:t>
      </w:r>
      <w:r w:rsidRPr="00E665F1">
        <w:rPr>
          <w:rStyle w:val="DfinitionMthode"/>
          <w:lang w:val="en-US"/>
        </w:rPr>
        <w:t>makeType</w:t>
      </w:r>
      <w:r w:rsidRPr="00354FBF">
        <w:rPr>
          <w:lang w:val="en-US"/>
        </w:rPr>
        <w:t>(</w:t>
      </w:r>
      <w:r w:rsidRPr="0054255A">
        <w:rPr>
          <w:rStyle w:val="LienUnit"/>
          <w:lang w:val="en-US"/>
        </w:rPr>
        <w:t>clang</w:t>
      </w:r>
      <w:r w:rsidRPr="00354FBF">
        <w:rPr>
          <w:lang w:val="en-US"/>
        </w:rPr>
        <w:t>::</w:t>
      </w:r>
      <w:r w:rsidRPr="0054255A">
        <w:rPr>
          <w:rStyle w:val="LienClasseC"/>
          <w:lang w:val="en-US"/>
        </w:rPr>
        <w:t>QualType</w:t>
      </w:r>
      <w:r w:rsidRPr="00354FBF">
        <w:rPr>
          <w:lang w:val="en-US"/>
        </w:rPr>
        <w:t xml:space="preserve"> </w:t>
      </w:r>
      <w:r w:rsidRPr="00354FBF">
        <w:rPr>
          <w:b/>
          <w:bCs/>
          <w:lang w:val="en-US"/>
        </w:rPr>
        <w:t>const</w:t>
      </w:r>
      <w:r w:rsidRPr="00354FBF">
        <w:rPr>
          <w:lang w:val="en-US"/>
        </w:rPr>
        <w:t xml:space="preserve">&amp; qt, </w:t>
      </w:r>
      <w:r w:rsidRPr="009A56BA">
        <w:rPr>
          <w:rStyle w:val="LienClasseC"/>
          <w:lang w:val="en-US"/>
        </w:rPr>
        <w:t>VirtualDeclRegistration</w:t>
      </w:r>
      <w:r w:rsidRPr="00354FBF">
        <w:rPr>
          <w:lang w:val="en-US"/>
        </w:rPr>
        <w:t>*</w:t>
      </w:r>
      <w:r>
        <w:rPr>
          <w:lang w:val="en-US"/>
        </w:rPr>
        <w:t xml:space="preserve"> </w:t>
      </w:r>
      <w:r w:rsidRPr="00354FBF">
        <w:rPr>
          <w:lang w:val="en-US"/>
        </w:rPr>
        <w:t>declRegistration=</w:t>
      </w:r>
      <w:r w:rsidRPr="00354FBF">
        <w:rPr>
          <w:b/>
          <w:bCs/>
          <w:lang w:val="en-US"/>
        </w:rPr>
        <w:t>NULL</w:t>
      </w:r>
      <w:r w:rsidRPr="00354FBF">
        <w:rPr>
          <w:lang w:val="en-US"/>
        </w:rPr>
        <w:t xml:space="preserve">) </w:t>
      </w:r>
      <w:r w:rsidRPr="00354FBF">
        <w:rPr>
          <w:b/>
          <w:bCs/>
          <w:lang w:val="en-US"/>
        </w:rPr>
        <w:t>const</w:t>
      </w:r>
      <w:r w:rsidRPr="00354FBF">
        <w:rPr>
          <w:lang w:val="en-US"/>
        </w:rPr>
        <w:t>;</w:t>
      </w:r>
    </w:p>
    <w:p w:rsidR="0025355B" w:rsidRDefault="0025355B" w:rsidP="0025355B">
      <w:pPr>
        <w:rPr>
          <w:lang w:val="en-US"/>
        </w:rPr>
      </w:pPr>
      <w:r>
        <w:rPr>
          <w:lang w:val="en-US"/>
        </w:rPr>
        <w:t xml:space="preserve">Depending on </w:t>
      </w:r>
      <w:r w:rsidRPr="0025355B">
        <w:rPr>
          <w:rStyle w:val="TexteC"/>
          <w:lang w:val="en-US"/>
        </w:rPr>
        <w:t>qt</w:t>
      </w:r>
      <w:r>
        <w:rPr>
          <w:lang w:val="en-US"/>
        </w:rPr>
        <w:t xml:space="preserve"> (see the methods </w:t>
      </w:r>
      <w:r w:rsidRPr="0025355B">
        <w:rPr>
          <w:rStyle w:val="LienUnit"/>
          <w:lang w:val="en-US"/>
        </w:rPr>
        <w:t>clang</w:t>
      </w:r>
      <w:r w:rsidRPr="0025355B">
        <w:rPr>
          <w:rStyle w:val="TexteC"/>
          <w:lang w:val="en-US"/>
        </w:rPr>
        <w:t>::</w:t>
      </w:r>
      <w:proofErr w:type="spellStart"/>
      <w:r w:rsidRPr="0025355B">
        <w:rPr>
          <w:rStyle w:val="LienClasseC"/>
          <w:lang w:val="en-US"/>
        </w:rPr>
        <w:t>QualType</w:t>
      </w:r>
      <w:proofErr w:type="spellEnd"/>
      <w:r w:rsidRPr="0025355B">
        <w:rPr>
          <w:rStyle w:val="TexteC"/>
          <w:lang w:val="en-US"/>
        </w:rPr>
        <w:t>::</w:t>
      </w:r>
      <w:r w:rsidRPr="0025355B">
        <w:rPr>
          <w:rStyle w:val="LienMthode"/>
          <w:lang w:val="en-US"/>
        </w:rPr>
        <w:t>isLocalRestrictQualified</w:t>
      </w:r>
      <w:r>
        <w:rPr>
          <w:lang w:val="en-US"/>
        </w:rPr>
        <w:t xml:space="preserve">, </w:t>
      </w:r>
      <w:r w:rsidRPr="0025355B">
        <w:rPr>
          <w:rStyle w:val="LienUnit"/>
          <w:lang w:val="en-US"/>
        </w:rPr>
        <w:t>clang</w:t>
      </w:r>
      <w:r w:rsidRPr="0025355B">
        <w:rPr>
          <w:rStyle w:val="TexteC"/>
          <w:lang w:val="en-US"/>
        </w:rPr>
        <w:t>::</w:t>
      </w:r>
      <w:proofErr w:type="spellStart"/>
      <w:r w:rsidRPr="0025355B">
        <w:rPr>
          <w:rStyle w:val="LienClasseC"/>
          <w:lang w:val="en-US"/>
        </w:rPr>
        <w:t>QualType</w:t>
      </w:r>
      <w:proofErr w:type="spellEnd"/>
      <w:r w:rsidRPr="0025355B">
        <w:rPr>
          <w:rStyle w:val="TexteC"/>
          <w:lang w:val="en-US"/>
        </w:rPr>
        <w:t>::</w:t>
      </w:r>
      <w:r w:rsidRPr="0025355B">
        <w:rPr>
          <w:rStyle w:val="LienMthode"/>
          <w:lang w:val="en-US"/>
        </w:rPr>
        <w:t>isLocalVolatileQualified</w:t>
      </w:r>
      <w:r>
        <w:rPr>
          <w:lang w:val="en-US"/>
        </w:rPr>
        <w:t xml:space="preserve">, </w:t>
      </w:r>
      <w:r w:rsidRPr="0025355B">
        <w:rPr>
          <w:rStyle w:val="LienUnit"/>
          <w:lang w:val="en-US"/>
        </w:rPr>
        <w:t>clang</w:t>
      </w:r>
      <w:r w:rsidRPr="0025355B">
        <w:rPr>
          <w:rStyle w:val="TexteC"/>
          <w:lang w:val="en-US"/>
        </w:rPr>
        <w:t>::</w:t>
      </w:r>
      <w:proofErr w:type="spellStart"/>
      <w:r w:rsidRPr="0025355B">
        <w:rPr>
          <w:rStyle w:val="LienClasseC"/>
          <w:lang w:val="en-US"/>
        </w:rPr>
        <w:t>QualType</w:t>
      </w:r>
      <w:proofErr w:type="spellEnd"/>
      <w:r w:rsidRPr="0025355B">
        <w:rPr>
          <w:rStyle w:val="TexteC"/>
          <w:lang w:val="en-US"/>
        </w:rPr>
        <w:t>::</w:t>
      </w:r>
      <w:r w:rsidRPr="0025355B">
        <w:rPr>
          <w:rStyle w:val="LienMthode"/>
          <w:lang w:val="en-US"/>
        </w:rPr>
        <w:t>isLocalConstQualified</w:t>
      </w:r>
      <w:r>
        <w:rPr>
          <w:lang w:val="en-US"/>
        </w:rPr>
        <w:t xml:space="preserve">) and on </w:t>
      </w:r>
      <w:r w:rsidRPr="00CC6702">
        <w:rPr>
          <w:rStyle w:val="TexteC"/>
          <w:lang w:val="en-US"/>
        </w:rPr>
        <w:t>qt.</w:t>
      </w:r>
      <w:r w:rsidRPr="00CC6702">
        <w:rPr>
          <w:rStyle w:val="LienMthode"/>
          <w:lang w:val="en-US"/>
        </w:rPr>
        <w:t>getTypePtr</w:t>
      </w:r>
      <w:r w:rsidRPr="00CC6702">
        <w:rPr>
          <w:rStyle w:val="TexteC"/>
          <w:lang w:val="en-US"/>
        </w:rPr>
        <w:t>()-&gt;</w:t>
      </w:r>
      <w:r w:rsidRPr="00CC6702">
        <w:rPr>
          <w:rStyle w:val="LienMthode"/>
          <w:lang w:val="en-US"/>
        </w:rPr>
        <w:t>getTypeClass</w:t>
      </w:r>
      <w:r w:rsidRPr="00CC6702">
        <w:rPr>
          <w:rStyle w:val="TexteC"/>
          <w:lang w:val="en-US"/>
        </w:rPr>
        <w:t>()</w:t>
      </w:r>
      <w:r>
        <w:rPr>
          <w:lang w:val="en-US"/>
        </w:rPr>
        <w:t xml:space="preserve"> this recursive method translates the </w:t>
      </w:r>
      <w:r w:rsidRPr="00CC6702">
        <w:rPr>
          <w:rStyle w:val="LienUnit"/>
          <w:lang w:val="en-US"/>
        </w:rPr>
        <w:t>clang</w:t>
      </w:r>
      <w:r w:rsidRPr="00CC6702">
        <w:rPr>
          <w:rStyle w:val="TexteC"/>
          <w:lang w:val="en-US"/>
        </w:rPr>
        <w:t>::</w:t>
      </w:r>
      <w:r w:rsidRPr="00CC6702">
        <w:rPr>
          <w:rStyle w:val="LienClasseC"/>
          <w:lang w:val="en-US"/>
        </w:rPr>
        <w:t>Type</w:t>
      </w:r>
      <w:r>
        <w:rPr>
          <w:lang w:val="en-US"/>
        </w:rPr>
        <w:t xml:space="preserve"> associated to </w:t>
      </w:r>
      <w:r w:rsidRPr="00CC6702">
        <w:rPr>
          <w:rStyle w:val="TexteC"/>
          <w:lang w:val="en-US"/>
        </w:rPr>
        <w:t>qt</w:t>
      </w:r>
      <w:r>
        <w:rPr>
          <w:lang w:val="en-US"/>
        </w:rPr>
        <w:t xml:space="preserve"> into a </w:t>
      </w:r>
      <w:r w:rsidRPr="00CC6702">
        <w:rPr>
          <w:rStyle w:val="LienType"/>
          <w:lang w:val="en-US"/>
        </w:rPr>
        <w:t>typ</w:t>
      </w:r>
      <w:r>
        <w:rPr>
          <w:lang w:val="en-US"/>
        </w:rPr>
        <w:t xml:space="preserve"> in the Intermediate Representation at the level of C++ constructions. The implementation calls the methods </w:t>
      </w:r>
      <w:r w:rsidRPr="00506C50">
        <w:rPr>
          <w:rStyle w:val="LienMthode"/>
          <w:lang w:val="en-US"/>
        </w:rPr>
        <w:t>make</w:t>
      </w:r>
      <w:r w:rsidR="001B2765">
        <w:rPr>
          <w:rStyle w:val="LienMthode"/>
          <w:lang w:val="en-US"/>
        </w:rPr>
        <w:t>Plain</w:t>
      </w:r>
      <w:r w:rsidRPr="00506C50">
        <w:rPr>
          <w:rStyle w:val="LienMthode"/>
          <w:lang w:val="en-US"/>
        </w:rPr>
        <w:t>Type</w:t>
      </w:r>
      <w:r>
        <w:rPr>
          <w:lang w:val="en-US"/>
        </w:rPr>
        <w:t xml:space="preserve"> and </w:t>
      </w:r>
      <w:r w:rsidRPr="0025355B">
        <w:rPr>
          <w:rStyle w:val="LienMthode"/>
          <w:lang w:val="en-US"/>
        </w:rPr>
        <w:t>make_specifier_list</w:t>
      </w:r>
      <w:r>
        <w:rPr>
          <w:lang w:val="en-US"/>
        </w:rPr>
        <w:t xml:space="preserve"> for the </w:t>
      </w:r>
      <w:r>
        <w:rPr>
          <w:rStyle w:val="TexteC"/>
          <w:b/>
          <w:lang w:val="en-US"/>
        </w:rPr>
        <w:t>const</w:t>
      </w:r>
      <w:r>
        <w:rPr>
          <w:lang w:val="en-US"/>
        </w:rPr>
        <w:t xml:space="preserve">, </w:t>
      </w:r>
      <w:r>
        <w:rPr>
          <w:rStyle w:val="TexteC"/>
          <w:b/>
          <w:lang w:val="en-US"/>
        </w:rPr>
        <w:t>restrict</w:t>
      </w:r>
      <w:r>
        <w:rPr>
          <w:lang w:val="en-US"/>
        </w:rPr>
        <w:t xml:space="preserve">, </w:t>
      </w:r>
      <w:r>
        <w:rPr>
          <w:rStyle w:val="TexteC"/>
          <w:b/>
          <w:lang w:val="en-US"/>
        </w:rPr>
        <w:t>volatile</w:t>
      </w:r>
      <w:r>
        <w:rPr>
          <w:lang w:val="en-US"/>
        </w:rPr>
        <w:t>.</w:t>
      </w:r>
      <w:r w:rsidR="00AD74B1" w:rsidRPr="00AD74B1">
        <w:rPr>
          <w:lang w:val="en-US"/>
        </w:rPr>
        <w:t xml:space="preserve"> </w:t>
      </w:r>
      <w:r w:rsidR="00AD74B1">
        <w:rPr>
          <w:lang w:val="en-US"/>
        </w:rPr>
        <w:t xml:space="preserve">Note that </w:t>
      </w:r>
      <w:r w:rsidR="00AD74B1" w:rsidRPr="00AD74B1">
        <w:rPr>
          <w:rStyle w:val="TexteC"/>
          <w:b/>
          <w:lang w:val="en-US"/>
        </w:rPr>
        <w:t>typedef</w:t>
      </w:r>
      <w:r w:rsidR="00AD74B1">
        <w:rPr>
          <w:lang w:val="en-US"/>
        </w:rPr>
        <w:t xml:space="preserve"> are </w:t>
      </w:r>
      <w:proofErr w:type="spellStart"/>
      <w:r w:rsidR="00AD74B1">
        <w:rPr>
          <w:lang w:val="en-US"/>
        </w:rPr>
        <w:t>inlined</w:t>
      </w:r>
      <w:proofErr w:type="spellEnd"/>
      <w:r w:rsidR="00AD74B1">
        <w:rPr>
          <w:lang w:val="en-US"/>
        </w:rPr>
        <w:t xml:space="preserve"> for the </w:t>
      </w:r>
      <w:r w:rsidR="00AD74B1" w:rsidRPr="00AD74B1">
        <w:rPr>
          <w:rStyle w:val="LienMthode"/>
          <w:lang w:val="en-US"/>
        </w:rPr>
        <w:t>makeType</w:t>
      </w:r>
      <w:r w:rsidR="00AD74B1">
        <w:rPr>
          <w:lang w:val="en-US"/>
        </w:rPr>
        <w:t xml:space="preserve"> method and not for </w:t>
      </w:r>
      <w:r w:rsidR="00AD74B1" w:rsidRPr="00AD74B1">
        <w:rPr>
          <w:rStyle w:val="LienMthode"/>
          <w:lang w:val="en-US"/>
        </w:rPr>
        <w:t>makeLogicType</w:t>
      </w:r>
      <w:r w:rsidR="00AD74B1">
        <w:rPr>
          <w:lang w:val="en-US"/>
        </w:rPr>
        <w:t xml:space="preserve"> since a </w:t>
      </w:r>
      <w:r w:rsidR="00AD74B1" w:rsidRPr="00AD74B1">
        <w:rPr>
          <w:rStyle w:val="TexteC"/>
          <w:b/>
          <w:lang w:val="en-US"/>
        </w:rPr>
        <w:t>typedef</w:t>
      </w:r>
      <w:r w:rsidR="00AD74B1">
        <w:rPr>
          <w:lang w:val="en-US"/>
        </w:rPr>
        <w:t xml:space="preserve"> can carry specific ACSL++ annotations.</w:t>
      </w:r>
    </w:p>
    <w:p w:rsidR="0025355B" w:rsidRDefault="0025355B" w:rsidP="0025355B">
      <w:pPr>
        <w:rPr>
          <w:lang w:val="en-US"/>
        </w:rPr>
      </w:pPr>
    </w:p>
    <w:p w:rsidR="0025355B" w:rsidRDefault="0025355B" w:rsidP="0025355B">
      <w:pPr>
        <w:rPr>
          <w:lang w:val="en-US"/>
        </w:rPr>
      </w:pPr>
      <w:r>
        <w:rPr>
          <w:lang w:val="en-US"/>
        </w:rPr>
        <w:t xml:space="preserve">This method is intensively used in the </w:t>
      </w:r>
      <w:proofErr w:type="spellStart"/>
      <w:r w:rsidRPr="00506C50">
        <w:rPr>
          <w:rStyle w:val="LienUnit"/>
          <w:lang w:val="en-US"/>
        </w:rPr>
        <w:t>ClangVisitor</w:t>
      </w:r>
      <w:proofErr w:type="spellEnd"/>
      <w:r>
        <w:rPr>
          <w:lang w:val="en-US"/>
        </w:rPr>
        <w:t xml:space="preserve"> unit.</w:t>
      </w:r>
    </w:p>
    <w:p w:rsidR="0025355B" w:rsidRDefault="0025355B" w:rsidP="0025355B">
      <w:pPr>
        <w:pStyle w:val="Relatives"/>
        <w:rPr>
          <w:lang w:val="en-US"/>
        </w:rPr>
      </w:pPr>
    </w:p>
    <w:p w:rsidR="0025355B" w:rsidRDefault="0025355B" w:rsidP="0025355B">
      <w:pPr>
        <w:pStyle w:val="RelativesItem"/>
        <w:rPr>
          <w:lang w:val="en-US"/>
        </w:rPr>
      </w:pPr>
      <w:r>
        <w:rPr>
          <w:lang w:val="en-US"/>
        </w:rPr>
        <w:t xml:space="preserve">The methods </w:t>
      </w:r>
      <w:r w:rsidR="001B2765" w:rsidRPr="0025355B">
        <w:rPr>
          <w:rStyle w:val="LienMthode"/>
          <w:lang w:val="en-US"/>
        </w:rPr>
        <w:t>make_specifier_list</w:t>
      </w:r>
      <w:r w:rsidR="001B2765">
        <w:rPr>
          <w:lang w:val="en-US"/>
        </w:rPr>
        <w:t xml:space="preserve">, </w:t>
      </w:r>
      <w:r w:rsidR="001B2765" w:rsidRPr="001B2765">
        <w:rPr>
          <w:rStyle w:val="LienMthode"/>
          <w:lang w:val="en-US"/>
        </w:rPr>
        <w:t>makePlainType</w:t>
      </w:r>
      <w:r w:rsidR="001B2765">
        <w:rPr>
          <w:lang w:val="en-US"/>
        </w:rPr>
        <w:t xml:space="preserve">, </w:t>
      </w:r>
      <w:r w:rsidRPr="00506C50">
        <w:rPr>
          <w:rStyle w:val="LienMthode"/>
          <w:lang w:val="en-US"/>
        </w:rPr>
        <w:t>makeBuiltinType</w:t>
      </w:r>
      <w:r>
        <w:rPr>
          <w:lang w:val="en-US"/>
        </w:rPr>
        <w:t xml:space="preserve">, </w:t>
      </w:r>
      <w:r w:rsidRPr="00506C50">
        <w:rPr>
          <w:rStyle w:val="LienMthode"/>
          <w:lang w:val="en-US"/>
        </w:rPr>
        <w:t>makeQualifiedName</w:t>
      </w:r>
      <w:r>
        <w:rPr>
          <w:lang w:val="en-US"/>
        </w:rPr>
        <w:t>,</w:t>
      </w:r>
    </w:p>
    <w:p w:rsidR="0025355B" w:rsidRDefault="0025355B" w:rsidP="0025355B">
      <w:pPr>
        <w:pStyle w:val="RelativesItem"/>
        <w:rPr>
          <w:lang w:val="en-US"/>
        </w:rPr>
      </w:pPr>
      <w:r>
        <w:rPr>
          <w:lang w:val="en-US"/>
        </w:rPr>
        <w:t xml:space="preserve">the methods </w:t>
      </w:r>
      <w:r w:rsidRPr="0025355B">
        <w:rPr>
          <w:rStyle w:val="LienMthode"/>
          <w:lang w:val="en-US"/>
        </w:rPr>
        <w:t>isIntegralType</w:t>
      </w:r>
      <w:r>
        <w:rPr>
          <w:lang w:val="en-US"/>
        </w:rPr>
        <w:t xml:space="preserve">, </w:t>
      </w:r>
      <w:r w:rsidRPr="0025355B">
        <w:rPr>
          <w:rStyle w:val="LienMthode"/>
          <w:lang w:val="en-US"/>
        </w:rPr>
        <w:t>isSignedType</w:t>
      </w:r>
      <w:r>
        <w:rPr>
          <w:lang w:val="en-US"/>
        </w:rPr>
        <w:t xml:space="preserve">, </w:t>
      </w:r>
      <w:r w:rsidRPr="0025355B">
        <w:rPr>
          <w:rStyle w:val="LienMthode"/>
          <w:lang w:val="en-US"/>
        </w:rPr>
        <w:t>isArithmeticType</w:t>
      </w:r>
      <w:r>
        <w:rPr>
          <w:lang w:val="en-US"/>
        </w:rPr>
        <w:t xml:space="preserve">, </w:t>
      </w:r>
      <w:r w:rsidRPr="00506C50">
        <w:rPr>
          <w:rStyle w:val="LienMthode"/>
          <w:lang w:val="en-US"/>
        </w:rPr>
        <w:t>isFloatingType</w:t>
      </w:r>
      <w:r w:rsidR="008D1496">
        <w:rPr>
          <w:lang w:val="en-US"/>
        </w:rPr>
        <w:t xml:space="preserve">, </w:t>
      </w:r>
      <w:r w:rsidR="008D1496" w:rsidRPr="008D1496">
        <w:rPr>
          <w:rStyle w:val="LienMthode"/>
          <w:lang w:val="en-US"/>
        </w:rPr>
        <w:t>isPointerType</w:t>
      </w:r>
      <w:r w:rsidR="008D1496">
        <w:rPr>
          <w:lang w:val="en-US"/>
        </w:rPr>
        <w:t xml:space="preserve">, </w:t>
      </w:r>
      <w:r w:rsidR="008D1496" w:rsidRPr="008D1496">
        <w:rPr>
          <w:rStyle w:val="LienMthode"/>
          <w:lang w:val="en-US"/>
        </w:rPr>
        <w:t>isReferenceType</w:t>
      </w:r>
      <w:r w:rsidR="008D1496">
        <w:rPr>
          <w:lang w:val="en-US"/>
        </w:rPr>
        <w:t xml:space="preserve">, </w:t>
      </w:r>
      <w:r w:rsidR="008D1496" w:rsidRPr="008D1496">
        <w:rPr>
          <w:rStyle w:val="LienMthode"/>
          <w:lang w:val="en-US"/>
        </w:rPr>
        <w:t>isArrayType</w:t>
      </w:r>
      <w:r w:rsidR="008D1496">
        <w:rPr>
          <w:lang w:val="en-US"/>
        </w:rPr>
        <w:t xml:space="preserve">, </w:t>
      </w:r>
      <w:r w:rsidR="008D1496" w:rsidRPr="008D1496">
        <w:rPr>
          <w:rStyle w:val="LienMthode"/>
          <w:lang w:val="en-US"/>
        </w:rPr>
        <w:t>isPointerType</w:t>
      </w:r>
      <w:r w:rsidR="008D1496">
        <w:rPr>
          <w:lang w:val="en-US"/>
        </w:rPr>
        <w:t xml:space="preserve">, </w:t>
      </w:r>
      <w:r w:rsidR="008D1496" w:rsidRPr="008D1496">
        <w:rPr>
          <w:rStyle w:val="LienMthode"/>
          <w:lang w:val="en-US"/>
        </w:rPr>
        <w:t>isReferenceType</w:t>
      </w:r>
      <w:r w:rsidR="008D1496">
        <w:rPr>
          <w:lang w:val="en-US"/>
        </w:rPr>
        <w:t xml:space="preserve">, </w:t>
      </w:r>
      <w:r w:rsidR="008D1496" w:rsidRPr="008D1496">
        <w:rPr>
          <w:rStyle w:val="LienMthode"/>
          <w:lang w:val="en-US"/>
        </w:rPr>
        <w:t>isArrayType</w:t>
      </w:r>
      <w:r>
        <w:rPr>
          <w:lang w:val="en-US"/>
        </w:rPr>
        <w:t>,</w:t>
      </w:r>
    </w:p>
    <w:p w:rsidR="0025355B" w:rsidRPr="006E40CE" w:rsidRDefault="0025355B" w:rsidP="0025355B">
      <w:pPr>
        <w:pStyle w:val="RelativesItem"/>
        <w:rPr>
          <w:lang w:val="en-US"/>
        </w:rPr>
      </w:pPr>
      <w:proofErr w:type="gramStart"/>
      <w:r>
        <w:rPr>
          <w:lang w:val="en-US"/>
        </w:rPr>
        <w:t>the</w:t>
      </w:r>
      <w:proofErr w:type="gramEnd"/>
      <w:r>
        <w:rPr>
          <w:lang w:val="en-US"/>
        </w:rPr>
        <w:t xml:space="preserve"> methods </w:t>
      </w:r>
      <w:r w:rsidRPr="0025355B">
        <w:rPr>
          <w:rStyle w:val="LienMthode"/>
          <w:lang w:val="en-US"/>
        </w:rPr>
        <w:t>makeLogicType</w:t>
      </w:r>
      <w:r>
        <w:rPr>
          <w:lang w:val="en-US"/>
        </w:rPr>
        <w:t xml:space="preserve">, </w:t>
      </w:r>
      <w:r w:rsidRPr="0025355B">
        <w:rPr>
          <w:rStyle w:val="LienMthode"/>
          <w:lang w:val="en-US"/>
        </w:rPr>
        <w:t>logicArithmeticPromotion</w:t>
      </w:r>
      <w:r>
        <w:rPr>
          <w:lang w:val="en-US"/>
        </w:rPr>
        <w:t xml:space="preserve">, </w:t>
      </w:r>
      <w:r w:rsidRPr="0025355B">
        <w:rPr>
          <w:rStyle w:val="LienMthode"/>
          <w:lang w:val="en-US"/>
        </w:rPr>
        <w:t>makePointedType</w:t>
      </w:r>
      <w:r>
        <w:rPr>
          <w:lang w:val="en-US"/>
        </w:rPr>
        <w:t xml:space="preserve">, </w:t>
      </w:r>
      <w:r w:rsidRPr="0025355B">
        <w:rPr>
          <w:rStyle w:val="LienMthode"/>
          <w:lang w:val="en-US"/>
        </w:rPr>
        <w:t>makeReferencedType</w:t>
      </w:r>
      <w:r>
        <w:rPr>
          <w:lang w:val="en-US"/>
        </w:rPr>
        <w:t xml:space="preserve">, </w:t>
      </w:r>
      <w:r w:rsidRPr="0025355B">
        <w:rPr>
          <w:rStyle w:val="LienMthode"/>
          <w:lang w:val="en-US"/>
        </w:rPr>
        <w:t>makeElementArrayType</w:t>
      </w:r>
      <w:r>
        <w:rPr>
          <w:lang w:val="en-US"/>
        </w:rPr>
        <w:t>.</w:t>
      </w:r>
    </w:p>
    <w:p w:rsidR="0054255A" w:rsidRDefault="0054255A" w:rsidP="0054255A">
      <w:pPr>
        <w:pStyle w:val="EntteMthode"/>
        <w:rPr>
          <w:lang w:val="en-US"/>
        </w:rPr>
      </w:pPr>
      <w:r w:rsidRPr="0054255A">
        <w:rPr>
          <w:rStyle w:val="LienType"/>
          <w:lang w:val="en-US"/>
        </w:rPr>
        <w:t>logic_type</w:t>
      </w:r>
      <w:r w:rsidRPr="00354FBF">
        <w:rPr>
          <w:lang w:val="en-US"/>
        </w:rPr>
        <w:t xml:space="preserve"> </w:t>
      </w:r>
      <w:r w:rsidRPr="00E665F1">
        <w:rPr>
          <w:rStyle w:val="DfinitionMthode"/>
          <w:lang w:val="en-US"/>
        </w:rPr>
        <w:t>makeLogicType</w:t>
      </w:r>
      <w:r w:rsidRPr="00354FBF">
        <w:rPr>
          <w:lang w:val="en-US"/>
        </w:rPr>
        <w:t>(</w:t>
      </w:r>
      <w:r w:rsidRPr="0054255A">
        <w:rPr>
          <w:rStyle w:val="LienUnit"/>
          <w:lang w:val="en-US"/>
        </w:rPr>
        <w:t>clang</w:t>
      </w:r>
      <w:r w:rsidRPr="00354FBF">
        <w:rPr>
          <w:lang w:val="en-US"/>
        </w:rPr>
        <w:t>::</w:t>
      </w:r>
      <w:r w:rsidRPr="0054255A">
        <w:rPr>
          <w:rStyle w:val="LienClasseC"/>
          <w:lang w:val="en-US"/>
        </w:rPr>
        <w:t>Type</w:t>
      </w:r>
      <w:r w:rsidRPr="00354FBF">
        <w:rPr>
          <w:lang w:val="en-US"/>
        </w:rPr>
        <w:t xml:space="preserve"> </w:t>
      </w:r>
      <w:r w:rsidRPr="00354FBF">
        <w:rPr>
          <w:b/>
          <w:bCs/>
          <w:lang w:val="en-US"/>
        </w:rPr>
        <w:t>const</w:t>
      </w:r>
      <w:r w:rsidRPr="00354FBF">
        <w:rPr>
          <w:lang w:val="en-US"/>
        </w:rPr>
        <w:t xml:space="preserve">* type) </w:t>
      </w:r>
      <w:r w:rsidRPr="00354FBF">
        <w:rPr>
          <w:b/>
          <w:bCs/>
          <w:lang w:val="en-US"/>
        </w:rPr>
        <w:t>const</w:t>
      </w:r>
      <w:r w:rsidRPr="00354FBF">
        <w:rPr>
          <w:lang w:val="en-US"/>
        </w:rPr>
        <w:t>;</w:t>
      </w:r>
    </w:p>
    <w:p w:rsidR="00094900" w:rsidRDefault="00094900" w:rsidP="00094900">
      <w:pPr>
        <w:rPr>
          <w:lang w:val="en-US"/>
        </w:rPr>
      </w:pPr>
      <w:r>
        <w:rPr>
          <w:lang w:val="en-US"/>
        </w:rPr>
        <w:t xml:space="preserve">Depending on </w:t>
      </w:r>
      <w:r w:rsidRPr="00CC6702">
        <w:rPr>
          <w:rStyle w:val="TexteC"/>
          <w:lang w:val="en-US"/>
        </w:rPr>
        <w:t>qt.</w:t>
      </w:r>
      <w:r w:rsidRPr="00CC6702">
        <w:rPr>
          <w:rStyle w:val="LienMthode"/>
          <w:lang w:val="en-US"/>
        </w:rPr>
        <w:t>getTypePtr</w:t>
      </w:r>
      <w:r w:rsidRPr="00CC6702">
        <w:rPr>
          <w:rStyle w:val="TexteC"/>
          <w:lang w:val="en-US"/>
        </w:rPr>
        <w:t>()-&gt;</w:t>
      </w:r>
      <w:r w:rsidRPr="00CC6702">
        <w:rPr>
          <w:rStyle w:val="LienMthode"/>
          <w:lang w:val="en-US"/>
        </w:rPr>
        <w:t>getTypeClass</w:t>
      </w:r>
      <w:r w:rsidRPr="00CC6702">
        <w:rPr>
          <w:rStyle w:val="TexteC"/>
          <w:lang w:val="en-US"/>
        </w:rPr>
        <w:t>()</w:t>
      </w:r>
      <w:r>
        <w:rPr>
          <w:lang w:val="en-US"/>
        </w:rPr>
        <w:t xml:space="preserve"> this recursive method translates the </w:t>
      </w:r>
      <w:r w:rsidRPr="00CC6702">
        <w:rPr>
          <w:rStyle w:val="LienUnit"/>
          <w:lang w:val="en-US"/>
        </w:rPr>
        <w:t>clang</w:t>
      </w:r>
      <w:r w:rsidRPr="00CC6702">
        <w:rPr>
          <w:rStyle w:val="TexteC"/>
          <w:lang w:val="en-US"/>
        </w:rPr>
        <w:t>::</w:t>
      </w:r>
      <w:r w:rsidRPr="00CC6702">
        <w:rPr>
          <w:rStyle w:val="LienClasseC"/>
          <w:lang w:val="en-US"/>
        </w:rPr>
        <w:t>Type</w:t>
      </w:r>
      <w:r>
        <w:rPr>
          <w:lang w:val="en-US"/>
        </w:rPr>
        <w:t xml:space="preserve"> associated to </w:t>
      </w:r>
      <w:r w:rsidRPr="00CC6702">
        <w:rPr>
          <w:rStyle w:val="TexteC"/>
          <w:lang w:val="en-US"/>
        </w:rPr>
        <w:t>qt</w:t>
      </w:r>
      <w:r>
        <w:rPr>
          <w:lang w:val="en-US"/>
        </w:rPr>
        <w:t xml:space="preserve"> into a </w:t>
      </w:r>
      <w:r>
        <w:rPr>
          <w:rStyle w:val="LienType"/>
          <w:lang w:val="en-US"/>
        </w:rPr>
        <w:t>logic_type</w:t>
      </w:r>
      <w:r>
        <w:rPr>
          <w:lang w:val="en-US"/>
        </w:rPr>
        <w:t xml:space="preserve"> in the Intermediate Representation at the level of ACSL++ annotations. The implementation calls the methods </w:t>
      </w:r>
      <w:r w:rsidR="00A71A29" w:rsidRPr="00A71A29">
        <w:rPr>
          <w:rStyle w:val="LienMthode"/>
          <w:lang w:val="en-US"/>
        </w:rPr>
        <w:t>makeBuiltinLogicType</w:t>
      </w:r>
      <w:r>
        <w:rPr>
          <w:lang w:val="en-US"/>
        </w:rPr>
        <w:t xml:space="preserve">, </w:t>
      </w:r>
      <w:r w:rsidRPr="00506C50">
        <w:rPr>
          <w:rStyle w:val="LienMthode"/>
          <w:lang w:val="en-US"/>
        </w:rPr>
        <w:t>makeQualifiedName</w:t>
      </w:r>
      <w:r>
        <w:rPr>
          <w:lang w:val="en-US"/>
        </w:rPr>
        <w:t xml:space="preserve"> </w:t>
      </w:r>
      <w:r w:rsidR="00A71A29">
        <w:rPr>
          <w:lang w:val="en-US"/>
        </w:rPr>
        <w:t xml:space="preserve">with the result of </w:t>
      </w:r>
      <w:r w:rsidR="00A71A29" w:rsidRPr="00A71A29">
        <w:rPr>
          <w:rStyle w:val="LienMthode"/>
          <w:lang w:val="en-US"/>
        </w:rPr>
        <w:t>get_aggregate_name</w:t>
      </w:r>
      <w:r w:rsidR="00A71A29">
        <w:rPr>
          <w:lang w:val="en-US"/>
        </w:rPr>
        <w:t xml:space="preserve"> </w:t>
      </w:r>
      <w:r>
        <w:rPr>
          <w:lang w:val="en-US"/>
        </w:rPr>
        <w:t xml:space="preserve">for the </w:t>
      </w:r>
      <w:r w:rsidRPr="00094900">
        <w:rPr>
          <w:rStyle w:val="TexteC"/>
          <w:b/>
          <w:lang w:val="en-US"/>
        </w:rPr>
        <w:t>struct</w:t>
      </w:r>
      <w:r>
        <w:rPr>
          <w:lang w:val="en-US"/>
        </w:rPr>
        <w:t xml:space="preserve">, </w:t>
      </w:r>
      <w:r w:rsidRPr="00094900">
        <w:rPr>
          <w:rStyle w:val="TexteC"/>
          <w:b/>
          <w:lang w:val="en-US"/>
        </w:rPr>
        <w:t>class</w:t>
      </w:r>
      <w:r>
        <w:rPr>
          <w:lang w:val="en-US"/>
        </w:rPr>
        <w:t xml:space="preserve">, </w:t>
      </w:r>
      <w:r w:rsidRPr="00094900">
        <w:rPr>
          <w:rStyle w:val="TexteC"/>
          <w:b/>
          <w:lang w:val="en-US"/>
        </w:rPr>
        <w:t>union</w:t>
      </w:r>
      <w:r>
        <w:rPr>
          <w:lang w:val="en-US"/>
        </w:rPr>
        <w:t xml:space="preserve">, </w:t>
      </w:r>
      <w:r w:rsidR="00A71A29">
        <w:rPr>
          <w:lang w:val="en-US"/>
        </w:rPr>
        <w:t xml:space="preserve">and </w:t>
      </w:r>
      <w:r w:rsidR="00A71A29" w:rsidRPr="00506C50">
        <w:rPr>
          <w:rStyle w:val="LienMthode"/>
          <w:lang w:val="en-US"/>
        </w:rPr>
        <w:t>makeQualifiedName</w:t>
      </w:r>
      <w:r w:rsidR="00A71A29">
        <w:rPr>
          <w:lang w:val="en-US"/>
        </w:rPr>
        <w:t xml:space="preserve"> for </w:t>
      </w:r>
      <w:r w:rsidRPr="00094900">
        <w:rPr>
          <w:rStyle w:val="TexteC"/>
          <w:b/>
          <w:lang w:val="en-US"/>
        </w:rPr>
        <w:t>enum</w:t>
      </w:r>
      <w:r w:rsidR="00A71A29">
        <w:rPr>
          <w:lang w:val="en-US"/>
        </w:rPr>
        <w:t xml:space="preserve">, </w:t>
      </w:r>
      <w:r w:rsidR="00A71A29" w:rsidRPr="00AD74B1">
        <w:rPr>
          <w:rStyle w:val="TexteC"/>
          <w:b/>
          <w:lang w:val="en-US"/>
        </w:rPr>
        <w:t>typedef</w:t>
      </w:r>
      <w:r w:rsidR="00A71A29">
        <w:rPr>
          <w:lang w:val="en-US"/>
        </w:rPr>
        <w:t>.</w:t>
      </w:r>
      <w:r w:rsidR="00AD74B1">
        <w:rPr>
          <w:lang w:val="en-US"/>
        </w:rPr>
        <w:t xml:space="preserve"> Note that </w:t>
      </w:r>
      <w:r w:rsidR="00AD74B1" w:rsidRPr="00AD74B1">
        <w:rPr>
          <w:rStyle w:val="TexteC"/>
          <w:b/>
          <w:lang w:val="en-US"/>
        </w:rPr>
        <w:t>typedef</w:t>
      </w:r>
      <w:r w:rsidR="00AD74B1">
        <w:rPr>
          <w:lang w:val="en-US"/>
        </w:rPr>
        <w:t xml:space="preserve"> are </w:t>
      </w:r>
      <w:proofErr w:type="spellStart"/>
      <w:r w:rsidR="00AD74B1">
        <w:rPr>
          <w:lang w:val="en-US"/>
        </w:rPr>
        <w:t>inlined</w:t>
      </w:r>
      <w:proofErr w:type="spellEnd"/>
      <w:r w:rsidR="00AD74B1">
        <w:rPr>
          <w:lang w:val="en-US"/>
        </w:rPr>
        <w:t xml:space="preserve"> for the </w:t>
      </w:r>
      <w:r w:rsidR="00AD74B1" w:rsidRPr="00AD74B1">
        <w:rPr>
          <w:rStyle w:val="LienMthode"/>
          <w:lang w:val="en-US"/>
        </w:rPr>
        <w:t>makeType</w:t>
      </w:r>
      <w:r w:rsidR="00AD74B1">
        <w:rPr>
          <w:lang w:val="en-US"/>
        </w:rPr>
        <w:t xml:space="preserve"> method and not for </w:t>
      </w:r>
      <w:r w:rsidR="00AD74B1" w:rsidRPr="000C4DCF">
        <w:rPr>
          <w:rStyle w:val="LienMthode"/>
          <w:lang w:val="en-US"/>
        </w:rPr>
        <w:t>makeLogicType</w:t>
      </w:r>
      <w:r w:rsidR="00AD74B1">
        <w:rPr>
          <w:lang w:val="en-US"/>
        </w:rPr>
        <w:t xml:space="preserve"> since a </w:t>
      </w:r>
      <w:r w:rsidR="00AD74B1" w:rsidRPr="000C4DCF">
        <w:rPr>
          <w:rStyle w:val="TexteC"/>
          <w:b/>
          <w:lang w:val="en-US"/>
        </w:rPr>
        <w:t>typedef</w:t>
      </w:r>
      <w:r w:rsidR="00AD74B1">
        <w:rPr>
          <w:lang w:val="en-US"/>
        </w:rPr>
        <w:t xml:space="preserve"> can carry specific ACSL++ annotations.</w:t>
      </w:r>
    </w:p>
    <w:p w:rsidR="00AD74B1" w:rsidRDefault="00AD74B1" w:rsidP="00094900">
      <w:pPr>
        <w:rPr>
          <w:lang w:val="en-US"/>
        </w:rPr>
      </w:pPr>
    </w:p>
    <w:p w:rsidR="00094900" w:rsidRDefault="00094900" w:rsidP="00094900">
      <w:pPr>
        <w:rPr>
          <w:lang w:val="en-US"/>
        </w:rPr>
      </w:pPr>
      <w:r>
        <w:rPr>
          <w:lang w:val="en-US"/>
        </w:rPr>
        <w:t>This method is called by the method</w:t>
      </w:r>
      <w:r w:rsidR="003A3526">
        <w:rPr>
          <w:lang w:val="en-US"/>
        </w:rPr>
        <w:t>s</w:t>
      </w:r>
      <w:r>
        <w:rPr>
          <w:lang w:val="en-US"/>
        </w:rPr>
        <w:t xml:space="preserve"> </w:t>
      </w:r>
      <w:r w:rsidR="000B49AE" w:rsidRPr="000B49AE">
        <w:rPr>
          <w:rStyle w:val="LienMthode"/>
          <w:lang w:val="en-US"/>
        </w:rPr>
        <w:t>makePointedType</w:t>
      </w:r>
      <w:r w:rsidR="000B49AE">
        <w:rPr>
          <w:lang w:val="en-US"/>
        </w:rPr>
        <w:t xml:space="preserve">, </w:t>
      </w:r>
      <w:r w:rsidR="000B49AE" w:rsidRPr="000B49AE">
        <w:rPr>
          <w:rStyle w:val="LienMthode"/>
          <w:lang w:val="en-US"/>
        </w:rPr>
        <w:t>makeReferencedType</w:t>
      </w:r>
      <w:r w:rsidR="000B49AE">
        <w:rPr>
          <w:lang w:val="en-US"/>
        </w:rPr>
        <w:t xml:space="preserve">, </w:t>
      </w:r>
      <w:r w:rsidR="000B49AE" w:rsidRPr="000B49AE">
        <w:rPr>
          <w:rStyle w:val="LienMthode"/>
          <w:lang w:val="en-US"/>
        </w:rPr>
        <w:t>makeElementArrayType</w:t>
      </w:r>
      <w:r w:rsidR="000B49AE">
        <w:rPr>
          <w:lang w:val="en-US"/>
        </w:rPr>
        <w:t xml:space="preserve">, </w:t>
      </w:r>
      <w:r w:rsidR="000B49AE" w:rsidRPr="000B49AE">
        <w:rPr>
          <w:rStyle w:val="LienMthode"/>
          <w:lang w:val="en-US"/>
        </w:rPr>
        <w:t>retrieveTypeOfField</w:t>
      </w:r>
      <w:r w:rsidR="000B49AE">
        <w:rPr>
          <w:lang w:val="en-US"/>
        </w:rPr>
        <w:t xml:space="preserve"> </w:t>
      </w:r>
      <w:r>
        <w:rPr>
          <w:lang w:val="en-US"/>
        </w:rPr>
        <w:t xml:space="preserve">and </w:t>
      </w:r>
      <w:r w:rsidR="000B49AE">
        <w:rPr>
          <w:lang w:val="en-US"/>
        </w:rPr>
        <w:t xml:space="preserve">in </w:t>
      </w:r>
      <w:r w:rsidR="000B49AE" w:rsidRPr="000B49AE">
        <w:rPr>
          <w:rStyle w:val="LienUnit"/>
          <w:lang w:val="en-US"/>
        </w:rPr>
        <w:t>Parser</w:t>
      </w:r>
      <w:r w:rsidR="000B49AE" w:rsidRPr="000B49AE">
        <w:rPr>
          <w:rStyle w:val="TexteC"/>
          <w:lang w:val="en-US"/>
        </w:rPr>
        <w:t>::</w:t>
      </w:r>
      <w:r w:rsidR="000B49AE" w:rsidRPr="000B49AE">
        <w:rPr>
          <w:rStyle w:val="LienClasseC"/>
          <w:lang w:val="en-US"/>
        </w:rPr>
        <w:t>Parser</w:t>
      </w:r>
      <w:r w:rsidR="000B49AE" w:rsidRPr="000B49AE">
        <w:rPr>
          <w:rStyle w:val="TexteC"/>
          <w:lang w:val="en-US"/>
        </w:rPr>
        <w:t>::</w:t>
      </w:r>
      <w:r w:rsidR="000B49AE" w:rsidRPr="000B49AE">
        <w:rPr>
          <w:rStyle w:val="LienClasseC"/>
          <w:lang w:val="en-US"/>
        </w:rPr>
        <w:t>Arguments</w:t>
      </w:r>
      <w:r w:rsidR="000B49AE" w:rsidRPr="000B49AE">
        <w:rPr>
          <w:rStyle w:val="TexteC"/>
          <w:lang w:val="en-US"/>
        </w:rPr>
        <w:t>::</w:t>
      </w:r>
      <w:proofErr w:type="spellStart"/>
      <w:r w:rsidR="000B49AE" w:rsidRPr="000B49AE">
        <w:rPr>
          <w:rStyle w:val="LienMthode"/>
          <w:lang w:val="en-US"/>
        </w:rPr>
        <w:t>makeLogicType</w:t>
      </w:r>
      <w:proofErr w:type="spellEnd"/>
      <w:r w:rsidR="000B49AE">
        <w:rPr>
          <w:lang w:val="en-US"/>
        </w:rPr>
        <w:t xml:space="preserve">, </w:t>
      </w:r>
      <w:r w:rsidR="000B49AE" w:rsidRPr="000B49AE">
        <w:rPr>
          <w:rStyle w:val="LienUnit"/>
          <w:lang w:val="en-US"/>
        </w:rPr>
        <w:t>Parser</w:t>
      </w:r>
      <w:r w:rsidR="000B49AE" w:rsidRPr="000B49AE">
        <w:rPr>
          <w:rStyle w:val="TexteC"/>
          <w:lang w:val="en-US"/>
        </w:rPr>
        <w:t>::</w:t>
      </w:r>
      <w:r w:rsidR="000B49AE" w:rsidRPr="000B49AE">
        <w:rPr>
          <w:rStyle w:val="LienClasseC"/>
          <w:lang w:val="en-US"/>
        </w:rPr>
        <w:t>Parser</w:t>
      </w:r>
      <w:r w:rsidR="000B49AE" w:rsidRPr="000B49AE">
        <w:rPr>
          <w:rStyle w:val="TexteC"/>
          <w:lang w:val="en-US"/>
        </w:rPr>
        <w:t>::</w:t>
      </w:r>
      <w:r w:rsidR="000B49AE" w:rsidRPr="000B49AE">
        <w:rPr>
          <w:rStyle w:val="LienClasseC"/>
          <w:lang w:val="en-US"/>
        </w:rPr>
        <w:t>Arguments</w:t>
      </w:r>
      <w:r w:rsidR="000B49AE" w:rsidRPr="000B49AE">
        <w:rPr>
          <w:rStyle w:val="TexteC"/>
          <w:lang w:val="en-US"/>
        </w:rPr>
        <w:t>::</w:t>
      </w:r>
      <w:proofErr w:type="spellStart"/>
      <w:r w:rsidR="000B49AE" w:rsidRPr="000B49AE">
        <w:rPr>
          <w:rStyle w:val="LienMthode"/>
          <w:lang w:val="en-US"/>
        </w:rPr>
        <w:t>createResultType</w:t>
      </w:r>
      <w:proofErr w:type="spellEnd"/>
      <w:r w:rsidR="000B49AE">
        <w:rPr>
          <w:lang w:val="en-US"/>
        </w:rPr>
        <w:t xml:space="preserve"> </w:t>
      </w:r>
      <w:r>
        <w:rPr>
          <w:lang w:val="en-US"/>
        </w:rPr>
        <w:t xml:space="preserve">is intensively used in the </w:t>
      </w:r>
      <w:r w:rsidR="000B49AE">
        <w:rPr>
          <w:rStyle w:val="LienUnit"/>
          <w:lang w:val="en-US"/>
        </w:rPr>
        <w:t>ACSL++</w:t>
      </w:r>
      <w:r>
        <w:rPr>
          <w:lang w:val="en-US"/>
        </w:rPr>
        <w:t xml:space="preserve"> unit.</w:t>
      </w:r>
    </w:p>
    <w:p w:rsidR="00094900" w:rsidRDefault="00094900" w:rsidP="00094900">
      <w:pPr>
        <w:pStyle w:val="Relatives"/>
        <w:rPr>
          <w:lang w:val="en-US"/>
        </w:rPr>
      </w:pPr>
    </w:p>
    <w:p w:rsidR="00094900" w:rsidRDefault="00094900" w:rsidP="00094900">
      <w:pPr>
        <w:pStyle w:val="RelativesItem"/>
        <w:rPr>
          <w:lang w:val="en-US"/>
        </w:rPr>
      </w:pPr>
      <w:r>
        <w:rPr>
          <w:lang w:val="en-US"/>
        </w:rPr>
        <w:t xml:space="preserve">The methods </w:t>
      </w:r>
      <w:r w:rsidR="003A3526" w:rsidRPr="00A71A29">
        <w:rPr>
          <w:rStyle w:val="LienMthode"/>
          <w:lang w:val="en-US"/>
        </w:rPr>
        <w:t>makeBuiltinLogicType</w:t>
      </w:r>
      <w:r w:rsidR="003A3526">
        <w:rPr>
          <w:lang w:val="en-US"/>
        </w:rPr>
        <w:t xml:space="preserve">, </w:t>
      </w:r>
      <w:r w:rsidR="003A3526" w:rsidRPr="00506C50">
        <w:rPr>
          <w:rStyle w:val="LienMthode"/>
          <w:lang w:val="en-US"/>
        </w:rPr>
        <w:t>makeQualifiedName</w:t>
      </w:r>
      <w:r w:rsidR="003A3526">
        <w:rPr>
          <w:lang w:val="en-US"/>
        </w:rPr>
        <w:t xml:space="preserve">, </w:t>
      </w:r>
      <w:r w:rsidR="003A3526" w:rsidRPr="00A71A29">
        <w:rPr>
          <w:rStyle w:val="LienMthode"/>
          <w:lang w:val="en-US"/>
        </w:rPr>
        <w:t>get_aggregate_name</w:t>
      </w:r>
      <w:r>
        <w:rPr>
          <w:lang w:val="en-US"/>
        </w:rPr>
        <w:t>,</w:t>
      </w:r>
    </w:p>
    <w:p w:rsidR="003A3526" w:rsidRDefault="003A3526" w:rsidP="00094900">
      <w:pPr>
        <w:pStyle w:val="RelativesItem"/>
        <w:rPr>
          <w:lang w:val="en-US"/>
        </w:rPr>
      </w:pPr>
      <w:r>
        <w:rPr>
          <w:lang w:val="en-US"/>
        </w:rPr>
        <w:t xml:space="preserve">the methods </w:t>
      </w:r>
      <w:r w:rsidRPr="000B49AE">
        <w:rPr>
          <w:rStyle w:val="LienMthode"/>
          <w:lang w:val="en-US"/>
        </w:rPr>
        <w:t>makePointedType</w:t>
      </w:r>
      <w:r>
        <w:rPr>
          <w:lang w:val="en-US"/>
        </w:rPr>
        <w:t xml:space="preserve">, </w:t>
      </w:r>
      <w:r w:rsidRPr="000B49AE">
        <w:rPr>
          <w:rStyle w:val="LienMthode"/>
          <w:lang w:val="en-US"/>
        </w:rPr>
        <w:t>makeReferencedType</w:t>
      </w:r>
      <w:r>
        <w:rPr>
          <w:lang w:val="en-US"/>
        </w:rPr>
        <w:t xml:space="preserve">, </w:t>
      </w:r>
      <w:r w:rsidRPr="000B49AE">
        <w:rPr>
          <w:rStyle w:val="LienMthode"/>
          <w:lang w:val="en-US"/>
        </w:rPr>
        <w:t>makeElementArrayType</w:t>
      </w:r>
      <w:r>
        <w:rPr>
          <w:lang w:val="en-US"/>
        </w:rPr>
        <w:t xml:space="preserve">, </w:t>
      </w:r>
      <w:r w:rsidRPr="000B49AE">
        <w:rPr>
          <w:rStyle w:val="LienMthode"/>
          <w:lang w:val="en-US"/>
        </w:rPr>
        <w:t>retrieveTypeOfField</w:t>
      </w:r>
      <w:r>
        <w:rPr>
          <w:lang w:val="en-US"/>
        </w:rPr>
        <w:t>,</w:t>
      </w:r>
    </w:p>
    <w:p w:rsidR="003A3526" w:rsidRDefault="003A3526" w:rsidP="00094900">
      <w:pPr>
        <w:pStyle w:val="RelativesItem"/>
        <w:rPr>
          <w:lang w:val="en-US"/>
        </w:rPr>
      </w:pPr>
      <w:r>
        <w:rPr>
          <w:lang w:val="en-US"/>
        </w:rPr>
        <w:t xml:space="preserve">the methods </w:t>
      </w:r>
      <w:r w:rsidRPr="000B49AE">
        <w:rPr>
          <w:rStyle w:val="LienUnit"/>
          <w:lang w:val="en-US"/>
        </w:rPr>
        <w:t>Parser</w:t>
      </w:r>
      <w:r w:rsidRPr="000B49AE">
        <w:rPr>
          <w:rStyle w:val="TexteC"/>
          <w:lang w:val="en-US"/>
        </w:rPr>
        <w:t>::</w:t>
      </w:r>
      <w:r w:rsidRPr="000B49AE">
        <w:rPr>
          <w:rStyle w:val="LienClasseC"/>
          <w:lang w:val="en-US"/>
        </w:rPr>
        <w:t>Parser</w:t>
      </w:r>
      <w:r w:rsidRPr="000B49AE">
        <w:rPr>
          <w:rStyle w:val="TexteC"/>
          <w:lang w:val="en-US"/>
        </w:rPr>
        <w:t>::</w:t>
      </w:r>
      <w:r w:rsidRPr="000B49AE">
        <w:rPr>
          <w:rStyle w:val="LienClasseC"/>
          <w:lang w:val="en-US"/>
        </w:rPr>
        <w:t>Arguments</w:t>
      </w:r>
      <w:r w:rsidRPr="000B49AE">
        <w:rPr>
          <w:rStyle w:val="TexteC"/>
          <w:lang w:val="en-US"/>
        </w:rPr>
        <w:t>::</w:t>
      </w:r>
      <w:proofErr w:type="spellStart"/>
      <w:r w:rsidRPr="000B49AE">
        <w:rPr>
          <w:rStyle w:val="LienMthode"/>
          <w:lang w:val="en-US"/>
        </w:rPr>
        <w:t>makeLogicType</w:t>
      </w:r>
      <w:proofErr w:type="spellEnd"/>
      <w:r>
        <w:rPr>
          <w:lang w:val="en-US"/>
        </w:rPr>
        <w:t xml:space="preserve">, </w:t>
      </w:r>
      <w:r w:rsidRPr="000B49AE">
        <w:rPr>
          <w:rStyle w:val="LienUnit"/>
          <w:lang w:val="en-US"/>
        </w:rPr>
        <w:t>Parser</w:t>
      </w:r>
      <w:r w:rsidRPr="000B49AE">
        <w:rPr>
          <w:rStyle w:val="TexteC"/>
          <w:lang w:val="en-US"/>
        </w:rPr>
        <w:t>::</w:t>
      </w:r>
      <w:r w:rsidRPr="000B49AE">
        <w:rPr>
          <w:rStyle w:val="LienClasseC"/>
          <w:lang w:val="en-US"/>
        </w:rPr>
        <w:t>Parser</w:t>
      </w:r>
      <w:r w:rsidRPr="000B49AE">
        <w:rPr>
          <w:rStyle w:val="TexteC"/>
          <w:lang w:val="en-US"/>
        </w:rPr>
        <w:t>::</w:t>
      </w:r>
      <w:r w:rsidRPr="000B49AE">
        <w:rPr>
          <w:rStyle w:val="LienClasseC"/>
          <w:lang w:val="en-US"/>
        </w:rPr>
        <w:t>Arguments</w:t>
      </w:r>
      <w:r w:rsidRPr="000B49AE">
        <w:rPr>
          <w:rStyle w:val="TexteC"/>
          <w:lang w:val="en-US"/>
        </w:rPr>
        <w:t>::</w:t>
      </w:r>
      <w:proofErr w:type="spellStart"/>
      <w:r w:rsidRPr="000B49AE">
        <w:rPr>
          <w:rStyle w:val="LienMthode"/>
          <w:lang w:val="en-US"/>
        </w:rPr>
        <w:t>createResultType</w:t>
      </w:r>
      <w:proofErr w:type="spellEnd"/>
      <w:r>
        <w:rPr>
          <w:lang w:val="en-US"/>
        </w:rPr>
        <w:t>,</w:t>
      </w:r>
    </w:p>
    <w:p w:rsidR="00B2203C" w:rsidRPr="00B2203C" w:rsidRDefault="00094900" w:rsidP="008D1496">
      <w:pPr>
        <w:pStyle w:val="RelativesItem"/>
        <w:rPr>
          <w:lang w:val="en-US"/>
        </w:rPr>
      </w:pPr>
      <w:r>
        <w:rPr>
          <w:lang w:val="en-US"/>
        </w:rPr>
        <w:lastRenderedPageBreak/>
        <w:t>the metho</w:t>
      </w:r>
      <w:r w:rsidR="00B2203C">
        <w:rPr>
          <w:lang w:val="en-US"/>
        </w:rPr>
        <w:t>d</w:t>
      </w:r>
      <w:r>
        <w:rPr>
          <w:lang w:val="en-US"/>
        </w:rPr>
        <w:t xml:space="preserve"> </w:t>
      </w:r>
      <w:r w:rsidR="00B2203C" w:rsidRPr="00B2203C">
        <w:rPr>
          <w:rStyle w:val="LienMthode"/>
          <w:lang w:val="en-US"/>
        </w:rPr>
        <w:t>logicArithmeticPromotion</w:t>
      </w:r>
      <w:r>
        <w:rPr>
          <w:lang w:val="en-US"/>
        </w:rPr>
        <w:t>,</w:t>
      </w:r>
      <w:r w:rsidR="00B2203C">
        <w:rPr>
          <w:lang w:val="en-US"/>
        </w:rPr>
        <w:t xml:space="preserve"> </w:t>
      </w:r>
      <w:r w:rsidR="00B2203C" w:rsidRPr="00B2203C">
        <w:rPr>
          <w:rStyle w:val="LienMthode"/>
          <w:lang w:val="en-US"/>
        </w:rPr>
        <w:t>isIntegralType</w:t>
      </w:r>
      <w:r w:rsidR="00B2203C" w:rsidRPr="00B2203C">
        <w:rPr>
          <w:lang w:val="en-US"/>
        </w:rPr>
        <w:t xml:space="preserve">, </w:t>
      </w:r>
      <w:r w:rsidR="00B2203C" w:rsidRPr="00B2203C">
        <w:rPr>
          <w:rStyle w:val="LienMthode"/>
          <w:lang w:val="en-US"/>
        </w:rPr>
        <w:t>isSignedType</w:t>
      </w:r>
      <w:r w:rsidR="00B2203C" w:rsidRPr="00B2203C">
        <w:rPr>
          <w:lang w:val="en-US"/>
        </w:rPr>
        <w:t xml:space="preserve">, </w:t>
      </w:r>
      <w:r w:rsidR="00B2203C" w:rsidRPr="00B2203C">
        <w:rPr>
          <w:rStyle w:val="LienMthode"/>
          <w:lang w:val="en-US"/>
        </w:rPr>
        <w:t>isArithmeticType</w:t>
      </w:r>
      <w:r w:rsidR="00B2203C" w:rsidRPr="00B2203C">
        <w:rPr>
          <w:lang w:val="en-US"/>
        </w:rPr>
        <w:t xml:space="preserve">, </w:t>
      </w:r>
      <w:r w:rsidR="00B2203C" w:rsidRPr="00B2203C">
        <w:rPr>
          <w:rStyle w:val="LienMthode"/>
          <w:lang w:val="en-US"/>
        </w:rPr>
        <w:t>isFloatingType</w:t>
      </w:r>
      <w:r w:rsidR="008D1496">
        <w:rPr>
          <w:lang w:val="en-US"/>
        </w:rPr>
        <w:t xml:space="preserve">, </w:t>
      </w:r>
      <w:r w:rsidR="008D1496" w:rsidRPr="00FE2BB4">
        <w:rPr>
          <w:rStyle w:val="LienMthode"/>
          <w:lang w:val="en-US"/>
        </w:rPr>
        <w:t>isPointerType</w:t>
      </w:r>
      <w:r w:rsidR="008D1496">
        <w:rPr>
          <w:lang w:val="en-US"/>
        </w:rPr>
        <w:t xml:space="preserve">, </w:t>
      </w:r>
      <w:r w:rsidR="008D1496" w:rsidRPr="00FE2BB4">
        <w:rPr>
          <w:rStyle w:val="LienMthode"/>
          <w:lang w:val="en-US"/>
        </w:rPr>
        <w:t>isReferenceType</w:t>
      </w:r>
      <w:r w:rsidR="008D1496">
        <w:rPr>
          <w:lang w:val="en-US"/>
        </w:rPr>
        <w:t xml:space="preserve">, </w:t>
      </w:r>
      <w:r w:rsidR="008D1496" w:rsidRPr="008D1496">
        <w:rPr>
          <w:rStyle w:val="LienMthode"/>
          <w:lang w:val="en-US"/>
        </w:rPr>
        <w:t>isArrayType</w:t>
      </w:r>
      <w:r w:rsidR="008D1496">
        <w:rPr>
          <w:lang w:val="en-US"/>
        </w:rPr>
        <w:t>,</w:t>
      </w:r>
    </w:p>
    <w:p w:rsidR="00094900" w:rsidRPr="006E40CE" w:rsidRDefault="00094900" w:rsidP="00094900">
      <w:pPr>
        <w:pStyle w:val="RelativesItem"/>
        <w:rPr>
          <w:lang w:val="en-US"/>
        </w:rPr>
      </w:pPr>
      <w:proofErr w:type="gramStart"/>
      <w:r>
        <w:rPr>
          <w:lang w:val="en-US"/>
        </w:rPr>
        <w:t>the</w:t>
      </w:r>
      <w:proofErr w:type="gramEnd"/>
      <w:r>
        <w:rPr>
          <w:lang w:val="en-US"/>
        </w:rPr>
        <w:t xml:space="preserve"> methods </w:t>
      </w:r>
      <w:r w:rsidRPr="00094900">
        <w:rPr>
          <w:rStyle w:val="LienMthode"/>
          <w:lang w:val="en-US"/>
        </w:rPr>
        <w:t>makeType</w:t>
      </w:r>
      <w:r>
        <w:rPr>
          <w:lang w:val="en-US"/>
        </w:rPr>
        <w:t xml:space="preserve">, </w:t>
      </w:r>
      <w:r w:rsidR="00B2203C">
        <w:rPr>
          <w:rStyle w:val="LienMthode"/>
          <w:lang w:val="en-US"/>
        </w:rPr>
        <w:t>makePlainType</w:t>
      </w:r>
      <w:r>
        <w:rPr>
          <w:lang w:val="en-US"/>
        </w:rPr>
        <w:t>.</w:t>
      </w:r>
    </w:p>
    <w:p w:rsidR="0054255A" w:rsidRDefault="0054255A" w:rsidP="0054255A">
      <w:pPr>
        <w:pStyle w:val="EntteMthode"/>
        <w:rPr>
          <w:lang w:val="en-US"/>
        </w:rPr>
      </w:pPr>
      <w:r w:rsidRPr="0054255A">
        <w:rPr>
          <w:rStyle w:val="LienType"/>
          <w:lang w:val="en-US"/>
        </w:rPr>
        <w:t>logic_type</w:t>
      </w:r>
      <w:r w:rsidRPr="00354FBF">
        <w:rPr>
          <w:lang w:val="en-US"/>
        </w:rPr>
        <w:t xml:space="preserve"> </w:t>
      </w:r>
      <w:r w:rsidRPr="00E665F1">
        <w:rPr>
          <w:rStyle w:val="DfinitionMthode"/>
          <w:lang w:val="en-US"/>
        </w:rPr>
        <w:t>makePointedType</w:t>
      </w:r>
      <w:r w:rsidRPr="00354FBF">
        <w:rPr>
          <w:lang w:val="en-US"/>
        </w:rPr>
        <w:t>(</w:t>
      </w:r>
      <w:r w:rsidRPr="0054255A">
        <w:rPr>
          <w:rStyle w:val="LienUnit"/>
          <w:lang w:val="en-US"/>
        </w:rPr>
        <w:t>clang</w:t>
      </w:r>
      <w:r w:rsidRPr="00354FBF">
        <w:rPr>
          <w:lang w:val="en-US"/>
        </w:rPr>
        <w:t>::</w:t>
      </w:r>
      <w:r w:rsidRPr="0054255A">
        <w:rPr>
          <w:rStyle w:val="LienClasseC"/>
          <w:lang w:val="en-US"/>
        </w:rPr>
        <w:t>Type</w:t>
      </w:r>
      <w:r w:rsidRPr="00354FBF">
        <w:rPr>
          <w:lang w:val="en-US"/>
        </w:rPr>
        <w:t xml:space="preserve"> </w:t>
      </w:r>
      <w:r w:rsidRPr="00354FBF">
        <w:rPr>
          <w:b/>
          <w:bCs/>
          <w:lang w:val="en-US"/>
        </w:rPr>
        <w:t>const</w:t>
      </w:r>
      <w:r w:rsidRPr="00354FBF">
        <w:rPr>
          <w:lang w:val="en-US"/>
        </w:rPr>
        <w:t xml:space="preserve">* type) </w:t>
      </w:r>
      <w:r w:rsidRPr="00354FBF">
        <w:rPr>
          <w:b/>
          <w:bCs/>
          <w:lang w:val="en-US"/>
        </w:rPr>
        <w:t>const</w:t>
      </w:r>
      <w:r w:rsidRPr="00354FBF">
        <w:rPr>
          <w:lang w:val="en-US"/>
        </w:rPr>
        <w:t>;</w:t>
      </w:r>
    </w:p>
    <w:p w:rsidR="00B87A58" w:rsidRDefault="00B87A58" w:rsidP="00B87A58">
      <w:pPr>
        <w:rPr>
          <w:lang w:val="en-US"/>
        </w:rPr>
      </w:pPr>
      <w:r>
        <w:rPr>
          <w:lang w:val="en-US"/>
        </w:rPr>
        <w:t xml:space="preserve">Depending on </w:t>
      </w:r>
      <w:r w:rsidR="000B49AE">
        <w:rPr>
          <w:rStyle w:val="TexteC"/>
          <w:lang w:val="en-US"/>
        </w:rPr>
        <w:t>type</w:t>
      </w:r>
      <w:r w:rsidRPr="00CC6702">
        <w:rPr>
          <w:rStyle w:val="TexteC"/>
          <w:lang w:val="en-US"/>
        </w:rPr>
        <w:t>-&gt;</w:t>
      </w:r>
      <w:r w:rsidRPr="00CC6702">
        <w:rPr>
          <w:rStyle w:val="LienMthode"/>
          <w:lang w:val="en-US"/>
        </w:rPr>
        <w:t>getTypeClass</w:t>
      </w:r>
      <w:r w:rsidRPr="00CC6702">
        <w:rPr>
          <w:rStyle w:val="TexteC"/>
          <w:lang w:val="en-US"/>
        </w:rPr>
        <w:t>()</w:t>
      </w:r>
      <w:r>
        <w:rPr>
          <w:lang w:val="en-US"/>
        </w:rPr>
        <w:t xml:space="preserve"> this recursive method </w:t>
      </w:r>
      <w:r w:rsidR="005153F1">
        <w:rPr>
          <w:lang w:val="en-US"/>
        </w:rPr>
        <w:t xml:space="preserve">first recognizes in </w:t>
      </w:r>
      <w:r w:rsidR="005153F1" w:rsidRPr="005153F1">
        <w:rPr>
          <w:rStyle w:val="TexteC"/>
          <w:lang w:val="en-US"/>
        </w:rPr>
        <w:t>type</w:t>
      </w:r>
      <w:r w:rsidR="005153F1">
        <w:rPr>
          <w:lang w:val="en-US"/>
        </w:rPr>
        <w:t xml:space="preserve"> a pointer on a </w:t>
      </w:r>
      <w:r w:rsidR="005153F1" w:rsidRPr="005153F1">
        <w:rPr>
          <w:rStyle w:val="TexteC"/>
          <w:lang w:val="en-US"/>
        </w:rPr>
        <w:t>subtype</w:t>
      </w:r>
      <w:r w:rsidR="005153F1">
        <w:rPr>
          <w:lang w:val="en-US"/>
        </w:rPr>
        <w:t xml:space="preserve"> that is a </w:t>
      </w:r>
      <w:r w:rsidR="005153F1" w:rsidRPr="005153F1">
        <w:rPr>
          <w:rStyle w:val="LienUnit"/>
          <w:lang w:val="en-US"/>
        </w:rPr>
        <w:t>clang</w:t>
      </w:r>
      <w:r w:rsidR="005153F1" w:rsidRPr="005153F1">
        <w:rPr>
          <w:rStyle w:val="TexteC"/>
          <w:lang w:val="en-US"/>
        </w:rPr>
        <w:t>::</w:t>
      </w:r>
      <w:r w:rsidR="005153F1" w:rsidRPr="005153F1">
        <w:rPr>
          <w:rStyle w:val="LienClasseC"/>
          <w:lang w:val="en-US"/>
        </w:rPr>
        <w:t>Type</w:t>
      </w:r>
      <w:r w:rsidR="005153F1">
        <w:rPr>
          <w:lang w:val="en-US"/>
        </w:rPr>
        <w:t xml:space="preserve">. Then it translates </w:t>
      </w:r>
      <w:r w:rsidR="005153F1" w:rsidRPr="005153F1">
        <w:rPr>
          <w:rStyle w:val="TexteC"/>
          <w:lang w:val="en-US"/>
        </w:rPr>
        <w:t>subtype</w:t>
      </w:r>
      <w:r w:rsidR="005153F1">
        <w:rPr>
          <w:lang w:val="en-US"/>
        </w:rPr>
        <w:t xml:space="preserve"> </w:t>
      </w:r>
      <w:r>
        <w:rPr>
          <w:lang w:val="en-US"/>
        </w:rPr>
        <w:t xml:space="preserve">into a </w:t>
      </w:r>
      <w:r>
        <w:rPr>
          <w:rStyle w:val="LienType"/>
          <w:lang w:val="en-US"/>
        </w:rPr>
        <w:t>logic_type</w:t>
      </w:r>
      <w:r>
        <w:rPr>
          <w:lang w:val="en-US"/>
        </w:rPr>
        <w:t xml:space="preserve"> in the Intermediate Representation at the level of ACSL++ annotations</w:t>
      </w:r>
      <w:r w:rsidR="005153F1">
        <w:rPr>
          <w:lang w:val="en-US"/>
        </w:rPr>
        <w:t xml:space="preserve">, usually by calling the method </w:t>
      </w:r>
      <w:r w:rsidR="005153F1" w:rsidRPr="005153F1">
        <w:rPr>
          <w:rStyle w:val="LienMthode"/>
          <w:lang w:val="en-US"/>
        </w:rPr>
        <w:t>makeLogicType</w:t>
      </w:r>
      <w:r>
        <w:rPr>
          <w:lang w:val="en-US"/>
        </w:rPr>
        <w:t>.</w:t>
      </w:r>
    </w:p>
    <w:p w:rsidR="00B87A58" w:rsidRDefault="00B87A58" w:rsidP="00B87A58">
      <w:pPr>
        <w:rPr>
          <w:lang w:val="en-US"/>
        </w:rPr>
      </w:pPr>
    </w:p>
    <w:p w:rsidR="00B87A58" w:rsidRDefault="00B87A58" w:rsidP="00B87A58">
      <w:pPr>
        <w:rPr>
          <w:lang w:val="en-US"/>
        </w:rPr>
      </w:pPr>
      <w:r>
        <w:rPr>
          <w:lang w:val="en-US"/>
        </w:rPr>
        <w:t xml:space="preserve">This method is called by the method </w:t>
      </w:r>
      <w:r w:rsidR="005153F1" w:rsidRPr="005153F1">
        <w:rPr>
          <w:rStyle w:val="LienUnit"/>
          <w:lang w:val="en-US"/>
        </w:rPr>
        <w:t>Parser</w:t>
      </w:r>
      <w:r w:rsidR="005153F1" w:rsidRPr="005153F1">
        <w:rPr>
          <w:rStyle w:val="TexteC"/>
          <w:lang w:val="en-US"/>
        </w:rPr>
        <w:t>::</w:t>
      </w:r>
      <w:r w:rsidR="005153F1" w:rsidRPr="005153F1">
        <w:rPr>
          <w:rStyle w:val="LienClasseC"/>
          <w:lang w:val="en-US"/>
        </w:rPr>
        <w:t>Parser</w:t>
      </w:r>
      <w:r w:rsidR="005153F1" w:rsidRPr="005153F1">
        <w:rPr>
          <w:rStyle w:val="TexteC"/>
          <w:lang w:val="en-US"/>
        </w:rPr>
        <w:t>::</w:t>
      </w:r>
      <w:r w:rsidR="005153F1" w:rsidRPr="005153F1">
        <w:rPr>
          <w:rStyle w:val="LienClasseC"/>
          <w:lang w:val="en-US"/>
        </w:rPr>
        <w:t>Arguments</w:t>
      </w:r>
      <w:r w:rsidR="005153F1" w:rsidRPr="005153F1">
        <w:rPr>
          <w:rStyle w:val="TexteC"/>
          <w:lang w:val="en-US"/>
        </w:rPr>
        <w:t>::</w:t>
      </w:r>
      <w:proofErr w:type="spellStart"/>
      <w:r w:rsidR="005153F1" w:rsidRPr="005153F1">
        <w:rPr>
          <w:rStyle w:val="LienMthode"/>
          <w:lang w:val="en-US"/>
        </w:rPr>
        <w:t>makeTypeOfPointed</w:t>
      </w:r>
      <w:proofErr w:type="spellEnd"/>
      <w:r>
        <w:rPr>
          <w:lang w:val="en-US"/>
        </w:rPr>
        <w:t xml:space="preserve"> and is used in </w:t>
      </w:r>
      <w:r w:rsidR="005153F1">
        <w:rPr>
          <w:rStyle w:val="LienUnit"/>
          <w:lang w:val="en-US"/>
        </w:rPr>
        <w:t>ACSL++</w:t>
      </w:r>
      <w:r w:rsidR="005153F1" w:rsidRPr="008366EE">
        <w:rPr>
          <w:rStyle w:val="TexteC"/>
          <w:lang w:val="en-US"/>
        </w:rPr>
        <w:t>::</w:t>
      </w:r>
      <w:proofErr w:type="spellStart"/>
      <w:r w:rsidR="005153F1" w:rsidRPr="008366EE">
        <w:rPr>
          <w:rStyle w:val="LienClasseC"/>
          <w:lang w:val="en-US"/>
        </w:rPr>
        <w:t>TermOrPredicate</w:t>
      </w:r>
      <w:proofErr w:type="spellEnd"/>
      <w:r>
        <w:rPr>
          <w:lang w:val="en-US"/>
        </w:rPr>
        <w:t>.</w:t>
      </w:r>
    </w:p>
    <w:p w:rsidR="00FE2BB4" w:rsidRDefault="00FE2BB4" w:rsidP="00FE2BB4">
      <w:pPr>
        <w:pStyle w:val="Prconditions"/>
        <w:rPr>
          <w:lang w:val="en-US"/>
        </w:rPr>
      </w:pPr>
      <w:r>
        <w:rPr>
          <w:lang w:val="en-US"/>
        </w:rPr>
        <w:t xml:space="preserve">The method </w:t>
      </w:r>
      <w:r w:rsidRPr="00FE2BB4">
        <w:rPr>
          <w:rStyle w:val="LienMthode"/>
          <w:lang w:val="en-US"/>
        </w:rPr>
        <w:t>isPointerType</w:t>
      </w:r>
      <w:r>
        <w:rPr>
          <w:lang w:val="en-US"/>
        </w:rPr>
        <w:t xml:space="preserve"> should have returned </w:t>
      </w:r>
      <w:r w:rsidRPr="00FE2BB4">
        <w:rPr>
          <w:rStyle w:val="TexteC"/>
          <w:b/>
          <w:lang w:val="en-US"/>
        </w:rPr>
        <w:t>true</w:t>
      </w:r>
      <w:r>
        <w:rPr>
          <w:lang w:val="en-US"/>
        </w:rPr>
        <w:t xml:space="preserve"> on </w:t>
      </w:r>
      <w:r w:rsidRPr="00FE2BB4">
        <w:rPr>
          <w:rStyle w:val="TexteC"/>
          <w:lang w:val="en-US"/>
        </w:rPr>
        <w:t>type</w:t>
      </w:r>
      <w:r>
        <w:rPr>
          <w:lang w:val="en-US"/>
        </w:rPr>
        <w:t>.</w:t>
      </w:r>
      <w:r w:rsidR="00B332EB">
        <w:rPr>
          <w:lang w:val="en-US"/>
        </w:rPr>
        <w:t xml:space="preserve"> This means that </w:t>
      </w:r>
      <w:r w:rsidR="00B332EB" w:rsidRPr="00B332EB">
        <w:rPr>
          <w:rStyle w:val="TexteC"/>
          <w:lang w:val="en-US"/>
        </w:rPr>
        <w:t>type</w:t>
      </w:r>
      <w:r w:rsidR="00B332EB">
        <w:rPr>
          <w:lang w:val="en-US"/>
        </w:rPr>
        <w:t xml:space="preserve"> is semantically equal to </w:t>
      </w:r>
      <w:r w:rsidR="00B332EB" w:rsidRPr="000C4DCF">
        <w:rPr>
          <w:rStyle w:val="TexteC"/>
          <w:lang w:val="en-US"/>
        </w:rPr>
        <w:t>subtype*</w:t>
      </w:r>
      <w:r w:rsidR="00B332EB">
        <w:rPr>
          <w:lang w:val="en-US"/>
        </w:rPr>
        <w:t>.</w:t>
      </w:r>
    </w:p>
    <w:p w:rsidR="00B87A58" w:rsidRDefault="00B87A58" w:rsidP="00B87A58">
      <w:pPr>
        <w:pStyle w:val="Relatives"/>
        <w:rPr>
          <w:lang w:val="en-US"/>
        </w:rPr>
      </w:pPr>
    </w:p>
    <w:p w:rsidR="00B87A58" w:rsidRDefault="00B87A58" w:rsidP="00B87A58">
      <w:pPr>
        <w:pStyle w:val="RelativesItem"/>
        <w:rPr>
          <w:lang w:val="en-US"/>
        </w:rPr>
      </w:pPr>
      <w:r>
        <w:rPr>
          <w:lang w:val="en-US"/>
        </w:rPr>
        <w:t xml:space="preserve">The methods </w:t>
      </w:r>
      <w:r w:rsidRPr="00506C50">
        <w:rPr>
          <w:rStyle w:val="LienMthode"/>
          <w:lang w:val="en-US"/>
        </w:rPr>
        <w:t>make</w:t>
      </w:r>
      <w:r w:rsidR="004A125C">
        <w:rPr>
          <w:rStyle w:val="LienMthode"/>
          <w:lang w:val="en-US"/>
        </w:rPr>
        <w:t>LogicType</w:t>
      </w:r>
      <w:r>
        <w:rPr>
          <w:lang w:val="en-US"/>
        </w:rPr>
        <w:t>,</w:t>
      </w:r>
    </w:p>
    <w:p w:rsidR="00FE2BB4" w:rsidRDefault="00FE2BB4" w:rsidP="00B87A58">
      <w:pPr>
        <w:pStyle w:val="RelativesItem"/>
        <w:rPr>
          <w:lang w:val="en-US"/>
        </w:rPr>
      </w:pPr>
      <w:r>
        <w:rPr>
          <w:lang w:val="en-US"/>
        </w:rPr>
        <w:t xml:space="preserve">the method </w:t>
      </w:r>
      <w:r w:rsidRPr="00FE2BB4">
        <w:rPr>
          <w:rStyle w:val="LienMthode"/>
          <w:lang w:val="en-US"/>
        </w:rPr>
        <w:t>isPointerType</w:t>
      </w:r>
      <w:r>
        <w:rPr>
          <w:lang w:val="en-US"/>
        </w:rPr>
        <w:t>,</w:t>
      </w:r>
    </w:p>
    <w:p w:rsidR="008366EE" w:rsidRDefault="008366EE" w:rsidP="008366EE">
      <w:pPr>
        <w:pStyle w:val="RelativesItem"/>
        <w:rPr>
          <w:lang w:val="en-US"/>
        </w:rPr>
      </w:pPr>
      <w:r>
        <w:rPr>
          <w:lang w:val="en-US"/>
        </w:rPr>
        <w:t xml:space="preserve">the methods </w:t>
      </w:r>
      <w:r w:rsidRPr="005153F1">
        <w:rPr>
          <w:rStyle w:val="LienUnit"/>
          <w:lang w:val="en-US"/>
        </w:rPr>
        <w:t>Parser</w:t>
      </w:r>
      <w:r w:rsidRPr="005153F1">
        <w:rPr>
          <w:rStyle w:val="TexteC"/>
          <w:lang w:val="en-US"/>
        </w:rPr>
        <w:t>::</w:t>
      </w:r>
      <w:r w:rsidRPr="005153F1">
        <w:rPr>
          <w:rStyle w:val="LienClasseC"/>
          <w:lang w:val="en-US"/>
        </w:rPr>
        <w:t>Parser</w:t>
      </w:r>
      <w:r w:rsidRPr="005153F1">
        <w:rPr>
          <w:rStyle w:val="TexteC"/>
          <w:lang w:val="en-US"/>
        </w:rPr>
        <w:t>::</w:t>
      </w:r>
      <w:r w:rsidRPr="005153F1">
        <w:rPr>
          <w:rStyle w:val="LienClasseC"/>
          <w:lang w:val="en-US"/>
        </w:rPr>
        <w:t>Arguments</w:t>
      </w:r>
      <w:r w:rsidRPr="005153F1">
        <w:rPr>
          <w:rStyle w:val="TexteC"/>
          <w:lang w:val="en-US"/>
        </w:rPr>
        <w:t>::</w:t>
      </w:r>
      <w:proofErr w:type="spellStart"/>
      <w:r w:rsidRPr="005153F1">
        <w:rPr>
          <w:rStyle w:val="LienMthode"/>
          <w:lang w:val="en-US"/>
        </w:rPr>
        <w:t>makeTypeOfPointed</w:t>
      </w:r>
      <w:proofErr w:type="spellEnd"/>
      <w:r>
        <w:rPr>
          <w:lang w:val="en-US"/>
        </w:rPr>
        <w:t xml:space="preserve">, </w:t>
      </w:r>
      <w:r>
        <w:rPr>
          <w:rStyle w:val="LienUnit"/>
          <w:lang w:val="en-US"/>
        </w:rPr>
        <w:t>ACSL++</w:t>
      </w:r>
      <w:r w:rsidRPr="005153F1">
        <w:rPr>
          <w:rStyle w:val="TexteC"/>
          <w:lang w:val="en-US"/>
        </w:rPr>
        <w:t>::</w:t>
      </w:r>
      <w:proofErr w:type="spellStart"/>
      <w:r>
        <w:rPr>
          <w:rStyle w:val="LienClasseC"/>
          <w:lang w:val="en-US"/>
        </w:rPr>
        <w:t>TermOrPredicate</w:t>
      </w:r>
      <w:proofErr w:type="spellEnd"/>
      <w:r w:rsidRPr="005153F1">
        <w:rPr>
          <w:rStyle w:val="TexteC"/>
          <w:lang w:val="en-US"/>
        </w:rPr>
        <w:t>::</w:t>
      </w:r>
      <w:r w:rsidRPr="008366EE">
        <w:rPr>
          <w:rStyle w:val="LienMthode"/>
          <w:lang w:val="en-US"/>
        </w:rPr>
        <w:t>typeOfPointed</w:t>
      </w:r>
      <w:r>
        <w:rPr>
          <w:lang w:val="en-US"/>
        </w:rPr>
        <w:t xml:space="preserve">, </w:t>
      </w:r>
      <w:r>
        <w:rPr>
          <w:rStyle w:val="LienUnit"/>
          <w:lang w:val="en-US"/>
        </w:rPr>
        <w:t>ACSL++</w:t>
      </w:r>
      <w:r w:rsidRPr="005153F1">
        <w:rPr>
          <w:rStyle w:val="TexteC"/>
          <w:lang w:val="en-US"/>
        </w:rPr>
        <w:t>::</w:t>
      </w:r>
      <w:proofErr w:type="spellStart"/>
      <w:r>
        <w:rPr>
          <w:rStyle w:val="LienClasseC"/>
          <w:lang w:val="en-US"/>
        </w:rPr>
        <w:t>TermOrPredicate</w:t>
      </w:r>
      <w:proofErr w:type="spellEnd"/>
      <w:r w:rsidRPr="005153F1">
        <w:rPr>
          <w:rStyle w:val="TexteC"/>
          <w:lang w:val="en-US"/>
        </w:rPr>
        <w:t>::</w:t>
      </w:r>
      <w:r w:rsidRPr="008366EE">
        <w:rPr>
          <w:rStyle w:val="LienMthode"/>
          <w:lang w:val="en-US"/>
        </w:rPr>
        <w:t>typeOfArrayElement</w:t>
      </w:r>
      <w:r>
        <w:rPr>
          <w:lang w:val="en-US"/>
        </w:rPr>
        <w:t xml:space="preserve">, </w:t>
      </w:r>
      <w:r>
        <w:rPr>
          <w:rStyle w:val="LienUnit"/>
          <w:lang w:val="en-US"/>
        </w:rPr>
        <w:t>ACSL++</w:t>
      </w:r>
      <w:r w:rsidRPr="005153F1">
        <w:rPr>
          <w:rStyle w:val="TexteC"/>
          <w:lang w:val="en-US"/>
        </w:rPr>
        <w:t>::</w:t>
      </w:r>
      <w:proofErr w:type="spellStart"/>
      <w:r>
        <w:rPr>
          <w:rStyle w:val="LienClasseC"/>
          <w:lang w:val="en-US"/>
        </w:rPr>
        <w:t>TermOrPredicate</w:t>
      </w:r>
      <w:proofErr w:type="spellEnd"/>
      <w:r w:rsidRPr="005153F1">
        <w:rPr>
          <w:rStyle w:val="TexteC"/>
          <w:lang w:val="en-US"/>
        </w:rPr>
        <w:t>::</w:t>
      </w:r>
      <w:r w:rsidRPr="008366EE">
        <w:rPr>
          <w:rStyle w:val="LienMthode"/>
          <w:lang w:val="en-US"/>
        </w:rPr>
        <w:t>makeMemoryShift</w:t>
      </w:r>
      <w:r>
        <w:rPr>
          <w:lang w:val="en-US"/>
        </w:rPr>
        <w:t xml:space="preserve">, </w:t>
      </w:r>
      <w:r>
        <w:rPr>
          <w:rStyle w:val="LienUnit"/>
          <w:lang w:val="en-US"/>
        </w:rPr>
        <w:t>ACSL++</w:t>
      </w:r>
      <w:r w:rsidRPr="005153F1">
        <w:rPr>
          <w:rStyle w:val="TexteC"/>
          <w:lang w:val="en-US"/>
        </w:rPr>
        <w:t>::</w:t>
      </w:r>
      <w:proofErr w:type="spellStart"/>
      <w:r>
        <w:rPr>
          <w:rStyle w:val="LienClasseC"/>
          <w:lang w:val="en-US"/>
        </w:rPr>
        <w:t>TermOrPredicate</w:t>
      </w:r>
      <w:proofErr w:type="spellEnd"/>
      <w:r w:rsidRPr="005153F1">
        <w:rPr>
          <w:rStyle w:val="TexteC"/>
          <w:lang w:val="en-US"/>
        </w:rPr>
        <w:t>::</w:t>
      </w:r>
      <w:r w:rsidRPr="008366EE">
        <w:rPr>
          <w:rStyle w:val="LienMthode"/>
          <w:lang w:val="en-US"/>
        </w:rPr>
        <w:t>conditionalConversion</w:t>
      </w:r>
      <w:r>
        <w:rPr>
          <w:lang w:val="en-US"/>
        </w:rPr>
        <w:t xml:space="preserve"> involving pointers, </w:t>
      </w:r>
      <w:r>
        <w:rPr>
          <w:rStyle w:val="LienUnit"/>
          <w:lang w:val="en-US"/>
        </w:rPr>
        <w:t>ACSL++</w:t>
      </w:r>
      <w:r w:rsidRPr="005153F1">
        <w:rPr>
          <w:rStyle w:val="TexteC"/>
          <w:lang w:val="en-US"/>
        </w:rPr>
        <w:t>::</w:t>
      </w:r>
      <w:proofErr w:type="spellStart"/>
      <w:r>
        <w:rPr>
          <w:rStyle w:val="LienClasseC"/>
          <w:lang w:val="en-US"/>
        </w:rPr>
        <w:t>TermOrPredicate</w:t>
      </w:r>
      <w:proofErr w:type="spellEnd"/>
      <w:r w:rsidRPr="005153F1">
        <w:rPr>
          <w:rStyle w:val="TexteC"/>
          <w:lang w:val="en-US"/>
        </w:rPr>
        <w:t>::</w:t>
      </w:r>
      <w:r w:rsidRPr="008366EE">
        <w:rPr>
          <w:rStyle w:val="LienMthode"/>
          <w:lang w:val="en-US"/>
        </w:rPr>
        <w:t>implicitConversion</w:t>
      </w:r>
      <w:r>
        <w:rPr>
          <w:lang w:val="en-US"/>
        </w:rPr>
        <w:t xml:space="preserve"> involving </w:t>
      </w:r>
      <w:r w:rsidR="00281509">
        <w:rPr>
          <w:lang w:val="en-US"/>
        </w:rPr>
        <w:t xml:space="preserve">conversions from arrays to </w:t>
      </w:r>
      <w:r>
        <w:rPr>
          <w:lang w:val="en-US"/>
        </w:rPr>
        <w:t xml:space="preserve">pointers, </w:t>
      </w:r>
      <w:r>
        <w:rPr>
          <w:rStyle w:val="LienUnit"/>
          <w:lang w:val="en-US"/>
        </w:rPr>
        <w:t>ACSL++</w:t>
      </w:r>
      <w:r w:rsidRPr="005153F1">
        <w:rPr>
          <w:rStyle w:val="TexteC"/>
          <w:lang w:val="en-US"/>
        </w:rPr>
        <w:t>::</w:t>
      </w:r>
      <w:proofErr w:type="spellStart"/>
      <w:r>
        <w:rPr>
          <w:rStyle w:val="LienClasseC"/>
          <w:lang w:val="en-US"/>
        </w:rPr>
        <w:t>TermOrPredicate</w:t>
      </w:r>
      <w:proofErr w:type="spellEnd"/>
      <w:r w:rsidRPr="005153F1">
        <w:rPr>
          <w:rStyle w:val="TexteC"/>
          <w:lang w:val="en-US"/>
        </w:rPr>
        <w:t>::</w:t>
      </w:r>
      <w:r w:rsidR="00281509">
        <w:rPr>
          <w:rStyle w:val="LienMthode"/>
          <w:lang w:val="en-US"/>
        </w:rPr>
        <w:t>apply</w:t>
      </w:r>
      <w:r w:rsidR="00281509">
        <w:rPr>
          <w:lang w:val="en-US"/>
        </w:rPr>
        <w:t xml:space="preserve"> for the logic interpretation of operator </w:t>
      </w:r>
      <w:r w:rsidR="00281509" w:rsidRPr="00281509">
        <w:rPr>
          <w:rStyle w:val="TexteC"/>
          <w:lang w:val="en-US"/>
        </w:rPr>
        <w:t>-&gt;</w:t>
      </w:r>
      <w:r w:rsidR="00281509">
        <w:rPr>
          <w:lang w:val="en-US"/>
        </w:rPr>
        <w:t>, operator[], comparison of pointers and arrays,</w:t>
      </w:r>
    </w:p>
    <w:p w:rsidR="00B87A58" w:rsidRDefault="00B87A58" w:rsidP="00B87A58">
      <w:pPr>
        <w:pStyle w:val="RelativesItem"/>
        <w:rPr>
          <w:lang w:val="en-US"/>
        </w:rPr>
      </w:pPr>
      <w:r>
        <w:rPr>
          <w:lang w:val="en-US"/>
        </w:rPr>
        <w:t xml:space="preserve">the method </w:t>
      </w:r>
      <w:r w:rsidRPr="00506C50">
        <w:rPr>
          <w:rStyle w:val="LienMthode"/>
        </w:rPr>
        <w:t>makeType</w:t>
      </w:r>
      <w:r>
        <w:rPr>
          <w:lang w:val="en-US"/>
        </w:rPr>
        <w:t>,</w:t>
      </w:r>
    </w:p>
    <w:p w:rsidR="00B87A58" w:rsidRDefault="00B87A58" w:rsidP="00B87A58">
      <w:pPr>
        <w:pStyle w:val="RelativesItem"/>
        <w:rPr>
          <w:lang w:val="en-US"/>
        </w:rPr>
      </w:pPr>
      <w:r>
        <w:rPr>
          <w:lang w:val="en-US"/>
        </w:rPr>
        <w:t xml:space="preserve">the methods </w:t>
      </w:r>
      <w:r w:rsidRPr="00094900">
        <w:rPr>
          <w:rStyle w:val="LienMthode"/>
          <w:lang w:val="en-US"/>
        </w:rPr>
        <w:t>isIntegralType</w:t>
      </w:r>
      <w:r>
        <w:rPr>
          <w:lang w:val="en-US"/>
        </w:rPr>
        <w:t xml:space="preserve">, </w:t>
      </w:r>
      <w:r w:rsidRPr="00094900">
        <w:rPr>
          <w:rStyle w:val="LienMthode"/>
          <w:lang w:val="en-US"/>
        </w:rPr>
        <w:t>isSignedType</w:t>
      </w:r>
      <w:r>
        <w:rPr>
          <w:lang w:val="en-US"/>
        </w:rPr>
        <w:t xml:space="preserve">, </w:t>
      </w:r>
      <w:r w:rsidRPr="00094900">
        <w:rPr>
          <w:rStyle w:val="LienMthode"/>
          <w:lang w:val="en-US"/>
        </w:rPr>
        <w:t>isArithmeticType</w:t>
      </w:r>
      <w:r>
        <w:rPr>
          <w:lang w:val="en-US"/>
        </w:rPr>
        <w:t xml:space="preserve">, </w:t>
      </w:r>
      <w:r w:rsidRPr="00506C50">
        <w:rPr>
          <w:rStyle w:val="LienMthode"/>
          <w:lang w:val="en-US"/>
        </w:rPr>
        <w:t>isFloatingType</w:t>
      </w:r>
      <w:r w:rsidR="00FE2BB4">
        <w:rPr>
          <w:lang w:val="en-US"/>
        </w:rPr>
        <w:t xml:space="preserve">, </w:t>
      </w:r>
      <w:r w:rsidR="00FE2BB4" w:rsidRPr="00FE2BB4">
        <w:rPr>
          <w:rStyle w:val="LienMthode"/>
          <w:lang w:val="en-US"/>
        </w:rPr>
        <w:t>isReferenceType</w:t>
      </w:r>
      <w:r w:rsidR="00FE2BB4">
        <w:rPr>
          <w:lang w:val="en-US"/>
        </w:rPr>
        <w:t xml:space="preserve">, </w:t>
      </w:r>
      <w:r w:rsidR="00FE2BB4" w:rsidRPr="008D1496">
        <w:rPr>
          <w:rStyle w:val="LienMthode"/>
          <w:lang w:val="en-US"/>
        </w:rPr>
        <w:t>isArrayType</w:t>
      </w:r>
      <w:r>
        <w:rPr>
          <w:lang w:val="en-US"/>
        </w:rPr>
        <w:t>,</w:t>
      </w:r>
    </w:p>
    <w:p w:rsidR="00B87A58" w:rsidRPr="006E40CE" w:rsidRDefault="00B87A58" w:rsidP="00B87A58">
      <w:pPr>
        <w:pStyle w:val="RelativesItem"/>
        <w:rPr>
          <w:lang w:val="en-US"/>
        </w:rPr>
      </w:pPr>
      <w:proofErr w:type="gramStart"/>
      <w:r>
        <w:rPr>
          <w:lang w:val="en-US"/>
        </w:rPr>
        <w:t>the</w:t>
      </w:r>
      <w:proofErr w:type="gramEnd"/>
      <w:r>
        <w:rPr>
          <w:lang w:val="en-US"/>
        </w:rPr>
        <w:t xml:space="preserve"> methods </w:t>
      </w:r>
      <w:r w:rsidRPr="00094900">
        <w:rPr>
          <w:rStyle w:val="LienMthode"/>
          <w:lang w:val="en-US"/>
        </w:rPr>
        <w:t>makeLogicType</w:t>
      </w:r>
      <w:r>
        <w:rPr>
          <w:lang w:val="en-US"/>
        </w:rPr>
        <w:t xml:space="preserve">, </w:t>
      </w:r>
      <w:r w:rsidRPr="00094900">
        <w:rPr>
          <w:rStyle w:val="LienMthode"/>
          <w:lang w:val="en-US"/>
        </w:rPr>
        <w:t>logicArithmeticPromotion</w:t>
      </w:r>
      <w:r>
        <w:rPr>
          <w:lang w:val="en-US"/>
        </w:rPr>
        <w:t xml:space="preserve">, </w:t>
      </w:r>
      <w:r w:rsidRPr="00094900">
        <w:rPr>
          <w:rStyle w:val="LienMthode"/>
          <w:lang w:val="en-US"/>
        </w:rPr>
        <w:t>makeReferencedType</w:t>
      </w:r>
      <w:r>
        <w:rPr>
          <w:lang w:val="en-US"/>
        </w:rPr>
        <w:t xml:space="preserve">, </w:t>
      </w:r>
      <w:r w:rsidRPr="00094900">
        <w:rPr>
          <w:rStyle w:val="LienMthode"/>
          <w:lang w:val="en-US"/>
        </w:rPr>
        <w:t>makeElementArrayType</w:t>
      </w:r>
      <w:r>
        <w:rPr>
          <w:lang w:val="en-US"/>
        </w:rPr>
        <w:t>.</w:t>
      </w:r>
    </w:p>
    <w:p w:rsidR="0054255A" w:rsidRDefault="0054255A" w:rsidP="0054255A">
      <w:pPr>
        <w:pStyle w:val="EntteMthode"/>
        <w:rPr>
          <w:lang w:val="en-US"/>
        </w:rPr>
      </w:pPr>
      <w:r w:rsidRPr="0054255A">
        <w:rPr>
          <w:rStyle w:val="LienType"/>
          <w:lang w:val="en-US"/>
        </w:rPr>
        <w:t>logic_type</w:t>
      </w:r>
      <w:r w:rsidRPr="00354FBF">
        <w:rPr>
          <w:lang w:val="en-US"/>
        </w:rPr>
        <w:t xml:space="preserve"> </w:t>
      </w:r>
      <w:r w:rsidRPr="00E665F1">
        <w:rPr>
          <w:rStyle w:val="DfinitionMthode"/>
          <w:lang w:val="en-US"/>
        </w:rPr>
        <w:t>makeReferencedType</w:t>
      </w:r>
      <w:r w:rsidRPr="00354FBF">
        <w:rPr>
          <w:lang w:val="en-US"/>
        </w:rPr>
        <w:t>(</w:t>
      </w:r>
      <w:r w:rsidRPr="0054255A">
        <w:rPr>
          <w:rStyle w:val="LienUnit"/>
          <w:lang w:val="en-US"/>
        </w:rPr>
        <w:t>clang</w:t>
      </w:r>
      <w:r w:rsidRPr="00354FBF">
        <w:rPr>
          <w:lang w:val="en-US"/>
        </w:rPr>
        <w:t>::</w:t>
      </w:r>
      <w:r w:rsidRPr="0054255A">
        <w:rPr>
          <w:rStyle w:val="LienClasseC"/>
          <w:lang w:val="en-US"/>
        </w:rPr>
        <w:t>Type</w:t>
      </w:r>
      <w:r w:rsidRPr="00354FBF">
        <w:rPr>
          <w:lang w:val="en-US"/>
        </w:rPr>
        <w:t xml:space="preserve"> </w:t>
      </w:r>
      <w:r w:rsidRPr="00354FBF">
        <w:rPr>
          <w:b/>
          <w:bCs/>
          <w:lang w:val="en-US"/>
        </w:rPr>
        <w:t>const</w:t>
      </w:r>
      <w:r w:rsidRPr="00354FBF">
        <w:rPr>
          <w:lang w:val="en-US"/>
        </w:rPr>
        <w:t xml:space="preserve">* type) </w:t>
      </w:r>
      <w:r w:rsidRPr="00354FBF">
        <w:rPr>
          <w:b/>
          <w:bCs/>
          <w:lang w:val="en-US"/>
        </w:rPr>
        <w:t>const</w:t>
      </w:r>
      <w:r w:rsidRPr="00354FBF">
        <w:rPr>
          <w:lang w:val="en-US"/>
        </w:rPr>
        <w:t>;</w:t>
      </w:r>
    </w:p>
    <w:p w:rsidR="008366EE" w:rsidRDefault="008366EE" w:rsidP="008366EE">
      <w:pPr>
        <w:rPr>
          <w:lang w:val="en-US"/>
        </w:rPr>
      </w:pPr>
      <w:r>
        <w:rPr>
          <w:lang w:val="en-US"/>
        </w:rPr>
        <w:t xml:space="preserve">Depending on </w:t>
      </w:r>
      <w:r>
        <w:rPr>
          <w:rStyle w:val="TexteC"/>
          <w:lang w:val="en-US"/>
        </w:rPr>
        <w:t>type</w:t>
      </w:r>
      <w:r w:rsidRPr="00CC6702">
        <w:rPr>
          <w:rStyle w:val="TexteC"/>
          <w:lang w:val="en-US"/>
        </w:rPr>
        <w:t>-&gt;</w:t>
      </w:r>
      <w:r w:rsidRPr="00CC6702">
        <w:rPr>
          <w:rStyle w:val="LienMthode"/>
          <w:lang w:val="en-US"/>
        </w:rPr>
        <w:t>getTypeClass</w:t>
      </w:r>
      <w:r w:rsidRPr="00CC6702">
        <w:rPr>
          <w:rStyle w:val="TexteC"/>
          <w:lang w:val="en-US"/>
        </w:rPr>
        <w:t>()</w:t>
      </w:r>
      <w:r>
        <w:rPr>
          <w:lang w:val="en-US"/>
        </w:rPr>
        <w:t xml:space="preserve"> this recursive method first recognizes in </w:t>
      </w:r>
      <w:r w:rsidRPr="005153F1">
        <w:rPr>
          <w:rStyle w:val="TexteC"/>
          <w:lang w:val="en-US"/>
        </w:rPr>
        <w:t>type</w:t>
      </w:r>
      <w:r>
        <w:rPr>
          <w:lang w:val="en-US"/>
        </w:rPr>
        <w:t xml:space="preserve"> a reference on a </w:t>
      </w:r>
      <w:r w:rsidRPr="005153F1">
        <w:rPr>
          <w:rStyle w:val="TexteC"/>
          <w:lang w:val="en-US"/>
        </w:rPr>
        <w:t>subtype</w:t>
      </w:r>
      <w:r>
        <w:rPr>
          <w:lang w:val="en-US"/>
        </w:rPr>
        <w:t xml:space="preserve"> that is a </w:t>
      </w:r>
      <w:r w:rsidRPr="005153F1">
        <w:rPr>
          <w:rStyle w:val="LienUnit"/>
          <w:lang w:val="en-US"/>
        </w:rPr>
        <w:t>clang</w:t>
      </w:r>
      <w:r w:rsidRPr="005153F1">
        <w:rPr>
          <w:rStyle w:val="TexteC"/>
          <w:lang w:val="en-US"/>
        </w:rPr>
        <w:t>::</w:t>
      </w:r>
      <w:r w:rsidRPr="005153F1">
        <w:rPr>
          <w:rStyle w:val="LienClasseC"/>
          <w:lang w:val="en-US"/>
        </w:rPr>
        <w:t>Type</w:t>
      </w:r>
      <w:r>
        <w:rPr>
          <w:lang w:val="en-US"/>
        </w:rPr>
        <w:t xml:space="preserve">. Then it translates </w:t>
      </w:r>
      <w:r w:rsidRPr="005153F1">
        <w:rPr>
          <w:rStyle w:val="TexteC"/>
          <w:lang w:val="en-US"/>
        </w:rPr>
        <w:t>subtype</w:t>
      </w:r>
      <w:r>
        <w:rPr>
          <w:lang w:val="en-US"/>
        </w:rPr>
        <w:t xml:space="preserve"> into a </w:t>
      </w:r>
      <w:r>
        <w:rPr>
          <w:rStyle w:val="LienType"/>
          <w:lang w:val="en-US"/>
        </w:rPr>
        <w:t>logic_type</w:t>
      </w:r>
      <w:r>
        <w:rPr>
          <w:lang w:val="en-US"/>
        </w:rPr>
        <w:t xml:space="preserve"> in the Intermediate Representation at the level of ACSL++ annotations, usually by calling the method </w:t>
      </w:r>
      <w:r w:rsidRPr="005153F1">
        <w:rPr>
          <w:rStyle w:val="LienMthode"/>
          <w:lang w:val="en-US"/>
        </w:rPr>
        <w:t>makeLogicType</w:t>
      </w:r>
      <w:r>
        <w:rPr>
          <w:lang w:val="en-US"/>
        </w:rPr>
        <w:t>.</w:t>
      </w:r>
    </w:p>
    <w:p w:rsidR="008366EE" w:rsidRDefault="008366EE" w:rsidP="008366EE">
      <w:pPr>
        <w:rPr>
          <w:lang w:val="en-US"/>
        </w:rPr>
      </w:pPr>
    </w:p>
    <w:p w:rsidR="008366EE" w:rsidRDefault="008366EE" w:rsidP="008366EE">
      <w:pPr>
        <w:rPr>
          <w:lang w:val="en-US"/>
        </w:rPr>
      </w:pPr>
      <w:r>
        <w:rPr>
          <w:lang w:val="en-US"/>
        </w:rPr>
        <w:t xml:space="preserve">This method is called by the method </w:t>
      </w:r>
      <w:r w:rsidRPr="005153F1">
        <w:rPr>
          <w:rStyle w:val="LienUnit"/>
          <w:lang w:val="en-US"/>
        </w:rPr>
        <w:t>Parser</w:t>
      </w:r>
      <w:r w:rsidRPr="005153F1">
        <w:rPr>
          <w:rStyle w:val="TexteC"/>
          <w:lang w:val="en-US"/>
        </w:rPr>
        <w:t>::</w:t>
      </w:r>
      <w:r w:rsidRPr="005153F1">
        <w:rPr>
          <w:rStyle w:val="LienClasseC"/>
          <w:lang w:val="en-US"/>
        </w:rPr>
        <w:t>Parser</w:t>
      </w:r>
      <w:r w:rsidRPr="005153F1">
        <w:rPr>
          <w:rStyle w:val="TexteC"/>
          <w:lang w:val="en-US"/>
        </w:rPr>
        <w:t>::</w:t>
      </w:r>
      <w:r w:rsidRPr="005153F1">
        <w:rPr>
          <w:rStyle w:val="LienClasseC"/>
          <w:lang w:val="en-US"/>
        </w:rPr>
        <w:t>Arguments</w:t>
      </w:r>
      <w:r w:rsidRPr="005153F1">
        <w:rPr>
          <w:rStyle w:val="TexteC"/>
          <w:lang w:val="en-US"/>
        </w:rPr>
        <w:t>::</w:t>
      </w:r>
      <w:proofErr w:type="spellStart"/>
      <w:r w:rsidRPr="005153F1">
        <w:rPr>
          <w:rStyle w:val="LienMthode"/>
          <w:lang w:val="en-US"/>
        </w:rPr>
        <w:t>makeTypeOf</w:t>
      </w:r>
      <w:r>
        <w:rPr>
          <w:rStyle w:val="LienMthode"/>
          <w:lang w:val="en-US"/>
        </w:rPr>
        <w:t>Referenced</w:t>
      </w:r>
      <w:proofErr w:type="spellEnd"/>
      <w:r>
        <w:rPr>
          <w:lang w:val="en-US"/>
        </w:rPr>
        <w:t xml:space="preserve"> and is used in </w:t>
      </w:r>
      <w:r>
        <w:rPr>
          <w:rStyle w:val="LienUnit"/>
          <w:lang w:val="en-US"/>
        </w:rPr>
        <w:t>ACSL++</w:t>
      </w:r>
      <w:r w:rsidRPr="008366EE">
        <w:rPr>
          <w:rStyle w:val="TexteC"/>
          <w:lang w:val="en-US"/>
        </w:rPr>
        <w:t>::</w:t>
      </w:r>
      <w:proofErr w:type="spellStart"/>
      <w:r w:rsidRPr="008366EE">
        <w:rPr>
          <w:rStyle w:val="LienClasseC"/>
          <w:lang w:val="en-US"/>
        </w:rPr>
        <w:t>TermOrPredicate</w:t>
      </w:r>
      <w:proofErr w:type="spellEnd"/>
      <w:r>
        <w:rPr>
          <w:lang w:val="en-US"/>
        </w:rPr>
        <w:t>.</w:t>
      </w:r>
    </w:p>
    <w:p w:rsidR="008366EE" w:rsidRDefault="008366EE" w:rsidP="008366EE">
      <w:pPr>
        <w:pStyle w:val="Prconditions"/>
        <w:rPr>
          <w:lang w:val="en-US"/>
        </w:rPr>
      </w:pPr>
      <w:r>
        <w:rPr>
          <w:lang w:val="en-US"/>
        </w:rPr>
        <w:t xml:space="preserve">The method </w:t>
      </w:r>
      <w:r w:rsidRPr="00FE2BB4">
        <w:rPr>
          <w:rStyle w:val="LienMthode"/>
          <w:lang w:val="en-US"/>
        </w:rPr>
        <w:t>is</w:t>
      </w:r>
      <w:r w:rsidR="00E5044A">
        <w:rPr>
          <w:rStyle w:val="LienMthode"/>
          <w:lang w:val="en-US"/>
        </w:rPr>
        <w:t>Reference</w:t>
      </w:r>
      <w:r w:rsidRPr="00FE2BB4">
        <w:rPr>
          <w:rStyle w:val="LienMthode"/>
          <w:lang w:val="en-US"/>
        </w:rPr>
        <w:t>Type</w:t>
      </w:r>
      <w:r>
        <w:rPr>
          <w:lang w:val="en-US"/>
        </w:rPr>
        <w:t xml:space="preserve"> should have returned </w:t>
      </w:r>
      <w:r w:rsidRPr="00FE2BB4">
        <w:rPr>
          <w:rStyle w:val="TexteC"/>
          <w:b/>
          <w:lang w:val="en-US"/>
        </w:rPr>
        <w:t>true</w:t>
      </w:r>
      <w:r>
        <w:rPr>
          <w:lang w:val="en-US"/>
        </w:rPr>
        <w:t xml:space="preserve"> on </w:t>
      </w:r>
      <w:r w:rsidRPr="00FE2BB4">
        <w:rPr>
          <w:rStyle w:val="TexteC"/>
          <w:lang w:val="en-US"/>
        </w:rPr>
        <w:t>type</w:t>
      </w:r>
      <w:r>
        <w:rPr>
          <w:lang w:val="en-US"/>
        </w:rPr>
        <w:t xml:space="preserve">. This means that </w:t>
      </w:r>
      <w:r w:rsidRPr="00B332EB">
        <w:rPr>
          <w:rStyle w:val="TexteC"/>
          <w:lang w:val="en-US"/>
        </w:rPr>
        <w:t>type</w:t>
      </w:r>
      <w:r>
        <w:rPr>
          <w:lang w:val="en-US"/>
        </w:rPr>
        <w:t xml:space="preserve"> is semantically equal to </w:t>
      </w:r>
      <w:r w:rsidRPr="008366EE">
        <w:rPr>
          <w:rStyle w:val="TexteC"/>
          <w:lang w:val="en-US"/>
        </w:rPr>
        <w:t>subtype</w:t>
      </w:r>
      <w:r w:rsidR="007044AA">
        <w:rPr>
          <w:rStyle w:val="TexteC"/>
          <w:lang w:val="en-US"/>
        </w:rPr>
        <w:t>&amp;</w:t>
      </w:r>
      <w:r>
        <w:rPr>
          <w:lang w:val="en-US"/>
        </w:rPr>
        <w:t>.</w:t>
      </w:r>
    </w:p>
    <w:p w:rsidR="008366EE" w:rsidRDefault="008366EE" w:rsidP="008366EE">
      <w:pPr>
        <w:pStyle w:val="Relatives"/>
        <w:rPr>
          <w:lang w:val="en-US"/>
        </w:rPr>
      </w:pPr>
    </w:p>
    <w:p w:rsidR="008366EE" w:rsidRDefault="008366EE" w:rsidP="008366EE">
      <w:pPr>
        <w:pStyle w:val="RelativesItem"/>
        <w:rPr>
          <w:lang w:val="en-US"/>
        </w:rPr>
      </w:pPr>
      <w:r>
        <w:rPr>
          <w:lang w:val="en-US"/>
        </w:rPr>
        <w:t xml:space="preserve">The methods </w:t>
      </w:r>
      <w:r w:rsidRPr="00506C50">
        <w:rPr>
          <w:rStyle w:val="LienMthode"/>
          <w:lang w:val="en-US"/>
        </w:rPr>
        <w:t>make</w:t>
      </w:r>
      <w:r>
        <w:rPr>
          <w:rStyle w:val="LienMthode"/>
          <w:lang w:val="en-US"/>
        </w:rPr>
        <w:t>LogicType</w:t>
      </w:r>
      <w:r>
        <w:rPr>
          <w:lang w:val="en-US"/>
        </w:rPr>
        <w:t>,</w:t>
      </w:r>
    </w:p>
    <w:p w:rsidR="008366EE" w:rsidRDefault="008366EE" w:rsidP="008366EE">
      <w:pPr>
        <w:pStyle w:val="RelativesItem"/>
        <w:rPr>
          <w:lang w:val="en-US"/>
        </w:rPr>
      </w:pPr>
      <w:r>
        <w:rPr>
          <w:lang w:val="en-US"/>
        </w:rPr>
        <w:t xml:space="preserve">the method </w:t>
      </w:r>
      <w:r w:rsidRPr="00FE2BB4">
        <w:rPr>
          <w:rStyle w:val="LienMthode"/>
          <w:lang w:val="en-US"/>
        </w:rPr>
        <w:t>is</w:t>
      </w:r>
      <w:r w:rsidR="007044AA">
        <w:rPr>
          <w:rStyle w:val="LienMthode"/>
          <w:lang w:val="en-US"/>
        </w:rPr>
        <w:t>Reference</w:t>
      </w:r>
      <w:r w:rsidRPr="00FE2BB4">
        <w:rPr>
          <w:rStyle w:val="LienMthode"/>
          <w:lang w:val="en-US"/>
        </w:rPr>
        <w:t>Type</w:t>
      </w:r>
      <w:r>
        <w:rPr>
          <w:lang w:val="en-US"/>
        </w:rPr>
        <w:t>,</w:t>
      </w:r>
    </w:p>
    <w:p w:rsidR="009A0A18" w:rsidRDefault="009A0A18" w:rsidP="009A0A18">
      <w:pPr>
        <w:pStyle w:val="RelativesItem"/>
        <w:rPr>
          <w:lang w:val="en-US"/>
        </w:rPr>
      </w:pPr>
      <w:r>
        <w:rPr>
          <w:lang w:val="en-US"/>
        </w:rPr>
        <w:t xml:space="preserve">the methods </w:t>
      </w:r>
      <w:r w:rsidRPr="005153F1">
        <w:rPr>
          <w:rStyle w:val="LienUnit"/>
          <w:lang w:val="en-US"/>
        </w:rPr>
        <w:t>Parser</w:t>
      </w:r>
      <w:r w:rsidRPr="005153F1">
        <w:rPr>
          <w:rStyle w:val="TexteC"/>
          <w:lang w:val="en-US"/>
        </w:rPr>
        <w:t>::</w:t>
      </w:r>
      <w:r w:rsidRPr="005153F1">
        <w:rPr>
          <w:rStyle w:val="LienClasseC"/>
          <w:lang w:val="en-US"/>
        </w:rPr>
        <w:t>Parser</w:t>
      </w:r>
      <w:r w:rsidRPr="005153F1">
        <w:rPr>
          <w:rStyle w:val="TexteC"/>
          <w:lang w:val="en-US"/>
        </w:rPr>
        <w:t>::</w:t>
      </w:r>
      <w:r w:rsidRPr="005153F1">
        <w:rPr>
          <w:rStyle w:val="LienClasseC"/>
          <w:lang w:val="en-US"/>
        </w:rPr>
        <w:t>Arguments</w:t>
      </w:r>
      <w:r w:rsidRPr="005153F1">
        <w:rPr>
          <w:rStyle w:val="TexteC"/>
          <w:lang w:val="en-US"/>
        </w:rPr>
        <w:t>::</w:t>
      </w:r>
      <w:proofErr w:type="spellStart"/>
      <w:r w:rsidRPr="005153F1">
        <w:rPr>
          <w:rStyle w:val="LienMthode"/>
          <w:lang w:val="en-US"/>
        </w:rPr>
        <w:t>makeTypeOf</w:t>
      </w:r>
      <w:r w:rsidR="000F1DE6">
        <w:rPr>
          <w:rStyle w:val="LienMthode"/>
          <w:lang w:val="en-US"/>
        </w:rPr>
        <w:t>Referenced</w:t>
      </w:r>
      <w:proofErr w:type="spellEnd"/>
      <w:r>
        <w:rPr>
          <w:lang w:val="en-US"/>
        </w:rPr>
        <w:t xml:space="preserve">, </w:t>
      </w:r>
      <w:r>
        <w:rPr>
          <w:rStyle w:val="LienUnit"/>
          <w:lang w:val="en-US"/>
        </w:rPr>
        <w:t>ACSL++</w:t>
      </w:r>
      <w:r w:rsidRPr="005153F1">
        <w:rPr>
          <w:rStyle w:val="TexteC"/>
          <w:lang w:val="en-US"/>
        </w:rPr>
        <w:t>::</w:t>
      </w:r>
      <w:proofErr w:type="spellStart"/>
      <w:r>
        <w:rPr>
          <w:rStyle w:val="LienClasseC"/>
          <w:lang w:val="en-US"/>
        </w:rPr>
        <w:t>TermOrPredicate</w:t>
      </w:r>
      <w:proofErr w:type="spellEnd"/>
      <w:r w:rsidRPr="005153F1">
        <w:rPr>
          <w:rStyle w:val="TexteC"/>
          <w:lang w:val="en-US"/>
        </w:rPr>
        <w:t>::</w:t>
      </w:r>
      <w:r w:rsidRPr="008366EE">
        <w:rPr>
          <w:rStyle w:val="LienMthode"/>
          <w:lang w:val="en-US"/>
        </w:rPr>
        <w:t>typeOfPointed</w:t>
      </w:r>
      <w:r>
        <w:rPr>
          <w:lang w:val="en-US"/>
        </w:rPr>
        <w:t xml:space="preserve">, </w:t>
      </w:r>
      <w:r>
        <w:rPr>
          <w:rStyle w:val="LienUnit"/>
          <w:lang w:val="en-US"/>
        </w:rPr>
        <w:t>ACSL++</w:t>
      </w:r>
      <w:r w:rsidRPr="005153F1">
        <w:rPr>
          <w:rStyle w:val="TexteC"/>
          <w:lang w:val="en-US"/>
        </w:rPr>
        <w:t>::</w:t>
      </w:r>
      <w:proofErr w:type="spellStart"/>
      <w:r>
        <w:rPr>
          <w:rStyle w:val="LienClasseC"/>
          <w:lang w:val="en-US"/>
        </w:rPr>
        <w:t>TermOrPredicate</w:t>
      </w:r>
      <w:proofErr w:type="spellEnd"/>
      <w:r w:rsidRPr="005153F1">
        <w:rPr>
          <w:rStyle w:val="TexteC"/>
          <w:lang w:val="en-US"/>
        </w:rPr>
        <w:t>::</w:t>
      </w:r>
      <w:r w:rsidRPr="008366EE">
        <w:rPr>
          <w:rStyle w:val="LienMthode"/>
          <w:lang w:val="en-US"/>
        </w:rPr>
        <w:t>makeMemoryShift</w:t>
      </w:r>
      <w:r>
        <w:rPr>
          <w:lang w:val="en-US"/>
        </w:rPr>
        <w:t xml:space="preserve">, </w:t>
      </w:r>
      <w:r>
        <w:rPr>
          <w:rStyle w:val="LienUnit"/>
          <w:lang w:val="en-US"/>
        </w:rPr>
        <w:t>ACSL++</w:t>
      </w:r>
      <w:r w:rsidRPr="005153F1">
        <w:rPr>
          <w:rStyle w:val="TexteC"/>
          <w:lang w:val="en-US"/>
        </w:rPr>
        <w:t>::</w:t>
      </w:r>
      <w:proofErr w:type="spellStart"/>
      <w:r>
        <w:rPr>
          <w:rStyle w:val="LienClasseC"/>
          <w:lang w:val="en-US"/>
        </w:rPr>
        <w:t>TermOrPredicate</w:t>
      </w:r>
      <w:proofErr w:type="spellEnd"/>
      <w:r w:rsidRPr="005153F1">
        <w:rPr>
          <w:rStyle w:val="TexteC"/>
          <w:lang w:val="en-US"/>
        </w:rPr>
        <w:t>::</w:t>
      </w:r>
      <w:r>
        <w:rPr>
          <w:rStyle w:val="LienMthode"/>
          <w:lang w:val="en-US"/>
        </w:rPr>
        <w:t>apply</w:t>
      </w:r>
      <w:r>
        <w:rPr>
          <w:lang w:val="en-US"/>
        </w:rPr>
        <w:t xml:space="preserve"> for the logic interpretation of operator </w:t>
      </w:r>
      <w:r w:rsidR="00CB717B">
        <w:rPr>
          <w:rStyle w:val="TexteC"/>
          <w:lang w:val="en-US"/>
        </w:rPr>
        <w:t>.</w:t>
      </w:r>
      <w:r>
        <w:rPr>
          <w:lang w:val="en-US"/>
        </w:rPr>
        <w:t>,</w:t>
      </w:r>
    </w:p>
    <w:p w:rsidR="008366EE" w:rsidRDefault="008366EE" w:rsidP="008366EE">
      <w:pPr>
        <w:pStyle w:val="RelativesItem"/>
        <w:rPr>
          <w:lang w:val="en-US"/>
        </w:rPr>
      </w:pPr>
      <w:r>
        <w:rPr>
          <w:lang w:val="en-US"/>
        </w:rPr>
        <w:t xml:space="preserve">the method </w:t>
      </w:r>
      <w:r w:rsidRPr="00CB717B">
        <w:rPr>
          <w:rStyle w:val="LienMthode"/>
          <w:lang w:val="en-US"/>
        </w:rPr>
        <w:t>makeType</w:t>
      </w:r>
      <w:r>
        <w:rPr>
          <w:lang w:val="en-US"/>
        </w:rPr>
        <w:t>,</w:t>
      </w:r>
    </w:p>
    <w:p w:rsidR="008366EE" w:rsidRDefault="008366EE" w:rsidP="008366EE">
      <w:pPr>
        <w:pStyle w:val="RelativesItem"/>
        <w:rPr>
          <w:lang w:val="en-US"/>
        </w:rPr>
      </w:pPr>
      <w:r>
        <w:rPr>
          <w:lang w:val="en-US"/>
        </w:rPr>
        <w:t xml:space="preserve">the methods </w:t>
      </w:r>
      <w:r w:rsidRPr="00094900">
        <w:rPr>
          <w:rStyle w:val="LienMthode"/>
          <w:lang w:val="en-US"/>
        </w:rPr>
        <w:t>isIntegralType</w:t>
      </w:r>
      <w:r>
        <w:rPr>
          <w:lang w:val="en-US"/>
        </w:rPr>
        <w:t xml:space="preserve">, </w:t>
      </w:r>
      <w:r w:rsidRPr="00094900">
        <w:rPr>
          <w:rStyle w:val="LienMthode"/>
          <w:lang w:val="en-US"/>
        </w:rPr>
        <w:t>isSignedType</w:t>
      </w:r>
      <w:r>
        <w:rPr>
          <w:lang w:val="en-US"/>
        </w:rPr>
        <w:t xml:space="preserve">, </w:t>
      </w:r>
      <w:r w:rsidRPr="00094900">
        <w:rPr>
          <w:rStyle w:val="LienMthode"/>
          <w:lang w:val="en-US"/>
        </w:rPr>
        <w:t>isArithmeticType</w:t>
      </w:r>
      <w:r>
        <w:rPr>
          <w:lang w:val="en-US"/>
        </w:rPr>
        <w:t xml:space="preserve">, </w:t>
      </w:r>
      <w:r w:rsidRPr="00506C50">
        <w:rPr>
          <w:rStyle w:val="LienMthode"/>
          <w:lang w:val="en-US"/>
        </w:rPr>
        <w:t>isFloatingType</w:t>
      </w:r>
      <w:r>
        <w:rPr>
          <w:lang w:val="en-US"/>
        </w:rPr>
        <w:t xml:space="preserve">, </w:t>
      </w:r>
      <w:r w:rsidRPr="00FE2BB4">
        <w:rPr>
          <w:rStyle w:val="LienMthode"/>
          <w:lang w:val="en-US"/>
        </w:rPr>
        <w:t>is</w:t>
      </w:r>
      <w:r w:rsidR="009A0A18">
        <w:rPr>
          <w:rStyle w:val="LienMthode"/>
          <w:lang w:val="en-US"/>
        </w:rPr>
        <w:t>Pointer</w:t>
      </w:r>
      <w:r w:rsidRPr="00FE2BB4">
        <w:rPr>
          <w:rStyle w:val="LienMthode"/>
          <w:lang w:val="en-US"/>
        </w:rPr>
        <w:t>Type</w:t>
      </w:r>
      <w:r>
        <w:rPr>
          <w:lang w:val="en-US"/>
        </w:rPr>
        <w:t xml:space="preserve">, </w:t>
      </w:r>
      <w:r w:rsidRPr="008D1496">
        <w:rPr>
          <w:rStyle w:val="LienMthode"/>
          <w:lang w:val="en-US"/>
        </w:rPr>
        <w:t>isArrayType</w:t>
      </w:r>
      <w:r>
        <w:rPr>
          <w:lang w:val="en-US"/>
        </w:rPr>
        <w:t>,</w:t>
      </w:r>
    </w:p>
    <w:p w:rsidR="008366EE" w:rsidRPr="006E40CE" w:rsidRDefault="008366EE" w:rsidP="008366EE">
      <w:pPr>
        <w:pStyle w:val="RelativesItem"/>
        <w:rPr>
          <w:lang w:val="en-US"/>
        </w:rPr>
      </w:pPr>
      <w:proofErr w:type="gramStart"/>
      <w:r>
        <w:rPr>
          <w:lang w:val="en-US"/>
        </w:rPr>
        <w:t>the</w:t>
      </w:r>
      <w:proofErr w:type="gramEnd"/>
      <w:r>
        <w:rPr>
          <w:lang w:val="en-US"/>
        </w:rPr>
        <w:t xml:space="preserve"> methods </w:t>
      </w:r>
      <w:r w:rsidRPr="00094900">
        <w:rPr>
          <w:rStyle w:val="LienMthode"/>
          <w:lang w:val="en-US"/>
        </w:rPr>
        <w:t>makeLogicType</w:t>
      </w:r>
      <w:r>
        <w:rPr>
          <w:lang w:val="en-US"/>
        </w:rPr>
        <w:t xml:space="preserve">, </w:t>
      </w:r>
      <w:r w:rsidRPr="00094900">
        <w:rPr>
          <w:rStyle w:val="LienMthode"/>
          <w:lang w:val="en-US"/>
        </w:rPr>
        <w:t>logicArithmeticPromotion</w:t>
      </w:r>
      <w:r>
        <w:rPr>
          <w:lang w:val="en-US"/>
        </w:rPr>
        <w:t xml:space="preserve">, </w:t>
      </w:r>
      <w:r w:rsidRPr="00094900">
        <w:rPr>
          <w:rStyle w:val="LienMthode"/>
          <w:lang w:val="en-US"/>
        </w:rPr>
        <w:t>makePointedType</w:t>
      </w:r>
      <w:r>
        <w:rPr>
          <w:lang w:val="en-US"/>
        </w:rPr>
        <w:t xml:space="preserve">, </w:t>
      </w:r>
      <w:r w:rsidRPr="00094900">
        <w:rPr>
          <w:rStyle w:val="LienMthode"/>
          <w:lang w:val="en-US"/>
        </w:rPr>
        <w:t>makeElementArrayType</w:t>
      </w:r>
      <w:r>
        <w:rPr>
          <w:lang w:val="en-US"/>
        </w:rPr>
        <w:t>.</w:t>
      </w:r>
    </w:p>
    <w:p w:rsidR="0054255A" w:rsidRDefault="0054255A" w:rsidP="0054255A">
      <w:pPr>
        <w:pStyle w:val="EntteMthode"/>
        <w:rPr>
          <w:lang w:val="en-US"/>
        </w:rPr>
      </w:pPr>
      <w:r w:rsidRPr="0054255A">
        <w:rPr>
          <w:rStyle w:val="LienType"/>
          <w:lang w:val="en-US"/>
        </w:rPr>
        <w:t>logic_type</w:t>
      </w:r>
      <w:r w:rsidRPr="00354FBF">
        <w:rPr>
          <w:lang w:val="en-US"/>
        </w:rPr>
        <w:t xml:space="preserve"> </w:t>
      </w:r>
      <w:r w:rsidRPr="00E665F1">
        <w:rPr>
          <w:rStyle w:val="DfinitionMthode"/>
          <w:lang w:val="en-US"/>
        </w:rPr>
        <w:t>makeElementArrayType</w:t>
      </w:r>
      <w:r w:rsidRPr="00354FBF">
        <w:rPr>
          <w:lang w:val="en-US"/>
        </w:rPr>
        <w:t>(</w:t>
      </w:r>
      <w:r w:rsidRPr="0054255A">
        <w:rPr>
          <w:rStyle w:val="LienUnit"/>
          <w:lang w:val="en-US"/>
        </w:rPr>
        <w:t>clang</w:t>
      </w:r>
      <w:r w:rsidRPr="00354FBF">
        <w:rPr>
          <w:lang w:val="en-US"/>
        </w:rPr>
        <w:t>::</w:t>
      </w:r>
      <w:r w:rsidRPr="0054255A">
        <w:rPr>
          <w:rStyle w:val="LienClasseC"/>
          <w:lang w:val="en-US"/>
        </w:rPr>
        <w:t>Type</w:t>
      </w:r>
      <w:r w:rsidRPr="00354FBF">
        <w:rPr>
          <w:lang w:val="en-US"/>
        </w:rPr>
        <w:t xml:space="preserve"> </w:t>
      </w:r>
      <w:r w:rsidRPr="00354FBF">
        <w:rPr>
          <w:b/>
          <w:bCs/>
          <w:lang w:val="en-US"/>
        </w:rPr>
        <w:t>const</w:t>
      </w:r>
      <w:r w:rsidRPr="00354FBF">
        <w:rPr>
          <w:lang w:val="en-US"/>
        </w:rPr>
        <w:t xml:space="preserve">* type) </w:t>
      </w:r>
      <w:r w:rsidRPr="00354FBF">
        <w:rPr>
          <w:b/>
          <w:bCs/>
          <w:lang w:val="en-US"/>
        </w:rPr>
        <w:t>const</w:t>
      </w:r>
      <w:r w:rsidRPr="00354FBF">
        <w:rPr>
          <w:lang w:val="en-US"/>
        </w:rPr>
        <w:t>;</w:t>
      </w:r>
    </w:p>
    <w:p w:rsidR="003F036A" w:rsidRDefault="003F036A" w:rsidP="003F036A">
      <w:pPr>
        <w:rPr>
          <w:lang w:val="en-US"/>
        </w:rPr>
      </w:pPr>
      <w:r>
        <w:rPr>
          <w:lang w:val="en-US"/>
        </w:rPr>
        <w:t xml:space="preserve">Depending on </w:t>
      </w:r>
      <w:r>
        <w:rPr>
          <w:rStyle w:val="TexteC"/>
          <w:lang w:val="en-US"/>
        </w:rPr>
        <w:t>type</w:t>
      </w:r>
      <w:r w:rsidRPr="00CC6702">
        <w:rPr>
          <w:rStyle w:val="TexteC"/>
          <w:lang w:val="en-US"/>
        </w:rPr>
        <w:t>-&gt;</w:t>
      </w:r>
      <w:r w:rsidRPr="00CC6702">
        <w:rPr>
          <w:rStyle w:val="LienMthode"/>
          <w:lang w:val="en-US"/>
        </w:rPr>
        <w:t>getTypeClass</w:t>
      </w:r>
      <w:r w:rsidRPr="00CC6702">
        <w:rPr>
          <w:rStyle w:val="TexteC"/>
          <w:lang w:val="en-US"/>
        </w:rPr>
        <w:t>()</w:t>
      </w:r>
      <w:r>
        <w:rPr>
          <w:lang w:val="en-US"/>
        </w:rPr>
        <w:t xml:space="preserve"> this recursive method first recognizes in </w:t>
      </w:r>
      <w:r w:rsidRPr="005153F1">
        <w:rPr>
          <w:rStyle w:val="TexteC"/>
          <w:lang w:val="en-US"/>
        </w:rPr>
        <w:t>type</w:t>
      </w:r>
      <w:r>
        <w:rPr>
          <w:lang w:val="en-US"/>
        </w:rPr>
        <w:t xml:space="preserve"> a</w:t>
      </w:r>
      <w:r w:rsidR="008E581D">
        <w:rPr>
          <w:lang w:val="en-US"/>
        </w:rPr>
        <w:t>n</w:t>
      </w:r>
      <w:r>
        <w:rPr>
          <w:lang w:val="en-US"/>
        </w:rPr>
        <w:t xml:space="preserve"> </w:t>
      </w:r>
      <w:r w:rsidR="008E581D">
        <w:rPr>
          <w:lang w:val="en-US"/>
        </w:rPr>
        <w:t>array</w:t>
      </w:r>
      <w:r>
        <w:rPr>
          <w:lang w:val="en-US"/>
        </w:rPr>
        <w:t xml:space="preserve"> on a </w:t>
      </w:r>
      <w:r w:rsidRPr="005153F1">
        <w:rPr>
          <w:rStyle w:val="TexteC"/>
          <w:lang w:val="en-US"/>
        </w:rPr>
        <w:t>subtype</w:t>
      </w:r>
      <w:r>
        <w:rPr>
          <w:lang w:val="en-US"/>
        </w:rPr>
        <w:t xml:space="preserve"> that is a </w:t>
      </w:r>
      <w:r w:rsidRPr="005153F1">
        <w:rPr>
          <w:rStyle w:val="LienUnit"/>
          <w:lang w:val="en-US"/>
        </w:rPr>
        <w:t>clang</w:t>
      </w:r>
      <w:r w:rsidRPr="005153F1">
        <w:rPr>
          <w:rStyle w:val="TexteC"/>
          <w:lang w:val="en-US"/>
        </w:rPr>
        <w:t>::</w:t>
      </w:r>
      <w:r w:rsidRPr="005153F1">
        <w:rPr>
          <w:rStyle w:val="LienClasseC"/>
          <w:lang w:val="en-US"/>
        </w:rPr>
        <w:t>Type</w:t>
      </w:r>
      <w:r>
        <w:rPr>
          <w:lang w:val="en-US"/>
        </w:rPr>
        <w:t xml:space="preserve">. Then it translates </w:t>
      </w:r>
      <w:r w:rsidRPr="005153F1">
        <w:rPr>
          <w:rStyle w:val="TexteC"/>
          <w:lang w:val="en-US"/>
        </w:rPr>
        <w:t>subtype</w:t>
      </w:r>
      <w:r>
        <w:rPr>
          <w:lang w:val="en-US"/>
        </w:rPr>
        <w:t xml:space="preserve"> into a </w:t>
      </w:r>
      <w:r>
        <w:rPr>
          <w:rStyle w:val="LienType"/>
          <w:lang w:val="en-US"/>
        </w:rPr>
        <w:t>logic_type</w:t>
      </w:r>
      <w:r>
        <w:rPr>
          <w:lang w:val="en-US"/>
        </w:rPr>
        <w:t xml:space="preserve"> in the Intermediate Representation at the level of ACSL++ annotations, usually by calling the method </w:t>
      </w:r>
      <w:r w:rsidRPr="005153F1">
        <w:rPr>
          <w:rStyle w:val="LienMthode"/>
          <w:lang w:val="en-US"/>
        </w:rPr>
        <w:t>makeLogicType</w:t>
      </w:r>
      <w:r>
        <w:rPr>
          <w:lang w:val="en-US"/>
        </w:rPr>
        <w:t>.</w:t>
      </w:r>
    </w:p>
    <w:p w:rsidR="003F036A" w:rsidRDefault="003F036A" w:rsidP="003F036A">
      <w:pPr>
        <w:rPr>
          <w:lang w:val="en-US"/>
        </w:rPr>
      </w:pPr>
    </w:p>
    <w:p w:rsidR="003F036A" w:rsidRDefault="003F036A" w:rsidP="003F036A">
      <w:pPr>
        <w:rPr>
          <w:lang w:val="en-US"/>
        </w:rPr>
      </w:pPr>
      <w:r>
        <w:rPr>
          <w:lang w:val="en-US"/>
        </w:rPr>
        <w:t xml:space="preserve">This method is called by the method </w:t>
      </w:r>
      <w:r w:rsidRPr="005153F1">
        <w:rPr>
          <w:rStyle w:val="LienUnit"/>
          <w:lang w:val="en-US"/>
        </w:rPr>
        <w:t>Parser</w:t>
      </w:r>
      <w:r w:rsidRPr="005153F1">
        <w:rPr>
          <w:rStyle w:val="TexteC"/>
          <w:lang w:val="en-US"/>
        </w:rPr>
        <w:t>::</w:t>
      </w:r>
      <w:r w:rsidRPr="005153F1">
        <w:rPr>
          <w:rStyle w:val="LienClasseC"/>
          <w:lang w:val="en-US"/>
        </w:rPr>
        <w:t>Parser</w:t>
      </w:r>
      <w:r w:rsidRPr="005153F1">
        <w:rPr>
          <w:rStyle w:val="TexteC"/>
          <w:lang w:val="en-US"/>
        </w:rPr>
        <w:t>::</w:t>
      </w:r>
      <w:r w:rsidRPr="005153F1">
        <w:rPr>
          <w:rStyle w:val="LienClasseC"/>
          <w:lang w:val="en-US"/>
        </w:rPr>
        <w:t>Arguments</w:t>
      </w:r>
      <w:r w:rsidRPr="005153F1">
        <w:rPr>
          <w:rStyle w:val="TexteC"/>
          <w:lang w:val="en-US"/>
        </w:rPr>
        <w:t>::</w:t>
      </w:r>
      <w:proofErr w:type="spellStart"/>
      <w:r w:rsidR="008E581D" w:rsidRPr="008E581D">
        <w:rPr>
          <w:rStyle w:val="LienMthode"/>
          <w:lang w:val="en-US"/>
        </w:rPr>
        <w:t>makeTypeOfArrayElement</w:t>
      </w:r>
      <w:proofErr w:type="spellEnd"/>
      <w:r>
        <w:rPr>
          <w:lang w:val="en-US"/>
        </w:rPr>
        <w:t xml:space="preserve"> and is used in </w:t>
      </w:r>
      <w:r>
        <w:rPr>
          <w:rStyle w:val="LienUnit"/>
          <w:lang w:val="en-US"/>
        </w:rPr>
        <w:t>ACSL++</w:t>
      </w:r>
      <w:r w:rsidRPr="008366EE">
        <w:rPr>
          <w:rStyle w:val="TexteC"/>
          <w:lang w:val="en-US"/>
        </w:rPr>
        <w:t>::</w:t>
      </w:r>
      <w:proofErr w:type="spellStart"/>
      <w:r w:rsidRPr="008366EE">
        <w:rPr>
          <w:rStyle w:val="LienClasseC"/>
          <w:lang w:val="en-US"/>
        </w:rPr>
        <w:t>TermOrPredicate</w:t>
      </w:r>
      <w:proofErr w:type="spellEnd"/>
      <w:r>
        <w:rPr>
          <w:lang w:val="en-US"/>
        </w:rPr>
        <w:t>.</w:t>
      </w:r>
      <w:r w:rsidR="004D7DC5">
        <w:rPr>
          <w:lang w:val="en-US"/>
        </w:rPr>
        <w:t xml:space="preserve"> Note that the method </w:t>
      </w:r>
      <w:r w:rsidR="004D7DC5">
        <w:rPr>
          <w:rStyle w:val="LienUnit"/>
          <w:lang w:val="en-US"/>
        </w:rPr>
        <w:t>ACSL++</w:t>
      </w:r>
      <w:r w:rsidR="004D7DC5" w:rsidRPr="005153F1">
        <w:rPr>
          <w:rStyle w:val="TexteC"/>
          <w:lang w:val="en-US"/>
        </w:rPr>
        <w:t>::</w:t>
      </w:r>
      <w:proofErr w:type="spellStart"/>
      <w:r w:rsidR="004D7DC5">
        <w:rPr>
          <w:rStyle w:val="LienClasseC"/>
          <w:lang w:val="en-US"/>
        </w:rPr>
        <w:t>TermOrPredicate</w:t>
      </w:r>
      <w:proofErr w:type="spellEnd"/>
      <w:r w:rsidR="004D7DC5" w:rsidRPr="005153F1">
        <w:rPr>
          <w:rStyle w:val="TexteC"/>
          <w:lang w:val="en-US"/>
        </w:rPr>
        <w:t>::</w:t>
      </w:r>
      <w:r w:rsidR="004D7DC5" w:rsidRPr="008366EE">
        <w:rPr>
          <w:rStyle w:val="LienMthode"/>
          <w:lang w:val="en-US"/>
        </w:rPr>
        <w:t>typeOfArrayElement</w:t>
      </w:r>
      <w:r w:rsidR="004D7DC5">
        <w:rPr>
          <w:lang w:val="en-US"/>
        </w:rPr>
        <w:t xml:space="preserve"> rather calls the method </w:t>
      </w:r>
      <w:r w:rsidR="004D7DC5" w:rsidRPr="000C4DCF">
        <w:rPr>
          <w:rStyle w:val="LienMthode"/>
          <w:lang w:val="en-US"/>
        </w:rPr>
        <w:t>makePointedType</w:t>
      </w:r>
      <w:r w:rsidR="004D7DC5">
        <w:rPr>
          <w:lang w:val="en-US"/>
        </w:rPr>
        <w:t xml:space="preserve"> which is more general.</w:t>
      </w:r>
    </w:p>
    <w:p w:rsidR="003F036A" w:rsidRDefault="003F036A" w:rsidP="003F036A">
      <w:pPr>
        <w:pStyle w:val="Prconditions"/>
        <w:rPr>
          <w:lang w:val="en-US"/>
        </w:rPr>
      </w:pPr>
      <w:r>
        <w:rPr>
          <w:lang w:val="en-US"/>
        </w:rPr>
        <w:t xml:space="preserve">The method </w:t>
      </w:r>
      <w:r w:rsidRPr="00FE2BB4">
        <w:rPr>
          <w:rStyle w:val="LienMthode"/>
          <w:lang w:val="en-US"/>
        </w:rPr>
        <w:t>isPointerType</w:t>
      </w:r>
      <w:r>
        <w:rPr>
          <w:lang w:val="en-US"/>
        </w:rPr>
        <w:t xml:space="preserve"> should have returned </w:t>
      </w:r>
      <w:r w:rsidRPr="00FE2BB4">
        <w:rPr>
          <w:rStyle w:val="TexteC"/>
          <w:b/>
          <w:lang w:val="en-US"/>
        </w:rPr>
        <w:t>true</w:t>
      </w:r>
      <w:r>
        <w:rPr>
          <w:lang w:val="en-US"/>
        </w:rPr>
        <w:t xml:space="preserve"> on </w:t>
      </w:r>
      <w:r w:rsidRPr="00FE2BB4">
        <w:rPr>
          <w:rStyle w:val="TexteC"/>
          <w:lang w:val="en-US"/>
        </w:rPr>
        <w:t>type</w:t>
      </w:r>
      <w:r>
        <w:rPr>
          <w:lang w:val="en-US"/>
        </w:rPr>
        <w:t xml:space="preserve">. This means that </w:t>
      </w:r>
      <w:r w:rsidRPr="00B332EB">
        <w:rPr>
          <w:rStyle w:val="TexteC"/>
          <w:lang w:val="en-US"/>
        </w:rPr>
        <w:t>type</w:t>
      </w:r>
      <w:r>
        <w:rPr>
          <w:lang w:val="en-US"/>
        </w:rPr>
        <w:t xml:space="preserve"> is semantically equal to </w:t>
      </w:r>
      <w:r w:rsidRPr="003F036A">
        <w:rPr>
          <w:rStyle w:val="TexteC"/>
          <w:lang w:val="en-US"/>
        </w:rPr>
        <w:t>subtype*</w:t>
      </w:r>
      <w:r>
        <w:rPr>
          <w:lang w:val="en-US"/>
        </w:rPr>
        <w:t>.</w:t>
      </w:r>
    </w:p>
    <w:p w:rsidR="003F036A" w:rsidRDefault="003F036A" w:rsidP="003F036A">
      <w:pPr>
        <w:pStyle w:val="Relatives"/>
        <w:rPr>
          <w:lang w:val="en-US"/>
        </w:rPr>
      </w:pPr>
    </w:p>
    <w:p w:rsidR="003F036A" w:rsidRDefault="003F036A" w:rsidP="003F036A">
      <w:pPr>
        <w:pStyle w:val="RelativesItem"/>
        <w:rPr>
          <w:lang w:val="en-US"/>
        </w:rPr>
      </w:pPr>
      <w:r>
        <w:rPr>
          <w:lang w:val="en-US"/>
        </w:rPr>
        <w:t xml:space="preserve">The methods </w:t>
      </w:r>
      <w:r w:rsidRPr="00506C50">
        <w:rPr>
          <w:rStyle w:val="LienMthode"/>
          <w:lang w:val="en-US"/>
        </w:rPr>
        <w:t>make</w:t>
      </w:r>
      <w:r>
        <w:rPr>
          <w:rStyle w:val="LienMthode"/>
          <w:lang w:val="en-US"/>
        </w:rPr>
        <w:t>LogicType</w:t>
      </w:r>
      <w:r>
        <w:rPr>
          <w:lang w:val="en-US"/>
        </w:rPr>
        <w:t>,</w:t>
      </w:r>
    </w:p>
    <w:p w:rsidR="003F036A" w:rsidRDefault="003F036A" w:rsidP="003F036A">
      <w:pPr>
        <w:pStyle w:val="RelativesItem"/>
        <w:rPr>
          <w:lang w:val="en-US"/>
        </w:rPr>
      </w:pPr>
      <w:r>
        <w:rPr>
          <w:lang w:val="en-US"/>
        </w:rPr>
        <w:t xml:space="preserve">the method </w:t>
      </w:r>
      <w:r w:rsidRPr="00FE2BB4">
        <w:rPr>
          <w:rStyle w:val="LienMthode"/>
          <w:lang w:val="en-US"/>
        </w:rPr>
        <w:t>is</w:t>
      </w:r>
      <w:r w:rsidR="00767179">
        <w:rPr>
          <w:rStyle w:val="LienMthode"/>
          <w:lang w:val="en-US"/>
        </w:rPr>
        <w:t>Array</w:t>
      </w:r>
      <w:r w:rsidRPr="00FE2BB4">
        <w:rPr>
          <w:rStyle w:val="LienMthode"/>
          <w:lang w:val="en-US"/>
        </w:rPr>
        <w:t>Type</w:t>
      </w:r>
      <w:r>
        <w:rPr>
          <w:lang w:val="en-US"/>
        </w:rPr>
        <w:t>,</w:t>
      </w:r>
    </w:p>
    <w:p w:rsidR="003F036A" w:rsidRDefault="003F036A" w:rsidP="003F036A">
      <w:pPr>
        <w:pStyle w:val="RelativesItem"/>
        <w:rPr>
          <w:lang w:val="en-US"/>
        </w:rPr>
      </w:pPr>
      <w:r>
        <w:rPr>
          <w:lang w:val="en-US"/>
        </w:rPr>
        <w:t xml:space="preserve">the methods </w:t>
      </w:r>
      <w:r w:rsidRPr="005153F1">
        <w:rPr>
          <w:rStyle w:val="LienUnit"/>
          <w:lang w:val="en-US"/>
        </w:rPr>
        <w:t>Parser</w:t>
      </w:r>
      <w:r w:rsidRPr="005153F1">
        <w:rPr>
          <w:rStyle w:val="TexteC"/>
          <w:lang w:val="en-US"/>
        </w:rPr>
        <w:t>::</w:t>
      </w:r>
      <w:r w:rsidRPr="005153F1">
        <w:rPr>
          <w:rStyle w:val="LienClasseC"/>
          <w:lang w:val="en-US"/>
        </w:rPr>
        <w:t>Parser</w:t>
      </w:r>
      <w:r w:rsidRPr="005153F1">
        <w:rPr>
          <w:rStyle w:val="TexteC"/>
          <w:lang w:val="en-US"/>
        </w:rPr>
        <w:t>::</w:t>
      </w:r>
      <w:r w:rsidRPr="005153F1">
        <w:rPr>
          <w:rStyle w:val="LienClasseC"/>
          <w:lang w:val="en-US"/>
        </w:rPr>
        <w:t>Arguments</w:t>
      </w:r>
      <w:r w:rsidRPr="005153F1">
        <w:rPr>
          <w:rStyle w:val="TexteC"/>
          <w:lang w:val="en-US"/>
        </w:rPr>
        <w:t>::</w:t>
      </w:r>
      <w:proofErr w:type="spellStart"/>
      <w:r w:rsidR="00767179" w:rsidRPr="008E581D">
        <w:rPr>
          <w:rStyle w:val="LienMthode"/>
          <w:lang w:val="en-US"/>
        </w:rPr>
        <w:t>makeTypeOfArrayElement</w:t>
      </w:r>
      <w:proofErr w:type="spellEnd"/>
      <w:r>
        <w:rPr>
          <w:lang w:val="en-US"/>
        </w:rPr>
        <w:t xml:space="preserve">, </w:t>
      </w:r>
      <w:r>
        <w:rPr>
          <w:rStyle w:val="LienUnit"/>
          <w:lang w:val="en-US"/>
        </w:rPr>
        <w:t>ACSL++</w:t>
      </w:r>
      <w:r w:rsidRPr="005153F1">
        <w:rPr>
          <w:rStyle w:val="TexteC"/>
          <w:lang w:val="en-US"/>
        </w:rPr>
        <w:t>::</w:t>
      </w:r>
      <w:proofErr w:type="spellStart"/>
      <w:r>
        <w:rPr>
          <w:rStyle w:val="LienClasseC"/>
          <w:lang w:val="en-US"/>
        </w:rPr>
        <w:t>TermOrPredicate</w:t>
      </w:r>
      <w:proofErr w:type="spellEnd"/>
      <w:r w:rsidRPr="005153F1">
        <w:rPr>
          <w:rStyle w:val="TexteC"/>
          <w:lang w:val="en-US"/>
        </w:rPr>
        <w:t>::</w:t>
      </w:r>
      <w:r w:rsidRPr="008366EE">
        <w:rPr>
          <w:rStyle w:val="LienMthode"/>
          <w:lang w:val="en-US"/>
        </w:rPr>
        <w:t>typeOfPointed</w:t>
      </w:r>
      <w:r>
        <w:rPr>
          <w:lang w:val="en-US"/>
        </w:rPr>
        <w:t xml:space="preserve">, </w:t>
      </w:r>
      <w:r>
        <w:rPr>
          <w:rStyle w:val="LienUnit"/>
          <w:lang w:val="en-US"/>
        </w:rPr>
        <w:t>ACSL++</w:t>
      </w:r>
      <w:r w:rsidRPr="005153F1">
        <w:rPr>
          <w:rStyle w:val="TexteC"/>
          <w:lang w:val="en-US"/>
        </w:rPr>
        <w:t>::</w:t>
      </w:r>
      <w:proofErr w:type="spellStart"/>
      <w:r>
        <w:rPr>
          <w:rStyle w:val="LienClasseC"/>
          <w:lang w:val="en-US"/>
        </w:rPr>
        <w:t>TermOrPredicate</w:t>
      </w:r>
      <w:proofErr w:type="spellEnd"/>
      <w:r w:rsidRPr="005153F1">
        <w:rPr>
          <w:rStyle w:val="TexteC"/>
          <w:lang w:val="en-US"/>
        </w:rPr>
        <w:t>::</w:t>
      </w:r>
      <w:r w:rsidRPr="008366EE">
        <w:rPr>
          <w:rStyle w:val="LienMthode"/>
          <w:lang w:val="en-US"/>
        </w:rPr>
        <w:t>typeOfArrayElement</w:t>
      </w:r>
      <w:r>
        <w:rPr>
          <w:lang w:val="en-US"/>
        </w:rPr>
        <w:t xml:space="preserve">, </w:t>
      </w:r>
      <w:r>
        <w:rPr>
          <w:rStyle w:val="LienUnit"/>
          <w:lang w:val="en-US"/>
        </w:rPr>
        <w:t>ACSL++</w:t>
      </w:r>
      <w:r w:rsidRPr="005153F1">
        <w:rPr>
          <w:rStyle w:val="TexteC"/>
          <w:lang w:val="en-US"/>
        </w:rPr>
        <w:t>::</w:t>
      </w:r>
      <w:proofErr w:type="spellStart"/>
      <w:r>
        <w:rPr>
          <w:rStyle w:val="LienClasseC"/>
          <w:lang w:val="en-US"/>
        </w:rPr>
        <w:t>TermOrPredicate</w:t>
      </w:r>
      <w:proofErr w:type="spellEnd"/>
      <w:r w:rsidRPr="005153F1">
        <w:rPr>
          <w:rStyle w:val="TexteC"/>
          <w:lang w:val="en-US"/>
        </w:rPr>
        <w:t>::</w:t>
      </w:r>
      <w:r w:rsidRPr="008366EE">
        <w:rPr>
          <w:rStyle w:val="LienMthode"/>
          <w:lang w:val="en-US"/>
        </w:rPr>
        <w:t>makeMemoryShift</w:t>
      </w:r>
      <w:r>
        <w:rPr>
          <w:lang w:val="en-US"/>
        </w:rPr>
        <w:t xml:space="preserve">, </w:t>
      </w:r>
      <w:r>
        <w:rPr>
          <w:rStyle w:val="LienUnit"/>
          <w:lang w:val="en-US"/>
        </w:rPr>
        <w:t>ACSL++</w:t>
      </w:r>
      <w:r w:rsidRPr="005153F1">
        <w:rPr>
          <w:rStyle w:val="TexteC"/>
          <w:lang w:val="en-US"/>
        </w:rPr>
        <w:t>::</w:t>
      </w:r>
      <w:proofErr w:type="spellStart"/>
      <w:r>
        <w:rPr>
          <w:rStyle w:val="LienClasseC"/>
          <w:lang w:val="en-US"/>
        </w:rPr>
        <w:t>TermOrPredicate</w:t>
      </w:r>
      <w:proofErr w:type="spellEnd"/>
      <w:r w:rsidRPr="005153F1">
        <w:rPr>
          <w:rStyle w:val="TexteC"/>
          <w:lang w:val="en-US"/>
        </w:rPr>
        <w:t>::</w:t>
      </w:r>
      <w:r w:rsidRPr="008366EE">
        <w:rPr>
          <w:rStyle w:val="LienMthode"/>
          <w:lang w:val="en-US"/>
        </w:rPr>
        <w:t>implicitConversion</w:t>
      </w:r>
      <w:r>
        <w:rPr>
          <w:lang w:val="en-US"/>
        </w:rPr>
        <w:t xml:space="preserve"> involving conversions from arrays to pointers, </w:t>
      </w:r>
      <w:r>
        <w:rPr>
          <w:rStyle w:val="LienUnit"/>
          <w:lang w:val="en-US"/>
        </w:rPr>
        <w:t>ACSL++</w:t>
      </w:r>
      <w:r w:rsidRPr="005153F1">
        <w:rPr>
          <w:rStyle w:val="TexteC"/>
          <w:lang w:val="en-US"/>
        </w:rPr>
        <w:t>::</w:t>
      </w:r>
      <w:proofErr w:type="spellStart"/>
      <w:r>
        <w:rPr>
          <w:rStyle w:val="LienClasseC"/>
          <w:lang w:val="en-US"/>
        </w:rPr>
        <w:t>TermOrPredicate</w:t>
      </w:r>
      <w:proofErr w:type="spellEnd"/>
      <w:r w:rsidRPr="005153F1">
        <w:rPr>
          <w:rStyle w:val="TexteC"/>
          <w:lang w:val="en-US"/>
        </w:rPr>
        <w:t>::</w:t>
      </w:r>
      <w:r>
        <w:rPr>
          <w:rStyle w:val="LienMthode"/>
          <w:lang w:val="en-US"/>
        </w:rPr>
        <w:t>apply</w:t>
      </w:r>
      <w:r>
        <w:rPr>
          <w:lang w:val="en-US"/>
        </w:rPr>
        <w:t xml:space="preserve"> for the logic interpretation of operator[], comparison of pointers and arrays,</w:t>
      </w:r>
    </w:p>
    <w:p w:rsidR="003F036A" w:rsidRDefault="003F036A" w:rsidP="003F036A">
      <w:pPr>
        <w:pStyle w:val="RelativesItem"/>
        <w:rPr>
          <w:lang w:val="en-US"/>
        </w:rPr>
      </w:pPr>
      <w:r>
        <w:rPr>
          <w:lang w:val="en-US"/>
        </w:rPr>
        <w:lastRenderedPageBreak/>
        <w:t xml:space="preserve">the method </w:t>
      </w:r>
      <w:r w:rsidRPr="00506C50">
        <w:rPr>
          <w:rStyle w:val="LienMthode"/>
        </w:rPr>
        <w:t>makeType</w:t>
      </w:r>
      <w:r>
        <w:rPr>
          <w:lang w:val="en-US"/>
        </w:rPr>
        <w:t>,</w:t>
      </w:r>
    </w:p>
    <w:p w:rsidR="003F036A" w:rsidRDefault="003F036A" w:rsidP="003F036A">
      <w:pPr>
        <w:pStyle w:val="RelativesItem"/>
        <w:rPr>
          <w:lang w:val="en-US"/>
        </w:rPr>
      </w:pPr>
      <w:r>
        <w:rPr>
          <w:lang w:val="en-US"/>
        </w:rPr>
        <w:t xml:space="preserve">the methods </w:t>
      </w:r>
      <w:r w:rsidRPr="00094900">
        <w:rPr>
          <w:rStyle w:val="LienMthode"/>
          <w:lang w:val="en-US"/>
        </w:rPr>
        <w:t>isIntegralType</w:t>
      </w:r>
      <w:r>
        <w:rPr>
          <w:lang w:val="en-US"/>
        </w:rPr>
        <w:t xml:space="preserve">, </w:t>
      </w:r>
      <w:r w:rsidRPr="00094900">
        <w:rPr>
          <w:rStyle w:val="LienMthode"/>
          <w:lang w:val="en-US"/>
        </w:rPr>
        <w:t>isSignedType</w:t>
      </w:r>
      <w:r>
        <w:rPr>
          <w:lang w:val="en-US"/>
        </w:rPr>
        <w:t xml:space="preserve">, </w:t>
      </w:r>
      <w:r w:rsidRPr="00094900">
        <w:rPr>
          <w:rStyle w:val="LienMthode"/>
          <w:lang w:val="en-US"/>
        </w:rPr>
        <w:t>isArithmeticType</w:t>
      </w:r>
      <w:r>
        <w:rPr>
          <w:lang w:val="en-US"/>
        </w:rPr>
        <w:t xml:space="preserve">, </w:t>
      </w:r>
      <w:r w:rsidRPr="00506C50">
        <w:rPr>
          <w:rStyle w:val="LienMthode"/>
          <w:lang w:val="en-US"/>
        </w:rPr>
        <w:t>isFloatingType</w:t>
      </w:r>
      <w:r w:rsidR="00C30FF0">
        <w:rPr>
          <w:lang w:val="en-US"/>
        </w:rPr>
        <w:t xml:space="preserve">, </w:t>
      </w:r>
      <w:r w:rsidR="00C30FF0" w:rsidRPr="008D1496">
        <w:rPr>
          <w:rStyle w:val="LienMthode"/>
          <w:lang w:val="en-US"/>
        </w:rPr>
        <w:t>is</w:t>
      </w:r>
      <w:r w:rsidR="00C30FF0">
        <w:rPr>
          <w:rStyle w:val="LienMthode"/>
          <w:lang w:val="en-US"/>
        </w:rPr>
        <w:t>Pointer</w:t>
      </w:r>
      <w:r w:rsidR="00C30FF0" w:rsidRPr="008D1496">
        <w:rPr>
          <w:rStyle w:val="LienMthode"/>
          <w:lang w:val="en-US"/>
        </w:rPr>
        <w:t>Type</w:t>
      </w:r>
      <w:r>
        <w:rPr>
          <w:lang w:val="en-US"/>
        </w:rPr>
        <w:t xml:space="preserve">, </w:t>
      </w:r>
      <w:r w:rsidRPr="00FE2BB4">
        <w:rPr>
          <w:rStyle w:val="LienMthode"/>
          <w:lang w:val="en-US"/>
        </w:rPr>
        <w:t>isReferenceType</w:t>
      </w:r>
      <w:r>
        <w:rPr>
          <w:lang w:val="en-US"/>
        </w:rPr>
        <w:t>,</w:t>
      </w:r>
    </w:p>
    <w:p w:rsidR="003F036A" w:rsidRPr="006E40CE" w:rsidRDefault="003F036A" w:rsidP="003F036A">
      <w:pPr>
        <w:pStyle w:val="RelativesItem"/>
        <w:rPr>
          <w:lang w:val="en-US"/>
        </w:rPr>
      </w:pPr>
      <w:proofErr w:type="gramStart"/>
      <w:r>
        <w:rPr>
          <w:lang w:val="en-US"/>
        </w:rPr>
        <w:t>the</w:t>
      </w:r>
      <w:proofErr w:type="gramEnd"/>
      <w:r>
        <w:rPr>
          <w:lang w:val="en-US"/>
        </w:rPr>
        <w:t xml:space="preserve"> methods </w:t>
      </w:r>
      <w:r w:rsidRPr="00094900">
        <w:rPr>
          <w:rStyle w:val="LienMthode"/>
          <w:lang w:val="en-US"/>
        </w:rPr>
        <w:t>makeLogicType</w:t>
      </w:r>
      <w:r>
        <w:rPr>
          <w:lang w:val="en-US"/>
        </w:rPr>
        <w:t xml:space="preserve">, </w:t>
      </w:r>
      <w:r w:rsidRPr="00094900">
        <w:rPr>
          <w:rStyle w:val="LienMthode"/>
          <w:lang w:val="en-US"/>
        </w:rPr>
        <w:t>logicArithmeticPromotion</w:t>
      </w:r>
      <w:r w:rsidR="00A716D8">
        <w:rPr>
          <w:lang w:val="en-US"/>
        </w:rPr>
        <w:t xml:space="preserve">, </w:t>
      </w:r>
      <w:r w:rsidR="00A716D8" w:rsidRPr="00094900">
        <w:rPr>
          <w:rStyle w:val="LienMthode"/>
          <w:lang w:val="en-US"/>
        </w:rPr>
        <w:t>make</w:t>
      </w:r>
      <w:r w:rsidR="00A716D8">
        <w:rPr>
          <w:rStyle w:val="LienMthode"/>
          <w:lang w:val="en-US"/>
        </w:rPr>
        <w:t>Pointer</w:t>
      </w:r>
      <w:r w:rsidR="00A716D8" w:rsidRPr="00094900">
        <w:rPr>
          <w:rStyle w:val="LienMthode"/>
          <w:lang w:val="en-US"/>
        </w:rPr>
        <w:t>Type</w:t>
      </w:r>
      <w:r>
        <w:rPr>
          <w:lang w:val="en-US"/>
        </w:rPr>
        <w:t xml:space="preserve">, </w:t>
      </w:r>
      <w:r w:rsidRPr="00094900">
        <w:rPr>
          <w:rStyle w:val="LienMthode"/>
          <w:lang w:val="en-US"/>
        </w:rPr>
        <w:t>makeReferencedType</w:t>
      </w:r>
      <w:r>
        <w:rPr>
          <w:lang w:val="en-US"/>
        </w:rPr>
        <w:t>.</w:t>
      </w:r>
    </w:p>
    <w:p w:rsidR="0054255A" w:rsidRDefault="0054255A" w:rsidP="0054255A">
      <w:pPr>
        <w:pStyle w:val="EntteMthode"/>
        <w:rPr>
          <w:lang w:val="en-US"/>
        </w:rPr>
      </w:pPr>
      <w:r w:rsidRPr="0054255A">
        <w:rPr>
          <w:rStyle w:val="LienType"/>
          <w:lang w:val="en-US"/>
        </w:rPr>
        <w:t>logic_type</w:t>
      </w:r>
      <w:r w:rsidRPr="00354FBF">
        <w:rPr>
          <w:lang w:val="en-US"/>
        </w:rPr>
        <w:t xml:space="preserve"> </w:t>
      </w:r>
      <w:r w:rsidRPr="00E665F1">
        <w:rPr>
          <w:rStyle w:val="DfinitionMthode"/>
          <w:lang w:val="en-US"/>
        </w:rPr>
        <w:t>logicArithmeticPromotion</w:t>
      </w:r>
      <w:r w:rsidRPr="00354FBF">
        <w:rPr>
          <w:lang w:val="en-US"/>
        </w:rPr>
        <w:t>(</w:t>
      </w:r>
      <w:r w:rsidRPr="0054255A">
        <w:rPr>
          <w:rStyle w:val="LienUnit"/>
          <w:lang w:val="en-US"/>
        </w:rPr>
        <w:t>clang</w:t>
      </w:r>
      <w:r w:rsidRPr="00354FBF">
        <w:rPr>
          <w:lang w:val="en-US"/>
        </w:rPr>
        <w:t>::</w:t>
      </w:r>
      <w:r w:rsidRPr="0054255A">
        <w:rPr>
          <w:rStyle w:val="LienClasseC"/>
          <w:lang w:val="en-US"/>
        </w:rPr>
        <w:t>Type</w:t>
      </w:r>
      <w:r w:rsidRPr="00354FBF">
        <w:rPr>
          <w:lang w:val="en-US"/>
        </w:rPr>
        <w:t xml:space="preserve"> </w:t>
      </w:r>
      <w:r w:rsidRPr="00354FBF">
        <w:rPr>
          <w:b/>
          <w:bCs/>
          <w:lang w:val="en-US"/>
        </w:rPr>
        <w:t>const</w:t>
      </w:r>
      <w:r w:rsidRPr="00354FBF">
        <w:rPr>
          <w:lang w:val="en-US"/>
        </w:rPr>
        <w:t xml:space="preserve">* type) </w:t>
      </w:r>
      <w:r w:rsidRPr="00354FBF">
        <w:rPr>
          <w:b/>
          <w:bCs/>
          <w:lang w:val="en-US"/>
        </w:rPr>
        <w:t>const</w:t>
      </w:r>
      <w:r w:rsidRPr="00354FBF">
        <w:rPr>
          <w:lang w:val="en-US"/>
        </w:rPr>
        <w:t>;</w:t>
      </w:r>
    </w:p>
    <w:p w:rsidR="004D02D3" w:rsidRDefault="004D02D3" w:rsidP="004D02D3">
      <w:pPr>
        <w:rPr>
          <w:lang w:val="en-US"/>
        </w:rPr>
      </w:pPr>
      <w:r>
        <w:rPr>
          <w:lang w:val="en-US"/>
        </w:rPr>
        <w:t xml:space="preserve">Depending on </w:t>
      </w:r>
      <w:r w:rsidRPr="00CC6702">
        <w:rPr>
          <w:rStyle w:val="TexteC"/>
          <w:lang w:val="en-US"/>
        </w:rPr>
        <w:t>qt.</w:t>
      </w:r>
      <w:r w:rsidRPr="00CC6702">
        <w:rPr>
          <w:rStyle w:val="LienMthode"/>
          <w:lang w:val="en-US"/>
        </w:rPr>
        <w:t>getTypePtr</w:t>
      </w:r>
      <w:r w:rsidRPr="00CC6702">
        <w:rPr>
          <w:rStyle w:val="TexteC"/>
          <w:lang w:val="en-US"/>
        </w:rPr>
        <w:t>()-&gt;</w:t>
      </w:r>
      <w:r w:rsidRPr="00CC6702">
        <w:rPr>
          <w:rStyle w:val="LienMthode"/>
          <w:lang w:val="en-US"/>
        </w:rPr>
        <w:t>getTypeClass</w:t>
      </w:r>
      <w:r w:rsidRPr="00CC6702">
        <w:rPr>
          <w:rStyle w:val="TexteC"/>
          <w:lang w:val="en-US"/>
        </w:rPr>
        <w:t>()</w:t>
      </w:r>
      <w:r>
        <w:rPr>
          <w:lang w:val="en-US"/>
        </w:rPr>
        <w:t xml:space="preserve"> this recursive method translates the </w:t>
      </w:r>
      <w:r w:rsidRPr="00CC6702">
        <w:rPr>
          <w:rStyle w:val="LienUnit"/>
          <w:lang w:val="en-US"/>
        </w:rPr>
        <w:t>clang</w:t>
      </w:r>
      <w:r w:rsidRPr="00CC6702">
        <w:rPr>
          <w:rStyle w:val="TexteC"/>
          <w:lang w:val="en-US"/>
        </w:rPr>
        <w:t>::</w:t>
      </w:r>
      <w:r w:rsidRPr="00CC6702">
        <w:rPr>
          <w:rStyle w:val="LienClasseC"/>
          <w:lang w:val="en-US"/>
        </w:rPr>
        <w:t>Type</w:t>
      </w:r>
      <w:r>
        <w:rPr>
          <w:lang w:val="en-US"/>
        </w:rPr>
        <w:t xml:space="preserve"> associated to </w:t>
      </w:r>
      <w:r w:rsidRPr="00CC6702">
        <w:rPr>
          <w:rStyle w:val="TexteC"/>
          <w:lang w:val="en-US"/>
        </w:rPr>
        <w:t>qt</w:t>
      </w:r>
      <w:r>
        <w:rPr>
          <w:lang w:val="en-US"/>
        </w:rPr>
        <w:t xml:space="preserve"> into a </w:t>
      </w:r>
      <w:r>
        <w:rPr>
          <w:rStyle w:val="LienType"/>
          <w:lang w:val="en-US"/>
        </w:rPr>
        <w:t>logic_type</w:t>
      </w:r>
      <w:r>
        <w:rPr>
          <w:lang w:val="en-US"/>
        </w:rPr>
        <w:t xml:space="preserve"> in the Intermediate Representation </w:t>
      </w:r>
      <w:r w:rsidR="0014345B">
        <w:rPr>
          <w:lang w:val="en-US"/>
        </w:rPr>
        <w:t xml:space="preserve">that is an arithmetic type </w:t>
      </w:r>
      <w:r>
        <w:rPr>
          <w:lang w:val="en-US"/>
        </w:rPr>
        <w:t xml:space="preserve">at the level of ACSL++ annotations. </w:t>
      </w:r>
      <w:r w:rsidR="0014345B">
        <w:rPr>
          <w:lang w:val="en-US"/>
        </w:rPr>
        <w:t xml:space="preserve">The implementation filters the implementation of </w:t>
      </w:r>
      <w:r w:rsidR="0014345B" w:rsidRPr="0014345B">
        <w:rPr>
          <w:rStyle w:val="LienMthode"/>
          <w:lang w:val="en-US"/>
        </w:rPr>
        <w:t>makeLogicType</w:t>
      </w:r>
      <w:r w:rsidR="0014345B">
        <w:rPr>
          <w:lang w:val="en-US"/>
        </w:rPr>
        <w:t xml:space="preserve"> with arithmetic types. </w:t>
      </w:r>
      <w:r>
        <w:rPr>
          <w:lang w:val="en-US"/>
        </w:rPr>
        <w:t xml:space="preserve">The implementation calls the methods </w:t>
      </w:r>
      <w:r w:rsidRPr="00A71A29">
        <w:rPr>
          <w:rStyle w:val="LienMthode"/>
          <w:lang w:val="en-US"/>
        </w:rPr>
        <w:t>makeBuiltinLogicType</w:t>
      </w:r>
      <w:r w:rsidR="0014345B">
        <w:rPr>
          <w:lang w:val="en-US"/>
        </w:rPr>
        <w:t xml:space="preserve"> for </w:t>
      </w:r>
      <w:proofErr w:type="spellStart"/>
      <w:r w:rsidR="0014345B">
        <w:rPr>
          <w:lang w:val="en-US"/>
        </w:rPr>
        <w:t>builtin</w:t>
      </w:r>
      <w:proofErr w:type="spellEnd"/>
      <w:r w:rsidR="0014345B">
        <w:rPr>
          <w:lang w:val="en-US"/>
        </w:rPr>
        <w:t xml:space="preserve"> types.</w:t>
      </w:r>
      <w:r>
        <w:rPr>
          <w:lang w:val="en-US"/>
        </w:rPr>
        <w:t xml:space="preserve"> Note that </w:t>
      </w:r>
      <w:r w:rsidRPr="00AD74B1">
        <w:rPr>
          <w:rStyle w:val="TexteC"/>
          <w:b/>
          <w:lang w:val="en-US"/>
        </w:rPr>
        <w:t>typedef</w:t>
      </w:r>
      <w:r>
        <w:rPr>
          <w:lang w:val="en-US"/>
        </w:rPr>
        <w:t xml:space="preserve"> are </w:t>
      </w:r>
      <w:proofErr w:type="spellStart"/>
      <w:r>
        <w:rPr>
          <w:lang w:val="en-US"/>
        </w:rPr>
        <w:t>inlined</w:t>
      </w:r>
      <w:proofErr w:type="spellEnd"/>
      <w:r w:rsidR="00AA71A1">
        <w:rPr>
          <w:lang w:val="en-US"/>
        </w:rPr>
        <w:t xml:space="preserve"> since the result is mainly used for implicit conversions.</w:t>
      </w:r>
    </w:p>
    <w:p w:rsidR="004D02D3" w:rsidRDefault="004D02D3" w:rsidP="004D02D3">
      <w:pPr>
        <w:rPr>
          <w:lang w:val="en-US"/>
        </w:rPr>
      </w:pPr>
    </w:p>
    <w:p w:rsidR="00A61780" w:rsidRDefault="004D02D3" w:rsidP="004D02D3">
      <w:pPr>
        <w:rPr>
          <w:lang w:val="en-US"/>
        </w:rPr>
      </w:pPr>
      <w:r>
        <w:rPr>
          <w:lang w:val="en-US"/>
        </w:rPr>
        <w:t>This method is called by the method</w:t>
      </w:r>
      <w:r w:rsidR="00CD266C">
        <w:rPr>
          <w:lang w:val="en-US"/>
        </w:rPr>
        <w:t>s</w:t>
      </w:r>
      <w:r>
        <w:rPr>
          <w:lang w:val="en-US"/>
        </w:rPr>
        <w:t xml:space="preserve"> </w:t>
      </w:r>
      <w:r w:rsidRPr="000B49AE">
        <w:rPr>
          <w:rStyle w:val="LienUnit"/>
          <w:lang w:val="en-US"/>
        </w:rPr>
        <w:t>Parser</w:t>
      </w:r>
      <w:r w:rsidRPr="000B49AE">
        <w:rPr>
          <w:rStyle w:val="TexteC"/>
          <w:lang w:val="en-US"/>
        </w:rPr>
        <w:t>::</w:t>
      </w:r>
      <w:r w:rsidRPr="000B49AE">
        <w:rPr>
          <w:rStyle w:val="LienClasseC"/>
          <w:lang w:val="en-US"/>
        </w:rPr>
        <w:t>Parser</w:t>
      </w:r>
      <w:r w:rsidRPr="000B49AE">
        <w:rPr>
          <w:rStyle w:val="TexteC"/>
          <w:lang w:val="en-US"/>
        </w:rPr>
        <w:t>::</w:t>
      </w:r>
      <w:r w:rsidRPr="000B49AE">
        <w:rPr>
          <w:rStyle w:val="LienClasseC"/>
          <w:lang w:val="en-US"/>
        </w:rPr>
        <w:t>Arguments</w:t>
      </w:r>
      <w:r w:rsidRPr="000B49AE">
        <w:rPr>
          <w:rStyle w:val="TexteC"/>
          <w:lang w:val="en-US"/>
        </w:rPr>
        <w:t>::</w:t>
      </w:r>
      <w:proofErr w:type="spellStart"/>
      <w:r w:rsidR="00CD266C" w:rsidRPr="00CD266C">
        <w:rPr>
          <w:rStyle w:val="LienMthode"/>
          <w:lang w:val="en-US"/>
        </w:rPr>
        <w:t>logicArithmeticPromotion</w:t>
      </w:r>
      <w:proofErr w:type="spellEnd"/>
      <w:r w:rsidR="00CD266C">
        <w:rPr>
          <w:lang w:val="en-US"/>
        </w:rPr>
        <w:t xml:space="preserve"> and</w:t>
      </w:r>
      <w:r>
        <w:rPr>
          <w:lang w:val="en-US"/>
        </w:rPr>
        <w:t xml:space="preserve"> is intensively used in the </w:t>
      </w:r>
      <w:r>
        <w:rPr>
          <w:rStyle w:val="LienUnit"/>
          <w:lang w:val="en-US"/>
        </w:rPr>
        <w:t>ACSL++</w:t>
      </w:r>
      <w:r w:rsidR="00CD266C" w:rsidRPr="00A61780">
        <w:rPr>
          <w:rStyle w:val="TexteC"/>
          <w:lang w:val="en-US"/>
        </w:rPr>
        <w:t>::</w:t>
      </w:r>
      <w:proofErr w:type="spellStart"/>
      <w:r w:rsidR="00CD266C" w:rsidRPr="00A61780">
        <w:rPr>
          <w:rStyle w:val="LienClasseC"/>
          <w:lang w:val="en-US"/>
        </w:rPr>
        <w:t>TermOrPredicate</w:t>
      </w:r>
      <w:proofErr w:type="spellEnd"/>
      <w:r>
        <w:rPr>
          <w:lang w:val="en-US"/>
        </w:rPr>
        <w:t xml:space="preserve"> </w:t>
      </w:r>
      <w:r w:rsidR="00CD266C">
        <w:rPr>
          <w:lang w:val="en-US"/>
        </w:rPr>
        <w:t>class</w:t>
      </w:r>
      <w:r>
        <w:rPr>
          <w:lang w:val="en-US"/>
        </w:rPr>
        <w:t>.</w:t>
      </w:r>
    </w:p>
    <w:p w:rsidR="00827540" w:rsidRDefault="00827540" w:rsidP="00827540">
      <w:pPr>
        <w:pStyle w:val="Prconditions"/>
        <w:rPr>
          <w:lang w:val="en-US"/>
        </w:rPr>
      </w:pPr>
      <w:r>
        <w:rPr>
          <w:lang w:val="en-US"/>
        </w:rPr>
        <w:t xml:space="preserve">The method </w:t>
      </w:r>
      <w:r w:rsidRPr="00FE2BB4">
        <w:rPr>
          <w:rStyle w:val="LienMthode"/>
          <w:lang w:val="en-US"/>
        </w:rPr>
        <w:t>is</w:t>
      </w:r>
      <w:r>
        <w:rPr>
          <w:rStyle w:val="LienMthode"/>
          <w:lang w:val="en-US"/>
        </w:rPr>
        <w:t>Arithmetic</w:t>
      </w:r>
      <w:r w:rsidRPr="00FE2BB4">
        <w:rPr>
          <w:rStyle w:val="LienMthode"/>
          <w:lang w:val="en-US"/>
        </w:rPr>
        <w:t>Type</w:t>
      </w:r>
      <w:r>
        <w:rPr>
          <w:lang w:val="en-US"/>
        </w:rPr>
        <w:t xml:space="preserve"> should have returned </w:t>
      </w:r>
      <w:r w:rsidRPr="00FE2BB4">
        <w:rPr>
          <w:rStyle w:val="TexteC"/>
          <w:b/>
          <w:lang w:val="en-US"/>
        </w:rPr>
        <w:t>true</w:t>
      </w:r>
      <w:r>
        <w:rPr>
          <w:lang w:val="en-US"/>
        </w:rPr>
        <w:t xml:space="preserve"> on </w:t>
      </w:r>
      <w:r w:rsidRPr="00FE2BB4">
        <w:rPr>
          <w:rStyle w:val="TexteC"/>
          <w:lang w:val="en-US"/>
        </w:rPr>
        <w:t>type</w:t>
      </w:r>
      <w:r>
        <w:rPr>
          <w:lang w:val="en-US"/>
        </w:rPr>
        <w:t>.</w:t>
      </w:r>
    </w:p>
    <w:p w:rsidR="004D02D3" w:rsidRDefault="004D02D3" w:rsidP="004D02D3">
      <w:pPr>
        <w:pStyle w:val="Relatives"/>
        <w:rPr>
          <w:lang w:val="en-US"/>
        </w:rPr>
      </w:pPr>
    </w:p>
    <w:p w:rsidR="001D3540" w:rsidRDefault="004D02D3" w:rsidP="004D02D3">
      <w:pPr>
        <w:pStyle w:val="RelativesItem"/>
        <w:rPr>
          <w:lang w:val="en-US"/>
        </w:rPr>
      </w:pPr>
      <w:r>
        <w:rPr>
          <w:lang w:val="en-US"/>
        </w:rPr>
        <w:t xml:space="preserve">The methods </w:t>
      </w:r>
      <w:r w:rsidRPr="00A71A29">
        <w:rPr>
          <w:rStyle w:val="LienMthode"/>
          <w:lang w:val="en-US"/>
        </w:rPr>
        <w:t>makeBuiltinLogicType</w:t>
      </w:r>
      <w:r w:rsidR="001D3540">
        <w:rPr>
          <w:lang w:val="en-US"/>
        </w:rPr>
        <w:t>,</w:t>
      </w:r>
    </w:p>
    <w:p w:rsidR="004D02D3" w:rsidRDefault="001D3540" w:rsidP="004D02D3">
      <w:pPr>
        <w:pStyle w:val="RelativesItem"/>
        <w:rPr>
          <w:lang w:val="en-US"/>
        </w:rPr>
      </w:pPr>
      <w:r>
        <w:rPr>
          <w:lang w:val="en-US"/>
        </w:rPr>
        <w:t xml:space="preserve">the method </w:t>
      </w:r>
      <w:r w:rsidRPr="001D3540">
        <w:rPr>
          <w:rStyle w:val="LienMthode"/>
        </w:rPr>
        <w:t>makeLogicType</w:t>
      </w:r>
      <w:r w:rsidR="00B037DE" w:rsidRPr="00B2203C">
        <w:rPr>
          <w:lang w:val="en-US"/>
        </w:rPr>
        <w:t xml:space="preserve">, </w:t>
      </w:r>
      <w:r w:rsidR="00B037DE" w:rsidRPr="00B2203C">
        <w:rPr>
          <w:rStyle w:val="LienMthode"/>
          <w:lang w:val="en-US"/>
        </w:rPr>
        <w:t>isArithmeticType</w:t>
      </w:r>
      <w:r w:rsidR="004D02D3">
        <w:rPr>
          <w:lang w:val="en-US"/>
        </w:rPr>
        <w:t>,</w:t>
      </w:r>
    </w:p>
    <w:p w:rsidR="004D02D3" w:rsidRDefault="004D02D3" w:rsidP="00A61780">
      <w:pPr>
        <w:pStyle w:val="RelativesItem"/>
        <w:rPr>
          <w:lang w:val="en-US"/>
        </w:rPr>
      </w:pPr>
      <w:r>
        <w:rPr>
          <w:lang w:val="en-US"/>
        </w:rPr>
        <w:t xml:space="preserve">the methods </w:t>
      </w:r>
      <w:r w:rsidRPr="000B49AE">
        <w:rPr>
          <w:rStyle w:val="LienUnit"/>
          <w:lang w:val="en-US"/>
        </w:rPr>
        <w:t>Parser</w:t>
      </w:r>
      <w:r w:rsidRPr="000B49AE">
        <w:rPr>
          <w:rStyle w:val="TexteC"/>
          <w:lang w:val="en-US"/>
        </w:rPr>
        <w:t>::</w:t>
      </w:r>
      <w:r w:rsidRPr="000B49AE">
        <w:rPr>
          <w:rStyle w:val="LienClasseC"/>
          <w:lang w:val="en-US"/>
        </w:rPr>
        <w:t>Parser</w:t>
      </w:r>
      <w:r w:rsidRPr="000B49AE">
        <w:rPr>
          <w:rStyle w:val="TexteC"/>
          <w:lang w:val="en-US"/>
        </w:rPr>
        <w:t>::</w:t>
      </w:r>
      <w:r w:rsidRPr="000B49AE">
        <w:rPr>
          <w:rStyle w:val="LienClasseC"/>
          <w:lang w:val="en-US"/>
        </w:rPr>
        <w:t>Arguments</w:t>
      </w:r>
      <w:r w:rsidRPr="000B49AE">
        <w:rPr>
          <w:rStyle w:val="TexteC"/>
          <w:lang w:val="en-US"/>
        </w:rPr>
        <w:t>::</w:t>
      </w:r>
      <w:proofErr w:type="spellStart"/>
      <w:r w:rsidR="001D3540" w:rsidRPr="00CD266C">
        <w:rPr>
          <w:rStyle w:val="LienMthode"/>
          <w:lang w:val="en-US"/>
        </w:rPr>
        <w:t>logicArithmeticPromotion</w:t>
      </w:r>
      <w:proofErr w:type="spellEnd"/>
      <w:r w:rsidR="00A61780">
        <w:rPr>
          <w:lang w:val="en-US"/>
        </w:rPr>
        <w:t xml:space="preserve">, </w:t>
      </w:r>
      <w:r w:rsidR="00A61780" w:rsidRPr="00A61780">
        <w:rPr>
          <w:rStyle w:val="LienUnit"/>
          <w:lang w:val="en-US"/>
        </w:rPr>
        <w:t>ACSL++</w:t>
      </w:r>
      <w:r w:rsidR="00A61780" w:rsidRPr="00A61780">
        <w:rPr>
          <w:rStyle w:val="TexteC"/>
          <w:lang w:val="en-US"/>
        </w:rPr>
        <w:t>::</w:t>
      </w:r>
      <w:proofErr w:type="spellStart"/>
      <w:r w:rsidR="00A61780" w:rsidRPr="00A61780">
        <w:rPr>
          <w:rStyle w:val="LienClasseC"/>
          <w:lang w:val="en-US"/>
        </w:rPr>
        <w:t>TermOrPredicate</w:t>
      </w:r>
      <w:proofErr w:type="spellEnd"/>
      <w:r w:rsidR="00A61780" w:rsidRPr="00A61780">
        <w:rPr>
          <w:rStyle w:val="TexteC"/>
          <w:lang w:val="en-US"/>
        </w:rPr>
        <w:t>::</w:t>
      </w:r>
      <w:r w:rsidR="00A61780" w:rsidRPr="00A61780">
        <w:rPr>
          <w:rStyle w:val="LienMthode"/>
          <w:lang w:val="en-US"/>
        </w:rPr>
        <w:t>logicArithmeticPromotion</w:t>
      </w:r>
      <w:r w:rsidR="00A61780">
        <w:rPr>
          <w:lang w:val="en-US"/>
        </w:rPr>
        <w:t xml:space="preserve">, </w:t>
      </w:r>
      <w:r w:rsidR="00A61780" w:rsidRPr="00A61780">
        <w:rPr>
          <w:rStyle w:val="LienUnit"/>
          <w:lang w:val="en-US"/>
        </w:rPr>
        <w:t>ACSL++</w:t>
      </w:r>
      <w:r w:rsidR="00A61780" w:rsidRPr="00A61780">
        <w:rPr>
          <w:rStyle w:val="TexteC"/>
          <w:lang w:val="en-US"/>
        </w:rPr>
        <w:t>::</w:t>
      </w:r>
      <w:proofErr w:type="spellStart"/>
      <w:r w:rsidR="00A61780" w:rsidRPr="00A61780">
        <w:rPr>
          <w:rStyle w:val="LienClasseC"/>
          <w:lang w:val="en-US"/>
        </w:rPr>
        <w:t>TermOrPredicate</w:t>
      </w:r>
      <w:proofErr w:type="spellEnd"/>
      <w:r w:rsidR="00A61780" w:rsidRPr="00A61780">
        <w:rPr>
          <w:rStyle w:val="TexteC"/>
          <w:lang w:val="en-US"/>
        </w:rPr>
        <w:t>::</w:t>
      </w:r>
      <w:r w:rsidR="00A61780" w:rsidRPr="00A61780">
        <w:rPr>
          <w:rStyle w:val="LienMthode"/>
          <w:lang w:val="en-US"/>
        </w:rPr>
        <w:t>carithmeticConversion</w:t>
      </w:r>
      <w:r w:rsidR="00A61780">
        <w:rPr>
          <w:lang w:val="en-US"/>
        </w:rPr>
        <w:t xml:space="preserve">, </w:t>
      </w:r>
      <w:r w:rsidR="00A61780" w:rsidRPr="00A61780">
        <w:rPr>
          <w:rStyle w:val="LienUnit"/>
          <w:lang w:val="en-US"/>
        </w:rPr>
        <w:t>ACSL++</w:t>
      </w:r>
      <w:r w:rsidR="00A61780" w:rsidRPr="00A61780">
        <w:rPr>
          <w:rStyle w:val="TexteC"/>
          <w:lang w:val="en-US"/>
        </w:rPr>
        <w:t>::</w:t>
      </w:r>
      <w:proofErr w:type="spellStart"/>
      <w:r w:rsidR="00A61780" w:rsidRPr="00A61780">
        <w:rPr>
          <w:rStyle w:val="LienClasseC"/>
          <w:lang w:val="en-US"/>
        </w:rPr>
        <w:t>TermOrPredicate</w:t>
      </w:r>
      <w:proofErr w:type="spellEnd"/>
      <w:r w:rsidR="00A61780" w:rsidRPr="00A61780">
        <w:rPr>
          <w:rStyle w:val="TexteC"/>
          <w:lang w:val="en-US"/>
        </w:rPr>
        <w:t>::</w:t>
      </w:r>
      <w:r w:rsidR="00A61780">
        <w:rPr>
          <w:rStyle w:val="LienMthode"/>
          <w:lang w:val="en-US"/>
        </w:rPr>
        <w:t>apply</w:t>
      </w:r>
      <w:r w:rsidR="00A61780">
        <w:rPr>
          <w:lang w:val="en-US"/>
        </w:rPr>
        <w:t xml:space="preserve"> for the operator-, operator~,</w:t>
      </w:r>
    </w:p>
    <w:p w:rsidR="004D02D3" w:rsidRPr="00B2203C" w:rsidRDefault="004D02D3" w:rsidP="004D02D3">
      <w:pPr>
        <w:pStyle w:val="RelativesItem"/>
        <w:rPr>
          <w:lang w:val="en-US"/>
        </w:rPr>
      </w:pPr>
      <w:r>
        <w:rPr>
          <w:lang w:val="en-US"/>
        </w:rPr>
        <w:t xml:space="preserve">the method </w:t>
      </w:r>
      <w:r w:rsidRPr="00B2203C">
        <w:rPr>
          <w:rStyle w:val="LienMthode"/>
          <w:lang w:val="en-US"/>
        </w:rPr>
        <w:t>isIntegralType</w:t>
      </w:r>
      <w:r w:rsidRPr="00B2203C">
        <w:rPr>
          <w:lang w:val="en-US"/>
        </w:rPr>
        <w:t xml:space="preserve">, </w:t>
      </w:r>
      <w:r w:rsidRPr="00B2203C">
        <w:rPr>
          <w:rStyle w:val="LienMthode"/>
          <w:lang w:val="en-US"/>
        </w:rPr>
        <w:t>isSignedType</w:t>
      </w:r>
      <w:r w:rsidRPr="00B2203C">
        <w:rPr>
          <w:lang w:val="en-US"/>
        </w:rPr>
        <w:t xml:space="preserve">, </w:t>
      </w:r>
      <w:r w:rsidRPr="00B2203C">
        <w:rPr>
          <w:rStyle w:val="LienMthode"/>
          <w:lang w:val="en-US"/>
        </w:rPr>
        <w:t>isFloatingType</w:t>
      </w:r>
      <w:r>
        <w:rPr>
          <w:lang w:val="en-US"/>
        </w:rPr>
        <w:t xml:space="preserve">, </w:t>
      </w:r>
      <w:r w:rsidRPr="00FE2BB4">
        <w:rPr>
          <w:rStyle w:val="LienMthode"/>
          <w:lang w:val="en-US"/>
        </w:rPr>
        <w:t>isPointerType</w:t>
      </w:r>
      <w:r>
        <w:rPr>
          <w:lang w:val="en-US"/>
        </w:rPr>
        <w:t xml:space="preserve">, </w:t>
      </w:r>
      <w:r w:rsidRPr="00FE2BB4">
        <w:rPr>
          <w:rStyle w:val="LienMthode"/>
          <w:lang w:val="en-US"/>
        </w:rPr>
        <w:t>isReferenceType</w:t>
      </w:r>
      <w:r>
        <w:rPr>
          <w:lang w:val="en-US"/>
        </w:rPr>
        <w:t xml:space="preserve">, </w:t>
      </w:r>
      <w:r w:rsidRPr="008D1496">
        <w:rPr>
          <w:rStyle w:val="LienMthode"/>
          <w:lang w:val="en-US"/>
        </w:rPr>
        <w:t>isArrayType</w:t>
      </w:r>
      <w:r>
        <w:rPr>
          <w:lang w:val="en-US"/>
        </w:rPr>
        <w:t>,</w:t>
      </w:r>
    </w:p>
    <w:p w:rsidR="004D02D3" w:rsidRPr="006E40CE" w:rsidRDefault="004D02D3" w:rsidP="004D02D3">
      <w:pPr>
        <w:pStyle w:val="RelativesItem"/>
        <w:rPr>
          <w:lang w:val="en-US"/>
        </w:rPr>
      </w:pPr>
      <w:proofErr w:type="gramStart"/>
      <w:r>
        <w:rPr>
          <w:lang w:val="en-US"/>
        </w:rPr>
        <w:t>the</w:t>
      </w:r>
      <w:proofErr w:type="gramEnd"/>
      <w:r>
        <w:rPr>
          <w:lang w:val="en-US"/>
        </w:rPr>
        <w:t xml:space="preserve"> methods </w:t>
      </w:r>
      <w:r w:rsidRPr="00094900">
        <w:rPr>
          <w:rStyle w:val="LienMthode"/>
          <w:lang w:val="en-US"/>
        </w:rPr>
        <w:t>makeType</w:t>
      </w:r>
      <w:r>
        <w:rPr>
          <w:lang w:val="en-US"/>
        </w:rPr>
        <w:t xml:space="preserve">, </w:t>
      </w:r>
      <w:r>
        <w:rPr>
          <w:rStyle w:val="LienMthode"/>
          <w:lang w:val="en-US"/>
        </w:rPr>
        <w:t>makePlainType</w:t>
      </w:r>
      <w:r>
        <w:rPr>
          <w:lang w:val="en-US"/>
        </w:rPr>
        <w:t>.</w:t>
      </w:r>
    </w:p>
    <w:p w:rsidR="0054255A" w:rsidRDefault="0054255A" w:rsidP="0054255A">
      <w:pPr>
        <w:pStyle w:val="EntteMthode"/>
        <w:rPr>
          <w:lang w:val="en-US"/>
        </w:rPr>
      </w:pPr>
      <w:r w:rsidRPr="00354FBF">
        <w:rPr>
          <w:b/>
          <w:bCs/>
          <w:lang w:val="en-US"/>
        </w:rPr>
        <w:t>bool</w:t>
      </w:r>
      <w:r w:rsidRPr="00354FBF">
        <w:rPr>
          <w:lang w:val="en-US"/>
        </w:rPr>
        <w:t xml:space="preserve"> </w:t>
      </w:r>
      <w:r w:rsidRPr="00E665F1">
        <w:rPr>
          <w:rStyle w:val="DfinitionMthode"/>
          <w:lang w:val="en-US"/>
        </w:rPr>
        <w:t>isPointerType</w:t>
      </w:r>
      <w:r w:rsidRPr="00354FBF">
        <w:rPr>
          <w:lang w:val="en-US"/>
        </w:rPr>
        <w:t>(</w:t>
      </w:r>
      <w:r w:rsidRPr="0054255A">
        <w:rPr>
          <w:rStyle w:val="LienUnit"/>
          <w:lang w:val="en-US"/>
        </w:rPr>
        <w:t>clang</w:t>
      </w:r>
      <w:r w:rsidRPr="00354FBF">
        <w:rPr>
          <w:lang w:val="en-US"/>
        </w:rPr>
        <w:t>::</w:t>
      </w:r>
      <w:r w:rsidRPr="0054255A">
        <w:rPr>
          <w:rStyle w:val="LienClasseC"/>
          <w:lang w:val="en-US"/>
        </w:rPr>
        <w:t>Type</w:t>
      </w:r>
      <w:r w:rsidRPr="00354FBF">
        <w:rPr>
          <w:lang w:val="en-US"/>
        </w:rPr>
        <w:t xml:space="preserve"> </w:t>
      </w:r>
      <w:r w:rsidRPr="00354FBF">
        <w:rPr>
          <w:b/>
          <w:bCs/>
          <w:lang w:val="en-US"/>
        </w:rPr>
        <w:t>const</w:t>
      </w:r>
      <w:r w:rsidRPr="00354FBF">
        <w:rPr>
          <w:lang w:val="en-US"/>
        </w:rPr>
        <w:t xml:space="preserve">* type) </w:t>
      </w:r>
      <w:r w:rsidRPr="00354FBF">
        <w:rPr>
          <w:b/>
          <w:bCs/>
          <w:lang w:val="en-US"/>
        </w:rPr>
        <w:t>const</w:t>
      </w:r>
      <w:r w:rsidRPr="00354FBF">
        <w:rPr>
          <w:lang w:val="en-US"/>
        </w:rPr>
        <w:t>;</w:t>
      </w:r>
    </w:p>
    <w:p w:rsidR="0018269C" w:rsidRDefault="0018269C" w:rsidP="0018269C">
      <w:pPr>
        <w:rPr>
          <w:lang w:val="en-US"/>
        </w:rPr>
      </w:pPr>
      <w:r>
        <w:rPr>
          <w:lang w:val="en-US"/>
        </w:rPr>
        <w:t xml:space="preserve">Depending on </w:t>
      </w:r>
      <w:r>
        <w:rPr>
          <w:rStyle w:val="TexteC"/>
          <w:lang w:val="en-US"/>
        </w:rPr>
        <w:t>type</w:t>
      </w:r>
      <w:r w:rsidRPr="00CC6702">
        <w:rPr>
          <w:rStyle w:val="TexteC"/>
          <w:lang w:val="en-US"/>
        </w:rPr>
        <w:t>-&gt;</w:t>
      </w:r>
      <w:r w:rsidRPr="00CC6702">
        <w:rPr>
          <w:rStyle w:val="LienMthode"/>
          <w:lang w:val="en-US"/>
        </w:rPr>
        <w:t>getTypeClass</w:t>
      </w:r>
      <w:r w:rsidRPr="00CC6702">
        <w:rPr>
          <w:rStyle w:val="TexteC"/>
          <w:lang w:val="en-US"/>
        </w:rPr>
        <w:t>()</w:t>
      </w:r>
      <w:r>
        <w:rPr>
          <w:lang w:val="en-US"/>
        </w:rPr>
        <w:t xml:space="preserve"> this recursive method returns </w:t>
      </w:r>
      <w:r w:rsidRPr="0018269C">
        <w:rPr>
          <w:rStyle w:val="TexteC"/>
          <w:b/>
          <w:lang w:val="en-US"/>
        </w:rPr>
        <w:t>true</w:t>
      </w:r>
      <w:r>
        <w:rPr>
          <w:lang w:val="en-US"/>
        </w:rPr>
        <w:t xml:space="preserve"> if and only if it recognizes in </w:t>
      </w:r>
      <w:r w:rsidRPr="005153F1">
        <w:rPr>
          <w:rStyle w:val="TexteC"/>
          <w:lang w:val="en-US"/>
        </w:rPr>
        <w:t>type</w:t>
      </w:r>
      <w:r>
        <w:rPr>
          <w:lang w:val="en-US"/>
        </w:rPr>
        <w:t xml:space="preserve"> a pointer on a </w:t>
      </w:r>
      <w:r w:rsidRPr="005153F1">
        <w:rPr>
          <w:rStyle w:val="TexteC"/>
          <w:lang w:val="en-US"/>
        </w:rPr>
        <w:t>subtype</w:t>
      </w:r>
      <w:r>
        <w:rPr>
          <w:lang w:val="en-US"/>
        </w:rPr>
        <w:t xml:space="preserve"> that is a </w:t>
      </w:r>
      <w:r w:rsidRPr="005153F1">
        <w:rPr>
          <w:rStyle w:val="LienUnit"/>
          <w:lang w:val="en-US"/>
        </w:rPr>
        <w:t>clang</w:t>
      </w:r>
      <w:r w:rsidRPr="005153F1">
        <w:rPr>
          <w:rStyle w:val="TexteC"/>
          <w:lang w:val="en-US"/>
        </w:rPr>
        <w:t>::</w:t>
      </w:r>
      <w:r w:rsidRPr="005153F1">
        <w:rPr>
          <w:rStyle w:val="LienClasseC"/>
          <w:lang w:val="en-US"/>
        </w:rPr>
        <w:t>Type</w:t>
      </w:r>
      <w:r>
        <w:rPr>
          <w:lang w:val="en-US"/>
        </w:rPr>
        <w:t xml:space="preserve">. If it returns </w:t>
      </w:r>
      <w:r w:rsidRPr="0018269C">
        <w:rPr>
          <w:rStyle w:val="TexteC"/>
          <w:b/>
          <w:lang w:val="en-US"/>
        </w:rPr>
        <w:t>true</w:t>
      </w:r>
      <w:r>
        <w:rPr>
          <w:lang w:val="en-US"/>
        </w:rPr>
        <w:t xml:space="preserve">, </w:t>
      </w:r>
      <w:r w:rsidR="00B85EAF">
        <w:rPr>
          <w:lang w:val="en-US"/>
        </w:rPr>
        <w:t xml:space="preserve">this means that </w:t>
      </w:r>
      <w:r w:rsidR="00B85EAF" w:rsidRPr="00B332EB">
        <w:rPr>
          <w:rStyle w:val="TexteC"/>
          <w:lang w:val="en-US"/>
        </w:rPr>
        <w:t>type</w:t>
      </w:r>
      <w:r w:rsidR="00B85EAF">
        <w:rPr>
          <w:lang w:val="en-US"/>
        </w:rPr>
        <w:t xml:space="preserve"> is semantically equal to </w:t>
      </w:r>
      <w:r w:rsidR="00B85EAF" w:rsidRPr="0018269C">
        <w:rPr>
          <w:rStyle w:val="TexteC"/>
          <w:lang w:val="en-US"/>
        </w:rPr>
        <w:t>subtype*</w:t>
      </w:r>
      <w:r w:rsidR="00B85EAF">
        <w:rPr>
          <w:lang w:val="en-US"/>
        </w:rPr>
        <w:t xml:space="preserve"> and </w:t>
      </w:r>
      <w:r>
        <w:rPr>
          <w:lang w:val="en-US"/>
        </w:rPr>
        <w:t xml:space="preserve">the method </w:t>
      </w:r>
      <w:r w:rsidRPr="00B85EAF">
        <w:rPr>
          <w:rStyle w:val="LienMthode"/>
          <w:lang w:val="en-US"/>
        </w:rPr>
        <w:t>makePointedType</w:t>
      </w:r>
      <w:r>
        <w:rPr>
          <w:lang w:val="en-US"/>
        </w:rPr>
        <w:t xml:space="preserve"> can be safely called on </w:t>
      </w:r>
      <w:r w:rsidRPr="00B85EAF">
        <w:rPr>
          <w:rStyle w:val="TexteC"/>
          <w:lang w:val="en-US"/>
        </w:rPr>
        <w:t>type</w:t>
      </w:r>
      <w:r>
        <w:rPr>
          <w:lang w:val="en-US"/>
        </w:rPr>
        <w:t>.</w:t>
      </w:r>
    </w:p>
    <w:p w:rsidR="0018269C" w:rsidRDefault="0018269C" w:rsidP="0018269C">
      <w:pPr>
        <w:rPr>
          <w:lang w:val="en-US"/>
        </w:rPr>
      </w:pPr>
    </w:p>
    <w:p w:rsidR="0018269C" w:rsidRDefault="0018269C" w:rsidP="0018269C">
      <w:pPr>
        <w:rPr>
          <w:lang w:val="en-US"/>
        </w:rPr>
      </w:pPr>
      <w:r>
        <w:rPr>
          <w:lang w:val="en-US"/>
        </w:rPr>
        <w:t xml:space="preserve">This method is called by the method </w:t>
      </w:r>
      <w:r w:rsidRPr="005153F1">
        <w:rPr>
          <w:rStyle w:val="LienUnit"/>
          <w:lang w:val="en-US"/>
        </w:rPr>
        <w:t>Parser</w:t>
      </w:r>
      <w:r w:rsidRPr="005153F1">
        <w:rPr>
          <w:rStyle w:val="TexteC"/>
          <w:lang w:val="en-US"/>
        </w:rPr>
        <w:t>::</w:t>
      </w:r>
      <w:r w:rsidRPr="005153F1">
        <w:rPr>
          <w:rStyle w:val="LienClasseC"/>
          <w:lang w:val="en-US"/>
        </w:rPr>
        <w:t>Parser</w:t>
      </w:r>
      <w:r w:rsidRPr="005153F1">
        <w:rPr>
          <w:rStyle w:val="TexteC"/>
          <w:lang w:val="en-US"/>
        </w:rPr>
        <w:t>::</w:t>
      </w:r>
      <w:r w:rsidRPr="005153F1">
        <w:rPr>
          <w:rStyle w:val="LienClasseC"/>
          <w:lang w:val="en-US"/>
        </w:rPr>
        <w:t>Arguments</w:t>
      </w:r>
      <w:r w:rsidRPr="005153F1">
        <w:rPr>
          <w:rStyle w:val="TexteC"/>
          <w:lang w:val="en-US"/>
        </w:rPr>
        <w:t>::</w:t>
      </w:r>
      <w:proofErr w:type="spellStart"/>
      <w:r>
        <w:rPr>
          <w:rStyle w:val="LienMthode"/>
          <w:lang w:val="en-US"/>
        </w:rPr>
        <w:t>isPointerTypedefType</w:t>
      </w:r>
      <w:proofErr w:type="spellEnd"/>
      <w:r>
        <w:rPr>
          <w:lang w:val="en-US"/>
        </w:rPr>
        <w:t xml:space="preserve"> and is used in </w:t>
      </w:r>
      <w:r>
        <w:rPr>
          <w:rStyle w:val="LienUnit"/>
          <w:lang w:val="en-US"/>
        </w:rPr>
        <w:t>ACSL++</w:t>
      </w:r>
      <w:r w:rsidRPr="008366EE">
        <w:rPr>
          <w:rStyle w:val="TexteC"/>
          <w:lang w:val="en-US"/>
        </w:rPr>
        <w:t>::</w:t>
      </w:r>
      <w:proofErr w:type="spellStart"/>
      <w:r w:rsidRPr="008366EE">
        <w:rPr>
          <w:rStyle w:val="LienClasseC"/>
          <w:lang w:val="en-US"/>
        </w:rPr>
        <w:t>TermOrPredicate</w:t>
      </w:r>
      <w:proofErr w:type="spellEnd"/>
      <w:r>
        <w:rPr>
          <w:lang w:val="en-US"/>
        </w:rPr>
        <w:t>.</w:t>
      </w:r>
    </w:p>
    <w:p w:rsidR="0018269C" w:rsidRDefault="0018269C" w:rsidP="0018269C">
      <w:pPr>
        <w:pStyle w:val="Relatives"/>
        <w:rPr>
          <w:lang w:val="en-US"/>
        </w:rPr>
      </w:pPr>
    </w:p>
    <w:p w:rsidR="0018269C" w:rsidRDefault="0018269C" w:rsidP="0018269C">
      <w:pPr>
        <w:pStyle w:val="RelativesItem"/>
        <w:rPr>
          <w:lang w:val="en-US"/>
        </w:rPr>
      </w:pPr>
      <w:r>
        <w:rPr>
          <w:lang w:val="en-US"/>
        </w:rPr>
        <w:t xml:space="preserve">the method </w:t>
      </w:r>
      <w:r w:rsidR="009B69F8">
        <w:rPr>
          <w:rStyle w:val="LienMthode"/>
          <w:lang w:val="en-US"/>
        </w:rPr>
        <w:t>make</w:t>
      </w:r>
      <w:r w:rsidRPr="00FE2BB4">
        <w:rPr>
          <w:rStyle w:val="LienMthode"/>
          <w:lang w:val="en-US"/>
        </w:rPr>
        <w:t>Pointe</w:t>
      </w:r>
      <w:r w:rsidR="009B69F8">
        <w:rPr>
          <w:rStyle w:val="LienMthode"/>
          <w:lang w:val="en-US"/>
        </w:rPr>
        <w:t>d</w:t>
      </w:r>
      <w:r w:rsidRPr="00FE2BB4">
        <w:rPr>
          <w:rStyle w:val="LienMthode"/>
          <w:lang w:val="en-US"/>
        </w:rPr>
        <w:t>Type</w:t>
      </w:r>
      <w:r>
        <w:rPr>
          <w:lang w:val="en-US"/>
        </w:rPr>
        <w:t>,</w:t>
      </w:r>
    </w:p>
    <w:p w:rsidR="00E40D8D" w:rsidRDefault="0018269C" w:rsidP="00C81C7B">
      <w:pPr>
        <w:pStyle w:val="RelativesItem"/>
        <w:rPr>
          <w:lang w:val="en-US"/>
        </w:rPr>
      </w:pPr>
      <w:r>
        <w:rPr>
          <w:lang w:val="en-US"/>
        </w:rPr>
        <w:t xml:space="preserve">the methods </w:t>
      </w:r>
      <w:r w:rsidRPr="005153F1">
        <w:rPr>
          <w:rStyle w:val="LienUnit"/>
          <w:lang w:val="en-US"/>
        </w:rPr>
        <w:t>Parser</w:t>
      </w:r>
      <w:r w:rsidRPr="005153F1">
        <w:rPr>
          <w:rStyle w:val="TexteC"/>
          <w:lang w:val="en-US"/>
        </w:rPr>
        <w:t>::</w:t>
      </w:r>
      <w:r w:rsidRPr="005153F1">
        <w:rPr>
          <w:rStyle w:val="LienClasseC"/>
          <w:lang w:val="en-US"/>
        </w:rPr>
        <w:t>Parser</w:t>
      </w:r>
      <w:r w:rsidRPr="005153F1">
        <w:rPr>
          <w:rStyle w:val="TexteC"/>
          <w:lang w:val="en-US"/>
        </w:rPr>
        <w:t>::</w:t>
      </w:r>
      <w:r w:rsidRPr="005153F1">
        <w:rPr>
          <w:rStyle w:val="LienClasseC"/>
          <w:lang w:val="en-US"/>
        </w:rPr>
        <w:t>Arguments</w:t>
      </w:r>
      <w:r w:rsidRPr="005153F1">
        <w:rPr>
          <w:rStyle w:val="TexteC"/>
          <w:lang w:val="en-US"/>
        </w:rPr>
        <w:t>::</w:t>
      </w:r>
      <w:proofErr w:type="spellStart"/>
      <w:r w:rsidR="00C81C7B">
        <w:rPr>
          <w:rStyle w:val="LienMthode"/>
          <w:lang w:val="en-US"/>
        </w:rPr>
        <w:t>isPointerTypedefType</w:t>
      </w:r>
      <w:proofErr w:type="spellEnd"/>
      <w:r w:rsidR="00C81C7B">
        <w:rPr>
          <w:lang w:val="en-US"/>
        </w:rPr>
        <w:t xml:space="preserve">, </w:t>
      </w:r>
      <w:r w:rsidR="00C81C7B">
        <w:rPr>
          <w:rStyle w:val="LienUnit"/>
          <w:lang w:val="en-US"/>
        </w:rPr>
        <w:t>ACSL++</w:t>
      </w:r>
      <w:r w:rsidR="00C81C7B" w:rsidRPr="005153F1">
        <w:rPr>
          <w:rStyle w:val="TexteC"/>
          <w:lang w:val="en-US"/>
        </w:rPr>
        <w:t>::</w:t>
      </w:r>
      <w:proofErr w:type="spellStart"/>
      <w:r w:rsidR="00C81C7B">
        <w:rPr>
          <w:rStyle w:val="LienClasseC"/>
          <w:lang w:val="en-US"/>
        </w:rPr>
        <w:t>TermOrPredicate</w:t>
      </w:r>
      <w:proofErr w:type="spellEnd"/>
      <w:r w:rsidR="00C81C7B" w:rsidRPr="005153F1">
        <w:rPr>
          <w:rStyle w:val="TexteC"/>
          <w:lang w:val="en-US"/>
        </w:rPr>
        <w:t>::</w:t>
      </w:r>
      <w:r w:rsidR="00C81C7B" w:rsidRPr="00C81C7B">
        <w:rPr>
          <w:rStyle w:val="LienMthode"/>
          <w:lang w:val="en-US"/>
        </w:rPr>
        <w:t>isCPointerType</w:t>
      </w:r>
      <w:r w:rsidR="00C81C7B">
        <w:rPr>
          <w:lang w:val="en-US"/>
        </w:rPr>
        <w:t xml:space="preserve">, </w:t>
      </w:r>
      <w:r w:rsidR="00C81C7B">
        <w:rPr>
          <w:rStyle w:val="LienUnit"/>
          <w:lang w:val="en-US"/>
        </w:rPr>
        <w:t>ACSL++</w:t>
      </w:r>
      <w:r w:rsidR="00C81C7B" w:rsidRPr="005153F1">
        <w:rPr>
          <w:rStyle w:val="TexteC"/>
          <w:lang w:val="en-US"/>
        </w:rPr>
        <w:t>::</w:t>
      </w:r>
      <w:proofErr w:type="spellStart"/>
      <w:r w:rsidR="00C81C7B">
        <w:rPr>
          <w:rStyle w:val="LienClasseC"/>
          <w:lang w:val="en-US"/>
        </w:rPr>
        <w:t>TermOrPredicate</w:t>
      </w:r>
      <w:proofErr w:type="spellEnd"/>
      <w:r w:rsidR="00C81C7B" w:rsidRPr="005153F1">
        <w:rPr>
          <w:rStyle w:val="TexteC"/>
          <w:lang w:val="en-US"/>
        </w:rPr>
        <w:t>::</w:t>
      </w:r>
      <w:r w:rsidR="00C81C7B" w:rsidRPr="00C81C7B">
        <w:rPr>
          <w:rStyle w:val="LienMthode"/>
          <w:lang w:val="en-US"/>
        </w:rPr>
        <w:t>isPointerType</w:t>
      </w:r>
      <w:r w:rsidR="00C81C7B">
        <w:rPr>
          <w:lang w:val="en-US"/>
        </w:rPr>
        <w:t xml:space="preserve">, </w:t>
      </w:r>
      <w:r w:rsidR="00C81C7B">
        <w:rPr>
          <w:rStyle w:val="LienUnit"/>
          <w:lang w:val="en-US"/>
        </w:rPr>
        <w:t>ACSL++</w:t>
      </w:r>
      <w:r w:rsidR="00C81C7B" w:rsidRPr="005153F1">
        <w:rPr>
          <w:rStyle w:val="TexteC"/>
          <w:lang w:val="en-US"/>
        </w:rPr>
        <w:t>::</w:t>
      </w:r>
      <w:proofErr w:type="spellStart"/>
      <w:r w:rsidR="00C81C7B">
        <w:rPr>
          <w:rStyle w:val="LienClasseC"/>
          <w:lang w:val="en-US"/>
        </w:rPr>
        <w:t>TermOrPredicate</w:t>
      </w:r>
      <w:proofErr w:type="spellEnd"/>
      <w:r w:rsidR="00C81C7B" w:rsidRPr="005153F1">
        <w:rPr>
          <w:rStyle w:val="TexteC"/>
          <w:lang w:val="en-US"/>
        </w:rPr>
        <w:t>::</w:t>
      </w:r>
      <w:r w:rsidR="00C81C7B" w:rsidRPr="00C81C7B">
        <w:rPr>
          <w:rStyle w:val="LienMthode"/>
          <w:lang w:val="en-US"/>
        </w:rPr>
        <w:t>is</w:t>
      </w:r>
      <w:r w:rsidR="00C81C7B">
        <w:rPr>
          <w:rStyle w:val="LienMthode"/>
          <w:lang w:val="en-US"/>
        </w:rPr>
        <w:t>Plain</w:t>
      </w:r>
      <w:r w:rsidR="00C81C7B" w:rsidRPr="00C81C7B">
        <w:rPr>
          <w:rStyle w:val="LienMthode"/>
          <w:lang w:val="en-US"/>
        </w:rPr>
        <w:t>PointerType</w:t>
      </w:r>
      <w:r w:rsidR="00C81C7B">
        <w:rPr>
          <w:lang w:val="en-US"/>
        </w:rPr>
        <w:t xml:space="preserve">, </w:t>
      </w:r>
      <w:r w:rsidR="00C81C7B">
        <w:rPr>
          <w:rStyle w:val="LienUnit"/>
          <w:lang w:val="en-US"/>
        </w:rPr>
        <w:t>ACSL++</w:t>
      </w:r>
      <w:r w:rsidR="00C81C7B" w:rsidRPr="005153F1">
        <w:rPr>
          <w:rStyle w:val="TexteC"/>
          <w:lang w:val="en-US"/>
        </w:rPr>
        <w:t>::</w:t>
      </w:r>
      <w:proofErr w:type="spellStart"/>
      <w:r w:rsidR="00C81C7B">
        <w:rPr>
          <w:rStyle w:val="LienClasseC"/>
          <w:lang w:val="en-US"/>
        </w:rPr>
        <w:t>TermOrPredicate</w:t>
      </w:r>
      <w:proofErr w:type="spellEnd"/>
      <w:r w:rsidR="00C81C7B" w:rsidRPr="005153F1">
        <w:rPr>
          <w:rStyle w:val="TexteC"/>
          <w:lang w:val="en-US"/>
        </w:rPr>
        <w:t>::</w:t>
      </w:r>
      <w:r w:rsidR="00C81C7B" w:rsidRPr="00C81C7B">
        <w:rPr>
          <w:rStyle w:val="LienMthode"/>
          <w:lang w:val="en-US"/>
        </w:rPr>
        <w:t>isPointer</w:t>
      </w:r>
      <w:r w:rsidR="00C81C7B">
        <w:rPr>
          <w:rStyle w:val="LienMthode"/>
          <w:lang w:val="en-US"/>
        </w:rPr>
        <w:t>Char</w:t>
      </w:r>
      <w:r w:rsidR="00C81C7B" w:rsidRPr="00C81C7B">
        <w:rPr>
          <w:rStyle w:val="LienMthode"/>
          <w:lang w:val="en-US"/>
        </w:rPr>
        <w:t>Type</w:t>
      </w:r>
      <w:r w:rsidR="00C81C7B">
        <w:rPr>
          <w:lang w:val="en-US"/>
        </w:rPr>
        <w:t xml:space="preserve">, </w:t>
      </w:r>
      <w:r w:rsidR="00C81C7B">
        <w:rPr>
          <w:rStyle w:val="LienUnit"/>
          <w:lang w:val="en-US"/>
        </w:rPr>
        <w:t>ACSL++</w:t>
      </w:r>
      <w:r w:rsidR="00C81C7B" w:rsidRPr="005153F1">
        <w:rPr>
          <w:rStyle w:val="TexteC"/>
          <w:lang w:val="en-US"/>
        </w:rPr>
        <w:t>::</w:t>
      </w:r>
      <w:proofErr w:type="spellStart"/>
      <w:r w:rsidR="00C81C7B">
        <w:rPr>
          <w:rStyle w:val="LienClasseC"/>
          <w:lang w:val="en-US"/>
        </w:rPr>
        <w:t>TermOrPredicate</w:t>
      </w:r>
      <w:proofErr w:type="spellEnd"/>
      <w:r w:rsidR="00C81C7B" w:rsidRPr="005153F1">
        <w:rPr>
          <w:rStyle w:val="TexteC"/>
          <w:lang w:val="en-US"/>
        </w:rPr>
        <w:t>::</w:t>
      </w:r>
      <w:r w:rsidR="00C81C7B" w:rsidRPr="00C81C7B">
        <w:rPr>
          <w:rStyle w:val="LienMthode"/>
          <w:lang w:val="en-US"/>
        </w:rPr>
        <w:t>makeCast</w:t>
      </w:r>
      <w:r w:rsidR="00C81C7B">
        <w:rPr>
          <w:lang w:val="en-US"/>
        </w:rPr>
        <w:t xml:space="preserve">, </w:t>
      </w:r>
      <w:r w:rsidR="00C81C7B">
        <w:rPr>
          <w:rStyle w:val="LienUnit"/>
          <w:lang w:val="en-US"/>
        </w:rPr>
        <w:t>ACSL++</w:t>
      </w:r>
      <w:r w:rsidR="00C81C7B" w:rsidRPr="005153F1">
        <w:rPr>
          <w:rStyle w:val="TexteC"/>
          <w:lang w:val="en-US"/>
        </w:rPr>
        <w:t>::</w:t>
      </w:r>
      <w:proofErr w:type="spellStart"/>
      <w:r w:rsidR="00C81C7B">
        <w:rPr>
          <w:rStyle w:val="LienClasseC"/>
          <w:lang w:val="en-US"/>
        </w:rPr>
        <w:t>TermOrPredicate</w:t>
      </w:r>
      <w:proofErr w:type="spellEnd"/>
      <w:r w:rsidR="00C81C7B" w:rsidRPr="005153F1">
        <w:rPr>
          <w:rStyle w:val="TexteC"/>
          <w:lang w:val="en-US"/>
        </w:rPr>
        <w:t>::</w:t>
      </w:r>
      <w:r w:rsidR="00C81C7B">
        <w:rPr>
          <w:rStyle w:val="LienMthode"/>
          <w:lang w:val="en-US"/>
        </w:rPr>
        <w:t>applyTermCast</w:t>
      </w:r>
      <w:r w:rsidR="00C81C7B">
        <w:rPr>
          <w:lang w:val="en-US"/>
        </w:rPr>
        <w:t xml:space="preserve">, </w:t>
      </w:r>
      <w:r w:rsidR="00C81C7B">
        <w:rPr>
          <w:rStyle w:val="LienUnit"/>
          <w:lang w:val="en-US"/>
        </w:rPr>
        <w:t>ACSL++</w:t>
      </w:r>
      <w:r w:rsidR="00C81C7B" w:rsidRPr="005153F1">
        <w:rPr>
          <w:rStyle w:val="TexteC"/>
          <w:lang w:val="en-US"/>
        </w:rPr>
        <w:t>::</w:t>
      </w:r>
      <w:proofErr w:type="spellStart"/>
      <w:r w:rsidR="00C81C7B">
        <w:rPr>
          <w:rStyle w:val="LienClasseC"/>
          <w:lang w:val="en-US"/>
        </w:rPr>
        <w:t>TermOrPredicate</w:t>
      </w:r>
      <w:proofErr w:type="spellEnd"/>
      <w:r w:rsidR="00C81C7B" w:rsidRPr="005153F1">
        <w:rPr>
          <w:rStyle w:val="TexteC"/>
          <w:lang w:val="en-US"/>
        </w:rPr>
        <w:t>::</w:t>
      </w:r>
      <w:r w:rsidR="00C81C7B" w:rsidRPr="00C81C7B">
        <w:rPr>
          <w:rStyle w:val="LienMthode"/>
          <w:lang w:val="en-US"/>
        </w:rPr>
        <w:t>typeBoolTerm</w:t>
      </w:r>
      <w:r w:rsidR="00C81C7B">
        <w:rPr>
          <w:lang w:val="en-US"/>
        </w:rPr>
        <w:t xml:space="preserve">, </w:t>
      </w:r>
      <w:r w:rsidR="00C81C7B">
        <w:rPr>
          <w:rStyle w:val="LienUnit"/>
          <w:lang w:val="en-US"/>
        </w:rPr>
        <w:t>ACSL++</w:t>
      </w:r>
      <w:r w:rsidR="00C81C7B" w:rsidRPr="005153F1">
        <w:rPr>
          <w:rStyle w:val="TexteC"/>
          <w:lang w:val="en-US"/>
        </w:rPr>
        <w:t>::</w:t>
      </w:r>
      <w:proofErr w:type="spellStart"/>
      <w:r w:rsidR="00C81C7B">
        <w:rPr>
          <w:rStyle w:val="LienClasseC"/>
          <w:lang w:val="en-US"/>
        </w:rPr>
        <w:t>TermOrPredicate</w:t>
      </w:r>
      <w:proofErr w:type="spellEnd"/>
      <w:r w:rsidR="00C81C7B" w:rsidRPr="005153F1">
        <w:rPr>
          <w:rStyle w:val="TexteC"/>
          <w:lang w:val="en-US"/>
        </w:rPr>
        <w:t>::</w:t>
      </w:r>
      <w:r w:rsidR="00C81C7B">
        <w:rPr>
          <w:rStyle w:val="LienMthode"/>
          <w:lang w:val="en-US"/>
        </w:rPr>
        <w:t>conditionalConversion</w:t>
      </w:r>
      <w:r w:rsidR="00C81C7B">
        <w:rPr>
          <w:lang w:val="en-US"/>
        </w:rPr>
        <w:t xml:space="preserve">, </w:t>
      </w:r>
      <w:r w:rsidR="00C81C7B">
        <w:rPr>
          <w:rStyle w:val="LienUnit"/>
          <w:lang w:val="en-US"/>
        </w:rPr>
        <w:t>ACSL++</w:t>
      </w:r>
      <w:r w:rsidR="00C81C7B" w:rsidRPr="005153F1">
        <w:rPr>
          <w:rStyle w:val="TexteC"/>
          <w:lang w:val="en-US"/>
        </w:rPr>
        <w:t>::</w:t>
      </w:r>
      <w:proofErr w:type="spellStart"/>
      <w:r w:rsidR="00C81C7B">
        <w:rPr>
          <w:rStyle w:val="LienClasseC"/>
          <w:lang w:val="en-US"/>
        </w:rPr>
        <w:t>TermOrPredicate</w:t>
      </w:r>
      <w:proofErr w:type="spellEnd"/>
      <w:r w:rsidR="00C81C7B" w:rsidRPr="005153F1">
        <w:rPr>
          <w:rStyle w:val="TexteC"/>
          <w:lang w:val="en-US"/>
        </w:rPr>
        <w:t>::</w:t>
      </w:r>
      <w:r w:rsidR="00C81C7B">
        <w:rPr>
          <w:rStyle w:val="LienMthode"/>
          <w:lang w:val="en-US"/>
        </w:rPr>
        <w:t>implicitConversion</w:t>
      </w:r>
      <w:r w:rsidR="00C81C7B">
        <w:rPr>
          <w:lang w:val="en-US"/>
        </w:rPr>
        <w:t xml:space="preserve">, </w:t>
      </w:r>
      <w:r w:rsidR="00C81C7B">
        <w:rPr>
          <w:rStyle w:val="LienUnit"/>
          <w:lang w:val="en-US"/>
        </w:rPr>
        <w:t>ACSL++</w:t>
      </w:r>
      <w:r w:rsidR="00C81C7B" w:rsidRPr="005153F1">
        <w:rPr>
          <w:rStyle w:val="TexteC"/>
          <w:lang w:val="en-US"/>
        </w:rPr>
        <w:t>::</w:t>
      </w:r>
      <w:r w:rsidR="00C81C7B">
        <w:rPr>
          <w:rStyle w:val="LienClasseC"/>
          <w:lang w:val="en-US"/>
        </w:rPr>
        <w:t>TermOrPredicate</w:t>
      </w:r>
      <w:r w:rsidR="00C81C7B" w:rsidRPr="005153F1">
        <w:rPr>
          <w:rStyle w:val="TexteC"/>
          <w:lang w:val="en-US"/>
        </w:rPr>
        <w:t>::</w:t>
      </w:r>
      <w:r w:rsidR="00C81C7B" w:rsidRPr="00C81C7B">
        <w:rPr>
          <w:rStyle w:val="LienClasseC"/>
          <w:lang w:val="en-US"/>
        </w:rPr>
        <w:t>TermOrPredicateList</w:t>
      </w:r>
      <w:r w:rsidR="00C81C7B" w:rsidRPr="00C81C7B">
        <w:rPr>
          <w:rStyle w:val="TexteC"/>
          <w:lang w:val="en-US"/>
        </w:rPr>
        <w:t>::</w:t>
      </w:r>
      <w:r w:rsidR="00C81C7B" w:rsidRPr="00C81C7B">
        <w:rPr>
          <w:rStyle w:val="LienMthode"/>
          <w:lang w:val="en-US"/>
        </w:rPr>
        <w:t>updateCommonTypeWith</w:t>
      </w:r>
      <w:r>
        <w:rPr>
          <w:lang w:val="en-US"/>
        </w:rPr>
        <w:t>,</w:t>
      </w:r>
    </w:p>
    <w:p w:rsidR="0018269C" w:rsidRDefault="00E40D8D" w:rsidP="00C81C7B">
      <w:pPr>
        <w:pStyle w:val="RelativesItem"/>
        <w:rPr>
          <w:lang w:val="en-US"/>
        </w:rPr>
      </w:pPr>
      <w:r>
        <w:rPr>
          <w:lang w:val="en-US"/>
        </w:rPr>
        <w:t>the methods</w:t>
      </w:r>
      <w:r w:rsidR="0018269C">
        <w:rPr>
          <w:lang w:val="en-US"/>
        </w:rPr>
        <w:t xml:space="preserve"> </w:t>
      </w:r>
      <w:r w:rsidR="0018269C">
        <w:rPr>
          <w:rStyle w:val="LienUnit"/>
          <w:lang w:val="en-US"/>
        </w:rPr>
        <w:t>ACSL++</w:t>
      </w:r>
      <w:r w:rsidR="0018269C" w:rsidRPr="005153F1">
        <w:rPr>
          <w:rStyle w:val="TexteC"/>
          <w:lang w:val="en-US"/>
        </w:rPr>
        <w:t>::</w:t>
      </w:r>
      <w:proofErr w:type="spellStart"/>
      <w:r w:rsidR="0018269C">
        <w:rPr>
          <w:rStyle w:val="LienClasseC"/>
          <w:lang w:val="en-US"/>
        </w:rPr>
        <w:t>TermOrPredicate</w:t>
      </w:r>
      <w:proofErr w:type="spellEnd"/>
      <w:r w:rsidR="0018269C" w:rsidRPr="005153F1">
        <w:rPr>
          <w:rStyle w:val="TexteC"/>
          <w:lang w:val="en-US"/>
        </w:rPr>
        <w:t>::</w:t>
      </w:r>
      <w:r w:rsidR="0018269C" w:rsidRPr="008366EE">
        <w:rPr>
          <w:rStyle w:val="LienMthode"/>
          <w:lang w:val="en-US"/>
        </w:rPr>
        <w:t>typeOfPointed</w:t>
      </w:r>
      <w:r w:rsidR="0018269C">
        <w:rPr>
          <w:lang w:val="en-US"/>
        </w:rPr>
        <w:t xml:space="preserve">, </w:t>
      </w:r>
      <w:r w:rsidR="0018269C">
        <w:rPr>
          <w:rStyle w:val="LienUnit"/>
          <w:lang w:val="en-US"/>
        </w:rPr>
        <w:t>ACSL++</w:t>
      </w:r>
      <w:r w:rsidR="0018269C" w:rsidRPr="005153F1">
        <w:rPr>
          <w:rStyle w:val="TexteC"/>
          <w:lang w:val="en-US"/>
        </w:rPr>
        <w:t>::</w:t>
      </w:r>
      <w:proofErr w:type="spellStart"/>
      <w:r w:rsidR="0018269C">
        <w:rPr>
          <w:rStyle w:val="LienClasseC"/>
          <w:lang w:val="en-US"/>
        </w:rPr>
        <w:t>TermOrPredicate</w:t>
      </w:r>
      <w:proofErr w:type="spellEnd"/>
      <w:r w:rsidR="0018269C" w:rsidRPr="005153F1">
        <w:rPr>
          <w:rStyle w:val="TexteC"/>
          <w:lang w:val="en-US"/>
        </w:rPr>
        <w:t>::</w:t>
      </w:r>
      <w:r w:rsidR="0018269C" w:rsidRPr="008366EE">
        <w:rPr>
          <w:rStyle w:val="LienMthode"/>
          <w:lang w:val="en-US"/>
        </w:rPr>
        <w:t>typeOfArrayElement</w:t>
      </w:r>
      <w:r w:rsidR="0018269C">
        <w:rPr>
          <w:lang w:val="en-US"/>
        </w:rPr>
        <w:t xml:space="preserve">, </w:t>
      </w:r>
      <w:r w:rsidR="0018269C">
        <w:rPr>
          <w:rStyle w:val="LienUnit"/>
          <w:lang w:val="en-US"/>
        </w:rPr>
        <w:t>ACSL++</w:t>
      </w:r>
      <w:r w:rsidR="0018269C" w:rsidRPr="005153F1">
        <w:rPr>
          <w:rStyle w:val="TexteC"/>
          <w:lang w:val="en-US"/>
        </w:rPr>
        <w:t>::</w:t>
      </w:r>
      <w:proofErr w:type="spellStart"/>
      <w:r w:rsidR="0018269C">
        <w:rPr>
          <w:rStyle w:val="LienClasseC"/>
          <w:lang w:val="en-US"/>
        </w:rPr>
        <w:t>TermOrPredicate</w:t>
      </w:r>
      <w:proofErr w:type="spellEnd"/>
      <w:r w:rsidR="0018269C" w:rsidRPr="005153F1">
        <w:rPr>
          <w:rStyle w:val="TexteC"/>
          <w:lang w:val="en-US"/>
        </w:rPr>
        <w:t>::</w:t>
      </w:r>
      <w:r w:rsidR="0018269C" w:rsidRPr="008366EE">
        <w:rPr>
          <w:rStyle w:val="LienMthode"/>
          <w:lang w:val="en-US"/>
        </w:rPr>
        <w:t>makeMemoryShift</w:t>
      </w:r>
      <w:r w:rsidR="0018269C">
        <w:rPr>
          <w:lang w:val="en-US"/>
        </w:rPr>
        <w:t>,</w:t>
      </w:r>
    </w:p>
    <w:p w:rsidR="0018269C" w:rsidRDefault="0018269C" w:rsidP="0018269C">
      <w:pPr>
        <w:pStyle w:val="RelativesItem"/>
        <w:rPr>
          <w:lang w:val="en-US"/>
        </w:rPr>
      </w:pPr>
      <w:r>
        <w:rPr>
          <w:lang w:val="en-US"/>
        </w:rPr>
        <w:t xml:space="preserve">the methods </w:t>
      </w:r>
      <w:r w:rsidRPr="00094900">
        <w:rPr>
          <w:rStyle w:val="LienMthode"/>
          <w:lang w:val="en-US"/>
        </w:rPr>
        <w:t>isIntegralType</w:t>
      </w:r>
      <w:r>
        <w:rPr>
          <w:lang w:val="en-US"/>
        </w:rPr>
        <w:t xml:space="preserve">, </w:t>
      </w:r>
      <w:r w:rsidRPr="00094900">
        <w:rPr>
          <w:rStyle w:val="LienMthode"/>
          <w:lang w:val="en-US"/>
        </w:rPr>
        <w:t>isSignedType</w:t>
      </w:r>
      <w:r>
        <w:rPr>
          <w:lang w:val="en-US"/>
        </w:rPr>
        <w:t xml:space="preserve">, </w:t>
      </w:r>
      <w:r w:rsidRPr="00094900">
        <w:rPr>
          <w:rStyle w:val="LienMthode"/>
          <w:lang w:val="en-US"/>
        </w:rPr>
        <w:t>isArithmeticType</w:t>
      </w:r>
      <w:r>
        <w:rPr>
          <w:lang w:val="en-US"/>
        </w:rPr>
        <w:t xml:space="preserve">, </w:t>
      </w:r>
      <w:r w:rsidRPr="00506C50">
        <w:rPr>
          <w:rStyle w:val="LienMthode"/>
          <w:lang w:val="en-US"/>
        </w:rPr>
        <w:t>isFloatingType</w:t>
      </w:r>
      <w:r>
        <w:rPr>
          <w:lang w:val="en-US"/>
        </w:rPr>
        <w:t xml:space="preserve">, </w:t>
      </w:r>
      <w:r w:rsidRPr="00FE2BB4">
        <w:rPr>
          <w:rStyle w:val="LienMthode"/>
          <w:lang w:val="en-US"/>
        </w:rPr>
        <w:t>isReferenceType</w:t>
      </w:r>
      <w:r>
        <w:rPr>
          <w:lang w:val="en-US"/>
        </w:rPr>
        <w:t xml:space="preserve">, </w:t>
      </w:r>
      <w:r w:rsidRPr="008D1496">
        <w:rPr>
          <w:rStyle w:val="LienMthode"/>
          <w:lang w:val="en-US"/>
        </w:rPr>
        <w:t>isArrayType</w:t>
      </w:r>
      <w:r>
        <w:rPr>
          <w:lang w:val="en-US"/>
        </w:rPr>
        <w:t>,</w:t>
      </w:r>
    </w:p>
    <w:p w:rsidR="0018269C" w:rsidRPr="006E40CE" w:rsidRDefault="0018269C" w:rsidP="0018269C">
      <w:pPr>
        <w:pStyle w:val="RelativesItem"/>
        <w:rPr>
          <w:lang w:val="en-US"/>
        </w:rPr>
      </w:pPr>
      <w:proofErr w:type="gramStart"/>
      <w:r>
        <w:rPr>
          <w:lang w:val="en-US"/>
        </w:rPr>
        <w:t>the</w:t>
      </w:r>
      <w:proofErr w:type="gramEnd"/>
      <w:r>
        <w:rPr>
          <w:lang w:val="en-US"/>
        </w:rPr>
        <w:t xml:space="preserve"> methods </w:t>
      </w:r>
      <w:r w:rsidRPr="00094900">
        <w:rPr>
          <w:rStyle w:val="LienMthode"/>
          <w:lang w:val="en-US"/>
        </w:rPr>
        <w:t>makeLogicType</w:t>
      </w:r>
      <w:r>
        <w:rPr>
          <w:lang w:val="en-US"/>
        </w:rPr>
        <w:t xml:space="preserve">, </w:t>
      </w:r>
      <w:r w:rsidRPr="00094900">
        <w:rPr>
          <w:rStyle w:val="LienMthode"/>
          <w:lang w:val="en-US"/>
        </w:rPr>
        <w:t>logicArithmeticPromotion</w:t>
      </w:r>
      <w:r>
        <w:rPr>
          <w:lang w:val="en-US"/>
        </w:rPr>
        <w:t xml:space="preserve">, </w:t>
      </w:r>
      <w:r w:rsidRPr="00094900">
        <w:rPr>
          <w:rStyle w:val="LienMthode"/>
          <w:lang w:val="en-US"/>
        </w:rPr>
        <w:t>makeReferencedType</w:t>
      </w:r>
      <w:r>
        <w:rPr>
          <w:lang w:val="en-US"/>
        </w:rPr>
        <w:t xml:space="preserve">, </w:t>
      </w:r>
      <w:r w:rsidRPr="00094900">
        <w:rPr>
          <w:rStyle w:val="LienMthode"/>
          <w:lang w:val="en-US"/>
        </w:rPr>
        <w:t>makeElementArrayType</w:t>
      </w:r>
      <w:r>
        <w:rPr>
          <w:lang w:val="en-US"/>
        </w:rPr>
        <w:t>.</w:t>
      </w:r>
    </w:p>
    <w:p w:rsidR="0054255A" w:rsidRDefault="0054255A" w:rsidP="0054255A">
      <w:pPr>
        <w:pStyle w:val="EntteMthode"/>
        <w:rPr>
          <w:lang w:val="en-US"/>
        </w:rPr>
      </w:pPr>
      <w:r w:rsidRPr="00354FBF">
        <w:rPr>
          <w:b/>
          <w:bCs/>
          <w:lang w:val="en-US"/>
        </w:rPr>
        <w:t>bool</w:t>
      </w:r>
      <w:r w:rsidRPr="00354FBF">
        <w:rPr>
          <w:lang w:val="en-US"/>
        </w:rPr>
        <w:t xml:space="preserve"> </w:t>
      </w:r>
      <w:r w:rsidRPr="00E665F1">
        <w:rPr>
          <w:rStyle w:val="DfinitionMthode"/>
          <w:lang w:val="en-US"/>
        </w:rPr>
        <w:t>isReferenceType</w:t>
      </w:r>
      <w:r w:rsidRPr="00354FBF">
        <w:rPr>
          <w:lang w:val="en-US"/>
        </w:rPr>
        <w:t>(</w:t>
      </w:r>
      <w:r w:rsidRPr="0054255A">
        <w:rPr>
          <w:rStyle w:val="LienUnit"/>
          <w:lang w:val="en-US"/>
        </w:rPr>
        <w:t>clang</w:t>
      </w:r>
      <w:r w:rsidRPr="00354FBF">
        <w:rPr>
          <w:lang w:val="en-US"/>
        </w:rPr>
        <w:t>::</w:t>
      </w:r>
      <w:r w:rsidRPr="0054255A">
        <w:rPr>
          <w:rStyle w:val="LienClasseC"/>
          <w:lang w:val="en-US"/>
        </w:rPr>
        <w:t>Type</w:t>
      </w:r>
      <w:r w:rsidRPr="00354FBF">
        <w:rPr>
          <w:lang w:val="en-US"/>
        </w:rPr>
        <w:t xml:space="preserve"> </w:t>
      </w:r>
      <w:r w:rsidRPr="00354FBF">
        <w:rPr>
          <w:b/>
          <w:bCs/>
          <w:lang w:val="en-US"/>
        </w:rPr>
        <w:t>const</w:t>
      </w:r>
      <w:r w:rsidRPr="00354FBF">
        <w:rPr>
          <w:lang w:val="en-US"/>
        </w:rPr>
        <w:t xml:space="preserve">* type) </w:t>
      </w:r>
      <w:r w:rsidRPr="00354FBF">
        <w:rPr>
          <w:b/>
          <w:bCs/>
          <w:lang w:val="en-US"/>
        </w:rPr>
        <w:t>const</w:t>
      </w:r>
      <w:r w:rsidRPr="00354FBF">
        <w:rPr>
          <w:lang w:val="en-US"/>
        </w:rPr>
        <w:t>;</w:t>
      </w:r>
    </w:p>
    <w:p w:rsidR="004C24AC" w:rsidRDefault="004C24AC" w:rsidP="004C24AC">
      <w:pPr>
        <w:rPr>
          <w:lang w:val="en-US"/>
        </w:rPr>
      </w:pPr>
      <w:r>
        <w:rPr>
          <w:lang w:val="en-US"/>
        </w:rPr>
        <w:t xml:space="preserve">Depending on </w:t>
      </w:r>
      <w:r>
        <w:rPr>
          <w:rStyle w:val="TexteC"/>
          <w:lang w:val="en-US"/>
        </w:rPr>
        <w:t>type</w:t>
      </w:r>
      <w:r w:rsidRPr="00CC6702">
        <w:rPr>
          <w:rStyle w:val="TexteC"/>
          <w:lang w:val="en-US"/>
        </w:rPr>
        <w:t>-&gt;</w:t>
      </w:r>
      <w:r w:rsidRPr="00CC6702">
        <w:rPr>
          <w:rStyle w:val="LienMthode"/>
          <w:lang w:val="en-US"/>
        </w:rPr>
        <w:t>getTypeClass</w:t>
      </w:r>
      <w:r w:rsidRPr="00CC6702">
        <w:rPr>
          <w:rStyle w:val="TexteC"/>
          <w:lang w:val="en-US"/>
        </w:rPr>
        <w:t>()</w:t>
      </w:r>
      <w:r>
        <w:rPr>
          <w:lang w:val="en-US"/>
        </w:rPr>
        <w:t xml:space="preserve"> this recursive method returns </w:t>
      </w:r>
      <w:r w:rsidRPr="0018269C">
        <w:rPr>
          <w:rStyle w:val="TexteC"/>
          <w:b/>
          <w:lang w:val="en-US"/>
        </w:rPr>
        <w:t>true</w:t>
      </w:r>
      <w:r>
        <w:rPr>
          <w:lang w:val="en-US"/>
        </w:rPr>
        <w:t xml:space="preserve"> if and only if it recognizes in </w:t>
      </w:r>
      <w:r w:rsidRPr="005153F1">
        <w:rPr>
          <w:rStyle w:val="TexteC"/>
          <w:lang w:val="en-US"/>
        </w:rPr>
        <w:t>type</w:t>
      </w:r>
      <w:r>
        <w:rPr>
          <w:lang w:val="en-US"/>
        </w:rPr>
        <w:t xml:space="preserve"> a </w:t>
      </w:r>
      <w:r w:rsidR="00953FA8">
        <w:rPr>
          <w:lang w:val="en-US"/>
        </w:rPr>
        <w:t>reference</w:t>
      </w:r>
      <w:r>
        <w:rPr>
          <w:lang w:val="en-US"/>
        </w:rPr>
        <w:t xml:space="preserve"> on a </w:t>
      </w:r>
      <w:r w:rsidRPr="005153F1">
        <w:rPr>
          <w:rStyle w:val="TexteC"/>
          <w:lang w:val="en-US"/>
        </w:rPr>
        <w:t>subtype</w:t>
      </w:r>
      <w:r>
        <w:rPr>
          <w:lang w:val="en-US"/>
        </w:rPr>
        <w:t xml:space="preserve"> that is a </w:t>
      </w:r>
      <w:r w:rsidRPr="005153F1">
        <w:rPr>
          <w:rStyle w:val="LienUnit"/>
          <w:lang w:val="en-US"/>
        </w:rPr>
        <w:t>clang</w:t>
      </w:r>
      <w:r w:rsidRPr="005153F1">
        <w:rPr>
          <w:rStyle w:val="TexteC"/>
          <w:lang w:val="en-US"/>
        </w:rPr>
        <w:t>::</w:t>
      </w:r>
      <w:r w:rsidRPr="005153F1">
        <w:rPr>
          <w:rStyle w:val="LienClasseC"/>
          <w:lang w:val="en-US"/>
        </w:rPr>
        <w:t>Type</w:t>
      </w:r>
      <w:r>
        <w:rPr>
          <w:lang w:val="en-US"/>
        </w:rPr>
        <w:t xml:space="preserve">. If it returns </w:t>
      </w:r>
      <w:r w:rsidRPr="0018269C">
        <w:rPr>
          <w:rStyle w:val="TexteC"/>
          <w:b/>
          <w:lang w:val="en-US"/>
        </w:rPr>
        <w:t>true</w:t>
      </w:r>
      <w:r>
        <w:rPr>
          <w:lang w:val="en-US"/>
        </w:rPr>
        <w:t xml:space="preserve">, this means that </w:t>
      </w:r>
      <w:r w:rsidRPr="00B332EB">
        <w:rPr>
          <w:rStyle w:val="TexteC"/>
          <w:lang w:val="en-US"/>
        </w:rPr>
        <w:t>type</w:t>
      </w:r>
      <w:r>
        <w:rPr>
          <w:lang w:val="en-US"/>
        </w:rPr>
        <w:t xml:space="preserve"> is semantically equal to </w:t>
      </w:r>
      <w:r w:rsidRPr="0018269C">
        <w:rPr>
          <w:rStyle w:val="TexteC"/>
          <w:lang w:val="en-US"/>
        </w:rPr>
        <w:t>subtype</w:t>
      </w:r>
      <w:r w:rsidR="00953FA8">
        <w:rPr>
          <w:rStyle w:val="TexteC"/>
          <w:lang w:val="en-US"/>
        </w:rPr>
        <w:t>&amp;</w:t>
      </w:r>
      <w:r>
        <w:rPr>
          <w:lang w:val="en-US"/>
        </w:rPr>
        <w:t xml:space="preserve"> and the method </w:t>
      </w:r>
      <w:r w:rsidRPr="00B85EAF">
        <w:rPr>
          <w:rStyle w:val="LienMthode"/>
          <w:lang w:val="en-US"/>
        </w:rPr>
        <w:t>make</w:t>
      </w:r>
      <w:r w:rsidR="00953FA8">
        <w:rPr>
          <w:rStyle w:val="LienMthode"/>
          <w:lang w:val="en-US"/>
        </w:rPr>
        <w:t>Reference</w:t>
      </w:r>
      <w:r w:rsidRPr="00B85EAF">
        <w:rPr>
          <w:rStyle w:val="LienMthode"/>
          <w:lang w:val="en-US"/>
        </w:rPr>
        <w:t>Type</w:t>
      </w:r>
      <w:r>
        <w:rPr>
          <w:lang w:val="en-US"/>
        </w:rPr>
        <w:t xml:space="preserve"> can be safely called on </w:t>
      </w:r>
      <w:r w:rsidRPr="00B85EAF">
        <w:rPr>
          <w:rStyle w:val="TexteC"/>
          <w:lang w:val="en-US"/>
        </w:rPr>
        <w:t>type</w:t>
      </w:r>
      <w:r>
        <w:rPr>
          <w:lang w:val="en-US"/>
        </w:rPr>
        <w:t>.</w:t>
      </w:r>
    </w:p>
    <w:p w:rsidR="004C24AC" w:rsidRDefault="004C24AC" w:rsidP="004C24AC">
      <w:pPr>
        <w:rPr>
          <w:lang w:val="en-US"/>
        </w:rPr>
      </w:pPr>
    </w:p>
    <w:p w:rsidR="004C24AC" w:rsidRDefault="004C24AC" w:rsidP="004C24AC">
      <w:pPr>
        <w:rPr>
          <w:lang w:val="en-US"/>
        </w:rPr>
      </w:pPr>
      <w:r>
        <w:rPr>
          <w:lang w:val="en-US"/>
        </w:rPr>
        <w:t xml:space="preserve">This method is called by the method </w:t>
      </w:r>
      <w:r w:rsidRPr="005153F1">
        <w:rPr>
          <w:rStyle w:val="LienUnit"/>
          <w:lang w:val="en-US"/>
        </w:rPr>
        <w:t>Parser</w:t>
      </w:r>
      <w:r w:rsidRPr="005153F1">
        <w:rPr>
          <w:rStyle w:val="TexteC"/>
          <w:lang w:val="en-US"/>
        </w:rPr>
        <w:t>::</w:t>
      </w:r>
      <w:r w:rsidRPr="005153F1">
        <w:rPr>
          <w:rStyle w:val="LienClasseC"/>
          <w:lang w:val="en-US"/>
        </w:rPr>
        <w:t>Parser</w:t>
      </w:r>
      <w:r w:rsidRPr="005153F1">
        <w:rPr>
          <w:rStyle w:val="TexteC"/>
          <w:lang w:val="en-US"/>
        </w:rPr>
        <w:t>::</w:t>
      </w:r>
      <w:r w:rsidRPr="005153F1">
        <w:rPr>
          <w:rStyle w:val="LienClasseC"/>
          <w:lang w:val="en-US"/>
        </w:rPr>
        <w:t>Arguments</w:t>
      </w:r>
      <w:r w:rsidRPr="005153F1">
        <w:rPr>
          <w:rStyle w:val="TexteC"/>
          <w:lang w:val="en-US"/>
        </w:rPr>
        <w:t>::</w:t>
      </w:r>
      <w:proofErr w:type="spellStart"/>
      <w:r>
        <w:rPr>
          <w:rStyle w:val="LienMthode"/>
          <w:lang w:val="en-US"/>
        </w:rPr>
        <w:t>is</w:t>
      </w:r>
      <w:r w:rsidR="00953FA8">
        <w:rPr>
          <w:rStyle w:val="LienMthode"/>
          <w:lang w:val="en-US"/>
        </w:rPr>
        <w:t>Reference</w:t>
      </w:r>
      <w:r>
        <w:rPr>
          <w:rStyle w:val="LienMthode"/>
          <w:lang w:val="en-US"/>
        </w:rPr>
        <w:t>TypedefType</w:t>
      </w:r>
      <w:proofErr w:type="spellEnd"/>
      <w:r>
        <w:rPr>
          <w:lang w:val="en-US"/>
        </w:rPr>
        <w:t xml:space="preserve"> and is used in </w:t>
      </w:r>
      <w:r>
        <w:rPr>
          <w:rStyle w:val="LienUnit"/>
          <w:lang w:val="en-US"/>
        </w:rPr>
        <w:t>ACSL++</w:t>
      </w:r>
      <w:r w:rsidRPr="008366EE">
        <w:rPr>
          <w:rStyle w:val="TexteC"/>
          <w:lang w:val="en-US"/>
        </w:rPr>
        <w:t>::</w:t>
      </w:r>
      <w:proofErr w:type="spellStart"/>
      <w:r w:rsidRPr="008366EE">
        <w:rPr>
          <w:rStyle w:val="LienClasseC"/>
          <w:lang w:val="en-US"/>
        </w:rPr>
        <w:t>TermOrPredicate</w:t>
      </w:r>
      <w:proofErr w:type="spellEnd"/>
      <w:r>
        <w:rPr>
          <w:lang w:val="en-US"/>
        </w:rPr>
        <w:t>.</w:t>
      </w:r>
    </w:p>
    <w:p w:rsidR="004C24AC" w:rsidRDefault="004C24AC" w:rsidP="004C24AC">
      <w:pPr>
        <w:pStyle w:val="Relatives"/>
        <w:rPr>
          <w:lang w:val="en-US"/>
        </w:rPr>
      </w:pPr>
    </w:p>
    <w:p w:rsidR="004C24AC" w:rsidRDefault="004C24AC" w:rsidP="004C24AC">
      <w:pPr>
        <w:pStyle w:val="RelativesItem"/>
        <w:rPr>
          <w:lang w:val="en-US"/>
        </w:rPr>
      </w:pPr>
      <w:r>
        <w:rPr>
          <w:lang w:val="en-US"/>
        </w:rPr>
        <w:t xml:space="preserve">the method </w:t>
      </w:r>
      <w:r>
        <w:rPr>
          <w:rStyle w:val="LienMthode"/>
          <w:lang w:val="en-US"/>
        </w:rPr>
        <w:t>make</w:t>
      </w:r>
      <w:r w:rsidR="008C13A4">
        <w:rPr>
          <w:rStyle w:val="LienMthode"/>
          <w:lang w:val="en-US"/>
        </w:rPr>
        <w:t>Reference</w:t>
      </w:r>
      <w:r w:rsidRPr="00FE2BB4">
        <w:rPr>
          <w:rStyle w:val="LienMthode"/>
          <w:lang w:val="en-US"/>
        </w:rPr>
        <w:t>Type</w:t>
      </w:r>
      <w:r>
        <w:rPr>
          <w:lang w:val="en-US"/>
        </w:rPr>
        <w:t>,</w:t>
      </w:r>
    </w:p>
    <w:p w:rsidR="004C24AC" w:rsidRDefault="004C24AC" w:rsidP="00312E1C">
      <w:pPr>
        <w:pStyle w:val="RelativesItem"/>
        <w:rPr>
          <w:lang w:val="en-US"/>
        </w:rPr>
      </w:pPr>
      <w:r>
        <w:rPr>
          <w:lang w:val="en-US"/>
        </w:rPr>
        <w:t xml:space="preserve">the methods </w:t>
      </w:r>
      <w:r w:rsidRPr="005153F1">
        <w:rPr>
          <w:rStyle w:val="LienUnit"/>
          <w:lang w:val="en-US"/>
        </w:rPr>
        <w:t>Parser</w:t>
      </w:r>
      <w:r w:rsidRPr="005153F1">
        <w:rPr>
          <w:rStyle w:val="TexteC"/>
          <w:lang w:val="en-US"/>
        </w:rPr>
        <w:t>::</w:t>
      </w:r>
      <w:r w:rsidRPr="005153F1">
        <w:rPr>
          <w:rStyle w:val="LienClasseC"/>
          <w:lang w:val="en-US"/>
        </w:rPr>
        <w:t>Parser</w:t>
      </w:r>
      <w:r w:rsidRPr="005153F1">
        <w:rPr>
          <w:rStyle w:val="TexteC"/>
          <w:lang w:val="en-US"/>
        </w:rPr>
        <w:t>::</w:t>
      </w:r>
      <w:r w:rsidRPr="005153F1">
        <w:rPr>
          <w:rStyle w:val="LienClasseC"/>
          <w:lang w:val="en-US"/>
        </w:rPr>
        <w:t>Arguments</w:t>
      </w:r>
      <w:r w:rsidRPr="005153F1">
        <w:rPr>
          <w:rStyle w:val="TexteC"/>
          <w:lang w:val="en-US"/>
        </w:rPr>
        <w:t>::</w:t>
      </w:r>
      <w:proofErr w:type="spellStart"/>
      <w:r w:rsidR="00EF1C89">
        <w:rPr>
          <w:rStyle w:val="LienMthode"/>
          <w:lang w:val="en-US"/>
        </w:rPr>
        <w:t>isReferenceTypedefType</w:t>
      </w:r>
      <w:proofErr w:type="spellEnd"/>
      <w:r>
        <w:rPr>
          <w:lang w:val="en-US"/>
        </w:rPr>
        <w:t xml:space="preserve">, </w:t>
      </w:r>
      <w:r>
        <w:rPr>
          <w:rStyle w:val="LienUnit"/>
          <w:lang w:val="en-US"/>
        </w:rPr>
        <w:t>ACSL++</w:t>
      </w:r>
      <w:r w:rsidRPr="005153F1">
        <w:rPr>
          <w:rStyle w:val="TexteC"/>
          <w:lang w:val="en-US"/>
        </w:rPr>
        <w:t>::</w:t>
      </w:r>
      <w:proofErr w:type="spellStart"/>
      <w:r>
        <w:rPr>
          <w:rStyle w:val="LienClasseC"/>
          <w:lang w:val="en-US"/>
        </w:rPr>
        <w:t>TermOrPredicate</w:t>
      </w:r>
      <w:proofErr w:type="spellEnd"/>
      <w:r w:rsidRPr="005153F1">
        <w:rPr>
          <w:rStyle w:val="TexteC"/>
          <w:lang w:val="en-US"/>
        </w:rPr>
        <w:t>::</w:t>
      </w:r>
      <w:r w:rsidR="00312E1C" w:rsidRPr="00312E1C">
        <w:rPr>
          <w:rStyle w:val="LienMthode"/>
          <w:lang w:val="en-US"/>
        </w:rPr>
        <w:t>isCReferenceType</w:t>
      </w:r>
      <w:r>
        <w:rPr>
          <w:lang w:val="en-US"/>
        </w:rPr>
        <w:t>,</w:t>
      </w:r>
    </w:p>
    <w:p w:rsidR="004C24AC" w:rsidRDefault="004C24AC" w:rsidP="004C24AC">
      <w:pPr>
        <w:pStyle w:val="RelativesItem"/>
        <w:rPr>
          <w:lang w:val="en-US"/>
        </w:rPr>
      </w:pPr>
      <w:r>
        <w:rPr>
          <w:lang w:val="en-US"/>
        </w:rPr>
        <w:t xml:space="preserve">the methods </w:t>
      </w:r>
      <w:r>
        <w:rPr>
          <w:rStyle w:val="LienUnit"/>
          <w:lang w:val="en-US"/>
        </w:rPr>
        <w:t>ACSL++</w:t>
      </w:r>
      <w:r w:rsidRPr="005153F1">
        <w:rPr>
          <w:rStyle w:val="TexteC"/>
          <w:lang w:val="en-US"/>
        </w:rPr>
        <w:t>::</w:t>
      </w:r>
      <w:proofErr w:type="spellStart"/>
      <w:r>
        <w:rPr>
          <w:rStyle w:val="LienClasseC"/>
          <w:lang w:val="en-US"/>
        </w:rPr>
        <w:t>TermOrPredicate</w:t>
      </w:r>
      <w:proofErr w:type="spellEnd"/>
      <w:r w:rsidRPr="005153F1">
        <w:rPr>
          <w:rStyle w:val="TexteC"/>
          <w:lang w:val="en-US"/>
        </w:rPr>
        <w:t>::</w:t>
      </w:r>
      <w:r w:rsidRPr="008366EE">
        <w:rPr>
          <w:rStyle w:val="LienMthode"/>
          <w:lang w:val="en-US"/>
        </w:rPr>
        <w:t>typeOfPointed</w:t>
      </w:r>
      <w:r>
        <w:rPr>
          <w:lang w:val="en-US"/>
        </w:rPr>
        <w:t xml:space="preserve">, </w:t>
      </w:r>
      <w:r>
        <w:rPr>
          <w:rStyle w:val="LienUnit"/>
          <w:lang w:val="en-US"/>
        </w:rPr>
        <w:t>ACSL++</w:t>
      </w:r>
      <w:r w:rsidRPr="005153F1">
        <w:rPr>
          <w:rStyle w:val="TexteC"/>
          <w:lang w:val="en-US"/>
        </w:rPr>
        <w:t>::</w:t>
      </w:r>
      <w:proofErr w:type="spellStart"/>
      <w:r>
        <w:rPr>
          <w:rStyle w:val="LienClasseC"/>
          <w:lang w:val="en-US"/>
        </w:rPr>
        <w:t>TermOrPredicate</w:t>
      </w:r>
      <w:proofErr w:type="spellEnd"/>
      <w:r w:rsidRPr="005153F1">
        <w:rPr>
          <w:rStyle w:val="TexteC"/>
          <w:lang w:val="en-US"/>
        </w:rPr>
        <w:t>::</w:t>
      </w:r>
      <w:r w:rsidRPr="008366EE">
        <w:rPr>
          <w:rStyle w:val="LienMthode"/>
          <w:lang w:val="en-US"/>
        </w:rPr>
        <w:t>makeMemoryShift</w:t>
      </w:r>
      <w:r>
        <w:rPr>
          <w:lang w:val="en-US"/>
        </w:rPr>
        <w:t>,</w:t>
      </w:r>
    </w:p>
    <w:p w:rsidR="004C24AC" w:rsidRDefault="004C24AC" w:rsidP="004C24AC">
      <w:pPr>
        <w:pStyle w:val="RelativesItem"/>
        <w:rPr>
          <w:lang w:val="en-US"/>
        </w:rPr>
      </w:pPr>
      <w:r>
        <w:rPr>
          <w:lang w:val="en-US"/>
        </w:rPr>
        <w:t xml:space="preserve">the methods </w:t>
      </w:r>
      <w:r w:rsidRPr="00094900">
        <w:rPr>
          <w:rStyle w:val="LienMthode"/>
          <w:lang w:val="en-US"/>
        </w:rPr>
        <w:t>isIntegralType</w:t>
      </w:r>
      <w:r>
        <w:rPr>
          <w:lang w:val="en-US"/>
        </w:rPr>
        <w:t xml:space="preserve">, </w:t>
      </w:r>
      <w:r w:rsidRPr="00094900">
        <w:rPr>
          <w:rStyle w:val="LienMthode"/>
          <w:lang w:val="en-US"/>
        </w:rPr>
        <w:t>isSignedType</w:t>
      </w:r>
      <w:r>
        <w:rPr>
          <w:lang w:val="en-US"/>
        </w:rPr>
        <w:t xml:space="preserve">, </w:t>
      </w:r>
      <w:r w:rsidRPr="00094900">
        <w:rPr>
          <w:rStyle w:val="LienMthode"/>
          <w:lang w:val="en-US"/>
        </w:rPr>
        <w:t>isArithmeticType</w:t>
      </w:r>
      <w:r>
        <w:rPr>
          <w:lang w:val="en-US"/>
        </w:rPr>
        <w:t xml:space="preserve">, </w:t>
      </w:r>
      <w:r w:rsidRPr="00506C50">
        <w:rPr>
          <w:rStyle w:val="LienMthode"/>
          <w:lang w:val="en-US"/>
        </w:rPr>
        <w:t>isFloatingType</w:t>
      </w:r>
      <w:r>
        <w:rPr>
          <w:lang w:val="en-US"/>
        </w:rPr>
        <w:t xml:space="preserve">, </w:t>
      </w:r>
      <w:r w:rsidRPr="00FE2BB4">
        <w:rPr>
          <w:rStyle w:val="LienMthode"/>
          <w:lang w:val="en-US"/>
        </w:rPr>
        <w:t>is</w:t>
      </w:r>
      <w:r w:rsidR="00050DE0">
        <w:rPr>
          <w:rStyle w:val="LienMthode"/>
          <w:lang w:val="en-US"/>
        </w:rPr>
        <w:t>Pointer</w:t>
      </w:r>
      <w:r w:rsidRPr="00FE2BB4">
        <w:rPr>
          <w:rStyle w:val="LienMthode"/>
          <w:lang w:val="en-US"/>
        </w:rPr>
        <w:t>Type</w:t>
      </w:r>
      <w:r>
        <w:rPr>
          <w:lang w:val="en-US"/>
        </w:rPr>
        <w:t xml:space="preserve">, </w:t>
      </w:r>
      <w:r w:rsidRPr="008D1496">
        <w:rPr>
          <w:rStyle w:val="LienMthode"/>
          <w:lang w:val="en-US"/>
        </w:rPr>
        <w:t>isArrayType</w:t>
      </w:r>
      <w:r>
        <w:rPr>
          <w:lang w:val="en-US"/>
        </w:rPr>
        <w:t>,</w:t>
      </w:r>
    </w:p>
    <w:p w:rsidR="004C24AC" w:rsidRPr="006E40CE" w:rsidRDefault="004C24AC" w:rsidP="004C24AC">
      <w:pPr>
        <w:pStyle w:val="RelativesItem"/>
        <w:rPr>
          <w:lang w:val="en-US"/>
        </w:rPr>
      </w:pPr>
      <w:proofErr w:type="gramStart"/>
      <w:r>
        <w:rPr>
          <w:lang w:val="en-US"/>
        </w:rPr>
        <w:t>the</w:t>
      </w:r>
      <w:proofErr w:type="gramEnd"/>
      <w:r>
        <w:rPr>
          <w:lang w:val="en-US"/>
        </w:rPr>
        <w:t xml:space="preserve"> methods </w:t>
      </w:r>
      <w:r w:rsidRPr="00094900">
        <w:rPr>
          <w:rStyle w:val="LienMthode"/>
          <w:lang w:val="en-US"/>
        </w:rPr>
        <w:t>makeLogicType</w:t>
      </w:r>
      <w:r>
        <w:rPr>
          <w:lang w:val="en-US"/>
        </w:rPr>
        <w:t xml:space="preserve">, </w:t>
      </w:r>
      <w:r w:rsidRPr="00094900">
        <w:rPr>
          <w:rStyle w:val="LienMthode"/>
          <w:lang w:val="en-US"/>
        </w:rPr>
        <w:t>logicArithmeticPromotion</w:t>
      </w:r>
      <w:r>
        <w:rPr>
          <w:lang w:val="en-US"/>
        </w:rPr>
        <w:t xml:space="preserve">, </w:t>
      </w:r>
      <w:r w:rsidRPr="00094900">
        <w:rPr>
          <w:rStyle w:val="LienMthode"/>
          <w:lang w:val="en-US"/>
        </w:rPr>
        <w:t>make</w:t>
      </w:r>
      <w:r w:rsidR="008C13A4">
        <w:rPr>
          <w:rStyle w:val="LienMthode"/>
          <w:lang w:val="en-US"/>
        </w:rPr>
        <w:t>Pointed</w:t>
      </w:r>
      <w:r w:rsidRPr="00094900">
        <w:rPr>
          <w:rStyle w:val="LienMthode"/>
          <w:lang w:val="en-US"/>
        </w:rPr>
        <w:t>Type</w:t>
      </w:r>
      <w:r>
        <w:rPr>
          <w:lang w:val="en-US"/>
        </w:rPr>
        <w:t xml:space="preserve">, </w:t>
      </w:r>
      <w:r w:rsidRPr="00094900">
        <w:rPr>
          <w:rStyle w:val="LienMthode"/>
          <w:lang w:val="en-US"/>
        </w:rPr>
        <w:t>makeElementArrayType</w:t>
      </w:r>
      <w:r>
        <w:rPr>
          <w:lang w:val="en-US"/>
        </w:rPr>
        <w:t>.</w:t>
      </w:r>
    </w:p>
    <w:p w:rsidR="0054255A" w:rsidRDefault="0054255A" w:rsidP="0054255A">
      <w:pPr>
        <w:pStyle w:val="EntteMthode"/>
        <w:rPr>
          <w:lang w:val="en-US"/>
        </w:rPr>
      </w:pPr>
      <w:r w:rsidRPr="00354FBF">
        <w:rPr>
          <w:b/>
          <w:bCs/>
          <w:lang w:val="en-US"/>
        </w:rPr>
        <w:t>bool</w:t>
      </w:r>
      <w:r w:rsidRPr="00354FBF">
        <w:rPr>
          <w:lang w:val="en-US"/>
        </w:rPr>
        <w:t xml:space="preserve"> </w:t>
      </w:r>
      <w:r w:rsidRPr="00E665F1">
        <w:rPr>
          <w:rStyle w:val="DfinitionMthode"/>
          <w:lang w:val="en-US"/>
        </w:rPr>
        <w:t>isArrayType</w:t>
      </w:r>
      <w:r w:rsidRPr="00354FBF">
        <w:rPr>
          <w:lang w:val="en-US"/>
        </w:rPr>
        <w:t>(</w:t>
      </w:r>
      <w:r w:rsidRPr="0054255A">
        <w:rPr>
          <w:rStyle w:val="LienUnit"/>
          <w:lang w:val="en-US"/>
        </w:rPr>
        <w:t>clang</w:t>
      </w:r>
      <w:r w:rsidRPr="00354FBF">
        <w:rPr>
          <w:lang w:val="en-US"/>
        </w:rPr>
        <w:t>::</w:t>
      </w:r>
      <w:r w:rsidRPr="0054255A">
        <w:rPr>
          <w:rStyle w:val="LienClasseC"/>
          <w:lang w:val="en-US"/>
        </w:rPr>
        <w:t>Type</w:t>
      </w:r>
      <w:r w:rsidRPr="00354FBF">
        <w:rPr>
          <w:lang w:val="en-US"/>
        </w:rPr>
        <w:t xml:space="preserve"> </w:t>
      </w:r>
      <w:r w:rsidRPr="00354FBF">
        <w:rPr>
          <w:b/>
          <w:bCs/>
          <w:lang w:val="en-US"/>
        </w:rPr>
        <w:t>const</w:t>
      </w:r>
      <w:r w:rsidRPr="00354FBF">
        <w:rPr>
          <w:lang w:val="en-US"/>
        </w:rPr>
        <w:t xml:space="preserve">* type) </w:t>
      </w:r>
      <w:r w:rsidRPr="00354FBF">
        <w:rPr>
          <w:b/>
          <w:bCs/>
          <w:lang w:val="en-US"/>
        </w:rPr>
        <w:t>const</w:t>
      </w:r>
      <w:r w:rsidRPr="00354FBF">
        <w:rPr>
          <w:lang w:val="en-US"/>
        </w:rPr>
        <w:t>;</w:t>
      </w:r>
    </w:p>
    <w:p w:rsidR="0078659C" w:rsidRDefault="0078659C" w:rsidP="0078659C">
      <w:pPr>
        <w:rPr>
          <w:lang w:val="en-US"/>
        </w:rPr>
      </w:pPr>
      <w:r>
        <w:rPr>
          <w:lang w:val="en-US"/>
        </w:rPr>
        <w:t xml:space="preserve">Depending on </w:t>
      </w:r>
      <w:r>
        <w:rPr>
          <w:rStyle w:val="TexteC"/>
          <w:lang w:val="en-US"/>
        </w:rPr>
        <w:t>type</w:t>
      </w:r>
      <w:r w:rsidRPr="00CC6702">
        <w:rPr>
          <w:rStyle w:val="TexteC"/>
          <w:lang w:val="en-US"/>
        </w:rPr>
        <w:t>-&gt;</w:t>
      </w:r>
      <w:r w:rsidRPr="00CC6702">
        <w:rPr>
          <w:rStyle w:val="LienMthode"/>
          <w:lang w:val="en-US"/>
        </w:rPr>
        <w:t>getTypeClass</w:t>
      </w:r>
      <w:r w:rsidRPr="00CC6702">
        <w:rPr>
          <w:rStyle w:val="TexteC"/>
          <w:lang w:val="en-US"/>
        </w:rPr>
        <w:t>()</w:t>
      </w:r>
      <w:r>
        <w:rPr>
          <w:lang w:val="en-US"/>
        </w:rPr>
        <w:t xml:space="preserve"> this recursive method returns </w:t>
      </w:r>
      <w:r w:rsidRPr="0018269C">
        <w:rPr>
          <w:rStyle w:val="TexteC"/>
          <w:b/>
          <w:lang w:val="en-US"/>
        </w:rPr>
        <w:t>true</w:t>
      </w:r>
      <w:r>
        <w:rPr>
          <w:lang w:val="en-US"/>
        </w:rPr>
        <w:t xml:space="preserve"> if and only if it recognizes in </w:t>
      </w:r>
      <w:r w:rsidRPr="005153F1">
        <w:rPr>
          <w:rStyle w:val="TexteC"/>
          <w:lang w:val="en-US"/>
        </w:rPr>
        <w:t>type</w:t>
      </w:r>
      <w:r>
        <w:rPr>
          <w:lang w:val="en-US"/>
        </w:rPr>
        <w:t xml:space="preserve"> an array on a </w:t>
      </w:r>
      <w:r w:rsidRPr="005153F1">
        <w:rPr>
          <w:rStyle w:val="TexteC"/>
          <w:lang w:val="en-US"/>
        </w:rPr>
        <w:t>subtype</w:t>
      </w:r>
      <w:r>
        <w:rPr>
          <w:lang w:val="en-US"/>
        </w:rPr>
        <w:t xml:space="preserve"> that is a </w:t>
      </w:r>
      <w:r w:rsidRPr="005153F1">
        <w:rPr>
          <w:rStyle w:val="LienUnit"/>
          <w:lang w:val="en-US"/>
        </w:rPr>
        <w:t>clang</w:t>
      </w:r>
      <w:r w:rsidRPr="005153F1">
        <w:rPr>
          <w:rStyle w:val="TexteC"/>
          <w:lang w:val="en-US"/>
        </w:rPr>
        <w:t>::</w:t>
      </w:r>
      <w:r w:rsidRPr="005153F1">
        <w:rPr>
          <w:rStyle w:val="LienClasseC"/>
          <w:lang w:val="en-US"/>
        </w:rPr>
        <w:t>Type</w:t>
      </w:r>
      <w:r>
        <w:rPr>
          <w:lang w:val="en-US"/>
        </w:rPr>
        <w:t xml:space="preserve">. If it returns </w:t>
      </w:r>
      <w:r w:rsidRPr="0018269C">
        <w:rPr>
          <w:rStyle w:val="TexteC"/>
          <w:b/>
          <w:lang w:val="en-US"/>
        </w:rPr>
        <w:t>true</w:t>
      </w:r>
      <w:r>
        <w:rPr>
          <w:lang w:val="en-US"/>
        </w:rPr>
        <w:t xml:space="preserve">, this means that </w:t>
      </w:r>
      <w:r w:rsidRPr="00B332EB">
        <w:rPr>
          <w:rStyle w:val="TexteC"/>
          <w:lang w:val="en-US"/>
        </w:rPr>
        <w:t>type</w:t>
      </w:r>
      <w:r>
        <w:rPr>
          <w:lang w:val="en-US"/>
        </w:rPr>
        <w:t xml:space="preserve"> is semantically equal to </w:t>
      </w:r>
      <w:r w:rsidRPr="0018269C">
        <w:rPr>
          <w:rStyle w:val="TexteC"/>
          <w:lang w:val="en-US"/>
        </w:rPr>
        <w:t>subtype</w:t>
      </w:r>
      <w:r w:rsidRPr="0078659C">
        <w:rPr>
          <w:rStyle w:val="TexteC"/>
          <w:lang w:val="en-US"/>
        </w:rPr>
        <w:t>[]</w:t>
      </w:r>
      <w:r>
        <w:rPr>
          <w:lang w:val="en-US"/>
        </w:rPr>
        <w:t xml:space="preserve"> and the method </w:t>
      </w:r>
      <w:r w:rsidRPr="00B85EAF">
        <w:rPr>
          <w:rStyle w:val="LienMthode"/>
          <w:lang w:val="en-US"/>
        </w:rPr>
        <w:t>make</w:t>
      </w:r>
      <w:r>
        <w:rPr>
          <w:rStyle w:val="LienMthode"/>
          <w:lang w:val="en-US"/>
        </w:rPr>
        <w:t>ElementArray</w:t>
      </w:r>
      <w:r w:rsidRPr="00B85EAF">
        <w:rPr>
          <w:rStyle w:val="LienMthode"/>
          <w:lang w:val="en-US"/>
        </w:rPr>
        <w:t>Type</w:t>
      </w:r>
      <w:r>
        <w:rPr>
          <w:lang w:val="en-US"/>
        </w:rPr>
        <w:t xml:space="preserve"> can be safely called on </w:t>
      </w:r>
      <w:r w:rsidRPr="00B85EAF">
        <w:rPr>
          <w:rStyle w:val="TexteC"/>
          <w:lang w:val="en-US"/>
        </w:rPr>
        <w:t>type</w:t>
      </w:r>
      <w:r>
        <w:rPr>
          <w:lang w:val="en-US"/>
        </w:rPr>
        <w:t>.</w:t>
      </w:r>
    </w:p>
    <w:p w:rsidR="0078659C" w:rsidRDefault="0078659C" w:rsidP="0078659C">
      <w:pPr>
        <w:rPr>
          <w:lang w:val="en-US"/>
        </w:rPr>
      </w:pPr>
    </w:p>
    <w:p w:rsidR="0078659C" w:rsidRDefault="0078659C" w:rsidP="0078659C">
      <w:pPr>
        <w:rPr>
          <w:lang w:val="en-US"/>
        </w:rPr>
      </w:pPr>
      <w:r>
        <w:rPr>
          <w:lang w:val="en-US"/>
        </w:rPr>
        <w:t xml:space="preserve">This method is called by the method </w:t>
      </w:r>
      <w:r w:rsidRPr="005153F1">
        <w:rPr>
          <w:rStyle w:val="LienUnit"/>
          <w:lang w:val="en-US"/>
        </w:rPr>
        <w:t>Parser</w:t>
      </w:r>
      <w:r w:rsidRPr="005153F1">
        <w:rPr>
          <w:rStyle w:val="TexteC"/>
          <w:lang w:val="en-US"/>
        </w:rPr>
        <w:t>::</w:t>
      </w:r>
      <w:r w:rsidRPr="005153F1">
        <w:rPr>
          <w:rStyle w:val="LienClasseC"/>
          <w:lang w:val="en-US"/>
        </w:rPr>
        <w:t>Parser</w:t>
      </w:r>
      <w:r w:rsidRPr="005153F1">
        <w:rPr>
          <w:rStyle w:val="TexteC"/>
          <w:lang w:val="en-US"/>
        </w:rPr>
        <w:t>::</w:t>
      </w:r>
      <w:r w:rsidRPr="005153F1">
        <w:rPr>
          <w:rStyle w:val="LienClasseC"/>
          <w:lang w:val="en-US"/>
        </w:rPr>
        <w:t>Arguments</w:t>
      </w:r>
      <w:r w:rsidRPr="005153F1">
        <w:rPr>
          <w:rStyle w:val="TexteC"/>
          <w:lang w:val="en-US"/>
        </w:rPr>
        <w:t>::</w:t>
      </w:r>
      <w:proofErr w:type="spellStart"/>
      <w:r>
        <w:rPr>
          <w:rStyle w:val="LienMthode"/>
          <w:lang w:val="en-US"/>
        </w:rPr>
        <w:t>is</w:t>
      </w:r>
      <w:r w:rsidR="00F36CA2">
        <w:rPr>
          <w:rStyle w:val="LienMthode"/>
          <w:lang w:val="en-US"/>
        </w:rPr>
        <w:t>Array</w:t>
      </w:r>
      <w:r>
        <w:rPr>
          <w:rStyle w:val="LienMthode"/>
          <w:lang w:val="en-US"/>
        </w:rPr>
        <w:t>TypedefType</w:t>
      </w:r>
      <w:proofErr w:type="spellEnd"/>
      <w:r>
        <w:rPr>
          <w:lang w:val="en-US"/>
        </w:rPr>
        <w:t xml:space="preserve"> and is used in </w:t>
      </w:r>
      <w:r>
        <w:rPr>
          <w:rStyle w:val="LienUnit"/>
          <w:lang w:val="en-US"/>
        </w:rPr>
        <w:t>ACSL++</w:t>
      </w:r>
      <w:r w:rsidRPr="008366EE">
        <w:rPr>
          <w:rStyle w:val="TexteC"/>
          <w:lang w:val="en-US"/>
        </w:rPr>
        <w:t>::</w:t>
      </w:r>
      <w:proofErr w:type="spellStart"/>
      <w:r w:rsidRPr="008366EE">
        <w:rPr>
          <w:rStyle w:val="LienClasseC"/>
          <w:lang w:val="en-US"/>
        </w:rPr>
        <w:t>TermOrPredicate</w:t>
      </w:r>
      <w:proofErr w:type="spellEnd"/>
      <w:r>
        <w:rPr>
          <w:lang w:val="en-US"/>
        </w:rPr>
        <w:t>.</w:t>
      </w:r>
    </w:p>
    <w:p w:rsidR="0078659C" w:rsidRDefault="0078659C" w:rsidP="0078659C">
      <w:pPr>
        <w:pStyle w:val="Relatives"/>
        <w:rPr>
          <w:lang w:val="en-US"/>
        </w:rPr>
      </w:pPr>
    </w:p>
    <w:p w:rsidR="0078659C" w:rsidRDefault="0078659C" w:rsidP="0078659C">
      <w:pPr>
        <w:pStyle w:val="RelativesItem"/>
        <w:rPr>
          <w:lang w:val="en-US"/>
        </w:rPr>
      </w:pPr>
      <w:r>
        <w:rPr>
          <w:lang w:val="en-US"/>
        </w:rPr>
        <w:t xml:space="preserve">the method </w:t>
      </w:r>
      <w:r w:rsidRPr="00B85EAF">
        <w:rPr>
          <w:rStyle w:val="LienMthode"/>
          <w:lang w:val="en-US"/>
        </w:rPr>
        <w:t>make</w:t>
      </w:r>
      <w:r>
        <w:rPr>
          <w:rStyle w:val="LienMthode"/>
          <w:lang w:val="en-US"/>
        </w:rPr>
        <w:t>ElementArray</w:t>
      </w:r>
      <w:r w:rsidRPr="00B85EAF">
        <w:rPr>
          <w:rStyle w:val="LienMthode"/>
          <w:lang w:val="en-US"/>
        </w:rPr>
        <w:t>Type</w:t>
      </w:r>
      <w:r>
        <w:rPr>
          <w:lang w:val="en-US"/>
        </w:rPr>
        <w:t>,</w:t>
      </w:r>
    </w:p>
    <w:p w:rsidR="0078659C" w:rsidRDefault="0078659C" w:rsidP="00F36CA2">
      <w:pPr>
        <w:pStyle w:val="RelativesItem"/>
        <w:rPr>
          <w:lang w:val="en-US"/>
        </w:rPr>
      </w:pPr>
      <w:r>
        <w:rPr>
          <w:lang w:val="en-US"/>
        </w:rPr>
        <w:t xml:space="preserve">the methods </w:t>
      </w:r>
      <w:r w:rsidRPr="005153F1">
        <w:rPr>
          <w:rStyle w:val="LienUnit"/>
          <w:lang w:val="en-US"/>
        </w:rPr>
        <w:t>Parser</w:t>
      </w:r>
      <w:r w:rsidRPr="005153F1">
        <w:rPr>
          <w:rStyle w:val="TexteC"/>
          <w:lang w:val="en-US"/>
        </w:rPr>
        <w:t>::</w:t>
      </w:r>
      <w:r w:rsidRPr="005153F1">
        <w:rPr>
          <w:rStyle w:val="LienClasseC"/>
          <w:lang w:val="en-US"/>
        </w:rPr>
        <w:t>Parser</w:t>
      </w:r>
      <w:r w:rsidRPr="005153F1">
        <w:rPr>
          <w:rStyle w:val="TexteC"/>
          <w:lang w:val="en-US"/>
        </w:rPr>
        <w:t>::</w:t>
      </w:r>
      <w:r w:rsidRPr="005153F1">
        <w:rPr>
          <w:rStyle w:val="LienClasseC"/>
          <w:lang w:val="en-US"/>
        </w:rPr>
        <w:t>Arguments</w:t>
      </w:r>
      <w:r w:rsidRPr="005153F1">
        <w:rPr>
          <w:rStyle w:val="TexteC"/>
          <w:lang w:val="en-US"/>
        </w:rPr>
        <w:t>::</w:t>
      </w:r>
      <w:proofErr w:type="spellStart"/>
      <w:r>
        <w:rPr>
          <w:rStyle w:val="LienMthode"/>
          <w:lang w:val="en-US"/>
        </w:rPr>
        <w:t>is</w:t>
      </w:r>
      <w:r w:rsidR="00F36CA2">
        <w:rPr>
          <w:rStyle w:val="LienMthode"/>
          <w:lang w:val="en-US"/>
        </w:rPr>
        <w:t>Array</w:t>
      </w:r>
      <w:r>
        <w:rPr>
          <w:rStyle w:val="LienMthode"/>
          <w:lang w:val="en-US"/>
        </w:rPr>
        <w:t>TypedefType</w:t>
      </w:r>
      <w:proofErr w:type="spellEnd"/>
      <w:r>
        <w:rPr>
          <w:lang w:val="en-US"/>
        </w:rPr>
        <w:t xml:space="preserve">, </w:t>
      </w:r>
      <w:r>
        <w:rPr>
          <w:rStyle w:val="LienUnit"/>
          <w:lang w:val="en-US"/>
        </w:rPr>
        <w:t>ACSL++</w:t>
      </w:r>
      <w:r w:rsidRPr="005153F1">
        <w:rPr>
          <w:rStyle w:val="TexteC"/>
          <w:lang w:val="en-US"/>
        </w:rPr>
        <w:t>::</w:t>
      </w:r>
      <w:proofErr w:type="spellStart"/>
      <w:r>
        <w:rPr>
          <w:rStyle w:val="LienClasseC"/>
          <w:lang w:val="en-US"/>
        </w:rPr>
        <w:t>TermOrPredicate</w:t>
      </w:r>
      <w:proofErr w:type="spellEnd"/>
      <w:r w:rsidRPr="005153F1">
        <w:rPr>
          <w:rStyle w:val="TexteC"/>
          <w:lang w:val="en-US"/>
        </w:rPr>
        <w:t>::</w:t>
      </w:r>
      <w:r w:rsidR="00F36CA2" w:rsidRPr="00F36CA2">
        <w:rPr>
          <w:rStyle w:val="LienMthode"/>
          <w:lang w:val="en-US"/>
        </w:rPr>
        <w:t>isArrayType</w:t>
      </w:r>
      <w:r>
        <w:rPr>
          <w:lang w:val="en-US"/>
        </w:rPr>
        <w:t xml:space="preserve">, </w:t>
      </w:r>
      <w:r>
        <w:rPr>
          <w:rStyle w:val="LienUnit"/>
          <w:lang w:val="en-US"/>
        </w:rPr>
        <w:t>ACSL++</w:t>
      </w:r>
      <w:r w:rsidRPr="005153F1">
        <w:rPr>
          <w:rStyle w:val="TexteC"/>
          <w:lang w:val="en-US"/>
        </w:rPr>
        <w:t>::</w:t>
      </w:r>
      <w:proofErr w:type="spellStart"/>
      <w:r>
        <w:rPr>
          <w:rStyle w:val="LienClasseC"/>
          <w:lang w:val="en-US"/>
        </w:rPr>
        <w:t>TermOrPredicate</w:t>
      </w:r>
      <w:proofErr w:type="spellEnd"/>
      <w:r w:rsidRPr="005153F1">
        <w:rPr>
          <w:rStyle w:val="TexteC"/>
          <w:lang w:val="en-US"/>
        </w:rPr>
        <w:t>::</w:t>
      </w:r>
      <w:r w:rsidR="00F36CA2" w:rsidRPr="00F36CA2">
        <w:rPr>
          <w:rStyle w:val="LienMthode"/>
          <w:lang w:val="en-US"/>
        </w:rPr>
        <w:t>is</w:t>
      </w:r>
      <w:r w:rsidR="00B76FE6">
        <w:rPr>
          <w:rStyle w:val="LienMthode"/>
          <w:lang w:val="en-US"/>
        </w:rPr>
        <w:t>C</w:t>
      </w:r>
      <w:r w:rsidR="00F36CA2" w:rsidRPr="00F36CA2">
        <w:rPr>
          <w:rStyle w:val="LienMthode"/>
          <w:lang w:val="en-US"/>
        </w:rPr>
        <w:t>ArrayType</w:t>
      </w:r>
      <w:r>
        <w:rPr>
          <w:lang w:val="en-US"/>
        </w:rPr>
        <w:t xml:space="preserve">, </w:t>
      </w:r>
      <w:r w:rsidR="00B76FE6">
        <w:rPr>
          <w:rStyle w:val="LienUnit"/>
          <w:lang w:val="en-US"/>
        </w:rPr>
        <w:t>ACSL++</w:t>
      </w:r>
      <w:r w:rsidR="00B76FE6" w:rsidRPr="005153F1">
        <w:rPr>
          <w:rStyle w:val="TexteC"/>
          <w:lang w:val="en-US"/>
        </w:rPr>
        <w:t>::</w:t>
      </w:r>
      <w:proofErr w:type="spellStart"/>
      <w:r w:rsidR="00B76FE6">
        <w:rPr>
          <w:rStyle w:val="LienClasseC"/>
          <w:lang w:val="en-US"/>
        </w:rPr>
        <w:t>TermOrPredicate</w:t>
      </w:r>
      <w:proofErr w:type="spellEnd"/>
      <w:r w:rsidR="00B76FE6" w:rsidRPr="005153F1">
        <w:rPr>
          <w:rStyle w:val="TexteC"/>
          <w:lang w:val="en-US"/>
        </w:rPr>
        <w:t>::</w:t>
      </w:r>
      <w:r w:rsidR="00B76FE6" w:rsidRPr="00F36CA2">
        <w:rPr>
          <w:rStyle w:val="LienMthode"/>
          <w:lang w:val="en-US"/>
        </w:rPr>
        <w:t>is</w:t>
      </w:r>
      <w:r w:rsidR="00B76FE6">
        <w:rPr>
          <w:rStyle w:val="LienMthode"/>
          <w:lang w:val="en-US"/>
        </w:rPr>
        <w:t>Plain</w:t>
      </w:r>
      <w:r w:rsidR="00B76FE6" w:rsidRPr="00F36CA2">
        <w:rPr>
          <w:rStyle w:val="LienMthode"/>
          <w:lang w:val="en-US"/>
        </w:rPr>
        <w:t>ArrayType</w:t>
      </w:r>
      <w:r w:rsidR="00B76FE6">
        <w:rPr>
          <w:lang w:val="en-US"/>
        </w:rPr>
        <w:t xml:space="preserve">, </w:t>
      </w:r>
      <w:r>
        <w:rPr>
          <w:rStyle w:val="LienUnit"/>
          <w:lang w:val="en-US"/>
        </w:rPr>
        <w:t>ACSL++</w:t>
      </w:r>
      <w:r w:rsidRPr="005153F1">
        <w:rPr>
          <w:rStyle w:val="TexteC"/>
          <w:lang w:val="en-US"/>
        </w:rPr>
        <w:t>::</w:t>
      </w:r>
      <w:proofErr w:type="spellStart"/>
      <w:r>
        <w:rPr>
          <w:rStyle w:val="LienClasseC"/>
          <w:lang w:val="en-US"/>
        </w:rPr>
        <w:t>TermOrPredicate</w:t>
      </w:r>
      <w:proofErr w:type="spellEnd"/>
      <w:r w:rsidRPr="005153F1">
        <w:rPr>
          <w:rStyle w:val="TexteC"/>
          <w:lang w:val="en-US"/>
        </w:rPr>
        <w:t>::</w:t>
      </w:r>
      <w:r w:rsidR="00F36CA2">
        <w:rPr>
          <w:rStyle w:val="LienMthode"/>
          <w:lang w:val="en-US"/>
        </w:rPr>
        <w:t>makeShift</w:t>
      </w:r>
      <w:r>
        <w:rPr>
          <w:lang w:val="en-US"/>
        </w:rPr>
        <w:t xml:space="preserve">, </w:t>
      </w:r>
      <w:r>
        <w:rPr>
          <w:rStyle w:val="LienUnit"/>
          <w:lang w:val="en-US"/>
        </w:rPr>
        <w:t>ACSL++</w:t>
      </w:r>
      <w:r w:rsidRPr="005153F1">
        <w:rPr>
          <w:rStyle w:val="TexteC"/>
          <w:lang w:val="en-US"/>
        </w:rPr>
        <w:t>::</w:t>
      </w:r>
      <w:proofErr w:type="spellStart"/>
      <w:r>
        <w:rPr>
          <w:rStyle w:val="LienClasseC"/>
          <w:lang w:val="en-US"/>
        </w:rPr>
        <w:t>TermOrPredicate</w:t>
      </w:r>
      <w:proofErr w:type="spellEnd"/>
      <w:r w:rsidRPr="005153F1">
        <w:rPr>
          <w:rStyle w:val="TexteC"/>
          <w:lang w:val="en-US"/>
        </w:rPr>
        <w:t>::</w:t>
      </w:r>
      <w:r>
        <w:rPr>
          <w:rStyle w:val="LienMthode"/>
          <w:lang w:val="en-US"/>
        </w:rPr>
        <w:t>conditionalConversion</w:t>
      </w:r>
      <w:r>
        <w:rPr>
          <w:lang w:val="en-US"/>
        </w:rPr>
        <w:t xml:space="preserve">, </w:t>
      </w:r>
      <w:r>
        <w:rPr>
          <w:rStyle w:val="LienUnit"/>
          <w:lang w:val="en-US"/>
        </w:rPr>
        <w:t>ACSL++</w:t>
      </w:r>
      <w:r w:rsidRPr="005153F1">
        <w:rPr>
          <w:rStyle w:val="TexteC"/>
          <w:lang w:val="en-US"/>
        </w:rPr>
        <w:t>::</w:t>
      </w:r>
      <w:proofErr w:type="spellStart"/>
      <w:r>
        <w:rPr>
          <w:rStyle w:val="LienClasseC"/>
          <w:lang w:val="en-US"/>
        </w:rPr>
        <w:t>TermOrPredicate</w:t>
      </w:r>
      <w:proofErr w:type="spellEnd"/>
      <w:r w:rsidRPr="005153F1">
        <w:rPr>
          <w:rStyle w:val="TexteC"/>
          <w:lang w:val="en-US"/>
        </w:rPr>
        <w:t>::</w:t>
      </w:r>
      <w:r w:rsidR="00F36CA2">
        <w:rPr>
          <w:rStyle w:val="LienMthode"/>
          <w:lang w:val="en-US"/>
        </w:rPr>
        <w:t>apply</w:t>
      </w:r>
      <w:r>
        <w:rPr>
          <w:lang w:val="en-US"/>
        </w:rPr>
        <w:t xml:space="preserve">, </w:t>
      </w:r>
      <w:r w:rsidR="00F36CA2">
        <w:rPr>
          <w:rStyle w:val="LienUnit"/>
          <w:lang w:val="en-US"/>
        </w:rPr>
        <w:t>ACSL++</w:t>
      </w:r>
      <w:r w:rsidR="00F36CA2" w:rsidRPr="005153F1">
        <w:rPr>
          <w:rStyle w:val="TexteC"/>
          <w:lang w:val="en-US"/>
        </w:rPr>
        <w:t>::</w:t>
      </w:r>
      <w:proofErr w:type="spellStart"/>
      <w:r w:rsidR="00F36CA2">
        <w:rPr>
          <w:rStyle w:val="LienClasseC"/>
          <w:lang w:val="en-US"/>
        </w:rPr>
        <w:t>TermOrPredicate</w:t>
      </w:r>
      <w:proofErr w:type="spellEnd"/>
      <w:r w:rsidR="00F36CA2" w:rsidRPr="005153F1">
        <w:rPr>
          <w:rStyle w:val="TexteC"/>
          <w:lang w:val="en-US"/>
        </w:rPr>
        <w:t>::</w:t>
      </w:r>
      <w:r w:rsidR="00F36CA2">
        <w:rPr>
          <w:rStyle w:val="LienMthode"/>
          <w:lang w:val="en-US"/>
        </w:rPr>
        <w:t>readToken</w:t>
      </w:r>
      <w:r>
        <w:rPr>
          <w:lang w:val="en-US"/>
        </w:rPr>
        <w:t>,</w:t>
      </w:r>
    </w:p>
    <w:p w:rsidR="0078659C" w:rsidRDefault="0078659C" w:rsidP="0078659C">
      <w:pPr>
        <w:pStyle w:val="RelativesItem"/>
        <w:rPr>
          <w:lang w:val="en-US"/>
        </w:rPr>
      </w:pPr>
      <w:r>
        <w:rPr>
          <w:lang w:val="en-US"/>
        </w:rPr>
        <w:t xml:space="preserve">the methods </w:t>
      </w:r>
      <w:r>
        <w:rPr>
          <w:rStyle w:val="LienUnit"/>
          <w:lang w:val="en-US"/>
        </w:rPr>
        <w:t>ACSL++</w:t>
      </w:r>
      <w:r w:rsidRPr="005153F1">
        <w:rPr>
          <w:rStyle w:val="TexteC"/>
          <w:lang w:val="en-US"/>
        </w:rPr>
        <w:t>::</w:t>
      </w:r>
      <w:proofErr w:type="spellStart"/>
      <w:r>
        <w:rPr>
          <w:rStyle w:val="LienClasseC"/>
          <w:lang w:val="en-US"/>
        </w:rPr>
        <w:t>TermOrPredicate</w:t>
      </w:r>
      <w:proofErr w:type="spellEnd"/>
      <w:r w:rsidRPr="005153F1">
        <w:rPr>
          <w:rStyle w:val="TexteC"/>
          <w:lang w:val="en-US"/>
        </w:rPr>
        <w:t>::</w:t>
      </w:r>
      <w:r w:rsidRPr="008366EE">
        <w:rPr>
          <w:rStyle w:val="LienMthode"/>
          <w:lang w:val="en-US"/>
        </w:rPr>
        <w:t>typeOfPointed</w:t>
      </w:r>
      <w:r>
        <w:rPr>
          <w:lang w:val="en-US"/>
        </w:rPr>
        <w:t xml:space="preserve">, </w:t>
      </w:r>
      <w:r>
        <w:rPr>
          <w:rStyle w:val="LienUnit"/>
          <w:lang w:val="en-US"/>
        </w:rPr>
        <w:t>ACSL++</w:t>
      </w:r>
      <w:r w:rsidRPr="005153F1">
        <w:rPr>
          <w:rStyle w:val="TexteC"/>
          <w:lang w:val="en-US"/>
        </w:rPr>
        <w:t>::</w:t>
      </w:r>
      <w:proofErr w:type="spellStart"/>
      <w:r>
        <w:rPr>
          <w:rStyle w:val="LienClasseC"/>
          <w:lang w:val="en-US"/>
        </w:rPr>
        <w:t>TermOrPredicate</w:t>
      </w:r>
      <w:proofErr w:type="spellEnd"/>
      <w:r w:rsidRPr="005153F1">
        <w:rPr>
          <w:rStyle w:val="TexteC"/>
          <w:lang w:val="en-US"/>
        </w:rPr>
        <w:t>::</w:t>
      </w:r>
      <w:r w:rsidRPr="008366EE">
        <w:rPr>
          <w:rStyle w:val="LienMthode"/>
          <w:lang w:val="en-US"/>
        </w:rPr>
        <w:t>typeOfArrayElement</w:t>
      </w:r>
      <w:r>
        <w:rPr>
          <w:lang w:val="en-US"/>
        </w:rPr>
        <w:t xml:space="preserve">, </w:t>
      </w:r>
      <w:r>
        <w:rPr>
          <w:rStyle w:val="LienUnit"/>
          <w:lang w:val="en-US"/>
        </w:rPr>
        <w:t>ACSL++</w:t>
      </w:r>
      <w:r w:rsidRPr="005153F1">
        <w:rPr>
          <w:rStyle w:val="TexteC"/>
          <w:lang w:val="en-US"/>
        </w:rPr>
        <w:t>::</w:t>
      </w:r>
      <w:proofErr w:type="spellStart"/>
      <w:r>
        <w:rPr>
          <w:rStyle w:val="LienClasseC"/>
          <w:lang w:val="en-US"/>
        </w:rPr>
        <w:t>TermOrPredicate</w:t>
      </w:r>
      <w:proofErr w:type="spellEnd"/>
      <w:r w:rsidRPr="005153F1">
        <w:rPr>
          <w:rStyle w:val="TexteC"/>
          <w:lang w:val="en-US"/>
        </w:rPr>
        <w:t>::</w:t>
      </w:r>
      <w:r w:rsidRPr="008366EE">
        <w:rPr>
          <w:rStyle w:val="LienMthode"/>
          <w:lang w:val="en-US"/>
        </w:rPr>
        <w:t>makeMemoryShift</w:t>
      </w:r>
      <w:r w:rsidR="00B76FE6">
        <w:rPr>
          <w:lang w:val="en-US"/>
        </w:rPr>
        <w:t>,</w:t>
      </w:r>
    </w:p>
    <w:p w:rsidR="0078659C" w:rsidRDefault="0078659C" w:rsidP="0078659C">
      <w:pPr>
        <w:pStyle w:val="RelativesItem"/>
        <w:rPr>
          <w:lang w:val="en-US"/>
        </w:rPr>
      </w:pPr>
      <w:r>
        <w:rPr>
          <w:lang w:val="en-US"/>
        </w:rPr>
        <w:t xml:space="preserve">the methods </w:t>
      </w:r>
      <w:r w:rsidRPr="00094900">
        <w:rPr>
          <w:rStyle w:val="LienMthode"/>
          <w:lang w:val="en-US"/>
        </w:rPr>
        <w:t>isIntegralType</w:t>
      </w:r>
      <w:r>
        <w:rPr>
          <w:lang w:val="en-US"/>
        </w:rPr>
        <w:t xml:space="preserve">, </w:t>
      </w:r>
      <w:r w:rsidRPr="00094900">
        <w:rPr>
          <w:rStyle w:val="LienMthode"/>
          <w:lang w:val="en-US"/>
        </w:rPr>
        <w:t>isSignedType</w:t>
      </w:r>
      <w:r>
        <w:rPr>
          <w:lang w:val="en-US"/>
        </w:rPr>
        <w:t xml:space="preserve">, </w:t>
      </w:r>
      <w:r w:rsidRPr="00094900">
        <w:rPr>
          <w:rStyle w:val="LienMthode"/>
          <w:lang w:val="en-US"/>
        </w:rPr>
        <w:t>isArithmeticType</w:t>
      </w:r>
      <w:r>
        <w:rPr>
          <w:lang w:val="en-US"/>
        </w:rPr>
        <w:t xml:space="preserve">, </w:t>
      </w:r>
      <w:r w:rsidRPr="00506C50">
        <w:rPr>
          <w:rStyle w:val="LienMthode"/>
          <w:lang w:val="en-US"/>
        </w:rPr>
        <w:t>isFloatingType</w:t>
      </w:r>
      <w:r>
        <w:rPr>
          <w:lang w:val="en-US"/>
        </w:rPr>
        <w:t xml:space="preserve">, </w:t>
      </w:r>
      <w:r w:rsidRPr="008D1496">
        <w:rPr>
          <w:rStyle w:val="LienMthode"/>
          <w:lang w:val="en-US"/>
        </w:rPr>
        <w:t>is</w:t>
      </w:r>
      <w:r>
        <w:rPr>
          <w:rStyle w:val="LienMthode"/>
          <w:lang w:val="en-US"/>
        </w:rPr>
        <w:t>Pointer</w:t>
      </w:r>
      <w:r w:rsidRPr="008D1496">
        <w:rPr>
          <w:rStyle w:val="LienMthode"/>
          <w:lang w:val="en-US"/>
        </w:rPr>
        <w:t>Type</w:t>
      </w:r>
      <w:r>
        <w:rPr>
          <w:lang w:val="en-US"/>
        </w:rPr>
        <w:t xml:space="preserve">, </w:t>
      </w:r>
      <w:r w:rsidRPr="00FE2BB4">
        <w:rPr>
          <w:rStyle w:val="LienMthode"/>
          <w:lang w:val="en-US"/>
        </w:rPr>
        <w:t>isReferenceType</w:t>
      </w:r>
      <w:r>
        <w:rPr>
          <w:lang w:val="en-US"/>
        </w:rPr>
        <w:t>,</w:t>
      </w:r>
    </w:p>
    <w:p w:rsidR="0078659C" w:rsidRPr="006E40CE" w:rsidRDefault="0078659C" w:rsidP="0078659C">
      <w:pPr>
        <w:pStyle w:val="RelativesItem"/>
        <w:rPr>
          <w:lang w:val="en-US"/>
        </w:rPr>
      </w:pPr>
      <w:proofErr w:type="gramStart"/>
      <w:r>
        <w:rPr>
          <w:lang w:val="en-US"/>
        </w:rPr>
        <w:t>the</w:t>
      </w:r>
      <w:proofErr w:type="gramEnd"/>
      <w:r>
        <w:rPr>
          <w:lang w:val="en-US"/>
        </w:rPr>
        <w:t xml:space="preserve"> methods </w:t>
      </w:r>
      <w:r w:rsidRPr="00094900">
        <w:rPr>
          <w:rStyle w:val="LienMthode"/>
          <w:lang w:val="en-US"/>
        </w:rPr>
        <w:t>makeLogicType</w:t>
      </w:r>
      <w:r>
        <w:rPr>
          <w:lang w:val="en-US"/>
        </w:rPr>
        <w:t xml:space="preserve">, </w:t>
      </w:r>
      <w:r w:rsidRPr="00094900">
        <w:rPr>
          <w:rStyle w:val="LienMthode"/>
          <w:lang w:val="en-US"/>
        </w:rPr>
        <w:t>logicArithmeticPromotion</w:t>
      </w:r>
      <w:r>
        <w:rPr>
          <w:lang w:val="en-US"/>
        </w:rPr>
        <w:t xml:space="preserve">, </w:t>
      </w:r>
      <w:r w:rsidRPr="00094900">
        <w:rPr>
          <w:rStyle w:val="LienMthode"/>
          <w:lang w:val="en-US"/>
        </w:rPr>
        <w:t>make</w:t>
      </w:r>
      <w:r>
        <w:rPr>
          <w:rStyle w:val="LienMthode"/>
          <w:lang w:val="en-US"/>
        </w:rPr>
        <w:t>Pointed</w:t>
      </w:r>
      <w:r w:rsidRPr="00094900">
        <w:rPr>
          <w:rStyle w:val="LienMthode"/>
          <w:lang w:val="en-US"/>
        </w:rPr>
        <w:t>Type</w:t>
      </w:r>
      <w:r>
        <w:rPr>
          <w:lang w:val="en-US"/>
        </w:rPr>
        <w:t xml:space="preserve">, </w:t>
      </w:r>
      <w:r w:rsidRPr="00094900">
        <w:rPr>
          <w:rStyle w:val="LienMthode"/>
          <w:lang w:val="en-US"/>
        </w:rPr>
        <w:t>makeReferencedType</w:t>
      </w:r>
      <w:r>
        <w:rPr>
          <w:lang w:val="en-US"/>
        </w:rPr>
        <w:t>.</w:t>
      </w:r>
    </w:p>
    <w:p w:rsidR="0054255A" w:rsidRDefault="0054255A" w:rsidP="0054255A">
      <w:pPr>
        <w:pStyle w:val="EntteMthode"/>
        <w:rPr>
          <w:lang w:val="en-US"/>
        </w:rPr>
      </w:pPr>
      <w:r w:rsidRPr="00354FBF">
        <w:rPr>
          <w:b/>
          <w:bCs/>
          <w:lang w:val="en-US"/>
        </w:rPr>
        <w:t>void</w:t>
      </w:r>
      <w:r w:rsidRPr="00354FBF">
        <w:rPr>
          <w:lang w:val="en-US"/>
        </w:rPr>
        <w:t xml:space="preserve"> </w:t>
      </w:r>
      <w:r w:rsidRPr="00E665F1">
        <w:rPr>
          <w:rStyle w:val="DfinitionMthode"/>
          <w:lang w:val="en-US"/>
        </w:rPr>
        <w:t>retrieveTypeOfField</w:t>
      </w:r>
      <w:r w:rsidRPr="00354FBF">
        <w:rPr>
          <w:lang w:val="en-US"/>
        </w:rPr>
        <w:t>(</w:t>
      </w:r>
      <w:r w:rsidRPr="0054255A">
        <w:rPr>
          <w:rStyle w:val="LienUnit"/>
          <w:lang w:val="en-US"/>
        </w:rPr>
        <w:t>clang</w:t>
      </w:r>
      <w:r w:rsidRPr="00354FBF">
        <w:rPr>
          <w:lang w:val="en-US"/>
        </w:rPr>
        <w:t>::</w:t>
      </w:r>
      <w:r w:rsidRPr="0054255A">
        <w:rPr>
          <w:rStyle w:val="LienClasseC"/>
          <w:lang w:val="en-US"/>
        </w:rPr>
        <w:t>Type</w:t>
      </w:r>
      <w:r w:rsidRPr="00354FBF">
        <w:rPr>
          <w:lang w:val="en-US"/>
        </w:rPr>
        <w:t xml:space="preserve"> </w:t>
      </w:r>
      <w:r w:rsidRPr="00354FBF">
        <w:rPr>
          <w:b/>
          <w:bCs/>
          <w:lang w:val="en-US"/>
        </w:rPr>
        <w:t>const</w:t>
      </w:r>
      <w:r w:rsidRPr="00354FBF">
        <w:rPr>
          <w:lang w:val="en-US"/>
        </w:rPr>
        <w:t>* type,</w:t>
      </w:r>
      <w:r>
        <w:rPr>
          <w:lang w:val="en-US"/>
        </w:rPr>
        <w:t xml:space="preserve"> </w:t>
      </w:r>
      <w:r w:rsidRPr="00354FBF">
        <w:rPr>
          <w:b/>
          <w:bCs/>
          <w:lang w:val="en-US"/>
        </w:rPr>
        <w:t>const</w:t>
      </w:r>
      <w:r w:rsidRPr="00354FBF">
        <w:rPr>
          <w:lang w:val="en-US"/>
        </w:rPr>
        <w:t xml:space="preserve"> </w:t>
      </w:r>
      <w:r w:rsidRPr="0054255A">
        <w:rPr>
          <w:rStyle w:val="LienUnit"/>
          <w:lang w:val="en-US"/>
        </w:rPr>
        <w:t>std</w:t>
      </w:r>
      <w:r w:rsidRPr="00354FBF">
        <w:rPr>
          <w:lang w:val="en-US"/>
        </w:rPr>
        <w:t>::</w:t>
      </w:r>
      <w:r w:rsidRPr="0054255A">
        <w:rPr>
          <w:rStyle w:val="LienClasseC"/>
          <w:lang w:val="en-US"/>
        </w:rPr>
        <w:t>string</w:t>
      </w:r>
      <w:r w:rsidRPr="00354FBF">
        <w:rPr>
          <w:lang w:val="en-US"/>
        </w:rPr>
        <w:t xml:space="preserve">&amp; fieldName, </w:t>
      </w:r>
      <w:r w:rsidRPr="0054255A">
        <w:rPr>
          <w:rStyle w:val="LienType"/>
          <w:lang w:val="en-US"/>
        </w:rPr>
        <w:t>term_offset</w:t>
      </w:r>
      <w:r w:rsidRPr="00354FBF">
        <w:rPr>
          <w:lang w:val="en-US"/>
        </w:rPr>
        <w:t xml:space="preserve">&amp; offset, </w:t>
      </w:r>
      <w:r w:rsidRPr="0054255A">
        <w:rPr>
          <w:rStyle w:val="LienType"/>
          <w:lang w:val="en-US"/>
        </w:rPr>
        <w:t>logic_type</w:t>
      </w:r>
      <w:r w:rsidRPr="00354FBF">
        <w:rPr>
          <w:lang w:val="en-US"/>
        </w:rPr>
        <w:t>&amp; ltype</w:t>
      </w:r>
      <w:r w:rsidR="00220415">
        <w:rPr>
          <w:lang w:val="en-US"/>
        </w:rPr>
        <w:t xml:space="preserve">, </w:t>
      </w:r>
      <w:r w:rsidR="00220415" w:rsidRPr="00220415">
        <w:rPr>
          <w:rStyle w:val="LienUnit"/>
          <w:lang w:val="en-US"/>
        </w:rPr>
        <w:t>std</w:t>
      </w:r>
      <w:r w:rsidR="00220415">
        <w:rPr>
          <w:lang w:val="en-US"/>
        </w:rPr>
        <w:t>::</w:t>
      </w:r>
      <w:r w:rsidR="00220415" w:rsidRPr="00220415">
        <w:rPr>
          <w:rStyle w:val="LienClasseC"/>
          <w:lang w:val="en-US"/>
        </w:rPr>
        <w:t>string</w:t>
      </w:r>
      <w:r w:rsidR="00220415">
        <w:rPr>
          <w:lang w:val="en-US"/>
        </w:rPr>
        <w:t xml:space="preserve">&amp; errorMessage, </w:t>
      </w:r>
      <w:r w:rsidR="00220415" w:rsidRPr="00220415">
        <w:rPr>
          <w:b/>
          <w:lang w:val="en-US"/>
        </w:rPr>
        <w:t>const</w:t>
      </w:r>
      <w:r w:rsidR="00220415">
        <w:rPr>
          <w:lang w:val="en-US"/>
        </w:rPr>
        <w:t xml:space="preserve"> </w:t>
      </w:r>
      <w:r w:rsidR="00220415" w:rsidRPr="00220415">
        <w:rPr>
          <w:rStyle w:val="LienUnit"/>
          <w:lang w:val="en-US"/>
        </w:rPr>
        <w:t>clang</w:t>
      </w:r>
      <w:r w:rsidR="00220415">
        <w:rPr>
          <w:lang w:val="en-US"/>
        </w:rPr>
        <w:t>::</w:t>
      </w:r>
      <w:r w:rsidR="00220415" w:rsidRPr="00220415">
        <w:rPr>
          <w:rStyle w:val="LienClasseC"/>
          <w:lang w:val="en-US"/>
        </w:rPr>
        <w:t>ASTContext</w:t>
      </w:r>
      <w:r w:rsidR="00220415">
        <w:rPr>
          <w:lang w:val="en-US"/>
        </w:rPr>
        <w:t xml:space="preserve">* clangAST, </w:t>
      </w:r>
      <w:r w:rsidR="00220415" w:rsidRPr="00220415">
        <w:rPr>
          <w:rStyle w:val="LienUnit"/>
          <w:lang w:val="en-US"/>
        </w:rPr>
        <w:t>clang</w:t>
      </w:r>
      <w:r w:rsidR="00220415">
        <w:rPr>
          <w:lang w:val="en-US"/>
        </w:rPr>
        <w:t>::</w:t>
      </w:r>
      <w:r w:rsidR="00220415" w:rsidRPr="00220415">
        <w:rPr>
          <w:rStyle w:val="LienClasseC"/>
          <w:lang w:val="en-US"/>
        </w:rPr>
        <w:t>Sema</w:t>
      </w:r>
      <w:r w:rsidR="00220415">
        <w:rPr>
          <w:lang w:val="en-US"/>
        </w:rPr>
        <w:t xml:space="preserve">* clangSema, </w:t>
      </w:r>
      <w:r w:rsidR="00220415" w:rsidRPr="00220415">
        <w:rPr>
          <w:b/>
          <w:lang w:val="en-US"/>
        </w:rPr>
        <w:t>const</w:t>
      </w:r>
      <w:r w:rsidR="00220415">
        <w:rPr>
          <w:lang w:val="en-US"/>
        </w:rPr>
        <w:t xml:space="preserve"> </w:t>
      </w:r>
      <w:r w:rsidR="00220415" w:rsidRPr="00220415">
        <w:rPr>
          <w:rStyle w:val="LienUnit"/>
          <w:lang w:val="en-US"/>
        </w:rPr>
        <w:t>clang</w:t>
      </w:r>
      <w:r w:rsidR="00220415">
        <w:rPr>
          <w:lang w:val="en-US"/>
        </w:rPr>
        <w:t>::</w:t>
      </w:r>
      <w:r w:rsidR="00220415" w:rsidRPr="00220415">
        <w:rPr>
          <w:rStyle w:val="LienClasseC"/>
          <w:lang w:val="en-US"/>
        </w:rPr>
        <w:t>SourceLocation</w:t>
      </w:r>
      <w:r w:rsidR="00220415">
        <w:rPr>
          <w:lang w:val="en-US"/>
        </w:rPr>
        <w:t xml:space="preserve">&amp; location, </w:t>
      </w:r>
      <w:r w:rsidR="00220415" w:rsidRPr="00220415">
        <w:rPr>
          <w:b/>
          <w:lang w:val="en-US"/>
        </w:rPr>
        <w:t>const</w:t>
      </w:r>
      <w:r w:rsidR="00220415">
        <w:rPr>
          <w:lang w:val="en-US"/>
        </w:rPr>
        <w:t xml:space="preserve"> </w:t>
      </w:r>
      <w:r w:rsidR="00220415" w:rsidRPr="00220415">
        <w:rPr>
          <w:rStyle w:val="LienClasseC"/>
          <w:lang w:val="en-US"/>
        </w:rPr>
        <w:t>RTTITable</w:t>
      </w:r>
      <w:r w:rsidR="00220415">
        <w:rPr>
          <w:lang w:val="en-US"/>
        </w:rPr>
        <w:t>&amp; rttiTable</w:t>
      </w:r>
      <w:r w:rsidRPr="00354FBF">
        <w:rPr>
          <w:lang w:val="en-US"/>
        </w:rPr>
        <w:t>)</w:t>
      </w:r>
      <w:r>
        <w:rPr>
          <w:lang w:val="en-US"/>
        </w:rPr>
        <w:t xml:space="preserve"> </w:t>
      </w:r>
      <w:r w:rsidRPr="00354FBF">
        <w:rPr>
          <w:b/>
          <w:bCs/>
          <w:lang w:val="en-US"/>
        </w:rPr>
        <w:t>const</w:t>
      </w:r>
      <w:r w:rsidRPr="00354FBF">
        <w:rPr>
          <w:lang w:val="en-US"/>
        </w:rPr>
        <w:t>;</w:t>
      </w:r>
    </w:p>
    <w:p w:rsidR="00830062" w:rsidRDefault="00787097" w:rsidP="00787097">
      <w:pPr>
        <w:rPr>
          <w:lang w:val="en-US"/>
        </w:rPr>
      </w:pPr>
      <w:r>
        <w:rPr>
          <w:lang w:val="en-US"/>
        </w:rPr>
        <w:t xml:space="preserve">Depending on </w:t>
      </w:r>
      <w:r>
        <w:rPr>
          <w:rStyle w:val="TexteC"/>
          <w:lang w:val="en-US"/>
        </w:rPr>
        <w:t>type</w:t>
      </w:r>
      <w:r w:rsidRPr="00CC6702">
        <w:rPr>
          <w:rStyle w:val="TexteC"/>
          <w:lang w:val="en-US"/>
        </w:rPr>
        <w:t>-&gt;</w:t>
      </w:r>
      <w:r w:rsidRPr="00CC6702">
        <w:rPr>
          <w:rStyle w:val="LienMthode"/>
          <w:lang w:val="en-US"/>
        </w:rPr>
        <w:t>getTypeClass</w:t>
      </w:r>
      <w:r w:rsidRPr="00CC6702">
        <w:rPr>
          <w:rStyle w:val="TexteC"/>
          <w:lang w:val="en-US"/>
        </w:rPr>
        <w:t>()</w:t>
      </w:r>
      <w:r>
        <w:rPr>
          <w:lang w:val="en-US"/>
        </w:rPr>
        <w:t xml:space="preserve"> this recursive method first recognizes in </w:t>
      </w:r>
      <w:r w:rsidRPr="005153F1">
        <w:rPr>
          <w:rStyle w:val="TexteC"/>
          <w:lang w:val="en-US"/>
        </w:rPr>
        <w:t>type</w:t>
      </w:r>
      <w:r>
        <w:rPr>
          <w:lang w:val="en-US"/>
        </w:rPr>
        <w:t xml:space="preserve"> a </w:t>
      </w:r>
      <w:r>
        <w:rPr>
          <w:rStyle w:val="TexteC"/>
          <w:b/>
          <w:lang w:val="en-US"/>
        </w:rPr>
        <w:t>class</w:t>
      </w:r>
      <w:r w:rsidRPr="00787097">
        <w:rPr>
          <w:rStyle w:val="TexteC"/>
          <w:lang w:val="en-US"/>
        </w:rPr>
        <w:t xml:space="preserve"> T</w:t>
      </w:r>
      <w:r>
        <w:rPr>
          <w:lang w:val="en-US"/>
        </w:rPr>
        <w:t xml:space="preserve">, a </w:t>
      </w:r>
      <w:r w:rsidRPr="00787097">
        <w:rPr>
          <w:rStyle w:val="TexteC"/>
          <w:b/>
          <w:lang w:val="en-US"/>
        </w:rPr>
        <w:t>struct</w:t>
      </w:r>
      <w:r w:rsidRPr="00787097">
        <w:rPr>
          <w:rStyle w:val="TexteC"/>
          <w:lang w:val="en-US"/>
        </w:rPr>
        <w:t xml:space="preserve"> T</w:t>
      </w:r>
      <w:r>
        <w:rPr>
          <w:lang w:val="en-US"/>
        </w:rPr>
        <w:t xml:space="preserve"> or a </w:t>
      </w:r>
      <w:r w:rsidRPr="00787097">
        <w:rPr>
          <w:rStyle w:val="TexteC"/>
          <w:b/>
          <w:lang w:val="en-US"/>
        </w:rPr>
        <w:t>union</w:t>
      </w:r>
      <w:r w:rsidRPr="00787097">
        <w:rPr>
          <w:rStyle w:val="TexteC"/>
          <w:lang w:val="en-US"/>
        </w:rPr>
        <w:t xml:space="preserve"> U</w:t>
      </w:r>
      <w:r>
        <w:rPr>
          <w:lang w:val="en-US"/>
        </w:rPr>
        <w:t xml:space="preserve">. Then it looks for </w:t>
      </w:r>
      <w:r w:rsidRPr="00787097">
        <w:rPr>
          <w:rStyle w:val="TexteC"/>
          <w:lang w:val="en-US"/>
        </w:rPr>
        <w:t>fieldname</w:t>
      </w:r>
      <w:r>
        <w:rPr>
          <w:lang w:val="en-US"/>
        </w:rPr>
        <w:t xml:space="preserve"> in the fields of </w:t>
      </w:r>
      <w:r w:rsidRPr="00787097">
        <w:rPr>
          <w:rStyle w:val="TexteC"/>
          <w:lang w:val="en-US"/>
        </w:rPr>
        <w:t>T</w:t>
      </w:r>
      <w:r>
        <w:rPr>
          <w:lang w:val="en-US"/>
        </w:rPr>
        <w:t xml:space="preserve">, </w:t>
      </w:r>
      <w:r w:rsidRPr="00787097">
        <w:rPr>
          <w:rStyle w:val="TexteC"/>
          <w:lang w:val="en-US"/>
        </w:rPr>
        <w:t>U</w:t>
      </w:r>
      <w:r>
        <w:rPr>
          <w:lang w:val="en-US"/>
        </w:rPr>
        <w:t xml:space="preserve"> and in the inherited fields of </w:t>
      </w:r>
      <w:r w:rsidRPr="00787097">
        <w:rPr>
          <w:rStyle w:val="TexteC"/>
          <w:lang w:val="en-US"/>
        </w:rPr>
        <w:t>T</w:t>
      </w:r>
      <w:r>
        <w:rPr>
          <w:lang w:val="en-US"/>
        </w:rPr>
        <w:t>. When it founds the field</w:t>
      </w:r>
      <w:r w:rsidR="00830062">
        <w:rPr>
          <w:lang w:val="en-US"/>
        </w:rPr>
        <w:t>:</w:t>
      </w:r>
    </w:p>
    <w:p w:rsidR="00830062" w:rsidRDefault="00787097" w:rsidP="00CC4764">
      <w:pPr>
        <w:pStyle w:val="Paragraphedeliste"/>
        <w:numPr>
          <w:ilvl w:val="0"/>
          <w:numId w:val="19"/>
        </w:numPr>
        <w:rPr>
          <w:lang w:val="en-US"/>
        </w:rPr>
      </w:pPr>
      <w:r w:rsidRPr="00830062">
        <w:rPr>
          <w:lang w:val="en-US"/>
        </w:rPr>
        <w:t xml:space="preserve">it converts </w:t>
      </w:r>
      <w:r w:rsidR="00830062">
        <w:rPr>
          <w:lang w:val="en-US"/>
        </w:rPr>
        <w:t>the field access</w:t>
      </w:r>
      <w:r w:rsidRPr="00830062">
        <w:rPr>
          <w:lang w:val="en-US"/>
        </w:rPr>
        <w:t xml:space="preserve"> into an offset (see the result parameter </w:t>
      </w:r>
      <w:r w:rsidRPr="00830062">
        <w:rPr>
          <w:rStyle w:val="TexteC"/>
          <w:lang w:val="en-US"/>
        </w:rPr>
        <w:t>offset</w:t>
      </w:r>
      <w:r w:rsidR="00830062">
        <w:rPr>
          <w:lang w:val="en-US"/>
        </w:rPr>
        <w:t>)</w:t>
      </w:r>
    </w:p>
    <w:p w:rsidR="00787097" w:rsidRPr="00830062" w:rsidRDefault="00787097" w:rsidP="00CC4764">
      <w:pPr>
        <w:pStyle w:val="Paragraphedeliste"/>
        <w:numPr>
          <w:ilvl w:val="0"/>
          <w:numId w:val="19"/>
        </w:numPr>
        <w:rPr>
          <w:lang w:val="en-US"/>
        </w:rPr>
      </w:pPr>
      <w:r w:rsidRPr="00830062">
        <w:rPr>
          <w:lang w:val="en-US"/>
        </w:rPr>
        <w:t xml:space="preserve">and it returns in the result parameter </w:t>
      </w:r>
      <w:r w:rsidRPr="00830062">
        <w:rPr>
          <w:rStyle w:val="TexteC"/>
          <w:lang w:val="en-US"/>
        </w:rPr>
        <w:t>ltype</w:t>
      </w:r>
      <w:r w:rsidRPr="00830062">
        <w:rPr>
          <w:lang w:val="en-US"/>
        </w:rPr>
        <w:t xml:space="preserve"> the translation of </w:t>
      </w:r>
      <w:r w:rsidR="00830062">
        <w:rPr>
          <w:lang w:val="en-US"/>
        </w:rPr>
        <w:t xml:space="preserve">the field </w:t>
      </w:r>
      <w:r w:rsidRPr="00830062">
        <w:rPr>
          <w:lang w:val="en-US"/>
        </w:rPr>
        <w:t>clang type in the Intermediate Representation of logic types</w:t>
      </w:r>
      <w:r w:rsidR="003C4511">
        <w:rPr>
          <w:lang w:val="en-US"/>
        </w:rPr>
        <w:t xml:space="preserve"> (see the method </w:t>
      </w:r>
      <w:r w:rsidR="003C4511" w:rsidRPr="000C4DCF">
        <w:rPr>
          <w:rStyle w:val="LienMthode"/>
          <w:lang w:val="en-US"/>
        </w:rPr>
        <w:t>makeLogicType</w:t>
      </w:r>
      <w:r w:rsidR="003C4511">
        <w:rPr>
          <w:lang w:val="en-US"/>
        </w:rPr>
        <w:t xml:space="preserve"> for the translation)</w:t>
      </w:r>
    </w:p>
    <w:p w:rsidR="00787097" w:rsidRDefault="00787097" w:rsidP="00787097">
      <w:pPr>
        <w:rPr>
          <w:lang w:val="en-US"/>
        </w:rPr>
      </w:pPr>
    </w:p>
    <w:p w:rsidR="007F1A0E" w:rsidRDefault="007F1A0E" w:rsidP="00787097">
      <w:pPr>
        <w:rPr>
          <w:lang w:val="en-US"/>
        </w:rPr>
      </w:pPr>
      <w:r>
        <w:rPr>
          <w:lang w:val="en-US"/>
        </w:rPr>
        <w:t xml:space="preserve">To find the field, we use </w:t>
      </w:r>
      <w:r w:rsidRPr="00DE47FF">
        <w:rPr>
          <w:rStyle w:val="TexteC"/>
          <w:lang w:val="en-US"/>
        </w:rPr>
        <w:t>clangSema-&gt;</w:t>
      </w:r>
      <w:r w:rsidRPr="00DE47FF">
        <w:rPr>
          <w:rStyle w:val="LienMthode"/>
          <w:lang w:val="en-US"/>
        </w:rPr>
        <w:t>LookupQualifiedName</w:t>
      </w:r>
      <w:r>
        <w:rPr>
          <w:lang w:val="en-US"/>
        </w:rPr>
        <w:t xml:space="preserve"> with a search kind defined by </w:t>
      </w:r>
      <w:r w:rsidRPr="00DE47FF">
        <w:rPr>
          <w:rStyle w:val="LienUnit"/>
          <w:lang w:val="en-US"/>
        </w:rPr>
        <w:t>clang</w:t>
      </w:r>
      <w:r w:rsidRPr="00DE47FF">
        <w:rPr>
          <w:rStyle w:val="TexteC"/>
          <w:lang w:val="en-US"/>
        </w:rPr>
        <w:t>::</w:t>
      </w:r>
      <w:proofErr w:type="spellStart"/>
      <w:r w:rsidRPr="00DE47FF">
        <w:rPr>
          <w:rStyle w:val="LienClasseC"/>
          <w:lang w:val="en-US"/>
        </w:rPr>
        <w:t>Sema</w:t>
      </w:r>
      <w:proofErr w:type="spellEnd"/>
      <w:r w:rsidRPr="00DE47FF">
        <w:rPr>
          <w:rStyle w:val="TexteC"/>
          <w:lang w:val="en-US"/>
        </w:rPr>
        <w:t>::</w:t>
      </w:r>
      <w:r w:rsidRPr="00DE47FF">
        <w:rPr>
          <w:rStyle w:val="LienConstante"/>
          <w:lang w:val="en-US"/>
        </w:rPr>
        <w:t>LookupMemberName</w:t>
      </w:r>
      <w:r>
        <w:rPr>
          <w:lang w:val="en-US"/>
        </w:rPr>
        <w:t xml:space="preserve"> and </w:t>
      </w:r>
      <w:r w:rsidRPr="00DE47FF">
        <w:rPr>
          <w:rStyle w:val="TexteC"/>
          <w:lang w:val="en-US"/>
        </w:rPr>
        <w:t>location</w:t>
      </w:r>
      <w:r>
        <w:rPr>
          <w:lang w:val="en-US"/>
        </w:rPr>
        <w:t xml:space="preserve">. If the found field is an inherited one, the method </w:t>
      </w:r>
      <w:r w:rsidRPr="007F1A0E">
        <w:rPr>
          <w:rStyle w:val="TexteC"/>
          <w:lang w:val="en-US"/>
        </w:rPr>
        <w:t>rttiTable.</w:t>
      </w:r>
      <w:r w:rsidRPr="007F1A0E">
        <w:rPr>
          <w:rStyle w:val="LienMthode"/>
          <w:lang w:val="en-US"/>
        </w:rPr>
        <w:t>getInheritancePath</w:t>
      </w:r>
      <w:r w:rsidRPr="007F1A0E">
        <w:rPr>
          <w:rStyle w:val="TexteC"/>
          <w:lang w:val="en-US"/>
        </w:rPr>
        <w:t>(…)</w:t>
      </w:r>
      <w:r>
        <w:rPr>
          <w:lang w:val="en-US"/>
        </w:rPr>
        <w:t xml:space="preserve"> enables to define the actual offset. If no field is found, an error message is appended into </w:t>
      </w:r>
      <w:r w:rsidRPr="00DE47FF">
        <w:rPr>
          <w:rStyle w:val="TexteC"/>
          <w:lang w:val="en-US"/>
        </w:rPr>
        <w:t>errorMessage</w:t>
      </w:r>
      <w:r>
        <w:rPr>
          <w:lang w:val="en-US"/>
        </w:rPr>
        <w:t>.</w:t>
      </w:r>
    </w:p>
    <w:p w:rsidR="007F1A0E" w:rsidRDefault="007F1A0E" w:rsidP="00787097">
      <w:pPr>
        <w:rPr>
          <w:lang w:val="en-US"/>
        </w:rPr>
      </w:pPr>
    </w:p>
    <w:p w:rsidR="00787097" w:rsidRDefault="00787097" w:rsidP="00787097">
      <w:pPr>
        <w:rPr>
          <w:lang w:val="en-US"/>
        </w:rPr>
      </w:pPr>
      <w:r>
        <w:rPr>
          <w:lang w:val="en-US"/>
        </w:rPr>
        <w:t xml:space="preserve">This method is called by the method </w:t>
      </w:r>
      <w:r w:rsidRPr="005153F1">
        <w:rPr>
          <w:rStyle w:val="LienUnit"/>
          <w:lang w:val="en-US"/>
        </w:rPr>
        <w:t>Parser</w:t>
      </w:r>
      <w:r w:rsidRPr="005153F1">
        <w:rPr>
          <w:rStyle w:val="TexteC"/>
          <w:lang w:val="en-US"/>
        </w:rPr>
        <w:t>::</w:t>
      </w:r>
      <w:r w:rsidRPr="005153F1">
        <w:rPr>
          <w:rStyle w:val="LienClasseC"/>
          <w:lang w:val="en-US"/>
        </w:rPr>
        <w:t>Parser</w:t>
      </w:r>
      <w:r w:rsidRPr="005153F1">
        <w:rPr>
          <w:rStyle w:val="TexteC"/>
          <w:lang w:val="en-US"/>
        </w:rPr>
        <w:t>::</w:t>
      </w:r>
      <w:r w:rsidRPr="005153F1">
        <w:rPr>
          <w:rStyle w:val="LienClasseC"/>
          <w:lang w:val="en-US"/>
        </w:rPr>
        <w:t>Arguments</w:t>
      </w:r>
      <w:r w:rsidRPr="005153F1">
        <w:rPr>
          <w:rStyle w:val="TexteC"/>
          <w:lang w:val="en-US"/>
        </w:rPr>
        <w:t>::</w:t>
      </w:r>
      <w:proofErr w:type="spellStart"/>
      <w:r w:rsidR="002B30B3">
        <w:rPr>
          <w:rStyle w:val="LienMthode"/>
          <w:lang w:val="en-US"/>
        </w:rPr>
        <w:t>retrieveTypeOfField</w:t>
      </w:r>
      <w:proofErr w:type="spellEnd"/>
      <w:r>
        <w:rPr>
          <w:lang w:val="en-US"/>
        </w:rPr>
        <w:t xml:space="preserve"> and is used in </w:t>
      </w:r>
      <w:r>
        <w:rPr>
          <w:rStyle w:val="LienUnit"/>
          <w:lang w:val="en-US"/>
        </w:rPr>
        <w:t>ACSL++</w:t>
      </w:r>
      <w:r w:rsidRPr="008366EE">
        <w:rPr>
          <w:rStyle w:val="TexteC"/>
          <w:lang w:val="en-US"/>
        </w:rPr>
        <w:t>::</w:t>
      </w:r>
      <w:proofErr w:type="spellStart"/>
      <w:r w:rsidRPr="008366EE">
        <w:rPr>
          <w:rStyle w:val="LienClasseC"/>
          <w:lang w:val="en-US"/>
        </w:rPr>
        <w:t>TermOrPredicate</w:t>
      </w:r>
      <w:proofErr w:type="spellEnd"/>
      <w:r>
        <w:rPr>
          <w:lang w:val="en-US"/>
        </w:rPr>
        <w:t>.</w:t>
      </w:r>
    </w:p>
    <w:p w:rsidR="00787097" w:rsidRDefault="00787097" w:rsidP="00787097">
      <w:pPr>
        <w:pStyle w:val="Prconditions"/>
        <w:rPr>
          <w:lang w:val="en-US"/>
        </w:rPr>
      </w:pPr>
      <w:r w:rsidRPr="00B332EB">
        <w:rPr>
          <w:rStyle w:val="TexteC"/>
          <w:lang w:val="en-US"/>
        </w:rPr>
        <w:t>type</w:t>
      </w:r>
      <w:r>
        <w:rPr>
          <w:lang w:val="en-US"/>
        </w:rPr>
        <w:t xml:space="preserve"> is semantically</w:t>
      </w:r>
      <w:r w:rsidR="00830062">
        <w:rPr>
          <w:lang w:val="en-US"/>
        </w:rPr>
        <w:t xml:space="preserve"> a </w:t>
      </w:r>
      <w:r w:rsidR="00830062" w:rsidRPr="000C4DCF">
        <w:rPr>
          <w:rStyle w:val="TexteC"/>
          <w:b/>
          <w:lang w:val="en-US"/>
        </w:rPr>
        <w:t>class</w:t>
      </w:r>
      <w:r w:rsidR="00830062">
        <w:rPr>
          <w:lang w:val="en-US"/>
        </w:rPr>
        <w:t xml:space="preserve"> type, a </w:t>
      </w:r>
      <w:r w:rsidR="00830062" w:rsidRPr="000C4DCF">
        <w:rPr>
          <w:rStyle w:val="TexteC"/>
          <w:b/>
          <w:lang w:val="en-US"/>
        </w:rPr>
        <w:t>struct</w:t>
      </w:r>
      <w:r w:rsidR="00830062">
        <w:rPr>
          <w:lang w:val="en-US"/>
        </w:rPr>
        <w:t xml:space="preserve"> type or a </w:t>
      </w:r>
      <w:r w:rsidR="00830062" w:rsidRPr="000C4DCF">
        <w:rPr>
          <w:rStyle w:val="TexteC"/>
          <w:b/>
          <w:lang w:val="en-US"/>
        </w:rPr>
        <w:t>union</w:t>
      </w:r>
      <w:r w:rsidR="00830062">
        <w:rPr>
          <w:lang w:val="en-US"/>
        </w:rPr>
        <w:t xml:space="preserve"> type</w:t>
      </w:r>
      <w:r>
        <w:rPr>
          <w:lang w:val="en-US"/>
        </w:rPr>
        <w:t>.</w:t>
      </w:r>
    </w:p>
    <w:p w:rsidR="00787097" w:rsidRDefault="00787097" w:rsidP="00787097">
      <w:pPr>
        <w:pStyle w:val="Relatives"/>
        <w:rPr>
          <w:lang w:val="en-US"/>
        </w:rPr>
      </w:pPr>
    </w:p>
    <w:p w:rsidR="00787097" w:rsidRDefault="00787097" w:rsidP="00787097">
      <w:pPr>
        <w:pStyle w:val="RelativesItem"/>
        <w:rPr>
          <w:lang w:val="en-US"/>
        </w:rPr>
      </w:pPr>
      <w:r>
        <w:rPr>
          <w:lang w:val="en-US"/>
        </w:rPr>
        <w:t xml:space="preserve">The methods </w:t>
      </w:r>
      <w:r w:rsidRPr="00506C50">
        <w:rPr>
          <w:rStyle w:val="LienMthode"/>
          <w:lang w:val="en-US"/>
        </w:rPr>
        <w:t>make</w:t>
      </w:r>
      <w:r>
        <w:rPr>
          <w:rStyle w:val="LienMthode"/>
          <w:lang w:val="en-US"/>
        </w:rPr>
        <w:t>LogicType</w:t>
      </w:r>
      <w:r>
        <w:rPr>
          <w:lang w:val="en-US"/>
        </w:rPr>
        <w:t>,</w:t>
      </w:r>
      <w:r w:rsidR="007F1A0E">
        <w:rPr>
          <w:lang w:val="en-US"/>
        </w:rPr>
        <w:t xml:space="preserve"> </w:t>
      </w:r>
      <w:r w:rsidR="007F1A0E" w:rsidRPr="007F1A0E">
        <w:rPr>
          <w:rStyle w:val="LienUnit"/>
          <w:lang w:val="en-US"/>
        </w:rPr>
        <w:t>clang</w:t>
      </w:r>
      <w:r w:rsidR="007F1A0E" w:rsidRPr="007F1A0E">
        <w:rPr>
          <w:rStyle w:val="TexteC"/>
          <w:lang w:val="en-US"/>
        </w:rPr>
        <w:t>::</w:t>
      </w:r>
      <w:proofErr w:type="spellStart"/>
      <w:r w:rsidR="007F1A0E" w:rsidRPr="007F1A0E">
        <w:rPr>
          <w:rStyle w:val="LienClasseC"/>
          <w:lang w:val="en-US"/>
        </w:rPr>
        <w:t>Sema</w:t>
      </w:r>
      <w:proofErr w:type="spellEnd"/>
      <w:r w:rsidR="007F1A0E" w:rsidRPr="007F1A0E">
        <w:rPr>
          <w:rStyle w:val="TexteC"/>
          <w:lang w:val="en-US"/>
        </w:rPr>
        <w:t>::</w:t>
      </w:r>
      <w:r w:rsidR="007F1A0E" w:rsidRPr="00F0699B">
        <w:rPr>
          <w:rStyle w:val="LienMthode"/>
          <w:lang w:val="en-US"/>
        </w:rPr>
        <w:t>Lookup</w:t>
      </w:r>
      <w:r w:rsidR="007F1A0E" w:rsidRPr="00DE47FF">
        <w:rPr>
          <w:rStyle w:val="LienMthode"/>
          <w:lang w:val="en-US"/>
        </w:rPr>
        <w:t>QualifiedName</w:t>
      </w:r>
      <w:r w:rsidR="007F1A0E">
        <w:rPr>
          <w:rStyle w:val="LienClasseC"/>
          <w:lang w:val="en-US"/>
        </w:rPr>
        <w:t xml:space="preserve">, </w:t>
      </w:r>
      <w:r w:rsidR="007F1A0E" w:rsidRPr="007F1A0E">
        <w:rPr>
          <w:rStyle w:val="LienClasseC"/>
          <w:lang w:val="en-US"/>
        </w:rPr>
        <w:t>RTTITable</w:t>
      </w:r>
      <w:r w:rsidR="007F1A0E" w:rsidRPr="007F1A0E">
        <w:rPr>
          <w:rStyle w:val="TexteC"/>
          <w:lang w:val="en-US"/>
        </w:rPr>
        <w:t>::</w:t>
      </w:r>
      <w:r w:rsidR="007F1A0E" w:rsidRPr="007F1A0E">
        <w:rPr>
          <w:rStyle w:val="LienMthode"/>
          <w:lang w:val="en-US"/>
        </w:rPr>
        <w:t>getInheritancePath</w:t>
      </w:r>
      <w:r w:rsidR="007F1A0E">
        <w:rPr>
          <w:lang w:val="en-US"/>
        </w:rPr>
        <w:t>,</w:t>
      </w:r>
    </w:p>
    <w:p w:rsidR="00787097" w:rsidRDefault="00787097" w:rsidP="00CA7370">
      <w:pPr>
        <w:pStyle w:val="RelativesItem"/>
        <w:rPr>
          <w:lang w:val="en-US"/>
        </w:rPr>
      </w:pPr>
      <w:r>
        <w:rPr>
          <w:lang w:val="en-US"/>
        </w:rPr>
        <w:t xml:space="preserve">the methods </w:t>
      </w:r>
      <w:r w:rsidRPr="005153F1">
        <w:rPr>
          <w:rStyle w:val="LienUnit"/>
          <w:lang w:val="en-US"/>
        </w:rPr>
        <w:t>Parser</w:t>
      </w:r>
      <w:r w:rsidRPr="005153F1">
        <w:rPr>
          <w:rStyle w:val="TexteC"/>
          <w:lang w:val="en-US"/>
        </w:rPr>
        <w:t>::</w:t>
      </w:r>
      <w:r w:rsidRPr="005153F1">
        <w:rPr>
          <w:rStyle w:val="LienClasseC"/>
          <w:lang w:val="en-US"/>
        </w:rPr>
        <w:t>Parser</w:t>
      </w:r>
      <w:r w:rsidRPr="005153F1">
        <w:rPr>
          <w:rStyle w:val="TexteC"/>
          <w:lang w:val="en-US"/>
        </w:rPr>
        <w:t>::</w:t>
      </w:r>
      <w:r w:rsidRPr="005153F1">
        <w:rPr>
          <w:rStyle w:val="LienClasseC"/>
          <w:lang w:val="en-US"/>
        </w:rPr>
        <w:t>Arguments</w:t>
      </w:r>
      <w:r w:rsidRPr="005153F1">
        <w:rPr>
          <w:rStyle w:val="TexteC"/>
          <w:lang w:val="en-US"/>
        </w:rPr>
        <w:t>::</w:t>
      </w:r>
      <w:proofErr w:type="spellStart"/>
      <w:r w:rsidR="00CA7370" w:rsidRPr="00CA7370">
        <w:rPr>
          <w:rStyle w:val="LienMthode"/>
          <w:lang w:val="en-US"/>
        </w:rPr>
        <w:t>retrieveTypeOfField</w:t>
      </w:r>
      <w:proofErr w:type="spellEnd"/>
      <w:r>
        <w:rPr>
          <w:lang w:val="en-US"/>
        </w:rPr>
        <w:t xml:space="preserve">, </w:t>
      </w:r>
      <w:r>
        <w:rPr>
          <w:rStyle w:val="LienUnit"/>
          <w:lang w:val="en-US"/>
        </w:rPr>
        <w:t>ACSL++</w:t>
      </w:r>
      <w:r w:rsidRPr="005153F1">
        <w:rPr>
          <w:rStyle w:val="TexteC"/>
          <w:lang w:val="en-US"/>
        </w:rPr>
        <w:t>::</w:t>
      </w:r>
      <w:proofErr w:type="spellStart"/>
      <w:r>
        <w:rPr>
          <w:rStyle w:val="LienClasseC"/>
          <w:lang w:val="en-US"/>
        </w:rPr>
        <w:t>TermOrPredicate</w:t>
      </w:r>
      <w:proofErr w:type="spellEnd"/>
      <w:r w:rsidRPr="005153F1">
        <w:rPr>
          <w:rStyle w:val="TexteC"/>
          <w:lang w:val="en-US"/>
        </w:rPr>
        <w:t>::</w:t>
      </w:r>
      <w:r w:rsidR="00CA7370" w:rsidRPr="00CA7370">
        <w:rPr>
          <w:rStyle w:val="LienMthode"/>
          <w:lang w:val="en-US"/>
        </w:rPr>
        <w:t>retrieveTypeOfField</w:t>
      </w:r>
      <w:r>
        <w:rPr>
          <w:lang w:val="en-US"/>
        </w:rPr>
        <w:t xml:space="preserve">, </w:t>
      </w:r>
      <w:r>
        <w:rPr>
          <w:rStyle w:val="LienUnit"/>
          <w:lang w:val="en-US"/>
        </w:rPr>
        <w:t>ACSL++</w:t>
      </w:r>
      <w:r w:rsidRPr="005153F1">
        <w:rPr>
          <w:rStyle w:val="TexteC"/>
          <w:lang w:val="en-US"/>
        </w:rPr>
        <w:t>::</w:t>
      </w:r>
      <w:proofErr w:type="spellStart"/>
      <w:r>
        <w:rPr>
          <w:rStyle w:val="LienClasseC"/>
          <w:lang w:val="en-US"/>
        </w:rPr>
        <w:t>TermOrPredicate</w:t>
      </w:r>
      <w:proofErr w:type="spellEnd"/>
      <w:r w:rsidRPr="005153F1">
        <w:rPr>
          <w:rStyle w:val="TexteC"/>
          <w:lang w:val="en-US"/>
        </w:rPr>
        <w:t>::</w:t>
      </w:r>
      <w:r>
        <w:rPr>
          <w:rStyle w:val="LienMthode"/>
          <w:lang w:val="en-US"/>
        </w:rPr>
        <w:t>apply</w:t>
      </w:r>
      <w:r>
        <w:rPr>
          <w:lang w:val="en-US"/>
        </w:rPr>
        <w:t xml:space="preserve"> for the logic interpretation of operator</w:t>
      </w:r>
      <w:r w:rsidR="00CA7370">
        <w:rPr>
          <w:lang w:val="en-US"/>
        </w:rPr>
        <w:t>.</w:t>
      </w:r>
      <w:r>
        <w:rPr>
          <w:lang w:val="en-US"/>
        </w:rPr>
        <w:t xml:space="preserve">, </w:t>
      </w:r>
      <w:r w:rsidR="00CA7370">
        <w:rPr>
          <w:lang w:val="en-US"/>
        </w:rPr>
        <w:t>operator</w:t>
      </w:r>
      <w:r w:rsidR="00CA7370" w:rsidRPr="000C4DCF">
        <w:rPr>
          <w:rStyle w:val="TexteC"/>
          <w:lang w:val="en-US"/>
        </w:rPr>
        <w:t>-&gt;</w:t>
      </w:r>
      <w:r w:rsidR="00CA7370">
        <w:rPr>
          <w:lang w:val="en-US"/>
        </w:rPr>
        <w:t>,</w:t>
      </w:r>
    </w:p>
    <w:p w:rsidR="00787097" w:rsidRDefault="00787097" w:rsidP="00787097">
      <w:pPr>
        <w:pStyle w:val="RelativesItem"/>
        <w:rPr>
          <w:lang w:val="en-US"/>
        </w:rPr>
      </w:pPr>
      <w:r>
        <w:rPr>
          <w:lang w:val="en-US"/>
        </w:rPr>
        <w:t xml:space="preserve">the method </w:t>
      </w:r>
      <w:r w:rsidRPr="00CA7370">
        <w:rPr>
          <w:rStyle w:val="LienMthode"/>
          <w:lang w:val="en-US"/>
        </w:rPr>
        <w:t>makeType</w:t>
      </w:r>
      <w:r>
        <w:rPr>
          <w:lang w:val="en-US"/>
        </w:rPr>
        <w:t>,</w:t>
      </w:r>
    </w:p>
    <w:p w:rsidR="00787097" w:rsidRDefault="00787097" w:rsidP="00787097">
      <w:pPr>
        <w:pStyle w:val="RelativesItem"/>
        <w:rPr>
          <w:lang w:val="en-US"/>
        </w:rPr>
      </w:pPr>
      <w:r>
        <w:rPr>
          <w:lang w:val="en-US"/>
        </w:rPr>
        <w:t xml:space="preserve">the methods </w:t>
      </w:r>
      <w:r w:rsidRPr="00094900">
        <w:rPr>
          <w:rStyle w:val="LienMthode"/>
          <w:lang w:val="en-US"/>
        </w:rPr>
        <w:t>isIntegralType</w:t>
      </w:r>
      <w:r>
        <w:rPr>
          <w:lang w:val="en-US"/>
        </w:rPr>
        <w:t xml:space="preserve">, </w:t>
      </w:r>
      <w:r w:rsidRPr="00094900">
        <w:rPr>
          <w:rStyle w:val="LienMthode"/>
          <w:lang w:val="en-US"/>
        </w:rPr>
        <w:t>isSignedType</w:t>
      </w:r>
      <w:r>
        <w:rPr>
          <w:lang w:val="en-US"/>
        </w:rPr>
        <w:t xml:space="preserve">, </w:t>
      </w:r>
      <w:r w:rsidRPr="00094900">
        <w:rPr>
          <w:rStyle w:val="LienMthode"/>
          <w:lang w:val="en-US"/>
        </w:rPr>
        <w:t>isArithmeticType</w:t>
      </w:r>
      <w:r>
        <w:rPr>
          <w:lang w:val="en-US"/>
        </w:rPr>
        <w:t xml:space="preserve">, </w:t>
      </w:r>
      <w:r w:rsidRPr="00506C50">
        <w:rPr>
          <w:rStyle w:val="LienMthode"/>
          <w:lang w:val="en-US"/>
        </w:rPr>
        <w:t>isFloatingType</w:t>
      </w:r>
      <w:r>
        <w:rPr>
          <w:lang w:val="en-US"/>
        </w:rPr>
        <w:t xml:space="preserve">, </w:t>
      </w:r>
      <w:r w:rsidRPr="008D1496">
        <w:rPr>
          <w:rStyle w:val="LienMthode"/>
          <w:lang w:val="en-US"/>
        </w:rPr>
        <w:t>is</w:t>
      </w:r>
      <w:r>
        <w:rPr>
          <w:rStyle w:val="LienMthode"/>
          <w:lang w:val="en-US"/>
        </w:rPr>
        <w:t>Pointer</w:t>
      </w:r>
      <w:r w:rsidRPr="008D1496">
        <w:rPr>
          <w:rStyle w:val="LienMthode"/>
          <w:lang w:val="en-US"/>
        </w:rPr>
        <w:t>Type</w:t>
      </w:r>
      <w:r>
        <w:rPr>
          <w:lang w:val="en-US"/>
        </w:rPr>
        <w:t xml:space="preserve">, </w:t>
      </w:r>
      <w:r w:rsidRPr="00FE2BB4">
        <w:rPr>
          <w:rStyle w:val="LienMthode"/>
          <w:lang w:val="en-US"/>
        </w:rPr>
        <w:t>isReferenceType</w:t>
      </w:r>
      <w:r w:rsidR="00EC295F">
        <w:rPr>
          <w:lang w:val="en-US"/>
        </w:rPr>
        <w:t xml:space="preserve">, </w:t>
      </w:r>
      <w:r w:rsidR="00EC295F" w:rsidRPr="008D1496">
        <w:rPr>
          <w:rStyle w:val="LienMthode"/>
          <w:lang w:val="en-US"/>
        </w:rPr>
        <w:t>is</w:t>
      </w:r>
      <w:r w:rsidR="00EC295F">
        <w:rPr>
          <w:rStyle w:val="LienMthode"/>
          <w:lang w:val="en-US"/>
        </w:rPr>
        <w:t>Array</w:t>
      </w:r>
      <w:r w:rsidR="00EC295F" w:rsidRPr="008D1496">
        <w:rPr>
          <w:rStyle w:val="LienMthode"/>
          <w:lang w:val="en-US"/>
        </w:rPr>
        <w:t>Type</w:t>
      </w:r>
      <w:r>
        <w:rPr>
          <w:lang w:val="en-US"/>
        </w:rPr>
        <w:t>,</w:t>
      </w:r>
    </w:p>
    <w:p w:rsidR="00787097" w:rsidRDefault="00787097" w:rsidP="00787097">
      <w:pPr>
        <w:pStyle w:val="RelativesItem"/>
        <w:rPr>
          <w:lang w:val="en-US"/>
        </w:rPr>
      </w:pPr>
      <w:r>
        <w:rPr>
          <w:lang w:val="en-US"/>
        </w:rPr>
        <w:t xml:space="preserve">the methods </w:t>
      </w:r>
      <w:r w:rsidRPr="00094900">
        <w:rPr>
          <w:rStyle w:val="LienMthode"/>
          <w:lang w:val="en-US"/>
        </w:rPr>
        <w:t>makeLogicType</w:t>
      </w:r>
      <w:r>
        <w:rPr>
          <w:lang w:val="en-US"/>
        </w:rPr>
        <w:t xml:space="preserve">, </w:t>
      </w:r>
      <w:r w:rsidRPr="00094900">
        <w:rPr>
          <w:rStyle w:val="LienMthode"/>
          <w:lang w:val="en-US"/>
        </w:rPr>
        <w:t>logicArithmeticPromotion</w:t>
      </w:r>
      <w:r>
        <w:rPr>
          <w:lang w:val="en-US"/>
        </w:rPr>
        <w:t xml:space="preserve">, </w:t>
      </w:r>
      <w:r w:rsidRPr="00094900">
        <w:rPr>
          <w:rStyle w:val="LienMthode"/>
          <w:lang w:val="en-US"/>
        </w:rPr>
        <w:t>make</w:t>
      </w:r>
      <w:r>
        <w:rPr>
          <w:rStyle w:val="LienMthode"/>
          <w:lang w:val="en-US"/>
        </w:rPr>
        <w:t>Pointer</w:t>
      </w:r>
      <w:r w:rsidRPr="00094900">
        <w:rPr>
          <w:rStyle w:val="LienMthode"/>
          <w:lang w:val="en-US"/>
        </w:rPr>
        <w:t>Type</w:t>
      </w:r>
      <w:r>
        <w:rPr>
          <w:lang w:val="en-US"/>
        </w:rPr>
        <w:t xml:space="preserve">, </w:t>
      </w:r>
      <w:r w:rsidRPr="00094900">
        <w:rPr>
          <w:rStyle w:val="LienMthode"/>
          <w:lang w:val="en-US"/>
        </w:rPr>
        <w:t>makeReferencedType</w:t>
      </w:r>
      <w:r w:rsidR="00EC295F">
        <w:rPr>
          <w:lang w:val="en-US"/>
        </w:rPr>
        <w:t xml:space="preserve">, </w:t>
      </w:r>
      <w:r w:rsidR="00EC295F" w:rsidRPr="00094900">
        <w:rPr>
          <w:rStyle w:val="LienMthode"/>
          <w:lang w:val="en-US"/>
        </w:rPr>
        <w:t>make</w:t>
      </w:r>
      <w:r w:rsidR="00EC295F">
        <w:rPr>
          <w:rStyle w:val="LienMthode"/>
          <w:lang w:val="en-US"/>
        </w:rPr>
        <w:t>Array</w:t>
      </w:r>
      <w:r w:rsidR="00EC295F" w:rsidRPr="00094900">
        <w:rPr>
          <w:rStyle w:val="LienMthode"/>
          <w:lang w:val="en-US"/>
        </w:rPr>
        <w:t>Type</w:t>
      </w:r>
      <w:r w:rsidR="00696531">
        <w:rPr>
          <w:lang w:val="en-US"/>
        </w:rPr>
        <w:t>,</w:t>
      </w:r>
    </w:p>
    <w:p w:rsidR="00696531" w:rsidRPr="006E40CE" w:rsidRDefault="00696531" w:rsidP="00787097">
      <w:pPr>
        <w:pStyle w:val="RelativesItem"/>
        <w:rPr>
          <w:lang w:val="en-US"/>
        </w:rPr>
      </w:pPr>
      <w:proofErr w:type="gramStart"/>
      <w:r>
        <w:rPr>
          <w:lang w:val="en-US"/>
        </w:rPr>
        <w:t>the</w:t>
      </w:r>
      <w:proofErr w:type="gramEnd"/>
      <w:r>
        <w:rPr>
          <w:lang w:val="en-US"/>
        </w:rPr>
        <w:t xml:space="preserve"> method </w:t>
      </w:r>
      <w:r w:rsidRPr="000C4DCF">
        <w:rPr>
          <w:rStyle w:val="LienMthode"/>
          <w:lang w:val="en-US"/>
        </w:rPr>
        <w:t>get_field_name</w:t>
      </w:r>
      <w:r>
        <w:rPr>
          <w:lang w:val="en-US"/>
        </w:rPr>
        <w:t>.</w:t>
      </w:r>
    </w:p>
    <w:p w:rsidR="0054255A" w:rsidRDefault="0054255A" w:rsidP="0054255A">
      <w:pPr>
        <w:pStyle w:val="EntteMthode"/>
        <w:rPr>
          <w:lang w:val="en-US"/>
        </w:rPr>
      </w:pPr>
      <w:r w:rsidRPr="0054255A">
        <w:rPr>
          <w:rStyle w:val="LienType"/>
          <w:lang w:val="en-US"/>
        </w:rPr>
        <w:t>template_parameter</w:t>
      </w:r>
      <w:r w:rsidRPr="00354FBF">
        <w:rPr>
          <w:lang w:val="en-US"/>
        </w:rPr>
        <w:t xml:space="preserve"> </w:t>
      </w:r>
      <w:r w:rsidRPr="00E665F1">
        <w:rPr>
          <w:rStyle w:val="DfinitionMthode"/>
          <w:lang w:val="en-US"/>
        </w:rPr>
        <w:t>getTemplateExtension</w:t>
      </w:r>
      <w:r w:rsidRPr="00354FBF">
        <w:rPr>
          <w:lang w:val="en-US"/>
        </w:rPr>
        <w:t>(</w:t>
      </w:r>
      <w:r w:rsidRPr="00354FBF">
        <w:rPr>
          <w:b/>
          <w:bCs/>
          <w:lang w:val="en-US"/>
        </w:rPr>
        <w:t>const</w:t>
      </w:r>
      <w:r w:rsidRPr="00354FBF">
        <w:rPr>
          <w:lang w:val="en-US"/>
        </w:rPr>
        <w:t xml:space="preserve"> </w:t>
      </w:r>
      <w:r w:rsidRPr="0054255A">
        <w:rPr>
          <w:rStyle w:val="LienUnit"/>
          <w:lang w:val="en-US"/>
        </w:rPr>
        <w:t>clang</w:t>
      </w:r>
      <w:r w:rsidRPr="00354FBF">
        <w:rPr>
          <w:lang w:val="en-US"/>
        </w:rPr>
        <w:t>::</w:t>
      </w:r>
      <w:r w:rsidRPr="0054255A">
        <w:rPr>
          <w:rStyle w:val="LienClasseC"/>
          <w:lang w:val="en-US"/>
        </w:rPr>
        <w:t>TemplateArgument</w:t>
      </w:r>
      <w:r w:rsidRPr="00354FBF">
        <w:rPr>
          <w:lang w:val="en-US"/>
        </w:rPr>
        <w:t xml:space="preserve">&amp; </w:t>
      </w:r>
      <w:r w:rsidR="00840E4C">
        <w:rPr>
          <w:lang w:val="en-US"/>
        </w:rPr>
        <w:t>argument</w:t>
      </w:r>
      <w:r w:rsidRPr="00354FBF">
        <w:rPr>
          <w:lang w:val="en-US"/>
        </w:rPr>
        <w:t xml:space="preserve">) </w:t>
      </w:r>
      <w:r w:rsidRPr="00354FBF">
        <w:rPr>
          <w:b/>
          <w:bCs/>
          <w:lang w:val="en-US"/>
        </w:rPr>
        <w:t>const</w:t>
      </w:r>
      <w:r w:rsidRPr="00354FBF">
        <w:rPr>
          <w:lang w:val="en-US"/>
        </w:rPr>
        <w:t>;</w:t>
      </w:r>
    </w:p>
    <w:p w:rsidR="00696531" w:rsidRDefault="00B00F30" w:rsidP="00696531">
      <w:pPr>
        <w:rPr>
          <w:lang w:val="en-US"/>
        </w:rPr>
      </w:pPr>
      <w:r>
        <w:rPr>
          <w:lang w:val="en-US"/>
        </w:rPr>
        <w:t xml:space="preserve">Depending on </w:t>
      </w:r>
      <w:r w:rsidRPr="00B00F30">
        <w:rPr>
          <w:rStyle w:val="TexteC"/>
          <w:lang w:val="en-US"/>
        </w:rPr>
        <w:t>argument.</w:t>
      </w:r>
      <w:r w:rsidRPr="00B00F30">
        <w:rPr>
          <w:rStyle w:val="LienMthode"/>
          <w:lang w:val="en-US"/>
        </w:rPr>
        <w:t>getKind</w:t>
      </w:r>
      <w:r w:rsidRPr="00B00F30">
        <w:rPr>
          <w:rStyle w:val="TexteC"/>
          <w:lang w:val="en-US"/>
        </w:rPr>
        <w:t>()</w:t>
      </w:r>
      <w:r>
        <w:rPr>
          <w:lang w:val="en-US"/>
        </w:rPr>
        <w:t>, this method t</w:t>
      </w:r>
      <w:r w:rsidR="005E16D2">
        <w:rPr>
          <w:lang w:val="en-US"/>
        </w:rPr>
        <w:t>ranslate</w:t>
      </w:r>
      <w:r>
        <w:rPr>
          <w:lang w:val="en-US"/>
        </w:rPr>
        <w:t>s</w:t>
      </w:r>
      <w:r w:rsidR="005E16D2">
        <w:rPr>
          <w:lang w:val="en-US"/>
        </w:rPr>
        <w:t xml:space="preserve"> the template instance argument </w:t>
      </w:r>
      <w:r>
        <w:rPr>
          <w:rStyle w:val="TexteC"/>
          <w:lang w:val="en-US"/>
        </w:rPr>
        <w:t>argument</w:t>
      </w:r>
      <w:r w:rsidR="005E16D2">
        <w:rPr>
          <w:lang w:val="en-US"/>
        </w:rPr>
        <w:t xml:space="preserve"> into </w:t>
      </w:r>
      <w:r w:rsidR="00840E4C">
        <w:rPr>
          <w:lang w:val="en-US"/>
        </w:rPr>
        <w:t xml:space="preserve">a </w:t>
      </w:r>
      <w:r w:rsidR="00840E4C" w:rsidRPr="00840E4C">
        <w:rPr>
          <w:rStyle w:val="LienType"/>
          <w:lang w:val="en-US"/>
        </w:rPr>
        <w:t>template_parameter</w:t>
      </w:r>
      <w:r w:rsidR="00840E4C">
        <w:rPr>
          <w:lang w:val="en-US"/>
        </w:rPr>
        <w:t xml:space="preserve"> to be used in the Intermediate Representation.</w:t>
      </w:r>
      <w:r w:rsidR="00184401">
        <w:rPr>
          <w:lang w:val="en-US"/>
        </w:rPr>
        <w:t xml:space="preserve"> The implementation handles the compilation constants and calls the methods </w:t>
      </w:r>
      <w:r w:rsidR="00184401" w:rsidRPr="00184401">
        <w:rPr>
          <w:rStyle w:val="LienMthode"/>
          <w:lang w:val="en-US"/>
        </w:rPr>
        <w:t>makeType</w:t>
      </w:r>
      <w:r w:rsidR="00184401">
        <w:rPr>
          <w:lang w:val="en-US"/>
        </w:rPr>
        <w:t xml:space="preserve"> for the translation of types and </w:t>
      </w:r>
      <w:r w:rsidR="00184401" w:rsidRPr="00184401">
        <w:rPr>
          <w:rStyle w:val="LienMthode"/>
          <w:lang w:val="en-US"/>
        </w:rPr>
        <w:t>makeQualifiedName</w:t>
      </w:r>
      <w:r w:rsidR="00184401">
        <w:rPr>
          <w:lang w:val="en-US"/>
        </w:rPr>
        <w:t xml:space="preserve"> for the translation of declarations.</w:t>
      </w:r>
    </w:p>
    <w:p w:rsidR="003712BB" w:rsidRDefault="003712BB" w:rsidP="00696531">
      <w:pPr>
        <w:rPr>
          <w:lang w:val="en-US"/>
        </w:rPr>
      </w:pPr>
    </w:p>
    <w:p w:rsidR="003712BB" w:rsidRDefault="003712BB" w:rsidP="00696531">
      <w:pPr>
        <w:rPr>
          <w:lang w:val="en-US"/>
        </w:rPr>
      </w:pPr>
      <w:r>
        <w:rPr>
          <w:lang w:val="en-US"/>
        </w:rPr>
        <w:t xml:space="preserve">This method is mainly called by the method </w:t>
      </w:r>
      <w:r w:rsidRPr="003712BB">
        <w:rPr>
          <w:rStyle w:val="LienMthode"/>
          <w:lang w:val="en-US"/>
        </w:rPr>
        <w:t>getTemplateExtension</w:t>
      </w:r>
      <w:r w:rsidRPr="003712BB">
        <w:rPr>
          <w:rStyle w:val="TexteC"/>
          <w:lang w:val="en-US"/>
        </w:rPr>
        <w:t>(</w:t>
      </w:r>
      <w:r w:rsidRPr="003712BB">
        <w:rPr>
          <w:rStyle w:val="TexteC"/>
          <w:b/>
          <w:lang w:val="en-US"/>
        </w:rPr>
        <w:t>const</w:t>
      </w:r>
      <w:r w:rsidRPr="003712BB">
        <w:rPr>
          <w:rStyle w:val="TexteC"/>
          <w:lang w:val="en-US"/>
        </w:rPr>
        <w:t xml:space="preserve"> </w:t>
      </w:r>
      <w:r w:rsidRPr="003712BB">
        <w:rPr>
          <w:rStyle w:val="LienUnit"/>
          <w:lang w:val="en-US"/>
        </w:rPr>
        <w:t>clang</w:t>
      </w:r>
      <w:r w:rsidRPr="003712BB">
        <w:rPr>
          <w:rStyle w:val="TexteC"/>
          <w:lang w:val="en-US"/>
        </w:rPr>
        <w:t>::</w:t>
      </w:r>
      <w:proofErr w:type="spellStart"/>
      <w:r w:rsidRPr="003712BB">
        <w:rPr>
          <w:rStyle w:val="LienClasseC"/>
          <w:lang w:val="en-US"/>
        </w:rPr>
        <w:t>TemplateArgumentList</w:t>
      </w:r>
      <w:proofErr w:type="spellEnd"/>
      <w:r w:rsidRPr="003712BB">
        <w:rPr>
          <w:rStyle w:val="TexteC"/>
          <w:lang w:val="en-US"/>
        </w:rPr>
        <w:t xml:space="preserve">&amp;) </w:t>
      </w:r>
      <w:r w:rsidRPr="003712BB">
        <w:rPr>
          <w:rStyle w:val="TexteC"/>
          <w:b/>
          <w:lang w:val="en-US"/>
        </w:rPr>
        <w:t>const</w:t>
      </w:r>
      <w:r>
        <w:rPr>
          <w:lang w:val="en-US"/>
        </w:rPr>
        <w:t xml:space="preserve"> to translate a template instantiation list.</w:t>
      </w:r>
      <w:r w:rsidR="006E1701">
        <w:rPr>
          <w:lang w:val="en-US"/>
        </w:rPr>
        <w:t xml:space="preserve"> Note that the function </w:t>
      </w:r>
      <w:r w:rsidR="006E1701" w:rsidRPr="006E1701">
        <w:rPr>
          <w:rStyle w:val="LienMthode"/>
          <w:lang w:val="en-US"/>
        </w:rPr>
        <w:t>template_parameter_equal</w:t>
      </w:r>
      <w:r w:rsidR="006E1701">
        <w:rPr>
          <w:lang w:val="en-US"/>
        </w:rPr>
        <w:t xml:space="preserve"> will be used as a match function.</w:t>
      </w:r>
      <w:r w:rsidR="00997BAA">
        <w:rPr>
          <w:lang w:val="en-US"/>
        </w:rPr>
        <w:t xml:space="preserve"> It is then very useful to differentiate the template instances at various </w:t>
      </w:r>
      <w:proofErr w:type="gramStart"/>
      <w:r w:rsidR="00997BAA">
        <w:rPr>
          <w:lang w:val="en-US"/>
        </w:rPr>
        <w:t>level</w:t>
      </w:r>
      <w:proofErr w:type="gramEnd"/>
      <w:r w:rsidR="00997BAA">
        <w:rPr>
          <w:lang w:val="en-US"/>
        </w:rPr>
        <w:t xml:space="preserve">: in the </w:t>
      </w:r>
      <w:proofErr w:type="spellStart"/>
      <w:r w:rsidR="00997BAA" w:rsidRPr="00997BAA">
        <w:rPr>
          <w:rStyle w:val="LienUnit"/>
          <w:lang w:val="en-US"/>
        </w:rPr>
        <w:t>ClangVisitor</w:t>
      </w:r>
      <w:proofErr w:type="spellEnd"/>
      <w:r w:rsidR="00997BAA">
        <w:rPr>
          <w:lang w:val="en-US"/>
        </w:rPr>
        <w:t xml:space="preserve"> unit, but also in the </w:t>
      </w:r>
      <w:r w:rsidR="00997BAA" w:rsidRPr="000C4DCF">
        <w:rPr>
          <w:rStyle w:val="LienUnit"/>
          <w:lang w:val="en-US"/>
        </w:rPr>
        <w:t>Parser</w:t>
      </w:r>
      <w:r w:rsidR="00997BAA">
        <w:rPr>
          <w:lang w:val="en-US"/>
        </w:rPr>
        <w:t xml:space="preserve">, </w:t>
      </w:r>
      <w:r w:rsidR="00997BAA" w:rsidRPr="000C4DCF">
        <w:rPr>
          <w:rStyle w:val="LienUnit"/>
          <w:lang w:val="en-US"/>
        </w:rPr>
        <w:t>ACSL++</w:t>
      </w:r>
      <w:r w:rsidR="00997BAA">
        <w:rPr>
          <w:lang w:val="en-US"/>
        </w:rPr>
        <w:t xml:space="preserve">, </w:t>
      </w:r>
      <w:proofErr w:type="spellStart"/>
      <w:r w:rsidR="00997BAA" w:rsidRPr="000C4DCF">
        <w:rPr>
          <w:rStyle w:val="LienUnit"/>
          <w:lang w:val="en-US"/>
        </w:rPr>
        <w:t>RTTITable</w:t>
      </w:r>
      <w:proofErr w:type="spellEnd"/>
      <w:r w:rsidR="00997BAA">
        <w:rPr>
          <w:lang w:val="en-US"/>
        </w:rPr>
        <w:t xml:space="preserve"> units.</w:t>
      </w:r>
    </w:p>
    <w:p w:rsidR="006E1701" w:rsidRDefault="006E1701" w:rsidP="006E1701">
      <w:pPr>
        <w:pStyle w:val="Relatives"/>
        <w:rPr>
          <w:lang w:val="en-US"/>
        </w:rPr>
      </w:pPr>
    </w:p>
    <w:p w:rsidR="006E1701" w:rsidRDefault="006E1701" w:rsidP="006E1701">
      <w:pPr>
        <w:pStyle w:val="RelativesItem"/>
        <w:rPr>
          <w:lang w:val="en-US"/>
        </w:rPr>
      </w:pPr>
      <w:r>
        <w:rPr>
          <w:lang w:val="en-US"/>
        </w:rPr>
        <w:t xml:space="preserve">The methods </w:t>
      </w:r>
      <w:r w:rsidRPr="00184401">
        <w:rPr>
          <w:rStyle w:val="LienMthode"/>
          <w:lang w:val="en-US"/>
        </w:rPr>
        <w:t>makeType</w:t>
      </w:r>
      <w:r>
        <w:rPr>
          <w:lang w:val="en-US"/>
        </w:rPr>
        <w:t xml:space="preserve"> and </w:t>
      </w:r>
      <w:r w:rsidRPr="00184401">
        <w:rPr>
          <w:rStyle w:val="LienMthode"/>
          <w:lang w:val="en-US"/>
        </w:rPr>
        <w:t>makeQualifiedName</w:t>
      </w:r>
      <w:r>
        <w:rPr>
          <w:lang w:val="en-US"/>
        </w:rPr>
        <w:t>,</w:t>
      </w:r>
    </w:p>
    <w:p w:rsidR="006E1701" w:rsidRDefault="006E1701" w:rsidP="006E1701">
      <w:pPr>
        <w:pStyle w:val="RelativesItem"/>
        <w:rPr>
          <w:lang w:val="en-US"/>
        </w:rPr>
      </w:pPr>
      <w:r>
        <w:rPr>
          <w:lang w:val="en-US"/>
        </w:rPr>
        <w:t xml:space="preserve">the method </w:t>
      </w:r>
      <w:r w:rsidRPr="003712BB">
        <w:rPr>
          <w:rStyle w:val="LienMthode"/>
          <w:lang w:val="en-US"/>
        </w:rPr>
        <w:t>getTemplateExtension</w:t>
      </w:r>
      <w:r w:rsidRPr="003712BB">
        <w:rPr>
          <w:rStyle w:val="TexteC"/>
          <w:lang w:val="en-US"/>
        </w:rPr>
        <w:t>(</w:t>
      </w:r>
      <w:r w:rsidRPr="003712BB">
        <w:rPr>
          <w:rStyle w:val="TexteC"/>
          <w:b/>
          <w:lang w:val="en-US"/>
        </w:rPr>
        <w:t>const</w:t>
      </w:r>
      <w:r w:rsidRPr="003712BB">
        <w:rPr>
          <w:rStyle w:val="TexteC"/>
          <w:lang w:val="en-US"/>
        </w:rPr>
        <w:t xml:space="preserve"> </w:t>
      </w:r>
      <w:r w:rsidRPr="003712BB">
        <w:rPr>
          <w:rStyle w:val="LienUnit"/>
          <w:lang w:val="en-US"/>
        </w:rPr>
        <w:t>clang</w:t>
      </w:r>
      <w:r w:rsidRPr="003712BB">
        <w:rPr>
          <w:rStyle w:val="TexteC"/>
          <w:lang w:val="en-US"/>
        </w:rPr>
        <w:t>::</w:t>
      </w:r>
      <w:proofErr w:type="spellStart"/>
      <w:r w:rsidRPr="003712BB">
        <w:rPr>
          <w:rStyle w:val="LienClasseC"/>
          <w:lang w:val="en-US"/>
        </w:rPr>
        <w:t>TemplateArgumentList</w:t>
      </w:r>
      <w:proofErr w:type="spellEnd"/>
      <w:r w:rsidRPr="003712BB">
        <w:rPr>
          <w:rStyle w:val="TexteC"/>
          <w:lang w:val="en-US"/>
        </w:rPr>
        <w:t xml:space="preserve">&amp;) </w:t>
      </w:r>
      <w:r w:rsidRPr="003712BB">
        <w:rPr>
          <w:rStyle w:val="TexteC"/>
          <w:b/>
          <w:lang w:val="en-US"/>
        </w:rPr>
        <w:t>const</w:t>
      </w:r>
      <w:r>
        <w:rPr>
          <w:lang w:val="en-US"/>
        </w:rPr>
        <w:t>,</w:t>
      </w:r>
    </w:p>
    <w:p w:rsidR="00357862" w:rsidRPr="00696531" w:rsidRDefault="00357862" w:rsidP="006E1701">
      <w:pPr>
        <w:pStyle w:val="RelativesItem"/>
        <w:rPr>
          <w:lang w:val="en-US"/>
        </w:rPr>
      </w:pPr>
      <w:proofErr w:type="gramStart"/>
      <w:r>
        <w:rPr>
          <w:lang w:val="en-US"/>
        </w:rPr>
        <w:t>the</w:t>
      </w:r>
      <w:proofErr w:type="gramEnd"/>
      <w:r>
        <w:rPr>
          <w:lang w:val="en-US"/>
        </w:rPr>
        <w:t xml:space="preserve"> function </w:t>
      </w:r>
      <w:r w:rsidRPr="006E1701">
        <w:rPr>
          <w:rStyle w:val="LienMthode"/>
          <w:lang w:val="en-US"/>
        </w:rPr>
        <w:t>template_parameter_equal</w:t>
      </w:r>
      <w:r>
        <w:rPr>
          <w:lang w:val="en-US"/>
        </w:rPr>
        <w:t>.</w:t>
      </w:r>
    </w:p>
    <w:p w:rsidR="0054255A" w:rsidRDefault="0054255A" w:rsidP="0054255A">
      <w:pPr>
        <w:pStyle w:val="EntteMthode"/>
        <w:rPr>
          <w:lang w:val="en-US"/>
        </w:rPr>
      </w:pPr>
      <w:r w:rsidRPr="00354FBF">
        <w:rPr>
          <w:i/>
          <w:iCs/>
          <w:color w:val="0000FF"/>
          <w:lang w:val="en-US"/>
        </w:rPr>
        <w:t>/* template_parameter */</w:t>
      </w:r>
      <w:r w:rsidRPr="00354FBF">
        <w:rPr>
          <w:lang w:val="en-US"/>
        </w:rPr>
        <w:t xml:space="preserve"> list </w:t>
      </w:r>
      <w:r w:rsidRPr="00E665F1">
        <w:rPr>
          <w:rStyle w:val="DfinitionMthode"/>
          <w:lang w:val="en-US"/>
        </w:rPr>
        <w:t>getTemplateExtension</w:t>
      </w:r>
      <w:r w:rsidRPr="00354FBF">
        <w:rPr>
          <w:lang w:val="en-US"/>
        </w:rPr>
        <w:t>(</w:t>
      </w:r>
      <w:r w:rsidRPr="00354FBF">
        <w:rPr>
          <w:b/>
          <w:bCs/>
          <w:lang w:val="en-US"/>
        </w:rPr>
        <w:t>const</w:t>
      </w:r>
      <w:r w:rsidRPr="00354FBF">
        <w:rPr>
          <w:lang w:val="en-US"/>
        </w:rPr>
        <w:t xml:space="preserve"> </w:t>
      </w:r>
      <w:r w:rsidRPr="0054255A">
        <w:rPr>
          <w:rStyle w:val="LienUnit"/>
          <w:lang w:val="en-US"/>
        </w:rPr>
        <w:t>clang</w:t>
      </w:r>
      <w:r w:rsidRPr="00354FBF">
        <w:rPr>
          <w:lang w:val="en-US"/>
        </w:rPr>
        <w:t>::</w:t>
      </w:r>
      <w:r w:rsidRPr="0054255A">
        <w:rPr>
          <w:rStyle w:val="LienClasseC"/>
          <w:lang w:val="en-US"/>
        </w:rPr>
        <w:t>TemplateArgumentList</w:t>
      </w:r>
      <w:r w:rsidRPr="00354FBF">
        <w:rPr>
          <w:lang w:val="en-US"/>
        </w:rPr>
        <w:t xml:space="preserve">&amp; parameters) </w:t>
      </w:r>
      <w:r w:rsidRPr="00354FBF">
        <w:rPr>
          <w:b/>
          <w:bCs/>
          <w:lang w:val="en-US"/>
        </w:rPr>
        <w:t>const</w:t>
      </w:r>
      <w:r w:rsidRPr="00354FBF">
        <w:rPr>
          <w:lang w:val="en-US"/>
        </w:rPr>
        <w:t>;</w:t>
      </w:r>
    </w:p>
    <w:p w:rsidR="00FB6117" w:rsidRDefault="00FB6117" w:rsidP="00FB6117">
      <w:pPr>
        <w:rPr>
          <w:lang w:val="en-US"/>
        </w:rPr>
      </w:pPr>
      <w:r>
        <w:rPr>
          <w:lang w:val="en-US"/>
        </w:rPr>
        <w:t xml:space="preserve">Translate a complete template instantiation list into a </w:t>
      </w:r>
      <w:r w:rsidRPr="00FB6117">
        <w:rPr>
          <w:rStyle w:val="LienType"/>
          <w:lang w:val="en-US"/>
        </w:rPr>
        <w:t>template_parameter</w:t>
      </w:r>
      <w:r>
        <w:rPr>
          <w:lang w:val="en-US"/>
        </w:rPr>
        <w:t xml:space="preserve"> </w:t>
      </w:r>
      <w:r w:rsidRPr="00FB6117">
        <w:rPr>
          <w:rStyle w:val="LienType"/>
          <w:lang w:val="en-US"/>
        </w:rPr>
        <w:t>list</w:t>
      </w:r>
      <w:r>
        <w:rPr>
          <w:lang w:val="en-US"/>
        </w:rPr>
        <w:t xml:space="preserve"> that is valid in the Intermediate Representation of the C++ constructions and in the Intermediate Representation of ACSL++ annotations.</w:t>
      </w:r>
      <w:r w:rsidR="00AF719B">
        <w:rPr>
          <w:lang w:val="en-US"/>
        </w:rPr>
        <w:t xml:space="preserve"> The implementation simply calls the method </w:t>
      </w:r>
      <w:r w:rsidR="00AF719B" w:rsidRPr="00AF719B">
        <w:rPr>
          <w:rStyle w:val="LienMthode"/>
          <w:lang w:val="en-US"/>
        </w:rPr>
        <w:t>getTemplateExtension</w:t>
      </w:r>
      <w:r w:rsidR="00AF719B" w:rsidRPr="00AF719B">
        <w:rPr>
          <w:rStyle w:val="TexteC"/>
          <w:lang w:val="en-US"/>
        </w:rPr>
        <w:t>(</w:t>
      </w:r>
      <w:r w:rsidR="00AF719B" w:rsidRPr="00AF719B">
        <w:rPr>
          <w:rStyle w:val="TexteC"/>
          <w:b/>
          <w:lang w:val="en-US"/>
        </w:rPr>
        <w:t>const</w:t>
      </w:r>
      <w:r w:rsidR="00AF719B" w:rsidRPr="00AF719B">
        <w:rPr>
          <w:rStyle w:val="TexteC"/>
          <w:lang w:val="en-US"/>
        </w:rPr>
        <w:t xml:space="preserve"> </w:t>
      </w:r>
      <w:r w:rsidR="00AF719B" w:rsidRPr="00AF719B">
        <w:rPr>
          <w:rStyle w:val="LienUnit"/>
          <w:lang w:val="en-US"/>
        </w:rPr>
        <w:t>clang</w:t>
      </w:r>
      <w:r w:rsidR="00AF719B" w:rsidRPr="00AF719B">
        <w:rPr>
          <w:rStyle w:val="TexteC"/>
          <w:lang w:val="en-US"/>
        </w:rPr>
        <w:t>::</w:t>
      </w:r>
      <w:proofErr w:type="spellStart"/>
      <w:r w:rsidR="00AF719B" w:rsidRPr="00AF719B">
        <w:rPr>
          <w:rStyle w:val="LienClasseC"/>
          <w:lang w:val="en-US"/>
        </w:rPr>
        <w:t>TemplateArgument</w:t>
      </w:r>
      <w:proofErr w:type="spellEnd"/>
      <w:r w:rsidR="00AF719B" w:rsidRPr="00AF719B">
        <w:rPr>
          <w:rStyle w:val="TexteC"/>
          <w:lang w:val="en-US"/>
        </w:rPr>
        <w:t>&amp;)</w:t>
      </w:r>
      <w:r w:rsidR="00AF719B">
        <w:rPr>
          <w:lang w:val="en-US"/>
        </w:rPr>
        <w:t xml:space="preserve"> on each argument of the list </w:t>
      </w:r>
      <w:r w:rsidR="00AF719B" w:rsidRPr="00AF719B">
        <w:rPr>
          <w:rStyle w:val="TexteC"/>
          <w:lang w:val="en-US"/>
        </w:rPr>
        <w:t>parameters</w:t>
      </w:r>
      <w:r w:rsidR="00AF719B">
        <w:rPr>
          <w:lang w:val="en-US"/>
        </w:rPr>
        <w:t>.</w:t>
      </w:r>
    </w:p>
    <w:p w:rsidR="00AF719B" w:rsidRDefault="00AF719B" w:rsidP="00FB6117">
      <w:pPr>
        <w:rPr>
          <w:lang w:val="en-US"/>
        </w:rPr>
      </w:pPr>
    </w:p>
    <w:p w:rsidR="00AF719B" w:rsidRDefault="00AF719B" w:rsidP="00FB6117">
      <w:pPr>
        <w:rPr>
          <w:lang w:val="en-US"/>
        </w:rPr>
      </w:pPr>
      <w:r>
        <w:rPr>
          <w:lang w:val="en-US"/>
        </w:rPr>
        <w:t xml:space="preserve">This method is called by any unit that needs to translate instance classes. It concerns the units </w:t>
      </w:r>
      <w:proofErr w:type="spellStart"/>
      <w:r w:rsidRPr="00997BAA">
        <w:rPr>
          <w:rStyle w:val="LienUnit"/>
          <w:lang w:val="en-US"/>
        </w:rPr>
        <w:t>ClangVisitor</w:t>
      </w:r>
      <w:proofErr w:type="spellEnd"/>
      <w:r>
        <w:rPr>
          <w:lang w:val="en-US"/>
        </w:rPr>
        <w:t xml:space="preserve">, but also </w:t>
      </w:r>
      <w:r w:rsidRPr="00AF719B">
        <w:rPr>
          <w:rStyle w:val="LienUnit"/>
          <w:lang w:val="en-US"/>
        </w:rPr>
        <w:t>Parser</w:t>
      </w:r>
      <w:r>
        <w:rPr>
          <w:lang w:val="en-US"/>
        </w:rPr>
        <w:t xml:space="preserve">, </w:t>
      </w:r>
      <w:r w:rsidRPr="00AF719B">
        <w:rPr>
          <w:rStyle w:val="LienUnit"/>
          <w:lang w:val="en-US"/>
        </w:rPr>
        <w:t>ACSL++</w:t>
      </w:r>
      <w:r>
        <w:rPr>
          <w:lang w:val="en-US"/>
        </w:rPr>
        <w:t xml:space="preserve">, </w:t>
      </w:r>
      <w:proofErr w:type="spellStart"/>
      <w:proofErr w:type="gramStart"/>
      <w:r w:rsidRPr="00AF719B">
        <w:rPr>
          <w:rStyle w:val="LienUnit"/>
          <w:lang w:val="en-US"/>
        </w:rPr>
        <w:t>RTTITable</w:t>
      </w:r>
      <w:proofErr w:type="spellEnd"/>
      <w:proofErr w:type="gramEnd"/>
      <w:r>
        <w:rPr>
          <w:lang w:val="en-US"/>
        </w:rPr>
        <w:t>.</w:t>
      </w:r>
    </w:p>
    <w:p w:rsidR="0099118A" w:rsidRDefault="0099118A" w:rsidP="0099118A">
      <w:pPr>
        <w:pStyle w:val="Relatives"/>
        <w:rPr>
          <w:lang w:val="en-US"/>
        </w:rPr>
      </w:pPr>
    </w:p>
    <w:p w:rsidR="00AF719B" w:rsidRDefault="0099118A" w:rsidP="0099118A">
      <w:pPr>
        <w:pStyle w:val="RelativesItem"/>
        <w:rPr>
          <w:lang w:val="en-US"/>
        </w:rPr>
      </w:pPr>
      <w:r>
        <w:rPr>
          <w:lang w:val="en-US"/>
        </w:rPr>
        <w:t xml:space="preserve">The method </w:t>
      </w:r>
      <w:r w:rsidRPr="00AF719B">
        <w:rPr>
          <w:rStyle w:val="LienMthode"/>
          <w:lang w:val="en-US"/>
        </w:rPr>
        <w:t>getTemplateExtension</w:t>
      </w:r>
      <w:r w:rsidRPr="00AF719B">
        <w:rPr>
          <w:rStyle w:val="TexteC"/>
          <w:lang w:val="en-US"/>
        </w:rPr>
        <w:t>(</w:t>
      </w:r>
      <w:r w:rsidRPr="00AF719B">
        <w:rPr>
          <w:rStyle w:val="TexteC"/>
          <w:b/>
          <w:lang w:val="en-US"/>
        </w:rPr>
        <w:t>const</w:t>
      </w:r>
      <w:r w:rsidRPr="00AF719B">
        <w:rPr>
          <w:rStyle w:val="TexteC"/>
          <w:lang w:val="en-US"/>
        </w:rPr>
        <w:t xml:space="preserve"> </w:t>
      </w:r>
      <w:r w:rsidRPr="00AF719B">
        <w:rPr>
          <w:rStyle w:val="LienUnit"/>
          <w:lang w:val="en-US"/>
        </w:rPr>
        <w:t>clang</w:t>
      </w:r>
      <w:r w:rsidRPr="00AF719B">
        <w:rPr>
          <w:rStyle w:val="TexteC"/>
          <w:lang w:val="en-US"/>
        </w:rPr>
        <w:t>::</w:t>
      </w:r>
      <w:proofErr w:type="spellStart"/>
      <w:r w:rsidRPr="00AF719B">
        <w:rPr>
          <w:rStyle w:val="LienClasseC"/>
          <w:lang w:val="en-US"/>
        </w:rPr>
        <w:t>TemplateArgument</w:t>
      </w:r>
      <w:proofErr w:type="spellEnd"/>
      <w:r w:rsidRPr="00AF719B">
        <w:rPr>
          <w:rStyle w:val="TexteC"/>
          <w:lang w:val="en-US"/>
        </w:rPr>
        <w:t>&amp;)</w:t>
      </w:r>
      <w:r>
        <w:rPr>
          <w:lang w:val="en-US"/>
        </w:rPr>
        <w:t>,</w:t>
      </w:r>
    </w:p>
    <w:p w:rsidR="0099118A" w:rsidRPr="00FB6117" w:rsidRDefault="0099118A" w:rsidP="0099118A">
      <w:pPr>
        <w:pStyle w:val="RelativesItem"/>
        <w:rPr>
          <w:lang w:val="en-US"/>
        </w:rPr>
      </w:pPr>
      <w:r>
        <w:rPr>
          <w:lang w:val="en-US"/>
        </w:rPr>
        <w:t xml:space="preserve">the methods </w:t>
      </w:r>
      <w:r w:rsidRPr="0099118A">
        <w:rPr>
          <w:rStyle w:val="LienUnit"/>
          <w:lang w:val="en-US"/>
        </w:rPr>
        <w:t>Parser</w:t>
      </w:r>
      <w:r w:rsidRPr="0099118A">
        <w:rPr>
          <w:rStyle w:val="TexteC"/>
          <w:lang w:val="en-US"/>
        </w:rPr>
        <w:t>::</w:t>
      </w:r>
      <w:r w:rsidRPr="0099118A">
        <w:rPr>
          <w:rStyle w:val="LienClasseC"/>
          <w:lang w:val="en-US"/>
        </w:rPr>
        <w:t>Parser</w:t>
      </w:r>
      <w:r w:rsidRPr="0099118A">
        <w:rPr>
          <w:rStyle w:val="TexteC"/>
          <w:lang w:val="en-US"/>
        </w:rPr>
        <w:t>::</w:t>
      </w:r>
      <w:r w:rsidRPr="0099118A">
        <w:rPr>
          <w:rStyle w:val="LienClasseC"/>
          <w:lang w:val="en-US"/>
        </w:rPr>
        <w:t>Arguments</w:t>
      </w:r>
      <w:r w:rsidRPr="0099118A">
        <w:rPr>
          <w:rStyle w:val="TexteC"/>
          <w:lang w:val="en-US"/>
        </w:rPr>
        <w:t>::</w:t>
      </w:r>
      <w:proofErr w:type="spellStart"/>
      <w:r w:rsidRPr="0099118A">
        <w:rPr>
          <w:rStyle w:val="LienMthode"/>
          <w:lang w:val="en-US"/>
        </w:rPr>
        <w:t>queryThisType</w:t>
      </w:r>
      <w:proofErr w:type="spellEnd"/>
      <w:r>
        <w:rPr>
          <w:lang w:val="en-US"/>
        </w:rPr>
        <w:t xml:space="preserve">, </w:t>
      </w:r>
      <w:r w:rsidRPr="0099118A">
        <w:rPr>
          <w:rStyle w:val="LienUnit"/>
          <w:lang w:val="en-US"/>
        </w:rPr>
        <w:t>Parser</w:t>
      </w:r>
      <w:r w:rsidRPr="0099118A">
        <w:rPr>
          <w:rStyle w:val="TexteC"/>
          <w:lang w:val="en-US"/>
        </w:rPr>
        <w:t>::</w:t>
      </w:r>
      <w:r w:rsidRPr="0099118A">
        <w:rPr>
          <w:rStyle w:val="LienClasseC"/>
          <w:lang w:val="en-US"/>
        </w:rPr>
        <w:t>Parser</w:t>
      </w:r>
      <w:r w:rsidRPr="0099118A">
        <w:rPr>
          <w:rStyle w:val="TexteC"/>
          <w:lang w:val="en-US"/>
        </w:rPr>
        <w:t>::</w:t>
      </w:r>
      <w:r w:rsidRPr="0099118A">
        <w:rPr>
          <w:rStyle w:val="LienClasseC"/>
          <w:lang w:val="en-US"/>
        </w:rPr>
        <w:t>Arguments</w:t>
      </w:r>
      <w:r w:rsidRPr="0099118A">
        <w:rPr>
          <w:rStyle w:val="TexteC"/>
          <w:lang w:val="en-US"/>
        </w:rPr>
        <w:t>::</w:t>
      </w:r>
      <w:proofErr w:type="spellStart"/>
      <w:r w:rsidRPr="0099118A">
        <w:rPr>
          <w:rStyle w:val="LienMthode"/>
          <w:lang w:val="en-US"/>
        </w:rPr>
        <w:t>queryThisLogicType</w:t>
      </w:r>
      <w:proofErr w:type="spellEnd"/>
      <w:r>
        <w:rPr>
          <w:lang w:val="en-US"/>
        </w:rPr>
        <w:t xml:space="preserve">, </w:t>
      </w:r>
      <w:proofErr w:type="spellStart"/>
      <w:r w:rsidRPr="0099118A">
        <w:rPr>
          <w:rStyle w:val="LienUnit"/>
          <w:lang w:val="en-US"/>
        </w:rPr>
        <w:t>ClangVisitor</w:t>
      </w:r>
      <w:proofErr w:type="spellEnd"/>
      <w:r w:rsidRPr="0099118A">
        <w:rPr>
          <w:rStyle w:val="TexteC"/>
          <w:lang w:val="en-US"/>
        </w:rPr>
        <w:t>::</w:t>
      </w:r>
      <w:r w:rsidRPr="0099118A">
        <w:rPr>
          <w:rStyle w:val="LienClasseC"/>
          <w:lang w:val="en-US"/>
        </w:rPr>
        <w:t>Visitor</w:t>
      </w:r>
      <w:r w:rsidRPr="0099118A">
        <w:rPr>
          <w:rStyle w:val="TexteC"/>
          <w:lang w:val="en-US"/>
        </w:rPr>
        <w:t>::</w:t>
      </w:r>
      <w:r w:rsidRPr="0099118A">
        <w:rPr>
          <w:rStyle w:val="LienMthode"/>
          <w:lang w:val="en-US"/>
        </w:rPr>
        <w:t>makeTemporaryObjectExpression</w:t>
      </w:r>
      <w:r>
        <w:rPr>
          <w:lang w:val="en-US"/>
        </w:rPr>
        <w:t xml:space="preserve">, </w:t>
      </w:r>
      <w:proofErr w:type="spellStart"/>
      <w:r w:rsidRPr="0099118A">
        <w:rPr>
          <w:rStyle w:val="LienUnit"/>
          <w:lang w:val="en-US"/>
        </w:rPr>
        <w:t>ClangVisitor</w:t>
      </w:r>
      <w:proofErr w:type="spellEnd"/>
      <w:r w:rsidRPr="0099118A">
        <w:rPr>
          <w:rStyle w:val="TexteC"/>
          <w:lang w:val="en-US"/>
        </w:rPr>
        <w:t>::</w:t>
      </w:r>
      <w:r w:rsidRPr="0099118A">
        <w:rPr>
          <w:rStyle w:val="LienClasseC"/>
          <w:lang w:val="en-US"/>
        </w:rPr>
        <w:t>Visitor</w:t>
      </w:r>
      <w:r w:rsidRPr="0099118A">
        <w:rPr>
          <w:rStyle w:val="TexteC"/>
          <w:lang w:val="en-US"/>
        </w:rPr>
        <w:t>::</w:t>
      </w:r>
      <w:r w:rsidRPr="0099118A">
        <w:rPr>
          <w:rStyle w:val="LienMthode"/>
          <w:lang w:val="en-US"/>
        </w:rPr>
        <w:t>makeConstructExpression</w:t>
      </w:r>
      <w:r>
        <w:rPr>
          <w:lang w:val="en-US"/>
        </w:rPr>
        <w:t xml:space="preserve">, </w:t>
      </w:r>
      <w:proofErr w:type="spellStart"/>
      <w:r w:rsidRPr="0099118A">
        <w:rPr>
          <w:rStyle w:val="LienUnit"/>
          <w:lang w:val="en-US"/>
        </w:rPr>
        <w:t>ClangVisitor</w:t>
      </w:r>
      <w:proofErr w:type="spellEnd"/>
      <w:r w:rsidRPr="0099118A">
        <w:rPr>
          <w:rStyle w:val="TexteC"/>
          <w:lang w:val="en-US"/>
        </w:rPr>
        <w:t>::</w:t>
      </w:r>
      <w:r w:rsidRPr="0099118A">
        <w:rPr>
          <w:rStyle w:val="LienClasseC"/>
          <w:lang w:val="en-US"/>
        </w:rPr>
        <w:t>Visitor</w:t>
      </w:r>
      <w:r w:rsidRPr="0099118A">
        <w:rPr>
          <w:rStyle w:val="TexteC"/>
          <w:lang w:val="en-US"/>
        </w:rPr>
        <w:t>::</w:t>
      </w:r>
      <w:r w:rsidRPr="0099118A">
        <w:rPr>
          <w:rStyle w:val="LienMthode"/>
          <w:lang w:val="en-US"/>
        </w:rPr>
        <w:t>makeNewExpression</w:t>
      </w:r>
      <w:r>
        <w:rPr>
          <w:lang w:val="en-US"/>
        </w:rPr>
        <w:t xml:space="preserve">, </w:t>
      </w:r>
      <w:proofErr w:type="spellStart"/>
      <w:r w:rsidRPr="0099118A">
        <w:rPr>
          <w:rStyle w:val="LienUnit"/>
          <w:lang w:val="en-US"/>
        </w:rPr>
        <w:t>ClangVisitor</w:t>
      </w:r>
      <w:proofErr w:type="spellEnd"/>
      <w:r w:rsidRPr="0099118A">
        <w:rPr>
          <w:rStyle w:val="TexteC"/>
          <w:lang w:val="en-US"/>
        </w:rPr>
        <w:t>::</w:t>
      </w:r>
      <w:r w:rsidRPr="0099118A">
        <w:rPr>
          <w:rStyle w:val="LienClasseC"/>
          <w:lang w:val="en-US"/>
        </w:rPr>
        <w:t>Visitor</w:t>
      </w:r>
      <w:r w:rsidRPr="0099118A">
        <w:rPr>
          <w:rStyle w:val="TexteC"/>
          <w:lang w:val="en-US"/>
        </w:rPr>
        <w:t>::</w:t>
      </w:r>
      <w:r w:rsidRPr="0099118A">
        <w:rPr>
          <w:rStyle w:val="LienMthode"/>
          <w:lang w:val="en-US"/>
        </w:rPr>
        <w:t>makeCallExpression</w:t>
      </w:r>
      <w:r>
        <w:rPr>
          <w:lang w:val="en-US"/>
        </w:rPr>
        <w:t xml:space="preserve">, </w:t>
      </w:r>
      <w:proofErr w:type="spellStart"/>
      <w:r w:rsidRPr="0099118A">
        <w:rPr>
          <w:rStyle w:val="LienUnit"/>
          <w:lang w:val="en-US"/>
        </w:rPr>
        <w:lastRenderedPageBreak/>
        <w:t>ClangVisitor</w:t>
      </w:r>
      <w:proofErr w:type="spellEnd"/>
      <w:r w:rsidRPr="0099118A">
        <w:rPr>
          <w:rStyle w:val="TexteC"/>
          <w:lang w:val="en-US"/>
        </w:rPr>
        <w:t>::</w:t>
      </w:r>
      <w:r w:rsidRPr="0099118A">
        <w:rPr>
          <w:rStyle w:val="LienClasseC"/>
          <w:lang w:val="en-US"/>
        </w:rPr>
        <w:t>Visitor</w:t>
      </w:r>
      <w:r w:rsidRPr="0099118A">
        <w:rPr>
          <w:rStyle w:val="TexteC"/>
          <w:lang w:val="en-US"/>
        </w:rPr>
        <w:t>::</w:t>
      </w:r>
      <w:r w:rsidRPr="0099118A">
        <w:rPr>
          <w:rStyle w:val="LienMthode"/>
          <w:lang w:val="en-US"/>
        </w:rPr>
        <w:t>makeMemberCallExpression</w:t>
      </w:r>
      <w:r>
        <w:rPr>
          <w:lang w:val="en-US"/>
        </w:rPr>
        <w:t xml:space="preserve">, </w:t>
      </w:r>
      <w:proofErr w:type="spellStart"/>
      <w:r w:rsidRPr="0099118A">
        <w:rPr>
          <w:rStyle w:val="LienUnit"/>
          <w:lang w:val="en-US"/>
        </w:rPr>
        <w:t>ClangVisitor</w:t>
      </w:r>
      <w:proofErr w:type="spellEnd"/>
      <w:r w:rsidRPr="0099118A">
        <w:rPr>
          <w:rStyle w:val="TexteC"/>
          <w:lang w:val="en-US"/>
        </w:rPr>
        <w:t>::</w:t>
      </w:r>
      <w:r w:rsidRPr="0099118A">
        <w:rPr>
          <w:rStyle w:val="LienClasseC"/>
          <w:lang w:val="en-US"/>
        </w:rPr>
        <w:t>Visitor</w:t>
      </w:r>
      <w:r w:rsidRPr="0099118A">
        <w:rPr>
          <w:rStyle w:val="TexteC"/>
          <w:lang w:val="en-US"/>
        </w:rPr>
        <w:t>::</w:t>
      </w:r>
      <w:r w:rsidRPr="0099118A">
        <w:rPr>
          <w:rStyle w:val="LienMthode"/>
          <w:lang w:val="en-US"/>
        </w:rPr>
        <w:t>makeBaseToDerivedPointerCastExpression</w:t>
      </w:r>
      <w:r>
        <w:rPr>
          <w:lang w:val="en-US"/>
        </w:rPr>
        <w:t xml:space="preserve">, </w:t>
      </w:r>
      <w:proofErr w:type="spellStart"/>
      <w:r w:rsidRPr="0099118A">
        <w:rPr>
          <w:rStyle w:val="LienUnit"/>
          <w:lang w:val="en-US"/>
        </w:rPr>
        <w:t>ClangVisitor</w:t>
      </w:r>
      <w:proofErr w:type="spellEnd"/>
      <w:r w:rsidRPr="0099118A">
        <w:rPr>
          <w:rStyle w:val="TexteC"/>
          <w:lang w:val="en-US"/>
        </w:rPr>
        <w:t>::</w:t>
      </w:r>
      <w:r w:rsidRPr="0099118A">
        <w:rPr>
          <w:rStyle w:val="LienClasseC"/>
          <w:lang w:val="en-US"/>
        </w:rPr>
        <w:t>Visitor</w:t>
      </w:r>
      <w:r w:rsidRPr="0099118A">
        <w:rPr>
          <w:rStyle w:val="TexteC"/>
          <w:lang w:val="en-US"/>
        </w:rPr>
        <w:t>::</w:t>
      </w:r>
      <w:r w:rsidRPr="0099118A">
        <w:rPr>
          <w:rStyle w:val="LienMthode"/>
          <w:lang w:val="en-US"/>
        </w:rPr>
        <w:t>makeBaseToDerivedReferenceCastExpression</w:t>
      </w:r>
      <w:r>
        <w:rPr>
          <w:lang w:val="en-US"/>
        </w:rPr>
        <w:t xml:space="preserve">, </w:t>
      </w:r>
      <w:proofErr w:type="spellStart"/>
      <w:r w:rsidRPr="0099118A">
        <w:rPr>
          <w:rStyle w:val="LienUnit"/>
          <w:lang w:val="en-US"/>
        </w:rPr>
        <w:t>ClangVisitor</w:t>
      </w:r>
      <w:proofErr w:type="spellEnd"/>
      <w:r w:rsidRPr="0099118A">
        <w:rPr>
          <w:rStyle w:val="TexteC"/>
          <w:lang w:val="en-US"/>
        </w:rPr>
        <w:t>::</w:t>
      </w:r>
      <w:r w:rsidRPr="0099118A">
        <w:rPr>
          <w:rStyle w:val="LienClasseC"/>
          <w:lang w:val="en-US"/>
        </w:rPr>
        <w:t>Visitor</w:t>
      </w:r>
      <w:r w:rsidRPr="0099118A">
        <w:rPr>
          <w:rStyle w:val="TexteC"/>
          <w:lang w:val="en-US"/>
        </w:rPr>
        <w:t>::</w:t>
      </w:r>
      <w:r w:rsidRPr="0099118A">
        <w:rPr>
          <w:rStyle w:val="LienMthode"/>
          <w:lang w:val="en-US"/>
        </w:rPr>
        <w:t>makeDerivedToBasePointerCastExpression</w:t>
      </w:r>
      <w:r>
        <w:rPr>
          <w:lang w:val="en-US"/>
        </w:rPr>
        <w:t xml:space="preserve">, </w:t>
      </w:r>
      <w:proofErr w:type="spellStart"/>
      <w:r w:rsidRPr="0099118A">
        <w:rPr>
          <w:rStyle w:val="LienUnit"/>
          <w:lang w:val="en-US"/>
        </w:rPr>
        <w:t>ClangVisitor</w:t>
      </w:r>
      <w:proofErr w:type="spellEnd"/>
      <w:r w:rsidRPr="0099118A">
        <w:rPr>
          <w:rStyle w:val="TexteC"/>
          <w:lang w:val="en-US"/>
        </w:rPr>
        <w:t>::</w:t>
      </w:r>
      <w:r w:rsidRPr="0099118A">
        <w:rPr>
          <w:rStyle w:val="LienClasseC"/>
          <w:lang w:val="en-US"/>
        </w:rPr>
        <w:t>Visitor</w:t>
      </w:r>
      <w:r w:rsidRPr="0099118A">
        <w:rPr>
          <w:rStyle w:val="TexteC"/>
          <w:lang w:val="en-US"/>
        </w:rPr>
        <w:t>::</w:t>
      </w:r>
      <w:r w:rsidRPr="0099118A">
        <w:rPr>
          <w:rStyle w:val="LienMthode"/>
          <w:lang w:val="en-US"/>
        </w:rPr>
        <w:t>makeDerivedToBaseReferenceCastExpression</w:t>
      </w:r>
      <w:r>
        <w:rPr>
          <w:lang w:val="en-US"/>
        </w:rPr>
        <w:t xml:space="preserve">, </w:t>
      </w:r>
      <w:proofErr w:type="spellStart"/>
      <w:r w:rsidRPr="0099118A">
        <w:rPr>
          <w:rStyle w:val="LienUnit"/>
          <w:lang w:val="en-US"/>
        </w:rPr>
        <w:t>ClangVisitor</w:t>
      </w:r>
      <w:proofErr w:type="spellEnd"/>
      <w:r w:rsidRPr="0099118A">
        <w:rPr>
          <w:rStyle w:val="TexteC"/>
          <w:lang w:val="en-US"/>
        </w:rPr>
        <w:t>::</w:t>
      </w:r>
      <w:r w:rsidRPr="0099118A">
        <w:rPr>
          <w:rStyle w:val="LienClasseC"/>
          <w:lang w:val="en-US"/>
        </w:rPr>
        <w:t>Visitor</w:t>
      </w:r>
      <w:r w:rsidRPr="0099118A">
        <w:rPr>
          <w:rStyle w:val="TexteC"/>
          <w:lang w:val="en-US"/>
        </w:rPr>
        <w:t>::</w:t>
      </w:r>
      <w:r w:rsidRPr="0099118A">
        <w:rPr>
          <w:rStyle w:val="LienMthode"/>
          <w:lang w:val="en-US"/>
        </w:rPr>
        <w:t>makeDeclRefExpression</w:t>
      </w:r>
      <w:r>
        <w:rPr>
          <w:lang w:val="en-US"/>
        </w:rPr>
        <w:t xml:space="preserve">, </w:t>
      </w:r>
      <w:proofErr w:type="spellStart"/>
      <w:r w:rsidRPr="0099118A">
        <w:rPr>
          <w:rStyle w:val="LienUnit"/>
          <w:lang w:val="en-US"/>
        </w:rPr>
        <w:t>ClangVisitor</w:t>
      </w:r>
      <w:proofErr w:type="spellEnd"/>
      <w:r w:rsidRPr="0099118A">
        <w:rPr>
          <w:rStyle w:val="TexteC"/>
          <w:lang w:val="en-US"/>
        </w:rPr>
        <w:t>::</w:t>
      </w:r>
      <w:r w:rsidRPr="0099118A">
        <w:rPr>
          <w:rStyle w:val="LienClasseC"/>
          <w:lang w:val="en-US"/>
        </w:rPr>
        <w:t>Visitor</w:t>
      </w:r>
      <w:r w:rsidRPr="0099118A">
        <w:rPr>
          <w:rStyle w:val="TexteC"/>
          <w:lang w:val="en-US"/>
        </w:rPr>
        <w:t>::</w:t>
      </w:r>
      <w:r w:rsidRPr="0099118A">
        <w:rPr>
          <w:rStyle w:val="LienMthode"/>
          <w:lang w:val="en-US"/>
        </w:rPr>
        <w:t>makeImplicitValueInitExpression</w:t>
      </w:r>
      <w:r>
        <w:rPr>
          <w:lang w:val="en-US"/>
        </w:rPr>
        <w:t xml:space="preserve">, </w:t>
      </w:r>
      <w:proofErr w:type="spellStart"/>
      <w:r w:rsidRPr="0099118A">
        <w:rPr>
          <w:rStyle w:val="LienUnit"/>
          <w:lang w:val="en-US"/>
        </w:rPr>
        <w:t>ClangVisitor</w:t>
      </w:r>
      <w:proofErr w:type="spellEnd"/>
      <w:r w:rsidRPr="0099118A">
        <w:rPr>
          <w:rStyle w:val="TexteC"/>
          <w:lang w:val="en-US"/>
        </w:rPr>
        <w:t>::</w:t>
      </w:r>
      <w:r w:rsidRPr="0099118A">
        <w:rPr>
          <w:rStyle w:val="LienClasseC"/>
          <w:lang w:val="en-US"/>
        </w:rPr>
        <w:t>Visitor</w:t>
      </w:r>
      <w:r w:rsidRPr="0099118A">
        <w:rPr>
          <w:rStyle w:val="TexteC"/>
          <w:lang w:val="en-US"/>
        </w:rPr>
        <w:t>::</w:t>
      </w:r>
      <w:r w:rsidRPr="0099118A">
        <w:rPr>
          <w:rStyle w:val="LienMthode"/>
          <w:lang w:val="en-US"/>
        </w:rPr>
        <w:t>VisitFunctionDecl</w:t>
      </w:r>
      <w:r>
        <w:rPr>
          <w:lang w:val="en-US"/>
        </w:rPr>
        <w:t xml:space="preserve">, </w:t>
      </w:r>
      <w:proofErr w:type="spellStart"/>
      <w:r w:rsidRPr="0099118A">
        <w:rPr>
          <w:rStyle w:val="LienUnit"/>
          <w:lang w:val="en-US"/>
        </w:rPr>
        <w:t>ClangVisitor</w:t>
      </w:r>
      <w:proofErr w:type="spellEnd"/>
      <w:r w:rsidRPr="0099118A">
        <w:rPr>
          <w:rStyle w:val="TexteC"/>
          <w:lang w:val="en-US"/>
        </w:rPr>
        <w:t>::</w:t>
      </w:r>
      <w:r w:rsidRPr="0099118A">
        <w:rPr>
          <w:rStyle w:val="LienClasseC"/>
          <w:lang w:val="en-US"/>
        </w:rPr>
        <w:t>Visitor</w:t>
      </w:r>
      <w:r w:rsidRPr="0099118A">
        <w:rPr>
          <w:rStyle w:val="TexteC"/>
          <w:lang w:val="en-US"/>
        </w:rPr>
        <w:t>::</w:t>
      </w:r>
      <w:r w:rsidRPr="0099118A">
        <w:rPr>
          <w:rStyle w:val="LienMthode"/>
          <w:lang w:val="en-US"/>
        </w:rPr>
        <w:t>makeInheritanceList</w:t>
      </w:r>
      <w:r>
        <w:rPr>
          <w:lang w:val="en-US"/>
        </w:rPr>
        <w:t xml:space="preserve">, </w:t>
      </w:r>
      <w:proofErr w:type="spellStart"/>
      <w:r w:rsidRPr="0099118A">
        <w:rPr>
          <w:rStyle w:val="LienUnit"/>
          <w:lang w:val="en-US"/>
        </w:rPr>
        <w:t>RTTITable</w:t>
      </w:r>
      <w:proofErr w:type="spellEnd"/>
      <w:r w:rsidRPr="0099118A">
        <w:rPr>
          <w:rStyle w:val="TexteC"/>
          <w:lang w:val="en-US"/>
        </w:rPr>
        <w:t>::</w:t>
      </w:r>
      <w:r w:rsidRPr="0099118A">
        <w:rPr>
          <w:rStyle w:val="LienClasseC"/>
          <w:lang w:val="en-US"/>
        </w:rPr>
        <w:t>DelayedMethodCalls</w:t>
      </w:r>
      <w:r w:rsidRPr="0099118A">
        <w:rPr>
          <w:rStyle w:val="TexteC"/>
          <w:lang w:val="en-US"/>
        </w:rPr>
        <w:t>::</w:t>
      </w:r>
      <w:r w:rsidRPr="0099118A">
        <w:rPr>
          <w:rStyle w:val="LienClasseC"/>
          <w:lang w:val="en-US"/>
        </w:rPr>
        <w:t>MethodCall</w:t>
      </w:r>
      <w:r w:rsidRPr="0099118A">
        <w:rPr>
          <w:rStyle w:val="TexteC"/>
          <w:lang w:val="en-US"/>
        </w:rPr>
        <w:t>::</w:t>
      </w:r>
      <w:r w:rsidRPr="0099118A">
        <w:rPr>
          <w:rStyle w:val="LienMthode"/>
          <w:lang w:val="en-US"/>
        </w:rPr>
        <w:t>apply</w:t>
      </w:r>
      <w:r>
        <w:rPr>
          <w:lang w:val="en-US"/>
        </w:rPr>
        <w:t xml:space="preserve">, </w:t>
      </w:r>
      <w:proofErr w:type="spellStart"/>
      <w:r w:rsidRPr="0099118A">
        <w:rPr>
          <w:rStyle w:val="LienUnit"/>
          <w:lang w:val="en-US"/>
        </w:rPr>
        <w:t>RTTITable</w:t>
      </w:r>
      <w:proofErr w:type="spellEnd"/>
      <w:r w:rsidRPr="0099118A">
        <w:rPr>
          <w:rStyle w:val="TexteC"/>
          <w:lang w:val="en-US"/>
        </w:rPr>
        <w:t>::</w:t>
      </w:r>
      <w:r w:rsidRPr="0099118A">
        <w:rPr>
          <w:rStyle w:val="LienClasseC"/>
          <w:lang w:val="en-US"/>
        </w:rPr>
        <w:t>RTTITable</w:t>
      </w:r>
      <w:r w:rsidRPr="0099118A">
        <w:rPr>
          <w:rStyle w:val="TexteC"/>
          <w:lang w:val="en-US"/>
        </w:rPr>
        <w:t>::</w:t>
      </w:r>
      <w:r w:rsidRPr="0099118A">
        <w:rPr>
          <w:rStyle w:val="LienMthode"/>
          <w:lang w:val="en-US"/>
        </w:rPr>
        <w:t>addPvmtSetter</w:t>
      </w:r>
      <w:r>
        <w:rPr>
          <w:lang w:val="en-US"/>
        </w:rPr>
        <w:t xml:space="preserve">, </w:t>
      </w:r>
      <w:proofErr w:type="spellStart"/>
      <w:r w:rsidRPr="0099118A">
        <w:rPr>
          <w:rStyle w:val="LienUnit"/>
          <w:lang w:val="en-US"/>
        </w:rPr>
        <w:t>RTTITable</w:t>
      </w:r>
      <w:proofErr w:type="spellEnd"/>
      <w:r w:rsidRPr="0099118A">
        <w:rPr>
          <w:rStyle w:val="TexteC"/>
          <w:lang w:val="en-US"/>
        </w:rPr>
        <w:t>::</w:t>
      </w:r>
      <w:r w:rsidRPr="0099118A">
        <w:rPr>
          <w:rStyle w:val="LienClasseC"/>
          <w:lang w:val="en-US"/>
        </w:rPr>
        <w:t>RTTITable</w:t>
      </w:r>
      <w:r w:rsidRPr="0099118A">
        <w:rPr>
          <w:rStyle w:val="TexteC"/>
          <w:lang w:val="en-US"/>
        </w:rPr>
        <w:t>::</w:t>
      </w:r>
      <w:r w:rsidRPr="0099118A">
        <w:rPr>
          <w:rStyle w:val="LienMthode"/>
          <w:lang w:val="en-US"/>
        </w:rPr>
        <w:t>insertStaticVMTDefinition</w:t>
      </w:r>
      <w:r>
        <w:rPr>
          <w:lang w:val="en-US"/>
        </w:rPr>
        <w:t xml:space="preserve">, </w:t>
      </w:r>
      <w:proofErr w:type="spellStart"/>
      <w:r w:rsidRPr="0099118A">
        <w:rPr>
          <w:rStyle w:val="LienUnit"/>
          <w:lang w:val="en-US"/>
        </w:rPr>
        <w:t>RTTITable</w:t>
      </w:r>
      <w:proofErr w:type="spellEnd"/>
      <w:r w:rsidRPr="0099118A">
        <w:rPr>
          <w:rStyle w:val="TexteC"/>
          <w:lang w:val="en-US"/>
        </w:rPr>
        <w:t>::</w:t>
      </w:r>
      <w:r w:rsidRPr="0099118A">
        <w:rPr>
          <w:rStyle w:val="LienClasseC"/>
          <w:lang w:val="en-US"/>
        </w:rPr>
        <w:t>RTTITable</w:t>
      </w:r>
      <w:r w:rsidRPr="0099118A">
        <w:rPr>
          <w:rStyle w:val="TexteC"/>
          <w:lang w:val="en-US"/>
        </w:rPr>
        <w:t>::</w:t>
      </w:r>
      <w:r w:rsidRPr="0099118A">
        <w:rPr>
          <w:rStyle w:val="LienMthode"/>
          <w:lang w:val="en-US"/>
        </w:rPr>
        <w:t>insertStaticBaseClassesDefinition</w:t>
      </w:r>
      <w:r>
        <w:rPr>
          <w:lang w:val="en-US"/>
        </w:rPr>
        <w:t xml:space="preserve">, </w:t>
      </w:r>
      <w:proofErr w:type="spellStart"/>
      <w:r w:rsidRPr="0099118A">
        <w:rPr>
          <w:rStyle w:val="LienUnit"/>
          <w:lang w:val="en-US"/>
        </w:rPr>
        <w:t>RTTITable</w:t>
      </w:r>
      <w:proofErr w:type="spellEnd"/>
      <w:r w:rsidRPr="0099118A">
        <w:rPr>
          <w:rStyle w:val="TexteC"/>
          <w:lang w:val="en-US"/>
        </w:rPr>
        <w:t>::</w:t>
      </w:r>
      <w:r w:rsidRPr="0099118A">
        <w:rPr>
          <w:rStyle w:val="LienClasseC"/>
          <w:lang w:val="en-US"/>
        </w:rPr>
        <w:t>RTTITable</w:t>
      </w:r>
      <w:r w:rsidRPr="0099118A">
        <w:rPr>
          <w:rStyle w:val="TexteC"/>
          <w:lang w:val="en-US"/>
        </w:rPr>
        <w:t>::</w:t>
      </w:r>
      <w:r w:rsidRPr="0099118A">
        <w:rPr>
          <w:rStyle w:val="LienMthode"/>
          <w:lang w:val="en-US"/>
        </w:rPr>
        <w:t>retrieveMethodIndex</w:t>
      </w:r>
      <w:r>
        <w:rPr>
          <w:lang w:val="en-US"/>
        </w:rPr>
        <w:t>.</w:t>
      </w:r>
    </w:p>
    <w:p w:rsidR="00C5137B" w:rsidRDefault="00C5137B" w:rsidP="00C5137B">
      <w:pPr>
        <w:pStyle w:val="SectionClasse"/>
        <w:rPr>
          <w:rStyle w:val="LienClasseC"/>
          <w:lang w:val="en-US"/>
        </w:rPr>
      </w:pPr>
      <w:r>
        <w:rPr>
          <w:lang w:val="en-US"/>
        </w:rPr>
        <w:t>The class</w:t>
      </w:r>
      <w:r w:rsidR="00235877">
        <w:rPr>
          <w:lang w:val="en-US"/>
        </w:rPr>
        <w:t>es</w:t>
      </w:r>
      <w:r>
        <w:rPr>
          <w:lang w:val="en-US"/>
        </w:rPr>
        <w:t xml:space="preserve"> </w:t>
      </w:r>
      <w:r w:rsidR="00235877">
        <w:rPr>
          <w:rStyle w:val="LienClasseC"/>
          <w:lang w:val="en-US"/>
        </w:rPr>
        <w:t>AnnotationComment</w:t>
      </w:r>
      <w:r w:rsidR="00235877" w:rsidRPr="00235877">
        <w:rPr>
          <w:lang w:val="en-US"/>
        </w:rPr>
        <w:t xml:space="preserve"> </w:t>
      </w:r>
      <w:r w:rsidR="00235877">
        <w:rPr>
          <w:lang w:val="en-US"/>
        </w:rPr>
        <w:t xml:space="preserve">and </w:t>
      </w:r>
      <w:r w:rsidR="00235877" w:rsidRPr="00235877">
        <w:rPr>
          <w:rStyle w:val="LienClasseC"/>
          <w:lang w:val="en-US"/>
        </w:rPr>
        <w:t>AnnotationCommentFactory</w:t>
      </w:r>
    </w:p>
    <w:p w:rsidR="003D312E" w:rsidRDefault="003D312E" w:rsidP="00C819E8">
      <w:pPr>
        <w:rPr>
          <w:lang w:val="en-US"/>
        </w:rPr>
      </w:pPr>
      <w:r>
        <w:rPr>
          <w:lang w:val="en-US"/>
        </w:rPr>
        <w:t xml:space="preserve">The </w:t>
      </w:r>
      <w:r w:rsidRPr="003D312E">
        <w:rPr>
          <w:rStyle w:val="LienClasseC"/>
          <w:lang w:val="en-US"/>
        </w:rPr>
        <w:t>AnnotationComment</w:t>
      </w:r>
      <w:r>
        <w:rPr>
          <w:lang w:val="en-US"/>
        </w:rPr>
        <w:t xml:space="preserve"> is an abstract class t</w:t>
      </w:r>
      <w:r w:rsidRPr="003D312E">
        <w:rPr>
          <w:lang w:val="en-US"/>
        </w:rPr>
        <w:t xml:space="preserve">o make the parsing of the annotations independent from the </w:t>
      </w:r>
      <w:proofErr w:type="spellStart"/>
      <w:r w:rsidRPr="003D312E">
        <w:rPr>
          <w:rStyle w:val="LienUnit"/>
          <w:lang w:val="en-US"/>
        </w:rPr>
        <w:t>ClangVisitor</w:t>
      </w:r>
      <w:proofErr w:type="spellEnd"/>
      <w:r>
        <w:rPr>
          <w:lang w:val="en-US"/>
        </w:rPr>
        <w:t xml:space="preserve"> </w:t>
      </w:r>
      <w:r w:rsidRPr="003D312E">
        <w:rPr>
          <w:lang w:val="en-US"/>
        </w:rPr>
        <w:t>strategy</w:t>
      </w:r>
      <w:r>
        <w:rPr>
          <w:lang w:val="en-US"/>
        </w:rPr>
        <w:t xml:space="preserve">. </w:t>
      </w:r>
      <w:r w:rsidR="000B7F36">
        <w:rPr>
          <w:lang w:val="en-US"/>
        </w:rPr>
        <w:t xml:space="preserve">The class </w:t>
      </w:r>
      <w:r w:rsidR="000B7F36" w:rsidRPr="003D312E">
        <w:rPr>
          <w:rStyle w:val="LienUnit"/>
          <w:lang w:val="en-US"/>
        </w:rPr>
        <w:t>Parser</w:t>
      </w:r>
      <w:r w:rsidR="000B7F36" w:rsidRPr="003D312E">
        <w:rPr>
          <w:rStyle w:val="TexteC"/>
          <w:lang w:val="en-US"/>
        </w:rPr>
        <w:t>::</w:t>
      </w:r>
      <w:proofErr w:type="spellStart"/>
      <w:r w:rsidR="000B7F36" w:rsidRPr="003D312E">
        <w:rPr>
          <w:rStyle w:val="LienClasseC"/>
          <w:lang w:val="en-US"/>
        </w:rPr>
        <w:t>ACSLComment</w:t>
      </w:r>
      <w:proofErr w:type="spellEnd"/>
      <w:r w:rsidR="000B7F36">
        <w:rPr>
          <w:lang w:val="en-US"/>
        </w:rPr>
        <w:t xml:space="preserve"> implements it. </w:t>
      </w:r>
      <w:r>
        <w:rPr>
          <w:lang w:val="en-US"/>
        </w:rPr>
        <w:t xml:space="preserve">Hence </w:t>
      </w:r>
      <w:proofErr w:type="spellStart"/>
      <w:r w:rsidRPr="003D312E">
        <w:rPr>
          <w:rStyle w:val="LienUnit"/>
          <w:lang w:val="en-US"/>
        </w:rPr>
        <w:t>ClangVisitor</w:t>
      </w:r>
      <w:proofErr w:type="spellEnd"/>
      <w:r w:rsidRPr="003D312E">
        <w:rPr>
          <w:lang w:val="en-US"/>
        </w:rPr>
        <w:t xml:space="preserve"> </w:t>
      </w:r>
      <w:r>
        <w:rPr>
          <w:lang w:val="en-US"/>
        </w:rPr>
        <w:t xml:space="preserve">registers </w:t>
      </w:r>
      <w:r w:rsidR="00EE6ADB">
        <w:rPr>
          <w:lang w:val="en-US"/>
        </w:rPr>
        <w:t xml:space="preserve">the </w:t>
      </w:r>
      <w:r w:rsidRPr="003D312E">
        <w:rPr>
          <w:rStyle w:val="LienClasseC"/>
          <w:lang w:val="en-US"/>
        </w:rPr>
        <w:t>AnnotationComment</w:t>
      </w:r>
      <w:r w:rsidR="00CA4280">
        <w:rPr>
          <w:lang w:val="en-US"/>
        </w:rPr>
        <w:t xml:space="preserve"> as valid annotations,</w:t>
      </w:r>
      <w:r>
        <w:rPr>
          <w:lang w:val="en-US"/>
        </w:rPr>
        <w:t xml:space="preserve"> but the ACSL </w:t>
      </w:r>
      <w:r w:rsidRPr="003D312E">
        <w:rPr>
          <w:rStyle w:val="LienUnit"/>
          <w:lang w:val="en-US"/>
        </w:rPr>
        <w:t>Parser</w:t>
      </w:r>
      <w:r>
        <w:rPr>
          <w:lang w:val="en-US"/>
        </w:rPr>
        <w:t xml:space="preserve"> </w:t>
      </w:r>
      <w:r w:rsidR="00CA4280">
        <w:rPr>
          <w:lang w:val="en-US"/>
        </w:rPr>
        <w:t>actuall</w:t>
      </w:r>
      <w:r w:rsidR="000B7F36">
        <w:rPr>
          <w:lang w:val="en-US"/>
        </w:rPr>
        <w:t>y</w:t>
      </w:r>
      <w:r w:rsidR="00CA4280">
        <w:rPr>
          <w:lang w:val="en-US"/>
        </w:rPr>
        <w:t xml:space="preserve"> </w:t>
      </w:r>
      <w:r>
        <w:rPr>
          <w:lang w:val="en-US"/>
        </w:rPr>
        <w:t>handle</w:t>
      </w:r>
      <w:r w:rsidR="00CA4280">
        <w:rPr>
          <w:lang w:val="en-US"/>
        </w:rPr>
        <w:t>s</w:t>
      </w:r>
      <w:r>
        <w:rPr>
          <w:lang w:val="en-US"/>
        </w:rPr>
        <w:t xml:space="preserve"> each</w:t>
      </w:r>
      <w:r w:rsidR="00CA4280">
        <w:rPr>
          <w:lang w:val="en-US"/>
        </w:rPr>
        <w:t xml:space="preserve"> annotation</w:t>
      </w:r>
      <w:r>
        <w:rPr>
          <w:lang w:val="en-US"/>
        </w:rPr>
        <w:t xml:space="preserve"> as a concrete </w:t>
      </w:r>
      <w:r w:rsidRPr="003D312E">
        <w:rPr>
          <w:rStyle w:val="LienUnit"/>
          <w:lang w:val="en-US"/>
        </w:rPr>
        <w:t>Parser</w:t>
      </w:r>
      <w:r w:rsidRPr="003D312E">
        <w:rPr>
          <w:rStyle w:val="TexteC"/>
          <w:lang w:val="en-US"/>
        </w:rPr>
        <w:t>::</w:t>
      </w:r>
      <w:proofErr w:type="spellStart"/>
      <w:r w:rsidRPr="003D312E">
        <w:rPr>
          <w:rStyle w:val="LienClasseC"/>
          <w:lang w:val="en-US"/>
        </w:rPr>
        <w:t>ACSLComment</w:t>
      </w:r>
      <w:proofErr w:type="spellEnd"/>
      <w:r>
        <w:rPr>
          <w:lang w:val="en-US"/>
        </w:rPr>
        <w:t>.</w:t>
      </w:r>
      <w:r w:rsidRPr="003D312E">
        <w:rPr>
          <w:lang w:val="en-US"/>
        </w:rPr>
        <w:t xml:space="preserve"> </w:t>
      </w:r>
      <w:r>
        <w:rPr>
          <w:lang w:val="en-US"/>
        </w:rPr>
        <w:t>T</w:t>
      </w:r>
      <w:r w:rsidRPr="003D312E">
        <w:rPr>
          <w:lang w:val="en-US"/>
        </w:rPr>
        <w:t xml:space="preserve">he </w:t>
      </w:r>
      <w:r>
        <w:rPr>
          <w:lang w:val="en-US"/>
        </w:rPr>
        <w:t xml:space="preserve">class </w:t>
      </w:r>
      <w:r w:rsidRPr="003D312E">
        <w:rPr>
          <w:rStyle w:val="LienClasseC"/>
          <w:lang w:val="en-US"/>
        </w:rPr>
        <w:t>AnnotationCommentFactory</w:t>
      </w:r>
      <w:r w:rsidRPr="003D312E">
        <w:rPr>
          <w:lang w:val="en-US"/>
        </w:rPr>
        <w:t xml:space="preserve"> </w:t>
      </w:r>
      <w:r>
        <w:rPr>
          <w:lang w:val="en-US"/>
        </w:rPr>
        <w:t xml:space="preserve">completes the construction of this </w:t>
      </w:r>
      <w:r w:rsidRPr="003D312E">
        <w:rPr>
          <w:lang w:val="en-US"/>
        </w:rPr>
        <w:t>Factory Method design pattern.</w:t>
      </w:r>
    </w:p>
    <w:p w:rsidR="003D312E" w:rsidRPr="003D312E" w:rsidRDefault="003D312E" w:rsidP="00C819E8">
      <w:pPr>
        <w:rPr>
          <w:lang w:val="en-US"/>
        </w:rPr>
      </w:pPr>
    </w:p>
    <w:p w:rsidR="00C819E8" w:rsidRPr="00C819E8" w:rsidRDefault="00C819E8" w:rsidP="00C819E8">
      <w:pPr>
        <w:rPr>
          <w:lang w:val="en-US"/>
        </w:rPr>
      </w:pPr>
      <w:r w:rsidRPr="00C819E8">
        <w:rPr>
          <w:lang w:val="en-US"/>
        </w:rPr>
        <w:t xml:space="preserve">An </w:t>
      </w:r>
      <w:r w:rsidRPr="001D6177">
        <w:rPr>
          <w:rStyle w:val="LienClasseC"/>
          <w:lang w:val="en-US"/>
        </w:rPr>
        <w:t>AnnotationComment</w:t>
      </w:r>
      <w:r w:rsidRPr="00C819E8">
        <w:rPr>
          <w:lang w:val="en-US"/>
        </w:rPr>
        <w:t xml:space="preserve"> object is </w:t>
      </w:r>
      <w:r w:rsidR="00CA4280">
        <w:rPr>
          <w:lang w:val="en-US"/>
        </w:rPr>
        <w:t>registered</w:t>
      </w:r>
      <w:r w:rsidRPr="00C819E8">
        <w:rPr>
          <w:lang w:val="en-US"/>
        </w:rPr>
        <w:t xml:space="preserve"> each time the preprocessor</w:t>
      </w:r>
      <w:r>
        <w:rPr>
          <w:lang w:val="en-US"/>
        </w:rPr>
        <w:t xml:space="preserve"> </w:t>
      </w:r>
      <w:r w:rsidRPr="00C819E8">
        <w:rPr>
          <w:lang w:val="en-US"/>
        </w:rPr>
        <w:t xml:space="preserve">encounters a comment that is valid (see the method </w:t>
      </w:r>
      <w:r w:rsidRPr="00C819E8">
        <w:rPr>
          <w:rStyle w:val="LienClasseC"/>
          <w:lang w:val="en-US"/>
        </w:rPr>
        <w:t>AnnotationComment</w:t>
      </w:r>
      <w:r w:rsidRPr="00C819E8">
        <w:rPr>
          <w:rStyle w:val="TexteC"/>
          <w:lang w:val="en-US"/>
        </w:rPr>
        <w:t>::</w:t>
      </w:r>
      <w:r w:rsidRPr="00C819E8">
        <w:rPr>
          <w:rStyle w:val="LienMthode"/>
          <w:lang w:val="en-US"/>
        </w:rPr>
        <w:t>isValid</w:t>
      </w:r>
      <w:r w:rsidRPr="00C819E8">
        <w:rPr>
          <w:lang w:val="en-US"/>
        </w:rPr>
        <w:t>) as an annotation comment. This comment is then visited by the</w:t>
      </w:r>
      <w:r>
        <w:rPr>
          <w:lang w:val="en-US"/>
        </w:rPr>
        <w:t xml:space="preserve"> </w:t>
      </w:r>
      <w:proofErr w:type="spellStart"/>
      <w:r w:rsidRPr="00C819E8">
        <w:rPr>
          <w:rStyle w:val="LienUnit"/>
          <w:lang w:val="en-US"/>
        </w:rPr>
        <w:t>ClangVisitor</w:t>
      </w:r>
      <w:proofErr w:type="spellEnd"/>
      <w:r w:rsidRPr="00C819E8">
        <w:rPr>
          <w:rStyle w:val="TexteC"/>
          <w:lang w:val="en-US"/>
        </w:rPr>
        <w:t>::</w:t>
      </w:r>
      <w:r w:rsidRPr="00C819E8">
        <w:rPr>
          <w:rStyle w:val="LienClasseC"/>
          <w:lang w:val="en-US"/>
        </w:rPr>
        <w:t>Visitor</w:t>
      </w:r>
      <w:r w:rsidRPr="00C819E8">
        <w:rPr>
          <w:lang w:val="en-US"/>
        </w:rPr>
        <w:t xml:space="preserve"> and it is parsed at that time to produce valid</w:t>
      </w:r>
      <w:r>
        <w:rPr>
          <w:lang w:val="en-US"/>
        </w:rPr>
        <w:t xml:space="preserve"> </w:t>
      </w:r>
      <w:r w:rsidRPr="00C819E8">
        <w:rPr>
          <w:lang w:val="en-US"/>
        </w:rPr>
        <w:t xml:space="preserve">annotations in the </w:t>
      </w:r>
      <w:r>
        <w:rPr>
          <w:lang w:val="en-US"/>
        </w:rPr>
        <w:t>Intermediate Representation defined by the file “</w:t>
      </w:r>
      <w:proofErr w:type="spellStart"/>
      <w:r>
        <w:rPr>
          <w:lang w:val="en-US"/>
        </w:rPr>
        <w:t>intermediate_format.ast</w:t>
      </w:r>
      <w:proofErr w:type="spellEnd"/>
      <w:r>
        <w:rPr>
          <w:lang w:val="en-US"/>
        </w:rPr>
        <w:t>”</w:t>
      </w:r>
      <w:r w:rsidRPr="00C819E8">
        <w:rPr>
          <w:lang w:val="en-US"/>
        </w:rPr>
        <w:t>.</w:t>
      </w:r>
    </w:p>
    <w:p w:rsidR="00981CCE" w:rsidRDefault="00981CCE" w:rsidP="00C819E8">
      <w:pPr>
        <w:rPr>
          <w:lang w:val="en-US"/>
        </w:rPr>
      </w:pPr>
    </w:p>
    <w:p w:rsidR="00FA638B" w:rsidRDefault="000B7F36" w:rsidP="00FA638B">
      <w:pPr>
        <w:rPr>
          <w:lang w:val="en-US"/>
        </w:rPr>
      </w:pPr>
      <w:r>
        <w:rPr>
          <w:lang w:val="en-US"/>
        </w:rPr>
        <w:t xml:space="preserve">For that, </w:t>
      </w:r>
      <w:r w:rsidR="00C819E8" w:rsidRPr="00C819E8">
        <w:rPr>
          <w:lang w:val="en-US"/>
        </w:rPr>
        <w:t xml:space="preserve">clang provides a method </w:t>
      </w:r>
      <w:r w:rsidR="00C819E8" w:rsidRPr="00C819E8">
        <w:rPr>
          <w:rStyle w:val="LienUnit"/>
          <w:lang w:val="en-US"/>
        </w:rPr>
        <w:t>clang</w:t>
      </w:r>
      <w:r w:rsidR="00C819E8" w:rsidRPr="00C819E8">
        <w:rPr>
          <w:rStyle w:val="TexteC"/>
          <w:lang w:val="en-US"/>
        </w:rPr>
        <w:t>::</w:t>
      </w:r>
      <w:r w:rsidR="00C819E8" w:rsidRPr="00C819E8">
        <w:rPr>
          <w:rStyle w:val="LienClasseC"/>
          <w:lang w:val="en-US"/>
        </w:rPr>
        <w:t>Preprocessor</w:t>
      </w:r>
      <w:r w:rsidR="00C819E8" w:rsidRPr="00C819E8">
        <w:rPr>
          <w:rStyle w:val="TexteC"/>
          <w:lang w:val="en-US"/>
        </w:rPr>
        <w:t>::</w:t>
      </w:r>
      <w:proofErr w:type="spellStart"/>
      <w:r w:rsidR="00C819E8" w:rsidRPr="00C819E8">
        <w:rPr>
          <w:rStyle w:val="LienMthode"/>
          <w:lang w:val="en-US"/>
        </w:rPr>
        <w:t>addCommentHandler</w:t>
      </w:r>
      <w:proofErr w:type="spellEnd"/>
      <w:r w:rsidR="00C819E8">
        <w:rPr>
          <w:lang w:val="en-US"/>
        </w:rPr>
        <w:t xml:space="preserve"> </w:t>
      </w:r>
      <w:r w:rsidR="00C819E8" w:rsidRPr="00C819E8">
        <w:rPr>
          <w:lang w:val="en-US"/>
        </w:rPr>
        <w:t xml:space="preserve">to register an instance of </w:t>
      </w:r>
      <w:proofErr w:type="spellStart"/>
      <w:r w:rsidR="00981CCE" w:rsidRPr="00AE3CEA">
        <w:rPr>
          <w:rStyle w:val="LienUnit"/>
          <w:lang w:val="en-US"/>
        </w:rPr>
        <w:t>ClangVisitor</w:t>
      </w:r>
      <w:proofErr w:type="spellEnd"/>
      <w:r w:rsidR="00981CCE" w:rsidRPr="00AE3CEA">
        <w:rPr>
          <w:rStyle w:val="TexteC"/>
          <w:lang w:val="en-US"/>
        </w:rPr>
        <w:t>::</w:t>
      </w:r>
      <w:r w:rsidR="00C819E8" w:rsidRPr="00FA638B">
        <w:rPr>
          <w:rStyle w:val="LienClasseC"/>
          <w:lang w:val="en-US"/>
        </w:rPr>
        <w:t>AnnotationCommentHandler</w:t>
      </w:r>
      <w:r w:rsidR="00FA638B">
        <w:rPr>
          <w:lang w:val="en-US"/>
        </w:rPr>
        <w:t xml:space="preserve"> </w:t>
      </w:r>
      <w:r w:rsidR="00C819E8" w:rsidRPr="00C819E8">
        <w:rPr>
          <w:lang w:val="en-US"/>
        </w:rPr>
        <w:t xml:space="preserve">that carries </w:t>
      </w:r>
      <w:proofErr w:type="gramStart"/>
      <w:r w:rsidR="00FA638B">
        <w:rPr>
          <w:lang w:val="en-US"/>
        </w:rPr>
        <w:t>a</w:t>
      </w:r>
      <w:proofErr w:type="gramEnd"/>
      <w:r w:rsidR="00FA638B">
        <w:rPr>
          <w:lang w:val="en-US"/>
        </w:rPr>
        <w:t xml:space="preserve"> ACSL++</w:t>
      </w:r>
      <w:r w:rsidR="00C819E8" w:rsidRPr="00C819E8">
        <w:rPr>
          <w:lang w:val="en-US"/>
        </w:rPr>
        <w:t xml:space="preserve"> comment detection mechanism. This </w:t>
      </w:r>
      <w:proofErr w:type="spellStart"/>
      <w:r w:rsidR="00981CCE" w:rsidRPr="00AE3CEA">
        <w:rPr>
          <w:rStyle w:val="LienUnit"/>
          <w:lang w:val="en-US"/>
        </w:rPr>
        <w:t>ClangVisitor</w:t>
      </w:r>
      <w:proofErr w:type="spellEnd"/>
      <w:r w:rsidR="00981CCE" w:rsidRPr="00AE3CEA">
        <w:rPr>
          <w:rStyle w:val="TexteC"/>
          <w:lang w:val="en-US"/>
        </w:rPr>
        <w:t>::</w:t>
      </w:r>
      <w:r w:rsidR="00C819E8" w:rsidRPr="00FA638B">
        <w:rPr>
          <w:rStyle w:val="LienClasseC"/>
          <w:lang w:val="en-US"/>
        </w:rPr>
        <w:t>AnnotationCommentHandler</w:t>
      </w:r>
      <w:r w:rsidR="00C819E8" w:rsidRPr="00C819E8">
        <w:rPr>
          <w:lang w:val="en-US"/>
        </w:rPr>
        <w:t xml:space="preserve"> </w:t>
      </w:r>
      <w:r w:rsidR="00FA638B">
        <w:rPr>
          <w:lang w:val="en-US"/>
        </w:rPr>
        <w:t>then</w:t>
      </w:r>
      <w:r w:rsidR="00C819E8" w:rsidRPr="00C819E8">
        <w:rPr>
          <w:lang w:val="en-US"/>
        </w:rPr>
        <w:t xml:space="preserve"> </w:t>
      </w:r>
      <w:r w:rsidR="00981CCE">
        <w:rPr>
          <w:lang w:val="en-US"/>
        </w:rPr>
        <w:t xml:space="preserve">stores it into </w:t>
      </w:r>
      <w:proofErr w:type="spellStart"/>
      <w:r w:rsidR="00981CCE" w:rsidRPr="00AE3CEA">
        <w:rPr>
          <w:rStyle w:val="LienUnit"/>
          <w:lang w:val="en-US"/>
        </w:rPr>
        <w:t>ClangVisitor</w:t>
      </w:r>
      <w:proofErr w:type="spellEnd"/>
      <w:r w:rsidR="00981CCE" w:rsidRPr="00AE3CEA">
        <w:rPr>
          <w:rStyle w:val="TexteC"/>
          <w:lang w:val="en-US"/>
        </w:rPr>
        <w:t>::</w:t>
      </w:r>
      <w:r w:rsidR="00981CCE" w:rsidRPr="00AE3CEA">
        <w:rPr>
          <w:rStyle w:val="LienClasseC"/>
          <w:lang w:val="en-US"/>
        </w:rPr>
        <w:t>AnnotationCommentList</w:t>
      </w:r>
      <w:r w:rsidR="00981CCE" w:rsidRPr="00C819E8">
        <w:rPr>
          <w:lang w:val="en-US"/>
        </w:rPr>
        <w:t xml:space="preserve"> </w:t>
      </w:r>
      <w:r w:rsidR="00DE6CC2">
        <w:rPr>
          <w:lang w:val="en-US"/>
        </w:rPr>
        <w:t xml:space="preserve">and </w:t>
      </w:r>
      <w:r w:rsidR="00C819E8" w:rsidRPr="00C819E8">
        <w:rPr>
          <w:lang w:val="en-US"/>
        </w:rPr>
        <w:t xml:space="preserve">attaches </w:t>
      </w:r>
      <w:r>
        <w:rPr>
          <w:lang w:val="en-US"/>
        </w:rPr>
        <w:t xml:space="preserve">each </w:t>
      </w:r>
      <w:r w:rsidR="00C819E8" w:rsidRPr="00C819E8">
        <w:rPr>
          <w:lang w:val="en-US"/>
        </w:rPr>
        <w:t>comment</w:t>
      </w:r>
      <w:r>
        <w:rPr>
          <w:lang w:val="en-US"/>
        </w:rPr>
        <w:t xml:space="preserve"> it recognizes (see </w:t>
      </w:r>
      <w:r w:rsidR="00891BA3">
        <w:rPr>
          <w:lang w:val="en-US"/>
        </w:rPr>
        <w:t>step/</w:t>
      </w:r>
      <w:r w:rsidR="00B23424">
        <w:rPr>
          <w:lang w:val="en-US"/>
        </w:rPr>
        <w:t xml:space="preserve">guideline </w:t>
      </w:r>
      <w:r w:rsidR="00B23424">
        <w:rPr>
          <w:lang w:val="en-US"/>
        </w:rPr>
        <w:fldChar w:fldCharType="begin"/>
      </w:r>
      <w:r w:rsidR="00B23424">
        <w:rPr>
          <w:lang w:val="en-US"/>
        </w:rPr>
        <w:instrText xml:space="preserve"> REF _Ref396392697 \n \h </w:instrText>
      </w:r>
      <w:r w:rsidR="00B23424">
        <w:rPr>
          <w:lang w:val="en-US"/>
        </w:rPr>
      </w:r>
      <w:r w:rsidR="00B23424">
        <w:rPr>
          <w:lang w:val="en-US"/>
        </w:rPr>
        <w:fldChar w:fldCharType="separate"/>
      </w:r>
      <w:r w:rsidR="00B23424">
        <w:rPr>
          <w:lang w:val="en-US"/>
        </w:rPr>
        <w:t>2</w:t>
      </w:r>
      <w:r w:rsidR="00B23424">
        <w:rPr>
          <w:lang w:val="en-US"/>
        </w:rPr>
        <w:fldChar w:fldCharType="end"/>
      </w:r>
      <w:r w:rsidR="00B23424">
        <w:rPr>
          <w:lang w:val="en-US"/>
        </w:rPr>
        <w:t xml:space="preserve"> </w:t>
      </w:r>
      <w:r>
        <w:rPr>
          <w:lang w:val="en-US"/>
        </w:rPr>
        <w:t xml:space="preserve">of the introduction of </w:t>
      </w:r>
      <w:proofErr w:type="spellStart"/>
      <w:r w:rsidRPr="00891BA3">
        <w:rPr>
          <w:rStyle w:val="LienUnit"/>
          <w:lang w:val="en-US"/>
        </w:rPr>
        <w:t>FramaCIRGenAction</w:t>
      </w:r>
      <w:proofErr w:type="spellEnd"/>
      <w:r w:rsidR="009B5F77">
        <w:rPr>
          <w:lang w:val="en-US"/>
        </w:rPr>
        <w:t xml:space="preserve"> and the method </w:t>
      </w:r>
      <w:r w:rsidR="009B5F77" w:rsidRPr="00B23424">
        <w:rPr>
          <w:rStyle w:val="LienMthode"/>
          <w:lang w:val="en-US"/>
        </w:rPr>
        <w:t>initFrom</w:t>
      </w:r>
      <w:r w:rsidR="009B5F77">
        <w:rPr>
          <w:lang w:val="en-US"/>
        </w:rPr>
        <w:t>)</w:t>
      </w:r>
    </w:p>
    <w:p w:rsidR="00FA638B" w:rsidRDefault="00DE6CC2" w:rsidP="00CC4764">
      <w:pPr>
        <w:pStyle w:val="Paragraphedeliste"/>
        <w:numPr>
          <w:ilvl w:val="0"/>
          <w:numId w:val="20"/>
        </w:numPr>
        <w:rPr>
          <w:lang w:val="en-US"/>
        </w:rPr>
      </w:pPr>
      <w:r>
        <w:rPr>
          <w:lang w:val="en-US"/>
        </w:rPr>
        <w:t xml:space="preserve">either </w:t>
      </w:r>
      <w:r w:rsidR="00C819E8" w:rsidRPr="00FA638B">
        <w:rPr>
          <w:lang w:val="en-US"/>
        </w:rPr>
        <w:t>to</w:t>
      </w:r>
      <w:r w:rsidR="00FA638B" w:rsidRPr="00FA638B">
        <w:rPr>
          <w:lang w:val="en-US"/>
        </w:rPr>
        <w:t xml:space="preserve"> </w:t>
      </w:r>
      <w:r w:rsidR="00FA638B">
        <w:rPr>
          <w:lang w:val="en-US"/>
        </w:rPr>
        <w:t>the global context</w:t>
      </w:r>
      <w:r>
        <w:rPr>
          <w:lang w:val="en-US"/>
        </w:rPr>
        <w:t xml:space="preserve"> (</w:t>
      </w:r>
      <w:r w:rsidRPr="00287CFA">
        <w:rPr>
          <w:rStyle w:val="LienChamps"/>
          <w:lang w:val="en-US"/>
        </w:rPr>
        <w:t>_kind</w:t>
      </w:r>
      <w:r w:rsidRPr="00287CFA">
        <w:rPr>
          <w:rStyle w:val="TexteC"/>
          <w:lang w:val="en-US"/>
        </w:rPr>
        <w:t xml:space="preserve"> = </w:t>
      </w:r>
      <w:r w:rsidRPr="00287CFA">
        <w:rPr>
          <w:rStyle w:val="LienConstante"/>
          <w:lang w:val="en-US"/>
        </w:rPr>
        <w:t>KGlobal</w:t>
      </w:r>
      <w:r>
        <w:rPr>
          <w:lang w:val="en-US"/>
        </w:rPr>
        <w:t>)</w:t>
      </w:r>
      <w:r w:rsidR="00FA638B">
        <w:rPr>
          <w:lang w:val="en-US"/>
        </w:rPr>
        <w:t>,</w:t>
      </w:r>
    </w:p>
    <w:p w:rsidR="00FA638B" w:rsidRDefault="00FA638B" w:rsidP="00CC4764">
      <w:pPr>
        <w:pStyle w:val="Paragraphedeliste"/>
        <w:numPr>
          <w:ilvl w:val="0"/>
          <w:numId w:val="20"/>
        </w:numPr>
        <w:rPr>
          <w:lang w:val="en-US"/>
        </w:rPr>
      </w:pPr>
      <w:r>
        <w:rPr>
          <w:lang w:val="en-US"/>
        </w:rPr>
        <w:t xml:space="preserve">or to </w:t>
      </w:r>
      <w:r w:rsidR="00C819E8" w:rsidRPr="00FA638B">
        <w:rPr>
          <w:lang w:val="en-US"/>
        </w:rPr>
        <w:t>the ne</w:t>
      </w:r>
      <w:r>
        <w:rPr>
          <w:lang w:val="en-US"/>
        </w:rPr>
        <w:t>xt declaration context</w:t>
      </w:r>
      <w:r w:rsidR="00DE6CC2">
        <w:rPr>
          <w:lang w:val="en-US"/>
        </w:rPr>
        <w:t xml:space="preserve"> (</w:t>
      </w:r>
      <w:r w:rsidR="00DE6CC2" w:rsidRPr="00DE6CC2">
        <w:rPr>
          <w:rStyle w:val="LienChamps"/>
          <w:lang w:val="en-US"/>
        </w:rPr>
        <w:t>_kind</w:t>
      </w:r>
      <w:r w:rsidR="00DE6CC2" w:rsidRPr="00DE6CC2">
        <w:rPr>
          <w:rStyle w:val="TexteC"/>
          <w:lang w:val="en-US"/>
        </w:rPr>
        <w:t xml:space="preserve"> = </w:t>
      </w:r>
      <w:r w:rsidR="00DE6CC2" w:rsidRPr="00DE6CC2">
        <w:rPr>
          <w:rStyle w:val="LienConstante"/>
          <w:lang w:val="en-US"/>
        </w:rPr>
        <w:t>K</w:t>
      </w:r>
      <w:r w:rsidR="00DE6CC2">
        <w:rPr>
          <w:rStyle w:val="LienConstante"/>
          <w:lang w:val="en-US"/>
        </w:rPr>
        <w:t>Next</w:t>
      </w:r>
      <w:r w:rsidR="00DE6CC2">
        <w:rPr>
          <w:lang w:val="en-US"/>
        </w:rPr>
        <w:t xml:space="preserve">, </w:t>
      </w:r>
      <w:r w:rsidR="00DE6CC2" w:rsidRPr="00287CFA">
        <w:rPr>
          <w:rStyle w:val="LienConstante"/>
          <w:lang w:val="en-US"/>
        </w:rPr>
        <w:t>KNextStatement</w:t>
      </w:r>
      <w:r w:rsidR="00DE6CC2">
        <w:rPr>
          <w:lang w:val="en-US"/>
        </w:rPr>
        <w:t xml:space="preserve">, </w:t>
      </w:r>
      <w:r w:rsidR="00DE6CC2" w:rsidRPr="00287CFA">
        <w:rPr>
          <w:rStyle w:val="LienConstante"/>
          <w:lang w:val="en-US"/>
        </w:rPr>
        <w:t>KNextLoop</w:t>
      </w:r>
      <w:r w:rsidR="00DE6CC2">
        <w:rPr>
          <w:lang w:val="en-US"/>
        </w:rPr>
        <w:t>)</w:t>
      </w:r>
      <w:r>
        <w:rPr>
          <w:lang w:val="en-US"/>
        </w:rPr>
        <w:t>,</w:t>
      </w:r>
    </w:p>
    <w:p w:rsidR="00FA638B" w:rsidRDefault="00FA638B" w:rsidP="00CC4764">
      <w:pPr>
        <w:pStyle w:val="Paragraphedeliste"/>
        <w:numPr>
          <w:ilvl w:val="0"/>
          <w:numId w:val="20"/>
        </w:numPr>
        <w:rPr>
          <w:lang w:val="en-US"/>
        </w:rPr>
      </w:pPr>
      <w:r>
        <w:rPr>
          <w:lang w:val="en-US"/>
        </w:rPr>
        <w:t xml:space="preserve">or </w:t>
      </w:r>
      <w:r w:rsidR="00C819E8" w:rsidRPr="00FA638B">
        <w:rPr>
          <w:lang w:val="en-US"/>
        </w:rPr>
        <w:t>between two</w:t>
      </w:r>
      <w:r w:rsidRPr="00FA638B">
        <w:rPr>
          <w:lang w:val="en-US"/>
        </w:rPr>
        <w:t xml:space="preserve"> </w:t>
      </w:r>
      <w:r>
        <w:rPr>
          <w:lang w:val="en-US"/>
        </w:rPr>
        <w:t>instructions context</w:t>
      </w:r>
      <w:r w:rsidR="00DE6CC2">
        <w:rPr>
          <w:lang w:val="en-US"/>
        </w:rPr>
        <w:t xml:space="preserve"> (</w:t>
      </w:r>
      <w:r w:rsidR="00DE6CC2" w:rsidRPr="00DE6CC2">
        <w:rPr>
          <w:rStyle w:val="LienChamps"/>
          <w:lang w:val="en-US"/>
        </w:rPr>
        <w:t>_kind</w:t>
      </w:r>
      <w:r w:rsidR="00DE6CC2" w:rsidRPr="00DE6CC2">
        <w:rPr>
          <w:rStyle w:val="TexteC"/>
          <w:lang w:val="en-US"/>
        </w:rPr>
        <w:t xml:space="preserve"> = </w:t>
      </w:r>
      <w:r w:rsidR="00DE6CC2" w:rsidRPr="00DE6CC2">
        <w:rPr>
          <w:rStyle w:val="LienConstante"/>
          <w:lang w:val="en-US"/>
        </w:rPr>
        <w:t>K</w:t>
      </w:r>
      <w:r w:rsidR="00DE6CC2">
        <w:rPr>
          <w:rStyle w:val="LienConstante"/>
          <w:lang w:val="en-US"/>
        </w:rPr>
        <w:t>Label</w:t>
      </w:r>
      <w:r w:rsidR="00DE6CC2">
        <w:rPr>
          <w:lang w:val="en-US"/>
        </w:rPr>
        <w:t>)</w:t>
      </w:r>
      <w:r>
        <w:rPr>
          <w:lang w:val="en-US"/>
        </w:rPr>
        <w:t>,</w:t>
      </w:r>
    </w:p>
    <w:p w:rsidR="00DE6CC2" w:rsidRDefault="00DE6CC2" w:rsidP="00CC4764">
      <w:pPr>
        <w:pStyle w:val="Paragraphedeliste"/>
        <w:numPr>
          <w:ilvl w:val="0"/>
          <w:numId w:val="20"/>
        </w:numPr>
        <w:rPr>
          <w:lang w:val="en-US"/>
        </w:rPr>
      </w:pPr>
      <w:r>
        <w:rPr>
          <w:lang w:val="en-US"/>
        </w:rPr>
        <w:t xml:space="preserve">or to </w:t>
      </w:r>
      <w:r w:rsidRPr="00FA638B">
        <w:rPr>
          <w:lang w:val="en-US"/>
        </w:rPr>
        <w:t xml:space="preserve">the </w:t>
      </w:r>
      <w:r>
        <w:rPr>
          <w:lang w:val="en-US"/>
        </w:rPr>
        <w:t>outer loop context (</w:t>
      </w:r>
      <w:r w:rsidRPr="00DE6CC2">
        <w:rPr>
          <w:rStyle w:val="LienChamps"/>
          <w:lang w:val="en-US"/>
        </w:rPr>
        <w:t>_kind</w:t>
      </w:r>
      <w:r w:rsidRPr="00DE6CC2">
        <w:rPr>
          <w:rStyle w:val="TexteC"/>
          <w:lang w:val="en-US"/>
        </w:rPr>
        <w:t xml:space="preserve"> = </w:t>
      </w:r>
      <w:r w:rsidRPr="00DE6CC2">
        <w:rPr>
          <w:rStyle w:val="LienConstante"/>
          <w:lang w:val="en-US"/>
        </w:rPr>
        <w:t>K</w:t>
      </w:r>
      <w:r>
        <w:rPr>
          <w:rStyle w:val="LienConstante"/>
          <w:lang w:val="en-US"/>
        </w:rPr>
        <w:t>Outer</w:t>
      </w:r>
      <w:r w:rsidRPr="00DE6CC2">
        <w:rPr>
          <w:rStyle w:val="LienConstante"/>
          <w:lang w:val="en-US"/>
        </w:rPr>
        <w:t>Loop</w:t>
      </w:r>
      <w:r>
        <w:rPr>
          <w:lang w:val="en-US"/>
        </w:rPr>
        <w:t>),</w:t>
      </w:r>
    </w:p>
    <w:p w:rsidR="00FA638B" w:rsidRDefault="00C819E8" w:rsidP="00FA638B">
      <w:pPr>
        <w:rPr>
          <w:lang w:val="en-US"/>
        </w:rPr>
      </w:pPr>
      <w:proofErr w:type="gramStart"/>
      <w:r w:rsidRPr="00FA638B">
        <w:rPr>
          <w:lang w:val="en-US"/>
        </w:rPr>
        <w:t>depending</w:t>
      </w:r>
      <w:proofErr w:type="gramEnd"/>
      <w:r w:rsidRPr="00FA638B">
        <w:rPr>
          <w:lang w:val="en-US"/>
        </w:rPr>
        <w:t xml:space="preserve"> on the first words of the annotation. The</w:t>
      </w:r>
      <w:r w:rsidR="00FA638B" w:rsidRPr="00FA638B">
        <w:rPr>
          <w:lang w:val="en-US"/>
        </w:rPr>
        <w:t xml:space="preserve"> </w:t>
      </w:r>
      <w:r w:rsidRPr="00FA638B">
        <w:rPr>
          <w:lang w:val="en-US"/>
        </w:rPr>
        <w:t xml:space="preserve">location </w:t>
      </w:r>
      <w:r w:rsidRPr="00FA638B">
        <w:rPr>
          <w:rStyle w:val="LienChamps"/>
          <w:lang w:val="en-US"/>
        </w:rPr>
        <w:t>_range</w:t>
      </w:r>
      <w:r w:rsidRPr="00FA638B">
        <w:rPr>
          <w:lang w:val="en-US"/>
        </w:rPr>
        <w:t xml:space="preserve"> enables to precisely locate the annotation.</w:t>
      </w:r>
    </w:p>
    <w:p w:rsidR="00981CCE" w:rsidRDefault="00981CCE" w:rsidP="00981CCE">
      <w:pPr>
        <w:rPr>
          <w:lang w:val="en-US"/>
        </w:rPr>
      </w:pPr>
    </w:p>
    <w:p w:rsidR="00C819E8" w:rsidRDefault="00C819E8" w:rsidP="00FA638B">
      <w:pPr>
        <w:rPr>
          <w:lang w:val="en-US"/>
        </w:rPr>
      </w:pPr>
      <w:r w:rsidRPr="00C819E8">
        <w:rPr>
          <w:lang w:val="en-US"/>
        </w:rPr>
        <w:t xml:space="preserve">When the visitor </w:t>
      </w:r>
      <w:proofErr w:type="spellStart"/>
      <w:r w:rsidR="00FA638B" w:rsidRPr="00FA638B">
        <w:rPr>
          <w:rStyle w:val="LienUnit"/>
          <w:lang w:val="en-US"/>
        </w:rPr>
        <w:t>ClangVisitor</w:t>
      </w:r>
      <w:proofErr w:type="spellEnd"/>
      <w:r w:rsidRPr="00FA638B">
        <w:rPr>
          <w:rStyle w:val="TexteC"/>
          <w:lang w:val="en-US"/>
        </w:rPr>
        <w:t>::</w:t>
      </w:r>
      <w:r w:rsidRPr="00FA638B">
        <w:rPr>
          <w:rStyle w:val="LienClasseC"/>
          <w:lang w:val="en-US"/>
        </w:rPr>
        <w:t>Visitor</w:t>
      </w:r>
      <w:r w:rsidRPr="00C819E8">
        <w:rPr>
          <w:lang w:val="en-US"/>
        </w:rPr>
        <w:t xml:space="preserve"> </w:t>
      </w:r>
      <w:r w:rsidR="00056998">
        <w:rPr>
          <w:lang w:val="en-US"/>
        </w:rPr>
        <w:t>visits</w:t>
      </w:r>
      <w:r w:rsidRPr="00C819E8">
        <w:rPr>
          <w:lang w:val="en-US"/>
        </w:rPr>
        <w:t xml:space="preserve"> a declaration or </w:t>
      </w:r>
      <w:r w:rsidR="00FA638B">
        <w:rPr>
          <w:lang w:val="en-US"/>
        </w:rPr>
        <w:t xml:space="preserve">an </w:t>
      </w:r>
      <w:r w:rsidRPr="00C819E8">
        <w:rPr>
          <w:lang w:val="en-US"/>
        </w:rPr>
        <w:t>instruction</w:t>
      </w:r>
      <w:r w:rsidR="00923EC1">
        <w:rPr>
          <w:lang w:val="en-US"/>
        </w:rPr>
        <w:t xml:space="preserve"> (see step/guideline </w:t>
      </w:r>
      <w:r w:rsidR="00923EC1">
        <w:rPr>
          <w:lang w:val="en-US"/>
        </w:rPr>
        <w:fldChar w:fldCharType="begin"/>
      </w:r>
      <w:r w:rsidR="00923EC1">
        <w:rPr>
          <w:lang w:val="en-US"/>
        </w:rPr>
        <w:instrText xml:space="preserve"> REF _Ref396394007 \n \h </w:instrText>
      </w:r>
      <w:r w:rsidR="00923EC1">
        <w:rPr>
          <w:lang w:val="en-US"/>
        </w:rPr>
      </w:r>
      <w:r w:rsidR="00923EC1">
        <w:rPr>
          <w:lang w:val="en-US"/>
        </w:rPr>
        <w:fldChar w:fldCharType="separate"/>
      </w:r>
      <w:r w:rsidR="00923EC1">
        <w:rPr>
          <w:lang w:val="en-US"/>
        </w:rPr>
        <w:t>3</w:t>
      </w:r>
      <w:r w:rsidR="00923EC1">
        <w:rPr>
          <w:lang w:val="en-US"/>
        </w:rPr>
        <w:fldChar w:fldCharType="end"/>
      </w:r>
      <w:r w:rsidR="00923EC1">
        <w:rPr>
          <w:lang w:val="en-US"/>
        </w:rPr>
        <w:t>)</w:t>
      </w:r>
      <w:r w:rsidRPr="00C819E8">
        <w:rPr>
          <w:lang w:val="en-US"/>
        </w:rPr>
        <w:t xml:space="preserve">, it looks if there </w:t>
      </w:r>
      <w:r w:rsidR="00FA638B">
        <w:rPr>
          <w:lang w:val="en-US"/>
        </w:rPr>
        <w:t>are</w:t>
      </w:r>
      <w:r w:rsidRPr="00C819E8">
        <w:rPr>
          <w:lang w:val="en-US"/>
        </w:rPr>
        <w:t xml:space="preserve"> annotations between this</w:t>
      </w:r>
      <w:r w:rsidR="00FA638B">
        <w:rPr>
          <w:lang w:val="en-US"/>
        </w:rPr>
        <w:t xml:space="preserve"> </w:t>
      </w:r>
      <w:r w:rsidRPr="00C819E8">
        <w:rPr>
          <w:lang w:val="en-US"/>
        </w:rPr>
        <w:t>declaration and the location of the previous declaration. If this is the</w:t>
      </w:r>
      <w:r w:rsidR="00FA638B">
        <w:rPr>
          <w:lang w:val="en-US"/>
        </w:rPr>
        <w:t xml:space="preserve"> </w:t>
      </w:r>
      <w:r w:rsidRPr="00C819E8">
        <w:rPr>
          <w:lang w:val="en-US"/>
        </w:rPr>
        <w:t xml:space="preserve">case, then the declaration is parsed with </w:t>
      </w:r>
      <w:r w:rsidR="00A9389A">
        <w:rPr>
          <w:lang w:val="en-US"/>
        </w:rPr>
        <w:t xml:space="preserve">the adequate virtual method among </w:t>
      </w:r>
      <w:r w:rsidR="00A9389A" w:rsidRPr="00A9389A">
        <w:rPr>
          <w:rStyle w:val="LienMthode"/>
          <w:lang w:val="en-US"/>
        </w:rPr>
        <w:t>parseGlobal</w:t>
      </w:r>
      <w:r w:rsidR="00A9389A">
        <w:rPr>
          <w:lang w:val="en-US"/>
        </w:rPr>
        <w:t xml:space="preserve">, </w:t>
      </w:r>
      <w:r w:rsidR="00A9389A" w:rsidRPr="00A9389A">
        <w:rPr>
          <w:rStyle w:val="LienMthode"/>
          <w:lang w:val="en-US"/>
        </w:rPr>
        <w:t>parseCodeAnnotation</w:t>
      </w:r>
      <w:r w:rsidR="00A9389A">
        <w:rPr>
          <w:lang w:val="en-US"/>
        </w:rPr>
        <w:t xml:space="preserve">, </w:t>
      </w:r>
      <w:r w:rsidR="00A9389A" w:rsidRPr="00A9389A">
        <w:rPr>
          <w:rStyle w:val="LienMthode"/>
          <w:lang w:val="en-US"/>
        </w:rPr>
        <w:t>parseLoopAnnotation</w:t>
      </w:r>
      <w:r w:rsidR="00A9389A">
        <w:rPr>
          <w:lang w:val="en-US"/>
        </w:rPr>
        <w:t xml:space="preserve">, </w:t>
      </w:r>
      <w:r w:rsidR="00A9389A" w:rsidRPr="00A9389A">
        <w:rPr>
          <w:rStyle w:val="LienMthode"/>
          <w:lang w:val="en-US"/>
        </w:rPr>
        <w:t>parseStatementAnnotation</w:t>
      </w:r>
      <w:r w:rsidR="00A9389A">
        <w:rPr>
          <w:lang w:val="en-US"/>
        </w:rPr>
        <w:t xml:space="preserve">, </w:t>
      </w:r>
      <w:r w:rsidR="00A9389A" w:rsidRPr="00A9389A">
        <w:rPr>
          <w:rStyle w:val="LienMthode"/>
          <w:lang w:val="en-US"/>
        </w:rPr>
        <w:t>parseFunctionContract</w:t>
      </w:r>
      <w:r w:rsidR="00A9389A">
        <w:rPr>
          <w:lang w:val="en-US"/>
        </w:rPr>
        <w:t xml:space="preserve">. Note that all of the implementations of these methods in </w:t>
      </w:r>
      <w:r w:rsidR="00A9389A" w:rsidRPr="00A9389A">
        <w:rPr>
          <w:rStyle w:val="LienUnit"/>
          <w:lang w:val="en-US"/>
        </w:rPr>
        <w:t>Parser</w:t>
      </w:r>
      <w:r w:rsidR="00A9389A" w:rsidRPr="00A9389A">
        <w:rPr>
          <w:rStyle w:val="TexteC"/>
          <w:lang w:val="en-US"/>
        </w:rPr>
        <w:t>::</w:t>
      </w:r>
      <w:proofErr w:type="spellStart"/>
      <w:r w:rsidR="00A9389A" w:rsidRPr="00A9389A">
        <w:rPr>
          <w:rStyle w:val="LienClasseC"/>
          <w:lang w:val="en-US"/>
        </w:rPr>
        <w:t>ACSLComment</w:t>
      </w:r>
      <w:proofErr w:type="spellEnd"/>
      <w:r w:rsidR="00A9389A">
        <w:rPr>
          <w:lang w:val="en-US"/>
        </w:rPr>
        <w:t xml:space="preserve"> call </w:t>
      </w:r>
      <w:r w:rsidRPr="00C819E8">
        <w:rPr>
          <w:lang w:val="en-US"/>
        </w:rPr>
        <w:t xml:space="preserve">the </w:t>
      </w:r>
      <w:r w:rsidR="00FA638B" w:rsidRPr="00FA638B">
        <w:rPr>
          <w:rStyle w:val="LienUnit"/>
          <w:lang w:val="en-US"/>
        </w:rPr>
        <w:t>Parser</w:t>
      </w:r>
      <w:r w:rsidR="00FA638B" w:rsidRPr="00FA638B">
        <w:rPr>
          <w:rStyle w:val="TexteC"/>
          <w:lang w:val="en-US"/>
        </w:rPr>
        <w:t>::</w:t>
      </w:r>
      <w:r w:rsidRPr="00FA638B">
        <w:rPr>
          <w:rStyle w:val="LienClasseC"/>
          <w:lang w:val="en-US"/>
        </w:rPr>
        <w:t>Parser</w:t>
      </w:r>
      <w:r w:rsidRPr="00FA638B">
        <w:rPr>
          <w:rStyle w:val="TexteC"/>
          <w:lang w:val="en-US"/>
        </w:rPr>
        <w:t>::</w:t>
      </w:r>
      <w:r w:rsidRPr="00FA638B">
        <w:rPr>
          <w:rStyle w:val="LienMthode"/>
          <w:lang w:val="en-US"/>
        </w:rPr>
        <w:t>parse</w:t>
      </w:r>
      <w:r w:rsidRPr="00C819E8">
        <w:rPr>
          <w:lang w:val="en-US"/>
        </w:rPr>
        <w:t xml:space="preserve"> method.</w:t>
      </w:r>
    </w:p>
    <w:p w:rsidR="00D35B6B" w:rsidRDefault="00D35B6B" w:rsidP="00FA638B">
      <w:pPr>
        <w:rPr>
          <w:lang w:val="en-US"/>
        </w:rPr>
      </w:pPr>
    </w:p>
    <w:p w:rsidR="00573FCE" w:rsidRDefault="00573FCE" w:rsidP="00573FCE">
      <w:pPr>
        <w:rPr>
          <w:lang w:val="en-US"/>
        </w:rPr>
      </w:pPr>
      <w:r>
        <w:rPr>
          <w:lang w:val="en-US"/>
        </w:rPr>
        <w:t xml:space="preserve">The class environment of </w:t>
      </w:r>
      <w:r>
        <w:rPr>
          <w:rStyle w:val="LienClasseC"/>
          <w:lang w:val="en-US"/>
        </w:rPr>
        <w:t>AnnotationComment</w:t>
      </w:r>
      <w:r>
        <w:rPr>
          <w:lang w:val="en-US"/>
        </w:rPr>
        <w:t xml:space="preserve"> and </w:t>
      </w:r>
      <w:r>
        <w:rPr>
          <w:rStyle w:val="LienClasseC"/>
          <w:lang w:val="en-US"/>
        </w:rPr>
        <w:t>AnnotationCommentFactory</w:t>
      </w:r>
      <w:r>
        <w:rPr>
          <w:lang w:val="en-US"/>
        </w:rPr>
        <w:t xml:space="preserve"> is defined on the schema below:</w:t>
      </w:r>
    </w:p>
    <w:p w:rsidR="00573FCE" w:rsidRPr="00C819E8" w:rsidRDefault="003D312E" w:rsidP="00573FCE">
      <w:pPr>
        <w:jc w:val="center"/>
        <w:rPr>
          <w:lang w:val="en-US"/>
        </w:rPr>
      </w:pPr>
      <w:r>
        <w:rPr>
          <w:noProof/>
        </w:rPr>
        <w:drawing>
          <wp:inline distT="0" distB="0" distL="0" distR="0">
            <wp:extent cx="6353175" cy="34766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53175" cy="3476625"/>
                    </a:xfrm>
                    <a:prstGeom prst="rect">
                      <a:avLst/>
                    </a:prstGeom>
                    <a:noFill/>
                    <a:ln>
                      <a:noFill/>
                    </a:ln>
                  </pic:spPr>
                </pic:pic>
              </a:graphicData>
            </a:graphic>
          </wp:inline>
        </w:drawing>
      </w:r>
    </w:p>
    <w:p w:rsidR="00FA638B" w:rsidRPr="001D6177" w:rsidRDefault="001D6177" w:rsidP="001D6177">
      <w:pPr>
        <w:pStyle w:val="SectionChamps"/>
        <w:rPr>
          <w:rStyle w:val="LienClasseC"/>
          <w:lang w:val="en-US"/>
        </w:rPr>
      </w:pPr>
      <w:r>
        <w:rPr>
          <w:lang w:val="en-US"/>
        </w:rPr>
        <w:t xml:space="preserve">Fields of the class </w:t>
      </w:r>
      <w:r w:rsidRPr="001D6177">
        <w:rPr>
          <w:rStyle w:val="LienClasseC"/>
          <w:lang w:val="en-US"/>
        </w:rPr>
        <w:t>AnnotationComment</w:t>
      </w:r>
    </w:p>
    <w:p w:rsidR="001D6177" w:rsidRDefault="001D6177" w:rsidP="001D6177">
      <w:pPr>
        <w:pStyle w:val="EntteChamps"/>
        <w:rPr>
          <w:lang w:val="en-US"/>
        </w:rPr>
      </w:pPr>
      <w:r w:rsidRPr="001D6177">
        <w:rPr>
          <w:rStyle w:val="LienUnit"/>
          <w:lang w:val="en-US"/>
        </w:rPr>
        <w:t>clang</w:t>
      </w:r>
      <w:r w:rsidRPr="000C4DCF">
        <w:rPr>
          <w:lang w:val="en-US"/>
        </w:rPr>
        <w:t>::</w:t>
      </w:r>
      <w:r w:rsidRPr="001D6177">
        <w:rPr>
          <w:rStyle w:val="LienClasseC"/>
          <w:lang w:val="en-US"/>
        </w:rPr>
        <w:t>SourceRange</w:t>
      </w:r>
      <w:r w:rsidRPr="000C4DCF">
        <w:rPr>
          <w:lang w:val="en-US"/>
        </w:rPr>
        <w:t xml:space="preserve"> </w:t>
      </w:r>
      <w:r w:rsidRPr="00287CFA">
        <w:rPr>
          <w:rStyle w:val="DfinitionChamps"/>
          <w:lang w:val="en-US"/>
        </w:rPr>
        <w:t>_range</w:t>
      </w:r>
      <w:r w:rsidRPr="000C4DCF">
        <w:rPr>
          <w:lang w:val="en-US"/>
        </w:rPr>
        <w:t>;</w:t>
      </w:r>
    </w:p>
    <w:p w:rsidR="004E4B29" w:rsidRPr="004E4B29" w:rsidRDefault="002D49BB" w:rsidP="004E4B29">
      <w:pPr>
        <w:pStyle w:val="NormalDef"/>
        <w:rPr>
          <w:lang w:val="en-US"/>
        </w:rPr>
      </w:pPr>
      <w:proofErr w:type="gramStart"/>
      <w:r w:rsidRPr="002D49BB">
        <w:rPr>
          <w:lang w:val="en-US"/>
        </w:rPr>
        <w:lastRenderedPageBreak/>
        <w:t>Precise location of the comment</w:t>
      </w:r>
      <w:r>
        <w:rPr>
          <w:lang w:val="en-US"/>
        </w:rPr>
        <w:t>.</w:t>
      </w:r>
      <w:proofErr w:type="gramEnd"/>
      <w:r>
        <w:rPr>
          <w:lang w:val="en-US"/>
        </w:rPr>
        <w:t xml:space="preserve"> This field is set up by the constructor of our class.</w:t>
      </w:r>
    </w:p>
    <w:p w:rsidR="001D6177" w:rsidRDefault="001D6177" w:rsidP="001D6177">
      <w:pPr>
        <w:pStyle w:val="EntteChamps"/>
        <w:rPr>
          <w:lang w:val="en-US"/>
        </w:rPr>
      </w:pPr>
      <w:r w:rsidRPr="001D6177">
        <w:rPr>
          <w:rStyle w:val="LienType"/>
          <w:lang w:val="en-US"/>
        </w:rPr>
        <w:t>Kind</w:t>
      </w:r>
      <w:r w:rsidRPr="000C4DCF">
        <w:rPr>
          <w:lang w:val="en-US"/>
        </w:rPr>
        <w:t xml:space="preserve"> </w:t>
      </w:r>
      <w:r w:rsidRPr="004E4B29">
        <w:rPr>
          <w:rStyle w:val="DfinitionChamps"/>
          <w:lang w:val="en-US"/>
        </w:rPr>
        <w:t>_kind</w:t>
      </w:r>
      <w:r w:rsidRPr="000C4DCF">
        <w:rPr>
          <w:lang w:val="en-US"/>
        </w:rPr>
        <w:t>;</w:t>
      </w:r>
    </w:p>
    <w:p w:rsidR="0013664E" w:rsidRDefault="004E4B29" w:rsidP="0016066A">
      <w:pPr>
        <w:pStyle w:val="NormalDef"/>
        <w:rPr>
          <w:lang w:val="en-US"/>
        </w:rPr>
      </w:pPr>
      <w:proofErr w:type="gramStart"/>
      <w:r w:rsidRPr="004E4B29">
        <w:rPr>
          <w:lang w:val="en-US"/>
        </w:rPr>
        <w:t>Attachment information for the comment.</w:t>
      </w:r>
      <w:proofErr w:type="gramEnd"/>
      <w:r w:rsidR="0016066A">
        <w:rPr>
          <w:lang w:val="en-US"/>
        </w:rPr>
        <w:t xml:space="preserve"> </w:t>
      </w:r>
      <w:r w:rsidRPr="004E4B29">
        <w:rPr>
          <w:lang w:val="en-US"/>
        </w:rPr>
        <w:t xml:space="preserve">This field is set up by the </w:t>
      </w:r>
      <w:r w:rsidR="0016066A" w:rsidRPr="0016066A">
        <w:rPr>
          <w:rStyle w:val="LienMthode"/>
          <w:lang w:val="en-US"/>
        </w:rPr>
        <w:t>initFrom</w:t>
      </w:r>
      <w:r w:rsidR="0016066A">
        <w:rPr>
          <w:lang w:val="en-US"/>
        </w:rPr>
        <w:t xml:space="preserve"> method. This field is different from </w:t>
      </w:r>
      <w:r w:rsidR="0016066A" w:rsidRPr="003157B6">
        <w:rPr>
          <w:rStyle w:val="LienConstante"/>
          <w:lang w:val="en-US"/>
        </w:rPr>
        <w:t>KUndefined</w:t>
      </w:r>
      <w:r w:rsidR="0016066A">
        <w:rPr>
          <w:lang w:val="en-US"/>
        </w:rPr>
        <w:t xml:space="preserve"> for a comment that is actually </w:t>
      </w:r>
      <w:proofErr w:type="gramStart"/>
      <w:r w:rsidR="0016066A">
        <w:rPr>
          <w:lang w:val="en-US"/>
        </w:rPr>
        <w:t>a</w:t>
      </w:r>
      <w:proofErr w:type="gramEnd"/>
      <w:r w:rsidR="0016066A">
        <w:rPr>
          <w:lang w:val="en-US"/>
        </w:rPr>
        <w:t xml:space="preserve"> ACSL++ annotation.</w:t>
      </w:r>
      <w:r w:rsidR="00E84FC8">
        <w:rPr>
          <w:lang w:val="en-US"/>
        </w:rPr>
        <w:t xml:space="preserve"> </w:t>
      </w:r>
      <w:r w:rsidR="00E84FC8" w:rsidRPr="00E84FC8">
        <w:rPr>
          <w:rStyle w:val="LienMthode"/>
          <w:lang w:val="en-US"/>
        </w:rPr>
        <w:t>initFrom</w:t>
      </w:r>
      <w:r w:rsidR="00E84FC8">
        <w:rPr>
          <w:lang w:val="en-US"/>
        </w:rPr>
        <w:t xml:space="preserve"> is called in step/guideline </w:t>
      </w:r>
      <w:r w:rsidR="00E84FC8">
        <w:rPr>
          <w:lang w:val="en-US"/>
        </w:rPr>
        <w:fldChar w:fldCharType="begin"/>
      </w:r>
      <w:r w:rsidR="00E84FC8">
        <w:rPr>
          <w:lang w:val="en-US"/>
        </w:rPr>
        <w:instrText xml:space="preserve"> REF _Ref396392697 \n \h </w:instrText>
      </w:r>
      <w:r w:rsidR="00E84FC8">
        <w:rPr>
          <w:lang w:val="en-US"/>
        </w:rPr>
      </w:r>
      <w:r w:rsidR="00E84FC8">
        <w:rPr>
          <w:lang w:val="en-US"/>
        </w:rPr>
        <w:fldChar w:fldCharType="separate"/>
      </w:r>
      <w:r w:rsidR="00E84FC8">
        <w:rPr>
          <w:lang w:val="en-US"/>
        </w:rPr>
        <w:t>2</w:t>
      </w:r>
      <w:r w:rsidR="00E84FC8">
        <w:rPr>
          <w:lang w:val="en-US"/>
        </w:rPr>
        <w:fldChar w:fldCharType="end"/>
      </w:r>
      <w:r w:rsidR="00E84FC8">
        <w:rPr>
          <w:lang w:val="en-US"/>
        </w:rPr>
        <w:t xml:space="preserve"> of the introduction of </w:t>
      </w:r>
      <w:proofErr w:type="spellStart"/>
      <w:r w:rsidR="00E84FC8" w:rsidRPr="00891BA3">
        <w:rPr>
          <w:rStyle w:val="LienUnit"/>
          <w:lang w:val="en-US"/>
        </w:rPr>
        <w:t>FramaCIRGenAction</w:t>
      </w:r>
      <w:proofErr w:type="spellEnd"/>
      <w:r w:rsidR="00E84FC8">
        <w:rPr>
          <w:lang w:val="en-US"/>
        </w:rPr>
        <w:t xml:space="preserve">. </w:t>
      </w:r>
      <w:r w:rsidR="0013664E">
        <w:rPr>
          <w:lang w:val="en-US"/>
        </w:rPr>
        <w:t xml:space="preserve">If </w:t>
      </w:r>
      <w:r w:rsidR="0013664E" w:rsidRPr="0013664E">
        <w:rPr>
          <w:rStyle w:val="LienChamps"/>
          <w:lang w:val="en-US"/>
        </w:rPr>
        <w:t>_kind</w:t>
      </w:r>
      <w:r w:rsidR="0013664E" w:rsidRPr="0013664E">
        <w:rPr>
          <w:rStyle w:val="TexteC"/>
          <w:lang w:val="en-US"/>
        </w:rPr>
        <w:t xml:space="preserve"> </w:t>
      </w:r>
      <w:r w:rsidR="0013664E" w:rsidRPr="0013664E">
        <w:rPr>
          <w:rStyle w:val="TexteC"/>
        </w:rPr>
        <w:sym w:font="Symbol" w:char="F0B9"/>
      </w:r>
      <w:r w:rsidR="0013664E" w:rsidRPr="0013664E">
        <w:rPr>
          <w:rStyle w:val="TexteC"/>
          <w:lang w:val="en-US"/>
        </w:rPr>
        <w:t xml:space="preserve"> </w:t>
      </w:r>
      <w:r w:rsidR="0013664E" w:rsidRPr="0013664E">
        <w:rPr>
          <w:rStyle w:val="LienConstante"/>
          <w:lang w:val="en-US"/>
        </w:rPr>
        <w:t>KUndefined</w:t>
      </w:r>
      <w:r w:rsidR="0013664E">
        <w:rPr>
          <w:lang w:val="en-US"/>
        </w:rPr>
        <w:t xml:space="preserve">, </w:t>
      </w:r>
      <w:r w:rsidR="0013664E" w:rsidRPr="00C819E8">
        <w:rPr>
          <w:lang w:val="en-US"/>
        </w:rPr>
        <w:t xml:space="preserve">the visitor </w:t>
      </w:r>
      <w:proofErr w:type="spellStart"/>
      <w:r w:rsidR="0013664E" w:rsidRPr="00FA638B">
        <w:rPr>
          <w:rStyle w:val="LienUnit"/>
          <w:lang w:val="en-US"/>
        </w:rPr>
        <w:t>ClangVisitor</w:t>
      </w:r>
      <w:proofErr w:type="spellEnd"/>
      <w:r w:rsidR="0013664E" w:rsidRPr="00FA638B">
        <w:rPr>
          <w:rStyle w:val="TexteC"/>
          <w:lang w:val="en-US"/>
        </w:rPr>
        <w:t>::</w:t>
      </w:r>
      <w:r w:rsidR="0013664E" w:rsidRPr="00FA638B">
        <w:rPr>
          <w:rStyle w:val="LienClasseC"/>
          <w:lang w:val="en-US"/>
        </w:rPr>
        <w:t>Visitor</w:t>
      </w:r>
      <w:r w:rsidR="0013664E" w:rsidRPr="00C819E8">
        <w:rPr>
          <w:lang w:val="en-US"/>
        </w:rPr>
        <w:t xml:space="preserve"> </w:t>
      </w:r>
      <w:r w:rsidR="0013664E">
        <w:rPr>
          <w:lang w:val="en-US"/>
        </w:rPr>
        <w:t xml:space="preserve">will handle our annotation comment in step/guideline </w:t>
      </w:r>
      <w:r w:rsidR="0013664E">
        <w:rPr>
          <w:lang w:val="en-US"/>
        </w:rPr>
        <w:fldChar w:fldCharType="begin"/>
      </w:r>
      <w:r w:rsidR="0013664E">
        <w:rPr>
          <w:lang w:val="en-US"/>
        </w:rPr>
        <w:instrText xml:space="preserve"> REF _Ref396394007 \n \h </w:instrText>
      </w:r>
      <w:r w:rsidR="0013664E">
        <w:rPr>
          <w:lang w:val="en-US"/>
        </w:rPr>
      </w:r>
      <w:r w:rsidR="0013664E">
        <w:rPr>
          <w:lang w:val="en-US"/>
        </w:rPr>
        <w:fldChar w:fldCharType="separate"/>
      </w:r>
      <w:r w:rsidR="0013664E">
        <w:rPr>
          <w:lang w:val="en-US"/>
        </w:rPr>
        <w:t>3</w:t>
      </w:r>
      <w:r w:rsidR="0013664E">
        <w:rPr>
          <w:lang w:val="en-US"/>
        </w:rPr>
        <w:fldChar w:fldCharType="end"/>
      </w:r>
      <w:r w:rsidR="0013664E">
        <w:rPr>
          <w:lang w:val="en-US"/>
        </w:rPr>
        <w:t xml:space="preserve"> and depending from </w:t>
      </w:r>
      <w:r w:rsidR="0013664E" w:rsidRPr="00287CFA">
        <w:rPr>
          <w:rStyle w:val="LienChamps"/>
          <w:lang w:val="en-US"/>
        </w:rPr>
        <w:t>_kind</w:t>
      </w:r>
      <w:r w:rsidR="0013664E">
        <w:rPr>
          <w:lang w:val="en-US"/>
        </w:rPr>
        <w:t>, it will call:</w:t>
      </w:r>
    </w:p>
    <w:p w:rsidR="0013664E" w:rsidRDefault="0013664E" w:rsidP="00CC4764">
      <w:pPr>
        <w:pStyle w:val="NormalDef"/>
        <w:numPr>
          <w:ilvl w:val="0"/>
          <w:numId w:val="21"/>
        </w:numPr>
        <w:rPr>
          <w:lang w:val="en-US"/>
        </w:rPr>
      </w:pPr>
      <w:r w:rsidRPr="0013664E">
        <w:rPr>
          <w:rStyle w:val="LienMthode"/>
          <w:lang w:val="en-US"/>
        </w:rPr>
        <w:t>parseGlobal</w:t>
      </w:r>
      <w:r>
        <w:rPr>
          <w:lang w:val="en-US"/>
        </w:rPr>
        <w:t xml:space="preserve"> if </w:t>
      </w:r>
      <w:r w:rsidRPr="003E4F45">
        <w:rPr>
          <w:rStyle w:val="LienChamps"/>
        </w:rPr>
        <w:t>_kind</w:t>
      </w:r>
      <w:r w:rsidRPr="003E4F45">
        <w:rPr>
          <w:rStyle w:val="TexteC"/>
        </w:rPr>
        <w:t xml:space="preserve"> = </w:t>
      </w:r>
      <w:r w:rsidRPr="003E4F45">
        <w:rPr>
          <w:rStyle w:val="LienConstante"/>
          <w:lang w:val="en-US"/>
        </w:rPr>
        <w:t>KGlobal</w:t>
      </w:r>
      <w:r w:rsidR="003E4F45">
        <w:rPr>
          <w:lang w:val="en-US"/>
        </w:rPr>
        <w:t>,</w:t>
      </w:r>
    </w:p>
    <w:p w:rsidR="0013664E" w:rsidRDefault="0013664E" w:rsidP="00CC4764">
      <w:pPr>
        <w:pStyle w:val="NormalDef"/>
        <w:numPr>
          <w:ilvl w:val="0"/>
          <w:numId w:val="21"/>
        </w:numPr>
        <w:rPr>
          <w:lang w:val="en-US"/>
        </w:rPr>
      </w:pPr>
      <w:r w:rsidRPr="003E4F45">
        <w:rPr>
          <w:rStyle w:val="LienMthode"/>
          <w:lang w:val="en-US"/>
        </w:rPr>
        <w:t>parseCodeAnnotation</w:t>
      </w:r>
      <w:r>
        <w:rPr>
          <w:lang w:val="en-US"/>
        </w:rPr>
        <w:t xml:space="preserve"> if </w:t>
      </w:r>
      <w:r w:rsidRPr="003E4F45">
        <w:rPr>
          <w:rStyle w:val="LienChamps"/>
        </w:rPr>
        <w:t>_kind</w:t>
      </w:r>
      <w:r w:rsidRPr="003E4F45">
        <w:rPr>
          <w:rStyle w:val="TexteC"/>
        </w:rPr>
        <w:t xml:space="preserve"> = </w:t>
      </w:r>
      <w:r w:rsidRPr="003E4F45">
        <w:rPr>
          <w:rStyle w:val="LienConstante"/>
          <w:lang w:val="en-US"/>
        </w:rPr>
        <w:t>K</w:t>
      </w:r>
      <w:r w:rsidRPr="003E4F45">
        <w:rPr>
          <w:rStyle w:val="LienConstante"/>
        </w:rPr>
        <w:t>Label</w:t>
      </w:r>
      <w:r w:rsidR="003E4F45">
        <w:rPr>
          <w:lang w:val="en-US"/>
        </w:rPr>
        <w:t>,</w:t>
      </w:r>
    </w:p>
    <w:p w:rsidR="0013664E" w:rsidRDefault="0013664E" w:rsidP="00CC4764">
      <w:pPr>
        <w:pStyle w:val="NormalDef"/>
        <w:numPr>
          <w:ilvl w:val="0"/>
          <w:numId w:val="21"/>
        </w:numPr>
        <w:rPr>
          <w:lang w:val="en-US"/>
        </w:rPr>
      </w:pPr>
      <w:r w:rsidRPr="003E4F45">
        <w:rPr>
          <w:rStyle w:val="LienMthode"/>
          <w:lang w:val="en-US"/>
        </w:rPr>
        <w:t>parseLoopAnnotation</w:t>
      </w:r>
      <w:r>
        <w:rPr>
          <w:lang w:val="en-US"/>
        </w:rPr>
        <w:t xml:space="preserve"> if </w:t>
      </w:r>
      <w:r w:rsidRPr="003E4F45">
        <w:rPr>
          <w:rStyle w:val="LienChamps"/>
        </w:rPr>
        <w:t>_kind</w:t>
      </w:r>
      <w:r w:rsidRPr="003E4F45">
        <w:rPr>
          <w:rStyle w:val="TexteC"/>
        </w:rPr>
        <w:t xml:space="preserve"> = </w:t>
      </w:r>
      <w:r w:rsidRPr="003E4F45">
        <w:rPr>
          <w:rStyle w:val="LienConstante"/>
          <w:lang w:val="en-US"/>
        </w:rPr>
        <w:t>KNextLoop</w:t>
      </w:r>
      <w:r w:rsidR="003E4F45">
        <w:t>,</w:t>
      </w:r>
    </w:p>
    <w:p w:rsidR="0013664E" w:rsidRDefault="0013664E" w:rsidP="00CC4764">
      <w:pPr>
        <w:pStyle w:val="NormalDef"/>
        <w:numPr>
          <w:ilvl w:val="0"/>
          <w:numId w:val="21"/>
        </w:numPr>
        <w:rPr>
          <w:lang w:val="en-US"/>
        </w:rPr>
      </w:pPr>
      <w:r w:rsidRPr="003E4F45">
        <w:rPr>
          <w:rStyle w:val="LienMthode"/>
          <w:lang w:val="en-US"/>
        </w:rPr>
        <w:t>parseStatementAnnotation</w:t>
      </w:r>
      <w:r>
        <w:rPr>
          <w:lang w:val="en-US"/>
        </w:rPr>
        <w:t xml:space="preserve"> if </w:t>
      </w:r>
      <w:r w:rsidRPr="00A9389A">
        <w:rPr>
          <w:rStyle w:val="LienChamps"/>
          <w:lang w:val="en-US"/>
        </w:rPr>
        <w:t>_kind</w:t>
      </w:r>
      <w:r w:rsidRPr="00A9389A">
        <w:rPr>
          <w:rStyle w:val="TexteC"/>
          <w:lang w:val="en-US"/>
        </w:rPr>
        <w:t xml:space="preserve"> = </w:t>
      </w:r>
      <w:r w:rsidRPr="003E4F45">
        <w:rPr>
          <w:rStyle w:val="LienConstante"/>
          <w:lang w:val="en-US"/>
        </w:rPr>
        <w:t>KNext</w:t>
      </w:r>
      <w:r>
        <w:rPr>
          <w:lang w:val="en-US"/>
        </w:rPr>
        <w:t xml:space="preserve"> or if </w:t>
      </w:r>
      <w:r w:rsidRPr="00A9389A">
        <w:rPr>
          <w:rStyle w:val="LienChamps"/>
          <w:lang w:val="en-US"/>
        </w:rPr>
        <w:t>_kind</w:t>
      </w:r>
      <w:r w:rsidRPr="00A9389A">
        <w:rPr>
          <w:rStyle w:val="TexteC"/>
          <w:lang w:val="en-US"/>
        </w:rPr>
        <w:t xml:space="preserve"> = </w:t>
      </w:r>
      <w:r w:rsidRPr="003E4F45">
        <w:rPr>
          <w:rStyle w:val="LienConstante"/>
          <w:lang w:val="en-US"/>
        </w:rPr>
        <w:t>KNext</w:t>
      </w:r>
      <w:r w:rsidRPr="00A9389A">
        <w:rPr>
          <w:rStyle w:val="LienConstante"/>
          <w:lang w:val="en-US"/>
        </w:rPr>
        <w:t>Statement</w:t>
      </w:r>
      <w:r w:rsidR="003E4F45">
        <w:rPr>
          <w:lang w:val="en-US"/>
        </w:rPr>
        <w:t xml:space="preserve"> and if </w:t>
      </w:r>
      <w:r w:rsidR="003E4F45" w:rsidRPr="00A9389A">
        <w:rPr>
          <w:rStyle w:val="LienChamps"/>
          <w:lang w:val="en-US"/>
        </w:rPr>
        <w:t>_range</w:t>
      </w:r>
      <w:r w:rsidR="003E4F45">
        <w:rPr>
          <w:lang w:val="en-US"/>
        </w:rPr>
        <w:t xml:space="preserve"> is inside a function body</w:t>
      </w:r>
      <w:r w:rsidR="00A9389A">
        <w:rPr>
          <w:lang w:val="en-US"/>
        </w:rPr>
        <w:t>,</w:t>
      </w:r>
    </w:p>
    <w:p w:rsidR="004E4B29" w:rsidRDefault="0013664E" w:rsidP="00CC4764">
      <w:pPr>
        <w:pStyle w:val="NormalDef"/>
        <w:numPr>
          <w:ilvl w:val="0"/>
          <w:numId w:val="21"/>
        </w:numPr>
        <w:rPr>
          <w:lang w:val="en-US"/>
        </w:rPr>
      </w:pPr>
      <w:r w:rsidRPr="003E4F45">
        <w:rPr>
          <w:rStyle w:val="LienMthode"/>
          <w:lang w:val="en-US"/>
        </w:rPr>
        <w:t>parseFunctionContract</w:t>
      </w:r>
      <w:r>
        <w:rPr>
          <w:lang w:val="en-US"/>
        </w:rPr>
        <w:t xml:space="preserve"> if </w:t>
      </w:r>
      <w:r w:rsidRPr="00A9389A">
        <w:rPr>
          <w:rStyle w:val="LienChamps"/>
          <w:lang w:val="en-US"/>
        </w:rPr>
        <w:t>_kind</w:t>
      </w:r>
      <w:r w:rsidRPr="00A9389A">
        <w:rPr>
          <w:rStyle w:val="TexteC"/>
          <w:lang w:val="en-US"/>
        </w:rPr>
        <w:t xml:space="preserve"> = </w:t>
      </w:r>
      <w:r w:rsidRPr="003E4F45">
        <w:rPr>
          <w:rStyle w:val="LienConstante"/>
          <w:lang w:val="en-US"/>
        </w:rPr>
        <w:t>KNext</w:t>
      </w:r>
      <w:r w:rsidR="003E4F45">
        <w:rPr>
          <w:lang w:val="en-US"/>
        </w:rPr>
        <w:t xml:space="preserve"> and if </w:t>
      </w:r>
      <w:r w:rsidR="003E4F45" w:rsidRPr="00A9389A">
        <w:rPr>
          <w:rStyle w:val="LienChamps"/>
          <w:lang w:val="en-US"/>
        </w:rPr>
        <w:t>_range</w:t>
      </w:r>
      <w:r w:rsidR="003E4F45">
        <w:rPr>
          <w:lang w:val="en-US"/>
        </w:rPr>
        <w:t xml:space="preserve"> is before a function/method</w:t>
      </w:r>
      <w:r w:rsidR="00A9389A">
        <w:rPr>
          <w:lang w:val="en-US"/>
        </w:rPr>
        <w:t>.</w:t>
      </w:r>
    </w:p>
    <w:p w:rsidR="001D6177" w:rsidRDefault="001D6177" w:rsidP="001D6177">
      <w:pPr>
        <w:pStyle w:val="EntteChamps"/>
        <w:rPr>
          <w:lang w:val="en-US"/>
        </w:rPr>
      </w:pPr>
      <w:r w:rsidRPr="001D6177">
        <w:rPr>
          <w:rStyle w:val="LienUnit"/>
          <w:lang w:val="en-US"/>
        </w:rPr>
        <w:t>std</w:t>
      </w:r>
      <w:r w:rsidRPr="000C4DCF">
        <w:rPr>
          <w:lang w:val="en-US"/>
        </w:rPr>
        <w:t>::</w:t>
      </w:r>
      <w:r w:rsidRPr="001D6177">
        <w:rPr>
          <w:rStyle w:val="LienClasseC"/>
          <w:lang w:val="en-US"/>
        </w:rPr>
        <w:t>string</w:t>
      </w:r>
      <w:r w:rsidRPr="000C4DCF">
        <w:rPr>
          <w:lang w:val="en-US"/>
        </w:rPr>
        <w:t xml:space="preserve">* </w:t>
      </w:r>
      <w:r w:rsidRPr="00E57806">
        <w:rPr>
          <w:rStyle w:val="DfinitionChamps"/>
          <w:lang w:val="en-US"/>
        </w:rPr>
        <w:t>_commentText</w:t>
      </w:r>
      <w:r w:rsidRPr="000C4DCF">
        <w:rPr>
          <w:lang w:val="en-US"/>
        </w:rPr>
        <w:t>;</w:t>
      </w:r>
    </w:p>
    <w:p w:rsidR="004E4B29" w:rsidRPr="004E4B29" w:rsidRDefault="003157B6" w:rsidP="004E4B29">
      <w:pPr>
        <w:pStyle w:val="NormalDef"/>
        <w:rPr>
          <w:lang w:val="en-US"/>
        </w:rPr>
      </w:pPr>
      <w:proofErr w:type="gramStart"/>
      <w:r w:rsidRPr="003157B6">
        <w:rPr>
          <w:lang w:val="en-US"/>
        </w:rPr>
        <w:t>Content of the comment.</w:t>
      </w:r>
      <w:proofErr w:type="gramEnd"/>
      <w:r>
        <w:rPr>
          <w:lang w:val="en-US"/>
        </w:rPr>
        <w:t xml:space="preserve"> </w:t>
      </w:r>
      <w:r w:rsidRPr="004E4B29">
        <w:rPr>
          <w:lang w:val="en-US"/>
        </w:rPr>
        <w:t xml:space="preserve">This field is set up by the </w:t>
      </w:r>
      <w:r w:rsidRPr="0016066A">
        <w:rPr>
          <w:rStyle w:val="LienMthode"/>
          <w:lang w:val="en-US"/>
        </w:rPr>
        <w:t>initFrom</w:t>
      </w:r>
      <w:r>
        <w:rPr>
          <w:lang w:val="en-US"/>
        </w:rPr>
        <w:t xml:space="preserve"> method. This field is different from </w:t>
      </w:r>
      <w:r w:rsidRPr="00287CFA">
        <w:rPr>
          <w:rStyle w:val="TexteC"/>
          <w:b/>
          <w:lang w:val="en-US"/>
        </w:rPr>
        <w:t>nullptr</w:t>
      </w:r>
      <w:r>
        <w:rPr>
          <w:lang w:val="en-US"/>
        </w:rPr>
        <w:t xml:space="preserve"> for a comment that is actually </w:t>
      </w:r>
      <w:proofErr w:type="gramStart"/>
      <w:r>
        <w:rPr>
          <w:lang w:val="en-US"/>
        </w:rPr>
        <w:t>a</w:t>
      </w:r>
      <w:proofErr w:type="gramEnd"/>
      <w:r>
        <w:rPr>
          <w:lang w:val="en-US"/>
        </w:rPr>
        <w:t xml:space="preserve"> ACSL++ annotation.</w:t>
      </w:r>
    </w:p>
    <w:p w:rsidR="001D6177" w:rsidRDefault="001D6177" w:rsidP="001D6177">
      <w:pPr>
        <w:pStyle w:val="EntteChamps"/>
        <w:rPr>
          <w:lang w:val="en-US"/>
        </w:rPr>
      </w:pPr>
      <w:r w:rsidRPr="000C4DCF">
        <w:rPr>
          <w:b/>
          <w:bCs/>
          <w:lang w:val="en-US"/>
        </w:rPr>
        <w:t>bool</w:t>
      </w:r>
      <w:r w:rsidRPr="000C4DCF">
        <w:rPr>
          <w:lang w:val="en-US"/>
        </w:rPr>
        <w:t xml:space="preserve"> </w:t>
      </w:r>
      <w:r w:rsidRPr="00287CFA">
        <w:rPr>
          <w:rStyle w:val="DfinitionChamps"/>
          <w:lang w:val="en-US"/>
        </w:rPr>
        <w:t>_isLineComment</w:t>
      </w:r>
      <w:r w:rsidRPr="000C4DCF">
        <w:rPr>
          <w:lang w:val="en-US"/>
        </w:rPr>
        <w:t>;</w:t>
      </w:r>
    </w:p>
    <w:p w:rsidR="004E4B29" w:rsidRPr="004E4B29" w:rsidRDefault="003157B6" w:rsidP="004E4B29">
      <w:pPr>
        <w:pStyle w:val="NormalDef"/>
        <w:rPr>
          <w:lang w:val="en-US"/>
        </w:rPr>
      </w:pPr>
      <w:r>
        <w:rPr>
          <w:lang w:val="en-US"/>
        </w:rPr>
        <w:t xml:space="preserve">This field is </w:t>
      </w:r>
      <w:r w:rsidRPr="003157B6">
        <w:rPr>
          <w:rStyle w:val="TexteC"/>
          <w:b/>
          <w:lang w:val="en-US"/>
        </w:rPr>
        <w:t>true</w:t>
      </w:r>
      <w:r>
        <w:rPr>
          <w:lang w:val="en-US"/>
        </w:rPr>
        <w:t xml:space="preserve"> if and only if our comment starts with </w:t>
      </w:r>
      <w:r w:rsidRPr="003157B6">
        <w:rPr>
          <w:rStyle w:val="TexteC"/>
          <w:lang w:val="en-US"/>
        </w:rPr>
        <w:t>//</w:t>
      </w:r>
      <w:r>
        <w:rPr>
          <w:lang w:val="en-US"/>
        </w:rPr>
        <w:t xml:space="preserve">. It is </w:t>
      </w:r>
      <w:r w:rsidRPr="003157B6">
        <w:rPr>
          <w:rStyle w:val="TexteC"/>
          <w:b/>
          <w:lang w:val="en-US"/>
        </w:rPr>
        <w:t>false</w:t>
      </w:r>
      <w:r>
        <w:rPr>
          <w:lang w:val="en-US"/>
        </w:rPr>
        <w:t xml:space="preserve"> if our comment is a standard C comment delimited by </w:t>
      </w:r>
      <w:r w:rsidRPr="00287CFA">
        <w:rPr>
          <w:rStyle w:val="TexteC"/>
          <w:lang w:val="en-US"/>
        </w:rPr>
        <w:t>/* */</w:t>
      </w:r>
      <w:r>
        <w:rPr>
          <w:lang w:val="en-US"/>
        </w:rPr>
        <w:t>.</w:t>
      </w:r>
    </w:p>
    <w:p w:rsidR="000C4DCF" w:rsidRDefault="000C4DCF" w:rsidP="000C4DCF">
      <w:pPr>
        <w:pStyle w:val="SectionDclarationClasse"/>
        <w:rPr>
          <w:rStyle w:val="LienClasseC"/>
          <w:lang w:val="en-US"/>
        </w:rPr>
      </w:pPr>
      <w:r>
        <w:rPr>
          <w:lang w:val="en-US"/>
        </w:rPr>
        <w:t xml:space="preserve">Declaration of the classes </w:t>
      </w:r>
      <w:r>
        <w:rPr>
          <w:rStyle w:val="LienClasseC"/>
          <w:lang w:val="en-US"/>
        </w:rPr>
        <w:t>AnnotationComment</w:t>
      </w:r>
      <w:r w:rsidRPr="00235877">
        <w:rPr>
          <w:lang w:val="en-US"/>
        </w:rPr>
        <w:t xml:space="preserve"> </w:t>
      </w:r>
      <w:r>
        <w:rPr>
          <w:lang w:val="en-US"/>
        </w:rPr>
        <w:t xml:space="preserve">and </w:t>
      </w:r>
      <w:r w:rsidRPr="00235877">
        <w:rPr>
          <w:rStyle w:val="LienClasseC"/>
          <w:lang w:val="en-US"/>
        </w:rPr>
        <w:t>AnnotationCommentFactory</w:t>
      </w:r>
    </w:p>
    <w:p w:rsidR="000C4DCF" w:rsidRPr="000C4DCF" w:rsidRDefault="000C4DCF" w:rsidP="000C4DCF">
      <w:pPr>
        <w:pStyle w:val="Dclarationdeclasse"/>
        <w:rPr>
          <w:lang w:val="en-US"/>
        </w:rPr>
      </w:pPr>
      <w:r w:rsidRPr="000C4DCF">
        <w:rPr>
          <w:b/>
          <w:bCs/>
          <w:lang w:val="en-US"/>
        </w:rPr>
        <w:t>class</w:t>
      </w:r>
      <w:r w:rsidRPr="000C4DCF">
        <w:rPr>
          <w:lang w:val="en-US"/>
        </w:rPr>
        <w:t xml:space="preserve"> </w:t>
      </w:r>
      <w:r w:rsidRPr="00287CFA">
        <w:rPr>
          <w:rStyle w:val="DfinitionClasse"/>
          <w:lang w:val="en-US"/>
        </w:rPr>
        <w:t>AnnotationComment</w:t>
      </w:r>
      <w:r w:rsidRPr="000C4DCF">
        <w:rPr>
          <w:lang w:val="en-US"/>
        </w:rPr>
        <w:t xml:space="preserve"> {</w:t>
      </w:r>
    </w:p>
    <w:p w:rsidR="000C4DCF" w:rsidRPr="000C4DCF" w:rsidRDefault="000C4DCF" w:rsidP="000C4DCF">
      <w:pPr>
        <w:pStyle w:val="Dclarationdeclasse"/>
        <w:rPr>
          <w:lang w:val="en-US"/>
        </w:rPr>
      </w:pPr>
      <w:r w:rsidRPr="000C4DCF">
        <w:rPr>
          <w:b/>
          <w:bCs/>
          <w:lang w:val="en-US"/>
        </w:rPr>
        <w:t>public</w:t>
      </w:r>
      <w:r w:rsidRPr="000C4DCF">
        <w:rPr>
          <w:lang w:val="en-US"/>
        </w:rPr>
        <w:t>:</w:t>
      </w:r>
    </w:p>
    <w:p w:rsidR="000C4DCF" w:rsidRPr="000C4DCF" w:rsidRDefault="000C4DCF" w:rsidP="000C4DCF">
      <w:pPr>
        <w:pStyle w:val="Dclarationdeclasse"/>
        <w:rPr>
          <w:lang w:val="en-US"/>
        </w:rPr>
      </w:pPr>
      <w:r w:rsidRPr="000C4DCF">
        <w:rPr>
          <w:lang w:val="en-US"/>
        </w:rPr>
        <w:t xml:space="preserve">  </w:t>
      </w:r>
      <w:r w:rsidRPr="000C4DCF">
        <w:rPr>
          <w:b/>
          <w:bCs/>
          <w:lang w:val="en-US"/>
        </w:rPr>
        <w:t>enum</w:t>
      </w:r>
      <w:r w:rsidRPr="000C4DCF">
        <w:rPr>
          <w:lang w:val="en-US"/>
        </w:rPr>
        <w:t xml:space="preserve"> </w:t>
      </w:r>
      <w:r w:rsidRPr="000C4DCF">
        <w:rPr>
          <w:rStyle w:val="LienType"/>
          <w:lang w:val="en-US"/>
        </w:rPr>
        <w:t>Kind</w:t>
      </w:r>
      <w:r w:rsidRPr="000C4DCF">
        <w:rPr>
          <w:lang w:val="en-US"/>
        </w:rPr>
        <w:t xml:space="preserve"> { </w:t>
      </w:r>
      <w:r w:rsidRPr="00287CFA">
        <w:rPr>
          <w:rStyle w:val="LienConstante"/>
          <w:lang w:val="en-US"/>
        </w:rPr>
        <w:t>KUndefined</w:t>
      </w:r>
      <w:r w:rsidRPr="000C4DCF">
        <w:rPr>
          <w:lang w:val="en-US"/>
        </w:rPr>
        <w:t xml:space="preserve">, </w:t>
      </w:r>
      <w:r w:rsidRPr="00287CFA">
        <w:rPr>
          <w:rStyle w:val="LienConstante"/>
          <w:lang w:val="en-US"/>
        </w:rPr>
        <w:t>KGlobal</w:t>
      </w:r>
      <w:r w:rsidRPr="000C4DCF">
        <w:rPr>
          <w:lang w:val="en-US"/>
        </w:rPr>
        <w:t xml:space="preserve">, </w:t>
      </w:r>
      <w:r w:rsidRPr="00287CFA">
        <w:rPr>
          <w:rStyle w:val="LienConstante"/>
          <w:lang w:val="en-US"/>
        </w:rPr>
        <w:t>KNext</w:t>
      </w:r>
      <w:r w:rsidRPr="000C4DCF">
        <w:rPr>
          <w:lang w:val="en-US"/>
        </w:rPr>
        <w:t xml:space="preserve">, </w:t>
      </w:r>
      <w:r w:rsidRPr="00287CFA">
        <w:rPr>
          <w:rStyle w:val="LienConstante"/>
          <w:lang w:val="en-US"/>
        </w:rPr>
        <w:t>KNextStatement</w:t>
      </w:r>
      <w:r w:rsidRPr="000C4DCF">
        <w:rPr>
          <w:lang w:val="en-US"/>
        </w:rPr>
        <w:t xml:space="preserve">, </w:t>
      </w:r>
      <w:r w:rsidRPr="00287CFA">
        <w:rPr>
          <w:rStyle w:val="LienConstante"/>
          <w:lang w:val="en-US"/>
        </w:rPr>
        <w:t>KNextLoop</w:t>
      </w:r>
      <w:r w:rsidRPr="000C4DCF">
        <w:rPr>
          <w:lang w:val="en-US"/>
        </w:rPr>
        <w:t xml:space="preserve">, </w:t>
      </w:r>
      <w:r w:rsidRPr="00287CFA">
        <w:rPr>
          <w:rStyle w:val="LienConstante"/>
          <w:lang w:val="en-US"/>
        </w:rPr>
        <w:t>KLabel</w:t>
      </w:r>
      <w:r w:rsidRPr="000C4DCF">
        <w:rPr>
          <w:lang w:val="en-US"/>
        </w:rPr>
        <w:t xml:space="preserve">, </w:t>
      </w:r>
      <w:r w:rsidRPr="00287CFA">
        <w:rPr>
          <w:rStyle w:val="LienConstante"/>
          <w:lang w:val="en-US"/>
        </w:rPr>
        <w:t>KOuterLoop</w:t>
      </w:r>
      <w:r w:rsidRPr="000C4DCF">
        <w:rPr>
          <w:lang w:val="en-US"/>
        </w:rPr>
        <w:t xml:space="preserve"> };</w:t>
      </w:r>
    </w:p>
    <w:p w:rsidR="000C4DCF" w:rsidRPr="000C4DCF" w:rsidRDefault="000C4DCF" w:rsidP="000C4DCF">
      <w:pPr>
        <w:pStyle w:val="Dclarationdeclasse"/>
        <w:rPr>
          <w:lang w:val="en-US"/>
        </w:rPr>
      </w:pPr>
    </w:p>
    <w:p w:rsidR="000C4DCF" w:rsidRPr="000C4DCF" w:rsidRDefault="000C4DCF" w:rsidP="000C4DCF">
      <w:pPr>
        <w:pStyle w:val="Dclarationdeclasse"/>
        <w:rPr>
          <w:lang w:val="en-US"/>
        </w:rPr>
      </w:pPr>
      <w:r w:rsidRPr="000C4DCF">
        <w:rPr>
          <w:b/>
          <w:bCs/>
          <w:lang w:val="en-US"/>
        </w:rPr>
        <w:t>private</w:t>
      </w:r>
      <w:r w:rsidRPr="000C4DCF">
        <w:rPr>
          <w:lang w:val="en-US"/>
        </w:rPr>
        <w:t>:</w:t>
      </w:r>
    </w:p>
    <w:p w:rsidR="000C4DCF" w:rsidRPr="000C4DCF" w:rsidRDefault="000C4DCF" w:rsidP="000C4DCF">
      <w:pPr>
        <w:pStyle w:val="Dclarationdeclasse"/>
        <w:rPr>
          <w:lang w:val="en-US"/>
        </w:rPr>
      </w:pPr>
      <w:r w:rsidRPr="000C4DCF">
        <w:rPr>
          <w:lang w:val="en-US"/>
        </w:rPr>
        <w:t xml:space="preserve">  </w:t>
      </w:r>
      <w:r w:rsidRPr="00287CFA">
        <w:rPr>
          <w:rStyle w:val="LienUnit"/>
          <w:lang w:val="en-US"/>
        </w:rPr>
        <w:t>clang</w:t>
      </w:r>
      <w:r w:rsidRPr="000C4DCF">
        <w:rPr>
          <w:lang w:val="en-US"/>
        </w:rPr>
        <w:t>::</w:t>
      </w:r>
      <w:r w:rsidRPr="00287CFA">
        <w:rPr>
          <w:rStyle w:val="LienClasseC"/>
          <w:lang w:val="en-US"/>
        </w:rPr>
        <w:t>SourceRange</w:t>
      </w:r>
      <w:r w:rsidRPr="000C4DCF">
        <w:rPr>
          <w:lang w:val="en-US"/>
        </w:rPr>
        <w:t xml:space="preserve"> </w:t>
      </w:r>
      <w:r w:rsidRPr="00287CFA">
        <w:rPr>
          <w:rStyle w:val="LienChamps"/>
          <w:lang w:val="en-US"/>
        </w:rPr>
        <w:t>_range</w:t>
      </w:r>
      <w:r w:rsidRPr="000C4DCF">
        <w:rPr>
          <w:lang w:val="en-US"/>
        </w:rPr>
        <w:t>;</w:t>
      </w:r>
    </w:p>
    <w:p w:rsidR="000C4DCF" w:rsidRPr="000C4DCF" w:rsidRDefault="000C4DCF" w:rsidP="000C4DCF">
      <w:pPr>
        <w:pStyle w:val="Dclarationdeclasse"/>
        <w:rPr>
          <w:lang w:val="en-US"/>
        </w:rPr>
      </w:pPr>
      <w:r w:rsidRPr="000C4DCF">
        <w:rPr>
          <w:lang w:val="en-US"/>
        </w:rPr>
        <w:t xml:space="preserve">  </w:t>
      </w:r>
      <w:r w:rsidRPr="00287CFA">
        <w:rPr>
          <w:rStyle w:val="LienType"/>
          <w:lang w:val="en-US"/>
        </w:rPr>
        <w:t>Kind</w:t>
      </w:r>
      <w:r w:rsidRPr="000C4DCF">
        <w:rPr>
          <w:lang w:val="en-US"/>
        </w:rPr>
        <w:t xml:space="preserve"> </w:t>
      </w:r>
      <w:r w:rsidRPr="00287CFA">
        <w:rPr>
          <w:rStyle w:val="LienChamps"/>
          <w:lang w:val="en-US"/>
        </w:rPr>
        <w:t>_kind</w:t>
      </w:r>
      <w:r w:rsidRPr="000C4DCF">
        <w:rPr>
          <w:lang w:val="en-US"/>
        </w:rPr>
        <w:t>;</w:t>
      </w:r>
    </w:p>
    <w:p w:rsidR="000C4DCF" w:rsidRPr="000C4DCF" w:rsidRDefault="000C4DCF" w:rsidP="000C4DCF">
      <w:pPr>
        <w:pStyle w:val="Dclarationdeclasse"/>
        <w:rPr>
          <w:lang w:val="en-US"/>
        </w:rPr>
      </w:pPr>
      <w:r w:rsidRPr="000C4DCF">
        <w:rPr>
          <w:lang w:val="en-US"/>
        </w:rPr>
        <w:t xml:space="preserve">  </w:t>
      </w:r>
      <w:r w:rsidRPr="00287CFA">
        <w:rPr>
          <w:rStyle w:val="LienUnit"/>
          <w:lang w:val="en-US"/>
        </w:rPr>
        <w:t>std</w:t>
      </w:r>
      <w:r w:rsidRPr="000C4DCF">
        <w:rPr>
          <w:lang w:val="en-US"/>
        </w:rPr>
        <w:t>::</w:t>
      </w:r>
      <w:r w:rsidRPr="00287CFA">
        <w:rPr>
          <w:rStyle w:val="LienClasseC"/>
          <w:lang w:val="en-US"/>
        </w:rPr>
        <w:t>string</w:t>
      </w:r>
      <w:r w:rsidRPr="000C4DCF">
        <w:rPr>
          <w:lang w:val="en-US"/>
        </w:rPr>
        <w:t xml:space="preserve">* </w:t>
      </w:r>
      <w:r w:rsidRPr="00287CFA">
        <w:rPr>
          <w:rStyle w:val="LienChamps"/>
          <w:lang w:val="en-US"/>
        </w:rPr>
        <w:t>_commentText</w:t>
      </w:r>
      <w:r w:rsidRPr="000C4DCF">
        <w:rPr>
          <w:lang w:val="en-US"/>
        </w:rPr>
        <w:t>;</w:t>
      </w:r>
    </w:p>
    <w:p w:rsidR="000C4DCF" w:rsidRPr="000C4DCF" w:rsidRDefault="000C4DCF" w:rsidP="000C4DCF">
      <w:pPr>
        <w:pStyle w:val="Dclarationdeclasse"/>
        <w:rPr>
          <w:lang w:val="en-US"/>
        </w:rPr>
      </w:pPr>
      <w:r w:rsidRPr="000C4DCF">
        <w:rPr>
          <w:lang w:val="en-US"/>
        </w:rPr>
        <w:t xml:space="preserve">  </w:t>
      </w:r>
      <w:r w:rsidRPr="000C4DCF">
        <w:rPr>
          <w:b/>
          <w:bCs/>
          <w:lang w:val="en-US"/>
        </w:rPr>
        <w:t>bool</w:t>
      </w:r>
      <w:r w:rsidRPr="000C4DCF">
        <w:rPr>
          <w:lang w:val="en-US"/>
        </w:rPr>
        <w:t xml:space="preserve"> </w:t>
      </w:r>
      <w:r w:rsidRPr="00287CFA">
        <w:rPr>
          <w:rStyle w:val="LienChamps"/>
          <w:lang w:val="en-US"/>
        </w:rPr>
        <w:t>_isLineComment</w:t>
      </w:r>
      <w:r w:rsidRPr="000C4DCF">
        <w:rPr>
          <w:lang w:val="en-US"/>
        </w:rPr>
        <w:t>;</w:t>
      </w:r>
    </w:p>
    <w:p w:rsidR="000C4DCF" w:rsidRPr="000C4DCF" w:rsidRDefault="000C4DCF" w:rsidP="000C4DCF">
      <w:pPr>
        <w:pStyle w:val="Dclarationdeclasse"/>
        <w:rPr>
          <w:lang w:val="en-US"/>
        </w:rPr>
      </w:pPr>
    </w:p>
    <w:p w:rsidR="000C4DCF" w:rsidRPr="000C4DCF" w:rsidRDefault="000C4DCF" w:rsidP="000C4DCF">
      <w:pPr>
        <w:pStyle w:val="Dclarationdeclasse"/>
        <w:rPr>
          <w:lang w:val="en-US"/>
        </w:rPr>
      </w:pPr>
      <w:r w:rsidRPr="000C4DCF">
        <w:rPr>
          <w:b/>
          <w:bCs/>
          <w:lang w:val="en-US"/>
        </w:rPr>
        <w:t>public</w:t>
      </w:r>
      <w:r w:rsidRPr="000C4DCF">
        <w:rPr>
          <w:lang w:val="en-US"/>
        </w:rPr>
        <w:t>:</w:t>
      </w:r>
    </w:p>
    <w:p w:rsidR="000C4DCF" w:rsidRPr="000C4DCF" w:rsidRDefault="000C4DCF" w:rsidP="000C4DCF">
      <w:pPr>
        <w:pStyle w:val="Dclarationdeclasse"/>
        <w:rPr>
          <w:lang w:val="en-US"/>
        </w:rPr>
      </w:pPr>
      <w:r w:rsidRPr="000C4DCF">
        <w:rPr>
          <w:lang w:val="en-US"/>
        </w:rPr>
        <w:t xml:space="preserve">  </w:t>
      </w:r>
      <w:r w:rsidRPr="000C4DCF">
        <w:rPr>
          <w:rStyle w:val="LienMthode"/>
          <w:lang w:val="en-US"/>
        </w:rPr>
        <w:t>AnnotationComment</w:t>
      </w:r>
      <w:r w:rsidRPr="000C4DCF">
        <w:rPr>
          <w:lang w:val="en-US"/>
        </w:rPr>
        <w:t>(</w:t>
      </w:r>
      <w:r w:rsidRPr="000C4DCF">
        <w:rPr>
          <w:b/>
          <w:bCs/>
          <w:lang w:val="en-US"/>
        </w:rPr>
        <w:t>const</w:t>
      </w:r>
      <w:r w:rsidRPr="000C4DCF">
        <w:rPr>
          <w:lang w:val="en-US"/>
        </w:rPr>
        <w:t xml:space="preserve"> </w:t>
      </w:r>
      <w:r w:rsidRPr="000C4DCF">
        <w:rPr>
          <w:rStyle w:val="LienUnit"/>
          <w:lang w:val="en-US"/>
        </w:rPr>
        <w:t>clang</w:t>
      </w:r>
      <w:r w:rsidRPr="000C4DCF">
        <w:rPr>
          <w:lang w:val="en-US"/>
        </w:rPr>
        <w:t>::</w:t>
      </w:r>
      <w:r w:rsidRPr="000C4DCF">
        <w:rPr>
          <w:rStyle w:val="LienClasseC"/>
          <w:lang w:val="en-US"/>
        </w:rPr>
        <w:t>SourceRange</w:t>
      </w:r>
      <w:r w:rsidRPr="000C4DCF">
        <w:rPr>
          <w:lang w:val="en-US"/>
        </w:rPr>
        <w:t>&amp; range)</w:t>
      </w:r>
      <w:r>
        <w:rPr>
          <w:lang w:val="en-US"/>
        </w:rPr>
        <w:t xml:space="preserve"> </w:t>
      </w:r>
      <w:r w:rsidRPr="000C4DCF">
        <w:rPr>
          <w:lang w:val="en-US"/>
        </w:rPr>
        <w:t xml:space="preserve">: </w:t>
      </w:r>
      <w:r w:rsidRPr="00287CFA">
        <w:rPr>
          <w:rStyle w:val="LienChamps"/>
          <w:lang w:val="en-US"/>
        </w:rPr>
        <w:t>_range</w:t>
      </w:r>
      <w:r w:rsidRPr="000C4DCF">
        <w:rPr>
          <w:lang w:val="en-US"/>
        </w:rPr>
        <w:t xml:space="preserve">(range), </w:t>
      </w:r>
      <w:r w:rsidRPr="00287CFA">
        <w:rPr>
          <w:rStyle w:val="LienChamps"/>
          <w:lang w:val="en-US"/>
        </w:rPr>
        <w:t>_kind</w:t>
      </w:r>
      <w:r w:rsidRPr="000C4DCF">
        <w:rPr>
          <w:lang w:val="en-US"/>
        </w:rPr>
        <w:t>(</w:t>
      </w:r>
      <w:r w:rsidRPr="00287CFA">
        <w:rPr>
          <w:rStyle w:val="LienConstante"/>
          <w:lang w:val="en-US"/>
        </w:rPr>
        <w:t>KUndefined</w:t>
      </w:r>
      <w:r w:rsidRPr="000C4DCF">
        <w:rPr>
          <w:lang w:val="en-US"/>
        </w:rPr>
        <w:t xml:space="preserve">), </w:t>
      </w:r>
      <w:r w:rsidRPr="00287CFA">
        <w:rPr>
          <w:rStyle w:val="LienChamps"/>
          <w:lang w:val="en-US"/>
        </w:rPr>
        <w:t>_commentText</w:t>
      </w:r>
      <w:r w:rsidRPr="000C4DCF">
        <w:rPr>
          <w:lang w:val="en-US"/>
        </w:rPr>
        <w:t>(</w:t>
      </w:r>
      <w:r w:rsidRPr="000C4DCF">
        <w:rPr>
          <w:b/>
          <w:bCs/>
          <w:lang w:val="en-US"/>
        </w:rPr>
        <w:t>NULL</w:t>
      </w:r>
      <w:r w:rsidRPr="000C4DCF">
        <w:rPr>
          <w:lang w:val="en-US"/>
        </w:rPr>
        <w:t>),</w:t>
      </w:r>
      <w:r>
        <w:rPr>
          <w:lang w:val="en-US"/>
        </w:rPr>
        <w:t xml:space="preserve"> </w:t>
      </w:r>
      <w:r w:rsidRPr="00287CFA">
        <w:rPr>
          <w:rStyle w:val="LienChamps"/>
          <w:lang w:val="en-US"/>
        </w:rPr>
        <w:t>_isLineComment</w:t>
      </w:r>
      <w:r w:rsidRPr="000C4DCF">
        <w:rPr>
          <w:lang w:val="en-US"/>
        </w:rPr>
        <w:t>(</w:t>
      </w:r>
      <w:r w:rsidRPr="000C4DCF">
        <w:rPr>
          <w:b/>
          <w:bCs/>
          <w:lang w:val="en-US"/>
        </w:rPr>
        <w:t>false</w:t>
      </w:r>
      <w:r w:rsidRPr="000C4DCF">
        <w:rPr>
          <w:lang w:val="en-US"/>
        </w:rPr>
        <w:t>) {}</w:t>
      </w:r>
    </w:p>
    <w:p w:rsidR="000C4DCF" w:rsidRDefault="000C4DCF" w:rsidP="000C4DCF">
      <w:pPr>
        <w:pStyle w:val="Dclarationdeclasse"/>
        <w:rPr>
          <w:lang w:val="en-US"/>
        </w:rPr>
      </w:pPr>
      <w:r w:rsidRPr="000C4DCF">
        <w:rPr>
          <w:lang w:val="en-US"/>
        </w:rPr>
        <w:t xml:space="preserve">  </w:t>
      </w:r>
      <w:r w:rsidRPr="00287CFA">
        <w:rPr>
          <w:rStyle w:val="LienMthode"/>
          <w:lang w:val="en-US"/>
        </w:rPr>
        <w:t>AnnotationComment</w:t>
      </w:r>
      <w:r w:rsidRPr="000C4DCF">
        <w:rPr>
          <w:lang w:val="en-US"/>
        </w:rPr>
        <w:t>(</w:t>
      </w:r>
      <w:r w:rsidRPr="000C4DCF">
        <w:rPr>
          <w:b/>
          <w:bCs/>
          <w:lang w:val="en-US"/>
        </w:rPr>
        <w:t>const</w:t>
      </w:r>
      <w:r w:rsidRPr="000C4DCF">
        <w:rPr>
          <w:lang w:val="en-US"/>
        </w:rPr>
        <w:t xml:space="preserve"> </w:t>
      </w:r>
      <w:r w:rsidRPr="00287CFA">
        <w:rPr>
          <w:rStyle w:val="LienClasseC"/>
          <w:lang w:val="en-US"/>
        </w:rPr>
        <w:t>AnnotationComment</w:t>
      </w:r>
      <w:r w:rsidRPr="000C4DCF">
        <w:rPr>
          <w:lang w:val="en-US"/>
        </w:rPr>
        <w:t>&amp; source)</w:t>
      </w:r>
    </w:p>
    <w:p w:rsidR="000C4DCF" w:rsidRPr="000C4DCF" w:rsidRDefault="000C4DCF" w:rsidP="000C4DCF">
      <w:pPr>
        <w:pStyle w:val="Dclarationdeclasse"/>
        <w:rPr>
          <w:lang w:val="en-US"/>
        </w:rPr>
      </w:pPr>
      <w:r>
        <w:rPr>
          <w:lang w:val="en-US"/>
        </w:rPr>
        <w:t xml:space="preserve">    </w:t>
      </w:r>
      <w:r w:rsidRPr="000C4DCF">
        <w:rPr>
          <w:lang w:val="en-US"/>
        </w:rPr>
        <w:t xml:space="preserve">: </w:t>
      </w:r>
      <w:r w:rsidRPr="00287CFA">
        <w:rPr>
          <w:rStyle w:val="LienChamps"/>
          <w:lang w:val="en-US"/>
        </w:rPr>
        <w:t>_range</w:t>
      </w:r>
      <w:r w:rsidRPr="000C4DCF">
        <w:rPr>
          <w:lang w:val="en-US"/>
        </w:rPr>
        <w:t>(source.</w:t>
      </w:r>
      <w:r w:rsidRPr="00287CFA">
        <w:rPr>
          <w:rStyle w:val="LienChamps"/>
          <w:lang w:val="en-US"/>
        </w:rPr>
        <w:t>_range</w:t>
      </w:r>
      <w:r w:rsidRPr="000C4DCF">
        <w:rPr>
          <w:lang w:val="en-US"/>
        </w:rPr>
        <w:t xml:space="preserve">), </w:t>
      </w:r>
      <w:r w:rsidRPr="00287CFA">
        <w:rPr>
          <w:rStyle w:val="LienChamps"/>
          <w:lang w:val="en-US"/>
        </w:rPr>
        <w:t>_kind</w:t>
      </w:r>
      <w:r w:rsidRPr="000C4DCF">
        <w:rPr>
          <w:lang w:val="en-US"/>
        </w:rPr>
        <w:t>(source.</w:t>
      </w:r>
      <w:r w:rsidRPr="00287CFA">
        <w:rPr>
          <w:rStyle w:val="LienChamps"/>
          <w:lang w:val="en-US"/>
        </w:rPr>
        <w:t>_kind</w:t>
      </w:r>
      <w:r w:rsidRPr="000C4DCF">
        <w:rPr>
          <w:lang w:val="en-US"/>
        </w:rPr>
        <w:t>),</w:t>
      </w:r>
      <w:r>
        <w:rPr>
          <w:lang w:val="en-US"/>
        </w:rPr>
        <w:t xml:space="preserve"> </w:t>
      </w:r>
      <w:r w:rsidRPr="00287CFA">
        <w:rPr>
          <w:rStyle w:val="LienChamps"/>
          <w:lang w:val="en-US"/>
        </w:rPr>
        <w:t>_commentText</w:t>
      </w:r>
      <w:r w:rsidRPr="000C4DCF">
        <w:rPr>
          <w:lang w:val="en-US"/>
        </w:rPr>
        <w:t>(source.</w:t>
      </w:r>
      <w:r w:rsidRPr="00287CFA">
        <w:rPr>
          <w:rStyle w:val="LienChamps"/>
          <w:lang w:val="en-US"/>
        </w:rPr>
        <w:t>_commentText</w:t>
      </w:r>
      <w:r w:rsidRPr="000C4DCF">
        <w:rPr>
          <w:lang w:val="en-US"/>
        </w:rPr>
        <w:t xml:space="preserve">), </w:t>
      </w:r>
      <w:r w:rsidRPr="00287CFA">
        <w:rPr>
          <w:rStyle w:val="LienChamps"/>
          <w:lang w:val="en-US"/>
        </w:rPr>
        <w:t>_isLineComment</w:t>
      </w:r>
      <w:r w:rsidRPr="000C4DCF">
        <w:rPr>
          <w:lang w:val="en-US"/>
        </w:rPr>
        <w:t>(source.</w:t>
      </w:r>
      <w:r w:rsidRPr="00287CFA">
        <w:rPr>
          <w:rStyle w:val="LienChamps"/>
          <w:lang w:val="en-US"/>
        </w:rPr>
        <w:t>_isLineComment</w:t>
      </w:r>
      <w:r w:rsidRPr="000C4DCF">
        <w:rPr>
          <w:lang w:val="en-US"/>
        </w:rPr>
        <w:t>)</w:t>
      </w:r>
      <w:r>
        <w:rPr>
          <w:lang w:val="en-US"/>
        </w:rPr>
        <w:t xml:space="preserve"> </w:t>
      </w:r>
      <w:r w:rsidRPr="000C4DCF">
        <w:rPr>
          <w:lang w:val="en-US"/>
        </w:rPr>
        <w:t>{}</w:t>
      </w:r>
    </w:p>
    <w:p w:rsidR="000C4DCF" w:rsidRPr="000C4DCF" w:rsidRDefault="000C4DCF" w:rsidP="000C4DCF">
      <w:pPr>
        <w:pStyle w:val="Dclarationdeclasse"/>
        <w:rPr>
          <w:lang w:val="en-US"/>
        </w:rPr>
      </w:pPr>
      <w:r w:rsidRPr="000C4DCF">
        <w:rPr>
          <w:lang w:val="en-US"/>
        </w:rPr>
        <w:t xml:space="preserve">  </w:t>
      </w:r>
      <w:r w:rsidRPr="000C4DCF">
        <w:rPr>
          <w:b/>
          <w:bCs/>
          <w:lang w:val="en-US"/>
        </w:rPr>
        <w:t>virtual</w:t>
      </w:r>
      <w:r w:rsidRPr="000C4DCF">
        <w:rPr>
          <w:lang w:val="en-US"/>
        </w:rPr>
        <w:t xml:space="preserve"> </w:t>
      </w:r>
      <w:r w:rsidRPr="00287CFA">
        <w:rPr>
          <w:rStyle w:val="LienMthode"/>
          <w:lang w:val="en-US"/>
        </w:rPr>
        <w:t>~AnnotationComment</w:t>
      </w:r>
      <w:r w:rsidRPr="000C4DCF">
        <w:rPr>
          <w:lang w:val="en-US"/>
        </w:rPr>
        <w:t>() {}</w:t>
      </w:r>
    </w:p>
    <w:p w:rsidR="000C4DCF" w:rsidRPr="000C4DCF" w:rsidRDefault="000C4DCF" w:rsidP="000C4DCF">
      <w:pPr>
        <w:pStyle w:val="Dclarationdeclasse"/>
        <w:rPr>
          <w:lang w:val="en-US"/>
        </w:rPr>
      </w:pPr>
    </w:p>
    <w:p w:rsidR="000C4DCF" w:rsidRPr="000C4DCF" w:rsidRDefault="000C4DCF" w:rsidP="000C4DCF">
      <w:pPr>
        <w:pStyle w:val="Dclarationdeclasse"/>
        <w:rPr>
          <w:lang w:val="en-US"/>
        </w:rPr>
      </w:pPr>
      <w:r w:rsidRPr="000C4DCF">
        <w:rPr>
          <w:lang w:val="en-US"/>
        </w:rPr>
        <w:t xml:space="preserve">  </w:t>
      </w:r>
      <w:r w:rsidRPr="000C4DCF">
        <w:rPr>
          <w:b/>
          <w:bCs/>
          <w:lang w:val="en-US"/>
        </w:rPr>
        <w:t>void</w:t>
      </w:r>
      <w:r w:rsidRPr="000C4DCF">
        <w:rPr>
          <w:lang w:val="en-US"/>
        </w:rPr>
        <w:t xml:space="preserve"> </w:t>
      </w:r>
      <w:r w:rsidRPr="00287CFA">
        <w:rPr>
          <w:rStyle w:val="LienMthode"/>
          <w:lang w:val="en-US"/>
        </w:rPr>
        <w:t>initFrom</w:t>
      </w:r>
      <w:r w:rsidRPr="000C4DCF">
        <w:rPr>
          <w:lang w:val="en-US"/>
        </w:rPr>
        <w:t>(</w:t>
      </w:r>
      <w:r w:rsidRPr="000C4DCF">
        <w:rPr>
          <w:b/>
          <w:bCs/>
          <w:lang w:val="en-US"/>
        </w:rPr>
        <w:t>const</w:t>
      </w:r>
      <w:r w:rsidRPr="000C4DCF">
        <w:rPr>
          <w:lang w:val="en-US"/>
        </w:rPr>
        <w:t xml:space="preserve"> </w:t>
      </w:r>
      <w:r w:rsidRPr="00287CFA">
        <w:rPr>
          <w:rStyle w:val="LienUnit"/>
          <w:lang w:val="en-US"/>
        </w:rPr>
        <w:t>clang</w:t>
      </w:r>
      <w:r w:rsidRPr="000C4DCF">
        <w:rPr>
          <w:lang w:val="en-US"/>
        </w:rPr>
        <w:t>::</w:t>
      </w:r>
      <w:r w:rsidRPr="00287CFA">
        <w:rPr>
          <w:rStyle w:val="LienClasseC"/>
          <w:lang w:val="en-US"/>
        </w:rPr>
        <w:t>SourceManager</w:t>
      </w:r>
      <w:r w:rsidRPr="000C4DCF">
        <w:rPr>
          <w:lang w:val="en-US"/>
        </w:rPr>
        <w:t>&amp; sourceMgr);</w:t>
      </w:r>
    </w:p>
    <w:p w:rsidR="000C4DCF" w:rsidRPr="000C4DCF" w:rsidRDefault="000C4DCF" w:rsidP="000C4DCF">
      <w:pPr>
        <w:pStyle w:val="Dclarationdeclasse"/>
        <w:rPr>
          <w:lang w:val="en-US"/>
        </w:rPr>
      </w:pPr>
      <w:r w:rsidRPr="000C4DCF">
        <w:rPr>
          <w:lang w:val="en-US"/>
        </w:rPr>
        <w:t xml:space="preserve">  </w:t>
      </w:r>
      <w:r w:rsidRPr="000C4DCF">
        <w:rPr>
          <w:b/>
          <w:bCs/>
          <w:lang w:val="en-US"/>
        </w:rPr>
        <w:t>void</w:t>
      </w:r>
      <w:r w:rsidRPr="000C4DCF">
        <w:rPr>
          <w:lang w:val="en-US"/>
        </w:rPr>
        <w:t xml:space="preserve"> </w:t>
      </w:r>
      <w:r w:rsidRPr="00287CFA">
        <w:rPr>
          <w:rStyle w:val="LienMthode"/>
          <w:lang w:val="en-US"/>
        </w:rPr>
        <w:t>freeContent</w:t>
      </w:r>
      <w:r w:rsidRPr="000C4DCF">
        <w:rPr>
          <w:lang w:val="en-US"/>
        </w:rPr>
        <w:t>()</w:t>
      </w:r>
      <w:r>
        <w:rPr>
          <w:lang w:val="en-US"/>
        </w:rPr>
        <w:t xml:space="preserve"> </w:t>
      </w:r>
      <w:r w:rsidRPr="000C4DCF">
        <w:rPr>
          <w:lang w:val="en-US"/>
        </w:rPr>
        <w:t xml:space="preserve">{ </w:t>
      </w:r>
      <w:r w:rsidRPr="000C4DCF">
        <w:rPr>
          <w:b/>
          <w:bCs/>
          <w:lang w:val="en-US"/>
        </w:rPr>
        <w:t>if</w:t>
      </w:r>
      <w:r w:rsidRPr="000C4DCF">
        <w:rPr>
          <w:lang w:val="en-US"/>
        </w:rPr>
        <w:t xml:space="preserve"> (</w:t>
      </w:r>
      <w:r w:rsidRPr="00287CFA">
        <w:rPr>
          <w:rStyle w:val="LienChamps"/>
          <w:lang w:val="en-US"/>
        </w:rPr>
        <w:t>_commentText</w:t>
      </w:r>
      <w:r w:rsidRPr="000C4DCF">
        <w:rPr>
          <w:lang w:val="en-US"/>
        </w:rPr>
        <w:t xml:space="preserve">) { </w:t>
      </w:r>
      <w:r w:rsidRPr="000C4DCF">
        <w:rPr>
          <w:b/>
          <w:bCs/>
          <w:lang w:val="en-US"/>
        </w:rPr>
        <w:t>delete</w:t>
      </w:r>
      <w:r w:rsidRPr="000C4DCF">
        <w:rPr>
          <w:lang w:val="en-US"/>
        </w:rPr>
        <w:t xml:space="preserve"> </w:t>
      </w:r>
      <w:r w:rsidRPr="00287CFA">
        <w:rPr>
          <w:rStyle w:val="LienChamps"/>
          <w:lang w:val="en-US"/>
        </w:rPr>
        <w:t>_commentText</w:t>
      </w:r>
      <w:r w:rsidRPr="000C4DCF">
        <w:rPr>
          <w:lang w:val="en-US"/>
        </w:rPr>
        <w:t xml:space="preserve">; </w:t>
      </w:r>
      <w:r w:rsidRPr="00287CFA">
        <w:rPr>
          <w:rStyle w:val="LienChamps"/>
          <w:lang w:val="en-US"/>
        </w:rPr>
        <w:t>_commentText</w:t>
      </w:r>
      <w:r w:rsidRPr="000C4DCF">
        <w:rPr>
          <w:lang w:val="en-US"/>
        </w:rPr>
        <w:t xml:space="preserve"> = </w:t>
      </w:r>
      <w:r w:rsidRPr="000C4DCF">
        <w:rPr>
          <w:b/>
          <w:bCs/>
          <w:lang w:val="en-US"/>
        </w:rPr>
        <w:t>NULL</w:t>
      </w:r>
      <w:r w:rsidRPr="000C4DCF">
        <w:rPr>
          <w:lang w:val="en-US"/>
        </w:rPr>
        <w:t>; } }</w:t>
      </w:r>
    </w:p>
    <w:p w:rsidR="000C4DCF" w:rsidRPr="000C4DCF" w:rsidRDefault="000C4DCF" w:rsidP="000C4DCF">
      <w:pPr>
        <w:pStyle w:val="Dclarationdeclasse"/>
        <w:rPr>
          <w:lang w:val="en-US"/>
        </w:rPr>
      </w:pPr>
      <w:r w:rsidRPr="000C4DCF">
        <w:rPr>
          <w:lang w:val="en-US"/>
        </w:rPr>
        <w:t xml:space="preserve">  </w:t>
      </w:r>
      <w:r w:rsidRPr="000C4DCF">
        <w:rPr>
          <w:b/>
          <w:bCs/>
          <w:lang w:val="en-US"/>
        </w:rPr>
        <w:t>const</w:t>
      </w:r>
      <w:r w:rsidRPr="000C4DCF">
        <w:rPr>
          <w:lang w:val="en-US"/>
        </w:rPr>
        <w:t xml:space="preserve"> </w:t>
      </w:r>
      <w:r w:rsidRPr="00287CFA">
        <w:rPr>
          <w:rStyle w:val="LienUnit"/>
          <w:lang w:val="en-US"/>
        </w:rPr>
        <w:t>std</w:t>
      </w:r>
      <w:r w:rsidRPr="000C4DCF">
        <w:rPr>
          <w:lang w:val="en-US"/>
        </w:rPr>
        <w:t>::</w:t>
      </w:r>
      <w:r w:rsidRPr="00287CFA">
        <w:rPr>
          <w:rStyle w:val="LienClasseC"/>
          <w:lang w:val="en-US"/>
        </w:rPr>
        <w:t>string</w:t>
      </w:r>
      <w:r w:rsidRPr="000C4DCF">
        <w:rPr>
          <w:lang w:val="en-US"/>
        </w:rPr>
        <w:t xml:space="preserve">&amp; </w:t>
      </w:r>
      <w:r w:rsidRPr="00287CFA">
        <w:rPr>
          <w:rStyle w:val="LienMthode"/>
          <w:lang w:val="en-US"/>
        </w:rPr>
        <w:t>getContent</w:t>
      </w:r>
      <w:r w:rsidRPr="000C4DCF">
        <w:rPr>
          <w:lang w:val="en-US"/>
        </w:rPr>
        <w:t>()</w:t>
      </w:r>
      <w:r>
        <w:rPr>
          <w:lang w:val="en-US"/>
        </w:rPr>
        <w:t xml:space="preserve"> </w:t>
      </w:r>
      <w:r w:rsidRPr="000C4DCF">
        <w:rPr>
          <w:lang w:val="en-US"/>
        </w:rPr>
        <w:t>{ assert(</w:t>
      </w:r>
      <w:r w:rsidRPr="00287CFA">
        <w:rPr>
          <w:rStyle w:val="LienChamps"/>
          <w:lang w:val="en-US"/>
        </w:rPr>
        <w:t>_commentText</w:t>
      </w:r>
      <w:r w:rsidRPr="000C4DCF">
        <w:rPr>
          <w:lang w:val="en-US"/>
        </w:rPr>
        <w:t xml:space="preserve">); </w:t>
      </w:r>
      <w:r w:rsidRPr="000C4DCF">
        <w:rPr>
          <w:b/>
          <w:bCs/>
          <w:lang w:val="en-US"/>
        </w:rPr>
        <w:t>return</w:t>
      </w:r>
      <w:r w:rsidRPr="000C4DCF">
        <w:rPr>
          <w:lang w:val="en-US"/>
        </w:rPr>
        <w:t xml:space="preserve"> *</w:t>
      </w:r>
      <w:r w:rsidRPr="00287CFA">
        <w:rPr>
          <w:rStyle w:val="LienChamps"/>
          <w:lang w:val="en-US"/>
        </w:rPr>
        <w:t>_commentText</w:t>
      </w:r>
      <w:r w:rsidRPr="000C4DCF">
        <w:rPr>
          <w:lang w:val="en-US"/>
        </w:rPr>
        <w:t>; }</w:t>
      </w:r>
    </w:p>
    <w:p w:rsidR="000C4DCF" w:rsidRPr="000C4DCF" w:rsidRDefault="000C4DCF" w:rsidP="000C4DCF">
      <w:pPr>
        <w:pStyle w:val="Dclarationdeclasse"/>
        <w:rPr>
          <w:lang w:val="en-US"/>
        </w:rPr>
      </w:pPr>
      <w:r w:rsidRPr="000C4DCF">
        <w:rPr>
          <w:lang w:val="en-US"/>
        </w:rPr>
        <w:t xml:space="preserve">  </w:t>
      </w:r>
      <w:r w:rsidRPr="00287CFA">
        <w:rPr>
          <w:rStyle w:val="LienType"/>
          <w:lang w:val="en-US"/>
        </w:rPr>
        <w:t>Kind</w:t>
      </w:r>
      <w:r w:rsidRPr="000C4DCF">
        <w:rPr>
          <w:lang w:val="en-US"/>
        </w:rPr>
        <w:t xml:space="preserve"> </w:t>
      </w:r>
      <w:r w:rsidRPr="00287CFA">
        <w:rPr>
          <w:rStyle w:val="LienMthode"/>
          <w:lang w:val="en-US"/>
        </w:rPr>
        <w:t>getKind</w:t>
      </w:r>
      <w:r w:rsidRPr="000C4DCF">
        <w:rPr>
          <w:lang w:val="en-US"/>
        </w:rPr>
        <w:t xml:space="preserve">() </w:t>
      </w:r>
      <w:r w:rsidRPr="000C4DCF">
        <w:rPr>
          <w:b/>
          <w:bCs/>
          <w:lang w:val="en-US"/>
        </w:rPr>
        <w:t>const</w:t>
      </w:r>
      <w:r w:rsidRPr="000C4DCF">
        <w:rPr>
          <w:lang w:val="en-US"/>
        </w:rPr>
        <w:t xml:space="preserve"> { </w:t>
      </w:r>
      <w:r w:rsidRPr="000C4DCF">
        <w:rPr>
          <w:b/>
          <w:bCs/>
          <w:lang w:val="en-US"/>
        </w:rPr>
        <w:t>return</w:t>
      </w:r>
      <w:r w:rsidRPr="000C4DCF">
        <w:rPr>
          <w:lang w:val="en-US"/>
        </w:rPr>
        <w:t xml:space="preserve"> </w:t>
      </w:r>
      <w:r w:rsidRPr="00287CFA">
        <w:rPr>
          <w:rStyle w:val="LienChamps"/>
          <w:lang w:val="en-US"/>
        </w:rPr>
        <w:t>_kind</w:t>
      </w:r>
      <w:r w:rsidRPr="000C4DCF">
        <w:rPr>
          <w:lang w:val="en-US"/>
        </w:rPr>
        <w:t>; }</w:t>
      </w:r>
    </w:p>
    <w:p w:rsidR="000C4DCF" w:rsidRPr="000C4DCF" w:rsidRDefault="000C4DCF" w:rsidP="000C4DCF">
      <w:pPr>
        <w:pStyle w:val="Dclarationdeclasse"/>
        <w:rPr>
          <w:lang w:val="en-US"/>
        </w:rPr>
      </w:pPr>
    </w:p>
    <w:p w:rsidR="000C4DCF" w:rsidRPr="000C4DCF" w:rsidRDefault="000C4DCF" w:rsidP="000C4DCF">
      <w:pPr>
        <w:pStyle w:val="Dclarationdeclasse"/>
        <w:rPr>
          <w:lang w:val="en-US"/>
        </w:rPr>
      </w:pPr>
      <w:r w:rsidRPr="000C4DCF">
        <w:rPr>
          <w:lang w:val="en-US"/>
        </w:rPr>
        <w:t xml:space="preserve">  </w:t>
      </w:r>
      <w:r w:rsidRPr="000C4DCF">
        <w:rPr>
          <w:b/>
          <w:bCs/>
          <w:lang w:val="en-US"/>
        </w:rPr>
        <w:t>const</w:t>
      </w:r>
      <w:r w:rsidRPr="000C4DCF">
        <w:rPr>
          <w:lang w:val="en-US"/>
        </w:rPr>
        <w:t xml:space="preserve"> </w:t>
      </w:r>
      <w:r w:rsidRPr="00287CFA">
        <w:rPr>
          <w:rStyle w:val="LienUnit"/>
          <w:lang w:val="en-US"/>
        </w:rPr>
        <w:t>clang</w:t>
      </w:r>
      <w:r w:rsidRPr="000C4DCF">
        <w:rPr>
          <w:lang w:val="en-US"/>
        </w:rPr>
        <w:t>::</w:t>
      </w:r>
      <w:r w:rsidRPr="00287CFA">
        <w:rPr>
          <w:rStyle w:val="LienClasseC"/>
          <w:lang w:val="en-US"/>
        </w:rPr>
        <w:t>SourceRange</w:t>
      </w:r>
      <w:r w:rsidRPr="000C4DCF">
        <w:rPr>
          <w:lang w:val="en-US"/>
        </w:rPr>
        <w:t xml:space="preserve">&amp; </w:t>
      </w:r>
      <w:r w:rsidRPr="00287CFA">
        <w:rPr>
          <w:rStyle w:val="LienMthode"/>
          <w:lang w:val="en-US"/>
        </w:rPr>
        <w:t>getSourceRange</w:t>
      </w:r>
      <w:r w:rsidRPr="000C4DCF">
        <w:rPr>
          <w:lang w:val="en-US"/>
        </w:rPr>
        <w:t xml:space="preserve">() </w:t>
      </w:r>
      <w:r w:rsidRPr="000C4DCF">
        <w:rPr>
          <w:b/>
          <w:bCs/>
          <w:lang w:val="en-US"/>
        </w:rPr>
        <w:t>const</w:t>
      </w:r>
      <w:r w:rsidRPr="000C4DCF">
        <w:rPr>
          <w:lang w:val="en-US"/>
        </w:rPr>
        <w:t xml:space="preserve"> { </w:t>
      </w:r>
      <w:r w:rsidRPr="000C4DCF">
        <w:rPr>
          <w:b/>
          <w:bCs/>
          <w:lang w:val="en-US"/>
        </w:rPr>
        <w:t>return</w:t>
      </w:r>
      <w:r w:rsidRPr="000C4DCF">
        <w:rPr>
          <w:lang w:val="en-US"/>
        </w:rPr>
        <w:t xml:space="preserve"> </w:t>
      </w:r>
      <w:r w:rsidRPr="00287CFA">
        <w:rPr>
          <w:rStyle w:val="LienChamps"/>
          <w:lang w:val="en-US"/>
        </w:rPr>
        <w:t>_range</w:t>
      </w:r>
      <w:r w:rsidRPr="000C4DCF">
        <w:rPr>
          <w:lang w:val="en-US"/>
        </w:rPr>
        <w:t>; }</w:t>
      </w:r>
    </w:p>
    <w:p w:rsidR="000C4DCF" w:rsidRPr="000C4DCF" w:rsidRDefault="000C4DCF" w:rsidP="000C4DCF">
      <w:pPr>
        <w:pStyle w:val="Dclarationdeclasse"/>
        <w:rPr>
          <w:lang w:val="en-US"/>
        </w:rPr>
      </w:pPr>
      <w:r w:rsidRPr="000C4DCF">
        <w:rPr>
          <w:lang w:val="en-US"/>
        </w:rPr>
        <w:t xml:space="preserve">  </w:t>
      </w:r>
      <w:r w:rsidRPr="00287CFA">
        <w:rPr>
          <w:rStyle w:val="LienUnit"/>
          <w:lang w:val="en-US"/>
        </w:rPr>
        <w:t>clang</w:t>
      </w:r>
      <w:r w:rsidRPr="000C4DCF">
        <w:rPr>
          <w:lang w:val="en-US"/>
        </w:rPr>
        <w:t>::</w:t>
      </w:r>
      <w:r w:rsidRPr="00287CFA">
        <w:rPr>
          <w:rStyle w:val="LienClasseC"/>
          <w:lang w:val="en-US"/>
        </w:rPr>
        <w:t>SourceLocation</w:t>
      </w:r>
      <w:r w:rsidRPr="000C4DCF">
        <w:rPr>
          <w:lang w:val="en-US"/>
        </w:rPr>
        <w:t xml:space="preserve"> </w:t>
      </w:r>
      <w:r w:rsidRPr="00287CFA">
        <w:rPr>
          <w:rStyle w:val="LienMthode"/>
          <w:lang w:val="en-US"/>
        </w:rPr>
        <w:t>getSourceLocation</w:t>
      </w:r>
      <w:r w:rsidRPr="000C4DCF">
        <w:rPr>
          <w:lang w:val="en-US"/>
        </w:rPr>
        <w:t xml:space="preserve">() </w:t>
      </w:r>
      <w:r w:rsidRPr="000C4DCF">
        <w:rPr>
          <w:b/>
          <w:bCs/>
          <w:lang w:val="en-US"/>
        </w:rPr>
        <w:t>const</w:t>
      </w:r>
      <w:r w:rsidRPr="000C4DCF">
        <w:rPr>
          <w:lang w:val="en-US"/>
        </w:rPr>
        <w:t xml:space="preserve"> { </w:t>
      </w:r>
      <w:r w:rsidRPr="000C4DCF">
        <w:rPr>
          <w:b/>
          <w:bCs/>
          <w:lang w:val="en-US"/>
        </w:rPr>
        <w:t>return</w:t>
      </w:r>
      <w:r w:rsidRPr="000C4DCF">
        <w:rPr>
          <w:lang w:val="en-US"/>
        </w:rPr>
        <w:t xml:space="preserve"> </w:t>
      </w:r>
      <w:r w:rsidRPr="00287CFA">
        <w:rPr>
          <w:rStyle w:val="LienChamps"/>
          <w:lang w:val="en-US"/>
        </w:rPr>
        <w:t>_range</w:t>
      </w:r>
      <w:r w:rsidRPr="000C4DCF">
        <w:rPr>
          <w:lang w:val="en-US"/>
        </w:rPr>
        <w:t>.</w:t>
      </w:r>
      <w:r w:rsidRPr="00287CFA">
        <w:rPr>
          <w:rStyle w:val="LienMthode"/>
          <w:lang w:val="en-US"/>
        </w:rPr>
        <w:t>getBegin</w:t>
      </w:r>
      <w:r w:rsidRPr="000C4DCF">
        <w:rPr>
          <w:lang w:val="en-US"/>
        </w:rPr>
        <w:t>(); }</w:t>
      </w:r>
    </w:p>
    <w:p w:rsidR="000C4DCF" w:rsidRPr="000C4DCF" w:rsidRDefault="000C4DCF" w:rsidP="000C4DCF">
      <w:pPr>
        <w:pStyle w:val="Dclarationdeclasse"/>
        <w:rPr>
          <w:lang w:val="en-US"/>
        </w:rPr>
      </w:pPr>
    </w:p>
    <w:p w:rsidR="000C4DCF" w:rsidRPr="000C4DCF" w:rsidRDefault="000C4DCF" w:rsidP="000C4DCF">
      <w:pPr>
        <w:pStyle w:val="Dclarationdeclasse"/>
        <w:rPr>
          <w:lang w:val="en-US"/>
        </w:rPr>
      </w:pPr>
      <w:r w:rsidRPr="000C4DCF">
        <w:rPr>
          <w:lang w:val="en-US"/>
        </w:rPr>
        <w:t xml:space="preserve">  </w:t>
      </w:r>
      <w:r w:rsidRPr="000C4DCF">
        <w:rPr>
          <w:b/>
          <w:bCs/>
          <w:lang w:val="en-US"/>
        </w:rPr>
        <w:t>bool</w:t>
      </w:r>
      <w:r w:rsidRPr="000C4DCF">
        <w:rPr>
          <w:lang w:val="en-US"/>
        </w:rPr>
        <w:t xml:space="preserve"> </w:t>
      </w:r>
      <w:r w:rsidRPr="00287CFA">
        <w:rPr>
          <w:rStyle w:val="LienMthode"/>
          <w:lang w:val="en-US"/>
        </w:rPr>
        <w:t>isValid</w:t>
      </w:r>
      <w:r w:rsidRPr="000C4DCF">
        <w:rPr>
          <w:lang w:val="en-US"/>
        </w:rPr>
        <w:t xml:space="preserve">() </w:t>
      </w:r>
      <w:r w:rsidRPr="000C4DCF">
        <w:rPr>
          <w:b/>
          <w:bCs/>
          <w:lang w:val="en-US"/>
        </w:rPr>
        <w:t>const</w:t>
      </w:r>
      <w:r w:rsidRPr="000C4DCF">
        <w:rPr>
          <w:lang w:val="en-US"/>
        </w:rPr>
        <w:t xml:space="preserve"> { </w:t>
      </w:r>
      <w:r w:rsidRPr="000C4DCF">
        <w:rPr>
          <w:b/>
          <w:bCs/>
          <w:lang w:val="en-US"/>
        </w:rPr>
        <w:t>return</w:t>
      </w:r>
      <w:r w:rsidRPr="000C4DCF">
        <w:rPr>
          <w:lang w:val="en-US"/>
        </w:rPr>
        <w:t xml:space="preserve"> </w:t>
      </w:r>
      <w:r w:rsidRPr="00287CFA">
        <w:rPr>
          <w:rStyle w:val="LienChamps"/>
          <w:lang w:val="en-US"/>
        </w:rPr>
        <w:t>_kind</w:t>
      </w:r>
      <w:r w:rsidRPr="000C4DCF">
        <w:rPr>
          <w:lang w:val="en-US"/>
        </w:rPr>
        <w:t xml:space="preserve"> != </w:t>
      </w:r>
      <w:r w:rsidRPr="00287CFA">
        <w:rPr>
          <w:rStyle w:val="LienConstante"/>
          <w:lang w:val="en-US"/>
        </w:rPr>
        <w:t>KUndefined</w:t>
      </w:r>
      <w:r w:rsidRPr="000C4DCF">
        <w:rPr>
          <w:lang w:val="en-US"/>
        </w:rPr>
        <w:t>; }</w:t>
      </w:r>
    </w:p>
    <w:p w:rsidR="000C4DCF" w:rsidRPr="000C4DCF" w:rsidRDefault="000C4DCF" w:rsidP="000C4DCF">
      <w:pPr>
        <w:pStyle w:val="Dclarationdeclasse"/>
        <w:rPr>
          <w:lang w:val="en-US"/>
        </w:rPr>
      </w:pPr>
      <w:r w:rsidRPr="000C4DCF">
        <w:rPr>
          <w:lang w:val="en-US"/>
        </w:rPr>
        <w:t xml:space="preserve">  </w:t>
      </w:r>
      <w:r w:rsidRPr="000C4DCF">
        <w:rPr>
          <w:b/>
          <w:bCs/>
          <w:lang w:val="en-US"/>
        </w:rPr>
        <w:t>bool</w:t>
      </w:r>
      <w:r w:rsidRPr="000C4DCF">
        <w:rPr>
          <w:lang w:val="en-US"/>
        </w:rPr>
        <w:t xml:space="preserve"> </w:t>
      </w:r>
      <w:r w:rsidRPr="00287CFA">
        <w:rPr>
          <w:rStyle w:val="LienMthode"/>
          <w:lang w:val="en-US"/>
        </w:rPr>
        <w:t>isGlobal</w:t>
      </w:r>
      <w:r w:rsidRPr="000C4DCF">
        <w:rPr>
          <w:lang w:val="en-US"/>
        </w:rPr>
        <w:t xml:space="preserve">() </w:t>
      </w:r>
      <w:r w:rsidRPr="000C4DCF">
        <w:rPr>
          <w:b/>
          <w:bCs/>
          <w:lang w:val="en-US"/>
        </w:rPr>
        <w:t>const</w:t>
      </w:r>
      <w:r w:rsidRPr="000C4DCF">
        <w:rPr>
          <w:lang w:val="en-US"/>
        </w:rPr>
        <w:t xml:space="preserve"> { </w:t>
      </w:r>
      <w:r w:rsidRPr="000C4DCF">
        <w:rPr>
          <w:b/>
          <w:bCs/>
          <w:lang w:val="en-US"/>
        </w:rPr>
        <w:t>return</w:t>
      </w:r>
      <w:r w:rsidRPr="000C4DCF">
        <w:rPr>
          <w:lang w:val="en-US"/>
        </w:rPr>
        <w:t xml:space="preserve"> </w:t>
      </w:r>
      <w:r w:rsidRPr="00287CFA">
        <w:rPr>
          <w:rStyle w:val="LienChamps"/>
          <w:lang w:val="en-US"/>
        </w:rPr>
        <w:t>_kind</w:t>
      </w:r>
      <w:r w:rsidRPr="000C4DCF">
        <w:rPr>
          <w:lang w:val="en-US"/>
        </w:rPr>
        <w:t xml:space="preserve"> == </w:t>
      </w:r>
      <w:r w:rsidRPr="00287CFA">
        <w:rPr>
          <w:rStyle w:val="LienConstante"/>
          <w:lang w:val="en-US"/>
        </w:rPr>
        <w:t>KGlobal</w:t>
      </w:r>
      <w:r w:rsidRPr="000C4DCF">
        <w:rPr>
          <w:lang w:val="en-US"/>
        </w:rPr>
        <w:t>; }</w:t>
      </w:r>
    </w:p>
    <w:p w:rsidR="000C4DCF" w:rsidRPr="000C4DCF" w:rsidRDefault="000C4DCF" w:rsidP="000C4DCF">
      <w:pPr>
        <w:pStyle w:val="Dclarationdeclasse"/>
        <w:rPr>
          <w:lang w:val="en-US"/>
        </w:rPr>
      </w:pPr>
      <w:r w:rsidRPr="000C4DCF">
        <w:rPr>
          <w:lang w:val="en-US"/>
        </w:rPr>
        <w:t xml:space="preserve">  </w:t>
      </w:r>
      <w:r w:rsidRPr="000C4DCF">
        <w:rPr>
          <w:b/>
          <w:bCs/>
          <w:lang w:val="en-US"/>
        </w:rPr>
        <w:t>bool</w:t>
      </w:r>
      <w:r w:rsidRPr="000C4DCF">
        <w:rPr>
          <w:lang w:val="en-US"/>
        </w:rPr>
        <w:t xml:space="preserve"> </w:t>
      </w:r>
      <w:r w:rsidRPr="00287CFA">
        <w:rPr>
          <w:rStyle w:val="LienMthode"/>
          <w:lang w:val="en-US"/>
        </w:rPr>
        <w:t>isNext</w:t>
      </w:r>
      <w:r w:rsidRPr="000C4DCF">
        <w:rPr>
          <w:lang w:val="en-US"/>
        </w:rPr>
        <w:t xml:space="preserve">() </w:t>
      </w:r>
      <w:r w:rsidRPr="000C4DCF">
        <w:rPr>
          <w:b/>
          <w:bCs/>
          <w:lang w:val="en-US"/>
        </w:rPr>
        <w:t>const</w:t>
      </w:r>
      <w:r w:rsidRPr="000C4DCF">
        <w:rPr>
          <w:lang w:val="en-US"/>
        </w:rPr>
        <w:t xml:space="preserve"> { </w:t>
      </w:r>
      <w:r w:rsidRPr="000C4DCF">
        <w:rPr>
          <w:b/>
          <w:bCs/>
          <w:lang w:val="en-US"/>
        </w:rPr>
        <w:t>return</w:t>
      </w:r>
      <w:r w:rsidRPr="000C4DCF">
        <w:rPr>
          <w:lang w:val="en-US"/>
        </w:rPr>
        <w:t xml:space="preserve"> </w:t>
      </w:r>
      <w:r w:rsidRPr="00287CFA">
        <w:rPr>
          <w:rStyle w:val="LienChamps"/>
          <w:lang w:val="en-US"/>
        </w:rPr>
        <w:t>_kind</w:t>
      </w:r>
      <w:r w:rsidRPr="000C4DCF">
        <w:rPr>
          <w:lang w:val="en-US"/>
        </w:rPr>
        <w:t xml:space="preserve"> &gt;= </w:t>
      </w:r>
      <w:r w:rsidRPr="00287CFA">
        <w:rPr>
          <w:rStyle w:val="LienConstante"/>
          <w:lang w:val="en-US"/>
        </w:rPr>
        <w:t>KNext</w:t>
      </w:r>
      <w:r w:rsidRPr="000C4DCF">
        <w:rPr>
          <w:lang w:val="en-US"/>
        </w:rPr>
        <w:t xml:space="preserve"> &amp;&amp; </w:t>
      </w:r>
      <w:r w:rsidRPr="00287CFA">
        <w:rPr>
          <w:rStyle w:val="LienChamps"/>
          <w:lang w:val="en-US"/>
        </w:rPr>
        <w:t>_kind</w:t>
      </w:r>
      <w:r w:rsidRPr="000C4DCF">
        <w:rPr>
          <w:lang w:val="en-US"/>
        </w:rPr>
        <w:t xml:space="preserve"> &lt;= </w:t>
      </w:r>
      <w:r w:rsidRPr="00287CFA">
        <w:rPr>
          <w:rStyle w:val="LienConstante"/>
          <w:lang w:val="en-US"/>
        </w:rPr>
        <w:t>KNextLoop</w:t>
      </w:r>
      <w:r w:rsidRPr="000C4DCF">
        <w:rPr>
          <w:lang w:val="en-US"/>
        </w:rPr>
        <w:t>; }</w:t>
      </w:r>
    </w:p>
    <w:p w:rsidR="000C4DCF" w:rsidRPr="000C4DCF" w:rsidRDefault="000C4DCF" w:rsidP="000C4DCF">
      <w:pPr>
        <w:pStyle w:val="Dclarationdeclasse"/>
        <w:rPr>
          <w:lang w:val="en-US"/>
        </w:rPr>
      </w:pPr>
      <w:r w:rsidRPr="000C4DCF">
        <w:rPr>
          <w:lang w:val="en-US"/>
        </w:rPr>
        <w:t xml:space="preserve">  </w:t>
      </w:r>
      <w:r w:rsidRPr="000C4DCF">
        <w:rPr>
          <w:b/>
          <w:bCs/>
          <w:lang w:val="en-US"/>
        </w:rPr>
        <w:t>bool</w:t>
      </w:r>
      <w:r w:rsidRPr="000C4DCF">
        <w:rPr>
          <w:lang w:val="en-US"/>
        </w:rPr>
        <w:t xml:space="preserve"> </w:t>
      </w:r>
      <w:r w:rsidRPr="00287CFA">
        <w:rPr>
          <w:rStyle w:val="LienMthode"/>
          <w:lang w:val="en-US"/>
        </w:rPr>
        <w:t>isNextContract</w:t>
      </w:r>
      <w:r w:rsidRPr="000C4DCF">
        <w:rPr>
          <w:lang w:val="en-US"/>
        </w:rPr>
        <w:t xml:space="preserve">() </w:t>
      </w:r>
      <w:r w:rsidRPr="000C4DCF">
        <w:rPr>
          <w:b/>
          <w:bCs/>
          <w:lang w:val="en-US"/>
        </w:rPr>
        <w:t>const</w:t>
      </w:r>
      <w:r w:rsidRPr="000C4DCF">
        <w:rPr>
          <w:lang w:val="en-US"/>
        </w:rPr>
        <w:t xml:space="preserve"> { </w:t>
      </w:r>
      <w:r w:rsidRPr="000C4DCF">
        <w:rPr>
          <w:b/>
          <w:bCs/>
          <w:lang w:val="en-US"/>
        </w:rPr>
        <w:t>return</w:t>
      </w:r>
      <w:r w:rsidRPr="000C4DCF">
        <w:rPr>
          <w:lang w:val="en-US"/>
        </w:rPr>
        <w:t xml:space="preserve"> </w:t>
      </w:r>
      <w:r w:rsidRPr="00287CFA">
        <w:rPr>
          <w:rStyle w:val="LienChamps"/>
          <w:lang w:val="en-US"/>
        </w:rPr>
        <w:t>_kind</w:t>
      </w:r>
      <w:r w:rsidRPr="000C4DCF">
        <w:rPr>
          <w:lang w:val="en-US"/>
        </w:rPr>
        <w:t xml:space="preserve"> == </w:t>
      </w:r>
      <w:r w:rsidRPr="00287CFA">
        <w:rPr>
          <w:rStyle w:val="LienConstante"/>
          <w:lang w:val="en-US"/>
        </w:rPr>
        <w:t>KNext</w:t>
      </w:r>
      <w:r w:rsidRPr="000C4DCF">
        <w:rPr>
          <w:lang w:val="en-US"/>
        </w:rPr>
        <w:t>; }</w:t>
      </w:r>
    </w:p>
    <w:p w:rsidR="000C4DCF" w:rsidRPr="000C4DCF" w:rsidRDefault="000C4DCF" w:rsidP="000C4DCF">
      <w:pPr>
        <w:pStyle w:val="Dclarationdeclasse"/>
        <w:rPr>
          <w:lang w:val="en-US"/>
        </w:rPr>
      </w:pPr>
      <w:r w:rsidRPr="000C4DCF">
        <w:rPr>
          <w:lang w:val="en-US"/>
        </w:rPr>
        <w:t xml:space="preserve">  </w:t>
      </w:r>
      <w:r w:rsidRPr="000C4DCF">
        <w:rPr>
          <w:b/>
          <w:bCs/>
          <w:lang w:val="en-US"/>
        </w:rPr>
        <w:t>bool</w:t>
      </w:r>
      <w:r w:rsidRPr="000C4DCF">
        <w:rPr>
          <w:lang w:val="en-US"/>
        </w:rPr>
        <w:t xml:space="preserve"> </w:t>
      </w:r>
      <w:r w:rsidRPr="00287CFA">
        <w:rPr>
          <w:rStyle w:val="LienMthode"/>
          <w:lang w:val="en-US"/>
        </w:rPr>
        <w:t>isNextLoop</w:t>
      </w:r>
      <w:r w:rsidRPr="000C4DCF">
        <w:rPr>
          <w:lang w:val="en-US"/>
        </w:rPr>
        <w:t xml:space="preserve">() </w:t>
      </w:r>
      <w:r w:rsidRPr="000C4DCF">
        <w:rPr>
          <w:b/>
          <w:bCs/>
          <w:lang w:val="en-US"/>
        </w:rPr>
        <w:t>const</w:t>
      </w:r>
      <w:r w:rsidRPr="000C4DCF">
        <w:rPr>
          <w:lang w:val="en-US"/>
        </w:rPr>
        <w:t xml:space="preserve"> { </w:t>
      </w:r>
      <w:r w:rsidRPr="000C4DCF">
        <w:rPr>
          <w:b/>
          <w:bCs/>
          <w:lang w:val="en-US"/>
        </w:rPr>
        <w:t>return</w:t>
      </w:r>
      <w:r w:rsidRPr="000C4DCF">
        <w:rPr>
          <w:lang w:val="en-US"/>
        </w:rPr>
        <w:t xml:space="preserve"> </w:t>
      </w:r>
      <w:r w:rsidRPr="00287CFA">
        <w:rPr>
          <w:rStyle w:val="LienChamps"/>
          <w:lang w:val="en-US"/>
        </w:rPr>
        <w:t>_kind</w:t>
      </w:r>
      <w:r w:rsidRPr="000C4DCF">
        <w:rPr>
          <w:lang w:val="en-US"/>
        </w:rPr>
        <w:t xml:space="preserve"> == </w:t>
      </w:r>
      <w:r w:rsidRPr="00287CFA">
        <w:rPr>
          <w:rStyle w:val="LienConstante"/>
          <w:lang w:val="en-US"/>
        </w:rPr>
        <w:t>KNextLoop</w:t>
      </w:r>
      <w:r w:rsidRPr="000C4DCF">
        <w:rPr>
          <w:lang w:val="en-US"/>
        </w:rPr>
        <w:t>; }</w:t>
      </w:r>
    </w:p>
    <w:p w:rsidR="000C4DCF" w:rsidRPr="000C4DCF" w:rsidRDefault="000C4DCF" w:rsidP="000C4DCF">
      <w:pPr>
        <w:pStyle w:val="Dclarationdeclasse"/>
        <w:rPr>
          <w:lang w:val="en-US"/>
        </w:rPr>
      </w:pPr>
      <w:r w:rsidRPr="000C4DCF">
        <w:rPr>
          <w:lang w:val="en-US"/>
        </w:rPr>
        <w:t xml:space="preserve">  </w:t>
      </w:r>
      <w:r w:rsidRPr="000C4DCF">
        <w:rPr>
          <w:b/>
          <w:bCs/>
          <w:lang w:val="en-US"/>
        </w:rPr>
        <w:t>bool</w:t>
      </w:r>
      <w:r w:rsidRPr="000C4DCF">
        <w:rPr>
          <w:lang w:val="en-US"/>
        </w:rPr>
        <w:t xml:space="preserve"> </w:t>
      </w:r>
      <w:r w:rsidRPr="00287CFA">
        <w:rPr>
          <w:rStyle w:val="LienMthode"/>
          <w:lang w:val="en-US"/>
        </w:rPr>
        <w:t>isNextStatement</w:t>
      </w:r>
      <w:r w:rsidRPr="000C4DCF">
        <w:rPr>
          <w:lang w:val="en-US"/>
        </w:rPr>
        <w:t xml:space="preserve">() </w:t>
      </w:r>
      <w:r w:rsidRPr="000C4DCF">
        <w:rPr>
          <w:b/>
          <w:bCs/>
          <w:lang w:val="en-US"/>
        </w:rPr>
        <w:t>const</w:t>
      </w:r>
      <w:r w:rsidRPr="000C4DCF">
        <w:rPr>
          <w:lang w:val="en-US"/>
        </w:rPr>
        <w:t xml:space="preserve"> { </w:t>
      </w:r>
      <w:r w:rsidRPr="000C4DCF">
        <w:rPr>
          <w:b/>
          <w:bCs/>
          <w:lang w:val="en-US"/>
        </w:rPr>
        <w:t>return</w:t>
      </w:r>
      <w:r w:rsidRPr="000C4DCF">
        <w:rPr>
          <w:lang w:val="en-US"/>
        </w:rPr>
        <w:t xml:space="preserve"> </w:t>
      </w:r>
      <w:r w:rsidRPr="00287CFA">
        <w:rPr>
          <w:rStyle w:val="LienChamps"/>
          <w:lang w:val="en-US"/>
        </w:rPr>
        <w:t>_kind</w:t>
      </w:r>
      <w:r w:rsidRPr="000C4DCF">
        <w:rPr>
          <w:lang w:val="en-US"/>
        </w:rPr>
        <w:t xml:space="preserve"> == </w:t>
      </w:r>
      <w:r w:rsidRPr="00287CFA">
        <w:rPr>
          <w:rStyle w:val="LienConstante"/>
          <w:lang w:val="en-US"/>
        </w:rPr>
        <w:t>KNext</w:t>
      </w:r>
      <w:r w:rsidRPr="000C4DCF">
        <w:rPr>
          <w:lang w:val="en-US"/>
        </w:rPr>
        <w:t>; }</w:t>
      </w:r>
    </w:p>
    <w:p w:rsidR="000C4DCF" w:rsidRPr="000C4DCF" w:rsidRDefault="000C4DCF" w:rsidP="000C4DCF">
      <w:pPr>
        <w:pStyle w:val="Dclarationdeclasse"/>
        <w:rPr>
          <w:lang w:val="en-US"/>
        </w:rPr>
      </w:pPr>
      <w:r w:rsidRPr="000C4DCF">
        <w:rPr>
          <w:lang w:val="en-US"/>
        </w:rPr>
        <w:t xml:space="preserve">  </w:t>
      </w:r>
      <w:r w:rsidRPr="000C4DCF">
        <w:rPr>
          <w:b/>
          <w:bCs/>
          <w:lang w:val="en-US"/>
        </w:rPr>
        <w:t>bool</w:t>
      </w:r>
      <w:r w:rsidRPr="000C4DCF">
        <w:rPr>
          <w:lang w:val="en-US"/>
        </w:rPr>
        <w:t xml:space="preserve"> </w:t>
      </w:r>
      <w:r w:rsidRPr="00287CFA">
        <w:rPr>
          <w:rStyle w:val="LienMthode"/>
          <w:lang w:val="en-US"/>
        </w:rPr>
        <w:t>isLabel</w:t>
      </w:r>
      <w:r w:rsidRPr="000C4DCF">
        <w:rPr>
          <w:lang w:val="en-US"/>
        </w:rPr>
        <w:t xml:space="preserve">() </w:t>
      </w:r>
      <w:r w:rsidRPr="000C4DCF">
        <w:rPr>
          <w:b/>
          <w:bCs/>
          <w:lang w:val="en-US"/>
        </w:rPr>
        <w:t>const</w:t>
      </w:r>
      <w:r w:rsidRPr="000C4DCF">
        <w:rPr>
          <w:lang w:val="en-US"/>
        </w:rPr>
        <w:t xml:space="preserve"> { </w:t>
      </w:r>
      <w:r w:rsidRPr="000C4DCF">
        <w:rPr>
          <w:b/>
          <w:bCs/>
          <w:lang w:val="en-US"/>
        </w:rPr>
        <w:t>return</w:t>
      </w:r>
      <w:r w:rsidRPr="000C4DCF">
        <w:rPr>
          <w:lang w:val="en-US"/>
        </w:rPr>
        <w:t xml:space="preserve"> </w:t>
      </w:r>
      <w:r w:rsidRPr="00287CFA">
        <w:rPr>
          <w:rStyle w:val="LienChamps"/>
          <w:lang w:val="en-US"/>
        </w:rPr>
        <w:t>_kind</w:t>
      </w:r>
      <w:r w:rsidRPr="000C4DCF">
        <w:rPr>
          <w:lang w:val="en-US"/>
        </w:rPr>
        <w:t xml:space="preserve"> == </w:t>
      </w:r>
      <w:r w:rsidRPr="00287CFA">
        <w:rPr>
          <w:rStyle w:val="LienConstante"/>
          <w:lang w:val="en-US"/>
        </w:rPr>
        <w:t>KLabel</w:t>
      </w:r>
      <w:r w:rsidRPr="000C4DCF">
        <w:rPr>
          <w:lang w:val="en-US"/>
        </w:rPr>
        <w:t>; }</w:t>
      </w:r>
    </w:p>
    <w:p w:rsidR="000C4DCF" w:rsidRPr="000C4DCF" w:rsidRDefault="000C4DCF" w:rsidP="000C4DCF">
      <w:pPr>
        <w:pStyle w:val="Dclarationdeclasse"/>
        <w:rPr>
          <w:lang w:val="en-US"/>
        </w:rPr>
      </w:pPr>
      <w:r w:rsidRPr="000C4DCF">
        <w:rPr>
          <w:lang w:val="en-US"/>
        </w:rPr>
        <w:t xml:space="preserve">  </w:t>
      </w:r>
      <w:r w:rsidRPr="000C4DCF">
        <w:rPr>
          <w:b/>
          <w:bCs/>
          <w:lang w:val="en-US"/>
        </w:rPr>
        <w:t>bool</w:t>
      </w:r>
      <w:r w:rsidRPr="000C4DCF">
        <w:rPr>
          <w:lang w:val="en-US"/>
        </w:rPr>
        <w:t xml:space="preserve"> </w:t>
      </w:r>
      <w:r w:rsidRPr="00287CFA">
        <w:rPr>
          <w:rStyle w:val="LienMthode"/>
          <w:lang w:val="en-US"/>
        </w:rPr>
        <w:t>isOuterLoop</w:t>
      </w:r>
      <w:r w:rsidRPr="000C4DCF">
        <w:rPr>
          <w:lang w:val="en-US"/>
        </w:rPr>
        <w:t xml:space="preserve">() </w:t>
      </w:r>
      <w:r w:rsidRPr="000C4DCF">
        <w:rPr>
          <w:b/>
          <w:bCs/>
          <w:lang w:val="en-US"/>
        </w:rPr>
        <w:t>const</w:t>
      </w:r>
      <w:r w:rsidRPr="000C4DCF">
        <w:rPr>
          <w:lang w:val="en-US"/>
        </w:rPr>
        <w:t xml:space="preserve"> { </w:t>
      </w:r>
      <w:r w:rsidRPr="000C4DCF">
        <w:rPr>
          <w:b/>
          <w:bCs/>
          <w:lang w:val="en-US"/>
        </w:rPr>
        <w:t>return</w:t>
      </w:r>
      <w:r w:rsidRPr="000C4DCF">
        <w:rPr>
          <w:lang w:val="en-US"/>
        </w:rPr>
        <w:t xml:space="preserve"> </w:t>
      </w:r>
      <w:r w:rsidRPr="00287CFA">
        <w:rPr>
          <w:rStyle w:val="LienChamps"/>
          <w:lang w:val="en-US"/>
        </w:rPr>
        <w:t>_kind</w:t>
      </w:r>
      <w:r w:rsidRPr="000C4DCF">
        <w:rPr>
          <w:lang w:val="en-US"/>
        </w:rPr>
        <w:t xml:space="preserve"> == </w:t>
      </w:r>
      <w:r w:rsidRPr="00287CFA">
        <w:rPr>
          <w:rStyle w:val="LienConstante"/>
          <w:lang w:val="en-US"/>
        </w:rPr>
        <w:t>KOuterLoop</w:t>
      </w:r>
      <w:r w:rsidRPr="000C4DCF">
        <w:rPr>
          <w:lang w:val="en-US"/>
        </w:rPr>
        <w:t>; }</w:t>
      </w:r>
    </w:p>
    <w:p w:rsidR="000C4DCF" w:rsidRPr="000C4DCF" w:rsidRDefault="000C4DCF" w:rsidP="000C4DCF">
      <w:pPr>
        <w:pStyle w:val="Dclarationdeclasse"/>
        <w:rPr>
          <w:lang w:val="en-US"/>
        </w:rPr>
      </w:pPr>
      <w:r w:rsidRPr="000C4DCF">
        <w:rPr>
          <w:lang w:val="en-US"/>
        </w:rPr>
        <w:t xml:space="preserve">  </w:t>
      </w:r>
      <w:r w:rsidRPr="000C4DCF">
        <w:rPr>
          <w:b/>
          <w:bCs/>
          <w:lang w:val="en-US"/>
        </w:rPr>
        <w:t>bool</w:t>
      </w:r>
      <w:r w:rsidRPr="000C4DCF">
        <w:rPr>
          <w:lang w:val="en-US"/>
        </w:rPr>
        <w:t xml:space="preserve"> </w:t>
      </w:r>
      <w:r w:rsidRPr="00287CFA">
        <w:rPr>
          <w:rStyle w:val="LienMthode"/>
          <w:lang w:val="en-US"/>
        </w:rPr>
        <w:t>isLineComment</w:t>
      </w:r>
      <w:r w:rsidRPr="000C4DCF">
        <w:rPr>
          <w:lang w:val="en-US"/>
        </w:rPr>
        <w:t xml:space="preserve">() </w:t>
      </w:r>
      <w:r w:rsidRPr="000C4DCF">
        <w:rPr>
          <w:b/>
          <w:bCs/>
          <w:lang w:val="en-US"/>
        </w:rPr>
        <w:t>const</w:t>
      </w:r>
      <w:r w:rsidRPr="000C4DCF">
        <w:rPr>
          <w:lang w:val="en-US"/>
        </w:rPr>
        <w:t xml:space="preserve"> { </w:t>
      </w:r>
      <w:r w:rsidRPr="000C4DCF">
        <w:rPr>
          <w:b/>
          <w:bCs/>
          <w:lang w:val="en-US"/>
        </w:rPr>
        <w:t>return</w:t>
      </w:r>
      <w:r w:rsidRPr="000C4DCF">
        <w:rPr>
          <w:lang w:val="en-US"/>
        </w:rPr>
        <w:t xml:space="preserve"> </w:t>
      </w:r>
      <w:r w:rsidRPr="00287CFA">
        <w:rPr>
          <w:rStyle w:val="LienChamps"/>
          <w:lang w:val="en-US"/>
        </w:rPr>
        <w:t>_isLineComment</w:t>
      </w:r>
      <w:r w:rsidRPr="000C4DCF">
        <w:rPr>
          <w:lang w:val="en-US"/>
        </w:rPr>
        <w:t>; }</w:t>
      </w:r>
    </w:p>
    <w:p w:rsidR="000C4DCF" w:rsidRPr="000C4DCF" w:rsidRDefault="000C4DCF" w:rsidP="000C4DCF">
      <w:pPr>
        <w:pStyle w:val="Dclarationdeclasse"/>
        <w:rPr>
          <w:lang w:val="en-US"/>
        </w:rPr>
      </w:pPr>
    </w:p>
    <w:p w:rsidR="000C4DCF" w:rsidRDefault="000C4DCF" w:rsidP="000C4DCF">
      <w:pPr>
        <w:pStyle w:val="Dclarationdeclasse"/>
      </w:pPr>
      <w:r w:rsidRPr="00287CFA">
        <w:rPr>
          <w:lang w:val="en-US"/>
        </w:rPr>
        <w:t xml:space="preserve">  </w:t>
      </w:r>
      <w:r w:rsidRPr="000C4DCF">
        <w:rPr>
          <w:b/>
          <w:bCs/>
        </w:rPr>
        <w:t>virtual</w:t>
      </w:r>
      <w:r w:rsidRPr="000C4DCF">
        <w:t xml:space="preserve"> </w:t>
      </w:r>
      <w:r w:rsidRPr="000C4DCF">
        <w:rPr>
          <w:b/>
          <w:bCs/>
        </w:rPr>
        <w:t>void</w:t>
      </w:r>
      <w:r w:rsidRPr="000C4DCF">
        <w:t xml:space="preserve"> </w:t>
      </w:r>
      <w:r w:rsidRPr="00837828">
        <w:rPr>
          <w:rStyle w:val="LienMthode"/>
        </w:rPr>
        <w:t>parseGlobal</w:t>
      </w:r>
      <w:r w:rsidRPr="000C4DCF">
        <w:t>(</w:t>
      </w:r>
      <w:r w:rsidRPr="00AF2B71">
        <w:rPr>
          <w:rStyle w:val="LienClasseC"/>
        </w:rPr>
        <w:t>ForwardReferenceList</w:t>
      </w:r>
      <w:r w:rsidRPr="000C4DCF">
        <w:t xml:space="preserve">&amp; globals, </w:t>
      </w:r>
      <w:r w:rsidRPr="00AF2B71">
        <w:rPr>
          <w:rStyle w:val="LienClasseC"/>
        </w:rPr>
        <w:t>ForwardReferenceList</w:t>
      </w:r>
      <w:r w:rsidRPr="000C4DCF">
        <w:t xml:space="preserve">* classContent, </w:t>
      </w:r>
      <w:r w:rsidRPr="000C4DCF">
        <w:rPr>
          <w:b/>
          <w:bCs/>
        </w:rPr>
        <w:t>const</w:t>
      </w:r>
      <w:r w:rsidRPr="000C4DCF">
        <w:t xml:space="preserve"> </w:t>
      </w:r>
      <w:r w:rsidRPr="00AF2B71">
        <w:rPr>
          <w:rStyle w:val="LienUnit"/>
        </w:rPr>
        <w:t>clang</w:t>
      </w:r>
      <w:r w:rsidRPr="000C4DCF">
        <w:t>::</w:t>
      </w:r>
      <w:r w:rsidRPr="00AF2B71">
        <w:rPr>
          <w:rStyle w:val="LienClasseC"/>
        </w:rPr>
        <w:t>DeclContext</w:t>
      </w:r>
      <w:r w:rsidRPr="000C4DCF">
        <w:t xml:space="preserve">* clangContext, </w:t>
      </w:r>
      <w:r w:rsidRPr="00AF2B71">
        <w:rPr>
          <w:rStyle w:val="LienUnit"/>
        </w:rPr>
        <w:t>clang</w:t>
      </w:r>
      <w:r>
        <w:t>::</w:t>
      </w:r>
      <w:r w:rsidRPr="00AF2B71">
        <w:rPr>
          <w:rStyle w:val="LienClasseC"/>
        </w:rPr>
        <w:t>ASTContext</w:t>
      </w:r>
      <w:r>
        <w:t xml:space="preserve">* astContext, </w:t>
      </w:r>
      <w:r w:rsidRPr="00AF2B71">
        <w:rPr>
          <w:rStyle w:val="LienUnit"/>
        </w:rPr>
        <w:t>clang</w:t>
      </w:r>
      <w:r>
        <w:t>::</w:t>
      </w:r>
      <w:r w:rsidRPr="00AF2B71">
        <w:rPr>
          <w:rStyle w:val="LienClasseC"/>
        </w:rPr>
        <w:t>Sema</w:t>
      </w:r>
      <w:r>
        <w:t xml:space="preserve">* sema, </w:t>
      </w:r>
      <w:r w:rsidRPr="00AF2B71">
        <w:rPr>
          <w:rStyle w:val="LienUnit"/>
        </w:rPr>
        <w:t>clang</w:t>
      </w:r>
      <w:r>
        <w:t>::</w:t>
      </w:r>
      <w:r w:rsidRPr="00AF2B71">
        <w:rPr>
          <w:rStyle w:val="LienClasseC"/>
        </w:rPr>
        <w:t>Scope</w:t>
      </w:r>
      <w:r>
        <w:t xml:space="preserve">* scope, </w:t>
      </w:r>
      <w:r w:rsidRPr="00AF2B71">
        <w:rPr>
          <w:rStyle w:val="LienClasseC"/>
        </w:rPr>
        <w:t>Clang_utils</w:t>
      </w:r>
      <w:r>
        <w:t xml:space="preserve">* clangUtils, </w:t>
      </w:r>
      <w:r w:rsidRPr="00AF2B71">
        <w:rPr>
          <w:rStyle w:val="LienType"/>
        </w:rPr>
        <w:t>location</w:t>
      </w:r>
      <w:r>
        <w:t xml:space="preserve"> loc) {}</w:t>
      </w:r>
    </w:p>
    <w:p w:rsidR="000C4DCF" w:rsidRDefault="000C4DCF" w:rsidP="000C4DCF">
      <w:pPr>
        <w:pStyle w:val="Dclarationdeclasse"/>
      </w:pPr>
      <w:r>
        <w:t xml:space="preserve">  </w:t>
      </w:r>
      <w:r w:rsidRPr="000C4DCF">
        <w:rPr>
          <w:b/>
          <w:bCs/>
        </w:rPr>
        <w:t>virtual</w:t>
      </w:r>
      <w:r w:rsidRPr="000C4DCF">
        <w:t xml:space="preserve"> </w:t>
      </w:r>
      <w:r w:rsidRPr="000C4DCF">
        <w:rPr>
          <w:b/>
          <w:bCs/>
        </w:rPr>
        <w:t>void</w:t>
      </w:r>
      <w:r w:rsidRPr="000C4DCF">
        <w:t xml:space="preserve"> </w:t>
      </w:r>
      <w:r w:rsidRPr="00837828">
        <w:rPr>
          <w:rStyle w:val="LienMthode"/>
        </w:rPr>
        <w:t>parseCodeAnnotation</w:t>
      </w:r>
      <w:r w:rsidRPr="000C4DCF">
        <w:t>(</w:t>
      </w:r>
      <w:r w:rsidRPr="00AF2B71">
        <w:rPr>
          <w:rStyle w:val="LienClasseC"/>
        </w:rPr>
        <w:t>ForwardReferenceList</w:t>
      </w:r>
      <w:r w:rsidRPr="000C4DCF">
        <w:t xml:space="preserve">&amp; codeContainer, </w:t>
      </w:r>
      <w:r>
        <w:rPr>
          <w:b/>
          <w:bCs/>
        </w:rPr>
        <w:t>const</w:t>
      </w:r>
      <w:r>
        <w:t xml:space="preserve"> </w:t>
      </w:r>
      <w:r w:rsidRPr="00AF2B71">
        <w:rPr>
          <w:rStyle w:val="LienUnit"/>
        </w:rPr>
        <w:t>clang</w:t>
      </w:r>
      <w:r>
        <w:t>::</w:t>
      </w:r>
      <w:r w:rsidRPr="00AF2B71">
        <w:rPr>
          <w:rStyle w:val="LienClasseC"/>
        </w:rPr>
        <w:t>DeclContext</w:t>
      </w:r>
      <w:r>
        <w:t xml:space="preserve">* clangContext, </w:t>
      </w:r>
      <w:r w:rsidRPr="00AF2B71">
        <w:rPr>
          <w:rStyle w:val="LienUnit"/>
        </w:rPr>
        <w:t>clang</w:t>
      </w:r>
      <w:r>
        <w:t>::</w:t>
      </w:r>
      <w:r w:rsidRPr="00AF2B71">
        <w:rPr>
          <w:rStyle w:val="LienClasseC"/>
        </w:rPr>
        <w:t>ASTContext</w:t>
      </w:r>
      <w:r>
        <w:t xml:space="preserve">* astContext, </w:t>
      </w:r>
      <w:r w:rsidRPr="00AF2B71">
        <w:rPr>
          <w:rStyle w:val="LienUnit"/>
        </w:rPr>
        <w:t>clang</w:t>
      </w:r>
      <w:r>
        <w:t>::</w:t>
      </w:r>
      <w:r w:rsidRPr="00AF2B71">
        <w:rPr>
          <w:rStyle w:val="LienClasseC"/>
        </w:rPr>
        <w:t>Sema</w:t>
      </w:r>
      <w:r>
        <w:t xml:space="preserve">* sema, </w:t>
      </w:r>
      <w:r w:rsidRPr="00AF2B71">
        <w:rPr>
          <w:rStyle w:val="LienUnit"/>
        </w:rPr>
        <w:t>clang</w:t>
      </w:r>
      <w:r>
        <w:t>::</w:t>
      </w:r>
      <w:r w:rsidRPr="00AF2B71">
        <w:rPr>
          <w:rStyle w:val="LienClasseC"/>
        </w:rPr>
        <w:t>Scope</w:t>
      </w:r>
      <w:r>
        <w:t xml:space="preserve">* scope, </w:t>
      </w:r>
      <w:r w:rsidRPr="00AF2B71">
        <w:rPr>
          <w:rStyle w:val="LienClasseC"/>
        </w:rPr>
        <w:t>Clang_utils</w:t>
      </w:r>
      <w:r>
        <w:t xml:space="preserve">* clangUtils, </w:t>
      </w:r>
      <w:r w:rsidRPr="00AF2B71">
        <w:rPr>
          <w:rStyle w:val="LienType"/>
        </w:rPr>
        <w:t>location</w:t>
      </w:r>
      <w:r>
        <w:t xml:space="preserve"> loc) {}</w:t>
      </w:r>
    </w:p>
    <w:p w:rsidR="000C4DCF" w:rsidRPr="000C4DCF" w:rsidRDefault="000C4DCF" w:rsidP="000C4DCF">
      <w:pPr>
        <w:pStyle w:val="Dclarationdeclasse"/>
      </w:pPr>
      <w:r>
        <w:t xml:space="preserve">  </w:t>
      </w:r>
      <w:r>
        <w:rPr>
          <w:b/>
          <w:bCs/>
        </w:rPr>
        <w:t>virtual</w:t>
      </w:r>
      <w:r>
        <w:t xml:space="preserve"> </w:t>
      </w:r>
      <w:r>
        <w:rPr>
          <w:i/>
          <w:iCs/>
          <w:color w:val="0000FF"/>
        </w:rPr>
        <w:t>/* code</w:t>
      </w:r>
      <w:r w:rsidRPr="00A842EE">
        <w:rPr>
          <w:i/>
          <w:color w:val="0000FF"/>
        </w:rPr>
        <w:t>_annotation</w:t>
      </w:r>
      <w:r>
        <w:rPr>
          <w:i/>
          <w:iCs/>
          <w:color w:val="0000FF"/>
        </w:rPr>
        <w:t xml:space="preserve"> */</w:t>
      </w:r>
      <w:r>
        <w:t xml:space="preserve"> </w:t>
      </w:r>
      <w:r w:rsidRPr="00AF2B71">
        <w:rPr>
          <w:rStyle w:val="LienType"/>
        </w:rPr>
        <w:t>list</w:t>
      </w:r>
      <w:r>
        <w:t xml:space="preserve"> </w:t>
      </w:r>
      <w:r w:rsidRPr="00837828">
        <w:rPr>
          <w:rStyle w:val="LienMthode"/>
        </w:rPr>
        <w:t>parseLoopAnnotation</w:t>
      </w:r>
      <w:r>
        <w:t>(</w:t>
      </w:r>
      <w:r>
        <w:rPr>
          <w:b/>
          <w:bCs/>
        </w:rPr>
        <w:t>const</w:t>
      </w:r>
      <w:r>
        <w:t xml:space="preserve"> </w:t>
      </w:r>
      <w:r w:rsidRPr="00AF2B71">
        <w:rPr>
          <w:rStyle w:val="LienUnit"/>
        </w:rPr>
        <w:t>clang</w:t>
      </w:r>
      <w:r>
        <w:t>::</w:t>
      </w:r>
      <w:r w:rsidRPr="00AF2B71">
        <w:rPr>
          <w:rStyle w:val="LienClasseC"/>
        </w:rPr>
        <w:t>DeclContext</w:t>
      </w:r>
      <w:r>
        <w:t xml:space="preserve">* clangContext, </w:t>
      </w:r>
      <w:r w:rsidRPr="00AF2B71">
        <w:rPr>
          <w:rStyle w:val="LienUnit"/>
        </w:rPr>
        <w:t>clang</w:t>
      </w:r>
      <w:r>
        <w:t>::</w:t>
      </w:r>
      <w:r w:rsidRPr="00AF2B71">
        <w:rPr>
          <w:rStyle w:val="LienClasseC"/>
        </w:rPr>
        <w:t>ASTContext</w:t>
      </w:r>
      <w:r>
        <w:t xml:space="preserve">* astContext, </w:t>
      </w:r>
      <w:r w:rsidRPr="00AF2B71">
        <w:rPr>
          <w:rStyle w:val="LienUnit"/>
        </w:rPr>
        <w:t>clang</w:t>
      </w:r>
      <w:r>
        <w:t>::</w:t>
      </w:r>
      <w:r w:rsidRPr="00AF2B71">
        <w:rPr>
          <w:rStyle w:val="LienClasseC"/>
        </w:rPr>
        <w:t>Sema</w:t>
      </w:r>
      <w:r>
        <w:t xml:space="preserve">* sema, </w:t>
      </w:r>
      <w:r w:rsidRPr="00AF2B71">
        <w:rPr>
          <w:rStyle w:val="LienUnit"/>
        </w:rPr>
        <w:t>clang</w:t>
      </w:r>
      <w:r>
        <w:t>::</w:t>
      </w:r>
      <w:r w:rsidRPr="00AF2B71">
        <w:rPr>
          <w:rStyle w:val="LienClasseC"/>
        </w:rPr>
        <w:t>Scope</w:t>
      </w:r>
      <w:r>
        <w:t xml:space="preserve">* scope, </w:t>
      </w:r>
      <w:r w:rsidRPr="00AF2B71">
        <w:rPr>
          <w:rStyle w:val="LienClasseC"/>
        </w:rPr>
        <w:t>Clang_utils</w:t>
      </w:r>
      <w:r>
        <w:t xml:space="preserve">* clangUtils, </w:t>
      </w:r>
      <w:r w:rsidRPr="00AF2B71">
        <w:rPr>
          <w:rStyle w:val="LienType"/>
        </w:rPr>
        <w:t>location</w:t>
      </w:r>
      <w:r w:rsidRPr="000C4DCF">
        <w:t xml:space="preserve"> loc) { </w:t>
      </w:r>
      <w:r w:rsidRPr="000C4DCF">
        <w:rPr>
          <w:b/>
          <w:bCs/>
        </w:rPr>
        <w:t>return</w:t>
      </w:r>
      <w:r w:rsidRPr="000C4DCF">
        <w:t xml:space="preserve"> </w:t>
      </w:r>
      <w:r w:rsidRPr="000C4DCF">
        <w:rPr>
          <w:b/>
          <w:bCs/>
        </w:rPr>
        <w:t>NULL</w:t>
      </w:r>
      <w:r w:rsidRPr="000C4DCF">
        <w:t>; }</w:t>
      </w:r>
    </w:p>
    <w:p w:rsidR="000C4DCF" w:rsidRDefault="000C4DCF" w:rsidP="000C4DCF">
      <w:pPr>
        <w:pStyle w:val="Dclarationdeclasse"/>
      </w:pPr>
      <w:r w:rsidRPr="000C4DCF">
        <w:t xml:space="preserve">  </w:t>
      </w:r>
      <w:r w:rsidRPr="000C4DCF">
        <w:rPr>
          <w:b/>
          <w:bCs/>
        </w:rPr>
        <w:t>virtual</w:t>
      </w:r>
      <w:r w:rsidRPr="000C4DCF">
        <w:t xml:space="preserve"> </w:t>
      </w:r>
      <w:r w:rsidRPr="000C4DCF">
        <w:rPr>
          <w:b/>
          <w:bCs/>
        </w:rPr>
        <w:t>void</w:t>
      </w:r>
      <w:r w:rsidRPr="000C4DCF">
        <w:t xml:space="preserve"> </w:t>
      </w:r>
      <w:r w:rsidRPr="00837828">
        <w:rPr>
          <w:rStyle w:val="LienMthode"/>
        </w:rPr>
        <w:t>parseStatementAnnotation</w:t>
      </w:r>
      <w:r w:rsidRPr="000C4DCF">
        <w:t>(</w:t>
      </w:r>
      <w:r w:rsidRPr="00AF2B71">
        <w:rPr>
          <w:rStyle w:val="LienClasseC"/>
        </w:rPr>
        <w:t>ForwardReferenceList</w:t>
      </w:r>
      <w:r w:rsidRPr="000C4DCF">
        <w:t xml:space="preserve">&amp; codeContainer, </w:t>
      </w:r>
      <w:r>
        <w:rPr>
          <w:b/>
          <w:bCs/>
        </w:rPr>
        <w:t>const</w:t>
      </w:r>
      <w:r>
        <w:t xml:space="preserve"> </w:t>
      </w:r>
      <w:r w:rsidRPr="00AF2B71">
        <w:rPr>
          <w:rStyle w:val="LienUnit"/>
        </w:rPr>
        <w:t>clang</w:t>
      </w:r>
      <w:r>
        <w:t>::</w:t>
      </w:r>
      <w:r w:rsidRPr="00AF2B71">
        <w:rPr>
          <w:rStyle w:val="LienClasseC"/>
        </w:rPr>
        <w:t>DeclContext</w:t>
      </w:r>
      <w:r>
        <w:t xml:space="preserve">* clangContext, </w:t>
      </w:r>
      <w:r w:rsidRPr="00AF2B71">
        <w:rPr>
          <w:rStyle w:val="LienUnit"/>
        </w:rPr>
        <w:t>clang</w:t>
      </w:r>
      <w:r>
        <w:t>::</w:t>
      </w:r>
      <w:r w:rsidRPr="00AF2B71">
        <w:rPr>
          <w:rStyle w:val="LienClasseC"/>
        </w:rPr>
        <w:t>ASTContext</w:t>
      </w:r>
      <w:r>
        <w:t xml:space="preserve">* astContext, </w:t>
      </w:r>
      <w:r w:rsidRPr="00AF2B71">
        <w:rPr>
          <w:rStyle w:val="LienUnit"/>
        </w:rPr>
        <w:t>clang</w:t>
      </w:r>
      <w:r>
        <w:t>::</w:t>
      </w:r>
      <w:r w:rsidRPr="00AF2B71">
        <w:rPr>
          <w:rStyle w:val="LienClasseC"/>
        </w:rPr>
        <w:t>Sema</w:t>
      </w:r>
      <w:r>
        <w:t xml:space="preserve">* sema, </w:t>
      </w:r>
      <w:r w:rsidRPr="00AF2B71">
        <w:rPr>
          <w:rStyle w:val="LienUnit"/>
        </w:rPr>
        <w:t>clang</w:t>
      </w:r>
      <w:r>
        <w:t>::</w:t>
      </w:r>
      <w:r w:rsidRPr="00AF2B71">
        <w:rPr>
          <w:rStyle w:val="LienClasseC"/>
        </w:rPr>
        <w:t>Scope</w:t>
      </w:r>
      <w:r>
        <w:t xml:space="preserve">* scope, </w:t>
      </w:r>
      <w:r w:rsidRPr="00AF2B71">
        <w:rPr>
          <w:rStyle w:val="LienClasseC"/>
        </w:rPr>
        <w:t>Clang_utils</w:t>
      </w:r>
      <w:r>
        <w:t xml:space="preserve">* clangUtils, </w:t>
      </w:r>
      <w:r w:rsidRPr="00AF2B71">
        <w:rPr>
          <w:rStyle w:val="LienType"/>
        </w:rPr>
        <w:t>location</w:t>
      </w:r>
      <w:r>
        <w:t xml:space="preserve"> loc) {}</w:t>
      </w:r>
    </w:p>
    <w:p w:rsidR="000C4DCF" w:rsidRPr="00837828" w:rsidRDefault="000C4DCF" w:rsidP="00837828">
      <w:pPr>
        <w:pStyle w:val="Dclarationdeclasse"/>
      </w:pPr>
      <w:r>
        <w:t xml:space="preserve">  </w:t>
      </w:r>
      <w:r>
        <w:rPr>
          <w:b/>
          <w:bCs/>
        </w:rPr>
        <w:t>virtual</w:t>
      </w:r>
      <w:r>
        <w:t xml:space="preserve"> </w:t>
      </w:r>
      <w:r>
        <w:rPr>
          <w:b/>
          <w:bCs/>
        </w:rPr>
        <w:t>void</w:t>
      </w:r>
      <w:r>
        <w:t xml:space="preserve"> </w:t>
      </w:r>
      <w:r w:rsidRPr="00837828">
        <w:rPr>
          <w:rStyle w:val="LienMthode"/>
        </w:rPr>
        <w:t>parseFunctionContract</w:t>
      </w:r>
      <w:r>
        <w:t>(</w:t>
      </w:r>
      <w:r w:rsidRPr="00AF2B71">
        <w:rPr>
          <w:rStyle w:val="LienType"/>
        </w:rPr>
        <w:t>option</w:t>
      </w:r>
      <w:r>
        <w:t xml:space="preserve">&amp; </w:t>
      </w:r>
      <w:r>
        <w:rPr>
          <w:i/>
          <w:iCs/>
          <w:color w:val="0000FF"/>
        </w:rPr>
        <w:t>/* function</w:t>
      </w:r>
      <w:r w:rsidRPr="00AF2B71">
        <w:rPr>
          <w:i/>
          <w:color w:val="0000FF"/>
        </w:rPr>
        <w:t>_contract</w:t>
      </w:r>
      <w:r>
        <w:rPr>
          <w:i/>
          <w:iCs/>
          <w:color w:val="0000FF"/>
        </w:rPr>
        <w:t xml:space="preserve"> */</w:t>
      </w:r>
      <w:r>
        <w:t xml:space="preserve"> contract,</w:t>
      </w:r>
      <w:r w:rsidR="00837828">
        <w:t xml:space="preserve"> </w:t>
      </w:r>
      <w:r>
        <w:rPr>
          <w:b/>
          <w:bCs/>
        </w:rPr>
        <w:t>const</w:t>
      </w:r>
      <w:r>
        <w:t xml:space="preserve"> </w:t>
      </w:r>
      <w:r w:rsidRPr="00AF2B71">
        <w:rPr>
          <w:rStyle w:val="LienUnit"/>
        </w:rPr>
        <w:t>clang</w:t>
      </w:r>
      <w:r>
        <w:t>::</w:t>
      </w:r>
      <w:r w:rsidRPr="00AF2B71">
        <w:rPr>
          <w:rStyle w:val="LienClasseC"/>
        </w:rPr>
        <w:t>DeclContext</w:t>
      </w:r>
      <w:r>
        <w:t xml:space="preserve">* clangContext, </w:t>
      </w:r>
      <w:r w:rsidRPr="00AF2B71">
        <w:rPr>
          <w:rStyle w:val="LienUnit"/>
        </w:rPr>
        <w:t>clang</w:t>
      </w:r>
      <w:r>
        <w:t>::</w:t>
      </w:r>
      <w:r w:rsidRPr="00AF2B71">
        <w:rPr>
          <w:rStyle w:val="LienClasseC"/>
        </w:rPr>
        <w:t>ASTContext</w:t>
      </w:r>
      <w:r>
        <w:t>* astContext,</w:t>
      </w:r>
      <w:r w:rsidR="00837828">
        <w:t xml:space="preserve"> </w:t>
      </w:r>
      <w:r w:rsidRPr="00AF2B71">
        <w:rPr>
          <w:rStyle w:val="LienUnit"/>
        </w:rPr>
        <w:t>clang</w:t>
      </w:r>
      <w:r>
        <w:t>::</w:t>
      </w:r>
      <w:r w:rsidRPr="00AF2B71">
        <w:rPr>
          <w:rStyle w:val="LienClasseC"/>
        </w:rPr>
        <w:t>Sema</w:t>
      </w:r>
      <w:r>
        <w:t xml:space="preserve">* sema, </w:t>
      </w:r>
      <w:r w:rsidRPr="00AF2B71">
        <w:rPr>
          <w:rStyle w:val="LienUnit"/>
        </w:rPr>
        <w:t>clang</w:t>
      </w:r>
      <w:r>
        <w:t>::</w:t>
      </w:r>
      <w:r w:rsidRPr="00AF2B71">
        <w:rPr>
          <w:rStyle w:val="LienClasseC"/>
        </w:rPr>
        <w:t>Scope</w:t>
      </w:r>
      <w:r>
        <w:t xml:space="preserve">* scope, </w:t>
      </w:r>
      <w:r w:rsidRPr="00AF2B71">
        <w:rPr>
          <w:rStyle w:val="LienClasseC"/>
        </w:rPr>
        <w:t>Clang_utils</w:t>
      </w:r>
      <w:r>
        <w:t>* clangUtils,</w:t>
      </w:r>
      <w:r w:rsidR="00837828">
        <w:t xml:space="preserve"> </w:t>
      </w:r>
      <w:r w:rsidRPr="00AF2B71">
        <w:rPr>
          <w:rStyle w:val="LienType"/>
        </w:rPr>
        <w:t>location</w:t>
      </w:r>
      <w:r w:rsidRPr="00837828">
        <w:t xml:space="preserve"> loc) {}</w:t>
      </w:r>
    </w:p>
    <w:p w:rsidR="000C4DCF" w:rsidRPr="00837828" w:rsidRDefault="000C4DCF" w:rsidP="00837828">
      <w:pPr>
        <w:pStyle w:val="Dclarationdeclasse"/>
        <w:rPr>
          <w:lang w:val="en-US"/>
        </w:rPr>
      </w:pPr>
      <w:r w:rsidRPr="00287CFA">
        <w:t xml:space="preserve">  </w:t>
      </w:r>
      <w:r w:rsidRPr="000C4DCF">
        <w:rPr>
          <w:b/>
          <w:bCs/>
          <w:lang w:val="en-US"/>
        </w:rPr>
        <w:t>virtual</w:t>
      </w:r>
      <w:r w:rsidRPr="000C4DCF">
        <w:rPr>
          <w:lang w:val="en-US"/>
        </w:rPr>
        <w:t xml:space="preserve"> </w:t>
      </w:r>
      <w:r w:rsidRPr="00AF2B71">
        <w:rPr>
          <w:rStyle w:val="LienType"/>
          <w:lang w:val="en-US"/>
        </w:rPr>
        <w:t>Kind</w:t>
      </w:r>
      <w:r w:rsidRPr="000C4DCF">
        <w:rPr>
          <w:lang w:val="en-US"/>
        </w:rPr>
        <w:t xml:space="preserve"> </w:t>
      </w:r>
      <w:r w:rsidRPr="00AF2B71">
        <w:rPr>
          <w:rStyle w:val="LienMthode"/>
          <w:lang w:val="en-US"/>
        </w:rPr>
        <w:t>getAnnotationKind</w:t>
      </w:r>
      <w:r w:rsidRPr="000C4DCF">
        <w:rPr>
          <w:lang w:val="en-US"/>
        </w:rPr>
        <w:t>(</w:t>
      </w:r>
      <w:r w:rsidRPr="000C4DCF">
        <w:rPr>
          <w:b/>
          <w:bCs/>
          <w:lang w:val="en-US"/>
        </w:rPr>
        <w:t>const</w:t>
      </w:r>
      <w:r w:rsidRPr="000C4DCF">
        <w:rPr>
          <w:lang w:val="en-US"/>
        </w:rPr>
        <w:t xml:space="preserve"> </w:t>
      </w:r>
      <w:r w:rsidRPr="000C4DCF">
        <w:rPr>
          <w:b/>
          <w:bCs/>
          <w:lang w:val="en-US"/>
        </w:rPr>
        <w:t>char</w:t>
      </w:r>
      <w:r w:rsidRPr="000C4DCF">
        <w:rPr>
          <w:lang w:val="en-US"/>
        </w:rPr>
        <w:t xml:space="preserve">*&amp; start, </w:t>
      </w:r>
      <w:r w:rsidRPr="00AF2B71">
        <w:rPr>
          <w:rStyle w:val="LienType"/>
          <w:lang w:val="en-US"/>
        </w:rPr>
        <w:t>size_t</w:t>
      </w:r>
      <w:r w:rsidRPr="000C4DCF">
        <w:rPr>
          <w:lang w:val="en-US"/>
        </w:rPr>
        <w:t xml:space="preserve"> length) </w:t>
      </w:r>
      <w:r w:rsidRPr="000C4DCF">
        <w:rPr>
          <w:b/>
          <w:bCs/>
          <w:lang w:val="en-US"/>
        </w:rPr>
        <w:t>const</w:t>
      </w:r>
      <w:r w:rsidR="00837828">
        <w:rPr>
          <w:lang w:val="en-US"/>
        </w:rPr>
        <w:t xml:space="preserve"> </w:t>
      </w:r>
      <w:r w:rsidRPr="00837828">
        <w:rPr>
          <w:lang w:val="en-US"/>
        </w:rPr>
        <w:t xml:space="preserve">{ </w:t>
      </w:r>
      <w:r w:rsidRPr="00837828">
        <w:rPr>
          <w:b/>
          <w:bCs/>
          <w:lang w:val="en-US"/>
        </w:rPr>
        <w:t>return</w:t>
      </w:r>
      <w:r w:rsidRPr="00837828">
        <w:rPr>
          <w:lang w:val="en-US"/>
        </w:rPr>
        <w:t xml:space="preserve"> </w:t>
      </w:r>
      <w:r w:rsidRPr="00287CFA">
        <w:rPr>
          <w:rStyle w:val="LienConstante"/>
          <w:lang w:val="en-US"/>
        </w:rPr>
        <w:t>KUndefined</w:t>
      </w:r>
      <w:r w:rsidRPr="00837828">
        <w:rPr>
          <w:lang w:val="en-US"/>
        </w:rPr>
        <w:t>; }</w:t>
      </w:r>
    </w:p>
    <w:p w:rsidR="000C4DCF" w:rsidRDefault="000C4DCF" w:rsidP="000C4DCF">
      <w:pPr>
        <w:pStyle w:val="Dclarationdeclasse"/>
        <w:rPr>
          <w:lang w:val="en-US"/>
        </w:rPr>
      </w:pPr>
      <w:r w:rsidRPr="00837828">
        <w:rPr>
          <w:lang w:val="en-US"/>
        </w:rPr>
        <w:t xml:space="preserve">}; </w:t>
      </w:r>
    </w:p>
    <w:p w:rsidR="004E4B29" w:rsidRDefault="004E4B29" w:rsidP="000C4DCF">
      <w:pPr>
        <w:pStyle w:val="Dclarationdeclasse"/>
        <w:rPr>
          <w:lang w:val="en-US"/>
        </w:rPr>
      </w:pPr>
    </w:p>
    <w:p w:rsidR="004E4B29" w:rsidRPr="004E4B29" w:rsidRDefault="004E4B29" w:rsidP="004E4B29">
      <w:pPr>
        <w:pStyle w:val="Dclarationdeclasse"/>
        <w:rPr>
          <w:lang w:val="en-US"/>
        </w:rPr>
      </w:pPr>
      <w:r w:rsidRPr="004E4B29">
        <w:rPr>
          <w:b/>
          <w:bCs/>
          <w:lang w:val="en-US"/>
        </w:rPr>
        <w:t>class</w:t>
      </w:r>
      <w:r w:rsidRPr="004E4B29">
        <w:rPr>
          <w:lang w:val="en-US"/>
        </w:rPr>
        <w:t xml:space="preserve"> </w:t>
      </w:r>
      <w:r w:rsidRPr="00287CFA">
        <w:rPr>
          <w:rStyle w:val="DfinitionClasse"/>
          <w:lang w:val="en-US"/>
        </w:rPr>
        <w:t>AnnotationCommentFactory</w:t>
      </w:r>
      <w:r w:rsidRPr="004E4B29">
        <w:rPr>
          <w:lang w:val="en-US"/>
        </w:rPr>
        <w:t xml:space="preserve"> {</w:t>
      </w:r>
    </w:p>
    <w:p w:rsidR="004E4B29" w:rsidRPr="004E4B29" w:rsidRDefault="004E4B29" w:rsidP="004E4B29">
      <w:pPr>
        <w:pStyle w:val="Dclarationdeclasse"/>
        <w:rPr>
          <w:lang w:val="en-US"/>
        </w:rPr>
      </w:pPr>
      <w:r w:rsidRPr="004E4B29">
        <w:rPr>
          <w:b/>
          <w:bCs/>
          <w:lang w:val="en-US"/>
        </w:rPr>
        <w:t>public</w:t>
      </w:r>
      <w:r w:rsidRPr="004E4B29">
        <w:rPr>
          <w:lang w:val="en-US"/>
        </w:rPr>
        <w:t>:</w:t>
      </w:r>
    </w:p>
    <w:p w:rsidR="004E4B29" w:rsidRPr="0025437D" w:rsidRDefault="004E4B29" w:rsidP="004E4B29">
      <w:pPr>
        <w:pStyle w:val="Dclarationdeclasse"/>
        <w:rPr>
          <w:lang w:val="en-US"/>
        </w:rPr>
      </w:pPr>
      <w:r w:rsidRPr="004E4B29">
        <w:rPr>
          <w:lang w:val="en-US"/>
        </w:rPr>
        <w:t xml:space="preserve">  </w:t>
      </w:r>
      <w:r w:rsidRPr="004E4B29">
        <w:rPr>
          <w:b/>
          <w:bCs/>
          <w:lang w:val="en-US"/>
        </w:rPr>
        <w:t>static</w:t>
      </w:r>
      <w:r w:rsidRPr="004E4B29">
        <w:rPr>
          <w:lang w:val="en-US"/>
        </w:rPr>
        <w:t xml:space="preserve"> </w:t>
      </w:r>
      <w:r w:rsidRPr="0025437D">
        <w:rPr>
          <w:rStyle w:val="LienClasseC"/>
          <w:lang w:val="en-US"/>
        </w:rPr>
        <w:t>AnnotationComment</w:t>
      </w:r>
      <w:r w:rsidRPr="004E4B29">
        <w:rPr>
          <w:lang w:val="en-US"/>
        </w:rPr>
        <w:t xml:space="preserve">* </w:t>
      </w:r>
      <w:r w:rsidRPr="0025437D">
        <w:rPr>
          <w:rStyle w:val="LienMthode"/>
          <w:lang w:val="en-US"/>
        </w:rPr>
        <w:t>createAnnotationComment</w:t>
      </w:r>
      <w:r w:rsidRPr="004E4B29">
        <w:rPr>
          <w:lang w:val="en-US"/>
        </w:rPr>
        <w:t>(</w:t>
      </w:r>
      <w:r w:rsidRPr="0025437D">
        <w:rPr>
          <w:b/>
          <w:bCs/>
          <w:lang w:val="en-US"/>
        </w:rPr>
        <w:t>const</w:t>
      </w:r>
      <w:r w:rsidRPr="0025437D">
        <w:rPr>
          <w:lang w:val="en-US"/>
        </w:rPr>
        <w:t xml:space="preserve"> </w:t>
      </w:r>
      <w:r w:rsidRPr="0025437D">
        <w:rPr>
          <w:rStyle w:val="LienUnit"/>
          <w:lang w:val="en-US"/>
        </w:rPr>
        <w:t>clang</w:t>
      </w:r>
      <w:r w:rsidRPr="0025437D">
        <w:rPr>
          <w:lang w:val="en-US"/>
        </w:rPr>
        <w:t>::</w:t>
      </w:r>
      <w:r w:rsidRPr="0025437D">
        <w:rPr>
          <w:rStyle w:val="LienClasseC"/>
          <w:lang w:val="en-US"/>
        </w:rPr>
        <w:t>SourceManager</w:t>
      </w:r>
      <w:r w:rsidRPr="0025437D">
        <w:rPr>
          <w:lang w:val="en-US"/>
        </w:rPr>
        <w:t xml:space="preserve">&amp; sourceMgr, </w:t>
      </w:r>
      <w:r w:rsidRPr="0025437D">
        <w:rPr>
          <w:b/>
          <w:bCs/>
          <w:lang w:val="en-US"/>
        </w:rPr>
        <w:t>const</w:t>
      </w:r>
      <w:r w:rsidRPr="0025437D">
        <w:rPr>
          <w:lang w:val="en-US"/>
        </w:rPr>
        <w:t xml:space="preserve"> </w:t>
      </w:r>
      <w:r w:rsidRPr="0025437D">
        <w:rPr>
          <w:rStyle w:val="LienUnit"/>
          <w:lang w:val="en-US"/>
        </w:rPr>
        <w:t>clang</w:t>
      </w:r>
      <w:r w:rsidRPr="0025437D">
        <w:rPr>
          <w:lang w:val="en-US"/>
        </w:rPr>
        <w:t>::</w:t>
      </w:r>
      <w:r w:rsidRPr="0025437D">
        <w:rPr>
          <w:rStyle w:val="LienClasseC"/>
          <w:lang w:val="en-US"/>
        </w:rPr>
        <w:t>SourceRange</w:t>
      </w:r>
      <w:r w:rsidRPr="0025437D">
        <w:rPr>
          <w:lang w:val="en-US"/>
        </w:rPr>
        <w:t>&amp; range);</w:t>
      </w:r>
    </w:p>
    <w:p w:rsidR="004E4B29" w:rsidRPr="0025437D" w:rsidRDefault="004E4B29" w:rsidP="004E4B29">
      <w:pPr>
        <w:pStyle w:val="Dclarationdeclasse"/>
        <w:rPr>
          <w:lang w:val="en-US"/>
        </w:rPr>
      </w:pPr>
      <w:r w:rsidRPr="0025437D">
        <w:rPr>
          <w:lang w:val="en-US"/>
        </w:rPr>
        <w:t>};</w:t>
      </w:r>
    </w:p>
    <w:p w:rsidR="004E4B29" w:rsidRDefault="004E4B29" w:rsidP="000C4DCF">
      <w:pPr>
        <w:pStyle w:val="Dclarationdeclasse"/>
        <w:rPr>
          <w:lang w:val="en-US"/>
        </w:rPr>
      </w:pPr>
    </w:p>
    <w:p w:rsidR="005100CA" w:rsidRDefault="005100CA" w:rsidP="005100CA">
      <w:pPr>
        <w:pStyle w:val="SectionMthodes"/>
        <w:rPr>
          <w:rStyle w:val="LienClasseC"/>
          <w:lang w:val="en-US"/>
        </w:rPr>
      </w:pPr>
      <w:r>
        <w:rPr>
          <w:lang w:val="en-US"/>
        </w:rPr>
        <w:t xml:space="preserve">Methods of the class </w:t>
      </w:r>
      <w:r>
        <w:rPr>
          <w:rStyle w:val="LienClasseC"/>
          <w:lang w:val="en-US"/>
        </w:rPr>
        <w:t>AnnotationComment</w:t>
      </w:r>
    </w:p>
    <w:p w:rsidR="000C4DCF" w:rsidRPr="000C4DCF" w:rsidRDefault="005100CA" w:rsidP="005100CA">
      <w:pPr>
        <w:pStyle w:val="SectionPublique"/>
        <w:rPr>
          <w:lang w:val="en-US"/>
        </w:rPr>
      </w:pPr>
      <w:r>
        <w:rPr>
          <w:lang w:val="en-US"/>
        </w:rPr>
        <w:t>Public methods</w:t>
      </w:r>
    </w:p>
    <w:p w:rsidR="00153385" w:rsidRDefault="00153385" w:rsidP="00153385">
      <w:pPr>
        <w:pStyle w:val="EntteMthode"/>
        <w:rPr>
          <w:lang w:val="en-US"/>
        </w:rPr>
      </w:pPr>
      <w:r w:rsidRPr="000C4DCF">
        <w:rPr>
          <w:b/>
          <w:bCs/>
          <w:lang w:val="en-US"/>
        </w:rPr>
        <w:lastRenderedPageBreak/>
        <w:t>void</w:t>
      </w:r>
      <w:r w:rsidRPr="000C4DCF">
        <w:rPr>
          <w:lang w:val="en-US"/>
        </w:rPr>
        <w:t xml:space="preserve"> </w:t>
      </w:r>
      <w:r w:rsidRPr="00287CFA">
        <w:rPr>
          <w:rStyle w:val="DfinitionMthode"/>
          <w:lang w:val="en-US"/>
        </w:rPr>
        <w:t>initFrom</w:t>
      </w:r>
      <w:r w:rsidRPr="000C4DCF">
        <w:rPr>
          <w:lang w:val="en-US"/>
        </w:rPr>
        <w:t>(</w:t>
      </w:r>
      <w:r w:rsidRPr="000C4DCF">
        <w:rPr>
          <w:b/>
          <w:bCs/>
          <w:lang w:val="en-US"/>
        </w:rPr>
        <w:t>const</w:t>
      </w:r>
      <w:r w:rsidRPr="000C4DCF">
        <w:rPr>
          <w:lang w:val="en-US"/>
        </w:rPr>
        <w:t xml:space="preserve"> </w:t>
      </w:r>
      <w:r w:rsidRPr="00153385">
        <w:rPr>
          <w:rStyle w:val="LienUnit"/>
          <w:lang w:val="en-US"/>
        </w:rPr>
        <w:t>clang</w:t>
      </w:r>
      <w:r w:rsidRPr="000C4DCF">
        <w:rPr>
          <w:lang w:val="en-US"/>
        </w:rPr>
        <w:t>::</w:t>
      </w:r>
      <w:r w:rsidRPr="00153385">
        <w:rPr>
          <w:rStyle w:val="LienClasseC"/>
          <w:lang w:val="en-US"/>
        </w:rPr>
        <w:t>SourceManager</w:t>
      </w:r>
      <w:r w:rsidRPr="000C4DCF">
        <w:rPr>
          <w:lang w:val="en-US"/>
        </w:rPr>
        <w:t>&amp; sourceMgr);</w:t>
      </w:r>
    </w:p>
    <w:p w:rsidR="00991DC4" w:rsidRDefault="00991DC4" w:rsidP="000F05F2">
      <w:pPr>
        <w:rPr>
          <w:lang w:val="en-US"/>
        </w:rPr>
      </w:pPr>
      <w:r>
        <w:rPr>
          <w:lang w:val="en-US"/>
        </w:rPr>
        <w:t xml:space="preserve">Recognize the comment defined by </w:t>
      </w:r>
      <w:r w:rsidRPr="00991DC4">
        <w:rPr>
          <w:rStyle w:val="LienChamps"/>
          <w:lang w:val="en-US"/>
        </w:rPr>
        <w:t>_range</w:t>
      </w:r>
      <w:r>
        <w:rPr>
          <w:lang w:val="en-US"/>
        </w:rPr>
        <w:t xml:space="preserve"> in the source code. </w:t>
      </w:r>
      <w:r w:rsidRPr="00991DC4">
        <w:rPr>
          <w:rStyle w:val="TexteC"/>
          <w:lang w:val="en-US"/>
        </w:rPr>
        <w:t>sourceMgr</w:t>
      </w:r>
      <w:r>
        <w:rPr>
          <w:lang w:val="en-US"/>
        </w:rPr>
        <w:t xml:space="preserve"> helps to obtain the text of the comment from </w:t>
      </w:r>
      <w:r w:rsidRPr="00991DC4">
        <w:rPr>
          <w:rStyle w:val="LienChamps"/>
          <w:lang w:val="en-US"/>
        </w:rPr>
        <w:t>_range</w:t>
      </w:r>
      <w:r>
        <w:rPr>
          <w:lang w:val="en-US"/>
        </w:rPr>
        <w:t xml:space="preserve">. This recognition occurs during the step/guideline </w:t>
      </w:r>
      <w:r>
        <w:rPr>
          <w:lang w:val="en-US"/>
        </w:rPr>
        <w:fldChar w:fldCharType="begin"/>
      </w:r>
      <w:r>
        <w:rPr>
          <w:lang w:val="en-US"/>
        </w:rPr>
        <w:instrText xml:space="preserve"> REF _Ref396392697 \n \h </w:instrText>
      </w:r>
      <w:r>
        <w:rPr>
          <w:lang w:val="en-US"/>
        </w:rPr>
      </w:r>
      <w:r>
        <w:rPr>
          <w:lang w:val="en-US"/>
        </w:rPr>
        <w:fldChar w:fldCharType="separate"/>
      </w:r>
      <w:r>
        <w:rPr>
          <w:lang w:val="en-US"/>
        </w:rPr>
        <w:t>2</w:t>
      </w:r>
      <w:r>
        <w:rPr>
          <w:lang w:val="en-US"/>
        </w:rPr>
        <w:fldChar w:fldCharType="end"/>
      </w:r>
      <w:r>
        <w:rPr>
          <w:lang w:val="en-US"/>
        </w:rPr>
        <w:t xml:space="preserve"> of the introduction of </w:t>
      </w:r>
      <w:proofErr w:type="spellStart"/>
      <w:r w:rsidRPr="00891BA3">
        <w:rPr>
          <w:rStyle w:val="LienUnit"/>
          <w:lang w:val="en-US"/>
        </w:rPr>
        <w:t>FramaCIRGenAction</w:t>
      </w:r>
      <w:proofErr w:type="spellEnd"/>
      <w:r>
        <w:rPr>
          <w:lang w:val="en-US"/>
        </w:rPr>
        <w:t xml:space="preserve"> before registering valid annotation comments into </w:t>
      </w:r>
      <w:proofErr w:type="spellStart"/>
      <w:r w:rsidRPr="00AE3CEA">
        <w:rPr>
          <w:rStyle w:val="LienUnit"/>
          <w:lang w:val="en-US"/>
        </w:rPr>
        <w:t>ClangVisitor</w:t>
      </w:r>
      <w:proofErr w:type="spellEnd"/>
      <w:r w:rsidRPr="00AE3CEA">
        <w:rPr>
          <w:rStyle w:val="TexteC"/>
          <w:lang w:val="en-US"/>
        </w:rPr>
        <w:t>::</w:t>
      </w:r>
      <w:r w:rsidRPr="00AE3CEA">
        <w:rPr>
          <w:rStyle w:val="LienClasseC"/>
          <w:lang w:val="en-US"/>
        </w:rPr>
        <w:t>AnnotationCommentList</w:t>
      </w:r>
      <w:r>
        <w:rPr>
          <w:lang w:val="en-US"/>
        </w:rPr>
        <w:t>.</w:t>
      </w:r>
    </w:p>
    <w:p w:rsidR="00991DC4" w:rsidRDefault="00991DC4" w:rsidP="000F05F2">
      <w:pPr>
        <w:rPr>
          <w:lang w:val="en-US"/>
        </w:rPr>
      </w:pPr>
    </w:p>
    <w:p w:rsidR="00E77034" w:rsidRDefault="00991DC4" w:rsidP="000F05F2">
      <w:pPr>
        <w:rPr>
          <w:lang w:val="en-US"/>
        </w:rPr>
      </w:pPr>
      <w:r>
        <w:rPr>
          <w:lang w:val="en-US"/>
        </w:rPr>
        <w:t xml:space="preserve">The recognition process fills the </w:t>
      </w:r>
      <w:proofErr w:type="gramStart"/>
      <w:r>
        <w:rPr>
          <w:lang w:val="en-US"/>
        </w:rPr>
        <w:t>field</w:t>
      </w:r>
      <w:r w:rsidR="00CD10CC">
        <w:rPr>
          <w:lang w:val="en-US"/>
        </w:rPr>
        <w:t>s</w:t>
      </w:r>
      <w:proofErr w:type="gramEnd"/>
      <w:r>
        <w:rPr>
          <w:lang w:val="en-US"/>
        </w:rPr>
        <w:t xml:space="preserve"> </w:t>
      </w:r>
      <w:r w:rsidRPr="00991DC4">
        <w:rPr>
          <w:rStyle w:val="LienChamps"/>
          <w:lang w:val="en-US"/>
        </w:rPr>
        <w:t>_isLineComment</w:t>
      </w:r>
      <w:r>
        <w:rPr>
          <w:lang w:val="en-US"/>
        </w:rPr>
        <w:t xml:space="preserve">, </w:t>
      </w:r>
      <w:r w:rsidRPr="00991DC4">
        <w:rPr>
          <w:rStyle w:val="LienChamps"/>
          <w:lang w:val="en-US"/>
        </w:rPr>
        <w:t>_kind</w:t>
      </w:r>
      <w:r>
        <w:rPr>
          <w:lang w:val="en-US"/>
        </w:rPr>
        <w:t xml:space="preserve">, </w:t>
      </w:r>
      <w:r w:rsidRPr="00991DC4">
        <w:rPr>
          <w:rStyle w:val="LienChamps"/>
          <w:lang w:val="en-US"/>
        </w:rPr>
        <w:t>_commentText</w:t>
      </w:r>
      <w:r>
        <w:rPr>
          <w:lang w:val="en-US"/>
        </w:rPr>
        <w:t xml:space="preserve"> with their final value.  To define </w:t>
      </w:r>
      <w:r w:rsidRPr="00287CFA">
        <w:rPr>
          <w:rStyle w:val="LienChamps"/>
          <w:lang w:val="en-US"/>
        </w:rPr>
        <w:t>_kind</w:t>
      </w:r>
      <w:r>
        <w:rPr>
          <w:lang w:val="en-US"/>
        </w:rPr>
        <w:t xml:space="preserve">, it is necessary to parse the text of the comment. This is done by calling the virtual method </w:t>
      </w:r>
      <w:r w:rsidRPr="00991DC4">
        <w:rPr>
          <w:rStyle w:val="LienMthode"/>
          <w:lang w:val="en-US"/>
        </w:rPr>
        <w:t>getAnnotationKind</w:t>
      </w:r>
      <w:r>
        <w:rPr>
          <w:lang w:val="en-US"/>
        </w:rPr>
        <w:t xml:space="preserve"> that is implemented in derived classes (ex in </w:t>
      </w:r>
      <w:r w:rsidRPr="00991DC4">
        <w:rPr>
          <w:rStyle w:val="LienUnit"/>
          <w:lang w:val="en-US"/>
        </w:rPr>
        <w:t>Parser</w:t>
      </w:r>
      <w:r w:rsidRPr="00991DC4">
        <w:rPr>
          <w:rStyle w:val="TexteC"/>
          <w:lang w:val="en-US"/>
        </w:rPr>
        <w:t>::</w:t>
      </w:r>
      <w:proofErr w:type="spellStart"/>
      <w:r w:rsidRPr="00991DC4">
        <w:rPr>
          <w:rStyle w:val="LienClasseC"/>
          <w:lang w:val="en-US"/>
        </w:rPr>
        <w:t>ACSLComment</w:t>
      </w:r>
      <w:proofErr w:type="spellEnd"/>
      <w:r>
        <w:rPr>
          <w:lang w:val="en-US"/>
        </w:rPr>
        <w:t>)</w:t>
      </w:r>
      <w:r w:rsidR="0052411F">
        <w:rPr>
          <w:lang w:val="en-US"/>
        </w:rPr>
        <w:t xml:space="preserve">. For valid annotation comments, </w:t>
      </w:r>
      <w:r w:rsidR="0052411F" w:rsidRPr="0052411F">
        <w:rPr>
          <w:rStyle w:val="LienMthode"/>
          <w:lang w:val="en-US"/>
        </w:rPr>
        <w:t>getAnnotationKind</w:t>
      </w:r>
      <w:r w:rsidR="0052411F">
        <w:rPr>
          <w:lang w:val="en-US"/>
        </w:rPr>
        <w:t xml:space="preserve"> should return an attachment different from </w:t>
      </w:r>
      <w:r w:rsidR="0052411F" w:rsidRPr="00287CFA">
        <w:rPr>
          <w:rStyle w:val="LienConstante"/>
          <w:lang w:val="en-US"/>
        </w:rPr>
        <w:t>KUndefined</w:t>
      </w:r>
      <w:r w:rsidR="0052411F">
        <w:rPr>
          <w:lang w:val="en-US"/>
        </w:rPr>
        <w:t>.</w:t>
      </w:r>
    </w:p>
    <w:p w:rsidR="00991DC4" w:rsidRDefault="00991DC4" w:rsidP="000F05F2">
      <w:pPr>
        <w:rPr>
          <w:lang w:val="en-US"/>
        </w:rPr>
      </w:pPr>
    </w:p>
    <w:p w:rsidR="000F05F2" w:rsidRDefault="00991DC4" w:rsidP="000F05F2">
      <w:pPr>
        <w:rPr>
          <w:lang w:val="en-US"/>
        </w:rPr>
      </w:pPr>
      <w:r>
        <w:rPr>
          <w:lang w:val="en-US"/>
        </w:rPr>
        <w:t xml:space="preserve">Note that our </w:t>
      </w:r>
      <w:r w:rsidR="00E77034">
        <w:rPr>
          <w:lang w:val="en-US"/>
        </w:rPr>
        <w:t xml:space="preserve">method </w:t>
      </w:r>
      <w:r w:rsidRPr="00991DC4">
        <w:rPr>
          <w:rStyle w:val="LienMthode"/>
          <w:lang w:val="en-US"/>
        </w:rPr>
        <w:t>initFrom</w:t>
      </w:r>
      <w:r>
        <w:rPr>
          <w:lang w:val="en-US"/>
        </w:rPr>
        <w:t xml:space="preserve"> </w:t>
      </w:r>
      <w:r w:rsidR="00E77034">
        <w:rPr>
          <w:lang w:val="en-US"/>
        </w:rPr>
        <w:t xml:space="preserve">is </w:t>
      </w:r>
      <w:r>
        <w:rPr>
          <w:lang w:val="en-US"/>
        </w:rPr>
        <w:t xml:space="preserve">distinct from </w:t>
      </w:r>
      <w:r w:rsidR="00E77034">
        <w:rPr>
          <w:lang w:val="en-US"/>
        </w:rPr>
        <w:t xml:space="preserve">the constructor because it calls the virtual method </w:t>
      </w:r>
      <w:r w:rsidR="00E77034" w:rsidRPr="00E77034">
        <w:rPr>
          <w:rStyle w:val="LienMthode"/>
          <w:lang w:val="en-US"/>
        </w:rPr>
        <w:t>getAnnotationKind</w:t>
      </w:r>
      <w:r w:rsidR="00E77034">
        <w:rPr>
          <w:lang w:val="en-US"/>
        </w:rPr>
        <w:t>.</w:t>
      </w:r>
    </w:p>
    <w:p w:rsidR="00FD0C3F" w:rsidRDefault="00FD0C3F" w:rsidP="00FD0C3F">
      <w:pPr>
        <w:pStyle w:val="Relatives"/>
        <w:rPr>
          <w:lang w:val="en-US"/>
        </w:rPr>
      </w:pPr>
    </w:p>
    <w:p w:rsidR="00991DC4" w:rsidRDefault="00FD0C3F" w:rsidP="00FD0C3F">
      <w:pPr>
        <w:pStyle w:val="RelativesItem"/>
        <w:rPr>
          <w:lang w:val="en-US"/>
        </w:rPr>
      </w:pPr>
      <w:r>
        <w:rPr>
          <w:lang w:val="en-US"/>
        </w:rPr>
        <w:t xml:space="preserve">The methods </w:t>
      </w:r>
      <w:r w:rsidRPr="00FD0C3F">
        <w:rPr>
          <w:rStyle w:val="LienMthode"/>
          <w:lang w:val="en-US"/>
        </w:rPr>
        <w:t>getAnnotationComment</w:t>
      </w:r>
      <w:r>
        <w:rPr>
          <w:lang w:val="en-US"/>
        </w:rPr>
        <w:t xml:space="preserve"> and </w:t>
      </w:r>
      <w:proofErr w:type="spellStart"/>
      <w:r w:rsidRPr="00FD0C3F">
        <w:rPr>
          <w:rStyle w:val="LienUnit"/>
        </w:rPr>
        <w:t>Parser</w:t>
      </w:r>
      <w:proofErr w:type="spellEnd"/>
      <w:r w:rsidRPr="00FD0C3F">
        <w:rPr>
          <w:rStyle w:val="TexteC"/>
        </w:rPr>
        <w:t>::</w:t>
      </w:r>
      <w:r w:rsidRPr="00FD0C3F">
        <w:rPr>
          <w:rStyle w:val="LienClasseC"/>
        </w:rPr>
        <w:t>ACSLComment</w:t>
      </w:r>
      <w:r w:rsidRPr="00FD0C3F">
        <w:rPr>
          <w:rStyle w:val="TexteC"/>
        </w:rPr>
        <w:t>::</w:t>
      </w:r>
      <w:r w:rsidRPr="00FD0C3F">
        <w:rPr>
          <w:rStyle w:val="LienMthode"/>
        </w:rPr>
        <w:t>getAnnotationComment</w:t>
      </w:r>
      <w:r>
        <w:rPr>
          <w:lang w:val="en-US"/>
        </w:rPr>
        <w:t>,</w:t>
      </w:r>
    </w:p>
    <w:p w:rsidR="00A31D27" w:rsidRDefault="00A31D27" w:rsidP="00FD0C3F">
      <w:pPr>
        <w:pStyle w:val="RelativesItem"/>
        <w:rPr>
          <w:lang w:val="en-US"/>
        </w:rPr>
      </w:pPr>
      <w:r>
        <w:rPr>
          <w:lang w:val="en-US"/>
        </w:rPr>
        <w:t xml:space="preserve">the fields </w:t>
      </w:r>
      <w:r w:rsidRPr="00991DC4">
        <w:rPr>
          <w:rStyle w:val="LienChamps"/>
          <w:lang w:val="en-US"/>
        </w:rPr>
        <w:t>_isLineComment</w:t>
      </w:r>
      <w:r>
        <w:rPr>
          <w:lang w:val="en-US"/>
        </w:rPr>
        <w:t xml:space="preserve">, </w:t>
      </w:r>
      <w:r w:rsidRPr="00991DC4">
        <w:rPr>
          <w:rStyle w:val="LienChamps"/>
          <w:lang w:val="en-US"/>
        </w:rPr>
        <w:t>_kind</w:t>
      </w:r>
      <w:r>
        <w:rPr>
          <w:lang w:val="en-US"/>
        </w:rPr>
        <w:t xml:space="preserve">, </w:t>
      </w:r>
      <w:r w:rsidRPr="00991DC4">
        <w:rPr>
          <w:rStyle w:val="LienChamps"/>
          <w:lang w:val="en-US"/>
        </w:rPr>
        <w:t>_commentText</w:t>
      </w:r>
      <w:r>
        <w:rPr>
          <w:lang w:val="en-US"/>
        </w:rPr>
        <w:t>,</w:t>
      </w:r>
    </w:p>
    <w:p w:rsidR="00FD0C3F" w:rsidRDefault="00FD0C3F" w:rsidP="00FD0C3F">
      <w:pPr>
        <w:pStyle w:val="RelativesItem"/>
        <w:rPr>
          <w:lang w:val="en-US"/>
        </w:rPr>
      </w:pPr>
      <w:proofErr w:type="gramStart"/>
      <w:r>
        <w:rPr>
          <w:lang w:val="en-US"/>
        </w:rPr>
        <w:t>the</w:t>
      </w:r>
      <w:proofErr w:type="gramEnd"/>
      <w:r>
        <w:rPr>
          <w:lang w:val="en-US"/>
        </w:rPr>
        <w:t xml:space="preserve"> methods </w:t>
      </w:r>
      <w:r w:rsidRPr="00FD0C3F">
        <w:rPr>
          <w:rStyle w:val="LienMthode"/>
        </w:rPr>
        <w:t>parseGlobal</w:t>
      </w:r>
      <w:r>
        <w:rPr>
          <w:lang w:val="en-US"/>
        </w:rPr>
        <w:t xml:space="preserve">, </w:t>
      </w:r>
      <w:r w:rsidRPr="00FD0C3F">
        <w:rPr>
          <w:rStyle w:val="LienMthode"/>
        </w:rPr>
        <w:t>parseCodeAnnotation</w:t>
      </w:r>
      <w:r>
        <w:rPr>
          <w:lang w:val="en-US"/>
        </w:rPr>
        <w:t xml:space="preserve">, </w:t>
      </w:r>
      <w:r w:rsidRPr="00FD0C3F">
        <w:rPr>
          <w:rStyle w:val="LienMthode"/>
        </w:rPr>
        <w:t>parseLoopAnnotation</w:t>
      </w:r>
      <w:r>
        <w:rPr>
          <w:lang w:val="en-US"/>
        </w:rPr>
        <w:t xml:space="preserve">, </w:t>
      </w:r>
      <w:r w:rsidRPr="00FD0C3F">
        <w:rPr>
          <w:rStyle w:val="LienMthode"/>
        </w:rPr>
        <w:t>parseStatementAnnotation</w:t>
      </w:r>
      <w:r>
        <w:rPr>
          <w:lang w:val="en-US"/>
        </w:rPr>
        <w:t xml:space="preserve">, </w:t>
      </w:r>
      <w:r w:rsidRPr="00FD0C3F">
        <w:rPr>
          <w:rStyle w:val="LienMthode"/>
        </w:rPr>
        <w:t>parseFunctionContract</w:t>
      </w:r>
      <w:r>
        <w:rPr>
          <w:lang w:val="en-US"/>
        </w:rPr>
        <w:t>.</w:t>
      </w:r>
    </w:p>
    <w:p w:rsidR="00153385" w:rsidRDefault="00153385" w:rsidP="00153385">
      <w:pPr>
        <w:pStyle w:val="EntteMthode"/>
      </w:pPr>
      <w:r w:rsidRPr="00E77034">
        <w:rPr>
          <w:b/>
          <w:bCs/>
        </w:rPr>
        <w:t>virtual</w:t>
      </w:r>
      <w:r w:rsidRPr="00E77034">
        <w:t xml:space="preserve"> </w:t>
      </w:r>
      <w:r w:rsidRPr="00E77034">
        <w:rPr>
          <w:b/>
          <w:bCs/>
        </w:rPr>
        <w:t>void</w:t>
      </w:r>
      <w:r w:rsidRPr="00E77034">
        <w:t xml:space="preserve"> </w:t>
      </w:r>
      <w:r w:rsidRPr="00E77034">
        <w:rPr>
          <w:rStyle w:val="DfinitionMthode"/>
        </w:rPr>
        <w:t>parseGlobal</w:t>
      </w:r>
      <w:r w:rsidRPr="00E77034">
        <w:t>(</w:t>
      </w:r>
      <w:r w:rsidRPr="00E77034">
        <w:rPr>
          <w:rStyle w:val="LienClasseC"/>
        </w:rPr>
        <w:t>ForwardReferenceList</w:t>
      </w:r>
      <w:r w:rsidRPr="00E77034">
        <w:t xml:space="preserve">&amp; globals, </w:t>
      </w:r>
      <w:r w:rsidRPr="00E77034">
        <w:rPr>
          <w:rStyle w:val="LienClasseC"/>
        </w:rPr>
        <w:t>ForwardReferenceList</w:t>
      </w:r>
      <w:r w:rsidRPr="00E77034">
        <w:t xml:space="preserve">* classContent, </w:t>
      </w:r>
      <w:r w:rsidRPr="00E77034">
        <w:rPr>
          <w:b/>
          <w:bCs/>
        </w:rPr>
        <w:t>const</w:t>
      </w:r>
      <w:r w:rsidRPr="00E77034">
        <w:t xml:space="preserve"> </w:t>
      </w:r>
      <w:r w:rsidRPr="00E77034">
        <w:rPr>
          <w:rStyle w:val="LienUnit"/>
        </w:rPr>
        <w:t>clang</w:t>
      </w:r>
      <w:r w:rsidRPr="00E77034">
        <w:t>::</w:t>
      </w:r>
      <w:r w:rsidRPr="00E77034">
        <w:rPr>
          <w:rStyle w:val="LienClasseC"/>
        </w:rPr>
        <w:t>DeclContext</w:t>
      </w:r>
      <w:r w:rsidRPr="00E77034">
        <w:t xml:space="preserve">* clangContext, </w:t>
      </w:r>
      <w:r w:rsidRPr="00E77034">
        <w:rPr>
          <w:rStyle w:val="LienUnit"/>
        </w:rPr>
        <w:t>clang</w:t>
      </w:r>
      <w:r w:rsidRPr="00E77034">
        <w:t>::</w:t>
      </w:r>
      <w:r w:rsidRPr="00E77034">
        <w:rPr>
          <w:rStyle w:val="LienClasseC"/>
        </w:rPr>
        <w:t>ASTContext</w:t>
      </w:r>
      <w:r w:rsidRPr="00E77034">
        <w:t xml:space="preserve">* astContext, </w:t>
      </w:r>
      <w:r w:rsidRPr="00E77034">
        <w:rPr>
          <w:rStyle w:val="LienUnit"/>
        </w:rPr>
        <w:t>clang</w:t>
      </w:r>
      <w:r w:rsidRPr="00E77034">
        <w:t>::</w:t>
      </w:r>
      <w:r w:rsidRPr="00E77034">
        <w:rPr>
          <w:rStyle w:val="LienClasseC"/>
        </w:rPr>
        <w:t>Sema</w:t>
      </w:r>
      <w:r w:rsidRPr="00E77034">
        <w:t xml:space="preserve">* sema, </w:t>
      </w:r>
      <w:r w:rsidRPr="00E77034">
        <w:rPr>
          <w:rStyle w:val="LienUnit"/>
        </w:rPr>
        <w:t>clang</w:t>
      </w:r>
      <w:r w:rsidRPr="00E77034">
        <w:t>::</w:t>
      </w:r>
      <w:r w:rsidRPr="00E77034">
        <w:rPr>
          <w:rStyle w:val="LienClasseC"/>
        </w:rPr>
        <w:t>Scope</w:t>
      </w:r>
      <w:r w:rsidRPr="00E77034">
        <w:t xml:space="preserve">* scope, </w:t>
      </w:r>
      <w:r w:rsidRPr="00E77034">
        <w:rPr>
          <w:rStyle w:val="LienClasseC"/>
        </w:rPr>
        <w:t>Clang_utils</w:t>
      </w:r>
      <w:r w:rsidRPr="00E77034">
        <w:t xml:space="preserve">* clangUtils, </w:t>
      </w:r>
      <w:r w:rsidRPr="00E77034">
        <w:rPr>
          <w:rStyle w:val="LienType"/>
        </w:rPr>
        <w:t>location</w:t>
      </w:r>
      <w:r w:rsidRPr="00E77034">
        <w:t xml:space="preserve"> loc)</w:t>
      </w:r>
      <w:r w:rsidR="0012412F">
        <w:t>;</w:t>
      </w:r>
    </w:p>
    <w:p w:rsidR="0012412F" w:rsidRDefault="0012412F" w:rsidP="0012412F">
      <w:pPr>
        <w:rPr>
          <w:lang w:val="en-US"/>
        </w:rPr>
      </w:pPr>
      <w:r w:rsidRPr="008B6E97">
        <w:rPr>
          <w:lang w:val="en-US"/>
        </w:rPr>
        <w:t>Parse the global annotation</w:t>
      </w:r>
      <w:r w:rsidR="008B6E97" w:rsidRPr="008B6E97">
        <w:rPr>
          <w:lang w:val="en-US"/>
        </w:rPr>
        <w:t xml:space="preserve"> </w:t>
      </w:r>
      <w:r w:rsidR="008B6E97" w:rsidRPr="008B6E97">
        <w:rPr>
          <w:rStyle w:val="LienChamps"/>
          <w:lang w:val="en-US"/>
        </w:rPr>
        <w:t>_commentText</w:t>
      </w:r>
      <w:r w:rsidR="008B6E97" w:rsidRPr="008B6E97">
        <w:rPr>
          <w:lang w:val="en-US"/>
        </w:rPr>
        <w:t xml:space="preserve"> in the semantic context defined by </w:t>
      </w:r>
      <w:r w:rsidR="008B6E97" w:rsidRPr="008B6E97">
        <w:rPr>
          <w:rStyle w:val="TexteC"/>
          <w:lang w:val="en-US"/>
        </w:rPr>
        <w:t>clangContext</w:t>
      </w:r>
      <w:r w:rsidR="008B6E97">
        <w:rPr>
          <w:lang w:val="en-US"/>
        </w:rPr>
        <w:t>/</w:t>
      </w:r>
      <w:r w:rsidR="008B6E97" w:rsidRPr="008B6E97">
        <w:rPr>
          <w:rStyle w:val="TexteC"/>
          <w:lang w:val="en-US"/>
        </w:rPr>
        <w:t>scope</w:t>
      </w:r>
      <w:r w:rsidR="008B6E97">
        <w:rPr>
          <w:lang w:val="en-US"/>
        </w:rPr>
        <w:t xml:space="preserve"> and insert the Intermediate Representation translation into </w:t>
      </w:r>
      <w:r w:rsidR="008B6E97" w:rsidRPr="008B6E97">
        <w:rPr>
          <w:rStyle w:val="TexteC"/>
          <w:lang w:val="en-US"/>
        </w:rPr>
        <w:t>globals</w:t>
      </w:r>
      <w:r w:rsidR="008B6E97">
        <w:rPr>
          <w:lang w:val="en-US"/>
        </w:rPr>
        <w:t xml:space="preserve">. This method is implemented by </w:t>
      </w:r>
      <w:r w:rsidR="008B6E97" w:rsidRPr="004B6B67">
        <w:rPr>
          <w:rStyle w:val="LienUnit"/>
          <w:lang w:val="en-US"/>
        </w:rPr>
        <w:t>Parser</w:t>
      </w:r>
      <w:r w:rsidR="008B6E97" w:rsidRPr="004B6B67">
        <w:rPr>
          <w:rStyle w:val="TexteC"/>
          <w:lang w:val="en-US"/>
        </w:rPr>
        <w:t>::</w:t>
      </w:r>
      <w:proofErr w:type="spellStart"/>
      <w:r w:rsidR="008B6E97" w:rsidRPr="004B6B67">
        <w:rPr>
          <w:rStyle w:val="LienClasseC"/>
          <w:lang w:val="en-US"/>
        </w:rPr>
        <w:t>ACSLComment</w:t>
      </w:r>
      <w:proofErr w:type="spellEnd"/>
      <w:r w:rsidR="008B6E97" w:rsidRPr="004B6B67">
        <w:rPr>
          <w:rStyle w:val="TexteC"/>
          <w:lang w:val="en-US"/>
        </w:rPr>
        <w:t>::</w:t>
      </w:r>
      <w:r w:rsidR="008B6E97" w:rsidRPr="004B6B67">
        <w:rPr>
          <w:rStyle w:val="LienMthode"/>
          <w:lang w:val="en-US"/>
        </w:rPr>
        <w:t>parseGlobal</w:t>
      </w:r>
      <w:r w:rsidR="004B6B67">
        <w:rPr>
          <w:lang w:val="en-US"/>
        </w:rPr>
        <w:t xml:space="preserve"> for the ACSL++ </w:t>
      </w:r>
      <w:r w:rsidR="004B6B67" w:rsidRPr="004B6B67">
        <w:rPr>
          <w:rStyle w:val="TexteC"/>
          <w:lang w:val="en-US"/>
        </w:rPr>
        <w:t>logic</w:t>
      </w:r>
      <w:r w:rsidR="004B6B67">
        <w:rPr>
          <w:rStyle w:val="TexteC"/>
          <w:lang w:val="en-US"/>
        </w:rPr>
        <w:t xml:space="preserve"> …</w:t>
      </w:r>
      <w:r w:rsidR="004B6B67">
        <w:rPr>
          <w:lang w:val="en-US"/>
        </w:rPr>
        <w:t xml:space="preserve">, </w:t>
      </w:r>
      <w:r w:rsidR="004B6B67" w:rsidRPr="004B6B67">
        <w:rPr>
          <w:rStyle w:val="TexteC"/>
          <w:lang w:val="en-US"/>
        </w:rPr>
        <w:t>predicate</w:t>
      </w:r>
      <w:r w:rsidR="004B6B67">
        <w:rPr>
          <w:rStyle w:val="TexteC"/>
          <w:lang w:val="en-US"/>
        </w:rPr>
        <w:t xml:space="preserve"> …</w:t>
      </w:r>
      <w:r w:rsidR="004B6B67">
        <w:rPr>
          <w:lang w:val="en-US"/>
        </w:rPr>
        <w:t xml:space="preserve">, </w:t>
      </w:r>
      <w:r w:rsidR="004B6B67" w:rsidRPr="004B6B67">
        <w:rPr>
          <w:rStyle w:val="TexteC"/>
          <w:lang w:val="en-US"/>
        </w:rPr>
        <w:t>global</w:t>
      </w:r>
      <w:r w:rsidR="004B6B67">
        <w:rPr>
          <w:rStyle w:val="TexteC"/>
          <w:lang w:val="en-US"/>
        </w:rPr>
        <w:t xml:space="preserve"> …</w:t>
      </w:r>
      <w:r w:rsidR="004B6B67">
        <w:rPr>
          <w:lang w:val="en-US"/>
        </w:rPr>
        <w:t xml:space="preserve">, </w:t>
      </w:r>
      <w:r w:rsidR="004B6B67" w:rsidRPr="004B6B67">
        <w:rPr>
          <w:rStyle w:val="TexteC"/>
          <w:lang w:val="en-US"/>
        </w:rPr>
        <w:t>inductive</w:t>
      </w:r>
      <w:r w:rsidR="004B6B67">
        <w:rPr>
          <w:rStyle w:val="TexteC"/>
          <w:lang w:val="en-US"/>
        </w:rPr>
        <w:t xml:space="preserve"> …</w:t>
      </w:r>
      <w:r w:rsidR="004B6B67">
        <w:rPr>
          <w:lang w:val="en-US"/>
        </w:rPr>
        <w:t xml:space="preserve">, </w:t>
      </w:r>
      <w:r w:rsidR="004B6B67" w:rsidRPr="004B6B67">
        <w:rPr>
          <w:rStyle w:val="TexteC"/>
          <w:lang w:val="en-US"/>
        </w:rPr>
        <w:t>axiomatic</w:t>
      </w:r>
      <w:r w:rsidR="004B6B67">
        <w:rPr>
          <w:rStyle w:val="TexteC"/>
          <w:lang w:val="en-US"/>
        </w:rPr>
        <w:t xml:space="preserve"> …</w:t>
      </w:r>
      <w:r w:rsidR="004B6B67">
        <w:rPr>
          <w:lang w:val="en-US"/>
        </w:rPr>
        <w:t xml:space="preserve">, </w:t>
      </w:r>
      <w:r w:rsidR="004B6B67" w:rsidRPr="004B6B67">
        <w:rPr>
          <w:rStyle w:val="TexteC"/>
          <w:lang w:val="en-US"/>
        </w:rPr>
        <w:t>model</w:t>
      </w:r>
      <w:r w:rsidR="004B6B67">
        <w:rPr>
          <w:rStyle w:val="TexteC"/>
          <w:lang w:val="en-US"/>
        </w:rPr>
        <w:t xml:space="preserve"> …</w:t>
      </w:r>
      <w:r w:rsidR="004B6B67">
        <w:rPr>
          <w:lang w:val="en-US"/>
        </w:rPr>
        <w:t xml:space="preserve">, </w:t>
      </w:r>
      <w:r w:rsidR="004B6B67" w:rsidRPr="004B6B67">
        <w:rPr>
          <w:rStyle w:val="TexteC"/>
          <w:lang w:val="en-US"/>
        </w:rPr>
        <w:t>class</w:t>
      </w:r>
      <w:r w:rsidR="004B6B67">
        <w:rPr>
          <w:rStyle w:val="TexteC"/>
          <w:lang w:val="en-US"/>
        </w:rPr>
        <w:t xml:space="preserve"> …</w:t>
      </w:r>
      <w:r w:rsidR="004B6B67">
        <w:rPr>
          <w:lang w:val="en-US"/>
        </w:rPr>
        <w:t xml:space="preserve">, </w:t>
      </w:r>
      <w:r w:rsidR="004B6B67" w:rsidRPr="004B6B67">
        <w:rPr>
          <w:rStyle w:val="TexteC"/>
          <w:lang w:val="en-US"/>
        </w:rPr>
        <w:t>type</w:t>
      </w:r>
      <w:r w:rsidR="004B6B67">
        <w:rPr>
          <w:rStyle w:val="TexteC"/>
          <w:lang w:val="en-US"/>
        </w:rPr>
        <w:t xml:space="preserve"> …</w:t>
      </w:r>
      <w:r w:rsidR="004B6B67">
        <w:rPr>
          <w:lang w:val="en-US"/>
        </w:rPr>
        <w:t xml:space="preserve">, </w:t>
      </w:r>
      <w:r w:rsidR="004B6B67" w:rsidRPr="004B6B67">
        <w:rPr>
          <w:rStyle w:val="TexteC"/>
          <w:lang w:val="en-US"/>
        </w:rPr>
        <w:t>volatile</w:t>
      </w:r>
      <w:r w:rsidR="004B6B67">
        <w:rPr>
          <w:rStyle w:val="TexteC"/>
          <w:lang w:val="en-US"/>
        </w:rPr>
        <w:t xml:space="preserve"> …</w:t>
      </w:r>
      <w:r w:rsidR="004B6B67">
        <w:rPr>
          <w:lang w:val="en-US"/>
        </w:rPr>
        <w:t xml:space="preserve"> constructions.</w:t>
      </w:r>
    </w:p>
    <w:p w:rsidR="008B6E97" w:rsidRDefault="008B6E97" w:rsidP="0012412F">
      <w:pPr>
        <w:rPr>
          <w:lang w:val="en-US"/>
        </w:rPr>
      </w:pPr>
    </w:p>
    <w:p w:rsidR="008B6E97" w:rsidRPr="008B6E97" w:rsidRDefault="008B6E97" w:rsidP="0012412F">
      <w:pPr>
        <w:rPr>
          <w:lang w:val="en-US"/>
        </w:rPr>
      </w:pPr>
      <w:r>
        <w:rPr>
          <w:lang w:val="en-US"/>
        </w:rPr>
        <w:t xml:space="preserve">This method is called by </w:t>
      </w:r>
      <w:proofErr w:type="spellStart"/>
      <w:r w:rsidRPr="00287CFA">
        <w:rPr>
          <w:rStyle w:val="LienUnit"/>
          <w:lang w:val="en-US"/>
        </w:rPr>
        <w:t>ClangVisitor</w:t>
      </w:r>
      <w:proofErr w:type="spellEnd"/>
      <w:r w:rsidRPr="00287CFA">
        <w:rPr>
          <w:rStyle w:val="TexteC"/>
          <w:lang w:val="en-US"/>
        </w:rPr>
        <w:t>::</w:t>
      </w:r>
      <w:r w:rsidRPr="008B6E97">
        <w:rPr>
          <w:rStyle w:val="LienClasseC"/>
          <w:lang w:val="en-US"/>
        </w:rPr>
        <w:t>Visitor</w:t>
      </w:r>
      <w:r w:rsidRPr="008B6E97">
        <w:rPr>
          <w:rStyle w:val="TexteC"/>
          <w:lang w:val="en-US"/>
        </w:rPr>
        <w:t>::</w:t>
      </w:r>
      <w:r w:rsidRPr="008B6E97">
        <w:rPr>
          <w:rStyle w:val="LienMthode"/>
          <w:lang w:val="en-US"/>
        </w:rPr>
        <w:t>parseGlobalComment</w:t>
      </w:r>
      <w:r>
        <w:rPr>
          <w:lang w:val="en-US"/>
        </w:rPr>
        <w:t xml:space="preserve"> before the visit of any declaration and at the end of the visit of the translation unit.</w:t>
      </w:r>
    </w:p>
    <w:p w:rsidR="0012412F" w:rsidRDefault="0012412F" w:rsidP="0012412F">
      <w:pPr>
        <w:pStyle w:val="Prconditions"/>
        <w:rPr>
          <w:lang w:val="en-US"/>
        </w:rPr>
      </w:pPr>
      <w:r w:rsidRPr="0012412F">
        <w:rPr>
          <w:lang w:val="en-US"/>
        </w:rPr>
        <w:t> </w:t>
      </w:r>
      <w:r w:rsidRPr="0012412F">
        <w:rPr>
          <w:rStyle w:val="LienChamps"/>
          <w:lang w:val="en-US"/>
        </w:rPr>
        <w:t>_kind</w:t>
      </w:r>
      <w:r w:rsidRPr="0012412F">
        <w:rPr>
          <w:rStyle w:val="TexteC"/>
          <w:lang w:val="en-US"/>
        </w:rPr>
        <w:t xml:space="preserve">, </w:t>
      </w:r>
      <w:r w:rsidRPr="0012412F">
        <w:rPr>
          <w:lang w:val="en-US"/>
        </w:rPr>
        <w:t xml:space="preserve">the result of </w:t>
      </w:r>
      <w:r w:rsidRPr="00D74080">
        <w:rPr>
          <w:rStyle w:val="LienMthode"/>
          <w:lang w:val="en-US"/>
        </w:rPr>
        <w:t>getAnnotationKind</w:t>
      </w:r>
      <w:r>
        <w:rPr>
          <w:lang w:val="en-US"/>
        </w:rPr>
        <w:t xml:space="preserve"> is</w:t>
      </w:r>
      <w:r w:rsidRPr="0012412F">
        <w:rPr>
          <w:rStyle w:val="TexteC"/>
          <w:lang w:val="en-US"/>
        </w:rPr>
        <w:t xml:space="preserve"> </w:t>
      </w:r>
      <w:r w:rsidRPr="0012412F">
        <w:rPr>
          <w:rStyle w:val="LienConstante"/>
          <w:lang w:val="en-US"/>
        </w:rPr>
        <w:t>KGlobal</w:t>
      </w:r>
      <w:r w:rsidRPr="0012412F">
        <w:rPr>
          <w:lang w:val="en-US"/>
        </w:rPr>
        <w:t>.</w:t>
      </w:r>
    </w:p>
    <w:p w:rsidR="008B6E97" w:rsidRDefault="008B6E97" w:rsidP="008B6E97">
      <w:pPr>
        <w:pStyle w:val="Relatives"/>
        <w:rPr>
          <w:lang w:val="en-US"/>
        </w:rPr>
      </w:pPr>
    </w:p>
    <w:p w:rsidR="008B6E97" w:rsidRDefault="008B6E97" w:rsidP="008B6E97">
      <w:pPr>
        <w:pStyle w:val="RelativesItem"/>
        <w:rPr>
          <w:lang w:val="en-US"/>
        </w:rPr>
      </w:pPr>
      <w:r>
        <w:rPr>
          <w:lang w:val="en-US"/>
        </w:rPr>
        <w:t xml:space="preserve">The method </w:t>
      </w:r>
      <w:r w:rsidRPr="008B6E97">
        <w:rPr>
          <w:rStyle w:val="LienUnit"/>
          <w:lang w:val="en-US"/>
        </w:rPr>
        <w:t>Parser</w:t>
      </w:r>
      <w:r w:rsidRPr="008B6E97">
        <w:rPr>
          <w:rStyle w:val="TexteC"/>
          <w:lang w:val="en-US"/>
        </w:rPr>
        <w:t>::</w:t>
      </w:r>
      <w:proofErr w:type="spellStart"/>
      <w:r w:rsidRPr="008B6E97">
        <w:rPr>
          <w:rStyle w:val="LienClasseC"/>
          <w:lang w:val="en-US"/>
        </w:rPr>
        <w:t>ACSLComment</w:t>
      </w:r>
      <w:proofErr w:type="spellEnd"/>
      <w:r w:rsidRPr="008B6E97">
        <w:rPr>
          <w:rStyle w:val="TexteC"/>
          <w:lang w:val="en-US"/>
        </w:rPr>
        <w:t>::</w:t>
      </w:r>
      <w:r w:rsidRPr="008B6E97">
        <w:rPr>
          <w:rStyle w:val="LienMthode"/>
          <w:lang w:val="en-US"/>
        </w:rPr>
        <w:t>parseGlobal</w:t>
      </w:r>
      <w:r>
        <w:rPr>
          <w:lang w:val="en-US"/>
        </w:rPr>
        <w:t>,</w:t>
      </w:r>
    </w:p>
    <w:p w:rsidR="008B6E97" w:rsidRDefault="008B6E97" w:rsidP="008B6E97">
      <w:pPr>
        <w:pStyle w:val="RelativesItem"/>
        <w:rPr>
          <w:lang w:val="en-US"/>
        </w:rPr>
      </w:pPr>
      <w:r>
        <w:rPr>
          <w:lang w:val="en-US"/>
        </w:rPr>
        <w:t xml:space="preserve">the method </w:t>
      </w:r>
      <w:r w:rsidRPr="00FD0C3F">
        <w:rPr>
          <w:rStyle w:val="LienMthode"/>
          <w:lang w:val="en-US"/>
        </w:rPr>
        <w:t>getAnnotationComment</w:t>
      </w:r>
      <w:r>
        <w:rPr>
          <w:lang w:val="en-US"/>
        </w:rPr>
        <w:t xml:space="preserve"> and the fields </w:t>
      </w:r>
      <w:r w:rsidRPr="008B6E97">
        <w:rPr>
          <w:rStyle w:val="LienChamps"/>
          <w:lang w:val="en-US"/>
        </w:rPr>
        <w:t>_kind</w:t>
      </w:r>
      <w:r w:rsidRPr="008B6E97">
        <w:rPr>
          <w:lang w:val="en-US"/>
        </w:rPr>
        <w:t xml:space="preserve">, </w:t>
      </w:r>
      <w:r w:rsidRPr="008B6E97">
        <w:rPr>
          <w:rStyle w:val="LienChamps"/>
          <w:lang w:val="en-US"/>
        </w:rPr>
        <w:t>_commentText</w:t>
      </w:r>
      <w:r w:rsidRPr="008B6E97">
        <w:rPr>
          <w:lang w:val="en-US"/>
        </w:rPr>
        <w:t>,</w:t>
      </w:r>
    </w:p>
    <w:p w:rsidR="00683F32" w:rsidRPr="008B6E97" w:rsidRDefault="00683F32" w:rsidP="00CC4764">
      <w:pPr>
        <w:pStyle w:val="RelativesItem"/>
        <w:rPr>
          <w:lang w:val="en-US"/>
        </w:rPr>
      </w:pPr>
      <w:r>
        <w:rPr>
          <w:lang w:val="en-US"/>
        </w:rPr>
        <w:t xml:space="preserve">the method </w:t>
      </w:r>
      <w:proofErr w:type="spellStart"/>
      <w:r w:rsidRPr="001E7E06">
        <w:rPr>
          <w:rStyle w:val="LienUnit"/>
          <w:lang w:val="en-US"/>
        </w:rPr>
        <w:t>ClangVisitor</w:t>
      </w:r>
      <w:proofErr w:type="spellEnd"/>
      <w:r w:rsidRPr="001E7E06">
        <w:rPr>
          <w:rStyle w:val="TexteC"/>
          <w:lang w:val="en-US"/>
        </w:rPr>
        <w:t>::</w:t>
      </w:r>
      <w:r w:rsidRPr="008B6E97">
        <w:rPr>
          <w:rStyle w:val="LienClasseC"/>
          <w:lang w:val="en-US"/>
        </w:rPr>
        <w:t>Visitor</w:t>
      </w:r>
      <w:r w:rsidRPr="008B6E97">
        <w:rPr>
          <w:rStyle w:val="TexteC"/>
          <w:lang w:val="en-US"/>
        </w:rPr>
        <w:t>::</w:t>
      </w:r>
      <w:r w:rsidRPr="008B6E97">
        <w:rPr>
          <w:rStyle w:val="LienMthode"/>
          <w:lang w:val="en-US"/>
        </w:rPr>
        <w:t>parseGlobalComment</w:t>
      </w:r>
      <w:r>
        <w:rPr>
          <w:lang w:val="en-US"/>
        </w:rPr>
        <w:t>,</w:t>
      </w:r>
    </w:p>
    <w:p w:rsidR="008B6E97" w:rsidRDefault="008B6E97" w:rsidP="008B6E97">
      <w:pPr>
        <w:pStyle w:val="RelativesItem"/>
        <w:rPr>
          <w:lang w:val="en-US"/>
        </w:rPr>
      </w:pPr>
      <w:proofErr w:type="gramStart"/>
      <w:r>
        <w:rPr>
          <w:lang w:val="en-US"/>
        </w:rPr>
        <w:t>the</w:t>
      </w:r>
      <w:proofErr w:type="gramEnd"/>
      <w:r>
        <w:rPr>
          <w:lang w:val="en-US"/>
        </w:rPr>
        <w:t xml:space="preserve"> methods </w:t>
      </w:r>
      <w:r w:rsidRPr="00FD0C3F">
        <w:rPr>
          <w:rStyle w:val="LienMthode"/>
        </w:rPr>
        <w:t>parseCodeAnnotation</w:t>
      </w:r>
      <w:r>
        <w:rPr>
          <w:lang w:val="en-US"/>
        </w:rPr>
        <w:t xml:space="preserve">, </w:t>
      </w:r>
      <w:r w:rsidRPr="00FD0C3F">
        <w:rPr>
          <w:rStyle w:val="LienMthode"/>
        </w:rPr>
        <w:t>parseLoopAnnotation</w:t>
      </w:r>
      <w:r>
        <w:rPr>
          <w:lang w:val="en-US"/>
        </w:rPr>
        <w:t xml:space="preserve">, </w:t>
      </w:r>
      <w:r w:rsidRPr="00FD0C3F">
        <w:rPr>
          <w:rStyle w:val="LienMthode"/>
        </w:rPr>
        <w:t>parseStatementAnnotation</w:t>
      </w:r>
      <w:r>
        <w:rPr>
          <w:lang w:val="en-US"/>
        </w:rPr>
        <w:t xml:space="preserve">, </w:t>
      </w:r>
      <w:r w:rsidRPr="00FD0C3F">
        <w:rPr>
          <w:rStyle w:val="LienMthode"/>
        </w:rPr>
        <w:t>parseFunctionContract</w:t>
      </w:r>
      <w:r>
        <w:rPr>
          <w:lang w:val="en-US"/>
        </w:rPr>
        <w:t>.</w:t>
      </w:r>
    </w:p>
    <w:p w:rsidR="00153385" w:rsidRDefault="00153385" w:rsidP="00153385">
      <w:pPr>
        <w:pStyle w:val="EntteMthode"/>
      </w:pPr>
      <w:r w:rsidRPr="000C4DCF">
        <w:rPr>
          <w:b/>
          <w:bCs/>
        </w:rPr>
        <w:t>virtual</w:t>
      </w:r>
      <w:r w:rsidRPr="000C4DCF">
        <w:t xml:space="preserve"> </w:t>
      </w:r>
      <w:r w:rsidRPr="000C4DCF">
        <w:rPr>
          <w:b/>
          <w:bCs/>
        </w:rPr>
        <w:t>void</w:t>
      </w:r>
      <w:r w:rsidRPr="000C4DCF">
        <w:t xml:space="preserve"> </w:t>
      </w:r>
      <w:r w:rsidRPr="00153385">
        <w:rPr>
          <w:rStyle w:val="DfinitionMthode"/>
        </w:rPr>
        <w:t>parseCodeAnnotation</w:t>
      </w:r>
      <w:r w:rsidRPr="000C4DCF">
        <w:t>(</w:t>
      </w:r>
      <w:r w:rsidRPr="00AF2B71">
        <w:rPr>
          <w:rStyle w:val="LienClasseC"/>
        </w:rPr>
        <w:t>ForwardReferenceList</w:t>
      </w:r>
      <w:r w:rsidRPr="000C4DCF">
        <w:t xml:space="preserve">&amp; codeContainer, </w:t>
      </w:r>
      <w:r>
        <w:rPr>
          <w:b/>
          <w:bCs/>
        </w:rPr>
        <w:t>const</w:t>
      </w:r>
      <w:r>
        <w:t xml:space="preserve"> </w:t>
      </w:r>
      <w:r w:rsidRPr="00AF2B71">
        <w:rPr>
          <w:rStyle w:val="LienUnit"/>
        </w:rPr>
        <w:t>clang</w:t>
      </w:r>
      <w:r>
        <w:t>::</w:t>
      </w:r>
      <w:r w:rsidRPr="00AF2B71">
        <w:rPr>
          <w:rStyle w:val="LienClasseC"/>
        </w:rPr>
        <w:t>DeclContext</w:t>
      </w:r>
      <w:r>
        <w:t xml:space="preserve">* clangContext, </w:t>
      </w:r>
      <w:r w:rsidRPr="00AF2B71">
        <w:rPr>
          <w:rStyle w:val="LienUnit"/>
        </w:rPr>
        <w:t>clang</w:t>
      </w:r>
      <w:r>
        <w:t>::</w:t>
      </w:r>
      <w:r w:rsidRPr="00AF2B71">
        <w:rPr>
          <w:rStyle w:val="LienClasseC"/>
        </w:rPr>
        <w:t>ASTContext</w:t>
      </w:r>
      <w:r>
        <w:t xml:space="preserve">* astContext, </w:t>
      </w:r>
      <w:r w:rsidRPr="00AF2B71">
        <w:rPr>
          <w:rStyle w:val="LienUnit"/>
        </w:rPr>
        <w:t>clang</w:t>
      </w:r>
      <w:r>
        <w:t>::</w:t>
      </w:r>
      <w:r w:rsidRPr="00AF2B71">
        <w:rPr>
          <w:rStyle w:val="LienClasseC"/>
        </w:rPr>
        <w:t>Sema</w:t>
      </w:r>
      <w:r>
        <w:t xml:space="preserve">* sema, </w:t>
      </w:r>
      <w:r w:rsidRPr="00AF2B71">
        <w:rPr>
          <w:rStyle w:val="LienUnit"/>
        </w:rPr>
        <w:t>clang</w:t>
      </w:r>
      <w:r>
        <w:t>::</w:t>
      </w:r>
      <w:r w:rsidRPr="00AF2B71">
        <w:rPr>
          <w:rStyle w:val="LienClasseC"/>
        </w:rPr>
        <w:t>Scope</w:t>
      </w:r>
      <w:r>
        <w:t xml:space="preserve">* scope, </w:t>
      </w:r>
      <w:r w:rsidRPr="00AF2B71">
        <w:rPr>
          <w:rStyle w:val="LienClasseC"/>
        </w:rPr>
        <w:t>Clang_utils</w:t>
      </w:r>
      <w:r>
        <w:t xml:space="preserve">* clangUtils, </w:t>
      </w:r>
      <w:r w:rsidRPr="00AF2B71">
        <w:rPr>
          <w:rStyle w:val="LienType"/>
        </w:rPr>
        <w:t>location</w:t>
      </w:r>
      <w:r>
        <w:t xml:space="preserve"> loc)</w:t>
      </w:r>
      <w:r w:rsidR="001E7E06">
        <w:t>;</w:t>
      </w:r>
    </w:p>
    <w:p w:rsidR="00ED5B95" w:rsidRDefault="00ED5B95" w:rsidP="00ED5B95">
      <w:pPr>
        <w:rPr>
          <w:lang w:val="en-US"/>
        </w:rPr>
      </w:pPr>
      <w:r w:rsidRPr="008B6E97">
        <w:rPr>
          <w:lang w:val="en-US"/>
        </w:rPr>
        <w:t xml:space="preserve">Parse the </w:t>
      </w:r>
      <w:r w:rsidR="008D5E6F">
        <w:rPr>
          <w:lang w:val="en-US"/>
        </w:rPr>
        <w:t>code</w:t>
      </w:r>
      <w:r w:rsidRPr="008B6E97">
        <w:rPr>
          <w:lang w:val="en-US"/>
        </w:rPr>
        <w:t xml:space="preserve"> annotation</w:t>
      </w:r>
      <w:r w:rsidR="00EE6261">
        <w:rPr>
          <w:lang w:val="en-US"/>
        </w:rPr>
        <w:t xml:space="preserve"> </w:t>
      </w:r>
      <w:r w:rsidRPr="008B6E97">
        <w:rPr>
          <w:rStyle w:val="LienChamps"/>
          <w:lang w:val="en-US"/>
        </w:rPr>
        <w:t>_commentText</w:t>
      </w:r>
      <w:r w:rsidRPr="008B6E97">
        <w:rPr>
          <w:lang w:val="en-US"/>
        </w:rPr>
        <w:t xml:space="preserve"> in the semantic context defined by </w:t>
      </w:r>
      <w:r w:rsidRPr="008B6E97">
        <w:rPr>
          <w:rStyle w:val="TexteC"/>
          <w:lang w:val="en-US"/>
        </w:rPr>
        <w:t>clangContext</w:t>
      </w:r>
      <w:r>
        <w:rPr>
          <w:lang w:val="en-US"/>
        </w:rPr>
        <w:t>/</w:t>
      </w:r>
      <w:r w:rsidRPr="008B6E97">
        <w:rPr>
          <w:rStyle w:val="TexteC"/>
          <w:lang w:val="en-US"/>
        </w:rPr>
        <w:t>scope</w:t>
      </w:r>
      <w:r>
        <w:rPr>
          <w:lang w:val="en-US"/>
        </w:rPr>
        <w:t xml:space="preserve"> and insert the Intermediate Representation translation into </w:t>
      </w:r>
      <w:r w:rsidR="00B078A1">
        <w:rPr>
          <w:rStyle w:val="TexteC"/>
          <w:lang w:val="en-US"/>
        </w:rPr>
        <w:t>codeContainer</w:t>
      </w:r>
      <w:r>
        <w:rPr>
          <w:lang w:val="en-US"/>
        </w:rPr>
        <w:t xml:space="preserve">. This method is implemented by </w:t>
      </w:r>
      <w:r w:rsidRPr="00ED5B95">
        <w:rPr>
          <w:rStyle w:val="LienUnit"/>
          <w:lang w:val="en-US"/>
        </w:rPr>
        <w:t>Parser</w:t>
      </w:r>
      <w:r w:rsidRPr="00ED5B95">
        <w:rPr>
          <w:rStyle w:val="TexteC"/>
          <w:lang w:val="en-US"/>
        </w:rPr>
        <w:t>::</w:t>
      </w:r>
      <w:proofErr w:type="spellStart"/>
      <w:r w:rsidRPr="00ED5B95">
        <w:rPr>
          <w:rStyle w:val="LienClasseC"/>
          <w:lang w:val="en-US"/>
        </w:rPr>
        <w:t>ACSLComment</w:t>
      </w:r>
      <w:proofErr w:type="spellEnd"/>
      <w:r w:rsidRPr="00ED5B95">
        <w:rPr>
          <w:rStyle w:val="TexteC"/>
          <w:lang w:val="en-US"/>
        </w:rPr>
        <w:t>::</w:t>
      </w:r>
      <w:r w:rsidRPr="00ED5B95">
        <w:rPr>
          <w:rStyle w:val="LienMthode"/>
          <w:lang w:val="en-US"/>
        </w:rPr>
        <w:t>parse</w:t>
      </w:r>
      <w:r w:rsidR="001D1ECC">
        <w:rPr>
          <w:rStyle w:val="LienMthode"/>
          <w:lang w:val="en-US"/>
        </w:rPr>
        <w:t>CodeAnnotation</w:t>
      </w:r>
      <w:r w:rsidR="00772972">
        <w:rPr>
          <w:lang w:val="en-US"/>
        </w:rPr>
        <w:t xml:space="preserve"> for the ACSL++ </w:t>
      </w:r>
      <w:r w:rsidR="00772972">
        <w:rPr>
          <w:rStyle w:val="TexteC"/>
          <w:lang w:val="en-US"/>
        </w:rPr>
        <w:t>assert</w:t>
      </w:r>
      <w:r w:rsidR="00772972">
        <w:rPr>
          <w:lang w:val="en-US"/>
        </w:rPr>
        <w:t xml:space="preserve"> construction</w:t>
      </w:r>
      <w:r>
        <w:rPr>
          <w:lang w:val="en-US"/>
        </w:rPr>
        <w:t>.</w:t>
      </w:r>
    </w:p>
    <w:p w:rsidR="00ED5B95" w:rsidRDefault="00ED5B95" w:rsidP="00ED5B95">
      <w:pPr>
        <w:rPr>
          <w:lang w:val="en-US"/>
        </w:rPr>
      </w:pPr>
    </w:p>
    <w:p w:rsidR="00ED5B95" w:rsidRPr="008B6E97" w:rsidRDefault="00ED5B95" w:rsidP="00ED5B95">
      <w:pPr>
        <w:rPr>
          <w:lang w:val="en-US"/>
        </w:rPr>
      </w:pPr>
      <w:r>
        <w:rPr>
          <w:lang w:val="en-US"/>
        </w:rPr>
        <w:t xml:space="preserve">This method is called by </w:t>
      </w:r>
      <w:proofErr w:type="spellStart"/>
      <w:r w:rsidRPr="00ED5B95">
        <w:rPr>
          <w:rStyle w:val="LienUnit"/>
          <w:lang w:val="en-US"/>
        </w:rPr>
        <w:t>ClangVisitor</w:t>
      </w:r>
      <w:proofErr w:type="spellEnd"/>
      <w:r w:rsidRPr="00ED5B95">
        <w:rPr>
          <w:rStyle w:val="TexteC"/>
          <w:lang w:val="en-US"/>
        </w:rPr>
        <w:t>::</w:t>
      </w:r>
      <w:r w:rsidRPr="008B6E97">
        <w:rPr>
          <w:rStyle w:val="LienClasseC"/>
          <w:lang w:val="en-US"/>
        </w:rPr>
        <w:t>Visitor</w:t>
      </w:r>
      <w:r w:rsidRPr="008B6E97">
        <w:rPr>
          <w:rStyle w:val="TexteC"/>
          <w:lang w:val="en-US"/>
        </w:rPr>
        <w:t>::</w:t>
      </w:r>
      <w:r w:rsidR="001D1ECC" w:rsidRPr="001D1ECC">
        <w:rPr>
          <w:rStyle w:val="LienMthode"/>
          <w:lang w:val="en-US"/>
        </w:rPr>
        <w:t>parse</w:t>
      </w:r>
      <w:r w:rsidR="00D4791C">
        <w:rPr>
          <w:rStyle w:val="LienMthode"/>
          <w:lang w:val="en-US"/>
        </w:rPr>
        <w:t>Loop</w:t>
      </w:r>
      <w:r w:rsidR="001D1ECC" w:rsidRPr="001D1ECC">
        <w:rPr>
          <w:rStyle w:val="LienMthode"/>
          <w:lang w:val="en-US"/>
        </w:rPr>
        <w:t>Annotation</w:t>
      </w:r>
      <w:r>
        <w:rPr>
          <w:lang w:val="en-US"/>
        </w:rPr>
        <w:t xml:space="preserve"> before the visit of any </w:t>
      </w:r>
      <w:r w:rsidR="00C0731D">
        <w:rPr>
          <w:lang w:val="en-US"/>
        </w:rPr>
        <w:t>loop (</w:t>
      </w:r>
      <w:r w:rsidR="00C0731D" w:rsidRPr="0074132F">
        <w:rPr>
          <w:rStyle w:val="LienUnit"/>
          <w:lang w:val="en-US"/>
        </w:rPr>
        <w:t>clang</w:t>
      </w:r>
      <w:r w:rsidR="00C0731D" w:rsidRPr="0074132F">
        <w:rPr>
          <w:rStyle w:val="TexteC"/>
          <w:lang w:val="en-US"/>
        </w:rPr>
        <w:t>::</w:t>
      </w:r>
      <w:proofErr w:type="spellStart"/>
      <w:r w:rsidR="00C0731D" w:rsidRPr="00C0731D">
        <w:rPr>
          <w:rStyle w:val="LienClasseC"/>
          <w:lang w:val="en-US"/>
        </w:rPr>
        <w:t>DoStmt</w:t>
      </w:r>
      <w:proofErr w:type="spellEnd"/>
      <w:r w:rsidR="00C0731D">
        <w:rPr>
          <w:lang w:val="en-US"/>
        </w:rPr>
        <w:t xml:space="preserve">, </w:t>
      </w:r>
      <w:r w:rsidR="00C0731D" w:rsidRPr="0074132F">
        <w:rPr>
          <w:rStyle w:val="LienUnit"/>
          <w:lang w:val="en-US"/>
        </w:rPr>
        <w:t>clang</w:t>
      </w:r>
      <w:r w:rsidR="00C0731D" w:rsidRPr="0074132F">
        <w:rPr>
          <w:rStyle w:val="TexteC"/>
          <w:lang w:val="en-US"/>
        </w:rPr>
        <w:t>::</w:t>
      </w:r>
      <w:proofErr w:type="spellStart"/>
      <w:r w:rsidR="00C0731D">
        <w:rPr>
          <w:rStyle w:val="LienClasseC"/>
          <w:lang w:val="en-US"/>
        </w:rPr>
        <w:t>For</w:t>
      </w:r>
      <w:r w:rsidR="00C0731D" w:rsidRPr="00C0731D">
        <w:rPr>
          <w:rStyle w:val="LienClasseC"/>
          <w:lang w:val="en-US"/>
        </w:rPr>
        <w:t>Stmt</w:t>
      </w:r>
      <w:proofErr w:type="spellEnd"/>
      <w:r w:rsidR="00C0731D">
        <w:rPr>
          <w:lang w:val="en-US"/>
        </w:rPr>
        <w:t xml:space="preserve">, </w:t>
      </w:r>
      <w:r w:rsidR="002866D8" w:rsidRPr="0074132F">
        <w:rPr>
          <w:rStyle w:val="LienUnit"/>
          <w:lang w:val="en-US"/>
        </w:rPr>
        <w:t>clang</w:t>
      </w:r>
      <w:r w:rsidR="002866D8" w:rsidRPr="0074132F">
        <w:rPr>
          <w:rStyle w:val="TexteC"/>
          <w:lang w:val="en-US"/>
        </w:rPr>
        <w:t>::</w:t>
      </w:r>
      <w:proofErr w:type="spellStart"/>
      <w:r w:rsidR="00C0731D">
        <w:rPr>
          <w:rStyle w:val="LienClasseC"/>
          <w:lang w:val="en-US"/>
        </w:rPr>
        <w:t>While</w:t>
      </w:r>
      <w:r w:rsidR="00C0731D" w:rsidRPr="00C0731D">
        <w:rPr>
          <w:rStyle w:val="LienClasseC"/>
          <w:lang w:val="en-US"/>
        </w:rPr>
        <w:t>Stmt</w:t>
      </w:r>
      <w:proofErr w:type="spellEnd"/>
      <w:r w:rsidR="00C0731D">
        <w:rPr>
          <w:lang w:val="en-US"/>
        </w:rPr>
        <w:t>) –</w:t>
      </w:r>
      <w:r w:rsidR="001D1ECC">
        <w:rPr>
          <w:lang w:val="en-US"/>
        </w:rPr>
        <w:t xml:space="preserve"> see</w:t>
      </w:r>
      <w:r w:rsidR="00C0731D">
        <w:rPr>
          <w:lang w:val="en-US"/>
        </w:rPr>
        <w:t xml:space="preserve"> </w:t>
      </w:r>
      <w:r w:rsidR="001D1ECC">
        <w:rPr>
          <w:lang w:val="en-US"/>
        </w:rPr>
        <w:t xml:space="preserve">the methods </w:t>
      </w:r>
      <w:proofErr w:type="spellStart"/>
      <w:r w:rsidR="001D1ECC" w:rsidRPr="00ED5B95">
        <w:rPr>
          <w:rStyle w:val="LienUnit"/>
          <w:lang w:val="en-US"/>
        </w:rPr>
        <w:t>ClangVisitor</w:t>
      </w:r>
      <w:proofErr w:type="spellEnd"/>
      <w:r w:rsidR="001D1ECC" w:rsidRPr="001D1ECC">
        <w:rPr>
          <w:rStyle w:val="TexteC"/>
          <w:lang w:val="en-US"/>
        </w:rPr>
        <w:t>::</w:t>
      </w:r>
      <w:r w:rsidR="001D1ECC" w:rsidRPr="001D1ECC">
        <w:rPr>
          <w:rStyle w:val="LienClasseC"/>
          <w:lang w:val="en-US"/>
        </w:rPr>
        <w:t>Visitor</w:t>
      </w:r>
      <w:r w:rsidR="001D1ECC" w:rsidRPr="001D1ECC">
        <w:rPr>
          <w:rStyle w:val="TexteC"/>
          <w:lang w:val="en-US"/>
        </w:rPr>
        <w:t>::</w:t>
      </w:r>
      <w:r w:rsidR="001D1ECC" w:rsidRPr="001D1ECC">
        <w:rPr>
          <w:rStyle w:val="LienMthode"/>
          <w:lang w:val="en-US"/>
        </w:rPr>
        <w:t>readStatementCommentUntil</w:t>
      </w:r>
      <w:r w:rsidR="001D1ECC">
        <w:rPr>
          <w:lang w:val="en-US"/>
        </w:rPr>
        <w:t>.</w:t>
      </w:r>
    </w:p>
    <w:p w:rsidR="00ED5B95" w:rsidRDefault="00ED5B95" w:rsidP="00ED5B95">
      <w:pPr>
        <w:pStyle w:val="Prconditions"/>
        <w:rPr>
          <w:lang w:val="en-US"/>
        </w:rPr>
      </w:pPr>
      <w:r w:rsidRPr="0012412F">
        <w:rPr>
          <w:lang w:val="en-US"/>
        </w:rPr>
        <w:t> </w:t>
      </w:r>
      <w:r w:rsidRPr="0012412F">
        <w:rPr>
          <w:rStyle w:val="LienChamps"/>
          <w:lang w:val="en-US"/>
        </w:rPr>
        <w:t>_kind</w:t>
      </w:r>
      <w:r w:rsidRPr="0012412F">
        <w:rPr>
          <w:rStyle w:val="TexteC"/>
          <w:lang w:val="en-US"/>
        </w:rPr>
        <w:t xml:space="preserve">, </w:t>
      </w:r>
      <w:r w:rsidRPr="0012412F">
        <w:rPr>
          <w:lang w:val="en-US"/>
        </w:rPr>
        <w:t xml:space="preserve">the result of </w:t>
      </w:r>
      <w:r w:rsidRPr="00D74080">
        <w:rPr>
          <w:rStyle w:val="LienMthode"/>
          <w:lang w:val="en-US"/>
        </w:rPr>
        <w:t>getAnnotationKind</w:t>
      </w:r>
      <w:r>
        <w:rPr>
          <w:lang w:val="en-US"/>
        </w:rPr>
        <w:t xml:space="preserve"> is</w:t>
      </w:r>
      <w:r w:rsidRPr="0012412F">
        <w:rPr>
          <w:rStyle w:val="TexteC"/>
          <w:lang w:val="en-US"/>
        </w:rPr>
        <w:t xml:space="preserve"> </w:t>
      </w:r>
      <w:r w:rsidRPr="0012412F">
        <w:rPr>
          <w:rStyle w:val="LienConstante"/>
          <w:lang w:val="en-US"/>
        </w:rPr>
        <w:t>K</w:t>
      </w:r>
      <w:r>
        <w:rPr>
          <w:rStyle w:val="LienConstante"/>
          <w:lang w:val="en-US"/>
        </w:rPr>
        <w:t>Label</w:t>
      </w:r>
      <w:r w:rsidRPr="0012412F">
        <w:rPr>
          <w:lang w:val="en-US"/>
        </w:rPr>
        <w:t>.</w:t>
      </w:r>
    </w:p>
    <w:p w:rsidR="00ED5B95" w:rsidRDefault="00ED5B95" w:rsidP="00ED5B95">
      <w:pPr>
        <w:pStyle w:val="Relatives"/>
        <w:rPr>
          <w:lang w:val="en-US"/>
        </w:rPr>
      </w:pPr>
    </w:p>
    <w:p w:rsidR="00ED5B95" w:rsidRDefault="00ED5B95" w:rsidP="00ED5B95">
      <w:pPr>
        <w:pStyle w:val="RelativesItem"/>
        <w:rPr>
          <w:lang w:val="en-US"/>
        </w:rPr>
      </w:pPr>
      <w:r>
        <w:rPr>
          <w:lang w:val="en-US"/>
        </w:rPr>
        <w:t xml:space="preserve">The method </w:t>
      </w:r>
      <w:r w:rsidRPr="008B6E97">
        <w:rPr>
          <w:rStyle w:val="LienUnit"/>
          <w:lang w:val="en-US"/>
        </w:rPr>
        <w:t>Parser</w:t>
      </w:r>
      <w:r w:rsidRPr="008B6E97">
        <w:rPr>
          <w:rStyle w:val="TexteC"/>
          <w:lang w:val="en-US"/>
        </w:rPr>
        <w:t>::</w:t>
      </w:r>
      <w:proofErr w:type="spellStart"/>
      <w:r w:rsidRPr="008B6E97">
        <w:rPr>
          <w:rStyle w:val="LienClasseC"/>
          <w:lang w:val="en-US"/>
        </w:rPr>
        <w:t>ACSLComment</w:t>
      </w:r>
      <w:proofErr w:type="spellEnd"/>
      <w:r w:rsidRPr="008B6E97">
        <w:rPr>
          <w:rStyle w:val="TexteC"/>
          <w:lang w:val="en-US"/>
        </w:rPr>
        <w:t>::</w:t>
      </w:r>
      <w:r w:rsidRPr="008B6E97">
        <w:rPr>
          <w:rStyle w:val="LienMthode"/>
          <w:lang w:val="en-US"/>
        </w:rPr>
        <w:t>parse</w:t>
      </w:r>
      <w:r w:rsidR="0074132F">
        <w:rPr>
          <w:rStyle w:val="LienMthode"/>
          <w:lang w:val="en-US"/>
        </w:rPr>
        <w:t>CodeAnnotation</w:t>
      </w:r>
      <w:r>
        <w:rPr>
          <w:lang w:val="en-US"/>
        </w:rPr>
        <w:t>,</w:t>
      </w:r>
    </w:p>
    <w:p w:rsidR="00ED5B95" w:rsidRDefault="00ED5B95" w:rsidP="00ED5B95">
      <w:pPr>
        <w:pStyle w:val="RelativesItem"/>
        <w:rPr>
          <w:lang w:val="en-US"/>
        </w:rPr>
      </w:pPr>
      <w:r>
        <w:rPr>
          <w:lang w:val="en-US"/>
        </w:rPr>
        <w:t xml:space="preserve">the method </w:t>
      </w:r>
      <w:r w:rsidRPr="00FD0C3F">
        <w:rPr>
          <w:rStyle w:val="LienMthode"/>
          <w:lang w:val="en-US"/>
        </w:rPr>
        <w:t>getAnnotationComment</w:t>
      </w:r>
      <w:r>
        <w:rPr>
          <w:lang w:val="en-US"/>
        </w:rPr>
        <w:t xml:space="preserve"> and the fields </w:t>
      </w:r>
      <w:r w:rsidRPr="008B6E97">
        <w:rPr>
          <w:rStyle w:val="LienChamps"/>
          <w:lang w:val="en-US"/>
        </w:rPr>
        <w:t>_kind</w:t>
      </w:r>
      <w:r w:rsidRPr="008B6E97">
        <w:rPr>
          <w:lang w:val="en-US"/>
        </w:rPr>
        <w:t xml:space="preserve">, </w:t>
      </w:r>
      <w:r w:rsidRPr="008B6E97">
        <w:rPr>
          <w:rStyle w:val="LienChamps"/>
          <w:lang w:val="en-US"/>
        </w:rPr>
        <w:t>_commentText</w:t>
      </w:r>
      <w:r w:rsidRPr="008B6E97">
        <w:rPr>
          <w:lang w:val="en-US"/>
        </w:rPr>
        <w:t>,</w:t>
      </w:r>
    </w:p>
    <w:p w:rsidR="00ED5B95" w:rsidRPr="008B6E97" w:rsidRDefault="00ED5B95" w:rsidP="00CC4764">
      <w:pPr>
        <w:pStyle w:val="RelativesItem"/>
        <w:rPr>
          <w:lang w:val="en-US"/>
        </w:rPr>
      </w:pPr>
      <w:r>
        <w:rPr>
          <w:lang w:val="en-US"/>
        </w:rPr>
        <w:t xml:space="preserve">the method </w:t>
      </w:r>
      <w:proofErr w:type="spellStart"/>
      <w:r w:rsidRPr="001E7E06">
        <w:rPr>
          <w:rStyle w:val="LienUnit"/>
          <w:lang w:val="en-US"/>
        </w:rPr>
        <w:t>ClangVisitor</w:t>
      </w:r>
      <w:proofErr w:type="spellEnd"/>
      <w:r w:rsidRPr="001E7E06">
        <w:rPr>
          <w:rStyle w:val="TexteC"/>
          <w:lang w:val="en-US"/>
        </w:rPr>
        <w:t>::</w:t>
      </w:r>
      <w:r w:rsidRPr="008B6E97">
        <w:rPr>
          <w:rStyle w:val="LienClasseC"/>
          <w:lang w:val="en-US"/>
        </w:rPr>
        <w:t>Visitor</w:t>
      </w:r>
      <w:r w:rsidRPr="008B6E97">
        <w:rPr>
          <w:rStyle w:val="TexteC"/>
          <w:lang w:val="en-US"/>
        </w:rPr>
        <w:t>::</w:t>
      </w:r>
      <w:r w:rsidRPr="008B6E97">
        <w:rPr>
          <w:rStyle w:val="LienMthode"/>
          <w:lang w:val="en-US"/>
        </w:rPr>
        <w:t>parse</w:t>
      </w:r>
      <w:r w:rsidR="0074132F">
        <w:rPr>
          <w:rStyle w:val="LienMthode"/>
          <w:lang w:val="en-US"/>
        </w:rPr>
        <w:t>CodeAnnotation</w:t>
      </w:r>
      <w:r>
        <w:rPr>
          <w:lang w:val="en-US"/>
        </w:rPr>
        <w:t>,</w:t>
      </w:r>
      <w:r w:rsidR="0074132F">
        <w:rPr>
          <w:lang w:val="en-US"/>
        </w:rPr>
        <w:t xml:space="preserve"> </w:t>
      </w:r>
      <w:proofErr w:type="spellStart"/>
      <w:r w:rsidR="0074132F" w:rsidRPr="00ED5B95">
        <w:rPr>
          <w:rStyle w:val="LienUnit"/>
          <w:lang w:val="en-US"/>
        </w:rPr>
        <w:t>ClangVisitor</w:t>
      </w:r>
      <w:proofErr w:type="spellEnd"/>
      <w:r w:rsidR="0074132F" w:rsidRPr="001D1ECC">
        <w:rPr>
          <w:rStyle w:val="TexteC"/>
          <w:lang w:val="en-US"/>
        </w:rPr>
        <w:t>::</w:t>
      </w:r>
      <w:r w:rsidR="0074132F" w:rsidRPr="001D1ECC">
        <w:rPr>
          <w:rStyle w:val="LienClasseC"/>
          <w:lang w:val="en-US"/>
        </w:rPr>
        <w:t>Visitor</w:t>
      </w:r>
      <w:r w:rsidR="0074132F" w:rsidRPr="001D1ECC">
        <w:rPr>
          <w:rStyle w:val="TexteC"/>
          <w:lang w:val="en-US"/>
        </w:rPr>
        <w:t>::</w:t>
      </w:r>
      <w:r w:rsidR="0074132F" w:rsidRPr="001D1ECC">
        <w:rPr>
          <w:rStyle w:val="LienMthode"/>
          <w:lang w:val="en-US"/>
        </w:rPr>
        <w:t>readStatementCommentUntil</w:t>
      </w:r>
      <w:r w:rsidR="0074132F">
        <w:rPr>
          <w:lang w:val="en-US"/>
        </w:rPr>
        <w:t>,</w:t>
      </w:r>
    </w:p>
    <w:p w:rsidR="00ED5B95" w:rsidRDefault="00ED5B95" w:rsidP="00ED5B95">
      <w:pPr>
        <w:pStyle w:val="RelativesItem"/>
        <w:rPr>
          <w:lang w:val="en-US"/>
        </w:rPr>
      </w:pPr>
      <w:proofErr w:type="gramStart"/>
      <w:r>
        <w:rPr>
          <w:lang w:val="en-US"/>
        </w:rPr>
        <w:t>the</w:t>
      </w:r>
      <w:proofErr w:type="gramEnd"/>
      <w:r>
        <w:rPr>
          <w:lang w:val="en-US"/>
        </w:rPr>
        <w:t xml:space="preserve"> methods </w:t>
      </w:r>
      <w:r w:rsidRPr="00FD0C3F">
        <w:rPr>
          <w:rStyle w:val="LienMthode"/>
        </w:rPr>
        <w:t>parseGlobal</w:t>
      </w:r>
      <w:r>
        <w:rPr>
          <w:lang w:val="en-US"/>
        </w:rPr>
        <w:t xml:space="preserve">, </w:t>
      </w:r>
      <w:r w:rsidRPr="00FD0C3F">
        <w:rPr>
          <w:rStyle w:val="LienMthode"/>
        </w:rPr>
        <w:t>parseLoopAnnotation</w:t>
      </w:r>
      <w:r>
        <w:rPr>
          <w:lang w:val="en-US"/>
        </w:rPr>
        <w:t xml:space="preserve">, </w:t>
      </w:r>
      <w:r w:rsidRPr="00FD0C3F">
        <w:rPr>
          <w:rStyle w:val="LienMthode"/>
        </w:rPr>
        <w:t>parseStatementAnnotation</w:t>
      </w:r>
      <w:r>
        <w:rPr>
          <w:lang w:val="en-US"/>
        </w:rPr>
        <w:t xml:space="preserve">, </w:t>
      </w:r>
      <w:r w:rsidRPr="00FD0C3F">
        <w:rPr>
          <w:rStyle w:val="LienMthode"/>
        </w:rPr>
        <w:t>parseFunctionContract</w:t>
      </w:r>
      <w:r>
        <w:rPr>
          <w:lang w:val="en-US"/>
        </w:rPr>
        <w:t>.</w:t>
      </w:r>
    </w:p>
    <w:p w:rsidR="00153385" w:rsidRPr="000C4DCF" w:rsidRDefault="00153385" w:rsidP="00153385">
      <w:pPr>
        <w:pStyle w:val="EntteMthode"/>
      </w:pPr>
      <w:r>
        <w:rPr>
          <w:b/>
          <w:bCs/>
        </w:rPr>
        <w:t>virtual</w:t>
      </w:r>
      <w:r>
        <w:t xml:space="preserve"> </w:t>
      </w:r>
      <w:r>
        <w:rPr>
          <w:i/>
          <w:iCs/>
          <w:color w:val="0000FF"/>
        </w:rPr>
        <w:t>/* code</w:t>
      </w:r>
      <w:r w:rsidRPr="00786267">
        <w:rPr>
          <w:i/>
          <w:color w:val="0000FF"/>
        </w:rPr>
        <w:t>_annotation</w:t>
      </w:r>
      <w:r w:rsidR="00786267">
        <w:rPr>
          <w:i/>
          <w:color w:val="0000FF"/>
        </w:rPr>
        <w:t xml:space="preserve"> </w:t>
      </w:r>
      <w:r>
        <w:rPr>
          <w:i/>
          <w:iCs/>
          <w:color w:val="0000FF"/>
        </w:rPr>
        <w:t>*/</w:t>
      </w:r>
      <w:r>
        <w:t xml:space="preserve"> </w:t>
      </w:r>
      <w:r w:rsidRPr="00AF2B71">
        <w:rPr>
          <w:rStyle w:val="LienType"/>
        </w:rPr>
        <w:t>list</w:t>
      </w:r>
      <w:r>
        <w:t xml:space="preserve"> </w:t>
      </w:r>
      <w:r w:rsidRPr="00153385">
        <w:rPr>
          <w:rStyle w:val="DfinitionMthode"/>
        </w:rPr>
        <w:t>parseLoopAnnotation</w:t>
      </w:r>
      <w:r>
        <w:t>(</w:t>
      </w:r>
      <w:r>
        <w:rPr>
          <w:b/>
          <w:bCs/>
        </w:rPr>
        <w:t>const</w:t>
      </w:r>
      <w:r>
        <w:t xml:space="preserve"> </w:t>
      </w:r>
      <w:r w:rsidRPr="00AF2B71">
        <w:rPr>
          <w:rStyle w:val="LienUnit"/>
        </w:rPr>
        <w:t>clang</w:t>
      </w:r>
      <w:r>
        <w:t>::</w:t>
      </w:r>
      <w:r w:rsidRPr="00AF2B71">
        <w:rPr>
          <w:rStyle w:val="LienClasseC"/>
        </w:rPr>
        <w:t>DeclContext</w:t>
      </w:r>
      <w:r>
        <w:t xml:space="preserve">* clangContext, </w:t>
      </w:r>
      <w:r w:rsidRPr="00AF2B71">
        <w:rPr>
          <w:rStyle w:val="LienUnit"/>
        </w:rPr>
        <w:t>clang</w:t>
      </w:r>
      <w:r>
        <w:t>::</w:t>
      </w:r>
      <w:r w:rsidRPr="00AF2B71">
        <w:rPr>
          <w:rStyle w:val="LienClasseC"/>
        </w:rPr>
        <w:t>ASTContext</w:t>
      </w:r>
      <w:r>
        <w:t xml:space="preserve">* astContext, </w:t>
      </w:r>
      <w:r w:rsidRPr="00AF2B71">
        <w:rPr>
          <w:rStyle w:val="LienUnit"/>
        </w:rPr>
        <w:t>clang</w:t>
      </w:r>
      <w:r>
        <w:t>::</w:t>
      </w:r>
      <w:r w:rsidRPr="00AF2B71">
        <w:rPr>
          <w:rStyle w:val="LienClasseC"/>
        </w:rPr>
        <w:t>Sema</w:t>
      </w:r>
      <w:r>
        <w:t xml:space="preserve">* sema, </w:t>
      </w:r>
      <w:r w:rsidRPr="00AF2B71">
        <w:rPr>
          <w:rStyle w:val="LienUnit"/>
        </w:rPr>
        <w:t>clang</w:t>
      </w:r>
      <w:r>
        <w:t>::</w:t>
      </w:r>
      <w:r w:rsidRPr="00AF2B71">
        <w:rPr>
          <w:rStyle w:val="LienClasseC"/>
        </w:rPr>
        <w:t>Scope</w:t>
      </w:r>
      <w:r>
        <w:t xml:space="preserve">* scope, </w:t>
      </w:r>
      <w:r w:rsidRPr="00AF2B71">
        <w:rPr>
          <w:rStyle w:val="LienClasseC"/>
        </w:rPr>
        <w:t>Clang_utils</w:t>
      </w:r>
      <w:r>
        <w:t xml:space="preserve">* clangUtils, </w:t>
      </w:r>
      <w:r w:rsidRPr="00AF2B71">
        <w:rPr>
          <w:rStyle w:val="LienType"/>
        </w:rPr>
        <w:t>location</w:t>
      </w:r>
      <w:r w:rsidRPr="000C4DCF">
        <w:t xml:space="preserve"> loc)</w:t>
      </w:r>
      <w:r w:rsidR="001E7E06">
        <w:t>;</w:t>
      </w:r>
    </w:p>
    <w:p w:rsidR="007300CF" w:rsidRDefault="007300CF" w:rsidP="007300CF">
      <w:pPr>
        <w:rPr>
          <w:lang w:val="en-US"/>
        </w:rPr>
      </w:pPr>
      <w:r w:rsidRPr="008B6E97">
        <w:rPr>
          <w:lang w:val="en-US"/>
        </w:rPr>
        <w:t xml:space="preserve">Parse the </w:t>
      </w:r>
      <w:r w:rsidR="00F00051">
        <w:rPr>
          <w:lang w:val="en-US"/>
        </w:rPr>
        <w:t>loop</w:t>
      </w:r>
      <w:r w:rsidRPr="008B6E97">
        <w:rPr>
          <w:lang w:val="en-US"/>
        </w:rPr>
        <w:t xml:space="preserve"> annotation </w:t>
      </w:r>
      <w:r w:rsidRPr="008B6E97">
        <w:rPr>
          <w:rStyle w:val="LienChamps"/>
          <w:lang w:val="en-US"/>
        </w:rPr>
        <w:t>_commentText</w:t>
      </w:r>
      <w:r w:rsidRPr="008B6E97">
        <w:rPr>
          <w:lang w:val="en-US"/>
        </w:rPr>
        <w:t xml:space="preserve"> in the semantic context defined by </w:t>
      </w:r>
      <w:r w:rsidRPr="008B6E97">
        <w:rPr>
          <w:rStyle w:val="TexteC"/>
          <w:lang w:val="en-US"/>
        </w:rPr>
        <w:t>clangContext</w:t>
      </w:r>
      <w:r>
        <w:rPr>
          <w:lang w:val="en-US"/>
        </w:rPr>
        <w:t>/</w:t>
      </w:r>
      <w:r w:rsidRPr="008B6E97">
        <w:rPr>
          <w:rStyle w:val="TexteC"/>
          <w:lang w:val="en-US"/>
        </w:rPr>
        <w:t>scope</w:t>
      </w:r>
      <w:r>
        <w:rPr>
          <w:lang w:val="en-US"/>
        </w:rPr>
        <w:t xml:space="preserve"> and </w:t>
      </w:r>
      <w:r w:rsidR="00786267">
        <w:rPr>
          <w:lang w:val="en-US"/>
        </w:rPr>
        <w:t>return</w:t>
      </w:r>
      <w:r>
        <w:rPr>
          <w:lang w:val="en-US"/>
        </w:rPr>
        <w:t xml:space="preserve"> the Intermediate Representation translation </w:t>
      </w:r>
      <w:r w:rsidR="00D4791C">
        <w:rPr>
          <w:lang w:val="en-US"/>
        </w:rPr>
        <w:t xml:space="preserve">as a list of </w:t>
      </w:r>
      <w:r w:rsidR="00D4791C" w:rsidRPr="00287CFA">
        <w:rPr>
          <w:rStyle w:val="LienType"/>
          <w:lang w:val="en-US"/>
        </w:rPr>
        <w:t>code_annotation</w:t>
      </w:r>
      <w:r>
        <w:rPr>
          <w:lang w:val="en-US"/>
        </w:rPr>
        <w:t xml:space="preserve">. This method is implemented by </w:t>
      </w:r>
      <w:r w:rsidRPr="00ED5B95">
        <w:rPr>
          <w:rStyle w:val="LienUnit"/>
          <w:lang w:val="en-US"/>
        </w:rPr>
        <w:t>Parser</w:t>
      </w:r>
      <w:r w:rsidRPr="00ED5B95">
        <w:rPr>
          <w:rStyle w:val="TexteC"/>
          <w:lang w:val="en-US"/>
        </w:rPr>
        <w:t>::</w:t>
      </w:r>
      <w:proofErr w:type="spellStart"/>
      <w:r w:rsidRPr="00ED5B95">
        <w:rPr>
          <w:rStyle w:val="LienClasseC"/>
          <w:lang w:val="en-US"/>
        </w:rPr>
        <w:t>ACSLComment</w:t>
      </w:r>
      <w:proofErr w:type="spellEnd"/>
      <w:r w:rsidRPr="00ED5B95">
        <w:rPr>
          <w:rStyle w:val="TexteC"/>
          <w:lang w:val="en-US"/>
        </w:rPr>
        <w:t>::</w:t>
      </w:r>
      <w:r w:rsidRPr="00ED5B95">
        <w:rPr>
          <w:rStyle w:val="LienMthode"/>
          <w:lang w:val="en-US"/>
        </w:rPr>
        <w:t>parse</w:t>
      </w:r>
      <w:r w:rsidR="005E6F2E">
        <w:rPr>
          <w:rStyle w:val="LienMthode"/>
          <w:lang w:val="en-US"/>
        </w:rPr>
        <w:t>Loop</w:t>
      </w:r>
      <w:r>
        <w:rPr>
          <w:rStyle w:val="LienMthode"/>
          <w:lang w:val="en-US"/>
        </w:rPr>
        <w:t>Annotation</w:t>
      </w:r>
      <w:r w:rsidR="007C3101">
        <w:rPr>
          <w:lang w:val="en-US"/>
        </w:rPr>
        <w:t xml:space="preserve"> for the ACSL++ </w:t>
      </w:r>
      <w:r w:rsidR="007C3101" w:rsidRPr="00FD4A29">
        <w:rPr>
          <w:rStyle w:val="TexteC"/>
          <w:lang w:val="en-US"/>
        </w:rPr>
        <w:t>loop …</w:t>
      </w:r>
      <w:r w:rsidR="007C3101">
        <w:rPr>
          <w:lang w:val="en-US"/>
        </w:rPr>
        <w:t xml:space="preserve"> and </w:t>
      </w:r>
      <w:r w:rsidR="007C3101" w:rsidRPr="00FD4A29">
        <w:rPr>
          <w:rStyle w:val="TexteC"/>
          <w:lang w:val="en-US"/>
        </w:rPr>
        <w:t>for …</w:t>
      </w:r>
      <w:r w:rsidR="007C3101">
        <w:rPr>
          <w:lang w:val="en-US"/>
        </w:rPr>
        <w:t xml:space="preserve"> constructions.</w:t>
      </w:r>
    </w:p>
    <w:p w:rsidR="007300CF" w:rsidRDefault="007300CF" w:rsidP="007300CF">
      <w:pPr>
        <w:rPr>
          <w:lang w:val="en-US"/>
        </w:rPr>
      </w:pPr>
    </w:p>
    <w:p w:rsidR="007300CF" w:rsidRPr="008B6E97" w:rsidRDefault="007300CF" w:rsidP="007300CF">
      <w:pPr>
        <w:rPr>
          <w:lang w:val="en-US"/>
        </w:rPr>
      </w:pPr>
      <w:r>
        <w:rPr>
          <w:lang w:val="en-US"/>
        </w:rPr>
        <w:t xml:space="preserve">This method is called by </w:t>
      </w:r>
      <w:proofErr w:type="spellStart"/>
      <w:r w:rsidRPr="00ED5B95">
        <w:rPr>
          <w:rStyle w:val="LienUnit"/>
          <w:lang w:val="en-US"/>
        </w:rPr>
        <w:t>ClangVisitor</w:t>
      </w:r>
      <w:proofErr w:type="spellEnd"/>
      <w:r w:rsidRPr="00ED5B95">
        <w:rPr>
          <w:rStyle w:val="TexteC"/>
          <w:lang w:val="en-US"/>
        </w:rPr>
        <w:t>::</w:t>
      </w:r>
      <w:r w:rsidRPr="008B6E97">
        <w:rPr>
          <w:rStyle w:val="LienClasseC"/>
          <w:lang w:val="en-US"/>
        </w:rPr>
        <w:t>Visitor</w:t>
      </w:r>
      <w:r w:rsidRPr="008B6E97">
        <w:rPr>
          <w:rStyle w:val="TexteC"/>
          <w:lang w:val="en-US"/>
        </w:rPr>
        <w:t>::</w:t>
      </w:r>
      <w:r w:rsidRPr="001D1ECC">
        <w:rPr>
          <w:rStyle w:val="LienMthode"/>
          <w:lang w:val="en-US"/>
        </w:rPr>
        <w:t>parseCodeAnnotation</w:t>
      </w:r>
      <w:r>
        <w:rPr>
          <w:lang w:val="en-US"/>
        </w:rPr>
        <w:t xml:space="preserve"> before the visit of any </w:t>
      </w:r>
      <w:r w:rsidRPr="0074132F">
        <w:rPr>
          <w:rStyle w:val="LienUnit"/>
          <w:lang w:val="en-US"/>
        </w:rPr>
        <w:t>clang</w:t>
      </w:r>
      <w:r w:rsidRPr="0074132F">
        <w:rPr>
          <w:rStyle w:val="TexteC"/>
          <w:lang w:val="en-US"/>
        </w:rPr>
        <w:t>::</w:t>
      </w:r>
      <w:proofErr w:type="spellStart"/>
      <w:r w:rsidRPr="0074132F">
        <w:rPr>
          <w:rStyle w:val="LienClasseC"/>
          <w:lang w:val="en-US"/>
        </w:rPr>
        <w:t>Stmt</w:t>
      </w:r>
      <w:proofErr w:type="spellEnd"/>
      <w:r>
        <w:rPr>
          <w:lang w:val="en-US"/>
        </w:rPr>
        <w:t xml:space="preserve"> and at the end of any block – see the methods </w:t>
      </w:r>
      <w:proofErr w:type="spellStart"/>
      <w:r w:rsidRPr="00ED5B95">
        <w:rPr>
          <w:rStyle w:val="LienUnit"/>
          <w:lang w:val="en-US"/>
        </w:rPr>
        <w:t>ClangVisitor</w:t>
      </w:r>
      <w:proofErr w:type="spellEnd"/>
      <w:r w:rsidRPr="001D1ECC">
        <w:rPr>
          <w:rStyle w:val="TexteC"/>
          <w:lang w:val="en-US"/>
        </w:rPr>
        <w:t>::</w:t>
      </w:r>
      <w:r w:rsidRPr="001D1ECC">
        <w:rPr>
          <w:rStyle w:val="LienClasseC"/>
          <w:lang w:val="en-US"/>
        </w:rPr>
        <w:t>Visitor</w:t>
      </w:r>
      <w:r w:rsidRPr="001D1ECC">
        <w:rPr>
          <w:rStyle w:val="TexteC"/>
          <w:lang w:val="en-US"/>
        </w:rPr>
        <w:t>::</w:t>
      </w:r>
      <w:r w:rsidRPr="001D1ECC">
        <w:rPr>
          <w:rStyle w:val="LienMthode"/>
          <w:lang w:val="en-US"/>
        </w:rPr>
        <w:t>readStatementCommentUntil</w:t>
      </w:r>
      <w:r>
        <w:rPr>
          <w:lang w:val="en-US"/>
        </w:rPr>
        <w:t>.</w:t>
      </w:r>
    </w:p>
    <w:p w:rsidR="007300CF" w:rsidRDefault="007300CF" w:rsidP="007300CF">
      <w:pPr>
        <w:pStyle w:val="Prconditions"/>
        <w:rPr>
          <w:lang w:val="en-US"/>
        </w:rPr>
      </w:pPr>
      <w:r w:rsidRPr="0012412F">
        <w:rPr>
          <w:lang w:val="en-US"/>
        </w:rPr>
        <w:t> </w:t>
      </w:r>
      <w:r w:rsidRPr="0012412F">
        <w:rPr>
          <w:rStyle w:val="LienChamps"/>
          <w:lang w:val="en-US"/>
        </w:rPr>
        <w:t>_kind</w:t>
      </w:r>
      <w:r w:rsidRPr="0012412F">
        <w:rPr>
          <w:rStyle w:val="TexteC"/>
          <w:lang w:val="en-US"/>
        </w:rPr>
        <w:t xml:space="preserve">, </w:t>
      </w:r>
      <w:r w:rsidRPr="0012412F">
        <w:rPr>
          <w:lang w:val="en-US"/>
        </w:rPr>
        <w:t xml:space="preserve">the result of </w:t>
      </w:r>
      <w:r w:rsidRPr="00D74080">
        <w:rPr>
          <w:rStyle w:val="LienMthode"/>
          <w:lang w:val="en-US"/>
        </w:rPr>
        <w:t>getAnnotationKind</w:t>
      </w:r>
      <w:r>
        <w:rPr>
          <w:lang w:val="en-US"/>
        </w:rPr>
        <w:t xml:space="preserve"> is</w:t>
      </w:r>
      <w:r w:rsidRPr="0012412F">
        <w:rPr>
          <w:rStyle w:val="TexteC"/>
          <w:lang w:val="en-US"/>
        </w:rPr>
        <w:t xml:space="preserve"> </w:t>
      </w:r>
      <w:r w:rsidRPr="0012412F">
        <w:rPr>
          <w:rStyle w:val="LienConstante"/>
          <w:lang w:val="en-US"/>
        </w:rPr>
        <w:t>K</w:t>
      </w:r>
      <w:r w:rsidR="00894D04">
        <w:rPr>
          <w:rStyle w:val="LienConstante"/>
          <w:lang w:val="en-US"/>
        </w:rPr>
        <w:t>NextLoop</w:t>
      </w:r>
      <w:r w:rsidRPr="0012412F">
        <w:rPr>
          <w:lang w:val="en-US"/>
        </w:rPr>
        <w:t>.</w:t>
      </w:r>
    </w:p>
    <w:p w:rsidR="007300CF" w:rsidRDefault="007300CF" w:rsidP="007300CF">
      <w:pPr>
        <w:pStyle w:val="Relatives"/>
        <w:rPr>
          <w:lang w:val="en-US"/>
        </w:rPr>
      </w:pPr>
    </w:p>
    <w:p w:rsidR="007300CF" w:rsidRDefault="007300CF" w:rsidP="007300CF">
      <w:pPr>
        <w:pStyle w:val="RelativesItem"/>
        <w:rPr>
          <w:lang w:val="en-US"/>
        </w:rPr>
      </w:pPr>
      <w:r>
        <w:rPr>
          <w:lang w:val="en-US"/>
        </w:rPr>
        <w:t xml:space="preserve">The method </w:t>
      </w:r>
      <w:r w:rsidRPr="008B6E97">
        <w:rPr>
          <w:rStyle w:val="LienUnit"/>
          <w:lang w:val="en-US"/>
        </w:rPr>
        <w:t>Parser</w:t>
      </w:r>
      <w:r w:rsidRPr="008B6E97">
        <w:rPr>
          <w:rStyle w:val="TexteC"/>
          <w:lang w:val="en-US"/>
        </w:rPr>
        <w:t>::</w:t>
      </w:r>
      <w:proofErr w:type="spellStart"/>
      <w:r w:rsidRPr="008B6E97">
        <w:rPr>
          <w:rStyle w:val="LienClasseC"/>
          <w:lang w:val="en-US"/>
        </w:rPr>
        <w:t>ACSLComment</w:t>
      </w:r>
      <w:proofErr w:type="spellEnd"/>
      <w:r w:rsidRPr="008B6E97">
        <w:rPr>
          <w:rStyle w:val="TexteC"/>
          <w:lang w:val="en-US"/>
        </w:rPr>
        <w:t>::</w:t>
      </w:r>
      <w:r w:rsidRPr="008B6E97">
        <w:rPr>
          <w:rStyle w:val="LienMthode"/>
          <w:lang w:val="en-US"/>
        </w:rPr>
        <w:t>parse</w:t>
      </w:r>
      <w:r w:rsidR="00D060DB">
        <w:rPr>
          <w:rStyle w:val="LienMthode"/>
          <w:lang w:val="en-US"/>
        </w:rPr>
        <w:t>Loop</w:t>
      </w:r>
      <w:r>
        <w:rPr>
          <w:rStyle w:val="LienMthode"/>
          <w:lang w:val="en-US"/>
        </w:rPr>
        <w:t>Annotation</w:t>
      </w:r>
      <w:r>
        <w:rPr>
          <w:lang w:val="en-US"/>
        </w:rPr>
        <w:t>,</w:t>
      </w:r>
    </w:p>
    <w:p w:rsidR="007300CF" w:rsidRDefault="007300CF" w:rsidP="007300CF">
      <w:pPr>
        <w:pStyle w:val="RelativesItem"/>
        <w:rPr>
          <w:lang w:val="en-US"/>
        </w:rPr>
      </w:pPr>
      <w:r>
        <w:rPr>
          <w:lang w:val="en-US"/>
        </w:rPr>
        <w:t xml:space="preserve">the method </w:t>
      </w:r>
      <w:r w:rsidRPr="00FD0C3F">
        <w:rPr>
          <w:rStyle w:val="LienMthode"/>
          <w:lang w:val="en-US"/>
        </w:rPr>
        <w:t>getAnnotationComment</w:t>
      </w:r>
      <w:r>
        <w:rPr>
          <w:lang w:val="en-US"/>
        </w:rPr>
        <w:t xml:space="preserve"> and the fields </w:t>
      </w:r>
      <w:r w:rsidRPr="008B6E97">
        <w:rPr>
          <w:rStyle w:val="LienChamps"/>
          <w:lang w:val="en-US"/>
        </w:rPr>
        <w:t>_kind</w:t>
      </w:r>
      <w:r w:rsidRPr="008B6E97">
        <w:rPr>
          <w:lang w:val="en-US"/>
        </w:rPr>
        <w:t xml:space="preserve">, </w:t>
      </w:r>
      <w:r w:rsidRPr="008B6E97">
        <w:rPr>
          <w:rStyle w:val="LienChamps"/>
          <w:lang w:val="en-US"/>
        </w:rPr>
        <w:t>_commentText</w:t>
      </w:r>
      <w:r w:rsidRPr="008B6E97">
        <w:rPr>
          <w:lang w:val="en-US"/>
        </w:rPr>
        <w:t>,</w:t>
      </w:r>
    </w:p>
    <w:p w:rsidR="007300CF" w:rsidRPr="008B6E97" w:rsidRDefault="007300CF" w:rsidP="00CC4764">
      <w:pPr>
        <w:pStyle w:val="RelativesItem"/>
        <w:rPr>
          <w:lang w:val="en-US"/>
        </w:rPr>
      </w:pPr>
      <w:r>
        <w:rPr>
          <w:lang w:val="en-US"/>
        </w:rPr>
        <w:t xml:space="preserve">the method </w:t>
      </w:r>
      <w:proofErr w:type="spellStart"/>
      <w:r w:rsidRPr="001E7E06">
        <w:rPr>
          <w:rStyle w:val="LienUnit"/>
          <w:lang w:val="en-US"/>
        </w:rPr>
        <w:t>ClangVisitor</w:t>
      </w:r>
      <w:proofErr w:type="spellEnd"/>
      <w:r w:rsidRPr="001E7E06">
        <w:rPr>
          <w:rStyle w:val="TexteC"/>
          <w:lang w:val="en-US"/>
        </w:rPr>
        <w:t>::</w:t>
      </w:r>
      <w:r w:rsidRPr="008B6E97">
        <w:rPr>
          <w:rStyle w:val="LienClasseC"/>
          <w:lang w:val="en-US"/>
        </w:rPr>
        <w:t>Visitor</w:t>
      </w:r>
      <w:r w:rsidRPr="008B6E97">
        <w:rPr>
          <w:rStyle w:val="TexteC"/>
          <w:lang w:val="en-US"/>
        </w:rPr>
        <w:t>::</w:t>
      </w:r>
      <w:r w:rsidRPr="008B6E97">
        <w:rPr>
          <w:rStyle w:val="LienMthode"/>
          <w:lang w:val="en-US"/>
        </w:rPr>
        <w:t>parse</w:t>
      </w:r>
      <w:r w:rsidR="00D060DB">
        <w:rPr>
          <w:rStyle w:val="LienMthode"/>
          <w:lang w:val="en-US"/>
        </w:rPr>
        <w:t>Loop</w:t>
      </w:r>
      <w:r>
        <w:rPr>
          <w:rStyle w:val="LienMthode"/>
          <w:lang w:val="en-US"/>
        </w:rPr>
        <w:t>Annotation</w:t>
      </w:r>
      <w:r>
        <w:rPr>
          <w:lang w:val="en-US"/>
        </w:rPr>
        <w:t xml:space="preserve">, </w:t>
      </w:r>
      <w:proofErr w:type="spellStart"/>
      <w:r w:rsidRPr="00ED5B95">
        <w:rPr>
          <w:rStyle w:val="LienUnit"/>
          <w:lang w:val="en-US"/>
        </w:rPr>
        <w:t>ClangVisitor</w:t>
      </w:r>
      <w:proofErr w:type="spellEnd"/>
      <w:r w:rsidRPr="001D1ECC">
        <w:rPr>
          <w:rStyle w:val="TexteC"/>
          <w:lang w:val="en-US"/>
        </w:rPr>
        <w:t>::</w:t>
      </w:r>
      <w:r w:rsidRPr="001D1ECC">
        <w:rPr>
          <w:rStyle w:val="LienClasseC"/>
          <w:lang w:val="en-US"/>
        </w:rPr>
        <w:t>Visitor</w:t>
      </w:r>
      <w:r w:rsidRPr="001D1ECC">
        <w:rPr>
          <w:rStyle w:val="TexteC"/>
          <w:lang w:val="en-US"/>
        </w:rPr>
        <w:t>::</w:t>
      </w:r>
      <w:r w:rsidRPr="001D1ECC">
        <w:rPr>
          <w:rStyle w:val="LienMthode"/>
          <w:lang w:val="en-US"/>
        </w:rPr>
        <w:t>readStatementCommentUntil</w:t>
      </w:r>
      <w:r>
        <w:rPr>
          <w:lang w:val="en-US"/>
        </w:rPr>
        <w:t>,</w:t>
      </w:r>
    </w:p>
    <w:p w:rsidR="007300CF" w:rsidRDefault="007300CF" w:rsidP="007300CF">
      <w:pPr>
        <w:pStyle w:val="RelativesItem"/>
        <w:rPr>
          <w:lang w:val="en-US"/>
        </w:rPr>
      </w:pPr>
      <w:proofErr w:type="gramStart"/>
      <w:r>
        <w:rPr>
          <w:lang w:val="en-US"/>
        </w:rPr>
        <w:lastRenderedPageBreak/>
        <w:t>the</w:t>
      </w:r>
      <w:proofErr w:type="gramEnd"/>
      <w:r>
        <w:rPr>
          <w:lang w:val="en-US"/>
        </w:rPr>
        <w:t xml:space="preserve"> methods </w:t>
      </w:r>
      <w:r w:rsidRPr="00FD0C3F">
        <w:rPr>
          <w:rStyle w:val="LienMthode"/>
        </w:rPr>
        <w:t>parseGlobal</w:t>
      </w:r>
      <w:r>
        <w:rPr>
          <w:lang w:val="en-US"/>
        </w:rPr>
        <w:t xml:space="preserve">, </w:t>
      </w:r>
      <w:r w:rsidRPr="00FD0C3F">
        <w:rPr>
          <w:rStyle w:val="LienMthode"/>
        </w:rPr>
        <w:t>parseCodeAnnotation</w:t>
      </w:r>
      <w:r>
        <w:rPr>
          <w:lang w:val="en-US"/>
        </w:rPr>
        <w:t xml:space="preserve">, </w:t>
      </w:r>
      <w:r w:rsidRPr="00FD0C3F">
        <w:rPr>
          <w:rStyle w:val="LienMthode"/>
        </w:rPr>
        <w:t>parseLoopAnnotation</w:t>
      </w:r>
      <w:r>
        <w:rPr>
          <w:lang w:val="en-US"/>
        </w:rPr>
        <w:t xml:space="preserve">, </w:t>
      </w:r>
      <w:r w:rsidRPr="00FD0C3F">
        <w:rPr>
          <w:rStyle w:val="LienMthode"/>
        </w:rPr>
        <w:t>parseStatementAnnotation</w:t>
      </w:r>
      <w:r>
        <w:rPr>
          <w:lang w:val="en-US"/>
        </w:rPr>
        <w:t xml:space="preserve">, </w:t>
      </w:r>
      <w:r w:rsidRPr="00FD0C3F">
        <w:rPr>
          <w:rStyle w:val="LienMthode"/>
        </w:rPr>
        <w:t>parseFunctionContract</w:t>
      </w:r>
      <w:r>
        <w:rPr>
          <w:lang w:val="en-US"/>
        </w:rPr>
        <w:t>.</w:t>
      </w:r>
    </w:p>
    <w:p w:rsidR="00153385" w:rsidRDefault="00153385" w:rsidP="00153385">
      <w:pPr>
        <w:pStyle w:val="EntteMthode"/>
      </w:pPr>
      <w:r w:rsidRPr="000C4DCF">
        <w:rPr>
          <w:b/>
          <w:bCs/>
        </w:rPr>
        <w:t>virtual</w:t>
      </w:r>
      <w:r w:rsidRPr="000C4DCF">
        <w:t xml:space="preserve"> </w:t>
      </w:r>
      <w:r w:rsidRPr="000C4DCF">
        <w:rPr>
          <w:b/>
          <w:bCs/>
        </w:rPr>
        <w:t>void</w:t>
      </w:r>
      <w:r w:rsidRPr="000C4DCF">
        <w:t xml:space="preserve"> </w:t>
      </w:r>
      <w:r w:rsidRPr="00153385">
        <w:rPr>
          <w:rStyle w:val="DfinitionMthode"/>
        </w:rPr>
        <w:t>parseStatementAnnotation</w:t>
      </w:r>
      <w:r w:rsidRPr="000C4DCF">
        <w:t>(</w:t>
      </w:r>
      <w:r w:rsidRPr="00AF2B71">
        <w:rPr>
          <w:rStyle w:val="LienClasseC"/>
        </w:rPr>
        <w:t>ForwardReferenceList</w:t>
      </w:r>
      <w:r w:rsidRPr="000C4DCF">
        <w:t xml:space="preserve">&amp; codeContainer, </w:t>
      </w:r>
      <w:r>
        <w:rPr>
          <w:b/>
          <w:bCs/>
        </w:rPr>
        <w:t>const</w:t>
      </w:r>
      <w:r>
        <w:t xml:space="preserve"> </w:t>
      </w:r>
      <w:r w:rsidRPr="00AF2B71">
        <w:rPr>
          <w:rStyle w:val="LienUnit"/>
        </w:rPr>
        <w:t>clang</w:t>
      </w:r>
      <w:r>
        <w:t>::</w:t>
      </w:r>
      <w:r w:rsidRPr="00AF2B71">
        <w:rPr>
          <w:rStyle w:val="LienClasseC"/>
        </w:rPr>
        <w:t>DeclContext</w:t>
      </w:r>
      <w:r>
        <w:t xml:space="preserve">* clangContext, </w:t>
      </w:r>
      <w:r w:rsidRPr="00AF2B71">
        <w:rPr>
          <w:rStyle w:val="LienUnit"/>
        </w:rPr>
        <w:t>clang</w:t>
      </w:r>
      <w:r>
        <w:t>::</w:t>
      </w:r>
      <w:r w:rsidRPr="00AF2B71">
        <w:rPr>
          <w:rStyle w:val="LienClasseC"/>
        </w:rPr>
        <w:t>ASTContext</w:t>
      </w:r>
      <w:r>
        <w:t xml:space="preserve">* astContext, </w:t>
      </w:r>
      <w:r w:rsidRPr="00AF2B71">
        <w:rPr>
          <w:rStyle w:val="LienUnit"/>
        </w:rPr>
        <w:t>clang</w:t>
      </w:r>
      <w:r>
        <w:t>::</w:t>
      </w:r>
      <w:r w:rsidRPr="00AF2B71">
        <w:rPr>
          <w:rStyle w:val="LienClasseC"/>
        </w:rPr>
        <w:t>Sema</w:t>
      </w:r>
      <w:r>
        <w:t xml:space="preserve">* sema, </w:t>
      </w:r>
      <w:r w:rsidRPr="00AF2B71">
        <w:rPr>
          <w:rStyle w:val="LienUnit"/>
        </w:rPr>
        <w:t>clang</w:t>
      </w:r>
      <w:r>
        <w:t>::</w:t>
      </w:r>
      <w:r w:rsidRPr="00AF2B71">
        <w:rPr>
          <w:rStyle w:val="LienClasseC"/>
        </w:rPr>
        <w:t>Scope</w:t>
      </w:r>
      <w:r>
        <w:t xml:space="preserve">* scope, </w:t>
      </w:r>
      <w:r w:rsidRPr="00AF2B71">
        <w:rPr>
          <w:rStyle w:val="LienClasseC"/>
        </w:rPr>
        <w:t>Clang_utils</w:t>
      </w:r>
      <w:r>
        <w:t xml:space="preserve">* clangUtils, </w:t>
      </w:r>
      <w:r w:rsidRPr="00AF2B71">
        <w:rPr>
          <w:rStyle w:val="LienType"/>
        </w:rPr>
        <w:t>location</w:t>
      </w:r>
      <w:r>
        <w:t xml:space="preserve"> loc)</w:t>
      </w:r>
      <w:r w:rsidR="001E7E06">
        <w:t>;</w:t>
      </w:r>
    </w:p>
    <w:p w:rsidR="00A76E21" w:rsidRDefault="00A76E21" w:rsidP="00A76E21">
      <w:pPr>
        <w:rPr>
          <w:lang w:val="en-US"/>
        </w:rPr>
      </w:pPr>
      <w:r w:rsidRPr="008B6E97">
        <w:rPr>
          <w:lang w:val="en-US"/>
        </w:rPr>
        <w:t xml:space="preserve">Parse the </w:t>
      </w:r>
      <w:r>
        <w:rPr>
          <w:lang w:val="en-US"/>
        </w:rPr>
        <w:t>code</w:t>
      </w:r>
      <w:r w:rsidRPr="008B6E97">
        <w:rPr>
          <w:lang w:val="en-US"/>
        </w:rPr>
        <w:t xml:space="preserve"> annotation</w:t>
      </w:r>
      <w:r>
        <w:rPr>
          <w:lang w:val="en-US"/>
        </w:rPr>
        <w:t xml:space="preserve"> </w:t>
      </w:r>
      <w:r w:rsidRPr="008B6E97">
        <w:rPr>
          <w:rStyle w:val="LienChamps"/>
          <w:lang w:val="en-US"/>
        </w:rPr>
        <w:t>_commentText</w:t>
      </w:r>
      <w:r w:rsidRPr="008B6E97">
        <w:rPr>
          <w:lang w:val="en-US"/>
        </w:rPr>
        <w:t xml:space="preserve"> in the semantic context defined by </w:t>
      </w:r>
      <w:r w:rsidRPr="008B6E97">
        <w:rPr>
          <w:rStyle w:val="TexteC"/>
          <w:lang w:val="en-US"/>
        </w:rPr>
        <w:t>clangContext</w:t>
      </w:r>
      <w:r>
        <w:rPr>
          <w:lang w:val="en-US"/>
        </w:rPr>
        <w:t>/</w:t>
      </w:r>
      <w:r w:rsidRPr="008B6E97">
        <w:rPr>
          <w:rStyle w:val="TexteC"/>
          <w:lang w:val="en-US"/>
        </w:rPr>
        <w:t>scope</w:t>
      </w:r>
      <w:r>
        <w:rPr>
          <w:lang w:val="en-US"/>
        </w:rPr>
        <w:t xml:space="preserve"> and insert the Intermediate Representation translation into </w:t>
      </w:r>
      <w:r>
        <w:rPr>
          <w:rStyle w:val="TexteC"/>
          <w:lang w:val="en-US"/>
        </w:rPr>
        <w:t>codeContainer</w:t>
      </w:r>
      <w:r>
        <w:rPr>
          <w:lang w:val="en-US"/>
        </w:rPr>
        <w:t xml:space="preserve">. This method is implemented by </w:t>
      </w:r>
      <w:r w:rsidRPr="00ED5B95">
        <w:rPr>
          <w:rStyle w:val="LienUnit"/>
          <w:lang w:val="en-US"/>
        </w:rPr>
        <w:t>Parser</w:t>
      </w:r>
      <w:r w:rsidRPr="00ED5B95">
        <w:rPr>
          <w:rStyle w:val="TexteC"/>
          <w:lang w:val="en-US"/>
        </w:rPr>
        <w:t>::</w:t>
      </w:r>
      <w:proofErr w:type="spellStart"/>
      <w:r w:rsidRPr="00ED5B95">
        <w:rPr>
          <w:rStyle w:val="LienClasseC"/>
          <w:lang w:val="en-US"/>
        </w:rPr>
        <w:t>ACSLComment</w:t>
      </w:r>
      <w:proofErr w:type="spellEnd"/>
      <w:r w:rsidRPr="00ED5B95">
        <w:rPr>
          <w:rStyle w:val="TexteC"/>
          <w:lang w:val="en-US"/>
        </w:rPr>
        <w:t>::</w:t>
      </w:r>
      <w:r w:rsidRPr="00ED5B95">
        <w:rPr>
          <w:rStyle w:val="LienMthode"/>
          <w:lang w:val="en-US"/>
        </w:rPr>
        <w:t>parse</w:t>
      </w:r>
      <w:r>
        <w:rPr>
          <w:rStyle w:val="LienMthode"/>
          <w:lang w:val="en-US"/>
        </w:rPr>
        <w:t>StatementAnnotation</w:t>
      </w:r>
      <w:r>
        <w:rPr>
          <w:lang w:val="en-US"/>
        </w:rPr>
        <w:t xml:space="preserve"> for the ACSL++ </w:t>
      </w:r>
      <w:proofErr w:type="gramStart"/>
      <w:r w:rsidR="007122DD">
        <w:rPr>
          <w:rStyle w:val="TexteC"/>
          <w:lang w:val="en-US"/>
        </w:rPr>
        <w:t>for :</w:t>
      </w:r>
      <w:r w:rsidR="007122DD">
        <w:rPr>
          <w:lang w:val="en-US"/>
        </w:rPr>
        <w:t>,</w:t>
      </w:r>
      <w:proofErr w:type="gramEnd"/>
      <w:r w:rsidR="007122DD">
        <w:rPr>
          <w:lang w:val="en-US"/>
        </w:rPr>
        <w:t xml:space="preserve"> </w:t>
      </w:r>
      <w:r w:rsidR="007122DD" w:rsidRPr="007122DD">
        <w:rPr>
          <w:rStyle w:val="TexteC"/>
          <w:lang w:val="en-US"/>
        </w:rPr>
        <w:t>breaks</w:t>
      </w:r>
      <w:r w:rsidR="007122DD">
        <w:rPr>
          <w:lang w:val="en-US"/>
        </w:rPr>
        <w:t xml:space="preserve">, </w:t>
      </w:r>
      <w:r w:rsidR="007122DD" w:rsidRPr="007122DD">
        <w:rPr>
          <w:rStyle w:val="TexteC"/>
          <w:lang w:val="en-US"/>
        </w:rPr>
        <w:t>continues</w:t>
      </w:r>
      <w:r w:rsidR="007122DD">
        <w:rPr>
          <w:lang w:val="en-US"/>
        </w:rPr>
        <w:t xml:space="preserve">, </w:t>
      </w:r>
      <w:r w:rsidR="007122DD" w:rsidRPr="007122DD">
        <w:rPr>
          <w:rStyle w:val="TexteC"/>
          <w:lang w:val="en-US"/>
        </w:rPr>
        <w:t>returns</w:t>
      </w:r>
      <w:r w:rsidR="007122DD" w:rsidRPr="007122DD">
        <w:rPr>
          <w:lang w:val="en-US"/>
        </w:rPr>
        <w:t xml:space="preserve"> </w:t>
      </w:r>
      <w:r w:rsidR="007122DD">
        <w:rPr>
          <w:lang w:val="en-US"/>
        </w:rPr>
        <w:t xml:space="preserve">and </w:t>
      </w:r>
      <w:r w:rsidR="007122DD" w:rsidRPr="00287CFA">
        <w:rPr>
          <w:rStyle w:val="TexteC"/>
          <w:lang w:val="en-US"/>
        </w:rPr>
        <w:t>ghost</w:t>
      </w:r>
      <w:r w:rsidR="007122DD">
        <w:rPr>
          <w:lang w:val="en-US"/>
        </w:rPr>
        <w:t xml:space="preserve"> </w:t>
      </w:r>
      <w:r>
        <w:rPr>
          <w:lang w:val="en-US"/>
        </w:rPr>
        <w:t>construction.</w:t>
      </w:r>
    </w:p>
    <w:p w:rsidR="00D060DB" w:rsidRDefault="00D060DB" w:rsidP="00D060DB">
      <w:pPr>
        <w:rPr>
          <w:lang w:val="en-US"/>
        </w:rPr>
      </w:pPr>
    </w:p>
    <w:p w:rsidR="00D060DB" w:rsidRPr="008B6E97" w:rsidRDefault="00D060DB" w:rsidP="00D060DB">
      <w:pPr>
        <w:rPr>
          <w:lang w:val="en-US"/>
        </w:rPr>
      </w:pPr>
      <w:r>
        <w:rPr>
          <w:lang w:val="en-US"/>
        </w:rPr>
        <w:t xml:space="preserve">This method is called by </w:t>
      </w:r>
      <w:proofErr w:type="spellStart"/>
      <w:r w:rsidRPr="00ED5B95">
        <w:rPr>
          <w:rStyle w:val="LienUnit"/>
          <w:lang w:val="en-US"/>
        </w:rPr>
        <w:t>ClangVisitor</w:t>
      </w:r>
      <w:proofErr w:type="spellEnd"/>
      <w:r w:rsidRPr="00ED5B95">
        <w:rPr>
          <w:rStyle w:val="TexteC"/>
          <w:lang w:val="en-US"/>
        </w:rPr>
        <w:t>::</w:t>
      </w:r>
      <w:r w:rsidRPr="008B6E97">
        <w:rPr>
          <w:rStyle w:val="LienClasseC"/>
          <w:lang w:val="en-US"/>
        </w:rPr>
        <w:t>Visitor</w:t>
      </w:r>
      <w:r w:rsidRPr="008B6E97">
        <w:rPr>
          <w:rStyle w:val="TexteC"/>
          <w:lang w:val="en-US"/>
        </w:rPr>
        <w:t>::</w:t>
      </w:r>
      <w:r w:rsidRPr="001D1ECC">
        <w:rPr>
          <w:rStyle w:val="LienMthode"/>
          <w:lang w:val="en-US"/>
        </w:rPr>
        <w:t>parse</w:t>
      </w:r>
      <w:r w:rsidR="00484A3E">
        <w:rPr>
          <w:rStyle w:val="LienMthode"/>
          <w:lang w:val="en-US"/>
        </w:rPr>
        <w:t>Satement</w:t>
      </w:r>
      <w:r w:rsidRPr="001D1ECC">
        <w:rPr>
          <w:rStyle w:val="LienMthode"/>
          <w:lang w:val="en-US"/>
        </w:rPr>
        <w:t>Annotation</w:t>
      </w:r>
      <w:r>
        <w:rPr>
          <w:lang w:val="en-US"/>
        </w:rPr>
        <w:t xml:space="preserve"> before the visit of any </w:t>
      </w:r>
      <w:r w:rsidRPr="0074132F">
        <w:rPr>
          <w:rStyle w:val="LienUnit"/>
          <w:lang w:val="en-US"/>
        </w:rPr>
        <w:t>clang</w:t>
      </w:r>
      <w:r w:rsidRPr="0074132F">
        <w:rPr>
          <w:rStyle w:val="TexteC"/>
          <w:lang w:val="en-US"/>
        </w:rPr>
        <w:t>::</w:t>
      </w:r>
      <w:proofErr w:type="spellStart"/>
      <w:r w:rsidRPr="0074132F">
        <w:rPr>
          <w:rStyle w:val="LienClasseC"/>
          <w:lang w:val="en-US"/>
        </w:rPr>
        <w:t>Stmt</w:t>
      </w:r>
      <w:proofErr w:type="spellEnd"/>
      <w:r>
        <w:rPr>
          <w:lang w:val="en-US"/>
        </w:rPr>
        <w:t xml:space="preserve"> – see the methods </w:t>
      </w:r>
      <w:proofErr w:type="spellStart"/>
      <w:r w:rsidRPr="00ED5B95">
        <w:rPr>
          <w:rStyle w:val="LienUnit"/>
          <w:lang w:val="en-US"/>
        </w:rPr>
        <w:t>ClangVisitor</w:t>
      </w:r>
      <w:proofErr w:type="spellEnd"/>
      <w:r w:rsidRPr="001D1ECC">
        <w:rPr>
          <w:rStyle w:val="TexteC"/>
          <w:lang w:val="en-US"/>
        </w:rPr>
        <w:t>::</w:t>
      </w:r>
      <w:r w:rsidRPr="001D1ECC">
        <w:rPr>
          <w:rStyle w:val="LienClasseC"/>
          <w:lang w:val="en-US"/>
        </w:rPr>
        <w:t>Visitor</w:t>
      </w:r>
      <w:r w:rsidRPr="001D1ECC">
        <w:rPr>
          <w:rStyle w:val="TexteC"/>
          <w:lang w:val="en-US"/>
        </w:rPr>
        <w:t>::</w:t>
      </w:r>
      <w:r w:rsidRPr="001D1ECC">
        <w:rPr>
          <w:rStyle w:val="LienMthode"/>
          <w:lang w:val="en-US"/>
        </w:rPr>
        <w:t>readStatementCommentUntil</w:t>
      </w:r>
      <w:r>
        <w:rPr>
          <w:lang w:val="en-US"/>
        </w:rPr>
        <w:t>.</w:t>
      </w:r>
    </w:p>
    <w:p w:rsidR="00D060DB" w:rsidRDefault="00D060DB" w:rsidP="00D060DB">
      <w:pPr>
        <w:pStyle w:val="Prconditions"/>
        <w:rPr>
          <w:lang w:val="en-US"/>
        </w:rPr>
      </w:pPr>
      <w:r w:rsidRPr="0012412F">
        <w:rPr>
          <w:lang w:val="en-US"/>
        </w:rPr>
        <w:t> </w:t>
      </w:r>
      <w:r w:rsidRPr="0012412F">
        <w:rPr>
          <w:rStyle w:val="LienChamps"/>
          <w:lang w:val="en-US"/>
        </w:rPr>
        <w:t>_kind</w:t>
      </w:r>
      <w:r w:rsidRPr="0012412F">
        <w:rPr>
          <w:rStyle w:val="TexteC"/>
          <w:lang w:val="en-US"/>
        </w:rPr>
        <w:t xml:space="preserve">, </w:t>
      </w:r>
      <w:r w:rsidRPr="0012412F">
        <w:rPr>
          <w:lang w:val="en-US"/>
        </w:rPr>
        <w:t xml:space="preserve">the result of </w:t>
      </w:r>
      <w:r w:rsidRPr="00D74080">
        <w:rPr>
          <w:rStyle w:val="LienMthode"/>
          <w:lang w:val="en-US"/>
        </w:rPr>
        <w:t>getAnnotationKind</w:t>
      </w:r>
      <w:r>
        <w:rPr>
          <w:lang w:val="en-US"/>
        </w:rPr>
        <w:t xml:space="preserve"> is</w:t>
      </w:r>
      <w:r w:rsidRPr="0012412F">
        <w:rPr>
          <w:rStyle w:val="TexteC"/>
          <w:lang w:val="en-US"/>
        </w:rPr>
        <w:t xml:space="preserve"> </w:t>
      </w:r>
      <w:r w:rsidR="00FD4A29" w:rsidRPr="003E4F45">
        <w:rPr>
          <w:rStyle w:val="LienConstante"/>
          <w:lang w:val="en-US"/>
        </w:rPr>
        <w:t>KNext</w:t>
      </w:r>
      <w:r w:rsidR="00FD4A29">
        <w:rPr>
          <w:lang w:val="en-US"/>
        </w:rPr>
        <w:t xml:space="preserve"> or </w:t>
      </w:r>
      <w:r w:rsidR="00FD4A29" w:rsidRPr="003E4F45">
        <w:rPr>
          <w:rStyle w:val="LienConstante"/>
          <w:lang w:val="en-US"/>
        </w:rPr>
        <w:t>KNext</w:t>
      </w:r>
      <w:r w:rsidR="00FD4A29" w:rsidRPr="00A9389A">
        <w:rPr>
          <w:rStyle w:val="LienConstante"/>
          <w:lang w:val="en-US"/>
        </w:rPr>
        <w:t>Statement</w:t>
      </w:r>
      <w:r w:rsidR="00FD4A29">
        <w:rPr>
          <w:lang w:val="en-US"/>
        </w:rPr>
        <w:t xml:space="preserve"> and </w:t>
      </w:r>
      <w:r w:rsidR="00FD4A29" w:rsidRPr="00A9389A">
        <w:rPr>
          <w:rStyle w:val="LienChamps"/>
          <w:lang w:val="en-US"/>
        </w:rPr>
        <w:t>_range</w:t>
      </w:r>
      <w:r w:rsidR="00FD4A29">
        <w:rPr>
          <w:lang w:val="en-US"/>
        </w:rPr>
        <w:t xml:space="preserve"> is inside a function body</w:t>
      </w:r>
      <w:r w:rsidRPr="0012412F">
        <w:rPr>
          <w:lang w:val="en-US"/>
        </w:rPr>
        <w:t>.</w:t>
      </w:r>
    </w:p>
    <w:p w:rsidR="00D060DB" w:rsidRDefault="00D060DB" w:rsidP="00D060DB">
      <w:pPr>
        <w:pStyle w:val="Relatives"/>
        <w:rPr>
          <w:lang w:val="en-US"/>
        </w:rPr>
      </w:pPr>
    </w:p>
    <w:p w:rsidR="00D060DB" w:rsidRDefault="00D060DB" w:rsidP="00D060DB">
      <w:pPr>
        <w:pStyle w:val="RelativesItem"/>
        <w:rPr>
          <w:lang w:val="en-US"/>
        </w:rPr>
      </w:pPr>
      <w:r>
        <w:rPr>
          <w:lang w:val="en-US"/>
        </w:rPr>
        <w:t xml:space="preserve">The method </w:t>
      </w:r>
      <w:r w:rsidRPr="008B6E97">
        <w:rPr>
          <w:rStyle w:val="LienUnit"/>
          <w:lang w:val="en-US"/>
        </w:rPr>
        <w:t>Parser</w:t>
      </w:r>
      <w:r w:rsidRPr="008B6E97">
        <w:rPr>
          <w:rStyle w:val="TexteC"/>
          <w:lang w:val="en-US"/>
        </w:rPr>
        <w:t>::</w:t>
      </w:r>
      <w:proofErr w:type="spellStart"/>
      <w:r w:rsidRPr="008B6E97">
        <w:rPr>
          <w:rStyle w:val="LienClasseC"/>
          <w:lang w:val="en-US"/>
        </w:rPr>
        <w:t>ACSLComment</w:t>
      </w:r>
      <w:proofErr w:type="spellEnd"/>
      <w:r w:rsidRPr="008B6E97">
        <w:rPr>
          <w:rStyle w:val="TexteC"/>
          <w:lang w:val="en-US"/>
        </w:rPr>
        <w:t>::</w:t>
      </w:r>
      <w:r w:rsidRPr="008B6E97">
        <w:rPr>
          <w:rStyle w:val="LienMthode"/>
          <w:lang w:val="en-US"/>
        </w:rPr>
        <w:t>parse</w:t>
      </w:r>
      <w:r w:rsidR="005E6F2E">
        <w:rPr>
          <w:rStyle w:val="LienMthode"/>
          <w:lang w:val="en-US"/>
        </w:rPr>
        <w:t>Statement</w:t>
      </w:r>
      <w:r>
        <w:rPr>
          <w:rStyle w:val="LienMthode"/>
          <w:lang w:val="en-US"/>
        </w:rPr>
        <w:t>Annotation</w:t>
      </w:r>
      <w:r>
        <w:rPr>
          <w:lang w:val="en-US"/>
        </w:rPr>
        <w:t>,</w:t>
      </w:r>
    </w:p>
    <w:p w:rsidR="00D060DB" w:rsidRDefault="00D060DB" w:rsidP="00D060DB">
      <w:pPr>
        <w:pStyle w:val="RelativesItem"/>
        <w:rPr>
          <w:lang w:val="en-US"/>
        </w:rPr>
      </w:pPr>
      <w:r>
        <w:rPr>
          <w:lang w:val="en-US"/>
        </w:rPr>
        <w:t xml:space="preserve">the method </w:t>
      </w:r>
      <w:r w:rsidRPr="00FD0C3F">
        <w:rPr>
          <w:rStyle w:val="LienMthode"/>
          <w:lang w:val="en-US"/>
        </w:rPr>
        <w:t>getAnnotationComment</w:t>
      </w:r>
      <w:r>
        <w:rPr>
          <w:lang w:val="en-US"/>
        </w:rPr>
        <w:t xml:space="preserve"> and the fields </w:t>
      </w:r>
      <w:r w:rsidRPr="008B6E97">
        <w:rPr>
          <w:rStyle w:val="LienChamps"/>
          <w:lang w:val="en-US"/>
        </w:rPr>
        <w:t>_kind</w:t>
      </w:r>
      <w:r w:rsidRPr="008B6E97">
        <w:rPr>
          <w:lang w:val="en-US"/>
        </w:rPr>
        <w:t xml:space="preserve">, </w:t>
      </w:r>
      <w:r w:rsidRPr="008B6E97">
        <w:rPr>
          <w:rStyle w:val="LienChamps"/>
          <w:lang w:val="en-US"/>
        </w:rPr>
        <w:t>_commentText</w:t>
      </w:r>
      <w:r w:rsidRPr="008B6E97">
        <w:rPr>
          <w:lang w:val="en-US"/>
        </w:rPr>
        <w:t>,</w:t>
      </w:r>
    </w:p>
    <w:p w:rsidR="00D060DB" w:rsidRPr="008B6E97" w:rsidRDefault="00D060DB" w:rsidP="00CC4764">
      <w:pPr>
        <w:pStyle w:val="RelativesItem"/>
        <w:rPr>
          <w:lang w:val="en-US"/>
        </w:rPr>
      </w:pPr>
      <w:r>
        <w:rPr>
          <w:lang w:val="en-US"/>
        </w:rPr>
        <w:t xml:space="preserve">the method </w:t>
      </w:r>
      <w:proofErr w:type="spellStart"/>
      <w:r w:rsidRPr="001E7E06">
        <w:rPr>
          <w:rStyle w:val="LienUnit"/>
          <w:lang w:val="en-US"/>
        </w:rPr>
        <w:t>ClangVisitor</w:t>
      </w:r>
      <w:proofErr w:type="spellEnd"/>
      <w:r w:rsidRPr="001E7E06">
        <w:rPr>
          <w:rStyle w:val="TexteC"/>
          <w:lang w:val="en-US"/>
        </w:rPr>
        <w:t>::</w:t>
      </w:r>
      <w:r w:rsidRPr="008B6E97">
        <w:rPr>
          <w:rStyle w:val="LienClasseC"/>
          <w:lang w:val="en-US"/>
        </w:rPr>
        <w:t>Visitor</w:t>
      </w:r>
      <w:r w:rsidRPr="008B6E97">
        <w:rPr>
          <w:rStyle w:val="TexteC"/>
          <w:lang w:val="en-US"/>
        </w:rPr>
        <w:t>::</w:t>
      </w:r>
      <w:r w:rsidRPr="008B6E97">
        <w:rPr>
          <w:rStyle w:val="LienMthode"/>
          <w:lang w:val="en-US"/>
        </w:rPr>
        <w:t>parse</w:t>
      </w:r>
      <w:r w:rsidR="00B37D26">
        <w:rPr>
          <w:rStyle w:val="LienMthode"/>
          <w:lang w:val="en-US"/>
        </w:rPr>
        <w:t>Statement</w:t>
      </w:r>
      <w:r>
        <w:rPr>
          <w:rStyle w:val="LienMthode"/>
          <w:lang w:val="en-US"/>
        </w:rPr>
        <w:t>Annotation</w:t>
      </w:r>
      <w:r>
        <w:rPr>
          <w:lang w:val="en-US"/>
        </w:rPr>
        <w:t xml:space="preserve">, </w:t>
      </w:r>
      <w:proofErr w:type="spellStart"/>
      <w:r w:rsidRPr="00ED5B95">
        <w:rPr>
          <w:rStyle w:val="LienUnit"/>
          <w:lang w:val="en-US"/>
        </w:rPr>
        <w:t>ClangVisitor</w:t>
      </w:r>
      <w:proofErr w:type="spellEnd"/>
      <w:r w:rsidRPr="001D1ECC">
        <w:rPr>
          <w:rStyle w:val="TexteC"/>
          <w:lang w:val="en-US"/>
        </w:rPr>
        <w:t>::</w:t>
      </w:r>
      <w:r w:rsidRPr="001D1ECC">
        <w:rPr>
          <w:rStyle w:val="LienClasseC"/>
          <w:lang w:val="en-US"/>
        </w:rPr>
        <w:t>Visitor</w:t>
      </w:r>
      <w:r w:rsidRPr="001D1ECC">
        <w:rPr>
          <w:rStyle w:val="TexteC"/>
          <w:lang w:val="en-US"/>
        </w:rPr>
        <w:t>::</w:t>
      </w:r>
      <w:r w:rsidRPr="001D1ECC">
        <w:rPr>
          <w:rStyle w:val="LienMthode"/>
          <w:lang w:val="en-US"/>
        </w:rPr>
        <w:t>readStatementCommentUntil</w:t>
      </w:r>
      <w:r>
        <w:rPr>
          <w:lang w:val="en-US"/>
        </w:rPr>
        <w:t>,</w:t>
      </w:r>
    </w:p>
    <w:p w:rsidR="00D060DB" w:rsidRDefault="00D060DB" w:rsidP="00D060DB">
      <w:pPr>
        <w:pStyle w:val="RelativesItem"/>
        <w:rPr>
          <w:lang w:val="en-US"/>
        </w:rPr>
      </w:pPr>
      <w:proofErr w:type="gramStart"/>
      <w:r>
        <w:rPr>
          <w:lang w:val="en-US"/>
        </w:rPr>
        <w:t>the</w:t>
      </w:r>
      <w:proofErr w:type="gramEnd"/>
      <w:r>
        <w:rPr>
          <w:lang w:val="en-US"/>
        </w:rPr>
        <w:t xml:space="preserve"> methods </w:t>
      </w:r>
      <w:r w:rsidRPr="00FD0C3F">
        <w:rPr>
          <w:rStyle w:val="LienMthode"/>
        </w:rPr>
        <w:t>parseGlobal</w:t>
      </w:r>
      <w:r>
        <w:rPr>
          <w:lang w:val="en-US"/>
        </w:rPr>
        <w:t xml:space="preserve">, </w:t>
      </w:r>
      <w:r w:rsidRPr="00FD0C3F">
        <w:rPr>
          <w:rStyle w:val="LienMthode"/>
        </w:rPr>
        <w:t>parseCodeAnnotation</w:t>
      </w:r>
      <w:r>
        <w:rPr>
          <w:lang w:val="en-US"/>
        </w:rPr>
        <w:t xml:space="preserve">, </w:t>
      </w:r>
      <w:r w:rsidRPr="00FD0C3F">
        <w:rPr>
          <w:rStyle w:val="LienMthode"/>
        </w:rPr>
        <w:t>parseLoopAnnotation</w:t>
      </w:r>
      <w:r>
        <w:rPr>
          <w:lang w:val="en-US"/>
        </w:rPr>
        <w:t xml:space="preserve">, </w:t>
      </w:r>
      <w:r w:rsidRPr="00FD0C3F">
        <w:rPr>
          <w:rStyle w:val="LienMthode"/>
        </w:rPr>
        <w:t>parseFunctionContract</w:t>
      </w:r>
      <w:r>
        <w:rPr>
          <w:lang w:val="en-US"/>
        </w:rPr>
        <w:t>.</w:t>
      </w:r>
    </w:p>
    <w:p w:rsidR="00153385" w:rsidRDefault="00153385" w:rsidP="00153385">
      <w:pPr>
        <w:pStyle w:val="EntteMthode"/>
      </w:pPr>
      <w:r>
        <w:rPr>
          <w:b/>
          <w:bCs/>
        </w:rPr>
        <w:t>virtual</w:t>
      </w:r>
      <w:r>
        <w:t xml:space="preserve"> </w:t>
      </w:r>
      <w:r>
        <w:rPr>
          <w:b/>
          <w:bCs/>
        </w:rPr>
        <w:t>void</w:t>
      </w:r>
      <w:r>
        <w:t xml:space="preserve"> </w:t>
      </w:r>
      <w:r w:rsidRPr="00153385">
        <w:rPr>
          <w:rStyle w:val="DfinitionMthode"/>
        </w:rPr>
        <w:t>parseFunctionContract</w:t>
      </w:r>
      <w:r>
        <w:t>(</w:t>
      </w:r>
      <w:r w:rsidRPr="00AF2B71">
        <w:rPr>
          <w:rStyle w:val="LienType"/>
        </w:rPr>
        <w:t>option</w:t>
      </w:r>
      <w:r>
        <w:t xml:space="preserve">&amp; </w:t>
      </w:r>
      <w:r>
        <w:rPr>
          <w:i/>
          <w:iCs/>
          <w:color w:val="0000FF"/>
        </w:rPr>
        <w:t>/* function</w:t>
      </w:r>
      <w:r w:rsidRPr="00AF2B71">
        <w:rPr>
          <w:i/>
          <w:color w:val="0000FF"/>
        </w:rPr>
        <w:t>_contract</w:t>
      </w:r>
      <w:r>
        <w:rPr>
          <w:i/>
          <w:iCs/>
          <w:color w:val="0000FF"/>
        </w:rPr>
        <w:t xml:space="preserve"> */</w:t>
      </w:r>
      <w:r>
        <w:t xml:space="preserve"> contract, </w:t>
      </w:r>
      <w:r>
        <w:rPr>
          <w:b/>
          <w:bCs/>
        </w:rPr>
        <w:t>const</w:t>
      </w:r>
      <w:r>
        <w:t xml:space="preserve"> </w:t>
      </w:r>
      <w:r w:rsidRPr="00AF2B71">
        <w:rPr>
          <w:rStyle w:val="LienUnit"/>
        </w:rPr>
        <w:t>clang</w:t>
      </w:r>
      <w:r>
        <w:t>::</w:t>
      </w:r>
      <w:r w:rsidRPr="00AF2B71">
        <w:rPr>
          <w:rStyle w:val="LienClasseC"/>
        </w:rPr>
        <w:t>DeclContext</w:t>
      </w:r>
      <w:r>
        <w:t xml:space="preserve">* clangContext, </w:t>
      </w:r>
      <w:r w:rsidRPr="00AF2B71">
        <w:rPr>
          <w:rStyle w:val="LienUnit"/>
        </w:rPr>
        <w:t>clang</w:t>
      </w:r>
      <w:r>
        <w:t>::</w:t>
      </w:r>
      <w:r w:rsidRPr="00AF2B71">
        <w:rPr>
          <w:rStyle w:val="LienClasseC"/>
        </w:rPr>
        <w:t>ASTContext</w:t>
      </w:r>
      <w:r>
        <w:t xml:space="preserve">* astContext, </w:t>
      </w:r>
      <w:r w:rsidRPr="00AF2B71">
        <w:rPr>
          <w:rStyle w:val="LienUnit"/>
        </w:rPr>
        <w:t>clang</w:t>
      </w:r>
      <w:r>
        <w:t>::</w:t>
      </w:r>
      <w:r w:rsidRPr="00AF2B71">
        <w:rPr>
          <w:rStyle w:val="LienClasseC"/>
        </w:rPr>
        <w:t>Sema</w:t>
      </w:r>
      <w:r>
        <w:t xml:space="preserve">* sema, </w:t>
      </w:r>
      <w:r w:rsidRPr="00AF2B71">
        <w:rPr>
          <w:rStyle w:val="LienUnit"/>
        </w:rPr>
        <w:t>clang</w:t>
      </w:r>
      <w:r>
        <w:t>::</w:t>
      </w:r>
      <w:r w:rsidRPr="00AF2B71">
        <w:rPr>
          <w:rStyle w:val="LienClasseC"/>
        </w:rPr>
        <w:t>Scope</w:t>
      </w:r>
      <w:r>
        <w:t xml:space="preserve">* scope, </w:t>
      </w:r>
      <w:r w:rsidRPr="00AF2B71">
        <w:rPr>
          <w:rStyle w:val="LienClasseC"/>
        </w:rPr>
        <w:t>Clang_utils</w:t>
      </w:r>
      <w:r>
        <w:t xml:space="preserve">* clangUtils, </w:t>
      </w:r>
      <w:r w:rsidRPr="00AF2B71">
        <w:rPr>
          <w:rStyle w:val="LienType"/>
        </w:rPr>
        <w:t>location</w:t>
      </w:r>
      <w:r w:rsidRPr="00837828">
        <w:t xml:space="preserve"> loc)</w:t>
      </w:r>
      <w:r w:rsidR="001E7E06">
        <w:t>;</w:t>
      </w:r>
    </w:p>
    <w:p w:rsidR="00CB76A1" w:rsidRDefault="00CB76A1" w:rsidP="00CB76A1">
      <w:pPr>
        <w:rPr>
          <w:lang w:val="en-US"/>
        </w:rPr>
      </w:pPr>
      <w:r w:rsidRPr="008B6E97">
        <w:rPr>
          <w:lang w:val="en-US"/>
        </w:rPr>
        <w:t xml:space="preserve">Parse the </w:t>
      </w:r>
      <w:r w:rsidR="008B45A0">
        <w:rPr>
          <w:lang w:val="en-US"/>
        </w:rPr>
        <w:t>function contract</w:t>
      </w:r>
      <w:r w:rsidRPr="008B6E97">
        <w:rPr>
          <w:lang w:val="en-US"/>
        </w:rPr>
        <w:t xml:space="preserve"> </w:t>
      </w:r>
      <w:r w:rsidRPr="008B6E97">
        <w:rPr>
          <w:rStyle w:val="LienChamps"/>
          <w:lang w:val="en-US"/>
        </w:rPr>
        <w:t>_commentText</w:t>
      </w:r>
      <w:r w:rsidRPr="008B6E97">
        <w:rPr>
          <w:lang w:val="en-US"/>
        </w:rPr>
        <w:t xml:space="preserve"> in the semantic context defined by </w:t>
      </w:r>
      <w:r w:rsidRPr="008B6E97">
        <w:rPr>
          <w:rStyle w:val="TexteC"/>
          <w:lang w:val="en-US"/>
        </w:rPr>
        <w:t>clangContext</w:t>
      </w:r>
      <w:r>
        <w:rPr>
          <w:lang w:val="en-US"/>
        </w:rPr>
        <w:t>/</w:t>
      </w:r>
      <w:r w:rsidRPr="008B6E97">
        <w:rPr>
          <w:rStyle w:val="TexteC"/>
          <w:lang w:val="en-US"/>
        </w:rPr>
        <w:t>scope</w:t>
      </w:r>
      <w:r>
        <w:rPr>
          <w:lang w:val="en-US"/>
        </w:rPr>
        <w:t xml:space="preserve"> and insert the Intermediate Representation translation into </w:t>
      </w:r>
      <w:r w:rsidR="008B45A0">
        <w:rPr>
          <w:rStyle w:val="TexteC"/>
          <w:lang w:val="en-US"/>
        </w:rPr>
        <w:t>contract</w:t>
      </w:r>
      <w:r>
        <w:rPr>
          <w:lang w:val="en-US"/>
        </w:rPr>
        <w:t xml:space="preserve">. This method is implemented by </w:t>
      </w:r>
      <w:r w:rsidRPr="004B6B67">
        <w:rPr>
          <w:rStyle w:val="LienUnit"/>
          <w:lang w:val="en-US"/>
        </w:rPr>
        <w:t>Parser</w:t>
      </w:r>
      <w:r w:rsidRPr="004B6B67">
        <w:rPr>
          <w:rStyle w:val="TexteC"/>
          <w:lang w:val="en-US"/>
        </w:rPr>
        <w:t>::</w:t>
      </w:r>
      <w:proofErr w:type="spellStart"/>
      <w:r w:rsidRPr="004B6B67">
        <w:rPr>
          <w:rStyle w:val="LienClasseC"/>
          <w:lang w:val="en-US"/>
        </w:rPr>
        <w:t>ACSLComment</w:t>
      </w:r>
      <w:proofErr w:type="spellEnd"/>
      <w:r w:rsidRPr="004B6B67">
        <w:rPr>
          <w:rStyle w:val="TexteC"/>
          <w:lang w:val="en-US"/>
        </w:rPr>
        <w:t>::</w:t>
      </w:r>
      <w:r w:rsidRPr="004B6B67">
        <w:rPr>
          <w:rStyle w:val="LienMthode"/>
          <w:lang w:val="en-US"/>
        </w:rPr>
        <w:t>parseGlobal</w:t>
      </w:r>
      <w:r>
        <w:rPr>
          <w:lang w:val="en-US"/>
        </w:rPr>
        <w:t xml:space="preserve"> for the ACSL++ </w:t>
      </w:r>
      <w:r w:rsidR="001B7218" w:rsidRPr="001B7218">
        <w:rPr>
          <w:rStyle w:val="TexteC"/>
          <w:lang w:val="en-US"/>
        </w:rPr>
        <w:t>requires</w:t>
      </w:r>
      <w:r>
        <w:rPr>
          <w:rStyle w:val="TexteC"/>
          <w:lang w:val="en-US"/>
        </w:rPr>
        <w:t xml:space="preserve"> …</w:t>
      </w:r>
      <w:r>
        <w:rPr>
          <w:lang w:val="en-US"/>
        </w:rPr>
        <w:t xml:space="preserve">, </w:t>
      </w:r>
      <w:r w:rsidR="001B7218" w:rsidRPr="001B7218">
        <w:rPr>
          <w:rStyle w:val="TexteC"/>
          <w:lang w:val="en-US"/>
        </w:rPr>
        <w:t>terminates</w:t>
      </w:r>
      <w:r w:rsidR="001B7218">
        <w:rPr>
          <w:rStyle w:val="TexteC"/>
          <w:lang w:val="en-US"/>
        </w:rPr>
        <w:t xml:space="preserve"> …</w:t>
      </w:r>
      <w:r w:rsidR="001B7218">
        <w:rPr>
          <w:lang w:val="en-US"/>
        </w:rPr>
        <w:t xml:space="preserve">, </w:t>
      </w:r>
      <w:r w:rsidR="001B7218" w:rsidRPr="001B7218">
        <w:rPr>
          <w:rStyle w:val="TexteC"/>
          <w:lang w:val="en-US"/>
        </w:rPr>
        <w:t>decreases</w:t>
      </w:r>
      <w:r w:rsidR="001B7218">
        <w:rPr>
          <w:rStyle w:val="TexteC"/>
          <w:lang w:val="en-US"/>
        </w:rPr>
        <w:t xml:space="preserve"> …</w:t>
      </w:r>
      <w:r w:rsidR="001B7218">
        <w:rPr>
          <w:lang w:val="en-US"/>
        </w:rPr>
        <w:t xml:space="preserve">, </w:t>
      </w:r>
      <w:r w:rsidR="001B7218" w:rsidRPr="001B7218">
        <w:rPr>
          <w:rStyle w:val="TexteC"/>
          <w:lang w:val="en-US"/>
        </w:rPr>
        <w:t>assigns</w:t>
      </w:r>
      <w:r>
        <w:rPr>
          <w:rStyle w:val="TexteC"/>
          <w:lang w:val="en-US"/>
        </w:rPr>
        <w:t xml:space="preserve"> …</w:t>
      </w:r>
      <w:r>
        <w:rPr>
          <w:lang w:val="en-US"/>
        </w:rPr>
        <w:t xml:space="preserve">, </w:t>
      </w:r>
      <w:r w:rsidR="001B7218" w:rsidRPr="001B7218">
        <w:rPr>
          <w:rStyle w:val="TexteC"/>
          <w:lang w:val="en-US"/>
        </w:rPr>
        <w:t>ensures</w:t>
      </w:r>
      <w:r>
        <w:rPr>
          <w:rStyle w:val="TexteC"/>
          <w:lang w:val="en-US"/>
        </w:rPr>
        <w:t xml:space="preserve"> …</w:t>
      </w:r>
      <w:r>
        <w:rPr>
          <w:lang w:val="en-US"/>
        </w:rPr>
        <w:t xml:space="preserve">, </w:t>
      </w:r>
      <w:r w:rsidR="001B7218" w:rsidRPr="001B7218">
        <w:rPr>
          <w:rStyle w:val="TexteC"/>
          <w:lang w:val="en-US"/>
        </w:rPr>
        <w:t>behavior</w:t>
      </w:r>
      <w:r>
        <w:rPr>
          <w:rStyle w:val="TexteC"/>
          <w:lang w:val="en-US"/>
        </w:rPr>
        <w:t xml:space="preserve"> …</w:t>
      </w:r>
      <w:r>
        <w:rPr>
          <w:lang w:val="en-US"/>
        </w:rPr>
        <w:t xml:space="preserve">, </w:t>
      </w:r>
      <w:r w:rsidR="001B7218" w:rsidRPr="001B7218">
        <w:rPr>
          <w:rStyle w:val="TexteC"/>
          <w:lang w:val="en-US"/>
        </w:rPr>
        <w:t>assumes</w:t>
      </w:r>
      <w:r>
        <w:rPr>
          <w:rStyle w:val="TexteC"/>
          <w:lang w:val="en-US"/>
        </w:rPr>
        <w:t xml:space="preserve"> …</w:t>
      </w:r>
      <w:r>
        <w:rPr>
          <w:lang w:val="en-US"/>
        </w:rPr>
        <w:t xml:space="preserve">, </w:t>
      </w:r>
      <w:r w:rsidR="001B7218" w:rsidRPr="001B7218">
        <w:rPr>
          <w:rStyle w:val="TexteC"/>
          <w:lang w:val="en-US"/>
        </w:rPr>
        <w:t>complete</w:t>
      </w:r>
      <w:r>
        <w:rPr>
          <w:rStyle w:val="TexteC"/>
          <w:lang w:val="en-US"/>
        </w:rPr>
        <w:t xml:space="preserve"> …</w:t>
      </w:r>
      <w:r>
        <w:rPr>
          <w:lang w:val="en-US"/>
        </w:rPr>
        <w:t xml:space="preserve">, </w:t>
      </w:r>
      <w:r w:rsidR="001B7218" w:rsidRPr="001B7218">
        <w:rPr>
          <w:rStyle w:val="TexteC"/>
          <w:lang w:val="en-US"/>
        </w:rPr>
        <w:t>disjoint</w:t>
      </w:r>
      <w:r>
        <w:rPr>
          <w:rStyle w:val="TexteC"/>
          <w:lang w:val="en-US"/>
        </w:rPr>
        <w:t xml:space="preserve"> …</w:t>
      </w:r>
      <w:r>
        <w:rPr>
          <w:lang w:val="en-US"/>
        </w:rPr>
        <w:t xml:space="preserve">, </w:t>
      </w:r>
      <w:r w:rsidR="001B7218" w:rsidRPr="001B7218">
        <w:rPr>
          <w:rStyle w:val="TexteC"/>
          <w:lang w:val="en-US"/>
        </w:rPr>
        <w:t>allocates</w:t>
      </w:r>
      <w:r>
        <w:rPr>
          <w:rStyle w:val="TexteC"/>
          <w:lang w:val="en-US"/>
        </w:rPr>
        <w:t xml:space="preserve"> …</w:t>
      </w:r>
      <w:r w:rsidR="001B7218">
        <w:rPr>
          <w:lang w:val="en-US"/>
        </w:rPr>
        <w:t xml:space="preserve">, </w:t>
      </w:r>
      <w:r w:rsidR="001B7218" w:rsidRPr="001B7218">
        <w:rPr>
          <w:rStyle w:val="TexteC"/>
          <w:lang w:val="en-US"/>
        </w:rPr>
        <w:t>frees</w:t>
      </w:r>
      <w:r w:rsidR="001B7218">
        <w:rPr>
          <w:rStyle w:val="TexteC"/>
          <w:lang w:val="en-US"/>
        </w:rPr>
        <w:t xml:space="preserve"> …</w:t>
      </w:r>
      <w:r w:rsidR="001B7218">
        <w:rPr>
          <w:lang w:val="en-US"/>
        </w:rPr>
        <w:t xml:space="preserve">, </w:t>
      </w:r>
      <w:r w:rsidR="001B7218" w:rsidRPr="001B7218">
        <w:rPr>
          <w:rStyle w:val="TexteC"/>
          <w:lang w:val="en-US"/>
        </w:rPr>
        <w:t>exists</w:t>
      </w:r>
      <w:r w:rsidR="001B7218">
        <w:rPr>
          <w:rStyle w:val="TexteC"/>
          <w:lang w:val="en-US"/>
        </w:rPr>
        <w:t xml:space="preserve"> …</w:t>
      </w:r>
      <w:r w:rsidR="001B7218">
        <w:rPr>
          <w:lang w:val="en-US"/>
        </w:rPr>
        <w:t xml:space="preserve"> and</w:t>
      </w:r>
      <w:r>
        <w:rPr>
          <w:lang w:val="en-US"/>
        </w:rPr>
        <w:t xml:space="preserve"> </w:t>
      </w:r>
      <w:r w:rsidR="001B7218">
        <w:rPr>
          <w:rStyle w:val="TexteC"/>
          <w:lang w:val="en-US"/>
        </w:rPr>
        <w:t>ghost</w:t>
      </w:r>
      <w:r>
        <w:rPr>
          <w:rStyle w:val="TexteC"/>
          <w:lang w:val="en-US"/>
        </w:rPr>
        <w:t xml:space="preserve"> …</w:t>
      </w:r>
      <w:r>
        <w:rPr>
          <w:lang w:val="en-US"/>
        </w:rPr>
        <w:t xml:space="preserve"> constructions.</w:t>
      </w:r>
    </w:p>
    <w:p w:rsidR="00CB76A1" w:rsidRDefault="00CB76A1" w:rsidP="00CB76A1">
      <w:pPr>
        <w:rPr>
          <w:lang w:val="en-US"/>
        </w:rPr>
      </w:pPr>
    </w:p>
    <w:p w:rsidR="00CB76A1" w:rsidRPr="008B6E97" w:rsidRDefault="00CB76A1" w:rsidP="00CB76A1">
      <w:pPr>
        <w:rPr>
          <w:lang w:val="en-US"/>
        </w:rPr>
      </w:pPr>
      <w:r>
        <w:rPr>
          <w:lang w:val="en-US"/>
        </w:rPr>
        <w:t xml:space="preserve">This method is called by </w:t>
      </w:r>
      <w:proofErr w:type="spellStart"/>
      <w:r w:rsidRPr="00CB76A1">
        <w:rPr>
          <w:rStyle w:val="LienUnit"/>
          <w:lang w:val="en-US"/>
        </w:rPr>
        <w:t>ClangVisitor</w:t>
      </w:r>
      <w:proofErr w:type="spellEnd"/>
      <w:r w:rsidRPr="00CB76A1">
        <w:rPr>
          <w:rStyle w:val="TexteC"/>
          <w:lang w:val="en-US"/>
        </w:rPr>
        <w:t>::</w:t>
      </w:r>
      <w:r w:rsidRPr="008B6E97">
        <w:rPr>
          <w:rStyle w:val="LienClasseC"/>
          <w:lang w:val="en-US"/>
        </w:rPr>
        <w:t>Visitor</w:t>
      </w:r>
      <w:r w:rsidRPr="008B6E97">
        <w:rPr>
          <w:rStyle w:val="TexteC"/>
          <w:lang w:val="en-US"/>
        </w:rPr>
        <w:t>::</w:t>
      </w:r>
      <w:r w:rsidR="003E3C5A" w:rsidRPr="003E3C5A">
        <w:rPr>
          <w:rStyle w:val="LienMthode"/>
          <w:lang w:val="en-US"/>
        </w:rPr>
        <w:t>parseFunctionContractComment</w:t>
      </w:r>
      <w:r>
        <w:rPr>
          <w:lang w:val="en-US"/>
        </w:rPr>
        <w:t xml:space="preserve"> before the visit of any </w:t>
      </w:r>
      <w:r w:rsidR="003E3C5A">
        <w:rPr>
          <w:lang w:val="en-US"/>
        </w:rPr>
        <w:t xml:space="preserve">function/method </w:t>
      </w:r>
      <w:r>
        <w:rPr>
          <w:lang w:val="en-US"/>
        </w:rPr>
        <w:t>declaration</w:t>
      </w:r>
      <w:r w:rsidR="003E4640">
        <w:rPr>
          <w:lang w:val="en-US"/>
        </w:rPr>
        <w:t xml:space="preserve"> – see the methods </w:t>
      </w:r>
      <w:proofErr w:type="spellStart"/>
      <w:r w:rsidR="00FA5B37" w:rsidRPr="00ED5B95">
        <w:rPr>
          <w:rStyle w:val="LienUnit"/>
          <w:lang w:val="en-US"/>
        </w:rPr>
        <w:t>ClangVisitor</w:t>
      </w:r>
      <w:proofErr w:type="spellEnd"/>
      <w:r w:rsidR="00FA5B37" w:rsidRPr="001D1ECC">
        <w:rPr>
          <w:rStyle w:val="TexteC"/>
          <w:lang w:val="en-US"/>
        </w:rPr>
        <w:t>::</w:t>
      </w:r>
      <w:r w:rsidR="00FA5B37" w:rsidRPr="001D1ECC">
        <w:rPr>
          <w:rStyle w:val="LienClasseC"/>
          <w:lang w:val="en-US"/>
        </w:rPr>
        <w:t>Visitor</w:t>
      </w:r>
      <w:r w:rsidR="00FA5B37" w:rsidRPr="001D1ECC">
        <w:rPr>
          <w:rStyle w:val="TexteC"/>
          <w:lang w:val="en-US"/>
        </w:rPr>
        <w:t>::</w:t>
      </w:r>
      <w:r w:rsidR="00FA5B37" w:rsidRPr="003E4640">
        <w:rPr>
          <w:rStyle w:val="LienMthode"/>
          <w:lang w:val="en-US"/>
        </w:rPr>
        <w:t>readContractComments</w:t>
      </w:r>
      <w:r w:rsidR="00FA5B37">
        <w:rPr>
          <w:lang w:val="en-US"/>
        </w:rPr>
        <w:t xml:space="preserve"> and </w:t>
      </w:r>
      <w:proofErr w:type="spellStart"/>
      <w:r w:rsidR="003E4640" w:rsidRPr="00ED5B95">
        <w:rPr>
          <w:rStyle w:val="LienUnit"/>
          <w:lang w:val="en-US"/>
        </w:rPr>
        <w:t>ClangVisitor</w:t>
      </w:r>
      <w:proofErr w:type="spellEnd"/>
      <w:r w:rsidR="003E4640" w:rsidRPr="001D1ECC">
        <w:rPr>
          <w:rStyle w:val="TexteC"/>
          <w:lang w:val="en-US"/>
        </w:rPr>
        <w:t>::</w:t>
      </w:r>
      <w:r w:rsidR="003E4640" w:rsidRPr="001D1ECC">
        <w:rPr>
          <w:rStyle w:val="LienClasseC"/>
          <w:lang w:val="en-US"/>
        </w:rPr>
        <w:t>Visitor</w:t>
      </w:r>
      <w:r w:rsidR="003E4640" w:rsidRPr="001D1ECC">
        <w:rPr>
          <w:rStyle w:val="TexteC"/>
          <w:lang w:val="en-US"/>
        </w:rPr>
        <w:t>::</w:t>
      </w:r>
      <w:r w:rsidR="00FA5B37">
        <w:rPr>
          <w:rStyle w:val="LienMthode"/>
          <w:lang w:val="en-US"/>
        </w:rPr>
        <w:t>VisitFunctionDecl</w:t>
      </w:r>
      <w:r>
        <w:rPr>
          <w:lang w:val="en-US"/>
        </w:rPr>
        <w:t>.</w:t>
      </w:r>
    </w:p>
    <w:p w:rsidR="008B3709" w:rsidRDefault="008B3709" w:rsidP="008B3709">
      <w:pPr>
        <w:pStyle w:val="Prconditions"/>
        <w:rPr>
          <w:lang w:val="en-US"/>
        </w:rPr>
      </w:pPr>
      <w:r w:rsidRPr="0012412F">
        <w:rPr>
          <w:lang w:val="en-US"/>
        </w:rPr>
        <w:t> </w:t>
      </w:r>
      <w:r w:rsidRPr="0012412F">
        <w:rPr>
          <w:rStyle w:val="LienChamps"/>
          <w:lang w:val="en-US"/>
        </w:rPr>
        <w:t>_kind</w:t>
      </w:r>
      <w:r w:rsidRPr="0012412F">
        <w:rPr>
          <w:rStyle w:val="TexteC"/>
          <w:lang w:val="en-US"/>
        </w:rPr>
        <w:t xml:space="preserve">, </w:t>
      </w:r>
      <w:r w:rsidRPr="0012412F">
        <w:rPr>
          <w:lang w:val="en-US"/>
        </w:rPr>
        <w:t xml:space="preserve">the result of </w:t>
      </w:r>
      <w:r w:rsidRPr="00D74080">
        <w:rPr>
          <w:rStyle w:val="LienMthode"/>
          <w:lang w:val="en-US"/>
        </w:rPr>
        <w:t>getAnnotationKind</w:t>
      </w:r>
      <w:r>
        <w:rPr>
          <w:lang w:val="en-US"/>
        </w:rPr>
        <w:t xml:space="preserve"> is</w:t>
      </w:r>
      <w:r w:rsidRPr="0012412F">
        <w:rPr>
          <w:rStyle w:val="TexteC"/>
          <w:lang w:val="en-US"/>
        </w:rPr>
        <w:t xml:space="preserve"> </w:t>
      </w:r>
      <w:r w:rsidRPr="003E4F45">
        <w:rPr>
          <w:rStyle w:val="LienConstante"/>
          <w:lang w:val="en-US"/>
        </w:rPr>
        <w:t>KNext</w:t>
      </w:r>
      <w:r>
        <w:rPr>
          <w:lang w:val="en-US"/>
        </w:rPr>
        <w:t xml:space="preserve"> and </w:t>
      </w:r>
      <w:r w:rsidRPr="00A9389A">
        <w:rPr>
          <w:rStyle w:val="LienChamps"/>
          <w:lang w:val="en-US"/>
        </w:rPr>
        <w:t>_range</w:t>
      </w:r>
      <w:r>
        <w:rPr>
          <w:lang w:val="en-US"/>
        </w:rPr>
        <w:t xml:space="preserve"> is before a function</w:t>
      </w:r>
      <w:r w:rsidRPr="0012412F">
        <w:rPr>
          <w:lang w:val="en-US"/>
        </w:rPr>
        <w:t>.</w:t>
      </w:r>
    </w:p>
    <w:p w:rsidR="00CB76A1" w:rsidRDefault="00CB76A1" w:rsidP="00CB76A1">
      <w:pPr>
        <w:pStyle w:val="Relatives"/>
        <w:rPr>
          <w:lang w:val="en-US"/>
        </w:rPr>
      </w:pPr>
    </w:p>
    <w:p w:rsidR="00CB76A1" w:rsidRDefault="00CB76A1" w:rsidP="00CB76A1">
      <w:pPr>
        <w:pStyle w:val="RelativesItem"/>
        <w:rPr>
          <w:lang w:val="en-US"/>
        </w:rPr>
      </w:pPr>
      <w:r>
        <w:rPr>
          <w:lang w:val="en-US"/>
        </w:rPr>
        <w:t xml:space="preserve">The method </w:t>
      </w:r>
      <w:r w:rsidRPr="008B6E97">
        <w:rPr>
          <w:rStyle w:val="LienUnit"/>
          <w:lang w:val="en-US"/>
        </w:rPr>
        <w:t>Parser</w:t>
      </w:r>
      <w:r w:rsidRPr="008B6E97">
        <w:rPr>
          <w:rStyle w:val="TexteC"/>
          <w:lang w:val="en-US"/>
        </w:rPr>
        <w:t>::</w:t>
      </w:r>
      <w:proofErr w:type="spellStart"/>
      <w:r w:rsidRPr="008B6E97">
        <w:rPr>
          <w:rStyle w:val="LienClasseC"/>
          <w:lang w:val="en-US"/>
        </w:rPr>
        <w:t>ACSLComment</w:t>
      </w:r>
      <w:proofErr w:type="spellEnd"/>
      <w:r w:rsidRPr="008B6E97">
        <w:rPr>
          <w:rStyle w:val="TexteC"/>
          <w:lang w:val="en-US"/>
        </w:rPr>
        <w:t>::</w:t>
      </w:r>
      <w:r w:rsidRPr="008B6E97">
        <w:rPr>
          <w:rStyle w:val="LienMthode"/>
          <w:lang w:val="en-US"/>
        </w:rPr>
        <w:t>parseGlobal</w:t>
      </w:r>
      <w:r>
        <w:rPr>
          <w:lang w:val="en-US"/>
        </w:rPr>
        <w:t>,</w:t>
      </w:r>
    </w:p>
    <w:p w:rsidR="00CB76A1" w:rsidRDefault="00CB76A1" w:rsidP="00CB76A1">
      <w:pPr>
        <w:pStyle w:val="RelativesItem"/>
        <w:rPr>
          <w:lang w:val="en-US"/>
        </w:rPr>
      </w:pPr>
      <w:r>
        <w:rPr>
          <w:lang w:val="en-US"/>
        </w:rPr>
        <w:t xml:space="preserve">the method </w:t>
      </w:r>
      <w:r w:rsidRPr="00FD0C3F">
        <w:rPr>
          <w:rStyle w:val="LienMthode"/>
          <w:lang w:val="en-US"/>
        </w:rPr>
        <w:t>getAnnotationComment</w:t>
      </w:r>
      <w:r>
        <w:rPr>
          <w:lang w:val="en-US"/>
        </w:rPr>
        <w:t xml:space="preserve"> and the fields </w:t>
      </w:r>
      <w:r w:rsidRPr="008B6E97">
        <w:rPr>
          <w:rStyle w:val="LienChamps"/>
          <w:lang w:val="en-US"/>
        </w:rPr>
        <w:t>_kind</w:t>
      </w:r>
      <w:r w:rsidRPr="008B6E97">
        <w:rPr>
          <w:lang w:val="en-US"/>
        </w:rPr>
        <w:t xml:space="preserve">, </w:t>
      </w:r>
      <w:r w:rsidRPr="008B6E97">
        <w:rPr>
          <w:rStyle w:val="LienChamps"/>
          <w:lang w:val="en-US"/>
        </w:rPr>
        <w:t>_commentText</w:t>
      </w:r>
      <w:r w:rsidRPr="008B6E97">
        <w:rPr>
          <w:lang w:val="en-US"/>
        </w:rPr>
        <w:t>,</w:t>
      </w:r>
    </w:p>
    <w:p w:rsidR="00CB76A1" w:rsidRPr="008B6E97" w:rsidRDefault="00CB76A1" w:rsidP="00CC4764">
      <w:pPr>
        <w:pStyle w:val="RelativesItem"/>
        <w:rPr>
          <w:lang w:val="en-US"/>
        </w:rPr>
      </w:pPr>
      <w:r>
        <w:rPr>
          <w:lang w:val="en-US"/>
        </w:rPr>
        <w:t xml:space="preserve">the method </w:t>
      </w:r>
      <w:proofErr w:type="spellStart"/>
      <w:r w:rsidRPr="001E7E06">
        <w:rPr>
          <w:rStyle w:val="LienUnit"/>
          <w:lang w:val="en-US"/>
        </w:rPr>
        <w:t>ClangVisitor</w:t>
      </w:r>
      <w:proofErr w:type="spellEnd"/>
      <w:r w:rsidRPr="001E7E06">
        <w:rPr>
          <w:rStyle w:val="TexteC"/>
          <w:lang w:val="en-US"/>
        </w:rPr>
        <w:t>::</w:t>
      </w:r>
      <w:r w:rsidRPr="008B6E97">
        <w:rPr>
          <w:rStyle w:val="LienClasseC"/>
          <w:lang w:val="en-US"/>
        </w:rPr>
        <w:t>Visitor</w:t>
      </w:r>
      <w:r w:rsidRPr="008B6E97">
        <w:rPr>
          <w:rStyle w:val="TexteC"/>
          <w:lang w:val="en-US"/>
        </w:rPr>
        <w:t>::</w:t>
      </w:r>
      <w:r w:rsidRPr="008B6E97">
        <w:rPr>
          <w:rStyle w:val="LienMthode"/>
          <w:lang w:val="en-US"/>
        </w:rPr>
        <w:t>parseGlobalComment</w:t>
      </w:r>
      <w:r>
        <w:rPr>
          <w:lang w:val="en-US"/>
        </w:rPr>
        <w:t>,</w:t>
      </w:r>
    </w:p>
    <w:p w:rsidR="00CB76A1" w:rsidRDefault="00CB76A1" w:rsidP="00CB76A1">
      <w:pPr>
        <w:pStyle w:val="RelativesItem"/>
        <w:rPr>
          <w:lang w:val="en-US"/>
        </w:rPr>
      </w:pPr>
      <w:proofErr w:type="gramStart"/>
      <w:r>
        <w:rPr>
          <w:lang w:val="en-US"/>
        </w:rPr>
        <w:t>the</w:t>
      </w:r>
      <w:proofErr w:type="gramEnd"/>
      <w:r>
        <w:rPr>
          <w:lang w:val="en-US"/>
        </w:rPr>
        <w:t xml:space="preserve"> methods </w:t>
      </w:r>
      <w:r w:rsidRPr="00FD0C3F">
        <w:rPr>
          <w:rStyle w:val="LienMthode"/>
        </w:rPr>
        <w:t>parseGlobal</w:t>
      </w:r>
      <w:r>
        <w:rPr>
          <w:lang w:val="en-US"/>
        </w:rPr>
        <w:t xml:space="preserve">, </w:t>
      </w:r>
      <w:r w:rsidRPr="00FD0C3F">
        <w:rPr>
          <w:rStyle w:val="LienMthode"/>
        </w:rPr>
        <w:t>parseCodeAnnotation</w:t>
      </w:r>
      <w:r>
        <w:rPr>
          <w:lang w:val="en-US"/>
        </w:rPr>
        <w:t xml:space="preserve">, </w:t>
      </w:r>
      <w:r w:rsidRPr="00FD0C3F">
        <w:rPr>
          <w:rStyle w:val="LienMthode"/>
        </w:rPr>
        <w:t>parseLoopAnnotation</w:t>
      </w:r>
      <w:r>
        <w:rPr>
          <w:lang w:val="en-US"/>
        </w:rPr>
        <w:t xml:space="preserve">, </w:t>
      </w:r>
      <w:r w:rsidRPr="00FD0C3F">
        <w:rPr>
          <w:rStyle w:val="LienMthode"/>
        </w:rPr>
        <w:t>parseStatementAnnotation</w:t>
      </w:r>
      <w:r>
        <w:rPr>
          <w:lang w:val="en-US"/>
        </w:rPr>
        <w:t>.</w:t>
      </w:r>
    </w:p>
    <w:p w:rsidR="00D74080" w:rsidRDefault="00D74080" w:rsidP="00D74080">
      <w:pPr>
        <w:pStyle w:val="EntteMthode"/>
        <w:rPr>
          <w:lang w:val="en-US"/>
        </w:rPr>
      </w:pPr>
      <w:r w:rsidRPr="000C4DCF">
        <w:rPr>
          <w:b/>
          <w:bCs/>
          <w:lang w:val="en-US"/>
        </w:rPr>
        <w:t>virtual</w:t>
      </w:r>
      <w:r w:rsidRPr="000C4DCF">
        <w:rPr>
          <w:lang w:val="en-US"/>
        </w:rPr>
        <w:t xml:space="preserve"> </w:t>
      </w:r>
      <w:r w:rsidRPr="00AF2B71">
        <w:rPr>
          <w:rStyle w:val="LienType"/>
          <w:lang w:val="en-US"/>
        </w:rPr>
        <w:t>Kind</w:t>
      </w:r>
      <w:r w:rsidRPr="000C4DCF">
        <w:rPr>
          <w:lang w:val="en-US"/>
        </w:rPr>
        <w:t xml:space="preserve"> </w:t>
      </w:r>
      <w:r w:rsidRPr="00F17E0C">
        <w:rPr>
          <w:rStyle w:val="DfinitionMthode"/>
          <w:lang w:val="en-US"/>
        </w:rPr>
        <w:t>getAnnotationKind</w:t>
      </w:r>
      <w:r w:rsidRPr="000C4DCF">
        <w:rPr>
          <w:lang w:val="en-US"/>
        </w:rPr>
        <w:t>(</w:t>
      </w:r>
      <w:r w:rsidRPr="000C4DCF">
        <w:rPr>
          <w:b/>
          <w:bCs/>
          <w:lang w:val="en-US"/>
        </w:rPr>
        <w:t>const</w:t>
      </w:r>
      <w:r w:rsidRPr="000C4DCF">
        <w:rPr>
          <w:lang w:val="en-US"/>
        </w:rPr>
        <w:t xml:space="preserve"> </w:t>
      </w:r>
      <w:r w:rsidRPr="000C4DCF">
        <w:rPr>
          <w:b/>
          <w:bCs/>
          <w:lang w:val="en-US"/>
        </w:rPr>
        <w:t>char</w:t>
      </w:r>
      <w:r w:rsidRPr="000C4DCF">
        <w:rPr>
          <w:lang w:val="en-US"/>
        </w:rPr>
        <w:t xml:space="preserve">*&amp; start, </w:t>
      </w:r>
      <w:r w:rsidRPr="00AF2B71">
        <w:rPr>
          <w:rStyle w:val="LienType"/>
          <w:lang w:val="en-US"/>
        </w:rPr>
        <w:t>size_t</w:t>
      </w:r>
      <w:r w:rsidRPr="000C4DCF">
        <w:rPr>
          <w:lang w:val="en-US"/>
        </w:rPr>
        <w:t xml:space="preserve"> length) </w:t>
      </w:r>
      <w:r w:rsidRPr="000C4DCF">
        <w:rPr>
          <w:b/>
          <w:bCs/>
          <w:lang w:val="en-US"/>
        </w:rPr>
        <w:t>const</w:t>
      </w:r>
      <w:r w:rsidR="001E7E06">
        <w:rPr>
          <w:lang w:val="en-US"/>
        </w:rPr>
        <w:t>;</w:t>
      </w:r>
    </w:p>
    <w:p w:rsidR="00265A63" w:rsidRDefault="00287CFA" w:rsidP="00265A63">
      <w:pPr>
        <w:rPr>
          <w:lang w:val="en-US"/>
        </w:rPr>
      </w:pPr>
      <w:r>
        <w:rPr>
          <w:lang w:val="en-US"/>
        </w:rPr>
        <w:t xml:space="preserve">Return the kind of annotation of the comment text delimited by </w:t>
      </w:r>
      <w:r w:rsidRPr="00287CFA">
        <w:rPr>
          <w:rStyle w:val="TexteC"/>
          <w:lang w:val="en-US"/>
        </w:rPr>
        <w:t>[start, start+length]</w:t>
      </w:r>
      <w:r>
        <w:rPr>
          <w:lang w:val="en-US"/>
        </w:rPr>
        <w:t xml:space="preserve">. The actual implementation is provided by </w:t>
      </w:r>
      <w:r w:rsidRPr="00A41D0A">
        <w:rPr>
          <w:rStyle w:val="LienUnit"/>
          <w:lang w:val="en-US"/>
        </w:rPr>
        <w:t>Parser</w:t>
      </w:r>
      <w:r w:rsidRPr="00A41D0A">
        <w:rPr>
          <w:rStyle w:val="TexteC"/>
          <w:lang w:val="en-US"/>
        </w:rPr>
        <w:t>::</w:t>
      </w:r>
      <w:proofErr w:type="spellStart"/>
      <w:r w:rsidRPr="00A41D0A">
        <w:rPr>
          <w:rStyle w:val="LienClasseC"/>
          <w:lang w:val="en-US"/>
        </w:rPr>
        <w:t>ACSLComment</w:t>
      </w:r>
      <w:proofErr w:type="spellEnd"/>
      <w:r w:rsidRPr="00A41D0A">
        <w:rPr>
          <w:rStyle w:val="TexteC"/>
          <w:lang w:val="en-US"/>
        </w:rPr>
        <w:t>::</w:t>
      </w:r>
      <w:r w:rsidRPr="00A41D0A">
        <w:rPr>
          <w:rStyle w:val="LienMthode"/>
          <w:lang w:val="en-US"/>
        </w:rPr>
        <w:t>getAnnotationKind</w:t>
      </w:r>
      <w:r>
        <w:rPr>
          <w:lang w:val="en-US"/>
        </w:rPr>
        <w:t>.</w:t>
      </w:r>
    </w:p>
    <w:p w:rsidR="00287CFA" w:rsidRDefault="00287CFA" w:rsidP="00265A63">
      <w:pPr>
        <w:rPr>
          <w:lang w:val="en-US"/>
        </w:rPr>
      </w:pPr>
    </w:p>
    <w:p w:rsidR="00287CFA" w:rsidRDefault="00287CFA" w:rsidP="00287CFA">
      <w:pPr>
        <w:rPr>
          <w:lang w:val="en-US"/>
        </w:rPr>
      </w:pPr>
      <w:r>
        <w:rPr>
          <w:lang w:val="en-US"/>
        </w:rPr>
        <w:t>This method is exclusively call</w:t>
      </w:r>
      <w:r w:rsidR="002A5CD7">
        <w:rPr>
          <w:lang w:val="en-US"/>
        </w:rPr>
        <w:t>ed</w:t>
      </w:r>
      <w:r>
        <w:rPr>
          <w:lang w:val="en-US"/>
        </w:rPr>
        <w:t xml:space="preserve"> by the method </w:t>
      </w:r>
      <w:r w:rsidRPr="00287CFA">
        <w:rPr>
          <w:rStyle w:val="LienMthode"/>
          <w:lang w:val="en-US"/>
        </w:rPr>
        <w:t>initFrom</w:t>
      </w:r>
      <w:r>
        <w:rPr>
          <w:lang w:val="en-US"/>
        </w:rPr>
        <w:t xml:space="preserve"> to recognize the comment during the step/guideline </w:t>
      </w:r>
      <w:r>
        <w:rPr>
          <w:lang w:val="en-US"/>
        </w:rPr>
        <w:fldChar w:fldCharType="begin"/>
      </w:r>
      <w:r>
        <w:rPr>
          <w:lang w:val="en-US"/>
        </w:rPr>
        <w:instrText xml:space="preserve"> REF _Ref396392697 \n \h </w:instrText>
      </w:r>
      <w:r>
        <w:rPr>
          <w:lang w:val="en-US"/>
        </w:rPr>
      </w:r>
      <w:r>
        <w:rPr>
          <w:lang w:val="en-US"/>
        </w:rPr>
        <w:fldChar w:fldCharType="separate"/>
      </w:r>
      <w:r>
        <w:rPr>
          <w:lang w:val="en-US"/>
        </w:rPr>
        <w:t>2</w:t>
      </w:r>
      <w:r>
        <w:rPr>
          <w:lang w:val="en-US"/>
        </w:rPr>
        <w:fldChar w:fldCharType="end"/>
      </w:r>
      <w:r>
        <w:rPr>
          <w:lang w:val="en-US"/>
        </w:rPr>
        <w:t xml:space="preserve"> of the introduction of </w:t>
      </w:r>
      <w:proofErr w:type="spellStart"/>
      <w:r w:rsidRPr="00891BA3">
        <w:rPr>
          <w:rStyle w:val="LienUnit"/>
          <w:lang w:val="en-US"/>
        </w:rPr>
        <w:t>FramaCIRGenAction</w:t>
      </w:r>
      <w:proofErr w:type="spellEnd"/>
      <w:r>
        <w:rPr>
          <w:lang w:val="en-US"/>
        </w:rPr>
        <w:t xml:space="preserve">. If the result is different from </w:t>
      </w:r>
      <w:r w:rsidRPr="00287CFA">
        <w:rPr>
          <w:rStyle w:val="LienConstante"/>
          <w:lang w:val="en-US"/>
        </w:rPr>
        <w:t>KUndefined</w:t>
      </w:r>
      <w:r>
        <w:rPr>
          <w:lang w:val="en-US"/>
        </w:rPr>
        <w:t xml:space="preserve">, our comment is considered as a valid annotation and so it should be registered into </w:t>
      </w:r>
      <w:proofErr w:type="spellStart"/>
      <w:r w:rsidRPr="00AE3CEA">
        <w:rPr>
          <w:rStyle w:val="LienUnit"/>
          <w:lang w:val="en-US"/>
        </w:rPr>
        <w:t>ClangVisitor</w:t>
      </w:r>
      <w:proofErr w:type="spellEnd"/>
      <w:r w:rsidRPr="00AE3CEA">
        <w:rPr>
          <w:rStyle w:val="TexteC"/>
          <w:lang w:val="en-US"/>
        </w:rPr>
        <w:t>::</w:t>
      </w:r>
      <w:r w:rsidRPr="00AE3CEA">
        <w:rPr>
          <w:rStyle w:val="LienClasseC"/>
          <w:lang w:val="en-US"/>
        </w:rPr>
        <w:t>AnnotationCommentList</w:t>
      </w:r>
      <w:r>
        <w:rPr>
          <w:lang w:val="en-US"/>
        </w:rPr>
        <w:t>.</w:t>
      </w:r>
    </w:p>
    <w:p w:rsidR="00287CFA" w:rsidRDefault="00287CFA" w:rsidP="00287CFA">
      <w:pPr>
        <w:pStyle w:val="Relatives"/>
        <w:rPr>
          <w:lang w:val="en-US"/>
        </w:rPr>
      </w:pPr>
    </w:p>
    <w:p w:rsidR="00287CFA" w:rsidRDefault="00287CFA" w:rsidP="00287CFA">
      <w:pPr>
        <w:pStyle w:val="RelativesItem"/>
        <w:rPr>
          <w:lang w:val="en-US"/>
        </w:rPr>
      </w:pPr>
      <w:r>
        <w:rPr>
          <w:lang w:val="en-US"/>
        </w:rPr>
        <w:t xml:space="preserve">The method </w:t>
      </w:r>
      <w:proofErr w:type="spellStart"/>
      <w:r w:rsidRPr="00FD0C3F">
        <w:rPr>
          <w:rStyle w:val="LienUnit"/>
        </w:rPr>
        <w:t>Parser</w:t>
      </w:r>
      <w:proofErr w:type="spellEnd"/>
      <w:r w:rsidRPr="00FD0C3F">
        <w:rPr>
          <w:rStyle w:val="TexteC"/>
        </w:rPr>
        <w:t>::</w:t>
      </w:r>
      <w:r w:rsidRPr="00FD0C3F">
        <w:rPr>
          <w:rStyle w:val="LienClasseC"/>
        </w:rPr>
        <w:t>ACSLComment</w:t>
      </w:r>
      <w:r w:rsidRPr="00FD0C3F">
        <w:rPr>
          <w:rStyle w:val="TexteC"/>
        </w:rPr>
        <w:t>::</w:t>
      </w:r>
      <w:r w:rsidRPr="00FD0C3F">
        <w:rPr>
          <w:rStyle w:val="LienMthode"/>
        </w:rPr>
        <w:t>getAnnotationComment</w:t>
      </w:r>
      <w:r>
        <w:rPr>
          <w:lang w:val="en-US"/>
        </w:rPr>
        <w:t>,</w:t>
      </w:r>
    </w:p>
    <w:p w:rsidR="00287CFA" w:rsidRDefault="00287CFA" w:rsidP="00287CFA">
      <w:pPr>
        <w:pStyle w:val="RelativesItem"/>
        <w:rPr>
          <w:lang w:val="en-US"/>
        </w:rPr>
      </w:pPr>
      <w:r>
        <w:rPr>
          <w:lang w:val="en-US"/>
        </w:rPr>
        <w:t xml:space="preserve">the fields </w:t>
      </w:r>
      <w:r w:rsidRPr="00991DC4">
        <w:rPr>
          <w:rStyle w:val="LienChamps"/>
          <w:lang w:val="en-US"/>
        </w:rPr>
        <w:t>_kind</w:t>
      </w:r>
      <w:r>
        <w:rPr>
          <w:lang w:val="en-US"/>
        </w:rPr>
        <w:t xml:space="preserve">, </w:t>
      </w:r>
      <w:r w:rsidRPr="00991DC4">
        <w:rPr>
          <w:rStyle w:val="LienChamps"/>
          <w:lang w:val="en-US"/>
        </w:rPr>
        <w:t>_commentText</w:t>
      </w:r>
      <w:r>
        <w:rPr>
          <w:lang w:val="en-US"/>
        </w:rPr>
        <w:t>,</w:t>
      </w:r>
    </w:p>
    <w:p w:rsidR="00287CFA" w:rsidRDefault="00287CFA" w:rsidP="00287CFA">
      <w:pPr>
        <w:pStyle w:val="RelativesItem"/>
        <w:rPr>
          <w:lang w:val="en-US"/>
        </w:rPr>
      </w:pPr>
      <w:r>
        <w:rPr>
          <w:lang w:val="en-US"/>
        </w:rPr>
        <w:t xml:space="preserve">the method </w:t>
      </w:r>
      <w:r w:rsidRPr="00287CFA">
        <w:rPr>
          <w:rStyle w:val="LienMthode"/>
        </w:rPr>
        <w:t>initFrom</w:t>
      </w:r>
      <w:r>
        <w:rPr>
          <w:lang w:val="en-US"/>
        </w:rPr>
        <w:t>,</w:t>
      </w:r>
    </w:p>
    <w:p w:rsidR="00287CFA" w:rsidRDefault="00287CFA" w:rsidP="00287CFA">
      <w:pPr>
        <w:pStyle w:val="RelativesItem"/>
        <w:rPr>
          <w:lang w:val="en-US"/>
        </w:rPr>
      </w:pPr>
      <w:proofErr w:type="gramStart"/>
      <w:r>
        <w:rPr>
          <w:lang w:val="en-US"/>
        </w:rPr>
        <w:t>the</w:t>
      </w:r>
      <w:proofErr w:type="gramEnd"/>
      <w:r>
        <w:rPr>
          <w:lang w:val="en-US"/>
        </w:rPr>
        <w:t xml:space="preserve"> methods </w:t>
      </w:r>
      <w:r w:rsidRPr="00FD0C3F">
        <w:rPr>
          <w:rStyle w:val="LienMthode"/>
        </w:rPr>
        <w:t>parseGlobal</w:t>
      </w:r>
      <w:r>
        <w:rPr>
          <w:lang w:val="en-US"/>
        </w:rPr>
        <w:t xml:space="preserve">, </w:t>
      </w:r>
      <w:r w:rsidRPr="00FD0C3F">
        <w:rPr>
          <w:rStyle w:val="LienMthode"/>
        </w:rPr>
        <w:t>parseCodeAnnotation</w:t>
      </w:r>
      <w:r>
        <w:rPr>
          <w:lang w:val="en-US"/>
        </w:rPr>
        <w:t xml:space="preserve">, </w:t>
      </w:r>
      <w:r w:rsidRPr="00FD0C3F">
        <w:rPr>
          <w:rStyle w:val="LienMthode"/>
        </w:rPr>
        <w:t>parseLoopAnnotation</w:t>
      </w:r>
      <w:r>
        <w:rPr>
          <w:lang w:val="en-US"/>
        </w:rPr>
        <w:t xml:space="preserve">, </w:t>
      </w:r>
      <w:r w:rsidRPr="00FD0C3F">
        <w:rPr>
          <w:rStyle w:val="LienMthode"/>
        </w:rPr>
        <w:t>parseStatementAnnotation</w:t>
      </w:r>
      <w:r>
        <w:rPr>
          <w:lang w:val="en-US"/>
        </w:rPr>
        <w:t xml:space="preserve">, </w:t>
      </w:r>
      <w:r w:rsidRPr="00FD0C3F">
        <w:rPr>
          <w:rStyle w:val="LienMthode"/>
        </w:rPr>
        <w:t>parseFunctionContract</w:t>
      </w:r>
      <w:r>
        <w:rPr>
          <w:lang w:val="en-US"/>
        </w:rPr>
        <w:t>.</w:t>
      </w:r>
    </w:p>
    <w:p w:rsidR="00287CFA" w:rsidRPr="00265A63" w:rsidRDefault="00287CFA" w:rsidP="00265A63">
      <w:pPr>
        <w:rPr>
          <w:lang w:val="en-US"/>
        </w:rPr>
      </w:pPr>
    </w:p>
    <w:p w:rsidR="0025437D" w:rsidRDefault="0025437D" w:rsidP="0025437D">
      <w:pPr>
        <w:pStyle w:val="SectionMthodes"/>
        <w:rPr>
          <w:rStyle w:val="LienClasseC"/>
          <w:lang w:val="en-US"/>
        </w:rPr>
      </w:pPr>
      <w:r>
        <w:rPr>
          <w:lang w:val="en-US"/>
        </w:rPr>
        <w:t xml:space="preserve">Methods of the class </w:t>
      </w:r>
      <w:r w:rsidRPr="00235877">
        <w:rPr>
          <w:rStyle w:val="LienClasseC"/>
          <w:lang w:val="en-US"/>
        </w:rPr>
        <w:t>AnnotationCommentFactory</w:t>
      </w:r>
    </w:p>
    <w:p w:rsidR="0025437D" w:rsidRPr="000C4DCF" w:rsidRDefault="0025437D" w:rsidP="0025437D">
      <w:pPr>
        <w:pStyle w:val="SectionPublique"/>
        <w:rPr>
          <w:lang w:val="en-US"/>
        </w:rPr>
      </w:pPr>
      <w:r>
        <w:rPr>
          <w:lang w:val="en-US"/>
        </w:rPr>
        <w:t>Public methods</w:t>
      </w:r>
    </w:p>
    <w:p w:rsidR="00A732B7" w:rsidRDefault="00A732B7" w:rsidP="00A732B7">
      <w:pPr>
        <w:pStyle w:val="EntteMthode"/>
        <w:rPr>
          <w:lang w:val="en-US"/>
        </w:rPr>
      </w:pPr>
      <w:r w:rsidRPr="004E4B29">
        <w:rPr>
          <w:b/>
          <w:bCs/>
          <w:lang w:val="en-US"/>
        </w:rPr>
        <w:t>static</w:t>
      </w:r>
      <w:r w:rsidRPr="004E4B29">
        <w:rPr>
          <w:lang w:val="en-US"/>
        </w:rPr>
        <w:t xml:space="preserve"> </w:t>
      </w:r>
      <w:r w:rsidRPr="0025437D">
        <w:rPr>
          <w:rStyle w:val="LienClasseC"/>
          <w:lang w:val="en-US"/>
        </w:rPr>
        <w:t>AnnotationComment</w:t>
      </w:r>
      <w:r w:rsidRPr="004E4B29">
        <w:rPr>
          <w:lang w:val="en-US"/>
        </w:rPr>
        <w:t xml:space="preserve">* </w:t>
      </w:r>
      <w:r w:rsidRPr="00287CFA">
        <w:rPr>
          <w:rStyle w:val="DfinitionMthode"/>
          <w:lang w:val="en-US"/>
        </w:rPr>
        <w:t>createAnnotationComment</w:t>
      </w:r>
      <w:r w:rsidRPr="004E4B29">
        <w:rPr>
          <w:lang w:val="en-US"/>
        </w:rPr>
        <w:t>(</w:t>
      </w:r>
      <w:r w:rsidRPr="0025437D">
        <w:rPr>
          <w:b/>
          <w:bCs/>
          <w:lang w:val="en-US"/>
        </w:rPr>
        <w:t>const</w:t>
      </w:r>
      <w:r w:rsidRPr="0025437D">
        <w:rPr>
          <w:lang w:val="en-US"/>
        </w:rPr>
        <w:t xml:space="preserve"> </w:t>
      </w:r>
      <w:r w:rsidRPr="0025437D">
        <w:rPr>
          <w:rStyle w:val="LienUnit"/>
          <w:lang w:val="en-US"/>
        </w:rPr>
        <w:t>clang</w:t>
      </w:r>
      <w:r w:rsidRPr="0025437D">
        <w:rPr>
          <w:lang w:val="en-US"/>
        </w:rPr>
        <w:t>::</w:t>
      </w:r>
      <w:r w:rsidRPr="0025437D">
        <w:rPr>
          <w:rStyle w:val="LienClasseC"/>
          <w:lang w:val="en-US"/>
        </w:rPr>
        <w:t>SourceManager</w:t>
      </w:r>
      <w:r w:rsidRPr="0025437D">
        <w:rPr>
          <w:lang w:val="en-US"/>
        </w:rPr>
        <w:t xml:space="preserve">&amp; sourceMgr, </w:t>
      </w:r>
      <w:r w:rsidRPr="0025437D">
        <w:rPr>
          <w:b/>
          <w:bCs/>
          <w:lang w:val="en-US"/>
        </w:rPr>
        <w:t>const</w:t>
      </w:r>
      <w:r w:rsidRPr="0025437D">
        <w:rPr>
          <w:lang w:val="en-US"/>
        </w:rPr>
        <w:t xml:space="preserve"> </w:t>
      </w:r>
      <w:r w:rsidRPr="0025437D">
        <w:rPr>
          <w:rStyle w:val="LienUnit"/>
          <w:lang w:val="en-US"/>
        </w:rPr>
        <w:t>clang</w:t>
      </w:r>
      <w:r w:rsidRPr="0025437D">
        <w:rPr>
          <w:lang w:val="en-US"/>
        </w:rPr>
        <w:t>::</w:t>
      </w:r>
      <w:r w:rsidRPr="0025437D">
        <w:rPr>
          <w:rStyle w:val="LienClasseC"/>
          <w:lang w:val="en-US"/>
        </w:rPr>
        <w:t>SourceRange</w:t>
      </w:r>
      <w:r w:rsidRPr="0025437D">
        <w:rPr>
          <w:lang w:val="en-US"/>
        </w:rPr>
        <w:t>&amp; range);</w:t>
      </w:r>
    </w:p>
    <w:p w:rsidR="0041513A" w:rsidRDefault="00755947" w:rsidP="00755947">
      <w:pPr>
        <w:rPr>
          <w:lang w:val="en-US"/>
        </w:rPr>
      </w:pPr>
      <w:r>
        <w:rPr>
          <w:lang w:val="en-US"/>
        </w:rPr>
        <w:t xml:space="preserve">Choose the right comment recognizer. For the Intermediate Representation </w:t>
      </w:r>
      <w:r w:rsidR="000F3425">
        <w:rPr>
          <w:lang w:val="en-US"/>
        </w:rPr>
        <w:t>corresponding to the ACSL++ annotations</w:t>
      </w:r>
      <w:r>
        <w:rPr>
          <w:lang w:val="en-US"/>
        </w:rPr>
        <w:t xml:space="preserve">, this method returns a valid </w:t>
      </w:r>
      <w:r w:rsidRPr="00755947">
        <w:rPr>
          <w:rStyle w:val="LienUnit"/>
          <w:lang w:val="en-US"/>
        </w:rPr>
        <w:t>Parser</w:t>
      </w:r>
      <w:r w:rsidRPr="00755947">
        <w:rPr>
          <w:rStyle w:val="TexteC"/>
          <w:lang w:val="en-US"/>
        </w:rPr>
        <w:t>::</w:t>
      </w:r>
      <w:proofErr w:type="spellStart"/>
      <w:r w:rsidRPr="00755947">
        <w:rPr>
          <w:rStyle w:val="LienClasseC"/>
          <w:lang w:val="en-US"/>
        </w:rPr>
        <w:t>ACSLComment</w:t>
      </w:r>
      <w:proofErr w:type="spellEnd"/>
      <w:r>
        <w:rPr>
          <w:lang w:val="en-US"/>
        </w:rPr>
        <w:t xml:space="preserve"> (see the method </w:t>
      </w:r>
      <w:r w:rsidRPr="00755947">
        <w:rPr>
          <w:rStyle w:val="LienUnit"/>
          <w:lang w:val="en-US"/>
        </w:rPr>
        <w:t>Parser</w:t>
      </w:r>
      <w:r w:rsidRPr="00755947">
        <w:rPr>
          <w:rStyle w:val="TexteC"/>
          <w:lang w:val="en-US"/>
        </w:rPr>
        <w:t>::</w:t>
      </w:r>
      <w:proofErr w:type="spellStart"/>
      <w:r w:rsidRPr="00755947">
        <w:rPr>
          <w:rStyle w:val="LienClasseC"/>
          <w:lang w:val="en-US"/>
        </w:rPr>
        <w:t>ACSLComment</w:t>
      </w:r>
      <w:proofErr w:type="spellEnd"/>
      <w:r w:rsidRPr="00755947">
        <w:rPr>
          <w:rStyle w:val="TexteC"/>
          <w:lang w:val="en-US"/>
        </w:rPr>
        <w:t>::</w:t>
      </w:r>
      <w:r w:rsidRPr="00755947">
        <w:rPr>
          <w:rStyle w:val="LienMthode"/>
          <w:lang w:val="en-US"/>
        </w:rPr>
        <w:t>isValid</w:t>
      </w:r>
      <w:r>
        <w:rPr>
          <w:lang w:val="en-US"/>
        </w:rPr>
        <w:t xml:space="preserve">) if it has recognized the comment defined by </w:t>
      </w:r>
      <w:r w:rsidRPr="00755947">
        <w:rPr>
          <w:rStyle w:val="TexteC"/>
          <w:lang w:val="en-US"/>
        </w:rPr>
        <w:t>range</w:t>
      </w:r>
      <w:r>
        <w:rPr>
          <w:lang w:val="en-US"/>
        </w:rPr>
        <w:t xml:space="preserve"> in the source code (</w:t>
      </w:r>
      <w:proofErr w:type="spellStart"/>
      <w:r w:rsidRPr="00755947">
        <w:rPr>
          <w:rStyle w:val="TexteC"/>
          <w:lang w:val="en-US"/>
        </w:rPr>
        <w:t>sourceManager</w:t>
      </w:r>
      <w:proofErr w:type="spellEnd"/>
      <w:r>
        <w:rPr>
          <w:lang w:val="en-US"/>
        </w:rPr>
        <w:t xml:space="preserve"> helps to retrieve the comment text).</w:t>
      </w:r>
      <w:r w:rsidR="00775FC0">
        <w:rPr>
          <w:lang w:val="en-US"/>
        </w:rPr>
        <w:t xml:space="preserve"> This method should indirectly call </w:t>
      </w:r>
      <w:r w:rsidR="00775FC0" w:rsidRPr="00091571">
        <w:rPr>
          <w:rStyle w:val="LienClasseC"/>
          <w:lang w:val="en-US"/>
        </w:rPr>
        <w:t>AnnotationComment</w:t>
      </w:r>
      <w:r w:rsidR="00775FC0" w:rsidRPr="00091571">
        <w:rPr>
          <w:rStyle w:val="TexteC"/>
          <w:lang w:val="en-US"/>
        </w:rPr>
        <w:t>::</w:t>
      </w:r>
      <w:r w:rsidR="00775FC0" w:rsidRPr="00091571">
        <w:rPr>
          <w:rStyle w:val="LienMthode"/>
          <w:lang w:val="en-US"/>
        </w:rPr>
        <w:t>initFrom</w:t>
      </w:r>
      <w:r w:rsidR="00775FC0">
        <w:rPr>
          <w:lang w:val="en-US"/>
        </w:rPr>
        <w:t xml:space="preserve"> to recognize the comment.</w:t>
      </w:r>
    </w:p>
    <w:p w:rsidR="00775FC0" w:rsidRDefault="00775FC0" w:rsidP="00755947">
      <w:pPr>
        <w:rPr>
          <w:lang w:val="en-US"/>
        </w:rPr>
      </w:pPr>
    </w:p>
    <w:p w:rsidR="0041513A" w:rsidRDefault="0041513A" w:rsidP="00755947">
      <w:pPr>
        <w:rPr>
          <w:lang w:val="en-US"/>
        </w:rPr>
      </w:pPr>
      <w:r>
        <w:rPr>
          <w:lang w:val="en-US"/>
        </w:rPr>
        <w:t xml:space="preserve">The method </w:t>
      </w:r>
      <w:proofErr w:type="spellStart"/>
      <w:r w:rsidR="000F3425" w:rsidRPr="000F3425">
        <w:rPr>
          <w:rStyle w:val="LienUnit"/>
          <w:lang w:val="en-US"/>
        </w:rPr>
        <w:t>ClangVisitor</w:t>
      </w:r>
      <w:proofErr w:type="spellEnd"/>
      <w:r w:rsidRPr="000F3425">
        <w:rPr>
          <w:rStyle w:val="TexteC"/>
          <w:lang w:val="en-US"/>
        </w:rPr>
        <w:t>::</w:t>
      </w:r>
      <w:r w:rsidRPr="000F3425">
        <w:rPr>
          <w:rStyle w:val="LienClasseC"/>
          <w:lang w:val="en-US"/>
        </w:rPr>
        <w:t>AnnotationCommentHandler</w:t>
      </w:r>
      <w:r w:rsidRPr="000F3425">
        <w:rPr>
          <w:rStyle w:val="TexteC"/>
          <w:lang w:val="en-US"/>
        </w:rPr>
        <w:t>::</w:t>
      </w:r>
      <w:r w:rsidRPr="000F3425">
        <w:rPr>
          <w:rStyle w:val="LienMthode"/>
          <w:lang w:val="en-US"/>
        </w:rPr>
        <w:t>HandleComment</w:t>
      </w:r>
      <w:r>
        <w:rPr>
          <w:lang w:val="en-US"/>
        </w:rPr>
        <w:t xml:space="preserve"> </w:t>
      </w:r>
      <w:r w:rsidR="000F3425">
        <w:rPr>
          <w:lang w:val="en-US"/>
        </w:rPr>
        <w:t xml:space="preserve">calls our method </w:t>
      </w:r>
      <w:r w:rsidR="002F4F3D">
        <w:rPr>
          <w:lang w:val="en-US"/>
        </w:rPr>
        <w:t xml:space="preserve">during </w:t>
      </w:r>
      <w:r w:rsidR="002F4F3D" w:rsidRPr="000F3425">
        <w:rPr>
          <w:lang w:val="en-US"/>
        </w:rPr>
        <w:t xml:space="preserve">the preprocessing </w:t>
      </w:r>
      <w:r w:rsidR="002F4F3D">
        <w:rPr>
          <w:lang w:val="en-US"/>
        </w:rPr>
        <w:t xml:space="preserve">phase </w:t>
      </w:r>
      <w:r w:rsidR="000F3425">
        <w:rPr>
          <w:lang w:val="en-US"/>
        </w:rPr>
        <w:t xml:space="preserve">to register its result (if it is different from </w:t>
      </w:r>
      <w:r w:rsidR="000F3425" w:rsidRPr="000F3425">
        <w:rPr>
          <w:rStyle w:val="TexteC"/>
          <w:b/>
          <w:lang w:val="en-US"/>
        </w:rPr>
        <w:t>nullptr</w:t>
      </w:r>
      <w:r w:rsidR="000F3425">
        <w:rPr>
          <w:lang w:val="en-US"/>
        </w:rPr>
        <w:t xml:space="preserve">) into a </w:t>
      </w:r>
      <w:proofErr w:type="spellStart"/>
      <w:r w:rsidR="000F3425" w:rsidRPr="000F3425">
        <w:rPr>
          <w:rStyle w:val="LienUnit"/>
          <w:lang w:val="en-US"/>
        </w:rPr>
        <w:t>ClangVisitor</w:t>
      </w:r>
      <w:proofErr w:type="spellEnd"/>
      <w:r w:rsidR="000F3425" w:rsidRPr="000F3425">
        <w:rPr>
          <w:rStyle w:val="TexteC"/>
          <w:lang w:val="en-US"/>
        </w:rPr>
        <w:t>::</w:t>
      </w:r>
      <w:r w:rsidR="000F3425" w:rsidRPr="000F3425">
        <w:rPr>
          <w:rStyle w:val="LienClasseC"/>
          <w:lang w:val="en-US"/>
        </w:rPr>
        <w:t>AnnotationCommentList</w:t>
      </w:r>
      <w:r w:rsidR="000F3425">
        <w:rPr>
          <w:lang w:val="en-US"/>
        </w:rPr>
        <w:t xml:space="preserve"> in the fields of </w:t>
      </w:r>
      <w:proofErr w:type="spellStart"/>
      <w:r w:rsidR="000F3425" w:rsidRPr="000F3425">
        <w:rPr>
          <w:rStyle w:val="LienUnit"/>
          <w:lang w:val="en-US"/>
        </w:rPr>
        <w:t>ClangVisitor</w:t>
      </w:r>
      <w:proofErr w:type="spellEnd"/>
      <w:r w:rsidR="000F3425" w:rsidRPr="000F3425">
        <w:rPr>
          <w:rStyle w:val="TexteC"/>
          <w:lang w:val="en-US"/>
        </w:rPr>
        <w:t>::</w:t>
      </w:r>
      <w:r w:rsidR="000F3425" w:rsidRPr="002F4F3D">
        <w:rPr>
          <w:rStyle w:val="LienClasseC"/>
          <w:lang w:val="en-US"/>
        </w:rPr>
        <w:t>Visitor</w:t>
      </w:r>
      <w:r w:rsidR="000F3425">
        <w:rPr>
          <w:lang w:val="en-US"/>
        </w:rPr>
        <w:t>.</w:t>
      </w:r>
      <w:r w:rsidR="002F4F3D">
        <w:rPr>
          <w:lang w:val="en-US"/>
        </w:rPr>
        <w:t xml:space="preserve"> </w:t>
      </w:r>
      <w:r w:rsidR="002F4F3D">
        <w:rPr>
          <w:lang w:val="en-US"/>
        </w:rPr>
        <w:lastRenderedPageBreak/>
        <w:t xml:space="preserve">The registered comments will be parsed later (during the visit of </w:t>
      </w:r>
      <w:proofErr w:type="spellStart"/>
      <w:r w:rsidR="002F4F3D" w:rsidRPr="002F4F3D">
        <w:rPr>
          <w:rStyle w:val="LienUnit"/>
          <w:lang w:val="en-US"/>
        </w:rPr>
        <w:t>ClangVisitor</w:t>
      </w:r>
      <w:proofErr w:type="spellEnd"/>
      <w:r w:rsidR="002F4F3D" w:rsidRPr="002F4F3D">
        <w:rPr>
          <w:rStyle w:val="TexteC"/>
          <w:lang w:val="en-US"/>
        </w:rPr>
        <w:t>::</w:t>
      </w:r>
      <w:r w:rsidR="002F4F3D" w:rsidRPr="002F4F3D">
        <w:rPr>
          <w:rStyle w:val="LienClasseC"/>
          <w:lang w:val="en-US"/>
        </w:rPr>
        <w:t>Visitor</w:t>
      </w:r>
      <w:r w:rsidR="002F4F3D">
        <w:rPr>
          <w:lang w:val="en-US"/>
        </w:rPr>
        <w:t xml:space="preserve">) by the adequate virtual method among </w:t>
      </w:r>
      <w:r w:rsidR="002F4F3D" w:rsidRPr="00A9389A">
        <w:rPr>
          <w:rStyle w:val="LienMthode"/>
          <w:lang w:val="en-US"/>
        </w:rPr>
        <w:t>parseGlobal</w:t>
      </w:r>
      <w:r w:rsidR="002F4F3D">
        <w:rPr>
          <w:lang w:val="en-US"/>
        </w:rPr>
        <w:t xml:space="preserve">, </w:t>
      </w:r>
      <w:r w:rsidR="002F4F3D" w:rsidRPr="00A9389A">
        <w:rPr>
          <w:rStyle w:val="LienMthode"/>
          <w:lang w:val="en-US"/>
        </w:rPr>
        <w:t>parseCodeAnnotation</w:t>
      </w:r>
      <w:r w:rsidR="002F4F3D">
        <w:rPr>
          <w:lang w:val="en-US"/>
        </w:rPr>
        <w:t xml:space="preserve">, </w:t>
      </w:r>
      <w:r w:rsidR="002F4F3D" w:rsidRPr="00A9389A">
        <w:rPr>
          <w:rStyle w:val="LienMthode"/>
          <w:lang w:val="en-US"/>
        </w:rPr>
        <w:t>parseLoopAnnotation</w:t>
      </w:r>
      <w:r w:rsidR="002F4F3D">
        <w:rPr>
          <w:lang w:val="en-US"/>
        </w:rPr>
        <w:t xml:space="preserve">, </w:t>
      </w:r>
      <w:r w:rsidR="002F4F3D" w:rsidRPr="00A9389A">
        <w:rPr>
          <w:rStyle w:val="LienMthode"/>
          <w:lang w:val="en-US"/>
        </w:rPr>
        <w:t>parseStatementAnnotation</w:t>
      </w:r>
      <w:r w:rsidR="002F4F3D">
        <w:rPr>
          <w:lang w:val="en-US"/>
        </w:rPr>
        <w:t xml:space="preserve">, </w:t>
      </w:r>
      <w:r w:rsidR="002F4F3D" w:rsidRPr="00A9389A">
        <w:rPr>
          <w:rStyle w:val="LienMthode"/>
          <w:lang w:val="en-US"/>
        </w:rPr>
        <w:t>parseFunctionContract</w:t>
      </w:r>
      <w:r w:rsidR="002F4F3D">
        <w:rPr>
          <w:lang w:val="en-US"/>
        </w:rPr>
        <w:t xml:space="preserve">. Note that all of the implementations of these methods in </w:t>
      </w:r>
      <w:r w:rsidR="002F4F3D" w:rsidRPr="00A9389A">
        <w:rPr>
          <w:rStyle w:val="LienUnit"/>
          <w:lang w:val="en-US"/>
        </w:rPr>
        <w:t>Parser</w:t>
      </w:r>
      <w:r w:rsidR="002F4F3D" w:rsidRPr="00A9389A">
        <w:rPr>
          <w:rStyle w:val="TexteC"/>
          <w:lang w:val="en-US"/>
        </w:rPr>
        <w:t>::</w:t>
      </w:r>
      <w:proofErr w:type="spellStart"/>
      <w:r w:rsidR="002F4F3D" w:rsidRPr="00A9389A">
        <w:rPr>
          <w:rStyle w:val="LienClasseC"/>
          <w:lang w:val="en-US"/>
        </w:rPr>
        <w:t>ACSLComment</w:t>
      </w:r>
      <w:proofErr w:type="spellEnd"/>
      <w:r w:rsidR="002F4F3D">
        <w:rPr>
          <w:lang w:val="en-US"/>
        </w:rPr>
        <w:t xml:space="preserve"> call </w:t>
      </w:r>
      <w:r w:rsidR="002F4F3D" w:rsidRPr="00C819E8">
        <w:rPr>
          <w:lang w:val="en-US"/>
        </w:rPr>
        <w:t xml:space="preserve">the </w:t>
      </w:r>
      <w:r w:rsidR="002F4F3D" w:rsidRPr="00FA638B">
        <w:rPr>
          <w:rStyle w:val="LienUnit"/>
          <w:lang w:val="en-US"/>
        </w:rPr>
        <w:t>Parser</w:t>
      </w:r>
      <w:r w:rsidR="002F4F3D" w:rsidRPr="00FA638B">
        <w:rPr>
          <w:rStyle w:val="TexteC"/>
          <w:lang w:val="en-US"/>
        </w:rPr>
        <w:t>::</w:t>
      </w:r>
      <w:r w:rsidR="002F4F3D" w:rsidRPr="00FA638B">
        <w:rPr>
          <w:rStyle w:val="LienClasseC"/>
          <w:lang w:val="en-US"/>
        </w:rPr>
        <w:t>Parser</w:t>
      </w:r>
      <w:r w:rsidR="002F4F3D" w:rsidRPr="00FA638B">
        <w:rPr>
          <w:rStyle w:val="TexteC"/>
          <w:lang w:val="en-US"/>
        </w:rPr>
        <w:t>::</w:t>
      </w:r>
      <w:r w:rsidR="002F4F3D" w:rsidRPr="00FA638B">
        <w:rPr>
          <w:rStyle w:val="LienMthode"/>
          <w:lang w:val="en-US"/>
        </w:rPr>
        <w:t>parse</w:t>
      </w:r>
      <w:r w:rsidR="002F4F3D" w:rsidRPr="00C819E8">
        <w:rPr>
          <w:lang w:val="en-US"/>
        </w:rPr>
        <w:t xml:space="preserve"> method.</w:t>
      </w:r>
    </w:p>
    <w:p w:rsidR="004F4A25" w:rsidRDefault="004F4A25" w:rsidP="002F4F3D">
      <w:pPr>
        <w:pStyle w:val="Relatives"/>
        <w:rPr>
          <w:lang w:val="en-US"/>
        </w:rPr>
      </w:pPr>
    </w:p>
    <w:p w:rsidR="000F3425" w:rsidRDefault="002F4F3D" w:rsidP="004F4A25">
      <w:pPr>
        <w:pStyle w:val="RelativesItem"/>
        <w:rPr>
          <w:lang w:val="en-US"/>
        </w:rPr>
      </w:pPr>
      <w:r>
        <w:rPr>
          <w:lang w:val="en-US"/>
        </w:rPr>
        <w:t xml:space="preserve">The </w:t>
      </w:r>
      <w:r w:rsidR="004F4A25">
        <w:rPr>
          <w:lang w:val="en-US"/>
        </w:rPr>
        <w:t>method</w:t>
      </w:r>
      <w:r w:rsidR="00775FC0">
        <w:rPr>
          <w:lang w:val="en-US"/>
        </w:rPr>
        <w:t>s</w:t>
      </w:r>
      <w:r w:rsidR="004F4A25">
        <w:rPr>
          <w:lang w:val="en-US"/>
        </w:rPr>
        <w:t xml:space="preserve"> </w:t>
      </w:r>
      <w:r w:rsidR="00775FC0" w:rsidRPr="00091571">
        <w:rPr>
          <w:rStyle w:val="LienClasseC"/>
          <w:lang w:val="en-US"/>
        </w:rPr>
        <w:t>AnnotationComment</w:t>
      </w:r>
      <w:r w:rsidR="00775FC0" w:rsidRPr="00091571">
        <w:rPr>
          <w:rStyle w:val="TexteC"/>
          <w:lang w:val="en-US"/>
        </w:rPr>
        <w:t>::</w:t>
      </w:r>
      <w:r w:rsidR="00775FC0" w:rsidRPr="00091571">
        <w:rPr>
          <w:rStyle w:val="LienMthode"/>
          <w:lang w:val="en-US"/>
        </w:rPr>
        <w:t>getAnnotationKind</w:t>
      </w:r>
      <w:r w:rsidR="00775FC0">
        <w:rPr>
          <w:lang w:val="en-US"/>
        </w:rPr>
        <w:t xml:space="preserve">, </w:t>
      </w:r>
      <w:r w:rsidR="00775FC0" w:rsidRPr="00091571">
        <w:rPr>
          <w:rStyle w:val="LienClasseC"/>
          <w:lang w:val="en-US"/>
        </w:rPr>
        <w:t>AnnotationComment</w:t>
      </w:r>
      <w:r w:rsidR="00775FC0" w:rsidRPr="00091571">
        <w:rPr>
          <w:rStyle w:val="TexteC"/>
          <w:lang w:val="en-US"/>
        </w:rPr>
        <w:t>::</w:t>
      </w:r>
      <w:r w:rsidR="00775FC0" w:rsidRPr="00091571">
        <w:rPr>
          <w:rStyle w:val="LienMthode"/>
          <w:lang w:val="en-US"/>
        </w:rPr>
        <w:t>initFrom</w:t>
      </w:r>
      <w:r w:rsidR="00775FC0">
        <w:rPr>
          <w:lang w:val="en-US"/>
        </w:rPr>
        <w:t xml:space="preserve"> and the constructor </w:t>
      </w:r>
      <w:r w:rsidR="00775FC0" w:rsidRPr="00091571">
        <w:rPr>
          <w:rStyle w:val="LienUnit"/>
          <w:lang w:val="en-US"/>
        </w:rPr>
        <w:t>Parser</w:t>
      </w:r>
      <w:r w:rsidR="00775FC0" w:rsidRPr="00091571">
        <w:rPr>
          <w:rStyle w:val="TexteC"/>
          <w:lang w:val="en-US"/>
        </w:rPr>
        <w:t>::</w:t>
      </w:r>
      <w:proofErr w:type="spellStart"/>
      <w:r w:rsidR="00775FC0" w:rsidRPr="00091571">
        <w:rPr>
          <w:rStyle w:val="LienClasseC"/>
          <w:lang w:val="en-US"/>
        </w:rPr>
        <w:t>ACSLComment</w:t>
      </w:r>
      <w:proofErr w:type="spellEnd"/>
      <w:r w:rsidR="00775FC0" w:rsidRPr="00091571">
        <w:rPr>
          <w:rStyle w:val="TexteC"/>
          <w:lang w:val="en-US"/>
        </w:rPr>
        <w:t>::</w:t>
      </w:r>
      <w:r w:rsidR="00775FC0" w:rsidRPr="00091571">
        <w:rPr>
          <w:rStyle w:val="LienMthode"/>
          <w:lang w:val="en-US"/>
        </w:rPr>
        <w:t>ACSLComment</w:t>
      </w:r>
      <w:r w:rsidR="00091571">
        <w:rPr>
          <w:lang w:val="en-US"/>
        </w:rPr>
        <w:t>,</w:t>
      </w:r>
    </w:p>
    <w:p w:rsidR="004F4A25" w:rsidRDefault="004F4A25" w:rsidP="004F4A25">
      <w:pPr>
        <w:pStyle w:val="RelativesItem"/>
        <w:rPr>
          <w:lang w:val="en-US"/>
        </w:rPr>
      </w:pPr>
      <w:r>
        <w:rPr>
          <w:lang w:val="en-US"/>
        </w:rPr>
        <w:t xml:space="preserve">the method </w:t>
      </w:r>
      <w:proofErr w:type="spellStart"/>
      <w:r w:rsidRPr="000F3425">
        <w:rPr>
          <w:rStyle w:val="LienUnit"/>
          <w:lang w:val="en-US"/>
        </w:rPr>
        <w:t>ClangVisitor</w:t>
      </w:r>
      <w:proofErr w:type="spellEnd"/>
      <w:r w:rsidRPr="000F3425">
        <w:rPr>
          <w:rStyle w:val="TexteC"/>
          <w:lang w:val="en-US"/>
        </w:rPr>
        <w:t>::</w:t>
      </w:r>
      <w:r w:rsidRPr="000F3425">
        <w:rPr>
          <w:rStyle w:val="LienClasseC"/>
          <w:lang w:val="en-US"/>
        </w:rPr>
        <w:t>AnnotationCommentHandler</w:t>
      </w:r>
      <w:r w:rsidRPr="000F3425">
        <w:rPr>
          <w:rStyle w:val="TexteC"/>
          <w:lang w:val="en-US"/>
        </w:rPr>
        <w:t>::</w:t>
      </w:r>
      <w:r w:rsidRPr="000F3425">
        <w:rPr>
          <w:rStyle w:val="LienMthode"/>
          <w:lang w:val="en-US"/>
        </w:rPr>
        <w:t>HandleComment</w:t>
      </w:r>
      <w:r>
        <w:rPr>
          <w:lang w:val="en-US"/>
        </w:rPr>
        <w:t>,</w:t>
      </w:r>
    </w:p>
    <w:p w:rsidR="00091571" w:rsidRPr="00755947" w:rsidRDefault="00091571" w:rsidP="004F4A25">
      <w:pPr>
        <w:pStyle w:val="RelativesItem"/>
        <w:rPr>
          <w:lang w:val="en-US"/>
        </w:rPr>
      </w:pPr>
      <w:proofErr w:type="gramStart"/>
      <w:r>
        <w:rPr>
          <w:lang w:val="en-US"/>
        </w:rPr>
        <w:t>the</w:t>
      </w:r>
      <w:proofErr w:type="gramEnd"/>
      <w:r>
        <w:rPr>
          <w:lang w:val="en-US"/>
        </w:rPr>
        <w:t xml:space="preserve"> methods </w:t>
      </w:r>
      <w:r w:rsidRPr="00A9389A">
        <w:rPr>
          <w:rStyle w:val="LienMthode"/>
          <w:lang w:val="en-US"/>
        </w:rPr>
        <w:t>parseGlobal</w:t>
      </w:r>
      <w:r>
        <w:rPr>
          <w:lang w:val="en-US"/>
        </w:rPr>
        <w:t xml:space="preserve">, </w:t>
      </w:r>
      <w:r w:rsidRPr="00A9389A">
        <w:rPr>
          <w:rStyle w:val="LienMthode"/>
          <w:lang w:val="en-US"/>
        </w:rPr>
        <w:t>parseCodeAnnotation</w:t>
      </w:r>
      <w:r>
        <w:rPr>
          <w:lang w:val="en-US"/>
        </w:rPr>
        <w:t xml:space="preserve">, </w:t>
      </w:r>
      <w:r w:rsidRPr="00A9389A">
        <w:rPr>
          <w:rStyle w:val="LienMthode"/>
          <w:lang w:val="en-US"/>
        </w:rPr>
        <w:t>parseLoopAnnotation</w:t>
      </w:r>
      <w:r>
        <w:rPr>
          <w:lang w:val="en-US"/>
        </w:rPr>
        <w:t xml:space="preserve">, </w:t>
      </w:r>
      <w:r w:rsidRPr="00A9389A">
        <w:rPr>
          <w:rStyle w:val="LienMthode"/>
          <w:lang w:val="en-US"/>
        </w:rPr>
        <w:t>parseStatementAnnotation</w:t>
      </w:r>
      <w:r>
        <w:rPr>
          <w:lang w:val="en-US"/>
        </w:rPr>
        <w:t xml:space="preserve">, </w:t>
      </w:r>
      <w:r w:rsidRPr="00A9389A">
        <w:rPr>
          <w:rStyle w:val="LienMthode"/>
          <w:lang w:val="en-US"/>
        </w:rPr>
        <w:t>parseFunctionContract</w:t>
      </w:r>
      <w:r>
        <w:rPr>
          <w:lang w:val="en-US"/>
        </w:rPr>
        <w:t xml:space="preserve"> and</w:t>
      </w:r>
      <w:r w:rsidRPr="00C819E8">
        <w:rPr>
          <w:lang w:val="en-US"/>
        </w:rPr>
        <w:t xml:space="preserve"> </w:t>
      </w:r>
      <w:r w:rsidRPr="00FA638B">
        <w:rPr>
          <w:rStyle w:val="LienUnit"/>
          <w:lang w:val="en-US"/>
        </w:rPr>
        <w:t>Parser</w:t>
      </w:r>
      <w:r w:rsidRPr="00FA638B">
        <w:rPr>
          <w:rStyle w:val="TexteC"/>
          <w:lang w:val="en-US"/>
        </w:rPr>
        <w:t>::</w:t>
      </w:r>
      <w:r w:rsidRPr="00FA638B">
        <w:rPr>
          <w:rStyle w:val="LienClasseC"/>
          <w:lang w:val="en-US"/>
        </w:rPr>
        <w:t>Parser</w:t>
      </w:r>
      <w:r w:rsidRPr="00FA638B">
        <w:rPr>
          <w:rStyle w:val="TexteC"/>
          <w:lang w:val="en-US"/>
        </w:rPr>
        <w:t>::</w:t>
      </w:r>
      <w:r w:rsidRPr="00FA638B">
        <w:rPr>
          <w:rStyle w:val="LienMthode"/>
          <w:lang w:val="en-US"/>
        </w:rPr>
        <w:t>parse</w:t>
      </w:r>
      <w:r w:rsidRPr="00C819E8">
        <w:rPr>
          <w:lang w:val="en-US"/>
        </w:rPr>
        <w:t>.</w:t>
      </w:r>
    </w:p>
    <w:p w:rsidR="00B32F7F" w:rsidRDefault="00B32F7F" w:rsidP="00B32F7F">
      <w:pPr>
        <w:pStyle w:val="SectionClasse"/>
        <w:rPr>
          <w:rStyle w:val="LienClasseC"/>
          <w:lang w:val="en-US"/>
        </w:rPr>
      </w:pPr>
      <w:r>
        <w:rPr>
          <w:lang w:val="en-US"/>
        </w:rPr>
        <w:t xml:space="preserve">The class </w:t>
      </w:r>
      <w:r w:rsidRPr="00235877">
        <w:rPr>
          <w:rStyle w:val="LienClasseC"/>
          <w:lang w:val="en-US"/>
        </w:rPr>
        <w:t>FramaCIRGenAction</w:t>
      </w:r>
    </w:p>
    <w:p w:rsidR="007A6AA4" w:rsidRDefault="007A6AA4" w:rsidP="007A6AA4">
      <w:pPr>
        <w:rPr>
          <w:lang w:val="en-US"/>
        </w:rPr>
      </w:pPr>
      <w:r>
        <w:rPr>
          <w:lang w:val="en-US"/>
        </w:rPr>
        <w:t xml:space="preserve">The class </w:t>
      </w:r>
      <w:r w:rsidRPr="007A6AA4">
        <w:rPr>
          <w:rStyle w:val="LienClasseC"/>
          <w:lang w:val="en-US"/>
        </w:rPr>
        <w:t>FramaCIRGenAction</w:t>
      </w:r>
      <w:r>
        <w:rPr>
          <w:lang w:val="en-US"/>
        </w:rPr>
        <w:t xml:space="preserve"> coordinates the job for the main units </w:t>
      </w:r>
      <w:proofErr w:type="spellStart"/>
      <w:r w:rsidRPr="00FC56B7">
        <w:rPr>
          <w:rStyle w:val="LienUnit"/>
          <w:lang w:val="en-US"/>
        </w:rPr>
        <w:t>ClangVisitor</w:t>
      </w:r>
      <w:proofErr w:type="spellEnd"/>
      <w:r>
        <w:rPr>
          <w:lang w:val="en-US"/>
        </w:rPr>
        <w:t xml:space="preserve"> and </w:t>
      </w:r>
      <w:r w:rsidRPr="00FC56B7">
        <w:rPr>
          <w:rStyle w:val="LienUnit"/>
          <w:lang w:val="en-US"/>
        </w:rPr>
        <w:t>ACSL++</w:t>
      </w:r>
      <w:r>
        <w:rPr>
          <w:lang w:val="en-US"/>
        </w:rPr>
        <w:t xml:space="preserve">. Its main function is to prepare the visit of the </w:t>
      </w:r>
      <w:r w:rsidRPr="00FC56B7">
        <w:rPr>
          <w:rStyle w:val="LienUnit"/>
          <w:lang w:val="en-US"/>
        </w:rPr>
        <w:t>clang</w:t>
      </w:r>
      <w:r>
        <w:rPr>
          <w:lang w:val="en-US"/>
        </w:rPr>
        <w:t xml:space="preserve"> AST within the </w:t>
      </w:r>
      <w:r w:rsidRPr="00CB2F9E">
        <w:rPr>
          <w:rStyle w:val="LienUnit"/>
          <w:lang w:val="en-US"/>
        </w:rPr>
        <w:t>clang</w:t>
      </w:r>
      <w:r>
        <w:rPr>
          <w:lang w:val="en-US"/>
        </w:rPr>
        <w:t xml:space="preserve"> world. For that </w:t>
      </w:r>
      <w:r w:rsidRPr="007A6AA4">
        <w:rPr>
          <w:rStyle w:val="LienClasseC"/>
          <w:lang w:val="en-US"/>
        </w:rPr>
        <w:t>FramaCIRGenAction</w:t>
      </w:r>
      <w:r>
        <w:rPr>
          <w:lang w:val="en-US"/>
        </w:rPr>
        <w:t xml:space="preserve"> follow the requirements on adding a new analysis in clang. Hence </w:t>
      </w:r>
      <w:r w:rsidRPr="007A6AA4">
        <w:rPr>
          <w:rStyle w:val="LienClasseC"/>
          <w:lang w:val="en-US"/>
        </w:rPr>
        <w:t>FramaCIRGenAction</w:t>
      </w:r>
      <w:r>
        <w:rPr>
          <w:lang w:val="en-US"/>
        </w:rPr>
        <w:t xml:space="preserve"> inherits from </w:t>
      </w:r>
      <w:r w:rsidRPr="007A6AA4">
        <w:rPr>
          <w:rStyle w:val="LienUnit"/>
          <w:lang w:val="en-US"/>
        </w:rPr>
        <w:t>clang</w:t>
      </w:r>
      <w:r w:rsidRPr="007A6AA4">
        <w:rPr>
          <w:rStyle w:val="TexteC"/>
          <w:lang w:val="en-US"/>
        </w:rPr>
        <w:t>::</w:t>
      </w:r>
      <w:proofErr w:type="spellStart"/>
      <w:r w:rsidRPr="007A6AA4">
        <w:rPr>
          <w:rStyle w:val="LienClasseC"/>
          <w:lang w:val="en-US"/>
        </w:rPr>
        <w:t>ASTFrontendAction</w:t>
      </w:r>
      <w:proofErr w:type="spellEnd"/>
      <w:r w:rsidRPr="007A6AA4">
        <w:rPr>
          <w:lang w:val="en-US"/>
        </w:rPr>
        <w:t xml:space="preserve"> </w:t>
      </w:r>
      <w:r>
        <w:rPr>
          <w:lang w:val="en-US"/>
        </w:rPr>
        <w:t>to override</w:t>
      </w:r>
      <w:r w:rsidRPr="007A6AA4">
        <w:rPr>
          <w:lang w:val="en-US"/>
        </w:rPr>
        <w:t xml:space="preserve"> the method </w:t>
      </w:r>
      <w:r w:rsidRPr="007A6AA4">
        <w:rPr>
          <w:rStyle w:val="LienUnit"/>
          <w:lang w:val="en-US"/>
        </w:rPr>
        <w:t>clang</w:t>
      </w:r>
      <w:r w:rsidRPr="007A6AA4">
        <w:rPr>
          <w:rStyle w:val="TexteC"/>
          <w:lang w:val="en-US"/>
        </w:rPr>
        <w:t>::</w:t>
      </w:r>
      <w:proofErr w:type="spellStart"/>
      <w:r w:rsidRPr="007A6AA4">
        <w:rPr>
          <w:rStyle w:val="LienClasseC"/>
          <w:lang w:val="en-US"/>
        </w:rPr>
        <w:t>ASTFrontendAction</w:t>
      </w:r>
      <w:proofErr w:type="spellEnd"/>
      <w:r w:rsidRPr="007A6AA4">
        <w:rPr>
          <w:rStyle w:val="TexteC"/>
          <w:lang w:val="en-US"/>
        </w:rPr>
        <w:t>::</w:t>
      </w:r>
      <w:r w:rsidRPr="007A6AA4">
        <w:rPr>
          <w:rStyle w:val="LienMthode"/>
          <w:lang w:val="en-US"/>
        </w:rPr>
        <w:t>CreateASTConsumer</w:t>
      </w:r>
      <w:r w:rsidRPr="007A6AA4">
        <w:rPr>
          <w:lang w:val="en-US"/>
        </w:rPr>
        <w:t xml:space="preserve">. </w:t>
      </w:r>
      <w:r>
        <w:rPr>
          <w:lang w:val="en-US"/>
        </w:rPr>
        <w:t xml:space="preserve">Our </w:t>
      </w:r>
      <w:r>
        <w:rPr>
          <w:rStyle w:val="LienClasseC"/>
          <w:lang w:val="en-US"/>
        </w:rPr>
        <w:t>FramaCIRGenAction</w:t>
      </w:r>
      <w:r w:rsidRPr="007A6AA4">
        <w:rPr>
          <w:lang w:val="en-US"/>
        </w:rPr>
        <w:t xml:space="preserve"> is active during the preprocessing, the parsing and the visit of the AST.</w:t>
      </w:r>
    </w:p>
    <w:p w:rsidR="007A6AA4" w:rsidRDefault="007A6AA4" w:rsidP="007A6AA4">
      <w:pPr>
        <w:rPr>
          <w:lang w:val="en-US"/>
        </w:rPr>
      </w:pPr>
    </w:p>
    <w:p w:rsidR="00B70CBF" w:rsidRDefault="007A6AA4" w:rsidP="00B70CBF">
      <w:pPr>
        <w:rPr>
          <w:lang w:val="en-US"/>
        </w:rPr>
      </w:pPr>
      <w:r>
        <w:rPr>
          <w:lang w:val="en-US"/>
        </w:rPr>
        <w:t xml:space="preserve">The main function of </w:t>
      </w:r>
      <w:r w:rsidRPr="007A6AA4">
        <w:rPr>
          <w:rStyle w:val="LienClasseC"/>
          <w:lang w:val="en-US"/>
        </w:rPr>
        <w:t>FramaCIRGenAction</w:t>
      </w:r>
      <w:r>
        <w:rPr>
          <w:lang w:val="en-US"/>
        </w:rPr>
        <w:t xml:space="preserve"> is the method </w:t>
      </w:r>
      <w:r w:rsidRPr="007A6AA4">
        <w:rPr>
          <w:rStyle w:val="LienMthode"/>
          <w:lang w:val="en-US"/>
        </w:rPr>
        <w:t>CreateASTConsumer</w:t>
      </w:r>
      <w:r w:rsidRPr="007A6AA4">
        <w:rPr>
          <w:lang w:val="en-US"/>
        </w:rPr>
        <w:t>.</w:t>
      </w:r>
      <w:r>
        <w:rPr>
          <w:lang w:val="en-US"/>
        </w:rPr>
        <w:t xml:space="preserve"> It simply returns a newly allocated </w:t>
      </w:r>
      <w:proofErr w:type="spellStart"/>
      <w:r w:rsidRPr="007A6AA4">
        <w:rPr>
          <w:rStyle w:val="LienUnit"/>
          <w:lang w:val="en-US"/>
        </w:rPr>
        <w:t>ClangVisitor</w:t>
      </w:r>
      <w:proofErr w:type="spellEnd"/>
      <w:r w:rsidRPr="007A6AA4">
        <w:rPr>
          <w:rStyle w:val="TexteC"/>
          <w:lang w:val="en-US"/>
        </w:rPr>
        <w:t>::</w:t>
      </w:r>
      <w:r w:rsidRPr="007A6AA4">
        <w:rPr>
          <w:rStyle w:val="LienClasseC"/>
          <w:lang w:val="en-US"/>
        </w:rPr>
        <w:t>Visitor</w:t>
      </w:r>
      <w:r>
        <w:rPr>
          <w:lang w:val="en-US"/>
        </w:rPr>
        <w:t xml:space="preserve">. In its constructor, </w:t>
      </w:r>
      <w:proofErr w:type="spellStart"/>
      <w:r w:rsidRPr="007A6AA4">
        <w:rPr>
          <w:rStyle w:val="LienUnit"/>
          <w:lang w:val="en-US"/>
        </w:rPr>
        <w:t>ClangVisitor</w:t>
      </w:r>
      <w:proofErr w:type="spellEnd"/>
      <w:r w:rsidRPr="007A6AA4">
        <w:rPr>
          <w:rStyle w:val="TexteC"/>
          <w:lang w:val="en-US"/>
        </w:rPr>
        <w:t>::</w:t>
      </w:r>
      <w:r w:rsidRPr="007A6AA4">
        <w:rPr>
          <w:rStyle w:val="LienClasseC"/>
          <w:lang w:val="en-US"/>
        </w:rPr>
        <w:t>Visitor</w:t>
      </w:r>
      <w:r>
        <w:rPr>
          <w:lang w:val="en-US"/>
        </w:rPr>
        <w:t xml:space="preserve"> registers the </w:t>
      </w:r>
      <w:r w:rsidRPr="007A6AA4">
        <w:rPr>
          <w:lang w:val="en-US"/>
        </w:rPr>
        <w:t xml:space="preserve">comment handler </w:t>
      </w:r>
      <w:r>
        <w:rPr>
          <w:rStyle w:val="LienClasseC"/>
          <w:lang w:val="en-US"/>
        </w:rPr>
        <w:t>AnnotationC</w:t>
      </w:r>
      <w:r w:rsidRPr="007A6AA4">
        <w:rPr>
          <w:rStyle w:val="LienClasseC"/>
          <w:lang w:val="en-US"/>
        </w:rPr>
        <w:t>ommentHandler</w:t>
      </w:r>
      <w:r w:rsidRPr="007A6AA4">
        <w:rPr>
          <w:lang w:val="en-US"/>
        </w:rPr>
        <w:t xml:space="preserve"> to </w:t>
      </w:r>
      <w:r>
        <w:rPr>
          <w:lang w:val="en-US"/>
        </w:rPr>
        <w:t xml:space="preserve">insert </w:t>
      </w:r>
      <w:r w:rsidRPr="007A6AA4">
        <w:rPr>
          <w:lang w:val="en-US"/>
        </w:rPr>
        <w:t xml:space="preserve">the </w:t>
      </w:r>
      <w:r>
        <w:rPr>
          <w:lang w:val="en-US"/>
        </w:rPr>
        <w:t xml:space="preserve">recognized </w:t>
      </w:r>
      <w:r w:rsidRPr="007A6AA4">
        <w:rPr>
          <w:lang w:val="en-US"/>
        </w:rPr>
        <w:t xml:space="preserve">ACSL++ comments </w:t>
      </w:r>
      <w:r>
        <w:rPr>
          <w:lang w:val="en-US"/>
        </w:rPr>
        <w:t xml:space="preserve">in </w:t>
      </w:r>
      <w:proofErr w:type="spellStart"/>
      <w:r w:rsidRPr="007A6AA4">
        <w:rPr>
          <w:rStyle w:val="LienUnit"/>
          <w:lang w:val="en-US"/>
        </w:rPr>
        <w:t>ClangVisitor</w:t>
      </w:r>
      <w:proofErr w:type="spellEnd"/>
      <w:r w:rsidRPr="007A6AA4">
        <w:rPr>
          <w:rStyle w:val="TexteC"/>
          <w:lang w:val="en-US"/>
        </w:rPr>
        <w:t>::</w:t>
      </w:r>
      <w:r w:rsidRPr="007A6AA4">
        <w:rPr>
          <w:rStyle w:val="LienClasseC"/>
          <w:lang w:val="en-US"/>
        </w:rPr>
        <w:t>Visitor</w:t>
      </w:r>
      <w:r w:rsidRPr="007A6AA4">
        <w:rPr>
          <w:rStyle w:val="TexteC"/>
          <w:lang w:val="en-US"/>
        </w:rPr>
        <w:t>::</w:t>
      </w:r>
      <w:r w:rsidRPr="007A6AA4">
        <w:rPr>
          <w:rStyle w:val="LienChamps"/>
          <w:lang w:val="en-US"/>
        </w:rPr>
        <w:t>_annotationCommentList</w:t>
      </w:r>
      <w:r>
        <w:rPr>
          <w:lang w:val="en-US"/>
        </w:rPr>
        <w:t xml:space="preserve">. The </w:t>
      </w:r>
      <w:r w:rsidRPr="007A6AA4">
        <w:rPr>
          <w:rStyle w:val="LienClasseC"/>
          <w:lang w:val="en-US"/>
        </w:rPr>
        <w:t>AnnotationCommentHandler</w:t>
      </w:r>
      <w:r>
        <w:rPr>
          <w:lang w:val="en-US"/>
        </w:rPr>
        <w:t xml:space="preserve"> is active during the preprocess step corresponding to the step/guideline </w:t>
      </w:r>
      <w:r>
        <w:rPr>
          <w:lang w:val="en-US"/>
        </w:rPr>
        <w:fldChar w:fldCharType="begin"/>
      </w:r>
      <w:r>
        <w:rPr>
          <w:lang w:val="en-US"/>
        </w:rPr>
        <w:instrText xml:space="preserve"> REF _Ref396392697 \n \h </w:instrText>
      </w:r>
      <w:r>
        <w:rPr>
          <w:lang w:val="en-US"/>
        </w:rPr>
      </w:r>
      <w:r>
        <w:rPr>
          <w:lang w:val="en-US"/>
        </w:rPr>
        <w:fldChar w:fldCharType="separate"/>
      </w:r>
      <w:r>
        <w:rPr>
          <w:lang w:val="en-US"/>
        </w:rPr>
        <w:t>2</w:t>
      </w:r>
      <w:r>
        <w:rPr>
          <w:lang w:val="en-US"/>
        </w:rPr>
        <w:fldChar w:fldCharType="end"/>
      </w:r>
      <w:r>
        <w:rPr>
          <w:lang w:val="en-US"/>
        </w:rPr>
        <w:t>.</w:t>
      </w:r>
    </w:p>
    <w:p w:rsidR="00B70CBF" w:rsidRDefault="00B70CBF" w:rsidP="00B70CBF">
      <w:pPr>
        <w:rPr>
          <w:lang w:val="en-US"/>
        </w:rPr>
      </w:pPr>
    </w:p>
    <w:p w:rsidR="007A6AA4" w:rsidRPr="00B70CBF" w:rsidRDefault="007A6AA4" w:rsidP="00B70CBF">
      <w:pPr>
        <w:rPr>
          <w:lang w:val="en-US"/>
        </w:rPr>
      </w:pPr>
      <w:r w:rsidRPr="00B70CBF">
        <w:rPr>
          <w:lang w:val="en-US"/>
        </w:rPr>
        <w:t xml:space="preserve">Then the virtual method </w:t>
      </w:r>
      <w:proofErr w:type="spellStart"/>
      <w:r w:rsidR="00B70CBF">
        <w:rPr>
          <w:rStyle w:val="LienUnit"/>
          <w:lang w:val="en-US"/>
        </w:rPr>
        <w:t>ClangVisitor</w:t>
      </w:r>
      <w:proofErr w:type="spellEnd"/>
      <w:r w:rsidRPr="00B70CBF">
        <w:rPr>
          <w:rStyle w:val="TexteC"/>
          <w:lang w:val="en-US"/>
        </w:rPr>
        <w:t>::</w:t>
      </w:r>
      <w:r w:rsidR="00B70CBF">
        <w:rPr>
          <w:rStyle w:val="LienClasseC"/>
          <w:lang w:val="en-US"/>
        </w:rPr>
        <w:t>Visitor</w:t>
      </w:r>
      <w:r w:rsidRPr="00B70CBF">
        <w:rPr>
          <w:rStyle w:val="TexteC"/>
          <w:lang w:val="en-US"/>
        </w:rPr>
        <w:t>::</w:t>
      </w:r>
      <w:r w:rsidRPr="00B70CBF">
        <w:rPr>
          <w:rStyle w:val="LienMthode"/>
          <w:lang w:val="en-US"/>
        </w:rPr>
        <w:t>HandleTranslationUnit</w:t>
      </w:r>
      <w:r w:rsidRPr="00B70CBF">
        <w:rPr>
          <w:lang w:val="en-US"/>
        </w:rPr>
        <w:t xml:space="preserve"> </w:t>
      </w:r>
      <w:r w:rsidR="00B70CBF" w:rsidRPr="00B70CBF">
        <w:rPr>
          <w:lang w:val="en-US"/>
        </w:rPr>
        <w:t xml:space="preserve">of the </w:t>
      </w:r>
      <w:r w:rsidR="00B70CBF">
        <w:rPr>
          <w:lang w:val="en-US"/>
        </w:rPr>
        <w:t xml:space="preserve">return </w:t>
      </w:r>
      <w:r w:rsidR="00B70CBF" w:rsidRPr="00B70CBF">
        <w:rPr>
          <w:lang w:val="en-US"/>
        </w:rPr>
        <w:t xml:space="preserve">visitor </w:t>
      </w:r>
      <w:r w:rsidR="00B70CBF">
        <w:rPr>
          <w:lang w:val="en-US"/>
        </w:rPr>
        <w:t xml:space="preserve">is called (see step/guideline </w:t>
      </w:r>
      <w:r w:rsidR="00B70CBF">
        <w:rPr>
          <w:lang w:val="en-US"/>
        </w:rPr>
        <w:fldChar w:fldCharType="begin"/>
      </w:r>
      <w:r w:rsidR="00B70CBF">
        <w:rPr>
          <w:lang w:val="en-US"/>
        </w:rPr>
        <w:instrText xml:space="preserve"> REF _Ref396394007 \n \h </w:instrText>
      </w:r>
      <w:r w:rsidR="00B70CBF">
        <w:rPr>
          <w:lang w:val="en-US"/>
        </w:rPr>
      </w:r>
      <w:r w:rsidR="00B70CBF">
        <w:rPr>
          <w:lang w:val="en-US"/>
        </w:rPr>
        <w:fldChar w:fldCharType="separate"/>
      </w:r>
      <w:r w:rsidR="00B70CBF">
        <w:rPr>
          <w:lang w:val="en-US"/>
        </w:rPr>
        <w:t>3</w:t>
      </w:r>
      <w:r w:rsidR="00B70CBF">
        <w:rPr>
          <w:lang w:val="en-US"/>
        </w:rPr>
        <w:fldChar w:fldCharType="end"/>
      </w:r>
      <w:r w:rsidR="00B70CBF">
        <w:rPr>
          <w:lang w:val="en-US"/>
        </w:rPr>
        <w:t>). Its</w:t>
      </w:r>
      <w:r w:rsidRPr="00B70CBF">
        <w:rPr>
          <w:lang w:val="en-US"/>
        </w:rPr>
        <w:t xml:space="preserve"> main job consists in calling </w:t>
      </w:r>
      <w:r w:rsidRPr="00B70CBF">
        <w:rPr>
          <w:rStyle w:val="LienUnit"/>
          <w:lang w:val="en-US"/>
        </w:rPr>
        <w:t>clang</w:t>
      </w:r>
      <w:r w:rsidRPr="00B70CBF">
        <w:rPr>
          <w:rStyle w:val="TexteC"/>
          <w:lang w:val="en-US"/>
        </w:rPr>
        <w:t>::</w:t>
      </w:r>
      <w:proofErr w:type="spellStart"/>
      <w:r w:rsidRPr="00B70CBF">
        <w:rPr>
          <w:rStyle w:val="LienClasseC"/>
          <w:lang w:val="en-US"/>
        </w:rPr>
        <w:t>RecursiveASTVisitor</w:t>
      </w:r>
      <w:proofErr w:type="spellEnd"/>
      <w:r w:rsidRPr="00B70CBF">
        <w:rPr>
          <w:rStyle w:val="TexteC"/>
          <w:lang w:val="en-US"/>
        </w:rPr>
        <w:t>::</w:t>
      </w:r>
      <w:r w:rsidRPr="00B70CBF">
        <w:rPr>
          <w:rStyle w:val="LienMthode"/>
          <w:lang w:val="en-US"/>
        </w:rPr>
        <w:t>TraverseDecl</w:t>
      </w:r>
      <w:r w:rsidRPr="00B70CBF">
        <w:rPr>
          <w:lang w:val="en-US"/>
        </w:rPr>
        <w:t xml:space="preserve"> with the root node of the clang AST built by the clang parser. This method visits all the nodes of the AST and its objective is to call the adequate construction function of “</w:t>
      </w:r>
      <w:proofErr w:type="spellStart"/>
      <w:r w:rsidRPr="00B70CBF">
        <w:rPr>
          <w:lang w:val="en-US"/>
        </w:rPr>
        <w:t>intermediate_format.h</w:t>
      </w:r>
      <w:proofErr w:type="spellEnd"/>
      <w:r w:rsidRPr="00B70CBF">
        <w:rPr>
          <w:lang w:val="en-US"/>
        </w:rPr>
        <w:t>” to build a new AST in the I</w:t>
      </w:r>
      <w:r w:rsidR="00B70CBF">
        <w:rPr>
          <w:lang w:val="en-US"/>
        </w:rPr>
        <w:t xml:space="preserve">ntermediate </w:t>
      </w:r>
      <w:r w:rsidRPr="00B70CBF">
        <w:rPr>
          <w:lang w:val="en-US"/>
        </w:rPr>
        <w:t>R</w:t>
      </w:r>
      <w:r w:rsidR="00B70CBF">
        <w:rPr>
          <w:lang w:val="en-US"/>
        </w:rPr>
        <w:t>epresentation</w:t>
      </w:r>
      <w:r w:rsidRPr="00B70CBF">
        <w:rPr>
          <w:lang w:val="en-US"/>
        </w:rPr>
        <w:t>.</w:t>
      </w:r>
    </w:p>
    <w:p w:rsidR="007A6AA4" w:rsidRPr="00FC56B7" w:rsidRDefault="007A6AA4" w:rsidP="007A6AA4">
      <w:pPr>
        <w:pStyle w:val="Paragraphedeliste"/>
        <w:rPr>
          <w:lang w:val="en-US"/>
        </w:rPr>
      </w:pPr>
    </w:p>
    <w:p w:rsidR="007A6AA4" w:rsidRDefault="007A6AA4" w:rsidP="007A6AA4">
      <w:pPr>
        <w:rPr>
          <w:lang w:val="en-US"/>
        </w:rPr>
      </w:pPr>
      <w:r>
        <w:rPr>
          <w:lang w:val="en-US"/>
        </w:rPr>
        <w:t xml:space="preserve">The </w:t>
      </w:r>
      <w:r w:rsidR="00ED0D3A">
        <w:rPr>
          <w:lang w:val="en-US"/>
        </w:rPr>
        <w:t>class environment</w:t>
      </w:r>
      <w:r>
        <w:rPr>
          <w:lang w:val="en-US"/>
        </w:rPr>
        <w:t xml:space="preserve"> of </w:t>
      </w:r>
      <w:r w:rsidR="00ED0D3A">
        <w:rPr>
          <w:lang w:val="en-US"/>
        </w:rPr>
        <w:t xml:space="preserve">the class </w:t>
      </w:r>
      <w:r w:rsidRPr="00ED0D3A">
        <w:rPr>
          <w:rStyle w:val="LienClasseC"/>
          <w:lang w:val="en-US"/>
        </w:rPr>
        <w:t>FramaCIRGenAction</w:t>
      </w:r>
      <w:r>
        <w:rPr>
          <w:lang w:val="en-US"/>
        </w:rPr>
        <w:t xml:space="preserve"> is defined on the schema below:</w:t>
      </w:r>
    </w:p>
    <w:p w:rsidR="007A6AA4" w:rsidRPr="00FC56B7" w:rsidRDefault="003C04FF" w:rsidP="007A6AA4">
      <w:pPr>
        <w:jc w:val="center"/>
        <w:rPr>
          <w:lang w:val="en-US"/>
        </w:rPr>
      </w:pPr>
      <w:r>
        <w:rPr>
          <w:noProof/>
        </w:rPr>
        <w:drawing>
          <wp:inline distT="0" distB="0" distL="0" distR="0">
            <wp:extent cx="6353175" cy="246697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53175" cy="2466975"/>
                    </a:xfrm>
                    <a:prstGeom prst="rect">
                      <a:avLst/>
                    </a:prstGeom>
                    <a:noFill/>
                    <a:ln>
                      <a:noFill/>
                    </a:ln>
                  </pic:spPr>
                </pic:pic>
              </a:graphicData>
            </a:graphic>
          </wp:inline>
        </w:drawing>
      </w:r>
    </w:p>
    <w:p w:rsidR="00F17E0C" w:rsidRPr="004D7D71" w:rsidRDefault="00F17E0C" w:rsidP="00F17E0C">
      <w:pPr>
        <w:pStyle w:val="SectionDclarationClasse"/>
        <w:rPr>
          <w:rStyle w:val="LienClasseC"/>
          <w:lang w:val="en-US"/>
        </w:rPr>
      </w:pPr>
      <w:r>
        <w:rPr>
          <w:lang w:val="en-US"/>
        </w:rPr>
        <w:t xml:space="preserve">Declaration of the class </w:t>
      </w:r>
      <w:r w:rsidRPr="004D7D71">
        <w:rPr>
          <w:rStyle w:val="LienClasseC"/>
          <w:lang w:val="en-US"/>
        </w:rPr>
        <w:t>FramaCIRGenAction</w:t>
      </w:r>
    </w:p>
    <w:p w:rsidR="004D7D71" w:rsidRPr="004D7D71" w:rsidRDefault="004D7D71" w:rsidP="004D7D71">
      <w:pPr>
        <w:pStyle w:val="Dclarationdeclasse"/>
        <w:rPr>
          <w:lang w:val="en-US"/>
        </w:rPr>
      </w:pPr>
      <w:r w:rsidRPr="004D7D71">
        <w:rPr>
          <w:b/>
          <w:bCs/>
          <w:lang w:val="en-US"/>
        </w:rPr>
        <w:t>class</w:t>
      </w:r>
      <w:r w:rsidRPr="004D7D71">
        <w:rPr>
          <w:lang w:val="en-US"/>
        </w:rPr>
        <w:t xml:space="preserve"> </w:t>
      </w:r>
      <w:r w:rsidRPr="00287CFA">
        <w:rPr>
          <w:rStyle w:val="DfinitionClasse"/>
          <w:lang w:val="en-US"/>
        </w:rPr>
        <w:t>FramaCIRGenAction</w:t>
      </w:r>
      <w:r w:rsidRPr="004D7D71">
        <w:rPr>
          <w:lang w:val="en-US"/>
        </w:rPr>
        <w:t xml:space="preserve"> : </w:t>
      </w:r>
      <w:r w:rsidRPr="004D7D71">
        <w:rPr>
          <w:b/>
          <w:bCs/>
          <w:lang w:val="en-US"/>
        </w:rPr>
        <w:t>public</w:t>
      </w:r>
      <w:r w:rsidRPr="004D7D71">
        <w:rPr>
          <w:lang w:val="en-US"/>
        </w:rPr>
        <w:t xml:space="preserve"> </w:t>
      </w:r>
      <w:r w:rsidRPr="00287CFA">
        <w:rPr>
          <w:rStyle w:val="LienUnit"/>
          <w:lang w:val="en-US"/>
        </w:rPr>
        <w:t>clang</w:t>
      </w:r>
      <w:r w:rsidRPr="004D7D71">
        <w:rPr>
          <w:lang w:val="en-US"/>
        </w:rPr>
        <w:t>::</w:t>
      </w:r>
      <w:r w:rsidRPr="00287CFA">
        <w:rPr>
          <w:rStyle w:val="DfinitionHritage"/>
          <w:lang w:val="en-US"/>
        </w:rPr>
        <w:t>ASTFrontendAction</w:t>
      </w:r>
      <w:r w:rsidRPr="004D7D71">
        <w:rPr>
          <w:lang w:val="en-US"/>
        </w:rPr>
        <w:t xml:space="preserve"> {</w:t>
      </w:r>
    </w:p>
    <w:p w:rsidR="004D7D71" w:rsidRPr="004D7D71" w:rsidRDefault="004D7D71" w:rsidP="004D7D71">
      <w:pPr>
        <w:pStyle w:val="Dclarationdeclasse"/>
        <w:rPr>
          <w:lang w:val="en-US"/>
        </w:rPr>
      </w:pPr>
      <w:r w:rsidRPr="004D7D71">
        <w:rPr>
          <w:b/>
          <w:bCs/>
          <w:lang w:val="en-US"/>
        </w:rPr>
        <w:t>private</w:t>
      </w:r>
      <w:r w:rsidRPr="004D7D71">
        <w:rPr>
          <w:lang w:val="en-US"/>
        </w:rPr>
        <w:t>:</w:t>
      </w:r>
    </w:p>
    <w:p w:rsidR="004D7D71" w:rsidRPr="004D7D71" w:rsidRDefault="004D7D71" w:rsidP="004D7D71">
      <w:pPr>
        <w:pStyle w:val="Dclarationdeclasse"/>
        <w:rPr>
          <w:lang w:val="en-US"/>
        </w:rPr>
      </w:pPr>
      <w:r w:rsidRPr="004D7D71">
        <w:rPr>
          <w:lang w:val="en-US"/>
        </w:rPr>
        <w:t xml:space="preserve">  </w:t>
      </w:r>
      <w:r w:rsidRPr="00287CFA">
        <w:rPr>
          <w:rStyle w:val="LienType"/>
          <w:lang w:val="en-US"/>
        </w:rPr>
        <w:t>FILE</w:t>
      </w:r>
      <w:r w:rsidRPr="004D7D71">
        <w:rPr>
          <w:lang w:val="en-US"/>
        </w:rPr>
        <w:t xml:space="preserve">* </w:t>
      </w:r>
      <w:r w:rsidRPr="00287CFA">
        <w:rPr>
          <w:rStyle w:val="LienChamps"/>
          <w:lang w:val="en-US"/>
        </w:rPr>
        <w:t>_outFile</w:t>
      </w:r>
      <w:r w:rsidRPr="004D7D71">
        <w:rPr>
          <w:lang w:val="en-US"/>
        </w:rPr>
        <w:t>;</w:t>
      </w:r>
    </w:p>
    <w:p w:rsidR="004D7D71" w:rsidRPr="004D7D71" w:rsidRDefault="004D7D71" w:rsidP="004D7D71">
      <w:pPr>
        <w:pStyle w:val="Dclarationdeclasse"/>
        <w:rPr>
          <w:lang w:val="en-US"/>
        </w:rPr>
      </w:pPr>
      <w:r w:rsidRPr="004D7D71">
        <w:rPr>
          <w:lang w:val="en-US"/>
        </w:rPr>
        <w:t xml:space="preserve">  </w:t>
      </w:r>
      <w:r w:rsidRPr="00287CFA">
        <w:rPr>
          <w:rStyle w:val="LienUnit"/>
          <w:lang w:val="en-US"/>
        </w:rPr>
        <w:t>clang</w:t>
      </w:r>
      <w:r w:rsidRPr="004D7D71">
        <w:rPr>
          <w:lang w:val="en-US"/>
        </w:rPr>
        <w:t>::</w:t>
      </w:r>
      <w:r w:rsidRPr="00287CFA">
        <w:rPr>
          <w:rStyle w:val="LienClasseC"/>
          <w:lang w:val="en-US"/>
        </w:rPr>
        <w:t>CompilerInstance</w:t>
      </w:r>
      <w:r w:rsidRPr="004D7D71">
        <w:rPr>
          <w:lang w:val="en-US"/>
        </w:rPr>
        <w:t xml:space="preserve">&amp; </w:t>
      </w:r>
      <w:r w:rsidRPr="00287CFA">
        <w:rPr>
          <w:rStyle w:val="LienChamps"/>
          <w:lang w:val="en-US"/>
        </w:rPr>
        <w:t>_compilerInstance</w:t>
      </w:r>
      <w:r w:rsidRPr="004D7D71">
        <w:rPr>
          <w:lang w:val="en-US"/>
        </w:rPr>
        <w:t>;</w:t>
      </w:r>
    </w:p>
    <w:p w:rsidR="004D7D71" w:rsidRPr="004D7D71" w:rsidRDefault="004D7D71" w:rsidP="004D7D71">
      <w:pPr>
        <w:pStyle w:val="Dclarationdeclasse"/>
        <w:rPr>
          <w:lang w:val="en-US"/>
        </w:rPr>
      </w:pPr>
      <w:r w:rsidRPr="004D7D71">
        <w:rPr>
          <w:lang w:val="en-US"/>
        </w:rPr>
        <w:t xml:space="preserve">  </w:t>
      </w:r>
      <w:r w:rsidRPr="004D7D71">
        <w:rPr>
          <w:b/>
          <w:bCs/>
          <w:lang w:val="en-US"/>
        </w:rPr>
        <w:t>bool</w:t>
      </w:r>
      <w:r w:rsidRPr="004D7D71">
        <w:rPr>
          <w:lang w:val="en-US"/>
        </w:rPr>
        <w:t xml:space="preserve"> </w:t>
      </w:r>
      <w:r w:rsidRPr="00287CFA">
        <w:rPr>
          <w:rStyle w:val="LienChamps"/>
          <w:lang w:val="en-US"/>
        </w:rPr>
        <w:t>_annotError</w:t>
      </w:r>
      <w:r w:rsidRPr="004D7D71">
        <w:rPr>
          <w:lang w:val="en-US"/>
        </w:rPr>
        <w:t>;</w:t>
      </w:r>
    </w:p>
    <w:p w:rsidR="004D7D71" w:rsidRPr="004D7D71" w:rsidRDefault="004D7D71" w:rsidP="004D7D71">
      <w:pPr>
        <w:pStyle w:val="Dclarationdeclasse"/>
        <w:rPr>
          <w:lang w:val="en-US"/>
        </w:rPr>
      </w:pPr>
      <w:r w:rsidRPr="004D7D71">
        <w:rPr>
          <w:lang w:val="en-US"/>
        </w:rPr>
        <w:t xml:space="preserve">  </w:t>
      </w:r>
      <w:r w:rsidRPr="004D7D71">
        <w:rPr>
          <w:b/>
          <w:bCs/>
          <w:lang w:val="en-US"/>
        </w:rPr>
        <w:t>bool</w:t>
      </w:r>
      <w:r w:rsidRPr="004D7D71">
        <w:rPr>
          <w:lang w:val="en-US"/>
        </w:rPr>
        <w:t xml:space="preserve"> </w:t>
      </w:r>
      <w:r w:rsidRPr="00287CFA">
        <w:rPr>
          <w:rStyle w:val="LienChamps"/>
          <w:lang w:val="en-US"/>
        </w:rPr>
        <w:t>_doesGenerateImplicitMethods</w:t>
      </w:r>
      <w:r w:rsidRPr="004D7D71">
        <w:rPr>
          <w:lang w:val="en-US"/>
        </w:rPr>
        <w:t>;</w:t>
      </w:r>
    </w:p>
    <w:p w:rsidR="004D7D71" w:rsidRPr="004D7D71" w:rsidRDefault="004D7D71" w:rsidP="004D7D71">
      <w:pPr>
        <w:pStyle w:val="Dclarationdeclasse"/>
        <w:rPr>
          <w:lang w:val="en-US"/>
        </w:rPr>
      </w:pPr>
      <w:r w:rsidRPr="004D7D71">
        <w:rPr>
          <w:lang w:val="en-US"/>
        </w:rPr>
        <w:t xml:space="preserve">  </w:t>
      </w:r>
      <w:r w:rsidRPr="004D7D71">
        <w:rPr>
          <w:b/>
          <w:bCs/>
          <w:lang w:val="en-US"/>
        </w:rPr>
        <w:t>bool</w:t>
      </w:r>
      <w:r w:rsidRPr="004D7D71">
        <w:rPr>
          <w:lang w:val="en-US"/>
        </w:rPr>
        <w:t xml:space="preserve"> </w:t>
      </w:r>
      <w:r w:rsidRPr="00287CFA">
        <w:rPr>
          <w:rStyle w:val="LienChamps"/>
          <w:lang w:val="en-US"/>
        </w:rPr>
        <w:t>_isVerbose</w:t>
      </w:r>
      <w:r w:rsidRPr="004D7D71">
        <w:rPr>
          <w:lang w:val="en-US"/>
        </w:rPr>
        <w:t>;</w:t>
      </w:r>
    </w:p>
    <w:p w:rsidR="004D7D71" w:rsidRPr="004D7D71" w:rsidRDefault="004D7D71" w:rsidP="004D7D71">
      <w:pPr>
        <w:pStyle w:val="Dclarationdeclasse"/>
        <w:rPr>
          <w:lang w:val="en-US"/>
        </w:rPr>
      </w:pPr>
    </w:p>
    <w:p w:rsidR="004D7D71" w:rsidRPr="004D7D71" w:rsidRDefault="004D7D71" w:rsidP="004D7D71">
      <w:pPr>
        <w:pStyle w:val="Dclarationdeclasse"/>
        <w:rPr>
          <w:lang w:val="en-US"/>
        </w:rPr>
      </w:pPr>
      <w:r w:rsidRPr="004D7D71">
        <w:rPr>
          <w:lang w:val="en-US"/>
        </w:rPr>
        <w:t xml:space="preserve">  </w:t>
      </w:r>
      <w:r w:rsidRPr="004D7D71">
        <w:rPr>
          <w:b/>
          <w:bCs/>
          <w:lang w:val="en-US"/>
        </w:rPr>
        <w:t>static</w:t>
      </w:r>
      <w:r w:rsidRPr="004D7D71">
        <w:rPr>
          <w:lang w:val="en-US"/>
        </w:rPr>
        <w:t xml:space="preserve"> </w:t>
      </w:r>
      <w:r w:rsidRPr="004D7D71">
        <w:rPr>
          <w:b/>
          <w:bCs/>
          <w:lang w:val="en-US"/>
        </w:rPr>
        <w:t>bool</w:t>
      </w:r>
      <w:r w:rsidRPr="004D7D71">
        <w:rPr>
          <w:lang w:val="en-US"/>
        </w:rPr>
        <w:t xml:space="preserve"> </w:t>
      </w:r>
      <w:r w:rsidRPr="00287CFA">
        <w:rPr>
          <w:rStyle w:val="LienMthode"/>
          <w:lang w:val="en-US"/>
        </w:rPr>
        <w:t>isExternCContext</w:t>
      </w:r>
      <w:r w:rsidRPr="004D7D71">
        <w:rPr>
          <w:lang w:val="en-US"/>
        </w:rPr>
        <w:t>(</w:t>
      </w:r>
      <w:r w:rsidRPr="004D7D71">
        <w:rPr>
          <w:b/>
          <w:bCs/>
          <w:lang w:val="en-US"/>
        </w:rPr>
        <w:t>const</w:t>
      </w:r>
      <w:r w:rsidRPr="004D7D71">
        <w:rPr>
          <w:lang w:val="en-US"/>
        </w:rPr>
        <w:t xml:space="preserve"> </w:t>
      </w:r>
      <w:r w:rsidRPr="00287CFA">
        <w:rPr>
          <w:rStyle w:val="LienUnit"/>
          <w:lang w:val="en-US"/>
        </w:rPr>
        <w:t>clang</w:t>
      </w:r>
      <w:r w:rsidRPr="004D7D71">
        <w:rPr>
          <w:lang w:val="en-US"/>
        </w:rPr>
        <w:t>::</w:t>
      </w:r>
      <w:r w:rsidRPr="00287CFA">
        <w:rPr>
          <w:rStyle w:val="LienClasseC"/>
          <w:lang w:val="en-US"/>
        </w:rPr>
        <w:t>DeclContext</w:t>
      </w:r>
      <w:r w:rsidRPr="004D7D71">
        <w:rPr>
          <w:lang w:val="en-US"/>
        </w:rPr>
        <w:t>* ctx);</w:t>
      </w:r>
    </w:p>
    <w:p w:rsidR="004D7D71" w:rsidRPr="004D7D71" w:rsidRDefault="004D7D71" w:rsidP="004D7D71">
      <w:pPr>
        <w:pStyle w:val="Dclarationdeclasse"/>
        <w:rPr>
          <w:lang w:val="en-US"/>
        </w:rPr>
      </w:pPr>
      <w:r w:rsidRPr="004D7D71">
        <w:rPr>
          <w:lang w:val="en-US"/>
        </w:rPr>
        <w:t xml:space="preserve">  </w:t>
      </w:r>
      <w:r w:rsidRPr="004D7D71">
        <w:rPr>
          <w:b/>
          <w:bCs/>
          <w:lang w:val="en-US"/>
        </w:rPr>
        <w:t>static</w:t>
      </w:r>
      <w:r w:rsidRPr="004D7D71">
        <w:rPr>
          <w:lang w:val="en-US"/>
        </w:rPr>
        <w:t xml:space="preserve"> </w:t>
      </w:r>
      <w:r w:rsidRPr="004D7D71">
        <w:rPr>
          <w:b/>
          <w:bCs/>
          <w:lang w:val="en-US"/>
        </w:rPr>
        <w:t>bool</w:t>
      </w:r>
      <w:r w:rsidRPr="004D7D71">
        <w:rPr>
          <w:lang w:val="en-US"/>
        </w:rPr>
        <w:t xml:space="preserve"> </w:t>
      </w:r>
      <w:r w:rsidRPr="00287CFA">
        <w:rPr>
          <w:rStyle w:val="LienMthode"/>
          <w:lang w:val="en-US"/>
        </w:rPr>
        <w:t>isAtTopNamespace</w:t>
      </w:r>
      <w:r w:rsidRPr="004D7D71">
        <w:rPr>
          <w:lang w:val="en-US"/>
        </w:rPr>
        <w:t>(</w:t>
      </w:r>
      <w:r w:rsidRPr="004D7D71">
        <w:rPr>
          <w:b/>
          <w:bCs/>
          <w:lang w:val="en-US"/>
        </w:rPr>
        <w:t>const</w:t>
      </w:r>
      <w:r w:rsidRPr="004D7D71">
        <w:rPr>
          <w:lang w:val="en-US"/>
        </w:rPr>
        <w:t xml:space="preserve"> </w:t>
      </w:r>
      <w:r w:rsidRPr="00287CFA">
        <w:rPr>
          <w:rStyle w:val="LienUnit"/>
          <w:lang w:val="en-US"/>
        </w:rPr>
        <w:t>clang</w:t>
      </w:r>
      <w:r w:rsidRPr="004D7D71">
        <w:rPr>
          <w:lang w:val="en-US"/>
        </w:rPr>
        <w:t>::</w:t>
      </w:r>
      <w:r w:rsidRPr="00287CFA">
        <w:rPr>
          <w:rStyle w:val="LienClasseC"/>
          <w:lang w:val="en-US"/>
        </w:rPr>
        <w:t>DeclContext</w:t>
      </w:r>
      <w:r w:rsidRPr="004D7D71">
        <w:rPr>
          <w:lang w:val="en-US"/>
        </w:rPr>
        <w:t>* ctx);</w:t>
      </w:r>
    </w:p>
    <w:p w:rsidR="004D7D71" w:rsidRPr="004D7D71" w:rsidRDefault="004D7D71" w:rsidP="004D7D71">
      <w:pPr>
        <w:pStyle w:val="Dclarationdeclasse"/>
        <w:rPr>
          <w:lang w:val="en-US"/>
        </w:rPr>
      </w:pPr>
    </w:p>
    <w:p w:rsidR="004D7D71" w:rsidRPr="004D7D71" w:rsidRDefault="004D7D71" w:rsidP="004D7D71">
      <w:pPr>
        <w:pStyle w:val="Dclarationdeclasse"/>
        <w:rPr>
          <w:lang w:val="en-US"/>
        </w:rPr>
      </w:pPr>
      <w:r w:rsidRPr="004D7D71">
        <w:rPr>
          <w:b/>
          <w:bCs/>
          <w:lang w:val="en-US"/>
        </w:rPr>
        <w:t>public</w:t>
      </w:r>
      <w:r w:rsidRPr="004D7D71">
        <w:rPr>
          <w:lang w:val="en-US"/>
        </w:rPr>
        <w:t>:</w:t>
      </w:r>
    </w:p>
    <w:p w:rsidR="004D7D71" w:rsidRPr="004D7D71" w:rsidRDefault="004D7D71" w:rsidP="004D7D71">
      <w:pPr>
        <w:pStyle w:val="Dclarationdeclasse"/>
        <w:rPr>
          <w:lang w:val="en-US"/>
        </w:rPr>
      </w:pPr>
      <w:r w:rsidRPr="004D7D71">
        <w:rPr>
          <w:lang w:val="en-US"/>
        </w:rPr>
        <w:t xml:space="preserve">  </w:t>
      </w:r>
      <w:r w:rsidRPr="004D7D71">
        <w:rPr>
          <w:b/>
          <w:bCs/>
          <w:lang w:val="en-US"/>
        </w:rPr>
        <w:t>void</w:t>
      </w:r>
      <w:r w:rsidRPr="004D7D71">
        <w:rPr>
          <w:lang w:val="en-US"/>
        </w:rPr>
        <w:t xml:space="preserve"> </w:t>
      </w:r>
      <w:r w:rsidRPr="00287CFA">
        <w:rPr>
          <w:rStyle w:val="LienMthode"/>
          <w:lang w:val="en-US"/>
        </w:rPr>
        <w:t>setAnnotError</w:t>
      </w:r>
      <w:r w:rsidRPr="004D7D71">
        <w:rPr>
          <w:lang w:val="en-US"/>
        </w:rPr>
        <w:t xml:space="preserve">() { </w:t>
      </w:r>
      <w:r w:rsidRPr="00287CFA">
        <w:rPr>
          <w:rStyle w:val="LienChamps"/>
          <w:lang w:val="en-US"/>
        </w:rPr>
        <w:t>_annotError</w:t>
      </w:r>
      <w:r w:rsidRPr="004D7D71">
        <w:rPr>
          <w:lang w:val="en-US"/>
        </w:rPr>
        <w:t xml:space="preserve"> = </w:t>
      </w:r>
      <w:r w:rsidRPr="004D7D71">
        <w:rPr>
          <w:b/>
          <w:bCs/>
          <w:lang w:val="en-US"/>
        </w:rPr>
        <w:t>true</w:t>
      </w:r>
      <w:r w:rsidRPr="004D7D71">
        <w:rPr>
          <w:lang w:val="en-US"/>
        </w:rPr>
        <w:t>; }</w:t>
      </w:r>
    </w:p>
    <w:p w:rsidR="004D7D71" w:rsidRPr="004D7D71" w:rsidRDefault="004D7D71" w:rsidP="004D7D71">
      <w:pPr>
        <w:pStyle w:val="Dclarationdeclasse"/>
        <w:rPr>
          <w:lang w:val="en-US"/>
        </w:rPr>
      </w:pPr>
      <w:r w:rsidRPr="004D7D71">
        <w:rPr>
          <w:lang w:val="en-US"/>
        </w:rPr>
        <w:t xml:space="preserve">  </w:t>
      </w:r>
      <w:r w:rsidRPr="004D7D71">
        <w:rPr>
          <w:b/>
          <w:bCs/>
          <w:lang w:val="en-US"/>
        </w:rPr>
        <w:t>void</w:t>
      </w:r>
      <w:r w:rsidRPr="004D7D71">
        <w:rPr>
          <w:lang w:val="en-US"/>
        </w:rPr>
        <w:t xml:space="preserve"> </w:t>
      </w:r>
      <w:r w:rsidRPr="00287CFA">
        <w:rPr>
          <w:rStyle w:val="LienMthode"/>
          <w:lang w:val="en-US"/>
        </w:rPr>
        <w:t>setGenerateImplicitMethods</w:t>
      </w:r>
      <w:r w:rsidRPr="004D7D71">
        <w:rPr>
          <w:lang w:val="en-US"/>
        </w:rPr>
        <w:t xml:space="preserve">() { </w:t>
      </w:r>
      <w:r w:rsidRPr="00287CFA">
        <w:rPr>
          <w:rStyle w:val="LienChamps"/>
          <w:lang w:val="en-US"/>
        </w:rPr>
        <w:t>_doesGenerateImplicitMethods</w:t>
      </w:r>
      <w:r w:rsidRPr="004D7D71">
        <w:rPr>
          <w:lang w:val="en-US"/>
        </w:rPr>
        <w:t xml:space="preserve"> = </w:t>
      </w:r>
      <w:r w:rsidRPr="004D7D71">
        <w:rPr>
          <w:b/>
          <w:bCs/>
          <w:lang w:val="en-US"/>
        </w:rPr>
        <w:t>true</w:t>
      </w:r>
      <w:r w:rsidRPr="004D7D71">
        <w:rPr>
          <w:lang w:val="en-US"/>
        </w:rPr>
        <w:t>; }</w:t>
      </w:r>
    </w:p>
    <w:p w:rsidR="004D7D71" w:rsidRPr="004D7D71" w:rsidRDefault="004D7D71" w:rsidP="004D7D71">
      <w:pPr>
        <w:pStyle w:val="Dclarationdeclasse"/>
        <w:rPr>
          <w:lang w:val="en-US"/>
        </w:rPr>
      </w:pPr>
      <w:r w:rsidRPr="004D7D71">
        <w:rPr>
          <w:lang w:val="en-US"/>
        </w:rPr>
        <w:t xml:space="preserve">  </w:t>
      </w:r>
      <w:r w:rsidRPr="004D7D71">
        <w:rPr>
          <w:b/>
          <w:bCs/>
          <w:lang w:val="en-US"/>
        </w:rPr>
        <w:t>void</w:t>
      </w:r>
      <w:r w:rsidRPr="004D7D71">
        <w:rPr>
          <w:lang w:val="en-US"/>
        </w:rPr>
        <w:t xml:space="preserve"> </w:t>
      </w:r>
      <w:r w:rsidRPr="00287CFA">
        <w:rPr>
          <w:rStyle w:val="LienMthode"/>
          <w:lang w:val="en-US"/>
        </w:rPr>
        <w:t>setVerbose</w:t>
      </w:r>
      <w:r w:rsidRPr="004D7D71">
        <w:rPr>
          <w:lang w:val="en-US"/>
        </w:rPr>
        <w:t xml:space="preserve">() { </w:t>
      </w:r>
      <w:r w:rsidRPr="00287CFA">
        <w:rPr>
          <w:rStyle w:val="LienConstante"/>
          <w:lang w:val="en-US"/>
        </w:rPr>
        <w:t>_isVerbose</w:t>
      </w:r>
      <w:r w:rsidRPr="004D7D71">
        <w:rPr>
          <w:lang w:val="en-US"/>
        </w:rPr>
        <w:t xml:space="preserve"> = </w:t>
      </w:r>
      <w:r w:rsidRPr="004D7D71">
        <w:rPr>
          <w:b/>
          <w:bCs/>
          <w:lang w:val="en-US"/>
        </w:rPr>
        <w:t>true</w:t>
      </w:r>
      <w:r w:rsidRPr="004D7D71">
        <w:rPr>
          <w:lang w:val="en-US"/>
        </w:rPr>
        <w:t>; }</w:t>
      </w:r>
    </w:p>
    <w:p w:rsidR="004D7D71" w:rsidRPr="004D7D71" w:rsidRDefault="004D7D71" w:rsidP="004D7D71">
      <w:pPr>
        <w:pStyle w:val="Dclarationdeclasse"/>
        <w:rPr>
          <w:lang w:val="en-US"/>
        </w:rPr>
      </w:pPr>
    </w:p>
    <w:p w:rsidR="004D7D71" w:rsidRPr="004D7D71" w:rsidRDefault="004D7D71" w:rsidP="004D7D71">
      <w:pPr>
        <w:pStyle w:val="Dclarationdeclasse"/>
        <w:rPr>
          <w:lang w:val="en-US"/>
        </w:rPr>
      </w:pPr>
      <w:r w:rsidRPr="004D7D71">
        <w:rPr>
          <w:lang w:val="en-US"/>
        </w:rPr>
        <w:t xml:space="preserve">  </w:t>
      </w:r>
      <w:r w:rsidRPr="00287CFA">
        <w:rPr>
          <w:rStyle w:val="LienMthode"/>
          <w:lang w:val="en-US"/>
        </w:rPr>
        <w:t>FramaCIRGenAction</w:t>
      </w:r>
      <w:r w:rsidRPr="004D7D71">
        <w:rPr>
          <w:lang w:val="en-US"/>
        </w:rPr>
        <w:t>(</w:t>
      </w:r>
      <w:r w:rsidRPr="004D7D71">
        <w:rPr>
          <w:b/>
          <w:bCs/>
          <w:lang w:val="en-US"/>
        </w:rPr>
        <w:t>const</w:t>
      </w:r>
      <w:r w:rsidRPr="004D7D71">
        <w:rPr>
          <w:lang w:val="en-US"/>
        </w:rPr>
        <w:t xml:space="preserve"> </w:t>
      </w:r>
      <w:r w:rsidRPr="00287CFA">
        <w:rPr>
          <w:rStyle w:val="LienUnit"/>
          <w:lang w:val="en-US"/>
        </w:rPr>
        <w:t>std</w:t>
      </w:r>
      <w:r w:rsidRPr="004D7D71">
        <w:rPr>
          <w:lang w:val="en-US"/>
        </w:rPr>
        <w:t>::</w:t>
      </w:r>
      <w:r w:rsidRPr="00287CFA">
        <w:rPr>
          <w:rStyle w:val="LienClasseC"/>
          <w:lang w:val="en-US"/>
        </w:rPr>
        <w:t>string</w:t>
      </w:r>
      <w:r w:rsidRPr="004D7D71">
        <w:rPr>
          <w:lang w:val="en-US"/>
        </w:rPr>
        <w:t>&amp; outputFile,</w:t>
      </w:r>
      <w:r>
        <w:rPr>
          <w:lang w:val="en-US"/>
        </w:rPr>
        <w:t xml:space="preserve"> </w:t>
      </w:r>
      <w:r w:rsidRPr="00287CFA">
        <w:rPr>
          <w:rStyle w:val="LienUnit"/>
          <w:lang w:val="en-US"/>
        </w:rPr>
        <w:t>clang</w:t>
      </w:r>
      <w:r w:rsidRPr="004D7D71">
        <w:rPr>
          <w:lang w:val="en-US"/>
        </w:rPr>
        <w:t>::</w:t>
      </w:r>
      <w:r w:rsidRPr="00287CFA">
        <w:rPr>
          <w:rStyle w:val="LienClasseC"/>
          <w:lang w:val="en-US"/>
        </w:rPr>
        <w:t>CompilerInstance</w:t>
      </w:r>
      <w:r w:rsidRPr="004D7D71">
        <w:rPr>
          <w:lang w:val="en-US"/>
        </w:rPr>
        <w:t>&amp; compilerInstance)</w:t>
      </w:r>
    </w:p>
    <w:p w:rsidR="004D7D71" w:rsidRPr="004D7D71" w:rsidRDefault="004D7D71" w:rsidP="004D7D71">
      <w:pPr>
        <w:pStyle w:val="Dclarationdeclasse"/>
        <w:rPr>
          <w:lang w:val="en-US"/>
        </w:rPr>
      </w:pPr>
      <w:r w:rsidRPr="004D7D71">
        <w:rPr>
          <w:lang w:val="en-US"/>
        </w:rPr>
        <w:t xml:space="preserve">    : </w:t>
      </w:r>
      <w:r w:rsidRPr="00287CFA">
        <w:rPr>
          <w:rStyle w:val="LienChamps"/>
          <w:lang w:val="en-US"/>
        </w:rPr>
        <w:t>_outFile</w:t>
      </w:r>
      <w:r w:rsidRPr="004D7D71">
        <w:rPr>
          <w:lang w:val="en-US"/>
        </w:rPr>
        <w:t>(</w:t>
      </w:r>
      <w:r w:rsidRPr="004D7D71">
        <w:rPr>
          <w:b/>
          <w:bCs/>
          <w:lang w:val="en-US"/>
        </w:rPr>
        <w:t>NULL</w:t>
      </w:r>
      <w:r w:rsidRPr="004D7D71">
        <w:rPr>
          <w:lang w:val="en-US"/>
        </w:rPr>
        <w:t xml:space="preserve">), </w:t>
      </w:r>
      <w:r w:rsidRPr="00287CFA">
        <w:rPr>
          <w:rStyle w:val="LienChamps"/>
          <w:lang w:val="en-US"/>
        </w:rPr>
        <w:t>_compilerInstance</w:t>
      </w:r>
      <w:r w:rsidRPr="004D7D71">
        <w:rPr>
          <w:lang w:val="en-US"/>
        </w:rPr>
        <w:t xml:space="preserve">(compilerInstance), </w:t>
      </w:r>
      <w:r w:rsidRPr="00287CFA">
        <w:rPr>
          <w:rStyle w:val="LienChamps"/>
          <w:lang w:val="en-US"/>
        </w:rPr>
        <w:t>_annotError</w:t>
      </w:r>
      <w:r w:rsidRPr="004D7D71">
        <w:rPr>
          <w:lang w:val="en-US"/>
        </w:rPr>
        <w:t>(</w:t>
      </w:r>
      <w:r w:rsidRPr="004D7D71">
        <w:rPr>
          <w:b/>
          <w:bCs/>
          <w:lang w:val="en-US"/>
        </w:rPr>
        <w:t>false</w:t>
      </w:r>
      <w:r w:rsidRPr="004D7D71">
        <w:rPr>
          <w:lang w:val="en-US"/>
        </w:rPr>
        <w:t>),</w:t>
      </w:r>
      <w:r>
        <w:rPr>
          <w:lang w:val="en-US"/>
        </w:rPr>
        <w:t xml:space="preserve"> </w:t>
      </w:r>
      <w:r w:rsidRPr="00287CFA">
        <w:rPr>
          <w:rStyle w:val="LienChamps"/>
          <w:lang w:val="en-US"/>
        </w:rPr>
        <w:t>_doesGenerateImplicitMethods</w:t>
      </w:r>
      <w:r w:rsidRPr="004D7D71">
        <w:rPr>
          <w:lang w:val="en-US"/>
        </w:rPr>
        <w:t>(</w:t>
      </w:r>
      <w:r w:rsidRPr="004D7D71">
        <w:rPr>
          <w:b/>
          <w:bCs/>
          <w:lang w:val="en-US"/>
        </w:rPr>
        <w:t>false</w:t>
      </w:r>
      <w:r w:rsidRPr="004D7D71">
        <w:rPr>
          <w:lang w:val="en-US"/>
        </w:rPr>
        <w:t xml:space="preserve">), </w:t>
      </w:r>
      <w:r w:rsidRPr="00287CFA">
        <w:rPr>
          <w:rStyle w:val="LienChamps"/>
          <w:lang w:val="en-US"/>
        </w:rPr>
        <w:t>_isVerbose</w:t>
      </w:r>
      <w:r w:rsidRPr="004D7D71">
        <w:rPr>
          <w:lang w:val="en-US"/>
        </w:rPr>
        <w:t>(</w:t>
      </w:r>
      <w:r w:rsidRPr="004D7D71">
        <w:rPr>
          <w:b/>
          <w:bCs/>
          <w:lang w:val="en-US"/>
        </w:rPr>
        <w:t>false</w:t>
      </w:r>
      <w:r w:rsidRPr="004D7D71">
        <w:rPr>
          <w:lang w:val="en-US"/>
        </w:rPr>
        <w:t>)</w:t>
      </w:r>
    </w:p>
    <w:p w:rsidR="004D7D71" w:rsidRPr="004D7D71" w:rsidRDefault="004D7D71" w:rsidP="004D7D71">
      <w:pPr>
        <w:pStyle w:val="Dclarationdeclasse"/>
        <w:rPr>
          <w:lang w:val="en-US"/>
        </w:rPr>
      </w:pPr>
      <w:r w:rsidRPr="004D7D71">
        <w:rPr>
          <w:lang w:val="en-US"/>
        </w:rPr>
        <w:t xml:space="preserve">    { </w:t>
      </w:r>
      <w:r w:rsidRPr="00287CFA">
        <w:rPr>
          <w:rStyle w:val="LienChamps"/>
          <w:lang w:val="en-US"/>
        </w:rPr>
        <w:t>_outFile</w:t>
      </w:r>
      <w:r w:rsidRPr="004D7D71">
        <w:rPr>
          <w:lang w:val="en-US"/>
        </w:rPr>
        <w:t>=</w:t>
      </w:r>
      <w:r w:rsidRPr="00287CFA">
        <w:rPr>
          <w:rStyle w:val="LienMthode"/>
          <w:lang w:val="en-US"/>
        </w:rPr>
        <w:t>fopen</w:t>
      </w:r>
      <w:r w:rsidRPr="004D7D71">
        <w:rPr>
          <w:lang w:val="en-US"/>
        </w:rPr>
        <w:t>(outputFile.c_str(),</w:t>
      </w:r>
      <w:r w:rsidRPr="004D7D71">
        <w:rPr>
          <w:color w:val="00FF00"/>
          <w:lang w:val="en-US"/>
        </w:rPr>
        <w:t>"w"</w:t>
      </w:r>
      <w:r w:rsidRPr="004D7D71">
        <w:rPr>
          <w:lang w:val="en-US"/>
        </w:rPr>
        <w:t>);</w:t>
      </w:r>
      <w:r>
        <w:rPr>
          <w:lang w:val="en-US"/>
        </w:rPr>
        <w:t xml:space="preserve"> </w:t>
      </w:r>
      <w:r>
        <w:rPr>
          <w:b/>
          <w:bCs/>
          <w:lang w:val="en-US"/>
        </w:rPr>
        <w:t>assert</w:t>
      </w:r>
      <w:r w:rsidRPr="004D7D71">
        <w:rPr>
          <w:lang w:val="en-US"/>
        </w:rPr>
        <w:t>(!_outFile)</w:t>
      </w:r>
      <w:r>
        <w:rPr>
          <w:lang w:val="en-US"/>
        </w:rPr>
        <w:t xml:space="preserve">; </w:t>
      </w:r>
      <w:r w:rsidRPr="004D7D71">
        <w:rPr>
          <w:lang w:val="en-US"/>
        </w:rPr>
        <w:t>}</w:t>
      </w:r>
    </w:p>
    <w:p w:rsidR="004D7D71" w:rsidRPr="004D7D71" w:rsidRDefault="004D7D71" w:rsidP="004D7D71">
      <w:pPr>
        <w:pStyle w:val="Dclarationdeclasse"/>
        <w:rPr>
          <w:lang w:val="en-US"/>
        </w:rPr>
      </w:pPr>
      <w:r w:rsidRPr="004D7D71">
        <w:rPr>
          <w:lang w:val="en-US"/>
        </w:rPr>
        <w:t xml:space="preserve">  </w:t>
      </w:r>
      <w:r w:rsidRPr="00287CFA">
        <w:rPr>
          <w:rStyle w:val="LienMthode"/>
          <w:lang w:val="en-US"/>
        </w:rPr>
        <w:t>~FramaCIRGenAction</w:t>
      </w:r>
      <w:r w:rsidRPr="004D7D71">
        <w:rPr>
          <w:lang w:val="en-US"/>
        </w:rPr>
        <w:t>()</w:t>
      </w:r>
      <w:r>
        <w:rPr>
          <w:lang w:val="en-US"/>
        </w:rPr>
        <w:t xml:space="preserve"> </w:t>
      </w:r>
      <w:r w:rsidRPr="004D7D71">
        <w:rPr>
          <w:lang w:val="en-US"/>
        </w:rPr>
        <w:t xml:space="preserve">{ </w:t>
      </w:r>
      <w:r>
        <w:rPr>
          <w:b/>
          <w:bCs/>
          <w:lang w:val="en-US"/>
        </w:rPr>
        <w:t>bool</w:t>
      </w:r>
      <w:r>
        <w:rPr>
          <w:lang w:val="en-US"/>
        </w:rPr>
        <w:t xml:space="preserve"> hasFailed = </w:t>
      </w:r>
      <w:r w:rsidRPr="00287CFA">
        <w:rPr>
          <w:rStyle w:val="LienMthode"/>
          <w:lang w:val="en-US"/>
        </w:rPr>
        <w:t>fclose</w:t>
      </w:r>
      <w:r w:rsidRPr="004D7D71">
        <w:rPr>
          <w:lang w:val="en-US"/>
        </w:rPr>
        <w:t>(</w:t>
      </w:r>
      <w:r w:rsidRPr="00287CFA">
        <w:rPr>
          <w:rStyle w:val="LienChamps"/>
          <w:lang w:val="en-US"/>
        </w:rPr>
        <w:t>_outFile</w:t>
      </w:r>
      <w:r w:rsidRPr="004D7D71">
        <w:rPr>
          <w:lang w:val="en-US"/>
        </w:rPr>
        <w:t>)==</w:t>
      </w:r>
      <w:r w:rsidRPr="00287CFA">
        <w:rPr>
          <w:rStyle w:val="LienConstante"/>
          <w:lang w:val="en-US"/>
        </w:rPr>
        <w:t>EOF</w:t>
      </w:r>
      <w:r>
        <w:rPr>
          <w:lang w:val="en-US"/>
        </w:rPr>
        <w:t xml:space="preserve">; </w:t>
      </w:r>
      <w:r w:rsidRPr="00650874">
        <w:rPr>
          <w:b/>
          <w:lang w:val="en-US"/>
        </w:rPr>
        <w:t>assert</w:t>
      </w:r>
      <w:r>
        <w:rPr>
          <w:lang w:val="en-US"/>
        </w:rPr>
        <w:t xml:space="preserve">(!hasFailed); </w:t>
      </w:r>
      <w:r w:rsidRPr="004D7D71">
        <w:rPr>
          <w:lang w:val="en-US"/>
        </w:rPr>
        <w:t>}</w:t>
      </w:r>
    </w:p>
    <w:p w:rsidR="004D7D71" w:rsidRDefault="004D7D71" w:rsidP="00650874">
      <w:pPr>
        <w:pStyle w:val="Dclarationdeclasse"/>
        <w:rPr>
          <w:lang w:val="en-US"/>
        </w:rPr>
      </w:pPr>
      <w:r w:rsidRPr="004D7D71">
        <w:rPr>
          <w:lang w:val="en-US"/>
        </w:rPr>
        <w:t xml:space="preserve">  </w:t>
      </w:r>
      <w:r w:rsidRPr="004D7D71">
        <w:rPr>
          <w:b/>
          <w:bCs/>
          <w:lang w:val="en-US"/>
        </w:rPr>
        <w:t>virtual</w:t>
      </w:r>
      <w:r w:rsidRPr="004D7D71">
        <w:rPr>
          <w:lang w:val="en-US"/>
        </w:rPr>
        <w:t xml:space="preserve"> </w:t>
      </w:r>
      <w:r w:rsidRPr="00650874">
        <w:rPr>
          <w:rStyle w:val="LienUnit"/>
          <w:lang w:val="en-US"/>
        </w:rPr>
        <w:t>clang</w:t>
      </w:r>
      <w:r w:rsidRPr="004D7D71">
        <w:rPr>
          <w:lang w:val="en-US"/>
        </w:rPr>
        <w:t>::</w:t>
      </w:r>
      <w:r w:rsidRPr="00650874">
        <w:rPr>
          <w:rStyle w:val="LienClasseC"/>
          <w:lang w:val="en-US"/>
        </w:rPr>
        <w:t>ASTConsumer</w:t>
      </w:r>
      <w:r w:rsidRPr="004D7D71">
        <w:rPr>
          <w:lang w:val="en-US"/>
        </w:rPr>
        <w:t xml:space="preserve">* </w:t>
      </w:r>
      <w:r w:rsidRPr="00650874">
        <w:rPr>
          <w:rStyle w:val="LienMthode"/>
          <w:lang w:val="en-US"/>
        </w:rPr>
        <w:t>CreateASTConsumer</w:t>
      </w:r>
      <w:r w:rsidRPr="004D7D71">
        <w:rPr>
          <w:lang w:val="en-US"/>
        </w:rPr>
        <w:t>(</w:t>
      </w:r>
      <w:r w:rsidRPr="00650874">
        <w:rPr>
          <w:rStyle w:val="LienUnit"/>
          <w:lang w:val="en-US"/>
        </w:rPr>
        <w:t>clang</w:t>
      </w:r>
      <w:r w:rsidRPr="004D7D71">
        <w:rPr>
          <w:lang w:val="en-US"/>
        </w:rPr>
        <w:t>::</w:t>
      </w:r>
      <w:r w:rsidRPr="00650874">
        <w:rPr>
          <w:rStyle w:val="LienClasseC"/>
          <w:lang w:val="en-US"/>
        </w:rPr>
        <w:t>CompilerInstance</w:t>
      </w:r>
      <w:r w:rsidRPr="004D7D71">
        <w:rPr>
          <w:lang w:val="en-US"/>
        </w:rPr>
        <w:t>&amp; CI,</w:t>
      </w:r>
      <w:r w:rsidR="00650874">
        <w:rPr>
          <w:lang w:val="en-US"/>
        </w:rPr>
        <w:t xml:space="preserve"> </w:t>
      </w:r>
      <w:r w:rsidRPr="00650874">
        <w:rPr>
          <w:rStyle w:val="LienUnit"/>
          <w:lang w:val="en-US"/>
        </w:rPr>
        <w:t>clang</w:t>
      </w:r>
      <w:r w:rsidRPr="004D7D71">
        <w:rPr>
          <w:lang w:val="en-US"/>
        </w:rPr>
        <w:t>::</w:t>
      </w:r>
      <w:r w:rsidRPr="00650874">
        <w:rPr>
          <w:rStyle w:val="LienClasseC"/>
          <w:lang w:val="en-US"/>
        </w:rPr>
        <w:t>StringRef</w:t>
      </w:r>
      <w:r w:rsidRPr="004D7D71">
        <w:rPr>
          <w:lang w:val="en-US"/>
        </w:rPr>
        <w:t xml:space="preserve"> InFile)</w:t>
      </w:r>
    </w:p>
    <w:p w:rsidR="00383BD1" w:rsidRPr="00383BD1" w:rsidRDefault="00383BD1" w:rsidP="00383BD1">
      <w:pPr>
        <w:pStyle w:val="Dclarationdeclasse"/>
        <w:rPr>
          <w:lang w:val="en-US"/>
        </w:rPr>
      </w:pPr>
      <w:r>
        <w:rPr>
          <w:lang w:val="en-US"/>
        </w:rPr>
        <w:t xml:space="preserve">    </w:t>
      </w:r>
      <w:r w:rsidRPr="00383BD1">
        <w:rPr>
          <w:lang w:val="en-US"/>
        </w:rPr>
        <w:t xml:space="preserve">{ </w:t>
      </w:r>
      <w:r w:rsidRPr="00E57806">
        <w:rPr>
          <w:rStyle w:val="LienUnit"/>
          <w:lang w:val="en-US"/>
        </w:rPr>
        <w:t>ClangVisitor</w:t>
      </w:r>
      <w:r>
        <w:rPr>
          <w:lang w:val="en-US"/>
        </w:rPr>
        <w:t>::</w:t>
      </w:r>
      <w:r w:rsidRPr="00383BD1">
        <w:rPr>
          <w:rStyle w:val="LienClasseC"/>
          <w:lang w:val="en-US"/>
        </w:rPr>
        <w:t>Visitor</w:t>
      </w:r>
      <w:r w:rsidRPr="00383BD1">
        <w:rPr>
          <w:lang w:val="en-US"/>
        </w:rPr>
        <w:t xml:space="preserve">* vis = </w:t>
      </w:r>
      <w:r w:rsidRPr="00383BD1">
        <w:rPr>
          <w:b/>
          <w:lang w:val="en-US"/>
        </w:rPr>
        <w:t>new</w:t>
      </w:r>
      <w:r w:rsidRPr="00383BD1">
        <w:rPr>
          <w:lang w:val="en-US"/>
        </w:rPr>
        <w:t xml:space="preserve"> </w:t>
      </w:r>
      <w:r w:rsidRPr="00E57806">
        <w:rPr>
          <w:rStyle w:val="LienUnit"/>
          <w:lang w:val="en-US"/>
        </w:rPr>
        <w:t>ClangVisitor</w:t>
      </w:r>
      <w:r>
        <w:rPr>
          <w:lang w:val="en-US"/>
        </w:rPr>
        <w:t>::</w:t>
      </w:r>
      <w:r w:rsidRPr="00383BD1">
        <w:rPr>
          <w:rStyle w:val="LienClasseC"/>
          <w:lang w:val="en-US"/>
        </w:rPr>
        <w:t>Visitor</w:t>
      </w:r>
      <w:r w:rsidRPr="00383BD1">
        <w:rPr>
          <w:lang w:val="en-US"/>
        </w:rPr>
        <w:t>(</w:t>
      </w:r>
      <w:r w:rsidRPr="00383BD1">
        <w:rPr>
          <w:rStyle w:val="LienChamps"/>
          <w:lang w:val="en-US"/>
        </w:rPr>
        <w:t>_outFile</w:t>
      </w:r>
      <w:r w:rsidRPr="00383BD1">
        <w:rPr>
          <w:lang w:val="en-US"/>
        </w:rPr>
        <w:t>,</w:t>
      </w:r>
      <w:r>
        <w:rPr>
          <w:lang w:val="en-US"/>
        </w:rPr>
        <w:t xml:space="preserve"> CI</w:t>
      </w:r>
      <w:r w:rsidRPr="00383BD1">
        <w:rPr>
          <w:lang w:val="en-US"/>
        </w:rPr>
        <w:t xml:space="preserve">); </w:t>
      </w:r>
    </w:p>
    <w:p w:rsidR="00383BD1" w:rsidRPr="00383BD1" w:rsidRDefault="00383BD1" w:rsidP="00383BD1">
      <w:pPr>
        <w:pStyle w:val="Dclarationdeclasse"/>
        <w:rPr>
          <w:lang w:val="en-US"/>
        </w:rPr>
      </w:pPr>
      <w:r>
        <w:rPr>
          <w:lang w:val="en-US"/>
        </w:rPr>
        <w:lastRenderedPageBreak/>
        <w:t xml:space="preserve">    </w:t>
      </w:r>
      <w:r w:rsidRPr="00383BD1">
        <w:rPr>
          <w:lang w:val="en-US"/>
        </w:rPr>
        <w:t xml:space="preserve">  </w:t>
      </w:r>
      <w:r w:rsidRPr="00383BD1">
        <w:rPr>
          <w:b/>
          <w:lang w:val="en-US"/>
        </w:rPr>
        <w:t>if</w:t>
      </w:r>
      <w:r w:rsidRPr="00383BD1">
        <w:rPr>
          <w:lang w:val="en-US"/>
        </w:rPr>
        <w:t xml:space="preserve"> (</w:t>
      </w:r>
      <w:r w:rsidRPr="00383BD1">
        <w:rPr>
          <w:rStyle w:val="LienChamps"/>
          <w:lang w:val="en-US"/>
        </w:rPr>
        <w:t>_annotError</w:t>
      </w:r>
      <w:r w:rsidRPr="00383BD1">
        <w:rPr>
          <w:lang w:val="en-US"/>
        </w:rPr>
        <w:t>) vis-&gt;</w:t>
      </w:r>
      <w:r w:rsidRPr="00383BD1">
        <w:rPr>
          <w:rStyle w:val="LienMthode"/>
          <w:lang w:val="en-US"/>
        </w:rPr>
        <w:t>setAnnotError</w:t>
      </w:r>
      <w:r w:rsidRPr="00383BD1">
        <w:rPr>
          <w:lang w:val="en-US"/>
        </w:rPr>
        <w:t>();</w:t>
      </w:r>
    </w:p>
    <w:p w:rsidR="00383BD1" w:rsidRPr="00E57806" w:rsidRDefault="00383BD1" w:rsidP="00383BD1">
      <w:pPr>
        <w:pStyle w:val="Dclarationdeclasse"/>
        <w:rPr>
          <w:lang w:val="en-US"/>
        </w:rPr>
      </w:pPr>
      <w:r>
        <w:rPr>
          <w:lang w:val="en-US"/>
        </w:rPr>
        <w:t xml:space="preserve">    </w:t>
      </w:r>
      <w:r w:rsidRPr="00383BD1">
        <w:rPr>
          <w:lang w:val="en-US"/>
        </w:rPr>
        <w:t xml:space="preserve">  </w:t>
      </w:r>
      <w:r w:rsidRPr="00383BD1">
        <w:rPr>
          <w:b/>
          <w:lang w:val="en-US"/>
        </w:rPr>
        <w:t>if</w:t>
      </w:r>
      <w:r w:rsidRPr="00383BD1">
        <w:rPr>
          <w:lang w:val="en-US"/>
        </w:rPr>
        <w:t xml:space="preserve"> (</w:t>
      </w:r>
      <w:r w:rsidRPr="00383BD1">
        <w:rPr>
          <w:rStyle w:val="LienChamps"/>
          <w:lang w:val="en-US"/>
        </w:rPr>
        <w:t>_doesGenerateImplicitMethods</w:t>
      </w:r>
      <w:r w:rsidRPr="00383BD1">
        <w:rPr>
          <w:lang w:val="en-US"/>
        </w:rPr>
        <w:t>) vis-&gt;</w:t>
      </w:r>
      <w:r w:rsidRPr="00383BD1">
        <w:rPr>
          <w:rStyle w:val="LienMthode"/>
          <w:lang w:val="en-US"/>
        </w:rPr>
        <w:t>setGenerateImplicitMethods</w:t>
      </w:r>
      <w:r w:rsidRPr="00383BD1">
        <w:rPr>
          <w:lang w:val="en-US"/>
        </w:rPr>
        <w:t>();</w:t>
      </w:r>
    </w:p>
    <w:p w:rsidR="00383BD1" w:rsidRPr="00383BD1" w:rsidRDefault="00383BD1" w:rsidP="00383BD1">
      <w:pPr>
        <w:pStyle w:val="Dclarationdeclasse"/>
        <w:rPr>
          <w:lang w:val="en-US"/>
        </w:rPr>
      </w:pPr>
      <w:r>
        <w:rPr>
          <w:lang w:val="en-US"/>
        </w:rPr>
        <w:t xml:space="preserve">    </w:t>
      </w:r>
      <w:r w:rsidRPr="00383BD1">
        <w:rPr>
          <w:lang w:val="en-US"/>
        </w:rPr>
        <w:t xml:space="preserve">  </w:t>
      </w:r>
      <w:r w:rsidRPr="00383BD1">
        <w:rPr>
          <w:b/>
          <w:lang w:val="en-US"/>
        </w:rPr>
        <w:t>if</w:t>
      </w:r>
      <w:r w:rsidRPr="00383BD1">
        <w:rPr>
          <w:lang w:val="en-US"/>
        </w:rPr>
        <w:t xml:space="preserve"> (</w:t>
      </w:r>
      <w:r w:rsidRPr="00383BD1">
        <w:rPr>
          <w:rStyle w:val="LienChamps"/>
          <w:lang w:val="en-US"/>
        </w:rPr>
        <w:t>_isVerbose</w:t>
      </w:r>
      <w:r w:rsidRPr="00383BD1">
        <w:rPr>
          <w:lang w:val="en-US"/>
        </w:rPr>
        <w:t>) vis-&gt;</w:t>
      </w:r>
      <w:r w:rsidRPr="00383BD1">
        <w:rPr>
          <w:rStyle w:val="LienMthode"/>
          <w:lang w:val="en-US"/>
        </w:rPr>
        <w:t>setVerbose</w:t>
      </w:r>
      <w:r w:rsidRPr="00383BD1">
        <w:rPr>
          <w:lang w:val="en-US"/>
        </w:rPr>
        <w:t>();</w:t>
      </w:r>
    </w:p>
    <w:p w:rsidR="00383BD1" w:rsidRPr="00383BD1" w:rsidRDefault="00383BD1" w:rsidP="00383BD1">
      <w:pPr>
        <w:pStyle w:val="Dclarationdeclasse"/>
        <w:rPr>
          <w:lang w:val="en-US"/>
        </w:rPr>
      </w:pPr>
      <w:r>
        <w:rPr>
          <w:lang w:val="en-US"/>
        </w:rPr>
        <w:t xml:space="preserve">    </w:t>
      </w:r>
      <w:r w:rsidRPr="00383BD1">
        <w:rPr>
          <w:lang w:val="en-US"/>
        </w:rPr>
        <w:t xml:space="preserve">  </w:t>
      </w:r>
      <w:r w:rsidRPr="00383BD1">
        <w:rPr>
          <w:b/>
          <w:lang w:val="en-US"/>
        </w:rPr>
        <w:t>return</w:t>
      </w:r>
      <w:r w:rsidRPr="00383BD1">
        <w:rPr>
          <w:lang w:val="en-US"/>
        </w:rPr>
        <w:t xml:space="preserve"> vis;</w:t>
      </w:r>
    </w:p>
    <w:p w:rsidR="00383BD1" w:rsidRPr="004D7D71" w:rsidRDefault="00383BD1" w:rsidP="00383BD1">
      <w:pPr>
        <w:pStyle w:val="Dclarationdeclasse"/>
        <w:rPr>
          <w:lang w:val="en-US"/>
        </w:rPr>
      </w:pPr>
      <w:r>
        <w:rPr>
          <w:lang w:val="en-US"/>
        </w:rPr>
        <w:t xml:space="preserve">    </w:t>
      </w:r>
      <w:r w:rsidRPr="00383BD1">
        <w:rPr>
          <w:lang w:val="en-US"/>
        </w:rPr>
        <w:t>}</w:t>
      </w:r>
    </w:p>
    <w:p w:rsidR="004D7D71" w:rsidRPr="00287CFA" w:rsidRDefault="004D7D71" w:rsidP="004D7D71">
      <w:pPr>
        <w:pStyle w:val="Dclarationdeclasse"/>
        <w:rPr>
          <w:lang w:val="en-US"/>
        </w:rPr>
      </w:pPr>
      <w:r w:rsidRPr="00287CFA">
        <w:rPr>
          <w:lang w:val="en-US"/>
        </w:rPr>
        <w:t>};</w:t>
      </w:r>
    </w:p>
    <w:p w:rsidR="0091445D" w:rsidRDefault="0091445D" w:rsidP="0091445D">
      <w:pPr>
        <w:pStyle w:val="SectionUnit"/>
        <w:rPr>
          <w:lang w:val="en-US"/>
        </w:rPr>
      </w:pPr>
      <w:r>
        <w:rPr>
          <w:lang w:val="en-US"/>
        </w:rPr>
        <w:t xml:space="preserve">The </w:t>
      </w:r>
      <w:proofErr w:type="spellStart"/>
      <w:r>
        <w:rPr>
          <w:rStyle w:val="LienUnit"/>
          <w:lang w:val="en-US"/>
        </w:rPr>
        <w:t>RTTITable</w:t>
      </w:r>
      <w:proofErr w:type="spellEnd"/>
      <w:r>
        <w:rPr>
          <w:lang w:val="en-US"/>
        </w:rPr>
        <w:t xml:space="preserve"> Unit</w:t>
      </w:r>
    </w:p>
    <w:p w:rsidR="00C74CE9" w:rsidRDefault="00E57806" w:rsidP="000D11EC">
      <w:pPr>
        <w:rPr>
          <w:lang w:val="en-US"/>
        </w:rPr>
      </w:pPr>
      <w:r>
        <w:rPr>
          <w:lang w:val="en-US"/>
        </w:rPr>
        <w:t xml:space="preserve">The </w:t>
      </w:r>
      <w:proofErr w:type="spellStart"/>
      <w:r w:rsidRPr="00E57806">
        <w:rPr>
          <w:rStyle w:val="LienUnit"/>
          <w:lang w:val="en-US"/>
        </w:rPr>
        <w:t>RTTITable</w:t>
      </w:r>
      <w:proofErr w:type="spellEnd"/>
      <w:r>
        <w:rPr>
          <w:lang w:val="en-US"/>
        </w:rPr>
        <w:t xml:space="preserve"> unit manages the inheritance graphs during the visit of the clang AST.</w:t>
      </w:r>
      <w:r w:rsidR="00A01E23">
        <w:rPr>
          <w:lang w:val="en-US"/>
        </w:rPr>
        <w:t xml:space="preserve"> It is a small but essential unit.</w:t>
      </w:r>
      <w:r w:rsidR="00C74CE9">
        <w:rPr>
          <w:lang w:val="en-US"/>
        </w:rPr>
        <w:t xml:space="preserve"> The class </w:t>
      </w:r>
      <w:r w:rsidR="00C74CE9" w:rsidRPr="00C74CE9">
        <w:rPr>
          <w:rStyle w:val="LienClasseC"/>
          <w:lang w:val="en-US"/>
        </w:rPr>
        <w:t>RTTITable</w:t>
      </w:r>
      <w:r w:rsidR="00C74CE9">
        <w:rPr>
          <w:lang w:val="en-US"/>
        </w:rPr>
        <w:t xml:space="preserve"> is the entry class that manages the following features:</w:t>
      </w:r>
    </w:p>
    <w:p w:rsidR="00C74CE9" w:rsidRDefault="00C74CE9" w:rsidP="00C74CE9">
      <w:pPr>
        <w:pStyle w:val="Paragraphedeliste"/>
        <w:numPr>
          <w:ilvl w:val="0"/>
          <w:numId w:val="22"/>
        </w:numPr>
        <w:rPr>
          <w:lang w:val="en-US"/>
        </w:rPr>
      </w:pPr>
      <w:r>
        <w:rPr>
          <w:lang w:val="en-US"/>
        </w:rPr>
        <w:t>the generation of the structures for run-time type information</w:t>
      </w:r>
      <w:r w:rsidR="00F153B0">
        <w:rPr>
          <w:lang w:val="en-US"/>
        </w:rPr>
        <w:t xml:space="preserve"> (static structures, dynamic connection in the constructor/destructor of the classes and algorithms)</w:t>
      </w:r>
      <w:r>
        <w:rPr>
          <w:lang w:val="en-US"/>
        </w:rPr>
        <w:t>,</w:t>
      </w:r>
    </w:p>
    <w:p w:rsidR="00C74CE9" w:rsidRDefault="00C74CE9" w:rsidP="00C74CE9">
      <w:pPr>
        <w:pStyle w:val="Paragraphedeliste"/>
        <w:numPr>
          <w:ilvl w:val="0"/>
          <w:numId w:val="22"/>
        </w:numPr>
        <w:rPr>
          <w:lang w:val="en-US"/>
        </w:rPr>
      </w:pPr>
      <w:r>
        <w:rPr>
          <w:lang w:val="en-US"/>
        </w:rPr>
        <w:t>the management of virtual method tables (creation and transformation of virtual method calls into an index in the right virtual method table)</w:t>
      </w:r>
      <w:r w:rsidR="00F153B0">
        <w:rPr>
          <w:lang w:val="en-US"/>
        </w:rPr>
        <w:t>,</w:t>
      </w:r>
    </w:p>
    <w:p w:rsidR="00F153B0" w:rsidRPr="00C74CE9" w:rsidRDefault="00F153B0" w:rsidP="00C74CE9">
      <w:pPr>
        <w:pStyle w:val="Paragraphedeliste"/>
        <w:numPr>
          <w:ilvl w:val="0"/>
          <w:numId w:val="22"/>
        </w:numPr>
        <w:rPr>
          <w:lang w:val="en-US"/>
        </w:rPr>
      </w:pPr>
      <w:r>
        <w:rPr>
          <w:lang w:val="en-US"/>
        </w:rPr>
        <w:t>the translation of unambiguous but implicit inheritance paths into explicit inheritance paths,</w:t>
      </w:r>
    </w:p>
    <w:p w:rsidR="00C74CE9" w:rsidRDefault="00C74CE9" w:rsidP="000D11EC">
      <w:pPr>
        <w:rPr>
          <w:lang w:val="en-US"/>
        </w:rPr>
      </w:pPr>
    </w:p>
    <w:p w:rsidR="00C74CE9" w:rsidRDefault="00A01E23" w:rsidP="000D11EC">
      <w:pPr>
        <w:rPr>
          <w:lang w:val="en-US"/>
        </w:rPr>
      </w:pPr>
      <w:r>
        <w:rPr>
          <w:lang w:val="en-US"/>
        </w:rPr>
        <w:t xml:space="preserve">During the visit of a class, it looks </w:t>
      </w:r>
      <w:r w:rsidR="00F264DF">
        <w:rPr>
          <w:lang w:val="en-US"/>
        </w:rPr>
        <w:t xml:space="preserve">if </w:t>
      </w:r>
      <w:r>
        <w:rPr>
          <w:lang w:val="en-US"/>
        </w:rPr>
        <w:t>a virtual method</w:t>
      </w:r>
      <w:r w:rsidR="000C1F84">
        <w:rPr>
          <w:lang w:val="en-US"/>
        </w:rPr>
        <w:t>/a virtual base class</w:t>
      </w:r>
      <w:r>
        <w:rPr>
          <w:lang w:val="en-US"/>
        </w:rPr>
        <w:t xml:space="preserve"> is defined.</w:t>
      </w:r>
      <w:r w:rsidR="00C74CE9">
        <w:rPr>
          <w:lang w:val="en-US"/>
        </w:rPr>
        <w:t xml:space="preserve"> </w:t>
      </w:r>
      <w:r>
        <w:rPr>
          <w:lang w:val="en-US"/>
        </w:rPr>
        <w:t>If such a method</w:t>
      </w:r>
      <w:r w:rsidR="000C1F84">
        <w:rPr>
          <w:lang w:val="en-US"/>
        </w:rPr>
        <w:t>/class</w:t>
      </w:r>
      <w:r>
        <w:rPr>
          <w:lang w:val="en-US"/>
        </w:rPr>
        <w:t xml:space="preserve"> is defined, either the first inherited class has virtual methods</w:t>
      </w:r>
      <w:r w:rsidR="000C1F84">
        <w:rPr>
          <w:lang w:val="en-US"/>
        </w:rPr>
        <w:t>/virtual base classes</w:t>
      </w:r>
      <w:r>
        <w:rPr>
          <w:lang w:val="en-US"/>
        </w:rPr>
        <w:t xml:space="preserve"> and we reuse its Virtual Method Table for our class, or the first inherited class has no virtual method and we create a Virtual Method Table accessed by a new field </w:t>
      </w:r>
      <w:r w:rsidRPr="00A01E23">
        <w:rPr>
          <w:rStyle w:val="TexteC"/>
          <w:lang w:val="en-US"/>
        </w:rPr>
        <w:t>pvmt</w:t>
      </w:r>
      <w:r w:rsidR="00C74CE9">
        <w:rPr>
          <w:lang w:val="en-US"/>
        </w:rPr>
        <w:t>.</w:t>
      </w:r>
    </w:p>
    <w:p w:rsidR="000C1F84" w:rsidRDefault="000C1F84" w:rsidP="000D11EC">
      <w:pPr>
        <w:rPr>
          <w:lang w:val="en-US"/>
        </w:rPr>
      </w:pPr>
    </w:p>
    <w:p w:rsidR="000D11EC" w:rsidRDefault="00A01E23" w:rsidP="000D11EC">
      <w:pPr>
        <w:rPr>
          <w:lang w:val="en-US"/>
        </w:rPr>
      </w:pPr>
      <w:r>
        <w:rPr>
          <w:lang w:val="en-US"/>
        </w:rPr>
        <w:t xml:space="preserve">When </w:t>
      </w:r>
      <w:r w:rsidR="00C74CE9">
        <w:rPr>
          <w:lang w:val="en-US"/>
        </w:rPr>
        <w:t xml:space="preserve">a class has Virtual Method Table, our class is able to associate an index to each method declaration of type </w:t>
      </w:r>
      <w:r w:rsidR="00C74CE9" w:rsidRPr="00C74CE9">
        <w:rPr>
          <w:rStyle w:val="LienUnit"/>
          <w:lang w:val="en-US"/>
        </w:rPr>
        <w:t>clang</w:t>
      </w:r>
      <w:r w:rsidR="00C74CE9" w:rsidRPr="00C74CE9">
        <w:rPr>
          <w:rStyle w:val="TexteC"/>
          <w:lang w:val="en-US"/>
        </w:rPr>
        <w:t>::</w:t>
      </w:r>
      <w:proofErr w:type="spellStart"/>
      <w:r w:rsidR="00C74CE9" w:rsidRPr="00C74CE9">
        <w:rPr>
          <w:rStyle w:val="LienClasseC"/>
          <w:lang w:val="en-US"/>
        </w:rPr>
        <w:t>CXXMethodDecl</w:t>
      </w:r>
      <w:proofErr w:type="spellEnd"/>
      <w:r w:rsidR="00C74CE9">
        <w:rPr>
          <w:lang w:val="en-US"/>
        </w:rPr>
        <w:t xml:space="preserve">. The method </w:t>
      </w:r>
      <w:r w:rsidR="00C74CE9" w:rsidRPr="00DE47FF">
        <w:rPr>
          <w:rStyle w:val="LienClasseC"/>
          <w:lang w:val="en-US"/>
        </w:rPr>
        <w:t>RTTITable</w:t>
      </w:r>
      <w:r w:rsidR="00C74CE9" w:rsidRPr="00DE47FF">
        <w:rPr>
          <w:rStyle w:val="TexteC"/>
          <w:lang w:val="en-US"/>
        </w:rPr>
        <w:t>::</w:t>
      </w:r>
      <w:r w:rsidR="00C74CE9" w:rsidRPr="00C74CE9">
        <w:rPr>
          <w:rStyle w:val="LienMthode"/>
          <w:lang w:val="en-US"/>
        </w:rPr>
        <w:t>retrieveMethodIndex</w:t>
      </w:r>
      <w:r w:rsidR="00C74CE9">
        <w:rPr>
          <w:lang w:val="en-US"/>
        </w:rPr>
        <w:t xml:space="preserve"> is the interface method that does the job.</w:t>
      </w:r>
    </w:p>
    <w:p w:rsidR="000C1F84" w:rsidRDefault="000C1F84" w:rsidP="000D11EC">
      <w:pPr>
        <w:rPr>
          <w:lang w:val="en-US"/>
        </w:rPr>
      </w:pPr>
    </w:p>
    <w:p w:rsidR="00A01E23" w:rsidRDefault="00C74CE9" w:rsidP="000D11EC">
      <w:pPr>
        <w:rPr>
          <w:lang w:val="en-US"/>
        </w:rPr>
      </w:pPr>
      <w:r>
        <w:rPr>
          <w:lang w:val="en-US"/>
        </w:rPr>
        <w:t>When a class has an inheritance graph, our unit is able to retrieve the inheritance path between a derived class and an inherited class.</w:t>
      </w:r>
      <w:r w:rsidR="00F153B0">
        <w:rPr>
          <w:lang w:val="en-US"/>
        </w:rPr>
        <w:t xml:space="preserve"> The method </w:t>
      </w:r>
      <w:r w:rsidR="00F153B0" w:rsidRPr="00F153B0">
        <w:rPr>
          <w:rStyle w:val="LienClasseC"/>
          <w:lang w:val="en-US"/>
        </w:rPr>
        <w:t>RTTITable</w:t>
      </w:r>
      <w:r w:rsidR="00F153B0" w:rsidRPr="00F153B0">
        <w:rPr>
          <w:rStyle w:val="TexteC"/>
          <w:lang w:val="en-US"/>
        </w:rPr>
        <w:t>::</w:t>
      </w:r>
      <w:r w:rsidR="00F153B0">
        <w:rPr>
          <w:rStyle w:val="LienMthode"/>
          <w:lang w:val="en-US"/>
        </w:rPr>
        <w:t>re</w:t>
      </w:r>
      <w:r w:rsidR="00F153B0" w:rsidRPr="00F153B0">
        <w:rPr>
          <w:rStyle w:val="LienMthode"/>
          <w:lang w:val="en-US"/>
        </w:rPr>
        <w:t>trieveInheritancePathBetween</w:t>
      </w:r>
      <w:r w:rsidR="00F153B0">
        <w:rPr>
          <w:lang w:val="en-US"/>
        </w:rPr>
        <w:t xml:space="preserve"> is the interface method that does the job.</w:t>
      </w:r>
    </w:p>
    <w:p w:rsidR="000C1F84" w:rsidRDefault="000C1F84" w:rsidP="00987FCE">
      <w:pPr>
        <w:rPr>
          <w:lang w:val="en-US"/>
        </w:rPr>
      </w:pPr>
    </w:p>
    <w:p w:rsidR="00987FCE" w:rsidRDefault="00987FCE" w:rsidP="00987FCE">
      <w:pPr>
        <w:rPr>
          <w:lang w:val="en-US"/>
        </w:rPr>
      </w:pPr>
      <w:r>
        <w:rPr>
          <w:lang w:val="en-US"/>
        </w:rPr>
        <w:t>When a constructor/destructor is visited, the C++ language does not authorize the call to virtual methods of more concrete but partially defined classes. To ensure this behavior, each constructor/destructor changes the access to the virtual method table with an access to its own virtual method table. As the visit of constructors may occur before the visit of the declaration of virtual methods, during the visit of constructors/destructors, our unit only registers the insertion points for the changes to the access to the virtual method table. Then at the end of the visit of the class, all virtual method declarations have been encountered and these insertion points are updated with the access to the right method table.</w:t>
      </w:r>
    </w:p>
    <w:p w:rsidR="000C1F84" w:rsidRDefault="000C1F84" w:rsidP="000D11EC">
      <w:pPr>
        <w:rPr>
          <w:lang w:val="en-US"/>
        </w:rPr>
      </w:pPr>
    </w:p>
    <w:p w:rsidR="00B321D1" w:rsidRDefault="00F153B0" w:rsidP="000D11EC">
      <w:pPr>
        <w:rPr>
          <w:lang w:val="en-US"/>
        </w:rPr>
      </w:pPr>
      <w:r>
        <w:rPr>
          <w:lang w:val="en-US"/>
        </w:rPr>
        <w:t xml:space="preserve">When a </w:t>
      </w:r>
      <w:r w:rsidR="00987FCE">
        <w:rPr>
          <w:lang w:val="en-US"/>
        </w:rPr>
        <w:t>method call</w:t>
      </w:r>
      <w:r w:rsidR="00FD10CE">
        <w:rPr>
          <w:lang w:val="en-US"/>
        </w:rPr>
        <w:t xml:space="preserve"> is visited, </w:t>
      </w:r>
      <w:r w:rsidR="00B321D1">
        <w:rPr>
          <w:lang w:val="en-US"/>
        </w:rPr>
        <w:t xml:space="preserve">our unit may have no information about the method (whether it is virtual and its index in the table) because the method declaration may be not visited at that time. So we register all such undefined calls in the class </w:t>
      </w:r>
      <w:r w:rsidR="00B321D1" w:rsidRPr="00DE47FF">
        <w:rPr>
          <w:rStyle w:val="LienClasseC"/>
          <w:lang w:val="en-US"/>
        </w:rPr>
        <w:t>DelayedMethodCalls</w:t>
      </w:r>
      <w:r w:rsidR="00B321D1">
        <w:rPr>
          <w:lang w:val="en-US"/>
        </w:rPr>
        <w:t xml:space="preserve">. When such calls are solved by the visit of the right declaration, the class the </w:t>
      </w:r>
      <w:r w:rsidR="00B321D1" w:rsidRPr="00B321D1">
        <w:rPr>
          <w:rStyle w:val="LienClasseC"/>
          <w:lang w:val="en-US"/>
        </w:rPr>
        <w:t>DelayedMethodCalls</w:t>
      </w:r>
      <w:r w:rsidR="00B321D1">
        <w:rPr>
          <w:lang w:val="en-US"/>
        </w:rPr>
        <w:t xml:space="preserve"> enables to unregister them.</w:t>
      </w:r>
    </w:p>
    <w:p w:rsidR="00A01E23" w:rsidRDefault="00A01E23" w:rsidP="000D11EC">
      <w:pPr>
        <w:rPr>
          <w:lang w:val="en-US"/>
        </w:rPr>
      </w:pPr>
    </w:p>
    <w:p w:rsidR="00987FCE" w:rsidRDefault="009A5799" w:rsidP="009A5799">
      <w:pPr>
        <w:rPr>
          <w:lang w:val="en-US"/>
        </w:rPr>
      </w:pPr>
      <w:r>
        <w:rPr>
          <w:lang w:val="en-US"/>
        </w:rPr>
        <w:t xml:space="preserve">The class </w:t>
      </w:r>
      <w:r w:rsidRPr="009A5799">
        <w:rPr>
          <w:rStyle w:val="LienClasseC"/>
          <w:lang w:val="en-US"/>
        </w:rPr>
        <w:t>RTTITable</w:t>
      </w:r>
      <w:r>
        <w:rPr>
          <w:lang w:val="en-US"/>
        </w:rPr>
        <w:t xml:space="preserve"> provides an interface for all these features. </w:t>
      </w:r>
      <w:r w:rsidR="00987FCE">
        <w:rPr>
          <w:lang w:val="en-US"/>
        </w:rPr>
        <w:t xml:space="preserve">Its main field </w:t>
      </w:r>
      <w:r w:rsidR="00987FCE" w:rsidRPr="00987FCE">
        <w:rPr>
          <w:rStyle w:val="LienClasseC"/>
          <w:lang w:val="en-US"/>
        </w:rPr>
        <w:t>RTTITable</w:t>
      </w:r>
      <w:r w:rsidR="00987FCE" w:rsidRPr="00987FCE">
        <w:rPr>
          <w:rStyle w:val="TexteC"/>
          <w:lang w:val="en-US"/>
        </w:rPr>
        <w:t>::</w:t>
      </w:r>
      <w:r w:rsidR="00987FCE" w:rsidRPr="00987FCE">
        <w:rPr>
          <w:rStyle w:val="LienMthode"/>
          <w:lang w:val="en-US"/>
        </w:rPr>
        <w:t>_classInfoTable</w:t>
      </w:r>
      <w:r w:rsidR="00987FCE">
        <w:rPr>
          <w:lang w:val="en-US"/>
        </w:rPr>
        <w:t xml:space="preserve"> is a map from </w:t>
      </w:r>
      <w:r w:rsidR="00987FCE" w:rsidRPr="00DE47FF">
        <w:rPr>
          <w:rStyle w:val="LienUnit"/>
          <w:lang w:val="en-US"/>
        </w:rPr>
        <w:t>clang</w:t>
      </w:r>
      <w:r w:rsidR="00987FCE">
        <w:rPr>
          <w:lang w:val="en-US"/>
        </w:rPr>
        <w:t xml:space="preserve"> C++ classes to local information of type </w:t>
      </w:r>
      <w:r w:rsidR="00987FCE" w:rsidRPr="00DE47FF">
        <w:rPr>
          <w:rStyle w:val="LienClasseC"/>
          <w:lang w:val="en-US"/>
        </w:rPr>
        <w:t>ClassInfo</w:t>
      </w:r>
      <w:r w:rsidR="00987FCE">
        <w:rPr>
          <w:lang w:val="en-US"/>
        </w:rPr>
        <w:t xml:space="preserve">. Hence, the class </w:t>
      </w:r>
      <w:r w:rsidR="00987FCE" w:rsidRPr="00987FCE">
        <w:rPr>
          <w:rStyle w:val="LienClasseC"/>
          <w:lang w:val="en-US"/>
        </w:rPr>
        <w:t>ClassInfo</w:t>
      </w:r>
      <w:r w:rsidR="00987FCE">
        <w:rPr>
          <w:lang w:val="en-US"/>
        </w:rPr>
        <w:t xml:space="preserve"> defines the information required to implement these features at the level of </w:t>
      </w:r>
      <w:r w:rsidR="00F54370">
        <w:rPr>
          <w:lang w:val="en-US"/>
        </w:rPr>
        <w:t xml:space="preserve">each </w:t>
      </w:r>
      <w:r w:rsidR="00F54370" w:rsidRPr="00F54370">
        <w:rPr>
          <w:rStyle w:val="LienUnit"/>
          <w:lang w:val="en-US"/>
        </w:rPr>
        <w:t>clang</w:t>
      </w:r>
      <w:r w:rsidR="00987FCE">
        <w:rPr>
          <w:lang w:val="en-US"/>
        </w:rPr>
        <w:t xml:space="preserve"> class.</w:t>
      </w:r>
      <w:r w:rsidR="00F54370">
        <w:rPr>
          <w:lang w:val="en-US"/>
        </w:rPr>
        <w:t xml:space="preserve"> </w:t>
      </w:r>
      <w:r w:rsidR="0030797A" w:rsidRPr="0030797A">
        <w:rPr>
          <w:rStyle w:val="LienClasseC"/>
          <w:lang w:val="en-US"/>
        </w:rPr>
        <w:t>ClassInfo</w:t>
      </w:r>
      <w:r w:rsidR="0030797A">
        <w:rPr>
          <w:lang w:val="en-US"/>
        </w:rPr>
        <w:t xml:space="preserve"> contains inheritance information and a table of </w:t>
      </w:r>
      <w:r w:rsidR="0030797A" w:rsidRPr="0030797A">
        <w:rPr>
          <w:rStyle w:val="LienClasseC"/>
          <w:lang w:val="en-US"/>
        </w:rPr>
        <w:t>VirtualMethodInfo</w:t>
      </w:r>
      <w:r w:rsidR="0030797A">
        <w:rPr>
          <w:lang w:val="en-US"/>
        </w:rPr>
        <w:t xml:space="preserve"> to generate a virtual method table for each generated class.</w:t>
      </w:r>
    </w:p>
    <w:p w:rsidR="00987FCE" w:rsidRDefault="00987FCE" w:rsidP="009A5799">
      <w:pPr>
        <w:rPr>
          <w:lang w:val="en-US"/>
        </w:rPr>
      </w:pPr>
    </w:p>
    <w:p w:rsidR="009A5799" w:rsidRDefault="009A5799" w:rsidP="009A5799">
      <w:pPr>
        <w:rPr>
          <w:lang w:val="en-US"/>
        </w:rPr>
      </w:pPr>
      <w:r>
        <w:rPr>
          <w:lang w:val="en-US"/>
        </w:rPr>
        <w:t xml:space="preserve">The class environment of the </w:t>
      </w:r>
      <w:proofErr w:type="spellStart"/>
      <w:r w:rsidRPr="00987FCE">
        <w:rPr>
          <w:rStyle w:val="LienUnit"/>
          <w:lang w:val="en-US"/>
        </w:rPr>
        <w:t>RTTITable</w:t>
      </w:r>
      <w:proofErr w:type="spellEnd"/>
      <w:r>
        <w:rPr>
          <w:lang w:val="en-US"/>
        </w:rPr>
        <w:t xml:space="preserve"> unit is defined on the schema below:</w:t>
      </w:r>
    </w:p>
    <w:p w:rsidR="009A5799" w:rsidRDefault="0030797A" w:rsidP="00B84E45">
      <w:pPr>
        <w:jc w:val="center"/>
        <w:rPr>
          <w:lang w:val="en-US"/>
        </w:rPr>
      </w:pPr>
      <w:r>
        <w:rPr>
          <w:noProof/>
        </w:rPr>
        <w:drawing>
          <wp:inline distT="0" distB="0" distL="0" distR="0">
            <wp:extent cx="6353175" cy="2790825"/>
            <wp:effectExtent l="0" t="0" r="9525" b="952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53175" cy="2790825"/>
                    </a:xfrm>
                    <a:prstGeom prst="rect">
                      <a:avLst/>
                    </a:prstGeom>
                    <a:noFill/>
                    <a:ln>
                      <a:noFill/>
                    </a:ln>
                  </pic:spPr>
                </pic:pic>
              </a:graphicData>
            </a:graphic>
          </wp:inline>
        </w:drawing>
      </w:r>
    </w:p>
    <w:p w:rsidR="0029081C" w:rsidRDefault="0029081C" w:rsidP="00265606">
      <w:pPr>
        <w:pStyle w:val="SectionClasse"/>
        <w:rPr>
          <w:rStyle w:val="LienClasseC"/>
          <w:lang w:val="en-US"/>
        </w:rPr>
      </w:pPr>
      <w:r>
        <w:rPr>
          <w:lang w:val="en-US"/>
        </w:rPr>
        <w:t xml:space="preserve">The class </w:t>
      </w:r>
      <w:r w:rsidR="00691EBF">
        <w:rPr>
          <w:rStyle w:val="LienClasseC"/>
          <w:lang w:val="en-US"/>
        </w:rPr>
        <w:t>ClassInfo</w:t>
      </w:r>
      <w:r w:rsidR="00691EBF" w:rsidRPr="0008457A">
        <w:rPr>
          <w:rStyle w:val="TexteC"/>
          <w:lang w:val="en-US"/>
        </w:rPr>
        <w:t>::</w:t>
      </w:r>
      <w:r w:rsidR="00691EBF">
        <w:rPr>
          <w:rStyle w:val="LienClasseC"/>
          <w:lang w:val="en-US"/>
        </w:rPr>
        <w:t>V</w:t>
      </w:r>
      <w:r w:rsidRPr="0029081C">
        <w:rPr>
          <w:rStyle w:val="LienClasseC"/>
          <w:lang w:val="en-US"/>
        </w:rPr>
        <w:t>irtualMethodInfo</w:t>
      </w:r>
    </w:p>
    <w:p w:rsidR="004A4AF9" w:rsidRDefault="0030797A" w:rsidP="0030797A">
      <w:pPr>
        <w:rPr>
          <w:lang w:val="en-US"/>
        </w:rPr>
      </w:pPr>
      <w:r>
        <w:rPr>
          <w:lang w:val="en-US"/>
        </w:rPr>
        <w:lastRenderedPageBreak/>
        <w:t xml:space="preserve">This class basically defines </w:t>
      </w:r>
      <w:r w:rsidR="004A4AF9">
        <w:rPr>
          <w:lang w:val="en-US"/>
        </w:rPr>
        <w:t>an entry in the virtual method table of a given concrete class. Such an entry is</w:t>
      </w:r>
    </w:p>
    <w:p w:rsidR="004A4AF9" w:rsidRDefault="004A4AF9" w:rsidP="004A4AF9">
      <w:pPr>
        <w:pStyle w:val="Paragraphedeliste"/>
        <w:numPr>
          <w:ilvl w:val="0"/>
          <w:numId w:val="25"/>
        </w:numPr>
        <w:rPr>
          <w:lang w:val="en-US"/>
        </w:rPr>
      </w:pPr>
      <w:r>
        <w:rPr>
          <w:lang w:val="en-US"/>
        </w:rPr>
        <w:t>either a virtual method</w:t>
      </w:r>
      <w:r w:rsidR="00F103D9">
        <w:rPr>
          <w:lang w:val="en-US"/>
        </w:rPr>
        <w:t xml:space="preserve">: </w:t>
      </w:r>
      <w:r w:rsidR="00F103D9" w:rsidRPr="00F103D9">
        <w:rPr>
          <w:noProof/>
          <w:position w:val="-10"/>
        </w:rPr>
        <w:drawing>
          <wp:inline distT="0" distB="0" distL="0" distR="0" wp14:anchorId="7E4B3E84" wp14:editId="27AA3DAC">
            <wp:extent cx="1095375" cy="200025"/>
            <wp:effectExtent l="0" t="0" r="9525" b="952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95375" cy="200025"/>
                    </a:xfrm>
                    <a:prstGeom prst="rect">
                      <a:avLst/>
                    </a:prstGeom>
                    <a:noFill/>
                    <a:ln>
                      <a:noFill/>
                    </a:ln>
                  </pic:spPr>
                </pic:pic>
              </a:graphicData>
            </a:graphic>
          </wp:inline>
        </w:drawing>
      </w:r>
    </w:p>
    <w:p w:rsidR="004A4AF9" w:rsidRPr="004A4AF9" w:rsidRDefault="004A4AF9" w:rsidP="004A4AF9">
      <w:pPr>
        <w:pStyle w:val="Paragraphedeliste"/>
        <w:numPr>
          <w:ilvl w:val="0"/>
          <w:numId w:val="25"/>
        </w:numPr>
        <w:rPr>
          <w:lang w:val="en-US"/>
        </w:rPr>
      </w:pPr>
      <w:r>
        <w:rPr>
          <w:lang w:val="en-US"/>
        </w:rPr>
        <w:t>or a virtual inheritan</w:t>
      </w:r>
      <w:r w:rsidR="0019540D">
        <w:rPr>
          <w:lang w:val="en-US"/>
        </w:rPr>
        <w:t xml:space="preserve">ce </w:t>
      </w:r>
      <w:r w:rsidR="009F0630">
        <w:rPr>
          <w:lang w:val="en-US"/>
        </w:rPr>
        <w:t xml:space="preserve">that </w:t>
      </w:r>
      <w:r w:rsidR="000542C9">
        <w:rPr>
          <w:lang w:val="en-US"/>
        </w:rPr>
        <w:t>enable</w:t>
      </w:r>
      <w:r w:rsidR="00284C02">
        <w:rPr>
          <w:lang w:val="en-US"/>
        </w:rPr>
        <w:t>s</w:t>
      </w:r>
      <w:r w:rsidR="000542C9">
        <w:rPr>
          <w:lang w:val="en-US"/>
        </w:rPr>
        <w:t xml:space="preserve"> to access to the fields of the virtual base class</w:t>
      </w:r>
      <w:r w:rsidR="00F103D9">
        <w:rPr>
          <w:lang w:val="en-US"/>
        </w:rPr>
        <w:t xml:space="preserve">: </w:t>
      </w:r>
      <w:r w:rsidR="00F103D9" w:rsidRPr="00F103D9">
        <w:rPr>
          <w:noProof/>
          <w:position w:val="-10"/>
        </w:rPr>
        <w:drawing>
          <wp:inline distT="0" distB="0" distL="0" distR="0" wp14:anchorId="43C977BC" wp14:editId="2303513F">
            <wp:extent cx="1095375" cy="200025"/>
            <wp:effectExtent l="0" t="0" r="9525"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95375" cy="200025"/>
                    </a:xfrm>
                    <a:prstGeom prst="rect">
                      <a:avLst/>
                    </a:prstGeom>
                    <a:noFill/>
                    <a:ln>
                      <a:noFill/>
                    </a:ln>
                  </pic:spPr>
                </pic:pic>
              </a:graphicData>
            </a:graphic>
          </wp:inline>
        </w:drawing>
      </w:r>
    </w:p>
    <w:p w:rsidR="004A4AF9" w:rsidRDefault="004A4AF9" w:rsidP="0030797A">
      <w:pPr>
        <w:rPr>
          <w:lang w:val="en-US"/>
        </w:rPr>
      </w:pPr>
    </w:p>
    <w:p w:rsidR="00C9021C" w:rsidRDefault="000542C9" w:rsidP="0030797A">
      <w:pPr>
        <w:rPr>
          <w:lang w:val="en-US"/>
        </w:rPr>
      </w:pPr>
      <w:r>
        <w:rPr>
          <w:lang w:val="en-US"/>
        </w:rPr>
        <w:t xml:space="preserve">The </w:t>
      </w:r>
      <w:r w:rsidR="0030797A">
        <w:rPr>
          <w:lang w:val="en-US"/>
        </w:rPr>
        <w:t xml:space="preserve">first field </w:t>
      </w:r>
      <w:r w:rsidR="0030797A" w:rsidRPr="00E222DA">
        <w:rPr>
          <w:rStyle w:val="LienChamps"/>
          <w:lang w:val="en-US"/>
        </w:rPr>
        <w:t>_method</w:t>
      </w:r>
      <w:r w:rsidR="0030797A">
        <w:rPr>
          <w:lang w:val="en-US"/>
        </w:rPr>
        <w:t xml:space="preserve"> is the name of the virtual method. </w:t>
      </w:r>
      <w:r>
        <w:rPr>
          <w:lang w:val="en-US"/>
        </w:rPr>
        <w:t xml:space="preserve">The </w:t>
      </w:r>
      <w:r w:rsidR="0030797A">
        <w:rPr>
          <w:lang w:val="en-US"/>
        </w:rPr>
        <w:t xml:space="preserve">field </w:t>
      </w:r>
      <w:r w:rsidRPr="000542C9">
        <w:rPr>
          <w:rStyle w:val="LienChamps"/>
          <w:lang w:val="en-US"/>
        </w:rPr>
        <w:t>_virtualInheritancePath</w:t>
      </w:r>
      <w:r>
        <w:rPr>
          <w:lang w:val="en-US"/>
        </w:rPr>
        <w:t>/</w:t>
      </w:r>
      <w:r w:rsidR="0030797A" w:rsidRPr="00E222DA">
        <w:rPr>
          <w:rStyle w:val="LienChamps"/>
          <w:lang w:val="en-US"/>
        </w:rPr>
        <w:t>_</w:t>
      </w:r>
      <w:proofErr w:type="spellStart"/>
      <w:r w:rsidR="0030797A" w:rsidRPr="00E222DA">
        <w:rPr>
          <w:rStyle w:val="LienChamps"/>
          <w:lang w:val="en-US"/>
        </w:rPr>
        <w:t>inheritancePath</w:t>
      </w:r>
      <w:proofErr w:type="spellEnd"/>
      <w:r w:rsidR="0030797A">
        <w:rPr>
          <w:lang w:val="en-US"/>
        </w:rPr>
        <w:t xml:space="preserve"> is</w:t>
      </w:r>
      <w:r>
        <w:rPr>
          <w:lang w:val="en-US"/>
        </w:rPr>
        <w:t xml:space="preserve"> </w:t>
      </w:r>
      <w:r w:rsidR="00284C02">
        <w:rPr>
          <w:lang w:val="en-US"/>
        </w:rPr>
        <w:t xml:space="preserve">the </w:t>
      </w:r>
      <w:r>
        <w:rPr>
          <w:lang w:val="en-US"/>
        </w:rPr>
        <w:t xml:space="preserve">path </w:t>
      </w:r>
      <w:r w:rsidR="00730805">
        <w:rPr>
          <w:lang w:val="en-US"/>
        </w:rPr>
        <w:t xml:space="preserve">from the class </w:t>
      </w:r>
      <w:r w:rsidR="00284C02">
        <w:rPr>
          <w:lang w:val="en-US"/>
        </w:rPr>
        <w:t xml:space="preserve">that provides the virtual method implementation, virtual field </w:t>
      </w:r>
      <w:r w:rsidR="00730805">
        <w:rPr>
          <w:lang w:val="en-US"/>
        </w:rPr>
        <w:t xml:space="preserve">to the base class that has introduced </w:t>
      </w:r>
      <w:r w:rsidR="00284C02">
        <w:rPr>
          <w:lang w:val="en-US"/>
        </w:rPr>
        <w:t>the virtual method/virtual field</w:t>
      </w:r>
      <w:r w:rsidR="0030797A">
        <w:rPr>
          <w:lang w:val="en-US"/>
        </w:rPr>
        <w:t xml:space="preserve">. </w:t>
      </w:r>
      <w:r w:rsidR="00C4408B">
        <w:rPr>
          <w:lang w:val="en-US"/>
        </w:rPr>
        <w:t xml:space="preserve">This path excludes the </w:t>
      </w:r>
      <w:r w:rsidR="00C9021C">
        <w:rPr>
          <w:lang w:val="en-US"/>
        </w:rPr>
        <w:t xml:space="preserve">class that contains the </w:t>
      </w:r>
      <w:proofErr w:type="spellStart"/>
      <w:r w:rsidR="00C9021C">
        <w:rPr>
          <w:lang w:val="en-US"/>
        </w:rPr>
        <w:t>pvmt</w:t>
      </w:r>
      <w:proofErr w:type="spellEnd"/>
      <w:r w:rsidR="00C9021C">
        <w:rPr>
          <w:lang w:val="en-US"/>
        </w:rPr>
        <w:t xml:space="preserve"> containing our </w:t>
      </w:r>
      <w:r w:rsidR="00C9021C" w:rsidRPr="00C9021C">
        <w:rPr>
          <w:rStyle w:val="LienClasseC"/>
          <w:lang w:val="en-US"/>
        </w:rPr>
        <w:t>VirtualMethodInfo</w:t>
      </w:r>
      <w:r w:rsidR="00C9021C">
        <w:rPr>
          <w:lang w:val="en-US"/>
        </w:rPr>
        <w:t xml:space="preserve"> – as a consequence </w:t>
      </w:r>
      <w:r w:rsidR="00C9021C" w:rsidRPr="000542C9">
        <w:rPr>
          <w:rStyle w:val="LienChamps"/>
          <w:lang w:val="en-US"/>
        </w:rPr>
        <w:t>_virtualInheritancePath</w:t>
      </w:r>
      <w:r w:rsidR="00C9021C">
        <w:rPr>
          <w:lang w:val="en-US"/>
        </w:rPr>
        <w:t>/</w:t>
      </w:r>
      <w:r w:rsidR="00C9021C" w:rsidRPr="00E222DA">
        <w:rPr>
          <w:rStyle w:val="LienChamps"/>
          <w:lang w:val="en-US"/>
        </w:rPr>
        <w:t>_</w:t>
      </w:r>
      <w:proofErr w:type="spellStart"/>
      <w:r w:rsidR="00C9021C" w:rsidRPr="00E222DA">
        <w:rPr>
          <w:rStyle w:val="LienChamps"/>
          <w:lang w:val="en-US"/>
        </w:rPr>
        <w:t>inheritancePath</w:t>
      </w:r>
      <w:proofErr w:type="spellEnd"/>
      <w:r w:rsidR="00C9021C">
        <w:rPr>
          <w:lang w:val="en-US"/>
        </w:rPr>
        <w:t xml:space="preserve"> is empty if the virtual method is introduced by the class that contains the </w:t>
      </w:r>
      <w:proofErr w:type="spellStart"/>
      <w:r w:rsidR="00C9021C">
        <w:rPr>
          <w:lang w:val="en-US"/>
        </w:rPr>
        <w:t>pvmt</w:t>
      </w:r>
      <w:proofErr w:type="spellEnd"/>
      <w:r w:rsidR="00C9021C">
        <w:rPr>
          <w:lang w:val="en-US"/>
        </w:rPr>
        <w:t>.</w:t>
      </w:r>
    </w:p>
    <w:p w:rsidR="00C9021C" w:rsidRDefault="00C9021C" w:rsidP="0030797A">
      <w:pPr>
        <w:rPr>
          <w:lang w:val="en-US"/>
        </w:rPr>
      </w:pPr>
    </w:p>
    <w:p w:rsidR="0030797A" w:rsidRDefault="0030797A" w:rsidP="0030797A">
      <w:pPr>
        <w:rPr>
          <w:lang w:val="en-US"/>
        </w:rPr>
      </w:pPr>
      <w:r>
        <w:rPr>
          <w:lang w:val="en-US"/>
        </w:rPr>
        <w:t xml:space="preserve">As example, if a virtual method is declared in a </w:t>
      </w:r>
      <w:r w:rsidRPr="00E222DA">
        <w:rPr>
          <w:rStyle w:val="TexteC"/>
          <w:lang w:val="en-US"/>
        </w:rPr>
        <w:t>C</w:t>
      </w:r>
      <w:r>
        <w:rPr>
          <w:lang w:val="en-US"/>
        </w:rPr>
        <w:t xml:space="preserve"> class, derived by </w:t>
      </w:r>
      <w:r w:rsidRPr="00E222DA">
        <w:rPr>
          <w:rStyle w:val="TexteC"/>
          <w:lang w:val="en-US"/>
        </w:rPr>
        <w:t>D</w:t>
      </w:r>
      <w:r>
        <w:rPr>
          <w:lang w:val="en-US"/>
        </w:rPr>
        <w:t xml:space="preserve"> and by our concrete class </w:t>
      </w:r>
      <w:r w:rsidRPr="00E222DA">
        <w:rPr>
          <w:rStyle w:val="TexteC"/>
          <w:lang w:val="en-US"/>
        </w:rPr>
        <w:t>E</w:t>
      </w:r>
      <w:r>
        <w:rPr>
          <w:lang w:val="en-US"/>
        </w:rPr>
        <w:t xml:space="preserve"> and if </w:t>
      </w:r>
      <w:r w:rsidRPr="00E222DA">
        <w:rPr>
          <w:rStyle w:val="TexteC"/>
          <w:lang w:val="en-US"/>
        </w:rPr>
        <w:t>D</w:t>
      </w:r>
      <w:r>
        <w:rPr>
          <w:lang w:val="en-US"/>
        </w:rPr>
        <w:t xml:space="preserve"> </w:t>
      </w:r>
      <w:r w:rsidR="00284C02">
        <w:rPr>
          <w:lang w:val="en-US"/>
        </w:rPr>
        <w:t xml:space="preserve">overrides </w:t>
      </w:r>
      <w:r w:rsidR="00C9021C">
        <w:rPr>
          <w:lang w:val="en-US"/>
        </w:rPr>
        <w:t xml:space="preserve">the virtual method </w:t>
      </w:r>
      <w:r>
        <w:rPr>
          <w:lang w:val="en-US"/>
        </w:rPr>
        <w:t xml:space="preserve">and </w:t>
      </w:r>
      <w:r w:rsidR="00C9021C">
        <w:rPr>
          <w:lang w:val="en-US"/>
        </w:rPr>
        <w:t xml:space="preserve">if </w:t>
      </w:r>
      <w:r w:rsidRPr="00E222DA">
        <w:rPr>
          <w:rStyle w:val="TexteC"/>
          <w:lang w:val="en-US"/>
        </w:rPr>
        <w:t>E</w:t>
      </w:r>
      <w:r>
        <w:rPr>
          <w:lang w:val="en-US"/>
        </w:rPr>
        <w:t xml:space="preserve"> do</w:t>
      </w:r>
      <w:r w:rsidR="00C9021C">
        <w:rPr>
          <w:lang w:val="en-US"/>
        </w:rPr>
        <w:t>es</w:t>
      </w:r>
      <w:r>
        <w:rPr>
          <w:lang w:val="en-US"/>
        </w:rPr>
        <w:t xml:space="preserve"> not redefine </w:t>
      </w:r>
      <w:r w:rsidR="00C9021C">
        <w:rPr>
          <w:lang w:val="en-US"/>
        </w:rPr>
        <w:t>it</w:t>
      </w:r>
      <w:r>
        <w:rPr>
          <w:lang w:val="en-US"/>
        </w:rPr>
        <w:t xml:space="preserve">, then </w:t>
      </w:r>
      <w:r w:rsidRPr="00E222DA">
        <w:rPr>
          <w:rStyle w:val="LienChamps"/>
          <w:lang w:val="en-US"/>
        </w:rPr>
        <w:t>_inheritancePath</w:t>
      </w:r>
      <w:r w:rsidRPr="00DA5A7D">
        <w:rPr>
          <w:rStyle w:val="TexteC"/>
          <w:lang w:val="en-US"/>
        </w:rPr>
        <w:t xml:space="preserve"> = </w:t>
      </w:r>
      <w:r w:rsidR="00C9021C">
        <w:rPr>
          <w:noProof/>
          <w:position w:val="-6"/>
        </w:rPr>
        <w:drawing>
          <wp:inline distT="0" distB="0" distL="0" distR="0">
            <wp:extent cx="323850" cy="142875"/>
            <wp:effectExtent l="0" t="0" r="0" b="952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850" cy="142875"/>
                    </a:xfrm>
                    <a:prstGeom prst="rect">
                      <a:avLst/>
                    </a:prstGeom>
                    <a:noFill/>
                    <a:ln>
                      <a:noFill/>
                    </a:ln>
                  </pic:spPr>
                </pic:pic>
              </a:graphicData>
            </a:graphic>
          </wp:inline>
        </w:drawing>
      </w:r>
      <w:r>
        <w:rPr>
          <w:lang w:val="en-US"/>
        </w:rPr>
        <w:t>.</w:t>
      </w:r>
    </w:p>
    <w:p w:rsidR="004A4AF9" w:rsidRDefault="004A4AF9" w:rsidP="0030797A">
      <w:pPr>
        <w:rPr>
          <w:lang w:val="en-US"/>
        </w:rPr>
      </w:pPr>
    </w:p>
    <w:p w:rsidR="0030797A" w:rsidRDefault="0030797A" w:rsidP="0030797A">
      <w:pPr>
        <w:rPr>
          <w:lang w:val="en-US"/>
        </w:rPr>
      </w:pPr>
      <w:r>
        <w:rPr>
          <w:lang w:val="en-US"/>
        </w:rPr>
        <w:t xml:space="preserve">The </w:t>
      </w:r>
      <w:r w:rsidRPr="00DA5A7D">
        <w:rPr>
          <w:rStyle w:val="LienChamps"/>
          <w:lang w:val="en-US"/>
        </w:rPr>
        <w:t>_inheritancePath</w:t>
      </w:r>
      <w:r>
        <w:rPr>
          <w:lang w:val="en-US"/>
        </w:rPr>
        <w:t xml:space="preserve"> helps to define the shift on the object from the caller to the concrete called methods. It </w:t>
      </w:r>
      <w:r w:rsidR="005E15C9">
        <w:rPr>
          <w:lang w:val="en-US"/>
        </w:rPr>
        <w:t>may</w:t>
      </w:r>
      <w:r w:rsidR="00AC3F55">
        <w:rPr>
          <w:lang w:val="en-US"/>
        </w:rPr>
        <w:t xml:space="preserve"> </w:t>
      </w:r>
      <w:r>
        <w:rPr>
          <w:lang w:val="en-US"/>
        </w:rPr>
        <w:t>be optimized to an empty inheritance path if the method is in the first base class: in such a case the resulting shift is 0 on the object.</w:t>
      </w:r>
    </w:p>
    <w:p w:rsidR="00E8618C" w:rsidRDefault="00E8618C" w:rsidP="0030797A">
      <w:pPr>
        <w:rPr>
          <w:lang w:val="en-US"/>
        </w:rPr>
      </w:pPr>
    </w:p>
    <w:p w:rsidR="00CA485B" w:rsidRDefault="00CA485B" w:rsidP="00CA485B">
      <w:pPr>
        <w:rPr>
          <w:lang w:val="en-US"/>
        </w:rPr>
      </w:pPr>
      <w:r>
        <w:rPr>
          <w:lang w:val="en-US"/>
        </w:rPr>
        <w:t xml:space="preserve">The class environment of the class </w:t>
      </w:r>
      <w:r>
        <w:rPr>
          <w:rStyle w:val="LienClasseC"/>
          <w:lang w:val="en-US"/>
        </w:rPr>
        <w:t>VirtualMethodInfo</w:t>
      </w:r>
      <w:r>
        <w:rPr>
          <w:lang w:val="en-US"/>
        </w:rPr>
        <w:t xml:space="preserve"> is defined on the schema below:</w:t>
      </w:r>
    </w:p>
    <w:p w:rsidR="00CA485B" w:rsidRPr="000D11EC" w:rsidRDefault="000F53A5" w:rsidP="00CA485B">
      <w:pPr>
        <w:jc w:val="center"/>
        <w:rPr>
          <w:lang w:val="en-US"/>
        </w:rPr>
      </w:pPr>
      <w:r>
        <w:rPr>
          <w:noProof/>
        </w:rPr>
        <w:drawing>
          <wp:inline distT="0" distB="0" distL="0" distR="0">
            <wp:extent cx="6353175" cy="2733675"/>
            <wp:effectExtent l="0" t="0" r="9525" b="952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53175" cy="2733675"/>
                    </a:xfrm>
                    <a:prstGeom prst="rect">
                      <a:avLst/>
                    </a:prstGeom>
                    <a:noFill/>
                    <a:ln>
                      <a:noFill/>
                    </a:ln>
                  </pic:spPr>
                </pic:pic>
              </a:graphicData>
            </a:graphic>
          </wp:inline>
        </w:drawing>
      </w:r>
    </w:p>
    <w:p w:rsidR="0029081C" w:rsidRPr="0029081C" w:rsidRDefault="0029081C" w:rsidP="0029081C">
      <w:pPr>
        <w:pStyle w:val="SectionTypes"/>
        <w:rPr>
          <w:rStyle w:val="LienClasseC"/>
          <w:lang w:val="en-US"/>
        </w:rPr>
      </w:pPr>
      <w:r>
        <w:rPr>
          <w:lang w:val="en-US"/>
        </w:rPr>
        <w:t>Types</w:t>
      </w:r>
      <w:r w:rsidRPr="0029081C">
        <w:rPr>
          <w:lang w:val="en-US"/>
        </w:rPr>
        <w:t xml:space="preserve"> of the class </w:t>
      </w:r>
      <w:r w:rsidRPr="0029081C">
        <w:rPr>
          <w:rStyle w:val="LienClasseC"/>
          <w:lang w:val="en-US"/>
        </w:rPr>
        <w:t>VirtualMethodInfo</w:t>
      </w:r>
    </w:p>
    <w:p w:rsidR="008E3897" w:rsidRDefault="008E3897" w:rsidP="008E3897">
      <w:pPr>
        <w:pStyle w:val="EntteType"/>
        <w:rPr>
          <w:lang w:val="en-US"/>
        </w:rPr>
      </w:pPr>
      <w:r w:rsidRPr="00DE47FF">
        <w:rPr>
          <w:b/>
          <w:bCs/>
          <w:lang w:val="en-US"/>
        </w:rPr>
        <w:t>typedef</w:t>
      </w:r>
      <w:r w:rsidRPr="00DE47FF">
        <w:rPr>
          <w:lang w:val="en-US"/>
        </w:rPr>
        <w:t xml:space="preserve"> </w:t>
      </w:r>
      <w:r w:rsidRPr="00DE47FF">
        <w:rPr>
          <w:rStyle w:val="LienUnit"/>
          <w:lang w:val="en-US"/>
        </w:rPr>
        <w:t>std</w:t>
      </w:r>
      <w:r w:rsidRPr="00DE47FF">
        <w:rPr>
          <w:lang w:val="en-US"/>
        </w:rPr>
        <w:t>::</w:t>
      </w:r>
      <w:r w:rsidRPr="00DE47FF">
        <w:rPr>
          <w:rStyle w:val="LienClasseC"/>
          <w:lang w:val="en-US"/>
        </w:rPr>
        <w:t>vector</w:t>
      </w:r>
      <w:r w:rsidRPr="00DE47FF">
        <w:rPr>
          <w:lang w:val="en-US"/>
        </w:rPr>
        <w:t>&lt;</w:t>
      </w:r>
      <w:r w:rsidRPr="00DE47FF">
        <w:rPr>
          <w:rStyle w:val="LienUnit"/>
          <w:lang w:val="en-US"/>
        </w:rPr>
        <w:t>std</w:t>
      </w:r>
      <w:r w:rsidRPr="00DE47FF">
        <w:rPr>
          <w:lang w:val="en-US"/>
        </w:rPr>
        <w:t>::</w:t>
      </w:r>
      <w:r w:rsidRPr="00DE47FF">
        <w:rPr>
          <w:rStyle w:val="LienClasseC"/>
          <w:lang w:val="en-US"/>
        </w:rPr>
        <w:t>pair</w:t>
      </w:r>
      <w:r w:rsidRPr="00DE47FF">
        <w:rPr>
          <w:lang w:val="en-US"/>
        </w:rPr>
        <w:t>&lt;</w:t>
      </w:r>
      <w:r w:rsidRPr="00DE47FF">
        <w:rPr>
          <w:b/>
          <w:bCs/>
          <w:lang w:val="en-US"/>
        </w:rPr>
        <w:t>const</w:t>
      </w:r>
      <w:r w:rsidRPr="00DE47FF">
        <w:rPr>
          <w:lang w:val="en-US"/>
        </w:rPr>
        <w:t xml:space="preserve"> </w:t>
      </w:r>
      <w:r w:rsidRPr="00DE47FF">
        <w:rPr>
          <w:rStyle w:val="LienUnit"/>
          <w:lang w:val="en-US"/>
        </w:rPr>
        <w:t>clang</w:t>
      </w:r>
      <w:r w:rsidRPr="00DE47FF">
        <w:rPr>
          <w:lang w:val="en-US"/>
        </w:rPr>
        <w:t>::</w:t>
      </w:r>
      <w:r w:rsidRPr="00DE47FF">
        <w:rPr>
          <w:rStyle w:val="LienClasseC"/>
          <w:lang w:val="en-US"/>
        </w:rPr>
        <w:t>CXXRecordDecl</w:t>
      </w:r>
      <w:r w:rsidRPr="00DE47FF">
        <w:rPr>
          <w:lang w:val="en-US"/>
        </w:rPr>
        <w:t xml:space="preserve">*, </w:t>
      </w:r>
      <w:r w:rsidRPr="00DE47FF">
        <w:rPr>
          <w:b/>
          <w:bCs/>
          <w:lang w:val="en-US"/>
        </w:rPr>
        <w:t>int</w:t>
      </w:r>
      <w:r w:rsidRPr="00DE47FF">
        <w:rPr>
          <w:lang w:val="en-US"/>
        </w:rPr>
        <w:t>&gt; &gt;</w:t>
      </w:r>
      <w:r>
        <w:rPr>
          <w:lang w:val="en-US"/>
        </w:rPr>
        <w:t xml:space="preserve"> </w:t>
      </w:r>
      <w:r w:rsidRPr="00DE47FF">
        <w:rPr>
          <w:rStyle w:val="DfinitionType"/>
          <w:lang w:val="en-US"/>
        </w:rPr>
        <w:t>InheritancePath</w:t>
      </w:r>
      <w:r w:rsidRPr="00DE47FF">
        <w:rPr>
          <w:lang w:val="en-US"/>
        </w:rPr>
        <w:t>;</w:t>
      </w:r>
    </w:p>
    <w:p w:rsidR="008E3897" w:rsidRDefault="008E3897" w:rsidP="008E3897">
      <w:pPr>
        <w:pStyle w:val="NormalDef"/>
        <w:rPr>
          <w:lang w:val="en-US"/>
        </w:rPr>
      </w:pPr>
      <w:r>
        <w:rPr>
          <w:lang w:val="en-US"/>
        </w:rPr>
        <w:t xml:space="preserve">This type basically defines an inheritance path </w:t>
      </w:r>
      <w:proofErr w:type="gramStart"/>
      <w:r>
        <w:rPr>
          <w:lang w:val="en-US"/>
        </w:rPr>
        <w:t xml:space="preserve">like </w:t>
      </w:r>
      <w:proofErr w:type="gramEnd"/>
      <w:r w:rsidR="00DF3DFC">
        <w:rPr>
          <w:noProof/>
          <w:position w:val="-6"/>
        </w:rPr>
        <w:drawing>
          <wp:inline distT="0" distB="0" distL="0" distR="0" wp14:anchorId="577D2D06" wp14:editId="783523E1">
            <wp:extent cx="323850" cy="142875"/>
            <wp:effectExtent l="0" t="0" r="0" b="9525"/>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850" cy="142875"/>
                    </a:xfrm>
                    <a:prstGeom prst="rect">
                      <a:avLst/>
                    </a:prstGeom>
                    <a:noFill/>
                    <a:ln>
                      <a:noFill/>
                    </a:ln>
                  </pic:spPr>
                </pic:pic>
              </a:graphicData>
            </a:graphic>
          </wp:inline>
        </w:drawing>
      </w:r>
      <w:r>
        <w:rPr>
          <w:lang w:val="en-US"/>
        </w:rPr>
        <w:t xml:space="preserve">. It holds the following invariant: if </w:t>
      </w:r>
      <w:r w:rsidRPr="00B273AE">
        <w:rPr>
          <w:rStyle w:val="TexteC"/>
          <w:lang w:val="en-US"/>
        </w:rPr>
        <w:t>path</w:t>
      </w:r>
      <w:r>
        <w:rPr>
          <w:lang w:val="en-US"/>
        </w:rPr>
        <w:t xml:space="preserve"> is an instance of </w:t>
      </w:r>
      <w:r w:rsidRPr="00B273AE">
        <w:rPr>
          <w:rStyle w:val="LienClasseC"/>
          <w:lang w:val="en-US"/>
        </w:rPr>
        <w:t>InheritancePath</w:t>
      </w:r>
      <w:r>
        <w:rPr>
          <w:lang w:val="en-US"/>
        </w:rPr>
        <w:t>, then</w:t>
      </w:r>
    </w:p>
    <w:p w:rsidR="008E3897" w:rsidRPr="006A6E3B" w:rsidRDefault="008E3897" w:rsidP="008E3897">
      <w:pPr>
        <w:pStyle w:val="NormalDef"/>
        <w:rPr>
          <w:lang w:val="en-US"/>
        </w:rPr>
      </w:pPr>
      <w:r w:rsidRPr="00B273AE">
        <w:rPr>
          <w:rStyle w:val="TexteC"/>
          <w:lang w:val="en-US"/>
        </w:rPr>
        <w:t xml:space="preserve">0 ≤ i &lt; path.size() - 1 </w:t>
      </w:r>
      <w:r w:rsidRPr="00B273AE">
        <w:rPr>
          <w:rStyle w:val="TexteC"/>
        </w:rPr>
        <w:sym w:font="Symbol" w:char="F0DE"/>
      </w:r>
      <w:r w:rsidRPr="00B273AE">
        <w:rPr>
          <w:rStyle w:val="TexteC"/>
          <w:lang w:val="en-US"/>
        </w:rPr>
        <w:t xml:space="preserve"> path[i].first</w:t>
      </w:r>
      <w:r>
        <w:rPr>
          <w:lang w:val="en-US"/>
        </w:rPr>
        <w:t xml:space="preserve"> is a base class of </w:t>
      </w:r>
      <w:r w:rsidRPr="00B273AE">
        <w:rPr>
          <w:rStyle w:val="TexteC"/>
          <w:lang w:val="en-US"/>
        </w:rPr>
        <w:t>path[i+1].first</w:t>
      </w:r>
      <w:r>
        <w:rPr>
          <w:lang w:val="en-US"/>
        </w:rPr>
        <w:t>, but not a virtual base class</w:t>
      </w:r>
    </w:p>
    <w:p w:rsidR="008E3897" w:rsidRPr="006A6E3B" w:rsidRDefault="008E3897" w:rsidP="008E3897">
      <w:pPr>
        <w:pStyle w:val="NormalDef"/>
        <w:rPr>
          <w:lang w:val="en-US"/>
        </w:rPr>
      </w:pPr>
      <w:r w:rsidRPr="00B273AE">
        <w:rPr>
          <w:rStyle w:val="TexteC"/>
          <w:lang w:val="en-US"/>
        </w:rPr>
        <w:t xml:space="preserve">path.size() </w:t>
      </w:r>
      <w:r>
        <w:rPr>
          <w:rStyle w:val="TexteC"/>
          <w:lang w:val="en-US"/>
        </w:rPr>
        <w:t>&gt; 0</w:t>
      </w:r>
      <w:r w:rsidRPr="00B273AE">
        <w:rPr>
          <w:rStyle w:val="TexteC"/>
          <w:lang w:val="en-US"/>
        </w:rPr>
        <w:t xml:space="preserve"> </w:t>
      </w:r>
      <w:r w:rsidRPr="00B273AE">
        <w:rPr>
          <w:rStyle w:val="TexteC"/>
        </w:rPr>
        <w:sym w:font="Symbol" w:char="F0DE"/>
      </w:r>
      <w:r w:rsidRPr="00B273AE">
        <w:rPr>
          <w:rStyle w:val="TexteC"/>
          <w:lang w:val="en-US"/>
        </w:rPr>
        <w:t xml:space="preserve"> path[path.size() - 1].first</w:t>
      </w:r>
      <w:r>
        <w:rPr>
          <w:lang w:val="en-US"/>
        </w:rPr>
        <w:t xml:space="preserve"> is a base class of our class, but not a virtual base class</w:t>
      </w:r>
    </w:p>
    <w:p w:rsidR="008E3897" w:rsidRDefault="008E3897" w:rsidP="008E3897">
      <w:pPr>
        <w:pStyle w:val="NormalDef"/>
        <w:rPr>
          <w:lang w:val="en-US"/>
        </w:rPr>
      </w:pPr>
      <w:r w:rsidRPr="00B273AE">
        <w:rPr>
          <w:rStyle w:val="TexteC"/>
          <w:lang w:val="en-US"/>
        </w:rPr>
        <w:t xml:space="preserve">0 ≤ i &lt; path.size() </w:t>
      </w:r>
      <w:r w:rsidRPr="00B273AE">
        <w:rPr>
          <w:rStyle w:val="TexteC"/>
        </w:rPr>
        <w:sym w:font="Symbol" w:char="F0DE"/>
      </w:r>
      <w:r w:rsidRPr="00B273AE">
        <w:rPr>
          <w:rStyle w:val="TexteC"/>
          <w:lang w:val="en-US"/>
        </w:rPr>
        <w:t xml:space="preserve"> path[i].</w:t>
      </w:r>
      <w:r>
        <w:rPr>
          <w:rStyle w:val="TexteC"/>
          <w:lang w:val="en-US"/>
        </w:rPr>
        <w:t>second</w:t>
      </w:r>
      <w:r>
        <w:rPr>
          <w:lang w:val="en-US"/>
        </w:rPr>
        <w:t xml:space="preserve"> is the index in the </w:t>
      </w:r>
      <w:r w:rsidRPr="00B273AE">
        <w:rPr>
          <w:rStyle w:val="LienChamps"/>
          <w:lang w:val="en-US"/>
        </w:rPr>
        <w:t>_virtualMethodTable</w:t>
      </w:r>
      <w:r>
        <w:rPr>
          <w:lang w:val="en-US"/>
        </w:rPr>
        <w:t xml:space="preserve"> of the virtual methods that have been introduced by </w:t>
      </w:r>
      <w:r w:rsidRPr="00B273AE">
        <w:rPr>
          <w:rStyle w:val="TexteC"/>
          <w:lang w:val="en-US"/>
        </w:rPr>
        <w:t>path[i].</w:t>
      </w:r>
      <w:r>
        <w:rPr>
          <w:rStyle w:val="TexteC"/>
          <w:lang w:val="en-US"/>
        </w:rPr>
        <w:t>first</w:t>
      </w:r>
      <w:r>
        <w:rPr>
          <w:lang w:val="en-US"/>
        </w:rPr>
        <w:t>.</w:t>
      </w:r>
    </w:p>
    <w:p w:rsidR="008E3897" w:rsidRDefault="008E3897" w:rsidP="008E3897">
      <w:pPr>
        <w:pStyle w:val="EntteType"/>
        <w:rPr>
          <w:lang w:val="en-US"/>
        </w:rPr>
      </w:pPr>
      <w:r w:rsidRPr="00F25E0A">
        <w:rPr>
          <w:b/>
          <w:lang w:val="en-US"/>
        </w:rPr>
        <w:t>typedef</w:t>
      </w:r>
      <w:r w:rsidRPr="00F25E0A">
        <w:rPr>
          <w:lang w:val="en-US"/>
        </w:rPr>
        <w:t xml:space="preserve"> </w:t>
      </w:r>
      <w:r w:rsidRPr="00F25E0A">
        <w:rPr>
          <w:rStyle w:val="LienUnit"/>
          <w:lang w:val="en-US"/>
        </w:rPr>
        <w:t>std</w:t>
      </w:r>
      <w:r w:rsidRPr="00F25E0A">
        <w:rPr>
          <w:lang w:val="en-US"/>
        </w:rPr>
        <w:t>::</w:t>
      </w:r>
      <w:r w:rsidRPr="00F25E0A">
        <w:rPr>
          <w:rStyle w:val="LienClasseC"/>
          <w:lang w:val="en-US"/>
        </w:rPr>
        <w:t>pair</w:t>
      </w:r>
      <w:r w:rsidRPr="00F25E0A">
        <w:rPr>
          <w:lang w:val="en-US"/>
        </w:rPr>
        <w:t>&lt;</w:t>
      </w:r>
      <w:r w:rsidRPr="00F25E0A">
        <w:rPr>
          <w:b/>
          <w:lang w:val="en-US"/>
        </w:rPr>
        <w:t>const</w:t>
      </w:r>
      <w:r w:rsidRPr="00F25E0A">
        <w:rPr>
          <w:lang w:val="en-US"/>
        </w:rPr>
        <w:t xml:space="preserve"> </w:t>
      </w:r>
      <w:r w:rsidRPr="00F25E0A">
        <w:rPr>
          <w:rStyle w:val="LienUnit"/>
          <w:lang w:val="en-US"/>
        </w:rPr>
        <w:t>clang</w:t>
      </w:r>
      <w:r w:rsidRPr="00F25E0A">
        <w:rPr>
          <w:lang w:val="en-US"/>
        </w:rPr>
        <w:t>::</w:t>
      </w:r>
      <w:r w:rsidRPr="00F25E0A">
        <w:rPr>
          <w:rStyle w:val="LienClasseC"/>
          <w:lang w:val="en-US"/>
        </w:rPr>
        <w:t>CXXRecordDecl</w:t>
      </w:r>
      <w:r w:rsidRPr="00F25E0A">
        <w:rPr>
          <w:lang w:val="en-US"/>
        </w:rPr>
        <w:t xml:space="preserve">*, </w:t>
      </w:r>
      <w:r w:rsidRPr="00F25E0A">
        <w:rPr>
          <w:b/>
          <w:lang w:val="en-US"/>
        </w:rPr>
        <w:t>int</w:t>
      </w:r>
      <w:r w:rsidRPr="00F25E0A">
        <w:rPr>
          <w:lang w:val="en-US"/>
        </w:rPr>
        <w:t xml:space="preserve">&gt; </w:t>
      </w:r>
      <w:r w:rsidRPr="00F25E0A">
        <w:rPr>
          <w:rStyle w:val="DfinitionType"/>
          <w:lang w:val="en-US"/>
        </w:rPr>
        <w:t>VirtualInheritancePath</w:t>
      </w:r>
      <w:r w:rsidRPr="00F25E0A">
        <w:rPr>
          <w:lang w:val="en-US"/>
        </w:rPr>
        <w:t>;</w:t>
      </w:r>
    </w:p>
    <w:p w:rsidR="008E3897" w:rsidRPr="0029081C" w:rsidRDefault="008E3897" w:rsidP="008E3897">
      <w:pPr>
        <w:pStyle w:val="NormalDef"/>
        <w:rPr>
          <w:lang w:val="en-US"/>
        </w:rPr>
      </w:pPr>
      <w:r>
        <w:rPr>
          <w:lang w:val="en-US"/>
        </w:rPr>
        <w:t xml:space="preserve">This type defines a virtual inheritance path through </w:t>
      </w:r>
      <w:r w:rsidRPr="00F96D1E">
        <w:rPr>
          <w:rStyle w:val="LienClasseC"/>
          <w:lang w:val="en-US"/>
        </w:rPr>
        <w:t>VirtualInheritancePath</w:t>
      </w:r>
      <w:r w:rsidRPr="00F96D1E">
        <w:rPr>
          <w:rStyle w:val="TexteC"/>
          <w:lang w:val="en-US"/>
        </w:rPr>
        <w:t>::first</w:t>
      </w:r>
      <w:r>
        <w:rPr>
          <w:lang w:val="en-US"/>
        </w:rPr>
        <w:t xml:space="preserve">. As </w:t>
      </w:r>
      <w:r w:rsidRPr="00F96D1E">
        <w:rPr>
          <w:rStyle w:val="LienClasseC"/>
          <w:lang w:val="en-US"/>
        </w:rPr>
        <w:t>VirtualInheritancePath</w:t>
      </w:r>
      <w:r w:rsidRPr="00F96D1E">
        <w:rPr>
          <w:rStyle w:val="TexteC"/>
          <w:lang w:val="en-US"/>
        </w:rPr>
        <w:t>::first</w:t>
      </w:r>
      <w:r>
        <w:rPr>
          <w:lang w:val="en-US"/>
        </w:rPr>
        <w:t xml:space="preserve"> is unique, this </w:t>
      </w:r>
      <w:r w:rsidRPr="00F96D1E">
        <w:rPr>
          <w:rStyle w:val="LienClasseC"/>
          <w:lang w:val="en-US"/>
        </w:rPr>
        <w:t>VirtualInheritancePath</w:t>
      </w:r>
      <w:r>
        <w:rPr>
          <w:lang w:val="en-US"/>
        </w:rPr>
        <w:t xml:space="preserve"> is likely to be completed with </w:t>
      </w:r>
      <w:r w:rsidRPr="00F96D1E">
        <w:rPr>
          <w:rStyle w:val="LienClasseC"/>
          <w:lang w:val="en-US"/>
        </w:rPr>
        <w:t>InheritancePath</w:t>
      </w:r>
      <w:r>
        <w:rPr>
          <w:lang w:val="en-US"/>
        </w:rPr>
        <w:t>.</w:t>
      </w:r>
      <w:r w:rsidRPr="00F96D1E">
        <w:rPr>
          <w:rStyle w:val="LienClasseC"/>
          <w:lang w:val="en-US"/>
        </w:rPr>
        <w:t xml:space="preserve"> VirtualInheritancePath</w:t>
      </w:r>
      <w:r w:rsidRPr="00F96D1E">
        <w:rPr>
          <w:rStyle w:val="TexteC"/>
          <w:lang w:val="en-US"/>
        </w:rPr>
        <w:t>::</w:t>
      </w:r>
      <w:r>
        <w:rPr>
          <w:rStyle w:val="TexteC"/>
          <w:lang w:val="en-US"/>
        </w:rPr>
        <w:t>second</w:t>
      </w:r>
      <w:r>
        <w:rPr>
          <w:lang w:val="en-US"/>
        </w:rPr>
        <w:t xml:space="preserve"> is the index in the </w:t>
      </w:r>
      <w:r w:rsidRPr="00B273AE">
        <w:rPr>
          <w:rStyle w:val="LienChamps"/>
          <w:lang w:val="en-US"/>
        </w:rPr>
        <w:t>_virtualMethodTable</w:t>
      </w:r>
      <w:r>
        <w:rPr>
          <w:lang w:val="en-US"/>
        </w:rPr>
        <w:t xml:space="preserve"> of the virtual methods that have been introduced by </w:t>
      </w:r>
      <w:r w:rsidRPr="00F96D1E">
        <w:rPr>
          <w:rStyle w:val="LienClasseC"/>
          <w:lang w:val="en-US"/>
        </w:rPr>
        <w:t>VirtualInheritancePath</w:t>
      </w:r>
      <w:r w:rsidRPr="00F96D1E">
        <w:rPr>
          <w:rStyle w:val="TexteC"/>
          <w:lang w:val="en-US"/>
        </w:rPr>
        <w:t>::</w:t>
      </w:r>
      <w:r>
        <w:rPr>
          <w:rStyle w:val="TexteC"/>
          <w:lang w:val="en-US"/>
        </w:rPr>
        <w:t>first</w:t>
      </w:r>
      <w:r>
        <w:rPr>
          <w:lang w:val="en-US"/>
        </w:rPr>
        <w:t>.</w:t>
      </w:r>
    </w:p>
    <w:p w:rsidR="00E8618C" w:rsidRDefault="00E8618C" w:rsidP="00E8618C">
      <w:pPr>
        <w:pStyle w:val="SectionChamps"/>
        <w:rPr>
          <w:rStyle w:val="LienClasseC"/>
          <w:lang w:val="en-US"/>
        </w:rPr>
      </w:pPr>
      <w:r>
        <w:rPr>
          <w:lang w:val="en-US"/>
        </w:rPr>
        <w:t>Fields</w:t>
      </w:r>
      <w:r w:rsidRPr="0029081C">
        <w:rPr>
          <w:lang w:val="en-US"/>
        </w:rPr>
        <w:t xml:space="preserve"> of the class </w:t>
      </w:r>
      <w:r w:rsidRPr="0029081C">
        <w:rPr>
          <w:rStyle w:val="LienClasseC"/>
          <w:lang w:val="en-US"/>
        </w:rPr>
        <w:t>VirtualMethodInfo</w:t>
      </w:r>
    </w:p>
    <w:p w:rsidR="00F103D9" w:rsidRDefault="00F103D9" w:rsidP="00F103D9">
      <w:pPr>
        <w:pStyle w:val="EntteChamps"/>
        <w:rPr>
          <w:lang w:val="en-US"/>
        </w:rPr>
      </w:pPr>
      <w:r w:rsidRPr="00F103D9">
        <w:rPr>
          <w:rStyle w:val="LienUnit"/>
          <w:lang w:val="en-US"/>
        </w:rPr>
        <w:t>clang</w:t>
      </w:r>
      <w:r w:rsidRPr="0029081C">
        <w:rPr>
          <w:lang w:val="en-US"/>
        </w:rPr>
        <w:t>::</w:t>
      </w:r>
      <w:r w:rsidRPr="00F103D9">
        <w:rPr>
          <w:rStyle w:val="LienClasseC"/>
          <w:lang w:val="en-US"/>
        </w:rPr>
        <w:t>CXXMethodDecl</w:t>
      </w:r>
      <w:r w:rsidRPr="0029081C">
        <w:rPr>
          <w:lang w:val="en-US"/>
        </w:rPr>
        <w:t xml:space="preserve">* </w:t>
      </w:r>
      <w:r w:rsidRPr="0008457A">
        <w:rPr>
          <w:rStyle w:val="DfinitionChamps"/>
          <w:lang w:val="en-US"/>
        </w:rPr>
        <w:t>_method</w:t>
      </w:r>
      <w:r w:rsidRPr="0029081C">
        <w:rPr>
          <w:lang w:val="en-US"/>
        </w:rPr>
        <w:t>;</w:t>
      </w:r>
    </w:p>
    <w:p w:rsidR="008D2A81" w:rsidRPr="008D2A81" w:rsidRDefault="008D2A81" w:rsidP="008D2A81">
      <w:pPr>
        <w:pStyle w:val="NormalDef"/>
        <w:rPr>
          <w:lang w:val="en-US"/>
        </w:rPr>
      </w:pPr>
      <w:proofErr w:type="gramStart"/>
      <w:r>
        <w:rPr>
          <w:lang w:val="en-US"/>
        </w:rPr>
        <w:t>declaration</w:t>
      </w:r>
      <w:proofErr w:type="gramEnd"/>
      <w:r>
        <w:rPr>
          <w:lang w:val="en-US"/>
        </w:rPr>
        <w:t xml:space="preserve"> of the virtual method in a </w:t>
      </w:r>
      <w:r w:rsidRPr="008D2A81">
        <w:rPr>
          <w:rStyle w:val="LienUnit"/>
          <w:lang w:val="en-US"/>
        </w:rPr>
        <w:t>clang</w:t>
      </w:r>
      <w:r>
        <w:rPr>
          <w:lang w:val="en-US"/>
        </w:rPr>
        <w:t xml:space="preserve"> context. </w:t>
      </w:r>
      <w:r w:rsidRPr="008D2A81">
        <w:rPr>
          <w:rStyle w:val="LienChamps"/>
          <w:lang w:val="en-US"/>
        </w:rPr>
        <w:t>_method</w:t>
      </w:r>
      <w:r w:rsidRPr="008D2A81">
        <w:rPr>
          <w:rStyle w:val="TexteC"/>
          <w:lang w:val="en-US"/>
        </w:rPr>
        <w:t xml:space="preserve"> = </w:t>
      </w:r>
      <w:r w:rsidRPr="008D2A81">
        <w:rPr>
          <w:rStyle w:val="TexteC"/>
          <w:b/>
          <w:lang w:val="en-US"/>
        </w:rPr>
        <w:t>NULL</w:t>
      </w:r>
      <w:r>
        <w:rPr>
          <w:lang w:val="en-US"/>
        </w:rPr>
        <w:t xml:space="preserve"> means that our class describes a virtual inheritance.</w:t>
      </w:r>
    </w:p>
    <w:p w:rsidR="00F103D9" w:rsidRDefault="00F103D9" w:rsidP="00F103D9">
      <w:pPr>
        <w:pStyle w:val="EntteChamps"/>
        <w:rPr>
          <w:lang w:val="en-US"/>
        </w:rPr>
      </w:pPr>
      <w:r w:rsidRPr="00F103D9">
        <w:rPr>
          <w:rStyle w:val="LienClasseC"/>
          <w:lang w:val="en-US"/>
        </w:rPr>
        <w:t>InheritancePath</w:t>
      </w:r>
      <w:r w:rsidRPr="0029081C">
        <w:rPr>
          <w:lang w:val="en-US"/>
        </w:rPr>
        <w:t xml:space="preserve"> </w:t>
      </w:r>
      <w:r w:rsidRPr="0008457A">
        <w:rPr>
          <w:rStyle w:val="DfinitionChamps"/>
          <w:lang w:val="en-US"/>
        </w:rPr>
        <w:t>_inheritancePath</w:t>
      </w:r>
      <w:r w:rsidRPr="0029081C">
        <w:rPr>
          <w:lang w:val="en-US"/>
        </w:rPr>
        <w:t>;</w:t>
      </w:r>
    </w:p>
    <w:p w:rsidR="005D4640" w:rsidRDefault="008A065F" w:rsidP="008D2A81">
      <w:pPr>
        <w:pStyle w:val="NormalDef"/>
        <w:rPr>
          <w:lang w:val="en-US"/>
        </w:rPr>
      </w:pPr>
      <w:r>
        <w:rPr>
          <w:lang w:val="en-US"/>
        </w:rPr>
        <w:t>Static path from the class that provides the virtual method implementation to the base class that has introduced the virtual method/virtual field.</w:t>
      </w:r>
    </w:p>
    <w:p w:rsidR="005D4640" w:rsidRDefault="005D4640" w:rsidP="005D4640">
      <w:pPr>
        <w:pStyle w:val="NormalDef"/>
        <w:rPr>
          <w:lang w:val="en-US"/>
        </w:rPr>
      </w:pPr>
      <w:r>
        <w:rPr>
          <w:lang w:val="en-US"/>
        </w:rPr>
        <w:t xml:space="preserve">If </w:t>
      </w:r>
      <w:r w:rsidRPr="005D4640">
        <w:rPr>
          <w:rStyle w:val="LienChamps"/>
          <w:lang w:val="en-US"/>
        </w:rPr>
        <w:t>_method</w:t>
      </w:r>
      <w:r>
        <w:rPr>
          <w:lang w:val="en-US"/>
        </w:rPr>
        <w:t xml:space="preserve"> has been introduced in a static base class, then </w:t>
      </w:r>
      <w:r w:rsidRPr="005D4640">
        <w:rPr>
          <w:rStyle w:val="LienChamps"/>
          <w:lang w:val="en-US"/>
        </w:rPr>
        <w:t>_inheritancePath</w:t>
      </w:r>
      <w:r>
        <w:rPr>
          <w:lang w:val="en-US"/>
        </w:rPr>
        <w:t xml:space="preserve"> is the full path and </w:t>
      </w:r>
      <w:r w:rsidRPr="005D4640">
        <w:rPr>
          <w:rStyle w:val="LienChamps"/>
          <w:lang w:val="en-US"/>
        </w:rPr>
        <w:t>_virtualInheritancePath</w:t>
      </w:r>
      <w:r w:rsidRPr="005D4640">
        <w:rPr>
          <w:rStyle w:val="TexteC"/>
          <w:lang w:val="en-US"/>
        </w:rPr>
        <w:t>.</w:t>
      </w:r>
      <w:r w:rsidRPr="005D4640">
        <w:rPr>
          <w:rStyle w:val="LienChamps"/>
          <w:lang w:val="en-US"/>
        </w:rPr>
        <w:t>first</w:t>
      </w:r>
      <w:r w:rsidRPr="005D4640">
        <w:rPr>
          <w:rStyle w:val="TexteC"/>
          <w:lang w:val="en-US"/>
        </w:rPr>
        <w:t xml:space="preserve"> = </w:t>
      </w:r>
      <w:r w:rsidRPr="005D4640">
        <w:rPr>
          <w:rStyle w:val="TexteC"/>
          <w:b/>
          <w:lang w:val="en-US"/>
        </w:rPr>
        <w:t>NULL</w:t>
      </w:r>
      <w:r>
        <w:rPr>
          <w:lang w:val="en-US"/>
        </w:rPr>
        <w:t>,</w:t>
      </w:r>
    </w:p>
    <w:p w:rsidR="005D4640" w:rsidRDefault="005D4640" w:rsidP="008D2A81">
      <w:pPr>
        <w:pStyle w:val="NormalDef"/>
        <w:rPr>
          <w:lang w:val="en-US"/>
        </w:rPr>
      </w:pPr>
      <w:r>
        <w:rPr>
          <w:lang w:val="en-US"/>
        </w:rPr>
        <w:t xml:space="preserve">If </w:t>
      </w:r>
      <w:r w:rsidRPr="005D4640">
        <w:rPr>
          <w:rStyle w:val="LienChamps"/>
          <w:lang w:val="en-US"/>
        </w:rPr>
        <w:t>_method</w:t>
      </w:r>
      <w:r>
        <w:rPr>
          <w:lang w:val="en-US"/>
        </w:rPr>
        <w:t xml:space="preserve"> has been introduced in a virtual base class, then </w:t>
      </w:r>
      <w:r w:rsidRPr="0008457A">
        <w:rPr>
          <w:rStyle w:val="LienChamps"/>
          <w:lang w:val="en-US"/>
        </w:rPr>
        <w:t>_inheritancePath</w:t>
      </w:r>
      <w:r>
        <w:rPr>
          <w:lang w:val="en-US"/>
        </w:rPr>
        <w:t xml:space="preserve"> it the part of the path starting with </w:t>
      </w:r>
      <w:r w:rsidRPr="005D4640">
        <w:rPr>
          <w:rStyle w:val="LienChamps"/>
          <w:lang w:val="en-US"/>
        </w:rPr>
        <w:t>_virtualInheritancePath</w:t>
      </w:r>
      <w:r w:rsidRPr="005D4640">
        <w:rPr>
          <w:rStyle w:val="TexteC"/>
          <w:lang w:val="en-US"/>
        </w:rPr>
        <w:t>.</w:t>
      </w:r>
      <w:r w:rsidRPr="005D4640">
        <w:rPr>
          <w:rStyle w:val="LienChamps"/>
          <w:lang w:val="en-US"/>
        </w:rPr>
        <w:t>first</w:t>
      </w:r>
      <w:r>
        <w:rPr>
          <w:lang w:val="en-US"/>
        </w:rPr>
        <w:t xml:space="preserve"> (excluded), ending with the virtual base class (having introduced the virtual declaration) and containing no virtual inheritance relations.</w:t>
      </w:r>
    </w:p>
    <w:p w:rsidR="008D2A81" w:rsidRPr="008D2A81" w:rsidRDefault="008A065F" w:rsidP="008D2A81">
      <w:pPr>
        <w:pStyle w:val="NormalDef"/>
        <w:rPr>
          <w:lang w:val="en-US"/>
        </w:rPr>
      </w:pPr>
      <w:r>
        <w:rPr>
          <w:lang w:val="en-US"/>
        </w:rPr>
        <w:t xml:space="preserve"> This path excludes the class that contains the </w:t>
      </w:r>
      <w:proofErr w:type="spellStart"/>
      <w:r>
        <w:rPr>
          <w:lang w:val="en-US"/>
        </w:rPr>
        <w:t>pvmt</w:t>
      </w:r>
      <w:proofErr w:type="spellEnd"/>
      <w:r>
        <w:rPr>
          <w:lang w:val="en-US"/>
        </w:rPr>
        <w:t xml:space="preserve"> containing our </w:t>
      </w:r>
      <w:r w:rsidRPr="00C9021C">
        <w:rPr>
          <w:rStyle w:val="LienClasseC"/>
          <w:lang w:val="en-US"/>
        </w:rPr>
        <w:t>VirtualMethodInfo</w:t>
      </w:r>
      <w:r>
        <w:rPr>
          <w:lang w:val="en-US"/>
        </w:rPr>
        <w:t xml:space="preserve"> – as a consequence </w:t>
      </w:r>
      <w:r w:rsidRPr="000542C9">
        <w:rPr>
          <w:rStyle w:val="LienChamps"/>
          <w:lang w:val="en-US"/>
        </w:rPr>
        <w:t>_virtualInheritancePath</w:t>
      </w:r>
      <w:r>
        <w:rPr>
          <w:lang w:val="en-US"/>
        </w:rPr>
        <w:t>/</w:t>
      </w:r>
      <w:r w:rsidRPr="00E222DA">
        <w:rPr>
          <w:rStyle w:val="LienChamps"/>
          <w:lang w:val="en-US"/>
        </w:rPr>
        <w:t>_</w:t>
      </w:r>
      <w:proofErr w:type="spellStart"/>
      <w:r w:rsidRPr="00E222DA">
        <w:rPr>
          <w:rStyle w:val="LienChamps"/>
          <w:lang w:val="en-US"/>
        </w:rPr>
        <w:t>inheritancePath</w:t>
      </w:r>
      <w:proofErr w:type="spellEnd"/>
      <w:r>
        <w:rPr>
          <w:lang w:val="en-US"/>
        </w:rPr>
        <w:t xml:space="preserve"> is empty if the virtual method is introduced by the class that contains the </w:t>
      </w:r>
      <w:proofErr w:type="spellStart"/>
      <w:r>
        <w:rPr>
          <w:lang w:val="en-US"/>
        </w:rPr>
        <w:t>pvmt</w:t>
      </w:r>
      <w:proofErr w:type="spellEnd"/>
    </w:p>
    <w:p w:rsidR="00F103D9" w:rsidRDefault="00F103D9" w:rsidP="00F103D9">
      <w:pPr>
        <w:pStyle w:val="EntteChamps"/>
        <w:rPr>
          <w:lang w:val="en-US"/>
        </w:rPr>
      </w:pPr>
      <w:r w:rsidRPr="008D2A81">
        <w:rPr>
          <w:rStyle w:val="LienClasseC"/>
          <w:lang w:val="en-US"/>
        </w:rPr>
        <w:t>VirtualInheritancePath</w:t>
      </w:r>
      <w:r w:rsidRPr="0029081C">
        <w:rPr>
          <w:lang w:val="en-US"/>
        </w:rPr>
        <w:t xml:space="preserve"> </w:t>
      </w:r>
      <w:r w:rsidRPr="008D2A81">
        <w:rPr>
          <w:rStyle w:val="DfinitionChamps"/>
          <w:lang w:val="en-US"/>
        </w:rPr>
        <w:t>_virtualInheritancePath</w:t>
      </w:r>
      <w:r w:rsidRPr="0029081C">
        <w:rPr>
          <w:lang w:val="en-US"/>
        </w:rPr>
        <w:t>;</w:t>
      </w:r>
    </w:p>
    <w:p w:rsidR="00EA6E4E" w:rsidRPr="00EA6E4E" w:rsidRDefault="00EA6E4E" w:rsidP="00EA6E4E">
      <w:pPr>
        <w:pStyle w:val="NormalDef"/>
        <w:rPr>
          <w:lang w:val="en-US"/>
        </w:rPr>
      </w:pPr>
      <w:r>
        <w:rPr>
          <w:lang w:val="en-US"/>
        </w:rPr>
        <w:lastRenderedPageBreak/>
        <w:t>Virtual base class in which the declaration of our virtual method/virtual field lies.</w:t>
      </w:r>
      <w:r w:rsidR="00631866">
        <w:rPr>
          <w:lang w:val="en-US"/>
        </w:rPr>
        <w:t xml:space="preserve"> If more than one virtual base class is involved, only the deeper one appears in our field. </w:t>
      </w:r>
      <w:r w:rsidR="00631866" w:rsidRPr="00631866">
        <w:rPr>
          <w:rStyle w:val="LienChamps"/>
          <w:lang w:val="en-US"/>
        </w:rPr>
        <w:t>_virtualInheritancePath</w:t>
      </w:r>
      <w:r w:rsidR="00631866" w:rsidRPr="00631866">
        <w:rPr>
          <w:rStyle w:val="TexteC"/>
          <w:lang w:val="en-US"/>
        </w:rPr>
        <w:t>.</w:t>
      </w:r>
      <w:r w:rsidR="00631866" w:rsidRPr="00631866">
        <w:rPr>
          <w:rStyle w:val="LienChamps"/>
          <w:lang w:val="en-US"/>
        </w:rPr>
        <w:t>second</w:t>
      </w:r>
      <w:r w:rsidR="00631866" w:rsidRPr="00631866">
        <w:rPr>
          <w:lang w:val="en-US"/>
        </w:rPr>
        <w:t xml:space="preserve"> is the index in </w:t>
      </w:r>
      <w:r w:rsidR="00631866">
        <w:rPr>
          <w:lang w:val="en-US"/>
        </w:rPr>
        <w:t>the virtual method table where the virtual base class appears.</w:t>
      </w:r>
    </w:p>
    <w:p w:rsidR="00E8618C" w:rsidRPr="008D2A81" w:rsidRDefault="008D2A81" w:rsidP="008D2A81">
      <w:pPr>
        <w:pStyle w:val="BaseSectionProtge"/>
        <w:rPr>
          <w:rStyle w:val="LienClasseC"/>
          <w:lang w:val="en-US"/>
        </w:rPr>
      </w:pPr>
      <w:r>
        <w:rPr>
          <w:lang w:val="en-US"/>
        </w:rPr>
        <w:t xml:space="preserve">Invariants of the class </w:t>
      </w:r>
      <w:r w:rsidRPr="008D2A81">
        <w:rPr>
          <w:rStyle w:val="LienClasseC"/>
          <w:lang w:val="en-US"/>
        </w:rPr>
        <w:t>VirtualMethodInfo</w:t>
      </w:r>
    </w:p>
    <w:p w:rsidR="00670E00" w:rsidRPr="008D2A81" w:rsidRDefault="00670E00" w:rsidP="00670E00">
      <w:pPr>
        <w:rPr>
          <w:rStyle w:val="TexteC"/>
          <w:lang w:val="en-US"/>
        </w:rPr>
      </w:pPr>
      <w:r w:rsidRPr="008D2A81">
        <w:rPr>
          <w:rStyle w:val="LienChamps"/>
          <w:lang w:val="en-US"/>
        </w:rPr>
        <w:t>_method</w:t>
      </w:r>
      <w:r w:rsidRPr="008D2A81">
        <w:rPr>
          <w:rStyle w:val="TexteC"/>
          <w:lang w:val="en-US"/>
        </w:rPr>
        <w:t xml:space="preserve"> = </w:t>
      </w:r>
      <w:r w:rsidRPr="008D2A81">
        <w:rPr>
          <w:rStyle w:val="TexteC"/>
          <w:b/>
          <w:lang w:val="en-US"/>
        </w:rPr>
        <w:t>NULL</w:t>
      </w:r>
      <w:r w:rsidRPr="008D2A81">
        <w:rPr>
          <w:rStyle w:val="TexteC"/>
          <w:lang w:val="en-US"/>
        </w:rPr>
        <w:t xml:space="preserve"> </w:t>
      </w:r>
      <w:r w:rsidRPr="008D2A81">
        <w:rPr>
          <w:rStyle w:val="TexteC"/>
        </w:rPr>
        <w:sym w:font="Symbol" w:char="F0DE"/>
      </w:r>
      <w:r w:rsidRPr="00670E00">
        <w:rPr>
          <w:rStyle w:val="TexteC"/>
          <w:lang w:val="en-US"/>
        </w:rPr>
        <w:t xml:space="preserve"> </w:t>
      </w:r>
      <w:r w:rsidRPr="00670E00">
        <w:rPr>
          <w:rStyle w:val="LienConstante"/>
          <w:lang w:val="en-US"/>
        </w:rPr>
        <w:t>_</w:t>
      </w:r>
      <w:r w:rsidRPr="00670E00">
        <w:rPr>
          <w:rStyle w:val="LienChamps"/>
          <w:lang w:val="en-US"/>
        </w:rPr>
        <w:t>inheritancePath</w:t>
      </w:r>
      <w:r w:rsidRPr="00670E00">
        <w:rPr>
          <w:rStyle w:val="TexteC"/>
          <w:lang w:val="en-US"/>
        </w:rPr>
        <w:t>.</w:t>
      </w:r>
      <w:r w:rsidRPr="00670E00">
        <w:rPr>
          <w:rStyle w:val="LienMthode"/>
          <w:lang w:val="en-US"/>
        </w:rPr>
        <w:t>empty</w:t>
      </w:r>
      <w:r w:rsidRPr="00670E00">
        <w:rPr>
          <w:rStyle w:val="TexteC"/>
          <w:lang w:val="en-US"/>
        </w:rPr>
        <w:t>()</w:t>
      </w:r>
      <w:r>
        <w:rPr>
          <w:rStyle w:val="TexteC"/>
          <w:lang w:val="en-US"/>
        </w:rPr>
        <w:t xml:space="preserve"> </w:t>
      </w:r>
      <w:r>
        <w:rPr>
          <w:rStyle w:val="TexteC"/>
          <w:lang w:val="en-US"/>
        </w:rPr>
        <w:sym w:font="Symbol" w:char="F0D9"/>
      </w:r>
      <w:r w:rsidRPr="00670E00">
        <w:rPr>
          <w:rStyle w:val="TexteC"/>
          <w:lang w:val="en-US"/>
        </w:rPr>
        <w:t xml:space="preserve"> </w:t>
      </w:r>
      <w:r w:rsidRPr="00670E00">
        <w:rPr>
          <w:rStyle w:val="LienChamps"/>
          <w:lang w:val="en-US"/>
        </w:rPr>
        <w:t>_virtualInheritancePath</w:t>
      </w:r>
      <w:r>
        <w:rPr>
          <w:rStyle w:val="TexteC"/>
          <w:lang w:val="en-US"/>
        </w:rPr>
        <w:t>.</w:t>
      </w:r>
      <w:r w:rsidRPr="00670E00">
        <w:rPr>
          <w:rStyle w:val="LienChamps"/>
          <w:lang w:val="en-US"/>
        </w:rPr>
        <w:t>first</w:t>
      </w:r>
      <w:r>
        <w:rPr>
          <w:rStyle w:val="TexteC"/>
          <w:lang w:val="en-US"/>
        </w:rPr>
        <w:t xml:space="preserve"> </w:t>
      </w:r>
      <w:r>
        <w:rPr>
          <w:rStyle w:val="TexteC"/>
          <w:lang w:val="en-US"/>
        </w:rPr>
        <w:sym w:font="Symbol" w:char="F0B9"/>
      </w:r>
      <w:r>
        <w:rPr>
          <w:rStyle w:val="TexteC"/>
          <w:lang w:val="en-US"/>
        </w:rPr>
        <w:t xml:space="preserve"> </w:t>
      </w:r>
      <w:r w:rsidRPr="00670E00">
        <w:rPr>
          <w:rStyle w:val="TexteC"/>
          <w:b/>
          <w:lang w:val="en-US"/>
        </w:rPr>
        <w:t>NULL</w:t>
      </w:r>
    </w:p>
    <w:p w:rsidR="00670E00" w:rsidRDefault="00670E00" w:rsidP="00670E00">
      <w:pPr>
        <w:rPr>
          <w:rStyle w:val="TexteC"/>
          <w:lang w:val="en-US"/>
        </w:rPr>
      </w:pPr>
      <w:r w:rsidRPr="008D2A81">
        <w:rPr>
          <w:rStyle w:val="LienChamps"/>
          <w:lang w:val="en-US"/>
        </w:rPr>
        <w:t>_method</w:t>
      </w:r>
      <w:r>
        <w:rPr>
          <w:rStyle w:val="TexteC"/>
          <w:lang w:val="en-US"/>
        </w:rPr>
        <w:t xml:space="preserve"> </w:t>
      </w:r>
      <w:r>
        <w:rPr>
          <w:rStyle w:val="TexteC"/>
          <w:lang w:val="en-US"/>
        </w:rPr>
        <w:sym w:font="Symbol" w:char="F0B9"/>
      </w:r>
      <w:r w:rsidRPr="008D2A81">
        <w:rPr>
          <w:rStyle w:val="TexteC"/>
          <w:lang w:val="en-US"/>
        </w:rPr>
        <w:t xml:space="preserve"> </w:t>
      </w:r>
      <w:r w:rsidRPr="008D2A81">
        <w:rPr>
          <w:rStyle w:val="TexteC"/>
          <w:b/>
          <w:lang w:val="en-US"/>
        </w:rPr>
        <w:t>NULL</w:t>
      </w:r>
      <w:r w:rsidRPr="008D2A81">
        <w:rPr>
          <w:rStyle w:val="TexteC"/>
          <w:lang w:val="en-US"/>
        </w:rPr>
        <w:t xml:space="preserve"> </w:t>
      </w:r>
      <w:r>
        <w:rPr>
          <w:rStyle w:val="TexteC"/>
          <w:lang w:val="en-US"/>
        </w:rPr>
        <w:t xml:space="preserve">&amp; </w:t>
      </w:r>
      <w:r w:rsidRPr="00670E00">
        <w:rPr>
          <w:rStyle w:val="LienChamps"/>
          <w:lang w:val="en-US"/>
        </w:rPr>
        <w:t>_virtualInheritancePath</w:t>
      </w:r>
      <w:r>
        <w:rPr>
          <w:rStyle w:val="TexteC"/>
          <w:lang w:val="en-US"/>
        </w:rPr>
        <w:t>.</w:t>
      </w:r>
      <w:r w:rsidRPr="00670E00">
        <w:rPr>
          <w:rStyle w:val="LienChamps"/>
          <w:lang w:val="en-US"/>
        </w:rPr>
        <w:t>first</w:t>
      </w:r>
      <w:r>
        <w:rPr>
          <w:rStyle w:val="TexteC"/>
          <w:lang w:val="en-US"/>
        </w:rPr>
        <w:t xml:space="preserve"> = </w:t>
      </w:r>
      <w:r w:rsidRPr="00670E00">
        <w:rPr>
          <w:rStyle w:val="TexteC"/>
          <w:b/>
          <w:lang w:val="en-US"/>
        </w:rPr>
        <w:t>NULL</w:t>
      </w:r>
    </w:p>
    <w:p w:rsidR="00670E00" w:rsidRDefault="00670E00" w:rsidP="00670E00">
      <w:pPr>
        <w:ind w:left="709"/>
        <w:rPr>
          <w:lang w:val="en-US"/>
        </w:rPr>
      </w:pPr>
      <w:r w:rsidRPr="008D2A81">
        <w:rPr>
          <w:rStyle w:val="TexteC"/>
        </w:rPr>
        <w:sym w:font="Symbol" w:char="F0DE"/>
      </w:r>
      <w:r w:rsidRPr="00670E00">
        <w:rPr>
          <w:rStyle w:val="TexteC"/>
          <w:lang w:val="en-US"/>
        </w:rPr>
        <w:t xml:space="preserve"> </w:t>
      </w:r>
      <w:r w:rsidRPr="00670E00">
        <w:rPr>
          <w:rStyle w:val="LienConstante"/>
          <w:lang w:val="en-US"/>
        </w:rPr>
        <w:t>_</w:t>
      </w:r>
      <w:r w:rsidRPr="00670E00">
        <w:rPr>
          <w:rStyle w:val="LienChamps"/>
          <w:lang w:val="en-US"/>
        </w:rPr>
        <w:t>inheritancePath</w:t>
      </w:r>
      <w:r w:rsidRPr="00670E00">
        <w:rPr>
          <w:rStyle w:val="TexteC"/>
          <w:lang w:val="en-US"/>
        </w:rPr>
        <w:t>.</w:t>
      </w:r>
      <w:r w:rsidRPr="00670E00">
        <w:rPr>
          <w:rStyle w:val="LienMthode"/>
          <w:lang w:val="en-US"/>
        </w:rPr>
        <w:t>empty</w:t>
      </w:r>
      <w:r w:rsidRPr="00670E00">
        <w:rPr>
          <w:rStyle w:val="TexteC"/>
          <w:lang w:val="en-US"/>
        </w:rPr>
        <w:t xml:space="preserve">() </w:t>
      </w:r>
      <w:r>
        <w:rPr>
          <w:rStyle w:val="TexteC"/>
          <w:lang w:val="en-US"/>
        </w:rPr>
        <w:sym w:font="Symbol" w:char="F0DA"/>
      </w:r>
      <w:r w:rsidRPr="00670E00">
        <w:rPr>
          <w:rStyle w:val="TexteC"/>
          <w:lang w:val="en-US"/>
        </w:rPr>
        <w:t xml:space="preserve"> </w:t>
      </w:r>
      <w:r w:rsidRPr="00670E00">
        <w:rPr>
          <w:rStyle w:val="LienConstante"/>
          <w:lang w:val="en-US"/>
        </w:rPr>
        <w:t>_</w:t>
      </w:r>
      <w:r w:rsidRPr="00670E00">
        <w:rPr>
          <w:rStyle w:val="LienChamps"/>
          <w:lang w:val="en-US"/>
        </w:rPr>
        <w:t>inheritancePath</w:t>
      </w:r>
      <w:r w:rsidRPr="00670E00">
        <w:rPr>
          <w:rStyle w:val="TexteC"/>
          <w:lang w:val="en-US"/>
        </w:rPr>
        <w:t>.</w:t>
      </w:r>
      <w:r w:rsidRPr="00670E00">
        <w:rPr>
          <w:rStyle w:val="LienMthode"/>
          <w:lang w:val="en-US"/>
        </w:rPr>
        <w:t>back</w:t>
      </w:r>
      <w:r w:rsidRPr="00670E00">
        <w:rPr>
          <w:rStyle w:val="TexteC"/>
          <w:lang w:val="en-US"/>
        </w:rPr>
        <w:t>()</w:t>
      </w:r>
      <w:r w:rsidRPr="00670E00">
        <w:rPr>
          <w:lang w:val="en-US"/>
        </w:rPr>
        <w:t xml:space="preserve"> </w:t>
      </w:r>
      <w:r>
        <w:rPr>
          <w:lang w:val="en-US"/>
        </w:rPr>
        <w:t>is a (direct or indirect) static base</w:t>
      </w:r>
      <w:r w:rsidR="008B79D1">
        <w:rPr>
          <w:lang w:val="en-US"/>
        </w:rPr>
        <w:t xml:space="preserve"> class of the class in which lay</w:t>
      </w:r>
      <w:r>
        <w:rPr>
          <w:lang w:val="en-US"/>
        </w:rPr>
        <w:t xml:space="preserve">s our </w:t>
      </w:r>
      <w:r w:rsidRPr="00670E00">
        <w:rPr>
          <w:rStyle w:val="LienClasseC"/>
          <w:lang w:val="en-US"/>
        </w:rPr>
        <w:t>VirtualMethodInfo</w:t>
      </w:r>
      <w:r>
        <w:rPr>
          <w:lang w:val="en-US"/>
        </w:rPr>
        <w:t>.</w:t>
      </w:r>
    </w:p>
    <w:p w:rsidR="00670E00" w:rsidRDefault="008D2A81" w:rsidP="008D2A81">
      <w:pPr>
        <w:rPr>
          <w:rStyle w:val="TexteC"/>
          <w:lang w:val="en-US"/>
        </w:rPr>
      </w:pPr>
      <w:r w:rsidRPr="008D2A81">
        <w:rPr>
          <w:rStyle w:val="LienChamps"/>
          <w:lang w:val="en-US"/>
        </w:rPr>
        <w:t>_method</w:t>
      </w:r>
      <w:r w:rsidR="00670E00">
        <w:rPr>
          <w:rStyle w:val="TexteC"/>
          <w:lang w:val="en-US"/>
        </w:rPr>
        <w:t xml:space="preserve"> </w:t>
      </w:r>
      <w:r w:rsidR="00670E00">
        <w:rPr>
          <w:rStyle w:val="TexteC"/>
          <w:lang w:val="en-US"/>
        </w:rPr>
        <w:sym w:font="Symbol" w:char="F0B9"/>
      </w:r>
      <w:r w:rsidRPr="008D2A81">
        <w:rPr>
          <w:rStyle w:val="TexteC"/>
          <w:lang w:val="en-US"/>
        </w:rPr>
        <w:t xml:space="preserve"> </w:t>
      </w:r>
      <w:r w:rsidRPr="008D2A81">
        <w:rPr>
          <w:rStyle w:val="TexteC"/>
          <w:b/>
          <w:lang w:val="en-US"/>
        </w:rPr>
        <w:t>NULL</w:t>
      </w:r>
      <w:r w:rsidRPr="008D2A81">
        <w:rPr>
          <w:rStyle w:val="TexteC"/>
          <w:lang w:val="en-US"/>
        </w:rPr>
        <w:t xml:space="preserve"> </w:t>
      </w:r>
      <w:r w:rsidR="00670E00">
        <w:rPr>
          <w:rStyle w:val="TexteC"/>
          <w:lang w:val="en-US"/>
        </w:rPr>
        <w:t xml:space="preserve">&amp; </w:t>
      </w:r>
      <w:r w:rsidR="00670E00" w:rsidRPr="00670E00">
        <w:rPr>
          <w:rStyle w:val="LienChamps"/>
          <w:lang w:val="en-US"/>
        </w:rPr>
        <w:t>_virtualInheritancePath</w:t>
      </w:r>
      <w:r w:rsidR="00670E00">
        <w:rPr>
          <w:rStyle w:val="TexteC"/>
          <w:lang w:val="en-US"/>
        </w:rPr>
        <w:t>.</w:t>
      </w:r>
      <w:r w:rsidR="00670E00" w:rsidRPr="00670E00">
        <w:rPr>
          <w:rStyle w:val="LienChamps"/>
          <w:lang w:val="en-US"/>
        </w:rPr>
        <w:t>first</w:t>
      </w:r>
      <w:r w:rsidR="00670E00">
        <w:rPr>
          <w:rStyle w:val="TexteC"/>
          <w:lang w:val="en-US"/>
        </w:rPr>
        <w:t xml:space="preserve"> </w:t>
      </w:r>
      <w:r w:rsidR="00670E00">
        <w:rPr>
          <w:rStyle w:val="TexteC"/>
          <w:lang w:val="en-US"/>
        </w:rPr>
        <w:sym w:font="Symbol" w:char="F0B9"/>
      </w:r>
      <w:r w:rsidR="00670E00">
        <w:rPr>
          <w:rStyle w:val="TexteC"/>
          <w:lang w:val="en-US"/>
        </w:rPr>
        <w:t xml:space="preserve"> </w:t>
      </w:r>
      <w:r w:rsidR="00670E00" w:rsidRPr="00670E00">
        <w:rPr>
          <w:rStyle w:val="TexteC"/>
          <w:b/>
          <w:lang w:val="en-US"/>
        </w:rPr>
        <w:t>NULL</w:t>
      </w:r>
    </w:p>
    <w:p w:rsidR="00670E00" w:rsidRDefault="008D2A81" w:rsidP="00670E00">
      <w:pPr>
        <w:ind w:left="709"/>
        <w:rPr>
          <w:lang w:val="en-US"/>
        </w:rPr>
      </w:pPr>
      <w:r w:rsidRPr="008D2A81">
        <w:rPr>
          <w:rStyle w:val="TexteC"/>
        </w:rPr>
        <w:sym w:font="Symbol" w:char="F0DE"/>
      </w:r>
      <w:r w:rsidRPr="00670E00">
        <w:rPr>
          <w:rStyle w:val="TexteC"/>
          <w:lang w:val="en-US"/>
        </w:rPr>
        <w:t xml:space="preserve"> </w:t>
      </w:r>
      <w:r w:rsidR="00670E00" w:rsidRPr="00670E00">
        <w:rPr>
          <w:rStyle w:val="LienConstante"/>
          <w:lang w:val="en-US"/>
        </w:rPr>
        <w:t>_</w:t>
      </w:r>
      <w:r w:rsidR="00670E00" w:rsidRPr="00670E00">
        <w:rPr>
          <w:rStyle w:val="LienChamps"/>
          <w:lang w:val="en-US"/>
        </w:rPr>
        <w:t>inheritancePath</w:t>
      </w:r>
      <w:r w:rsidR="00670E00" w:rsidRPr="00670E00">
        <w:rPr>
          <w:rStyle w:val="TexteC"/>
          <w:lang w:val="en-US"/>
        </w:rPr>
        <w:t>.</w:t>
      </w:r>
      <w:r w:rsidR="00670E00" w:rsidRPr="00670E00">
        <w:rPr>
          <w:rStyle w:val="LienMthode"/>
          <w:lang w:val="en-US"/>
        </w:rPr>
        <w:t>empty</w:t>
      </w:r>
      <w:r w:rsidR="00670E00" w:rsidRPr="00670E00">
        <w:rPr>
          <w:rStyle w:val="TexteC"/>
          <w:lang w:val="en-US"/>
        </w:rPr>
        <w:t xml:space="preserve">() </w:t>
      </w:r>
      <w:r w:rsidR="00670E00">
        <w:rPr>
          <w:rStyle w:val="TexteC"/>
          <w:lang w:val="en-US"/>
        </w:rPr>
        <w:sym w:font="Symbol" w:char="F0DA"/>
      </w:r>
      <w:r w:rsidR="00670E00" w:rsidRPr="00670E00">
        <w:rPr>
          <w:rStyle w:val="TexteC"/>
          <w:lang w:val="en-US"/>
        </w:rPr>
        <w:t xml:space="preserve"> </w:t>
      </w:r>
      <w:r w:rsidR="00670E00" w:rsidRPr="00670E00">
        <w:rPr>
          <w:rStyle w:val="LienConstante"/>
          <w:lang w:val="en-US"/>
        </w:rPr>
        <w:t>_</w:t>
      </w:r>
      <w:r w:rsidR="00670E00" w:rsidRPr="00670E00">
        <w:rPr>
          <w:rStyle w:val="LienChamps"/>
          <w:lang w:val="en-US"/>
        </w:rPr>
        <w:t>inheritancePath</w:t>
      </w:r>
      <w:r w:rsidR="00670E00" w:rsidRPr="00670E00">
        <w:rPr>
          <w:rStyle w:val="TexteC"/>
          <w:lang w:val="en-US"/>
        </w:rPr>
        <w:t>.</w:t>
      </w:r>
      <w:r w:rsidR="00670E00" w:rsidRPr="00670E00">
        <w:rPr>
          <w:rStyle w:val="LienMthode"/>
          <w:lang w:val="en-US"/>
        </w:rPr>
        <w:t>back</w:t>
      </w:r>
      <w:r w:rsidR="00670E00" w:rsidRPr="00670E00">
        <w:rPr>
          <w:rStyle w:val="TexteC"/>
          <w:lang w:val="en-US"/>
        </w:rPr>
        <w:t>()</w:t>
      </w:r>
      <w:r w:rsidR="00670E00" w:rsidRPr="00670E00">
        <w:rPr>
          <w:lang w:val="en-US"/>
        </w:rPr>
        <w:t xml:space="preserve"> </w:t>
      </w:r>
      <w:r w:rsidR="00670E00">
        <w:rPr>
          <w:lang w:val="en-US"/>
        </w:rPr>
        <w:t xml:space="preserve">is a (direct or indirect) static base class of </w:t>
      </w:r>
      <w:r w:rsidR="00670E00" w:rsidRPr="00670E00">
        <w:rPr>
          <w:rStyle w:val="LienChamps"/>
          <w:lang w:val="en-US"/>
        </w:rPr>
        <w:t>_virtualInheritancePath</w:t>
      </w:r>
      <w:r w:rsidR="00670E00">
        <w:rPr>
          <w:rStyle w:val="TexteC"/>
          <w:lang w:val="en-US"/>
        </w:rPr>
        <w:t>.</w:t>
      </w:r>
      <w:r w:rsidR="00670E00" w:rsidRPr="00670E00">
        <w:rPr>
          <w:rStyle w:val="LienChamps"/>
          <w:lang w:val="en-US"/>
        </w:rPr>
        <w:t>first</w:t>
      </w:r>
      <w:r w:rsidR="00670E00">
        <w:rPr>
          <w:lang w:val="en-US"/>
        </w:rPr>
        <w:t>.</w:t>
      </w:r>
    </w:p>
    <w:p w:rsidR="0029081C" w:rsidRPr="0029081C" w:rsidRDefault="0029081C" w:rsidP="0029081C">
      <w:pPr>
        <w:pStyle w:val="SectionDclarationClasse"/>
        <w:rPr>
          <w:rStyle w:val="LienClasseC"/>
          <w:lang w:val="en-US"/>
        </w:rPr>
      </w:pPr>
      <w:r w:rsidRPr="0029081C">
        <w:rPr>
          <w:lang w:val="en-US"/>
        </w:rPr>
        <w:t xml:space="preserve">Declaration of the class </w:t>
      </w:r>
      <w:r w:rsidRPr="0029081C">
        <w:rPr>
          <w:rStyle w:val="LienClasseC"/>
          <w:lang w:val="en-US"/>
        </w:rPr>
        <w:t>VirtualMethodInfo</w:t>
      </w:r>
    </w:p>
    <w:p w:rsidR="0029081C" w:rsidRPr="0029081C" w:rsidRDefault="0029081C" w:rsidP="0029081C">
      <w:pPr>
        <w:pStyle w:val="Dclarationdeclasse"/>
        <w:rPr>
          <w:lang w:val="en-US"/>
        </w:rPr>
      </w:pPr>
      <w:r w:rsidRPr="0029081C">
        <w:rPr>
          <w:b/>
          <w:bCs/>
          <w:lang w:val="en-US"/>
        </w:rPr>
        <w:t>class</w:t>
      </w:r>
      <w:r w:rsidRPr="0029081C">
        <w:rPr>
          <w:lang w:val="en-US"/>
        </w:rPr>
        <w:t xml:space="preserve"> </w:t>
      </w:r>
      <w:r w:rsidRPr="00E8618C">
        <w:rPr>
          <w:rStyle w:val="LienClasseC"/>
          <w:lang w:val="en-US"/>
        </w:rPr>
        <w:t>ClassInfo</w:t>
      </w:r>
      <w:r>
        <w:rPr>
          <w:lang w:val="en-US"/>
        </w:rPr>
        <w:t>::</w:t>
      </w:r>
      <w:r w:rsidRPr="00E8618C">
        <w:rPr>
          <w:rStyle w:val="DfinitionClasse"/>
          <w:lang w:val="en-US"/>
        </w:rPr>
        <w:t>VirtualMethodInfo</w:t>
      </w:r>
      <w:r w:rsidRPr="0029081C">
        <w:rPr>
          <w:lang w:val="en-US"/>
        </w:rPr>
        <w:t xml:space="preserve"> {</w:t>
      </w:r>
    </w:p>
    <w:p w:rsidR="0029081C" w:rsidRPr="0029081C" w:rsidRDefault="0029081C" w:rsidP="0029081C">
      <w:pPr>
        <w:pStyle w:val="Dclarationdeclasse"/>
        <w:rPr>
          <w:lang w:val="en-US"/>
        </w:rPr>
      </w:pPr>
      <w:r w:rsidRPr="0029081C">
        <w:rPr>
          <w:lang w:val="en-US"/>
        </w:rPr>
        <w:t xml:space="preserve">  </w:t>
      </w:r>
      <w:r w:rsidRPr="0029081C">
        <w:rPr>
          <w:b/>
          <w:bCs/>
          <w:lang w:val="en-US"/>
        </w:rPr>
        <w:t>private</w:t>
      </w:r>
      <w:r w:rsidRPr="0029081C">
        <w:rPr>
          <w:lang w:val="en-US"/>
        </w:rPr>
        <w:t>:</w:t>
      </w:r>
    </w:p>
    <w:p w:rsidR="0029081C" w:rsidRPr="0029081C" w:rsidRDefault="0029081C" w:rsidP="0029081C">
      <w:pPr>
        <w:pStyle w:val="Dclarationdeclasse"/>
        <w:rPr>
          <w:lang w:val="en-US"/>
        </w:rPr>
      </w:pPr>
      <w:r w:rsidRPr="0029081C">
        <w:rPr>
          <w:lang w:val="en-US"/>
        </w:rPr>
        <w:t xml:space="preserve">   </w:t>
      </w:r>
      <w:r w:rsidRPr="0008457A">
        <w:rPr>
          <w:rStyle w:val="LienUnit"/>
          <w:lang w:val="en-US"/>
        </w:rPr>
        <w:t>clang</w:t>
      </w:r>
      <w:r w:rsidRPr="0029081C">
        <w:rPr>
          <w:lang w:val="en-US"/>
        </w:rPr>
        <w:t>::</w:t>
      </w:r>
      <w:r w:rsidRPr="0008457A">
        <w:rPr>
          <w:rStyle w:val="LienClasseC"/>
          <w:lang w:val="en-US"/>
        </w:rPr>
        <w:t>CXXMethodDecl</w:t>
      </w:r>
      <w:r w:rsidRPr="0029081C">
        <w:rPr>
          <w:lang w:val="en-US"/>
        </w:rPr>
        <w:t xml:space="preserve">* </w:t>
      </w:r>
      <w:r w:rsidRPr="0008457A">
        <w:rPr>
          <w:rStyle w:val="LienChamps"/>
          <w:lang w:val="en-US"/>
        </w:rPr>
        <w:t>_method</w:t>
      </w:r>
      <w:r w:rsidRPr="0029081C">
        <w:rPr>
          <w:lang w:val="en-US"/>
        </w:rPr>
        <w:t>;</w:t>
      </w:r>
    </w:p>
    <w:p w:rsidR="0029081C" w:rsidRPr="0029081C" w:rsidRDefault="0029081C" w:rsidP="0029081C">
      <w:pPr>
        <w:pStyle w:val="Dclarationdeclasse"/>
        <w:rPr>
          <w:lang w:val="en-US"/>
        </w:rPr>
      </w:pPr>
      <w:r w:rsidRPr="0029081C">
        <w:rPr>
          <w:lang w:val="en-US"/>
        </w:rPr>
        <w:t xml:space="preserve">   </w:t>
      </w:r>
      <w:r w:rsidRPr="0008457A">
        <w:rPr>
          <w:rStyle w:val="LienClasseC"/>
          <w:lang w:val="en-US"/>
        </w:rPr>
        <w:t>InheritancePath</w:t>
      </w:r>
      <w:r w:rsidRPr="0029081C">
        <w:rPr>
          <w:lang w:val="en-US"/>
        </w:rPr>
        <w:t xml:space="preserve"> </w:t>
      </w:r>
      <w:r w:rsidRPr="0008457A">
        <w:rPr>
          <w:rStyle w:val="LienChamps"/>
          <w:lang w:val="en-US"/>
        </w:rPr>
        <w:t>_inheritancePath</w:t>
      </w:r>
      <w:r w:rsidRPr="0029081C">
        <w:rPr>
          <w:lang w:val="en-US"/>
        </w:rPr>
        <w:t>;</w:t>
      </w:r>
    </w:p>
    <w:p w:rsidR="0029081C" w:rsidRPr="0029081C" w:rsidRDefault="0029081C" w:rsidP="0029081C">
      <w:pPr>
        <w:pStyle w:val="Dclarationdeclasse"/>
        <w:rPr>
          <w:lang w:val="en-US"/>
        </w:rPr>
      </w:pPr>
      <w:r w:rsidRPr="0029081C">
        <w:rPr>
          <w:lang w:val="en-US"/>
        </w:rPr>
        <w:t xml:space="preserve">   </w:t>
      </w:r>
      <w:r w:rsidRPr="0008457A">
        <w:rPr>
          <w:rStyle w:val="LienClasseC"/>
          <w:lang w:val="en-US"/>
        </w:rPr>
        <w:t>VirtualInheritancePath</w:t>
      </w:r>
      <w:r w:rsidRPr="0029081C">
        <w:rPr>
          <w:lang w:val="en-US"/>
        </w:rPr>
        <w:t xml:space="preserve"> </w:t>
      </w:r>
      <w:r w:rsidRPr="0008457A">
        <w:rPr>
          <w:rStyle w:val="LienChamps"/>
          <w:lang w:val="en-US"/>
        </w:rPr>
        <w:t>_virtualInheritancePath</w:t>
      </w:r>
      <w:r w:rsidRPr="0029081C">
        <w:rPr>
          <w:lang w:val="en-US"/>
        </w:rPr>
        <w:t>;</w:t>
      </w:r>
    </w:p>
    <w:p w:rsidR="0029081C" w:rsidRPr="0029081C" w:rsidRDefault="0029081C" w:rsidP="0029081C">
      <w:pPr>
        <w:pStyle w:val="Dclarationdeclasse"/>
        <w:rPr>
          <w:lang w:val="en-US"/>
        </w:rPr>
      </w:pPr>
    </w:p>
    <w:p w:rsidR="0029081C" w:rsidRPr="0029081C" w:rsidRDefault="0029081C" w:rsidP="0029081C">
      <w:pPr>
        <w:pStyle w:val="Dclarationdeclasse"/>
        <w:rPr>
          <w:lang w:val="en-US"/>
        </w:rPr>
      </w:pPr>
      <w:r w:rsidRPr="0029081C">
        <w:rPr>
          <w:lang w:val="en-US"/>
        </w:rPr>
        <w:t xml:space="preserve">  </w:t>
      </w:r>
      <w:r w:rsidRPr="0029081C">
        <w:rPr>
          <w:b/>
          <w:bCs/>
          <w:lang w:val="en-US"/>
        </w:rPr>
        <w:t>public</w:t>
      </w:r>
      <w:r w:rsidRPr="0029081C">
        <w:rPr>
          <w:lang w:val="en-US"/>
        </w:rPr>
        <w:t>:</w:t>
      </w:r>
    </w:p>
    <w:p w:rsidR="0029081C" w:rsidRPr="0029081C" w:rsidRDefault="0029081C" w:rsidP="0029081C">
      <w:pPr>
        <w:pStyle w:val="Dclarationdeclasse"/>
        <w:rPr>
          <w:lang w:val="en-US"/>
        </w:rPr>
      </w:pPr>
      <w:r w:rsidRPr="0029081C">
        <w:rPr>
          <w:lang w:val="en-US"/>
        </w:rPr>
        <w:t xml:space="preserve">   </w:t>
      </w:r>
      <w:r w:rsidRPr="00662623">
        <w:rPr>
          <w:rStyle w:val="LienMthode"/>
          <w:lang w:val="en-US"/>
        </w:rPr>
        <w:t>VirtualMethodInfo</w:t>
      </w:r>
      <w:r w:rsidRPr="0029081C">
        <w:rPr>
          <w:lang w:val="en-US"/>
        </w:rPr>
        <w:t xml:space="preserve">() : </w:t>
      </w:r>
      <w:r w:rsidRPr="0008457A">
        <w:rPr>
          <w:rStyle w:val="LienChamps"/>
          <w:lang w:val="en-US"/>
        </w:rPr>
        <w:t>_method</w:t>
      </w:r>
      <w:r w:rsidRPr="0029081C">
        <w:rPr>
          <w:lang w:val="en-US"/>
        </w:rPr>
        <w:t>(</w:t>
      </w:r>
      <w:r w:rsidRPr="0029081C">
        <w:rPr>
          <w:b/>
          <w:bCs/>
          <w:lang w:val="en-US"/>
        </w:rPr>
        <w:t>NULL</w:t>
      </w:r>
      <w:r w:rsidRPr="0029081C">
        <w:rPr>
          <w:lang w:val="en-US"/>
        </w:rPr>
        <w:t>)</w:t>
      </w:r>
      <w:r w:rsidR="00662623" w:rsidRPr="00662623">
        <w:rPr>
          <w:lang w:val="en-US"/>
        </w:rPr>
        <w:t xml:space="preserve"> </w:t>
      </w:r>
      <w:r w:rsidR="00662623" w:rsidRPr="0029081C">
        <w:rPr>
          <w:lang w:val="en-US"/>
        </w:rPr>
        <w:t>,</w:t>
      </w:r>
      <w:r w:rsidR="00662623">
        <w:rPr>
          <w:lang w:val="en-US"/>
        </w:rPr>
        <w:t xml:space="preserve"> </w:t>
      </w:r>
      <w:r w:rsidR="00662623" w:rsidRPr="0008457A">
        <w:rPr>
          <w:rStyle w:val="LienChamps"/>
          <w:lang w:val="en-US"/>
        </w:rPr>
        <w:t>_virtualInheritancePath</w:t>
      </w:r>
      <w:r w:rsidR="00662623" w:rsidRPr="0029081C">
        <w:rPr>
          <w:lang w:val="en-US"/>
        </w:rPr>
        <w:t>(</w:t>
      </w:r>
      <w:r w:rsidR="00662623" w:rsidRPr="0008457A">
        <w:rPr>
          <w:rStyle w:val="LienUnit"/>
          <w:lang w:val="en-US"/>
        </w:rPr>
        <w:t>std</w:t>
      </w:r>
      <w:r w:rsidR="00662623" w:rsidRPr="0029081C">
        <w:rPr>
          <w:lang w:val="en-US"/>
        </w:rPr>
        <w:t>::</w:t>
      </w:r>
      <w:r w:rsidR="00662623" w:rsidRPr="0008457A">
        <w:rPr>
          <w:rStyle w:val="LienMthode"/>
          <w:lang w:val="en-US"/>
        </w:rPr>
        <w:t>make_pair</w:t>
      </w:r>
      <w:r w:rsidR="00662623" w:rsidRPr="0029081C">
        <w:rPr>
          <w:lang w:val="en-US"/>
        </w:rPr>
        <w:t>((</w:t>
      </w:r>
      <w:r w:rsidR="00662623" w:rsidRPr="0029081C">
        <w:rPr>
          <w:b/>
          <w:bCs/>
          <w:lang w:val="en-US"/>
        </w:rPr>
        <w:t>const</w:t>
      </w:r>
      <w:r w:rsidR="00662623" w:rsidRPr="0029081C">
        <w:rPr>
          <w:lang w:val="en-US"/>
        </w:rPr>
        <w:t xml:space="preserve"> </w:t>
      </w:r>
      <w:r w:rsidR="00662623" w:rsidRPr="0008457A">
        <w:rPr>
          <w:rStyle w:val="LienUnit"/>
          <w:lang w:val="en-US"/>
        </w:rPr>
        <w:t>clang</w:t>
      </w:r>
      <w:r w:rsidR="00662623" w:rsidRPr="0029081C">
        <w:rPr>
          <w:lang w:val="en-US"/>
        </w:rPr>
        <w:t>::</w:t>
      </w:r>
      <w:r w:rsidR="00662623" w:rsidRPr="0008457A">
        <w:rPr>
          <w:rStyle w:val="LienClasseC"/>
          <w:lang w:val="en-US"/>
        </w:rPr>
        <w:t>CXXRecordDecl</w:t>
      </w:r>
      <w:r w:rsidR="00662623" w:rsidRPr="0029081C">
        <w:rPr>
          <w:lang w:val="en-US"/>
        </w:rPr>
        <w:t xml:space="preserve">*) </w:t>
      </w:r>
      <w:r w:rsidR="00662623" w:rsidRPr="0029081C">
        <w:rPr>
          <w:b/>
          <w:bCs/>
          <w:lang w:val="en-US"/>
        </w:rPr>
        <w:t>NULL</w:t>
      </w:r>
      <w:r w:rsidR="00662623" w:rsidRPr="0029081C">
        <w:rPr>
          <w:lang w:val="en-US"/>
        </w:rPr>
        <w:t>, 0))</w:t>
      </w:r>
      <w:r w:rsidRPr="0029081C">
        <w:rPr>
          <w:lang w:val="en-US"/>
        </w:rPr>
        <w:t xml:space="preserve"> {}</w:t>
      </w:r>
    </w:p>
    <w:p w:rsidR="0029081C" w:rsidRPr="0029081C" w:rsidRDefault="0029081C" w:rsidP="0029081C">
      <w:pPr>
        <w:pStyle w:val="Dclarationdeclasse"/>
        <w:rPr>
          <w:lang w:val="en-US"/>
        </w:rPr>
      </w:pPr>
      <w:r w:rsidRPr="0029081C">
        <w:rPr>
          <w:lang w:val="en-US"/>
        </w:rPr>
        <w:t xml:space="preserve">   </w:t>
      </w:r>
      <w:r w:rsidRPr="0008457A">
        <w:rPr>
          <w:rStyle w:val="LienMthode"/>
          <w:lang w:val="en-US"/>
        </w:rPr>
        <w:t>VirtualMethodInfo</w:t>
      </w:r>
      <w:r w:rsidRPr="0029081C">
        <w:rPr>
          <w:lang w:val="en-US"/>
        </w:rPr>
        <w:t>(</w:t>
      </w:r>
      <w:r w:rsidRPr="0008457A">
        <w:rPr>
          <w:rStyle w:val="LienUnit"/>
          <w:lang w:val="en-US"/>
        </w:rPr>
        <w:t>clang</w:t>
      </w:r>
      <w:r w:rsidRPr="0029081C">
        <w:rPr>
          <w:lang w:val="en-US"/>
        </w:rPr>
        <w:t>::</w:t>
      </w:r>
      <w:r w:rsidRPr="0008457A">
        <w:rPr>
          <w:rStyle w:val="LienClasseC"/>
          <w:lang w:val="en-US"/>
        </w:rPr>
        <w:t>CXXMethodDecl</w:t>
      </w:r>
      <w:r w:rsidRPr="0029081C">
        <w:rPr>
          <w:lang w:val="en-US"/>
        </w:rPr>
        <w:t>* method)</w:t>
      </w:r>
    </w:p>
    <w:p w:rsidR="0029081C" w:rsidRPr="0029081C" w:rsidRDefault="0029081C" w:rsidP="00662623">
      <w:pPr>
        <w:pStyle w:val="Dclarationdeclasse"/>
        <w:rPr>
          <w:lang w:val="en-US"/>
        </w:rPr>
      </w:pPr>
      <w:r w:rsidRPr="0029081C">
        <w:rPr>
          <w:lang w:val="en-US"/>
        </w:rPr>
        <w:t xml:space="preserve">      : </w:t>
      </w:r>
      <w:r w:rsidRPr="0008457A">
        <w:rPr>
          <w:rStyle w:val="LienChamps"/>
          <w:lang w:val="en-US"/>
        </w:rPr>
        <w:t>_method</w:t>
      </w:r>
      <w:r w:rsidRPr="0029081C">
        <w:rPr>
          <w:lang w:val="en-US"/>
        </w:rPr>
        <w:t>(method),</w:t>
      </w:r>
      <w:r w:rsidR="00662623">
        <w:rPr>
          <w:lang w:val="en-US"/>
        </w:rPr>
        <w:t xml:space="preserve"> </w:t>
      </w:r>
      <w:r w:rsidRPr="0008457A">
        <w:rPr>
          <w:rStyle w:val="LienChamps"/>
          <w:lang w:val="en-US"/>
        </w:rPr>
        <w:t>_virtualInheritancePath</w:t>
      </w:r>
      <w:r w:rsidRPr="0029081C">
        <w:rPr>
          <w:lang w:val="en-US"/>
        </w:rPr>
        <w:t>(</w:t>
      </w:r>
      <w:r w:rsidRPr="0008457A">
        <w:rPr>
          <w:rStyle w:val="LienUnit"/>
          <w:lang w:val="en-US"/>
        </w:rPr>
        <w:t>std</w:t>
      </w:r>
      <w:r w:rsidRPr="0029081C">
        <w:rPr>
          <w:lang w:val="en-US"/>
        </w:rPr>
        <w:t>::</w:t>
      </w:r>
      <w:r w:rsidRPr="0008457A">
        <w:rPr>
          <w:rStyle w:val="LienMthode"/>
          <w:lang w:val="en-US"/>
        </w:rPr>
        <w:t>make_pair</w:t>
      </w:r>
      <w:r w:rsidRPr="0029081C">
        <w:rPr>
          <w:lang w:val="en-US"/>
        </w:rPr>
        <w:t>((</w:t>
      </w:r>
      <w:r w:rsidRPr="0029081C">
        <w:rPr>
          <w:b/>
          <w:bCs/>
          <w:lang w:val="en-US"/>
        </w:rPr>
        <w:t>const</w:t>
      </w:r>
      <w:r w:rsidRPr="0029081C">
        <w:rPr>
          <w:lang w:val="en-US"/>
        </w:rPr>
        <w:t xml:space="preserve"> </w:t>
      </w:r>
      <w:r w:rsidRPr="0008457A">
        <w:rPr>
          <w:rStyle w:val="LienUnit"/>
          <w:lang w:val="en-US"/>
        </w:rPr>
        <w:t>clang</w:t>
      </w:r>
      <w:r w:rsidRPr="0029081C">
        <w:rPr>
          <w:lang w:val="en-US"/>
        </w:rPr>
        <w:t>::</w:t>
      </w:r>
      <w:r w:rsidRPr="0008457A">
        <w:rPr>
          <w:rStyle w:val="LienClasseC"/>
          <w:lang w:val="en-US"/>
        </w:rPr>
        <w:t>CXXRecordDecl</w:t>
      </w:r>
      <w:r w:rsidRPr="0029081C">
        <w:rPr>
          <w:lang w:val="en-US"/>
        </w:rPr>
        <w:t xml:space="preserve">*) </w:t>
      </w:r>
      <w:r w:rsidRPr="0029081C">
        <w:rPr>
          <w:b/>
          <w:bCs/>
          <w:lang w:val="en-US"/>
        </w:rPr>
        <w:t>NULL</w:t>
      </w:r>
      <w:r w:rsidRPr="0029081C">
        <w:rPr>
          <w:lang w:val="en-US"/>
        </w:rPr>
        <w:t>, 0))</w:t>
      </w:r>
      <w:r w:rsidR="00662623">
        <w:rPr>
          <w:lang w:val="en-US"/>
        </w:rPr>
        <w:t xml:space="preserve"> </w:t>
      </w:r>
      <w:r w:rsidRPr="0029081C">
        <w:rPr>
          <w:lang w:val="en-US"/>
        </w:rPr>
        <w:t>{}</w:t>
      </w:r>
    </w:p>
    <w:p w:rsidR="0029081C" w:rsidRPr="0029081C" w:rsidRDefault="0029081C" w:rsidP="0029081C">
      <w:pPr>
        <w:pStyle w:val="Dclarationdeclasse"/>
        <w:rPr>
          <w:lang w:val="en-US"/>
        </w:rPr>
      </w:pPr>
      <w:r w:rsidRPr="0029081C">
        <w:rPr>
          <w:lang w:val="en-US"/>
        </w:rPr>
        <w:t xml:space="preserve">   </w:t>
      </w:r>
      <w:r w:rsidRPr="0008457A">
        <w:rPr>
          <w:rStyle w:val="LienMthode"/>
          <w:lang w:val="en-US"/>
        </w:rPr>
        <w:t>VirtualMethodInfo</w:t>
      </w:r>
      <w:r w:rsidRPr="0029081C">
        <w:rPr>
          <w:lang w:val="en-US"/>
        </w:rPr>
        <w:t>(</w:t>
      </w:r>
      <w:r w:rsidRPr="0029081C">
        <w:rPr>
          <w:b/>
          <w:bCs/>
          <w:lang w:val="en-US"/>
        </w:rPr>
        <w:t>const</w:t>
      </w:r>
      <w:r w:rsidRPr="0029081C">
        <w:rPr>
          <w:lang w:val="en-US"/>
        </w:rPr>
        <w:t xml:space="preserve"> </w:t>
      </w:r>
      <w:r w:rsidRPr="0008457A">
        <w:rPr>
          <w:rStyle w:val="LienClasseC"/>
          <w:lang w:val="en-US"/>
        </w:rPr>
        <w:t>VirtualMethodInfo</w:t>
      </w:r>
      <w:r w:rsidRPr="0029081C">
        <w:rPr>
          <w:lang w:val="en-US"/>
        </w:rPr>
        <w:t>&amp; source)</w:t>
      </w:r>
    </w:p>
    <w:p w:rsidR="0029081C" w:rsidRPr="0029081C" w:rsidRDefault="0029081C" w:rsidP="00662623">
      <w:pPr>
        <w:pStyle w:val="Dclarationdeclasse"/>
        <w:rPr>
          <w:lang w:val="en-US"/>
        </w:rPr>
      </w:pPr>
      <w:r w:rsidRPr="0029081C">
        <w:rPr>
          <w:lang w:val="en-US"/>
        </w:rPr>
        <w:t xml:space="preserve">      : </w:t>
      </w:r>
      <w:r w:rsidRPr="00662623">
        <w:rPr>
          <w:rStyle w:val="LienChamps"/>
          <w:lang w:val="en-US"/>
        </w:rPr>
        <w:t>_method</w:t>
      </w:r>
      <w:r w:rsidRPr="0029081C">
        <w:rPr>
          <w:lang w:val="en-US"/>
        </w:rPr>
        <w:t>(source.</w:t>
      </w:r>
      <w:r w:rsidRPr="00662623">
        <w:rPr>
          <w:rStyle w:val="LienChamps"/>
          <w:lang w:val="en-US"/>
        </w:rPr>
        <w:t>_method</w:t>
      </w:r>
      <w:r w:rsidRPr="0029081C">
        <w:rPr>
          <w:lang w:val="en-US"/>
        </w:rPr>
        <w:t xml:space="preserve">), </w:t>
      </w:r>
      <w:r w:rsidRPr="00662623">
        <w:rPr>
          <w:rStyle w:val="LienChamps"/>
          <w:lang w:val="en-US"/>
        </w:rPr>
        <w:t>_inheritancePath</w:t>
      </w:r>
      <w:r w:rsidRPr="0029081C">
        <w:rPr>
          <w:lang w:val="en-US"/>
        </w:rPr>
        <w:t>(source.</w:t>
      </w:r>
      <w:r w:rsidRPr="00662623">
        <w:rPr>
          <w:rStyle w:val="LienChamps"/>
          <w:lang w:val="en-US"/>
        </w:rPr>
        <w:t>_inheritancePath</w:t>
      </w:r>
      <w:r w:rsidRPr="0029081C">
        <w:rPr>
          <w:lang w:val="en-US"/>
        </w:rPr>
        <w:t>),</w:t>
      </w:r>
      <w:r w:rsidR="00662623">
        <w:rPr>
          <w:lang w:val="en-US"/>
        </w:rPr>
        <w:t xml:space="preserve"> </w:t>
      </w:r>
      <w:r w:rsidRPr="0008457A">
        <w:rPr>
          <w:rStyle w:val="LienChamps"/>
          <w:lang w:val="en-US"/>
        </w:rPr>
        <w:t>_virtualInheritancePath</w:t>
      </w:r>
      <w:r w:rsidRPr="0029081C">
        <w:rPr>
          <w:lang w:val="en-US"/>
        </w:rPr>
        <w:t>(source.</w:t>
      </w:r>
      <w:r w:rsidRPr="0008457A">
        <w:rPr>
          <w:rStyle w:val="LienChamps"/>
          <w:lang w:val="en-US"/>
        </w:rPr>
        <w:t>_virtualInheritancePath</w:t>
      </w:r>
      <w:r w:rsidRPr="0029081C">
        <w:rPr>
          <w:lang w:val="en-US"/>
        </w:rPr>
        <w:t>) {}</w:t>
      </w:r>
    </w:p>
    <w:p w:rsidR="0029081C" w:rsidRPr="0029081C" w:rsidRDefault="0029081C" w:rsidP="0029081C">
      <w:pPr>
        <w:pStyle w:val="Dclarationdeclasse"/>
        <w:rPr>
          <w:lang w:val="en-US"/>
        </w:rPr>
      </w:pPr>
    </w:p>
    <w:p w:rsidR="0029081C" w:rsidRPr="0029081C" w:rsidRDefault="0029081C" w:rsidP="00E27EEA">
      <w:pPr>
        <w:pStyle w:val="Dclarationdeclasse"/>
        <w:rPr>
          <w:lang w:val="en-US"/>
        </w:rPr>
      </w:pPr>
      <w:r w:rsidRPr="0029081C">
        <w:rPr>
          <w:lang w:val="en-US"/>
        </w:rPr>
        <w:t xml:space="preserve">   </w:t>
      </w:r>
      <w:r w:rsidRPr="0029081C">
        <w:rPr>
          <w:b/>
          <w:bCs/>
          <w:lang w:val="en-US"/>
        </w:rPr>
        <w:t>bool</w:t>
      </w:r>
      <w:r w:rsidRPr="0029081C">
        <w:rPr>
          <w:lang w:val="en-US"/>
        </w:rPr>
        <w:t xml:space="preserve"> </w:t>
      </w:r>
      <w:r w:rsidRPr="0008457A">
        <w:rPr>
          <w:rStyle w:val="LienMthode"/>
          <w:lang w:val="en-US"/>
        </w:rPr>
        <w:t>isValid</w:t>
      </w:r>
      <w:r w:rsidRPr="0029081C">
        <w:rPr>
          <w:lang w:val="en-US"/>
        </w:rPr>
        <w:t xml:space="preserve">() </w:t>
      </w:r>
      <w:r w:rsidRPr="0029081C">
        <w:rPr>
          <w:b/>
          <w:bCs/>
          <w:lang w:val="en-US"/>
        </w:rPr>
        <w:t>const</w:t>
      </w:r>
      <w:r w:rsidR="00E27EEA">
        <w:rPr>
          <w:lang w:val="en-US"/>
        </w:rPr>
        <w:t xml:space="preserve"> </w:t>
      </w:r>
      <w:r w:rsidRPr="0029081C">
        <w:rPr>
          <w:lang w:val="en-US"/>
        </w:rPr>
        <w:t xml:space="preserve">{ </w:t>
      </w:r>
      <w:r w:rsidRPr="0029081C">
        <w:rPr>
          <w:b/>
          <w:bCs/>
          <w:lang w:val="en-US"/>
        </w:rPr>
        <w:t>return</w:t>
      </w:r>
      <w:r w:rsidRPr="0029081C">
        <w:rPr>
          <w:lang w:val="en-US"/>
        </w:rPr>
        <w:t xml:space="preserve"> </w:t>
      </w:r>
      <w:r w:rsidR="00E27EEA" w:rsidRPr="00E27EEA">
        <w:rPr>
          <w:rStyle w:val="LienChamps"/>
          <w:lang w:val="en-US"/>
        </w:rPr>
        <w:t>_method</w:t>
      </w:r>
      <w:r w:rsidR="00E27EEA">
        <w:rPr>
          <w:lang w:val="en-US"/>
        </w:rPr>
        <w:t xml:space="preserve"> </w:t>
      </w:r>
      <w:r w:rsidR="00E27EEA" w:rsidRPr="00E27EEA">
        <w:rPr>
          <w:lang w:val="en-US"/>
        </w:rPr>
        <w:t>|| (</w:t>
      </w:r>
      <w:r w:rsidR="00E27EEA" w:rsidRPr="00E27EEA">
        <w:rPr>
          <w:rStyle w:val="LienChamps"/>
          <w:lang w:val="en-US"/>
        </w:rPr>
        <w:t>_virtualInheritancePath</w:t>
      </w:r>
      <w:r w:rsidR="00E27EEA" w:rsidRPr="00E27EEA">
        <w:rPr>
          <w:lang w:val="en-US"/>
        </w:rPr>
        <w:t>.</w:t>
      </w:r>
      <w:r w:rsidR="00E27EEA" w:rsidRPr="00E27EEA">
        <w:rPr>
          <w:rStyle w:val="LienChamps"/>
          <w:lang w:val="en-US"/>
        </w:rPr>
        <w:t>first</w:t>
      </w:r>
      <w:r w:rsidR="00E27EEA" w:rsidRPr="00E27EEA">
        <w:rPr>
          <w:lang w:val="en-US"/>
        </w:rPr>
        <w:t xml:space="preserve"> &amp;&amp; </w:t>
      </w:r>
      <w:r w:rsidR="00E27EEA" w:rsidRPr="00E27EEA">
        <w:rPr>
          <w:rStyle w:val="LienChamps"/>
          <w:lang w:val="en-US"/>
        </w:rPr>
        <w:t>_inheritancePath</w:t>
      </w:r>
      <w:r w:rsidR="00E27EEA" w:rsidRPr="00E27EEA">
        <w:rPr>
          <w:lang w:val="en-US"/>
        </w:rPr>
        <w:t>.</w:t>
      </w:r>
      <w:r w:rsidR="00E27EEA" w:rsidRPr="00E27EEA">
        <w:rPr>
          <w:rStyle w:val="LienMthode"/>
          <w:lang w:val="en-US"/>
        </w:rPr>
        <w:t>empty</w:t>
      </w:r>
      <w:r w:rsidR="00E27EEA" w:rsidRPr="00E27EEA">
        <w:rPr>
          <w:lang w:val="en-US"/>
        </w:rPr>
        <w:t>())</w:t>
      </w:r>
      <w:r w:rsidRPr="0029081C">
        <w:rPr>
          <w:lang w:val="en-US"/>
        </w:rPr>
        <w:t>;</w:t>
      </w:r>
      <w:r w:rsidR="00E27EEA">
        <w:rPr>
          <w:lang w:val="en-US"/>
        </w:rPr>
        <w:t xml:space="preserve"> </w:t>
      </w:r>
      <w:r w:rsidRPr="0029081C">
        <w:rPr>
          <w:lang w:val="en-US"/>
        </w:rPr>
        <w:t>}</w:t>
      </w:r>
    </w:p>
    <w:p w:rsidR="0029081C" w:rsidRPr="0029081C" w:rsidRDefault="0029081C" w:rsidP="0029081C">
      <w:pPr>
        <w:pStyle w:val="Dclarationdeclasse"/>
        <w:rPr>
          <w:lang w:val="en-US"/>
        </w:rPr>
      </w:pPr>
      <w:r w:rsidRPr="0029081C">
        <w:rPr>
          <w:lang w:val="en-US"/>
        </w:rPr>
        <w:t xml:space="preserve">   </w:t>
      </w:r>
      <w:r w:rsidRPr="0029081C">
        <w:rPr>
          <w:b/>
          <w:bCs/>
          <w:lang w:val="en-US"/>
        </w:rPr>
        <w:t>bool</w:t>
      </w:r>
      <w:r w:rsidRPr="0029081C">
        <w:rPr>
          <w:lang w:val="en-US"/>
        </w:rPr>
        <w:t xml:space="preserve"> </w:t>
      </w:r>
      <w:r w:rsidRPr="0008457A">
        <w:rPr>
          <w:rStyle w:val="LienMthode"/>
          <w:lang w:val="en-US"/>
        </w:rPr>
        <w:t>isMethod</w:t>
      </w:r>
      <w:r w:rsidRPr="0029081C">
        <w:rPr>
          <w:lang w:val="en-US"/>
        </w:rPr>
        <w:t xml:space="preserve">() </w:t>
      </w:r>
      <w:r w:rsidRPr="0029081C">
        <w:rPr>
          <w:b/>
          <w:bCs/>
          <w:lang w:val="en-US"/>
        </w:rPr>
        <w:t>const</w:t>
      </w:r>
      <w:r w:rsidRPr="0029081C">
        <w:rPr>
          <w:lang w:val="en-US"/>
        </w:rPr>
        <w:t xml:space="preserve"> { </w:t>
      </w:r>
      <w:r w:rsidRPr="0029081C">
        <w:rPr>
          <w:b/>
          <w:bCs/>
          <w:lang w:val="en-US"/>
        </w:rPr>
        <w:t>return</w:t>
      </w:r>
      <w:r w:rsidRPr="0029081C">
        <w:rPr>
          <w:lang w:val="en-US"/>
        </w:rPr>
        <w:t xml:space="preserve"> </w:t>
      </w:r>
      <w:r w:rsidRPr="0008457A">
        <w:rPr>
          <w:rStyle w:val="LienChamps"/>
          <w:lang w:val="en-US"/>
        </w:rPr>
        <w:t>_method</w:t>
      </w:r>
      <w:r w:rsidRPr="0029081C">
        <w:rPr>
          <w:lang w:val="en-US"/>
        </w:rPr>
        <w:t xml:space="preserve"> != </w:t>
      </w:r>
      <w:r w:rsidRPr="0029081C">
        <w:rPr>
          <w:b/>
          <w:bCs/>
          <w:lang w:val="en-US"/>
        </w:rPr>
        <w:t>NULL</w:t>
      </w:r>
      <w:r w:rsidRPr="0029081C">
        <w:rPr>
          <w:lang w:val="en-US"/>
        </w:rPr>
        <w:t>; }</w:t>
      </w:r>
    </w:p>
    <w:p w:rsidR="0029081C" w:rsidRPr="0029081C" w:rsidRDefault="0029081C" w:rsidP="0029081C">
      <w:pPr>
        <w:pStyle w:val="Dclarationdeclasse"/>
        <w:rPr>
          <w:lang w:val="en-US"/>
        </w:rPr>
      </w:pPr>
      <w:r w:rsidRPr="0029081C">
        <w:rPr>
          <w:lang w:val="en-US"/>
        </w:rPr>
        <w:t xml:space="preserve">   </w:t>
      </w:r>
      <w:r w:rsidRPr="0029081C">
        <w:rPr>
          <w:b/>
          <w:bCs/>
          <w:lang w:val="en-US"/>
        </w:rPr>
        <w:t>bool</w:t>
      </w:r>
      <w:r w:rsidRPr="0029081C">
        <w:rPr>
          <w:lang w:val="en-US"/>
        </w:rPr>
        <w:t xml:space="preserve"> </w:t>
      </w:r>
      <w:r w:rsidRPr="0008457A">
        <w:rPr>
          <w:rStyle w:val="LienMthode"/>
          <w:lang w:val="en-US"/>
        </w:rPr>
        <w:t>isVirtualBaseAccess</w:t>
      </w:r>
      <w:r w:rsidRPr="0029081C">
        <w:rPr>
          <w:lang w:val="en-US"/>
        </w:rPr>
        <w:t xml:space="preserve">() </w:t>
      </w:r>
      <w:r w:rsidRPr="0029081C">
        <w:rPr>
          <w:b/>
          <w:bCs/>
          <w:lang w:val="en-US"/>
        </w:rPr>
        <w:t>const</w:t>
      </w:r>
      <w:r w:rsidRPr="0029081C">
        <w:rPr>
          <w:lang w:val="en-US"/>
        </w:rPr>
        <w:t xml:space="preserve"> { </w:t>
      </w:r>
      <w:r w:rsidRPr="0029081C">
        <w:rPr>
          <w:b/>
          <w:bCs/>
          <w:lang w:val="en-US"/>
        </w:rPr>
        <w:t>return</w:t>
      </w:r>
      <w:r w:rsidRPr="0029081C">
        <w:rPr>
          <w:lang w:val="en-US"/>
        </w:rPr>
        <w:t xml:space="preserve"> </w:t>
      </w:r>
      <w:r w:rsidRPr="0008457A">
        <w:rPr>
          <w:rStyle w:val="LienChamps"/>
          <w:lang w:val="en-US"/>
        </w:rPr>
        <w:t>_method</w:t>
      </w:r>
      <w:r w:rsidRPr="0029081C">
        <w:rPr>
          <w:lang w:val="en-US"/>
        </w:rPr>
        <w:t xml:space="preserve"> == </w:t>
      </w:r>
      <w:r w:rsidRPr="0029081C">
        <w:rPr>
          <w:b/>
          <w:bCs/>
          <w:lang w:val="en-US"/>
        </w:rPr>
        <w:t>NULL</w:t>
      </w:r>
      <w:r w:rsidRPr="0029081C">
        <w:rPr>
          <w:lang w:val="en-US"/>
        </w:rPr>
        <w:t>; }</w:t>
      </w:r>
    </w:p>
    <w:p w:rsidR="0029081C" w:rsidRPr="0029081C" w:rsidRDefault="0029081C" w:rsidP="0029081C">
      <w:pPr>
        <w:pStyle w:val="Dclarationdeclasse"/>
        <w:rPr>
          <w:lang w:val="en-US"/>
        </w:rPr>
      </w:pPr>
      <w:r w:rsidRPr="0029081C">
        <w:rPr>
          <w:lang w:val="en-US"/>
        </w:rPr>
        <w:t xml:space="preserve">   </w:t>
      </w:r>
      <w:r w:rsidRPr="0008457A">
        <w:rPr>
          <w:rStyle w:val="LienUnit"/>
          <w:lang w:val="en-US"/>
        </w:rPr>
        <w:t>clang</w:t>
      </w:r>
      <w:r w:rsidRPr="0029081C">
        <w:rPr>
          <w:lang w:val="en-US"/>
        </w:rPr>
        <w:t>::</w:t>
      </w:r>
      <w:r w:rsidRPr="0008457A">
        <w:rPr>
          <w:rStyle w:val="LienClasseC"/>
          <w:lang w:val="en-US"/>
        </w:rPr>
        <w:t>CXXMethodDecl</w:t>
      </w:r>
      <w:r w:rsidRPr="0029081C">
        <w:rPr>
          <w:lang w:val="en-US"/>
        </w:rPr>
        <w:t xml:space="preserve">* </w:t>
      </w:r>
      <w:r w:rsidRPr="0008457A">
        <w:rPr>
          <w:rStyle w:val="LienMthode"/>
          <w:lang w:val="en-US"/>
        </w:rPr>
        <w:t>getMethod</w:t>
      </w:r>
      <w:r w:rsidRPr="0029081C">
        <w:rPr>
          <w:lang w:val="en-US"/>
        </w:rPr>
        <w:t xml:space="preserve">() </w:t>
      </w:r>
      <w:r w:rsidRPr="0029081C">
        <w:rPr>
          <w:b/>
          <w:bCs/>
          <w:lang w:val="en-US"/>
        </w:rPr>
        <w:t>const</w:t>
      </w:r>
      <w:r w:rsidRPr="0029081C">
        <w:rPr>
          <w:lang w:val="en-US"/>
        </w:rPr>
        <w:t xml:space="preserve"> { </w:t>
      </w:r>
      <w:r w:rsidRPr="0029081C">
        <w:rPr>
          <w:b/>
          <w:bCs/>
          <w:lang w:val="en-US"/>
        </w:rPr>
        <w:t>return</w:t>
      </w:r>
      <w:r w:rsidRPr="0029081C">
        <w:rPr>
          <w:lang w:val="en-US"/>
        </w:rPr>
        <w:t xml:space="preserve"> </w:t>
      </w:r>
      <w:r w:rsidRPr="0008457A">
        <w:rPr>
          <w:rStyle w:val="LienChamps"/>
          <w:lang w:val="en-US"/>
        </w:rPr>
        <w:t>_method</w:t>
      </w:r>
      <w:r w:rsidRPr="0029081C">
        <w:rPr>
          <w:lang w:val="en-US"/>
        </w:rPr>
        <w:t>; }</w:t>
      </w:r>
    </w:p>
    <w:p w:rsidR="0029081C" w:rsidRPr="0029081C" w:rsidRDefault="0029081C" w:rsidP="0029081C">
      <w:pPr>
        <w:pStyle w:val="Dclarationdeclasse"/>
        <w:rPr>
          <w:lang w:val="en-US"/>
        </w:rPr>
      </w:pPr>
      <w:r w:rsidRPr="0029081C">
        <w:rPr>
          <w:lang w:val="en-US"/>
        </w:rPr>
        <w:t xml:space="preserve">   </w:t>
      </w:r>
      <w:r w:rsidRPr="0029081C">
        <w:rPr>
          <w:b/>
          <w:bCs/>
          <w:lang w:val="en-US"/>
        </w:rPr>
        <w:t>void</w:t>
      </w:r>
      <w:r w:rsidRPr="0029081C">
        <w:rPr>
          <w:lang w:val="en-US"/>
        </w:rPr>
        <w:t xml:space="preserve"> </w:t>
      </w:r>
      <w:r w:rsidRPr="0008457A">
        <w:rPr>
          <w:rStyle w:val="LienMthode"/>
          <w:lang w:val="en-US"/>
        </w:rPr>
        <w:t>setMethod</w:t>
      </w:r>
      <w:r w:rsidRPr="0029081C">
        <w:rPr>
          <w:lang w:val="en-US"/>
        </w:rPr>
        <w:t>(</w:t>
      </w:r>
      <w:r w:rsidRPr="0008457A">
        <w:rPr>
          <w:rStyle w:val="LienUnit"/>
          <w:lang w:val="en-US"/>
        </w:rPr>
        <w:t>clang</w:t>
      </w:r>
      <w:r w:rsidRPr="0029081C">
        <w:rPr>
          <w:lang w:val="en-US"/>
        </w:rPr>
        <w:t>::</w:t>
      </w:r>
      <w:r w:rsidRPr="0008457A">
        <w:rPr>
          <w:rStyle w:val="LienClasseC"/>
          <w:lang w:val="en-US"/>
        </w:rPr>
        <w:t>CXXMethodDecl</w:t>
      </w:r>
      <w:r w:rsidRPr="0029081C">
        <w:rPr>
          <w:lang w:val="en-US"/>
        </w:rPr>
        <w:t xml:space="preserve">* method) { </w:t>
      </w:r>
      <w:r w:rsidRPr="0008457A">
        <w:rPr>
          <w:rStyle w:val="LienChamps"/>
          <w:lang w:val="en-US"/>
        </w:rPr>
        <w:t>_method</w:t>
      </w:r>
      <w:r w:rsidRPr="0029081C">
        <w:rPr>
          <w:lang w:val="en-US"/>
        </w:rPr>
        <w:t xml:space="preserve"> = method; }</w:t>
      </w:r>
    </w:p>
    <w:p w:rsidR="0029081C" w:rsidRPr="0029081C" w:rsidRDefault="0029081C" w:rsidP="0029081C">
      <w:pPr>
        <w:pStyle w:val="Dclarationdeclasse"/>
        <w:rPr>
          <w:lang w:val="en-US"/>
        </w:rPr>
      </w:pPr>
      <w:r w:rsidRPr="0029081C">
        <w:rPr>
          <w:lang w:val="en-US"/>
        </w:rPr>
        <w:t xml:space="preserve">   </w:t>
      </w:r>
      <w:r w:rsidRPr="0029081C">
        <w:rPr>
          <w:b/>
          <w:bCs/>
          <w:lang w:val="en-US"/>
        </w:rPr>
        <w:t>void</w:t>
      </w:r>
      <w:r w:rsidRPr="0029081C">
        <w:rPr>
          <w:lang w:val="en-US"/>
        </w:rPr>
        <w:t xml:space="preserve"> </w:t>
      </w:r>
      <w:r w:rsidRPr="0008457A">
        <w:rPr>
          <w:rStyle w:val="LienMthode"/>
          <w:lang w:val="en-US"/>
        </w:rPr>
        <w:t>addInherits</w:t>
      </w:r>
      <w:r w:rsidRPr="0029081C">
        <w:rPr>
          <w:lang w:val="en-US"/>
        </w:rPr>
        <w:t>(</w:t>
      </w:r>
      <w:r w:rsidRPr="0029081C">
        <w:rPr>
          <w:b/>
          <w:bCs/>
          <w:lang w:val="en-US"/>
        </w:rPr>
        <w:t>const</w:t>
      </w:r>
      <w:r w:rsidRPr="0029081C">
        <w:rPr>
          <w:lang w:val="en-US"/>
        </w:rPr>
        <w:t xml:space="preserve"> </w:t>
      </w:r>
      <w:r w:rsidRPr="0008457A">
        <w:rPr>
          <w:rStyle w:val="LienUnit"/>
          <w:lang w:val="en-US"/>
        </w:rPr>
        <w:t>clang</w:t>
      </w:r>
      <w:r w:rsidRPr="0029081C">
        <w:rPr>
          <w:lang w:val="en-US"/>
        </w:rPr>
        <w:t>::</w:t>
      </w:r>
      <w:r w:rsidRPr="0008457A">
        <w:rPr>
          <w:rStyle w:val="LienClasseC"/>
          <w:lang w:val="en-US"/>
        </w:rPr>
        <w:t>CXXRecordDecl</w:t>
      </w:r>
      <w:r w:rsidRPr="0029081C">
        <w:rPr>
          <w:lang w:val="en-US"/>
        </w:rPr>
        <w:t xml:space="preserve">* baseClass, </w:t>
      </w:r>
      <w:r w:rsidRPr="0029081C">
        <w:rPr>
          <w:b/>
          <w:bCs/>
          <w:lang w:val="en-US"/>
        </w:rPr>
        <w:t>int</w:t>
      </w:r>
      <w:r w:rsidRPr="0029081C">
        <w:rPr>
          <w:lang w:val="en-US"/>
        </w:rPr>
        <w:t xml:space="preserve"> vmtPosition)</w:t>
      </w:r>
    </w:p>
    <w:p w:rsidR="0029081C" w:rsidRPr="0029081C" w:rsidRDefault="0029081C" w:rsidP="0029081C">
      <w:pPr>
        <w:pStyle w:val="Dclarationdeclasse"/>
        <w:rPr>
          <w:lang w:val="en-US"/>
        </w:rPr>
      </w:pPr>
      <w:r w:rsidRPr="0029081C">
        <w:rPr>
          <w:lang w:val="en-US"/>
        </w:rPr>
        <w:t xml:space="preserve">      { </w:t>
      </w:r>
      <w:r w:rsidRPr="0029081C">
        <w:rPr>
          <w:b/>
          <w:bCs/>
          <w:lang w:val="en-US"/>
        </w:rPr>
        <w:t>if</w:t>
      </w:r>
      <w:r w:rsidRPr="0029081C">
        <w:rPr>
          <w:lang w:val="en-US"/>
        </w:rPr>
        <w:t xml:space="preserve"> (!</w:t>
      </w:r>
      <w:r w:rsidRPr="0008457A">
        <w:rPr>
          <w:rStyle w:val="LienChamps"/>
          <w:lang w:val="en-US"/>
        </w:rPr>
        <w:t>_virtualInheritancePath</w:t>
      </w:r>
      <w:r w:rsidRPr="0029081C">
        <w:rPr>
          <w:lang w:val="en-US"/>
        </w:rPr>
        <w:t>.first)</w:t>
      </w:r>
    </w:p>
    <w:p w:rsidR="0029081C" w:rsidRPr="0029081C" w:rsidRDefault="0029081C" w:rsidP="00E27EEA">
      <w:pPr>
        <w:pStyle w:val="Dclarationdeclasse"/>
        <w:rPr>
          <w:lang w:val="en-US"/>
        </w:rPr>
      </w:pPr>
      <w:r w:rsidRPr="0029081C">
        <w:rPr>
          <w:lang w:val="en-US"/>
        </w:rPr>
        <w:t xml:space="preserve">            </w:t>
      </w:r>
      <w:r w:rsidRPr="0008457A">
        <w:rPr>
          <w:rStyle w:val="LienChamps"/>
          <w:lang w:val="en-US"/>
        </w:rPr>
        <w:t>_inheritancePath</w:t>
      </w:r>
      <w:r w:rsidRPr="0029081C">
        <w:rPr>
          <w:lang w:val="en-US"/>
        </w:rPr>
        <w:t>.</w:t>
      </w:r>
      <w:r w:rsidRPr="0008457A">
        <w:rPr>
          <w:rStyle w:val="LienMthode"/>
          <w:lang w:val="en-US"/>
        </w:rPr>
        <w:t>push_back</w:t>
      </w:r>
      <w:r w:rsidRPr="0029081C">
        <w:rPr>
          <w:lang w:val="en-US"/>
        </w:rPr>
        <w:t>(</w:t>
      </w:r>
      <w:r w:rsidRPr="0008457A">
        <w:rPr>
          <w:rStyle w:val="LienUnit"/>
          <w:lang w:val="en-US"/>
        </w:rPr>
        <w:t>std</w:t>
      </w:r>
      <w:r w:rsidRPr="0029081C">
        <w:rPr>
          <w:lang w:val="en-US"/>
        </w:rPr>
        <w:t>::</w:t>
      </w:r>
      <w:r w:rsidRPr="0008457A">
        <w:rPr>
          <w:rStyle w:val="LienMthode"/>
          <w:lang w:val="en-US"/>
        </w:rPr>
        <w:t>make_pair</w:t>
      </w:r>
      <w:r w:rsidRPr="0029081C">
        <w:rPr>
          <w:lang w:val="en-US"/>
        </w:rPr>
        <w:t>(baseClass, vmtPosition));</w:t>
      </w:r>
    </w:p>
    <w:p w:rsidR="0029081C" w:rsidRPr="0029081C" w:rsidRDefault="0029081C" w:rsidP="0029081C">
      <w:pPr>
        <w:pStyle w:val="Dclarationdeclasse"/>
        <w:rPr>
          <w:lang w:val="en-US"/>
        </w:rPr>
      </w:pPr>
      <w:r w:rsidRPr="0029081C">
        <w:rPr>
          <w:lang w:val="en-US"/>
        </w:rPr>
        <w:t xml:space="preserve">         </w:t>
      </w:r>
      <w:r w:rsidRPr="0029081C">
        <w:rPr>
          <w:b/>
          <w:bCs/>
          <w:lang w:val="en-US"/>
        </w:rPr>
        <w:t>else</w:t>
      </w:r>
    </w:p>
    <w:p w:rsidR="0029081C" w:rsidRPr="0029081C" w:rsidRDefault="0029081C" w:rsidP="0029081C">
      <w:pPr>
        <w:pStyle w:val="Dclarationdeclasse"/>
        <w:rPr>
          <w:lang w:val="en-US"/>
        </w:rPr>
      </w:pPr>
      <w:r w:rsidRPr="0029081C">
        <w:rPr>
          <w:lang w:val="en-US"/>
        </w:rPr>
        <w:t xml:space="preserve">            </w:t>
      </w:r>
      <w:r w:rsidRPr="0008457A">
        <w:rPr>
          <w:rStyle w:val="LienChamps"/>
          <w:lang w:val="en-US"/>
        </w:rPr>
        <w:t>_virtualInheritancePath</w:t>
      </w:r>
      <w:r w:rsidRPr="0029081C">
        <w:rPr>
          <w:lang w:val="en-US"/>
        </w:rPr>
        <w:t>.</w:t>
      </w:r>
      <w:r w:rsidRPr="0008457A">
        <w:rPr>
          <w:rStyle w:val="LienChamps"/>
          <w:lang w:val="en-US"/>
        </w:rPr>
        <w:t>second</w:t>
      </w:r>
      <w:r w:rsidRPr="0029081C">
        <w:rPr>
          <w:lang w:val="en-US"/>
        </w:rPr>
        <w:t xml:space="preserve"> += vmtPosition;</w:t>
      </w:r>
    </w:p>
    <w:p w:rsidR="0029081C" w:rsidRPr="0029081C" w:rsidRDefault="0029081C" w:rsidP="0029081C">
      <w:pPr>
        <w:pStyle w:val="Dclarationdeclasse"/>
        <w:rPr>
          <w:lang w:val="en-US"/>
        </w:rPr>
      </w:pPr>
      <w:r w:rsidRPr="0029081C">
        <w:rPr>
          <w:lang w:val="en-US"/>
        </w:rPr>
        <w:t xml:space="preserve">      }</w:t>
      </w:r>
    </w:p>
    <w:p w:rsidR="0029081C" w:rsidRPr="0029081C" w:rsidRDefault="0029081C" w:rsidP="00E27EEA">
      <w:pPr>
        <w:pStyle w:val="Dclarationdeclasse"/>
        <w:rPr>
          <w:lang w:val="en-US"/>
        </w:rPr>
      </w:pPr>
      <w:r w:rsidRPr="0029081C">
        <w:rPr>
          <w:lang w:val="en-US"/>
        </w:rPr>
        <w:t xml:space="preserve">   </w:t>
      </w:r>
      <w:r w:rsidRPr="0029081C">
        <w:rPr>
          <w:b/>
          <w:bCs/>
          <w:lang w:val="en-US"/>
        </w:rPr>
        <w:t>void</w:t>
      </w:r>
      <w:r w:rsidRPr="0029081C">
        <w:rPr>
          <w:lang w:val="en-US"/>
        </w:rPr>
        <w:t xml:space="preserve"> </w:t>
      </w:r>
      <w:r w:rsidRPr="0008457A">
        <w:rPr>
          <w:rStyle w:val="LienMthode"/>
          <w:lang w:val="en-US"/>
        </w:rPr>
        <w:t>setVirtualInherits</w:t>
      </w:r>
      <w:r w:rsidRPr="0029081C">
        <w:rPr>
          <w:lang w:val="en-US"/>
        </w:rPr>
        <w:t>(</w:t>
      </w:r>
      <w:r w:rsidRPr="0029081C">
        <w:rPr>
          <w:b/>
          <w:bCs/>
          <w:lang w:val="en-US"/>
        </w:rPr>
        <w:t>const</w:t>
      </w:r>
      <w:r w:rsidRPr="0029081C">
        <w:rPr>
          <w:lang w:val="en-US"/>
        </w:rPr>
        <w:t xml:space="preserve"> </w:t>
      </w:r>
      <w:r w:rsidRPr="0008457A">
        <w:rPr>
          <w:rStyle w:val="LienUnit"/>
          <w:lang w:val="en-US"/>
        </w:rPr>
        <w:t>clang</w:t>
      </w:r>
      <w:r w:rsidRPr="0029081C">
        <w:rPr>
          <w:lang w:val="en-US"/>
        </w:rPr>
        <w:t>::</w:t>
      </w:r>
      <w:r w:rsidRPr="0008457A">
        <w:rPr>
          <w:rStyle w:val="LienClasseC"/>
          <w:lang w:val="en-US"/>
        </w:rPr>
        <w:t>CXXRecordDecl</w:t>
      </w:r>
      <w:r w:rsidRPr="0029081C">
        <w:rPr>
          <w:lang w:val="en-US"/>
        </w:rPr>
        <w:t>* baseClass,</w:t>
      </w:r>
      <w:r w:rsidR="00E27EEA">
        <w:rPr>
          <w:lang w:val="en-US"/>
        </w:rPr>
        <w:t xml:space="preserve"> </w:t>
      </w:r>
      <w:r w:rsidRPr="0029081C">
        <w:rPr>
          <w:b/>
          <w:bCs/>
          <w:lang w:val="en-US"/>
        </w:rPr>
        <w:t>int</w:t>
      </w:r>
      <w:r w:rsidRPr="0029081C">
        <w:rPr>
          <w:lang w:val="en-US"/>
        </w:rPr>
        <w:t xml:space="preserve"> vmtPosition)</w:t>
      </w:r>
    </w:p>
    <w:p w:rsidR="0029081C" w:rsidRPr="0029081C" w:rsidRDefault="0029081C" w:rsidP="0029081C">
      <w:pPr>
        <w:pStyle w:val="Dclarationdeclasse"/>
        <w:rPr>
          <w:lang w:val="en-US"/>
        </w:rPr>
      </w:pPr>
      <w:r w:rsidRPr="0029081C">
        <w:rPr>
          <w:lang w:val="en-US"/>
        </w:rPr>
        <w:t xml:space="preserve">      { </w:t>
      </w:r>
      <w:r w:rsidRPr="0008457A">
        <w:rPr>
          <w:rStyle w:val="LienChamps"/>
          <w:lang w:val="en-US"/>
        </w:rPr>
        <w:t>_virtualInheritancePath</w:t>
      </w:r>
      <w:r w:rsidRPr="0029081C">
        <w:rPr>
          <w:lang w:val="en-US"/>
        </w:rPr>
        <w:t xml:space="preserve"> = </w:t>
      </w:r>
      <w:r w:rsidRPr="0008457A">
        <w:rPr>
          <w:rStyle w:val="LienUnit"/>
          <w:lang w:val="en-US"/>
        </w:rPr>
        <w:t>std</w:t>
      </w:r>
      <w:r w:rsidRPr="0029081C">
        <w:rPr>
          <w:lang w:val="en-US"/>
        </w:rPr>
        <w:t>::</w:t>
      </w:r>
      <w:r w:rsidRPr="0008457A">
        <w:rPr>
          <w:rStyle w:val="LienMthode"/>
          <w:lang w:val="en-US"/>
        </w:rPr>
        <w:t>make_pair</w:t>
      </w:r>
      <w:r w:rsidRPr="0029081C">
        <w:rPr>
          <w:lang w:val="en-US"/>
        </w:rPr>
        <w:t>(baseClass, vmtPosition); }</w:t>
      </w:r>
    </w:p>
    <w:p w:rsidR="0029081C" w:rsidRPr="0029081C" w:rsidRDefault="0029081C" w:rsidP="00E27EEA">
      <w:pPr>
        <w:pStyle w:val="Dclarationdeclasse"/>
        <w:rPr>
          <w:lang w:val="en-US"/>
        </w:rPr>
      </w:pPr>
      <w:r w:rsidRPr="0029081C">
        <w:rPr>
          <w:lang w:val="en-US"/>
        </w:rPr>
        <w:t xml:space="preserve">   </w:t>
      </w:r>
      <w:r w:rsidRPr="0029081C">
        <w:rPr>
          <w:b/>
          <w:bCs/>
          <w:lang w:val="en-US"/>
        </w:rPr>
        <w:t>bool</w:t>
      </w:r>
      <w:r w:rsidRPr="0029081C">
        <w:rPr>
          <w:lang w:val="en-US"/>
        </w:rPr>
        <w:t xml:space="preserve"> </w:t>
      </w:r>
      <w:r w:rsidRPr="0008457A">
        <w:rPr>
          <w:rStyle w:val="LienMthode"/>
          <w:lang w:val="en-US"/>
        </w:rPr>
        <w:t>hasVirtualInheritancePath</w:t>
      </w:r>
      <w:r w:rsidRPr="0029081C">
        <w:rPr>
          <w:lang w:val="en-US"/>
        </w:rPr>
        <w:t xml:space="preserve">() </w:t>
      </w:r>
      <w:r w:rsidRPr="0029081C">
        <w:rPr>
          <w:b/>
          <w:bCs/>
          <w:lang w:val="en-US"/>
        </w:rPr>
        <w:t>const</w:t>
      </w:r>
      <w:r w:rsidR="00E27EEA">
        <w:rPr>
          <w:lang w:val="en-US"/>
        </w:rPr>
        <w:t xml:space="preserve"> </w:t>
      </w:r>
      <w:r w:rsidRPr="0029081C">
        <w:rPr>
          <w:lang w:val="en-US"/>
        </w:rPr>
        <w:t xml:space="preserve">{ </w:t>
      </w:r>
      <w:r w:rsidRPr="0029081C">
        <w:rPr>
          <w:b/>
          <w:bCs/>
          <w:lang w:val="en-US"/>
        </w:rPr>
        <w:t>return</w:t>
      </w:r>
      <w:r w:rsidRPr="0029081C">
        <w:rPr>
          <w:lang w:val="en-US"/>
        </w:rPr>
        <w:t xml:space="preserve"> </w:t>
      </w:r>
      <w:r w:rsidRPr="0008457A">
        <w:rPr>
          <w:rStyle w:val="LienChamps"/>
          <w:lang w:val="en-US"/>
        </w:rPr>
        <w:t>_virtualInheritancePath</w:t>
      </w:r>
      <w:r w:rsidRPr="0029081C">
        <w:rPr>
          <w:lang w:val="en-US"/>
        </w:rPr>
        <w:t>.</w:t>
      </w:r>
      <w:r w:rsidRPr="0008457A">
        <w:rPr>
          <w:rStyle w:val="LienChamps"/>
          <w:lang w:val="en-US"/>
        </w:rPr>
        <w:t>first</w:t>
      </w:r>
      <w:r w:rsidRPr="0029081C">
        <w:rPr>
          <w:lang w:val="en-US"/>
        </w:rPr>
        <w:t>; }</w:t>
      </w:r>
    </w:p>
    <w:p w:rsidR="0029081C" w:rsidRPr="0029081C" w:rsidRDefault="0029081C" w:rsidP="00E27EEA">
      <w:pPr>
        <w:pStyle w:val="Dclarationdeclasse"/>
        <w:rPr>
          <w:lang w:val="en-US"/>
        </w:rPr>
      </w:pPr>
      <w:r w:rsidRPr="0029081C">
        <w:rPr>
          <w:lang w:val="en-US"/>
        </w:rPr>
        <w:t xml:space="preserve">   </w:t>
      </w:r>
      <w:r w:rsidRPr="0029081C">
        <w:rPr>
          <w:b/>
          <w:bCs/>
          <w:lang w:val="en-US"/>
        </w:rPr>
        <w:t>const</w:t>
      </w:r>
      <w:r w:rsidRPr="0029081C">
        <w:rPr>
          <w:lang w:val="en-US"/>
        </w:rPr>
        <w:t xml:space="preserve"> </w:t>
      </w:r>
      <w:r w:rsidRPr="0008457A">
        <w:rPr>
          <w:rStyle w:val="LienClasseC"/>
          <w:lang w:val="en-US"/>
        </w:rPr>
        <w:t>InheritancePath</w:t>
      </w:r>
      <w:r w:rsidRPr="0029081C">
        <w:rPr>
          <w:lang w:val="en-US"/>
        </w:rPr>
        <w:t xml:space="preserve">&amp; </w:t>
      </w:r>
      <w:r w:rsidRPr="0008457A">
        <w:rPr>
          <w:rStyle w:val="LienMthode"/>
          <w:lang w:val="en-US"/>
        </w:rPr>
        <w:t>getInheritancePath</w:t>
      </w:r>
      <w:r w:rsidRPr="0029081C">
        <w:rPr>
          <w:lang w:val="en-US"/>
        </w:rPr>
        <w:t xml:space="preserve">() </w:t>
      </w:r>
      <w:r w:rsidRPr="0029081C">
        <w:rPr>
          <w:b/>
          <w:bCs/>
          <w:lang w:val="en-US"/>
        </w:rPr>
        <w:t>const</w:t>
      </w:r>
      <w:r w:rsidR="00E27EEA">
        <w:rPr>
          <w:lang w:val="en-US"/>
        </w:rPr>
        <w:t xml:space="preserve"> </w:t>
      </w:r>
      <w:r w:rsidRPr="0029081C">
        <w:rPr>
          <w:lang w:val="en-US"/>
        </w:rPr>
        <w:t xml:space="preserve">{ </w:t>
      </w:r>
      <w:r w:rsidRPr="0008457A">
        <w:rPr>
          <w:rStyle w:val="LienMthode"/>
          <w:lang w:val="en-US"/>
        </w:rPr>
        <w:t>assert</w:t>
      </w:r>
      <w:r w:rsidRPr="0029081C">
        <w:rPr>
          <w:lang w:val="en-US"/>
        </w:rPr>
        <w:t>(!</w:t>
      </w:r>
      <w:r w:rsidRPr="0008457A">
        <w:rPr>
          <w:rStyle w:val="LienChamps"/>
          <w:lang w:val="en-US"/>
        </w:rPr>
        <w:t>_inheritancePath</w:t>
      </w:r>
      <w:r w:rsidRPr="0029081C">
        <w:rPr>
          <w:lang w:val="en-US"/>
        </w:rPr>
        <w:t>.</w:t>
      </w:r>
      <w:r w:rsidRPr="0008457A">
        <w:rPr>
          <w:rStyle w:val="LienMthode"/>
          <w:lang w:val="en-US"/>
        </w:rPr>
        <w:t>empty</w:t>
      </w:r>
      <w:r w:rsidRPr="0029081C">
        <w:rPr>
          <w:lang w:val="en-US"/>
        </w:rPr>
        <w:t xml:space="preserve">()); </w:t>
      </w:r>
      <w:r w:rsidRPr="0029081C">
        <w:rPr>
          <w:b/>
          <w:bCs/>
          <w:lang w:val="en-US"/>
        </w:rPr>
        <w:t>return</w:t>
      </w:r>
      <w:r w:rsidRPr="0029081C">
        <w:rPr>
          <w:lang w:val="en-US"/>
        </w:rPr>
        <w:t xml:space="preserve"> </w:t>
      </w:r>
      <w:r w:rsidRPr="0008457A">
        <w:rPr>
          <w:rStyle w:val="LienChamps"/>
          <w:lang w:val="en-US"/>
        </w:rPr>
        <w:t>_inheritancePath</w:t>
      </w:r>
      <w:r w:rsidRPr="0029081C">
        <w:rPr>
          <w:lang w:val="en-US"/>
        </w:rPr>
        <w:t>; }</w:t>
      </w:r>
    </w:p>
    <w:p w:rsidR="0029081C" w:rsidRPr="0029081C" w:rsidRDefault="0029081C" w:rsidP="00E27EEA">
      <w:pPr>
        <w:pStyle w:val="Dclarationdeclasse"/>
        <w:rPr>
          <w:lang w:val="en-US"/>
        </w:rPr>
      </w:pPr>
      <w:r w:rsidRPr="0029081C">
        <w:rPr>
          <w:lang w:val="en-US"/>
        </w:rPr>
        <w:t xml:space="preserve">   </w:t>
      </w:r>
      <w:r w:rsidRPr="0029081C">
        <w:rPr>
          <w:b/>
          <w:bCs/>
          <w:lang w:val="en-US"/>
        </w:rPr>
        <w:t>const</w:t>
      </w:r>
      <w:r w:rsidRPr="0029081C">
        <w:rPr>
          <w:lang w:val="en-US"/>
        </w:rPr>
        <w:t xml:space="preserve"> </w:t>
      </w:r>
      <w:r w:rsidRPr="0008457A">
        <w:rPr>
          <w:rStyle w:val="LienClasseC"/>
          <w:lang w:val="en-US"/>
        </w:rPr>
        <w:t>VirtualInheritancePath</w:t>
      </w:r>
      <w:r w:rsidRPr="0029081C">
        <w:rPr>
          <w:lang w:val="en-US"/>
        </w:rPr>
        <w:t xml:space="preserve">&amp; </w:t>
      </w:r>
      <w:r w:rsidRPr="0008457A">
        <w:rPr>
          <w:rStyle w:val="LienMthode"/>
          <w:lang w:val="en-US"/>
        </w:rPr>
        <w:t>getVirtualInheritancePath</w:t>
      </w:r>
      <w:r w:rsidRPr="0029081C">
        <w:rPr>
          <w:lang w:val="en-US"/>
        </w:rPr>
        <w:t xml:space="preserve">() </w:t>
      </w:r>
      <w:r w:rsidRPr="0029081C">
        <w:rPr>
          <w:b/>
          <w:bCs/>
          <w:lang w:val="en-US"/>
        </w:rPr>
        <w:t>const</w:t>
      </w:r>
      <w:r w:rsidR="00E27EEA">
        <w:rPr>
          <w:lang w:val="en-US"/>
        </w:rPr>
        <w:t xml:space="preserve"> </w:t>
      </w:r>
      <w:r w:rsidRPr="0029081C">
        <w:rPr>
          <w:lang w:val="en-US"/>
        </w:rPr>
        <w:t xml:space="preserve">{ </w:t>
      </w:r>
      <w:r w:rsidRPr="0008457A">
        <w:rPr>
          <w:rStyle w:val="LienMthode"/>
          <w:lang w:val="en-US"/>
        </w:rPr>
        <w:t>assert</w:t>
      </w:r>
      <w:r w:rsidRPr="0029081C">
        <w:rPr>
          <w:lang w:val="en-US"/>
        </w:rPr>
        <w:t>(</w:t>
      </w:r>
      <w:r w:rsidRPr="0008457A">
        <w:rPr>
          <w:rStyle w:val="LienChamps"/>
          <w:lang w:val="en-US"/>
        </w:rPr>
        <w:t>_virtualInheritancePath</w:t>
      </w:r>
      <w:r w:rsidRPr="0029081C">
        <w:rPr>
          <w:lang w:val="en-US"/>
        </w:rPr>
        <w:t xml:space="preserve">); </w:t>
      </w:r>
      <w:r w:rsidRPr="0029081C">
        <w:rPr>
          <w:b/>
          <w:bCs/>
          <w:lang w:val="en-US"/>
        </w:rPr>
        <w:t>return</w:t>
      </w:r>
      <w:r w:rsidRPr="0029081C">
        <w:rPr>
          <w:lang w:val="en-US"/>
        </w:rPr>
        <w:t xml:space="preserve"> </w:t>
      </w:r>
      <w:r w:rsidRPr="0008457A">
        <w:rPr>
          <w:rStyle w:val="LienChamps"/>
          <w:lang w:val="en-US"/>
        </w:rPr>
        <w:t>_virtualInheritancePath</w:t>
      </w:r>
      <w:r w:rsidRPr="0029081C">
        <w:rPr>
          <w:lang w:val="en-US"/>
        </w:rPr>
        <w:t>; }</w:t>
      </w:r>
    </w:p>
    <w:p w:rsidR="0029081C" w:rsidRDefault="0029081C" w:rsidP="0029081C">
      <w:pPr>
        <w:pStyle w:val="Dclarationdeclasse"/>
        <w:rPr>
          <w:lang w:val="en-US"/>
        </w:rPr>
      </w:pPr>
      <w:r w:rsidRPr="0030797A">
        <w:rPr>
          <w:lang w:val="en-US"/>
        </w:rPr>
        <w:t>};</w:t>
      </w:r>
    </w:p>
    <w:p w:rsidR="0030797A" w:rsidRPr="0030797A" w:rsidRDefault="0030797A" w:rsidP="0029081C">
      <w:pPr>
        <w:pStyle w:val="Dclarationdeclasse"/>
        <w:rPr>
          <w:lang w:val="en-US"/>
        </w:rPr>
      </w:pPr>
    </w:p>
    <w:p w:rsidR="0030797A" w:rsidRDefault="0030797A" w:rsidP="0030797A">
      <w:pPr>
        <w:pStyle w:val="Dclarationdeclasse"/>
        <w:rPr>
          <w:lang w:val="en-US"/>
        </w:rPr>
      </w:pPr>
      <w:r w:rsidRPr="00DE47FF">
        <w:rPr>
          <w:b/>
          <w:bCs/>
          <w:lang w:val="en-US"/>
        </w:rPr>
        <w:t>typedef</w:t>
      </w:r>
      <w:r w:rsidRPr="00DE47FF">
        <w:rPr>
          <w:lang w:val="en-US"/>
        </w:rPr>
        <w:t xml:space="preserve"> </w:t>
      </w:r>
      <w:r w:rsidRPr="00DE47FF">
        <w:rPr>
          <w:rStyle w:val="LienUnit"/>
          <w:lang w:val="en-US"/>
        </w:rPr>
        <w:t>std</w:t>
      </w:r>
      <w:r w:rsidRPr="00DE47FF">
        <w:rPr>
          <w:lang w:val="en-US"/>
        </w:rPr>
        <w:t>::</w:t>
      </w:r>
      <w:r w:rsidRPr="00DE47FF">
        <w:rPr>
          <w:rStyle w:val="LienClasseC"/>
          <w:lang w:val="en-US"/>
        </w:rPr>
        <w:t>vector</w:t>
      </w:r>
      <w:r w:rsidRPr="00DE47FF">
        <w:rPr>
          <w:lang w:val="en-US"/>
        </w:rPr>
        <w:t>&lt;</w:t>
      </w:r>
      <w:r w:rsidRPr="00DE47FF">
        <w:rPr>
          <w:rStyle w:val="LienUnit"/>
          <w:lang w:val="en-US"/>
        </w:rPr>
        <w:t>std</w:t>
      </w:r>
      <w:r w:rsidRPr="00DE47FF">
        <w:rPr>
          <w:lang w:val="en-US"/>
        </w:rPr>
        <w:t>::</w:t>
      </w:r>
      <w:r w:rsidRPr="00DE47FF">
        <w:rPr>
          <w:rStyle w:val="LienClasseC"/>
          <w:lang w:val="en-US"/>
        </w:rPr>
        <w:t>pair</w:t>
      </w:r>
      <w:r w:rsidRPr="00DE47FF">
        <w:rPr>
          <w:lang w:val="en-US"/>
        </w:rPr>
        <w:t>&lt;</w:t>
      </w:r>
      <w:r w:rsidRPr="00DE47FF">
        <w:rPr>
          <w:b/>
          <w:bCs/>
          <w:lang w:val="en-US"/>
        </w:rPr>
        <w:t>const</w:t>
      </w:r>
      <w:r w:rsidRPr="00DE47FF">
        <w:rPr>
          <w:lang w:val="en-US"/>
        </w:rPr>
        <w:t xml:space="preserve"> </w:t>
      </w:r>
      <w:r w:rsidRPr="00DE47FF">
        <w:rPr>
          <w:rStyle w:val="LienUnit"/>
          <w:lang w:val="en-US"/>
        </w:rPr>
        <w:t>clang</w:t>
      </w:r>
      <w:r w:rsidRPr="00DE47FF">
        <w:rPr>
          <w:lang w:val="en-US"/>
        </w:rPr>
        <w:t>::</w:t>
      </w:r>
      <w:r w:rsidRPr="00DE47FF">
        <w:rPr>
          <w:rStyle w:val="LienClasseC"/>
          <w:lang w:val="en-US"/>
        </w:rPr>
        <w:t>CXXRecordDecl</w:t>
      </w:r>
      <w:r w:rsidRPr="00DE47FF">
        <w:rPr>
          <w:lang w:val="en-US"/>
        </w:rPr>
        <w:t xml:space="preserve">*, </w:t>
      </w:r>
      <w:r w:rsidRPr="00DE47FF">
        <w:rPr>
          <w:b/>
          <w:bCs/>
          <w:lang w:val="en-US"/>
        </w:rPr>
        <w:t>int</w:t>
      </w:r>
      <w:r w:rsidRPr="00DE47FF">
        <w:rPr>
          <w:lang w:val="en-US"/>
        </w:rPr>
        <w:t>&gt; &gt;</w:t>
      </w:r>
      <w:r>
        <w:rPr>
          <w:lang w:val="en-US"/>
        </w:rPr>
        <w:t xml:space="preserve"> </w:t>
      </w:r>
      <w:r w:rsidRPr="00DE47FF">
        <w:rPr>
          <w:rStyle w:val="DfinitionType"/>
          <w:lang w:val="en-US"/>
        </w:rPr>
        <w:t>InheritancePath</w:t>
      </w:r>
      <w:r w:rsidRPr="00DE47FF">
        <w:rPr>
          <w:lang w:val="en-US"/>
        </w:rPr>
        <w:t>;</w:t>
      </w:r>
    </w:p>
    <w:p w:rsidR="0030797A" w:rsidRDefault="0030797A" w:rsidP="0030797A">
      <w:pPr>
        <w:pStyle w:val="Dclarationdeclasse"/>
        <w:rPr>
          <w:lang w:val="en-US"/>
        </w:rPr>
      </w:pPr>
      <w:r w:rsidRPr="00F25E0A">
        <w:rPr>
          <w:b/>
          <w:lang w:val="en-US"/>
        </w:rPr>
        <w:t>typedef</w:t>
      </w:r>
      <w:r w:rsidRPr="00F25E0A">
        <w:rPr>
          <w:lang w:val="en-US"/>
        </w:rPr>
        <w:t xml:space="preserve"> </w:t>
      </w:r>
      <w:r w:rsidRPr="00F25E0A">
        <w:rPr>
          <w:rStyle w:val="LienUnit"/>
          <w:lang w:val="en-US"/>
        </w:rPr>
        <w:t>std</w:t>
      </w:r>
      <w:r w:rsidRPr="00F25E0A">
        <w:rPr>
          <w:lang w:val="en-US"/>
        </w:rPr>
        <w:t>::</w:t>
      </w:r>
      <w:r w:rsidRPr="00F25E0A">
        <w:rPr>
          <w:rStyle w:val="LienClasseC"/>
          <w:lang w:val="en-US"/>
        </w:rPr>
        <w:t>pair</w:t>
      </w:r>
      <w:r w:rsidRPr="00F25E0A">
        <w:rPr>
          <w:lang w:val="en-US"/>
        </w:rPr>
        <w:t>&lt;</w:t>
      </w:r>
      <w:r w:rsidRPr="00F25E0A">
        <w:rPr>
          <w:b/>
          <w:lang w:val="en-US"/>
        </w:rPr>
        <w:t>const</w:t>
      </w:r>
      <w:r w:rsidRPr="00F25E0A">
        <w:rPr>
          <w:lang w:val="en-US"/>
        </w:rPr>
        <w:t xml:space="preserve"> </w:t>
      </w:r>
      <w:r w:rsidRPr="00F25E0A">
        <w:rPr>
          <w:rStyle w:val="LienUnit"/>
          <w:lang w:val="en-US"/>
        </w:rPr>
        <w:t>clang</w:t>
      </w:r>
      <w:r w:rsidRPr="00F25E0A">
        <w:rPr>
          <w:lang w:val="en-US"/>
        </w:rPr>
        <w:t>::</w:t>
      </w:r>
      <w:r w:rsidRPr="00F25E0A">
        <w:rPr>
          <w:rStyle w:val="LienClasseC"/>
          <w:lang w:val="en-US"/>
        </w:rPr>
        <w:t>CXXRecordDecl</w:t>
      </w:r>
      <w:r w:rsidRPr="00F25E0A">
        <w:rPr>
          <w:lang w:val="en-US"/>
        </w:rPr>
        <w:t xml:space="preserve">*, </w:t>
      </w:r>
      <w:r w:rsidRPr="00F25E0A">
        <w:rPr>
          <w:b/>
          <w:lang w:val="en-US"/>
        </w:rPr>
        <w:t>int</w:t>
      </w:r>
      <w:r w:rsidRPr="00F25E0A">
        <w:rPr>
          <w:lang w:val="en-US"/>
        </w:rPr>
        <w:t xml:space="preserve">&gt; </w:t>
      </w:r>
      <w:r w:rsidRPr="0008457A">
        <w:rPr>
          <w:rStyle w:val="LienClasseC"/>
          <w:lang w:val="en-US"/>
        </w:rPr>
        <w:t>VirtualInheritancePath</w:t>
      </w:r>
      <w:r w:rsidRPr="00F25E0A">
        <w:rPr>
          <w:lang w:val="en-US"/>
        </w:rPr>
        <w:t>;</w:t>
      </w:r>
    </w:p>
    <w:p w:rsidR="00265606" w:rsidRDefault="00265606" w:rsidP="00265606">
      <w:pPr>
        <w:pStyle w:val="SectionClasse"/>
        <w:rPr>
          <w:rStyle w:val="LienClasseC"/>
          <w:lang w:val="en-US"/>
        </w:rPr>
      </w:pPr>
      <w:r>
        <w:rPr>
          <w:lang w:val="en-US"/>
        </w:rPr>
        <w:t xml:space="preserve">The class </w:t>
      </w:r>
      <w:r w:rsidRPr="00265606">
        <w:rPr>
          <w:rStyle w:val="LienClasseC"/>
          <w:lang w:val="en-US"/>
        </w:rPr>
        <w:t>ClassInfo</w:t>
      </w:r>
    </w:p>
    <w:p w:rsidR="00C90D6C" w:rsidRDefault="00C90D6C" w:rsidP="00C90D6C">
      <w:pPr>
        <w:rPr>
          <w:lang w:val="en-US"/>
        </w:rPr>
      </w:pPr>
      <w:r>
        <w:rPr>
          <w:lang w:val="en-US"/>
        </w:rPr>
        <w:t xml:space="preserve">The class </w:t>
      </w:r>
      <w:r w:rsidRPr="00C90D6C">
        <w:rPr>
          <w:rStyle w:val="LienClasseC"/>
          <w:lang w:val="en-US"/>
        </w:rPr>
        <w:t>ClassInfo</w:t>
      </w:r>
      <w:r>
        <w:rPr>
          <w:lang w:val="en-US"/>
        </w:rPr>
        <w:t xml:space="preserve"> defines the raw local material for the main unit class </w:t>
      </w:r>
      <w:r w:rsidRPr="00C90D6C">
        <w:rPr>
          <w:rStyle w:val="LienClasseC"/>
          <w:lang w:val="en-US"/>
        </w:rPr>
        <w:t>RTTITable</w:t>
      </w:r>
      <w:r>
        <w:rPr>
          <w:lang w:val="en-US"/>
        </w:rPr>
        <w:t>. For each class, it defines its run-time type information and its virtual method table.</w:t>
      </w:r>
      <w:r w:rsidR="00461376">
        <w:rPr>
          <w:lang w:val="en-US"/>
        </w:rPr>
        <w:t xml:space="preserve"> </w:t>
      </w:r>
      <w:r w:rsidR="00461376" w:rsidRPr="00461376">
        <w:rPr>
          <w:rStyle w:val="LienClasseC"/>
          <w:lang w:val="en-US"/>
        </w:rPr>
        <w:t>ClassInfo</w:t>
      </w:r>
      <w:r w:rsidR="00461376">
        <w:rPr>
          <w:lang w:val="en-US"/>
        </w:rPr>
        <w:t xml:space="preserve"> is the main source of information of the class </w:t>
      </w:r>
      <w:r w:rsidR="00461376" w:rsidRPr="00461376">
        <w:rPr>
          <w:rStyle w:val="LienClasseC"/>
          <w:lang w:val="en-US"/>
        </w:rPr>
        <w:t>RTTITable</w:t>
      </w:r>
      <w:r w:rsidR="00461376">
        <w:rPr>
          <w:lang w:val="en-US"/>
        </w:rPr>
        <w:t xml:space="preserve">. It supports an incremental construction when it is in the field </w:t>
      </w:r>
      <w:r w:rsidR="00461376" w:rsidRPr="00461376">
        <w:rPr>
          <w:rStyle w:val="LienClasseC"/>
          <w:lang w:val="en-US"/>
        </w:rPr>
        <w:t>RTTITable</w:t>
      </w:r>
      <w:r w:rsidR="00461376" w:rsidRPr="00461376">
        <w:rPr>
          <w:rStyle w:val="TexteC"/>
          <w:lang w:val="en-US"/>
        </w:rPr>
        <w:t>::</w:t>
      </w:r>
      <w:r w:rsidR="00461376" w:rsidRPr="00461376">
        <w:rPr>
          <w:rStyle w:val="LienChamps"/>
          <w:lang w:val="en-US"/>
        </w:rPr>
        <w:t>_currentClass</w:t>
      </w:r>
      <w:r w:rsidR="00461376">
        <w:rPr>
          <w:rStyle w:val="LienChamps"/>
          <w:lang w:val="en-US"/>
        </w:rPr>
        <w:t>Info</w:t>
      </w:r>
      <w:r w:rsidR="00461376">
        <w:rPr>
          <w:lang w:val="en-US"/>
        </w:rPr>
        <w:t xml:space="preserve"> that represents the syntactic hierarchy of non-closed classes during the clang visit. It supports the generation of </w:t>
      </w:r>
      <w:proofErr w:type="spellStart"/>
      <w:r w:rsidR="00461376">
        <w:rPr>
          <w:lang w:val="en-US"/>
        </w:rPr>
        <w:t>rtti</w:t>
      </w:r>
      <w:proofErr w:type="spellEnd"/>
      <w:r w:rsidR="00461376">
        <w:rPr>
          <w:lang w:val="en-US"/>
        </w:rPr>
        <w:t xml:space="preserve"> data structures and queries on the virtual method table when it is in the field </w:t>
      </w:r>
      <w:r w:rsidR="00461376" w:rsidRPr="00461376">
        <w:rPr>
          <w:rStyle w:val="LienClasseC"/>
          <w:lang w:val="en-US"/>
        </w:rPr>
        <w:t>RTTITable</w:t>
      </w:r>
      <w:r w:rsidR="00461376" w:rsidRPr="00461376">
        <w:rPr>
          <w:rStyle w:val="TexteC"/>
          <w:lang w:val="en-US"/>
        </w:rPr>
        <w:t>::</w:t>
      </w:r>
      <w:r w:rsidR="00461376" w:rsidRPr="00461376">
        <w:rPr>
          <w:rStyle w:val="LienChamps"/>
          <w:lang w:val="en-US"/>
        </w:rPr>
        <w:t>_</w:t>
      </w:r>
      <w:r w:rsidR="00461376">
        <w:rPr>
          <w:rStyle w:val="LienChamps"/>
          <w:lang w:val="en-US"/>
        </w:rPr>
        <w:t>classInfoTable</w:t>
      </w:r>
      <w:r w:rsidR="00461376">
        <w:rPr>
          <w:lang w:val="en-US"/>
        </w:rPr>
        <w:t>.</w:t>
      </w:r>
    </w:p>
    <w:p w:rsidR="006A6E3B" w:rsidRDefault="006A6E3B" w:rsidP="00C90D6C">
      <w:pPr>
        <w:rPr>
          <w:lang w:val="en-US"/>
        </w:rPr>
      </w:pPr>
    </w:p>
    <w:p w:rsidR="006A6E3B" w:rsidRDefault="006A6E3B" w:rsidP="00C90D6C">
      <w:pPr>
        <w:rPr>
          <w:lang w:val="en-US"/>
        </w:rPr>
      </w:pPr>
      <w:r>
        <w:rPr>
          <w:lang w:val="en-US"/>
        </w:rPr>
        <w:t>The objective of the material in our class</w:t>
      </w:r>
    </w:p>
    <w:p w:rsidR="00A41D0A" w:rsidRDefault="00A41D0A" w:rsidP="00C90D6C">
      <w:pPr>
        <w:rPr>
          <w:lang w:val="en-US"/>
        </w:rPr>
      </w:pPr>
    </w:p>
    <w:p w:rsidR="00461376" w:rsidRDefault="00A41D0A" w:rsidP="006A6E3B">
      <w:pPr>
        <w:jc w:val="center"/>
        <w:rPr>
          <w:lang w:val="en-US"/>
        </w:rPr>
      </w:pPr>
      <w:r>
        <w:rPr>
          <w:noProof/>
        </w:rPr>
        <w:drawing>
          <wp:inline distT="0" distB="0" distL="0" distR="0">
            <wp:extent cx="5743575" cy="1924050"/>
            <wp:effectExtent l="0" t="0" r="952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3575" cy="1924050"/>
                    </a:xfrm>
                    <a:prstGeom prst="rect">
                      <a:avLst/>
                    </a:prstGeom>
                    <a:noFill/>
                    <a:ln>
                      <a:noFill/>
                    </a:ln>
                  </pic:spPr>
                </pic:pic>
              </a:graphicData>
            </a:graphic>
          </wp:inline>
        </w:drawing>
      </w:r>
    </w:p>
    <w:p w:rsidR="00A41D0A" w:rsidRDefault="00A41D0A" w:rsidP="006A6E3B">
      <w:pPr>
        <w:rPr>
          <w:lang w:val="en-US"/>
        </w:rPr>
      </w:pPr>
    </w:p>
    <w:p w:rsidR="006A6E3B" w:rsidRDefault="006A6E3B" w:rsidP="006A6E3B">
      <w:pPr>
        <w:rPr>
          <w:lang w:val="en-US"/>
        </w:rPr>
      </w:pPr>
      <w:proofErr w:type="gramStart"/>
      <w:r>
        <w:rPr>
          <w:lang w:val="en-US"/>
        </w:rPr>
        <w:lastRenderedPageBreak/>
        <w:t>is</w:t>
      </w:r>
      <w:proofErr w:type="gramEnd"/>
      <w:r>
        <w:rPr>
          <w:lang w:val="en-US"/>
        </w:rPr>
        <w:t xml:space="preserve"> to produce </w:t>
      </w:r>
      <w:r w:rsidR="00A41D0A">
        <w:rPr>
          <w:lang w:val="en-US"/>
        </w:rPr>
        <w:t xml:space="preserve">for example 1 (see code above) </w:t>
      </w:r>
      <w:r>
        <w:rPr>
          <w:lang w:val="en-US"/>
        </w:rPr>
        <w:t>the following parts of the generated data structures in the intermediate representation:</w:t>
      </w:r>
    </w:p>
    <w:p w:rsidR="00A41D0A" w:rsidRDefault="00A41D0A" w:rsidP="006A6E3B">
      <w:pPr>
        <w:rPr>
          <w:lang w:val="en-US"/>
        </w:rPr>
      </w:pPr>
    </w:p>
    <w:p w:rsidR="006A6E3B" w:rsidRDefault="00A41D0A" w:rsidP="006A6E3B">
      <w:pPr>
        <w:jc w:val="center"/>
        <w:rPr>
          <w:lang w:val="en-US"/>
        </w:rPr>
      </w:pPr>
      <w:r>
        <w:rPr>
          <w:noProof/>
        </w:rPr>
        <w:drawing>
          <wp:inline distT="0" distB="0" distL="0" distR="0">
            <wp:extent cx="4991100" cy="1209675"/>
            <wp:effectExtent l="0" t="0" r="0"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1100" cy="1209675"/>
                    </a:xfrm>
                    <a:prstGeom prst="rect">
                      <a:avLst/>
                    </a:prstGeom>
                    <a:noFill/>
                    <a:ln>
                      <a:noFill/>
                    </a:ln>
                  </pic:spPr>
                </pic:pic>
              </a:graphicData>
            </a:graphic>
          </wp:inline>
        </w:drawing>
      </w:r>
      <w:r>
        <w:rPr>
          <w:noProof/>
        </w:rPr>
        <w:drawing>
          <wp:inline distT="0" distB="0" distL="0" distR="0">
            <wp:extent cx="6105525" cy="1209675"/>
            <wp:effectExtent l="0" t="0" r="9525"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5525" cy="1209675"/>
                    </a:xfrm>
                    <a:prstGeom prst="rect">
                      <a:avLst/>
                    </a:prstGeom>
                    <a:noFill/>
                    <a:ln>
                      <a:noFill/>
                    </a:ln>
                  </pic:spPr>
                </pic:pic>
              </a:graphicData>
            </a:graphic>
          </wp:inline>
        </w:drawing>
      </w:r>
      <w:r>
        <w:rPr>
          <w:noProof/>
        </w:rPr>
        <w:drawing>
          <wp:inline distT="0" distB="0" distL="0" distR="0">
            <wp:extent cx="6105525" cy="1209675"/>
            <wp:effectExtent l="0" t="0" r="9525"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5525" cy="1209675"/>
                    </a:xfrm>
                    <a:prstGeom prst="rect">
                      <a:avLst/>
                    </a:prstGeom>
                    <a:noFill/>
                    <a:ln>
                      <a:noFill/>
                    </a:ln>
                  </pic:spPr>
                </pic:pic>
              </a:graphicData>
            </a:graphic>
          </wp:inline>
        </w:drawing>
      </w:r>
      <w:r w:rsidR="00704274">
        <w:rPr>
          <w:noProof/>
        </w:rPr>
        <w:drawing>
          <wp:inline distT="0" distB="0" distL="0" distR="0">
            <wp:extent cx="6353175" cy="2000250"/>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53175" cy="2000250"/>
                    </a:xfrm>
                    <a:prstGeom prst="rect">
                      <a:avLst/>
                    </a:prstGeom>
                    <a:noFill/>
                    <a:ln>
                      <a:noFill/>
                    </a:ln>
                  </pic:spPr>
                </pic:pic>
              </a:graphicData>
            </a:graphic>
          </wp:inline>
        </w:drawing>
      </w:r>
    </w:p>
    <w:p w:rsidR="006A6E3B" w:rsidRDefault="006A6E3B" w:rsidP="00461376">
      <w:pPr>
        <w:rPr>
          <w:lang w:val="en-US"/>
        </w:rPr>
      </w:pPr>
    </w:p>
    <w:p w:rsidR="00BB33BD" w:rsidRDefault="00BB33BD" w:rsidP="00BB33BD">
      <w:pPr>
        <w:rPr>
          <w:lang w:val="en-US"/>
        </w:rPr>
      </w:pPr>
      <w:r>
        <w:rPr>
          <w:lang w:val="en-US"/>
        </w:rPr>
        <w:t xml:space="preserve">Example 2 contains a shift for </w:t>
      </w:r>
      <w:proofErr w:type="spellStart"/>
      <w:r>
        <w:rPr>
          <w:lang w:val="en-US"/>
        </w:rPr>
        <w:t>pvmt</w:t>
      </w:r>
      <w:proofErr w:type="spellEnd"/>
      <w:r>
        <w:rPr>
          <w:lang w:val="en-US"/>
        </w:rPr>
        <w:t>:</w:t>
      </w:r>
    </w:p>
    <w:p w:rsidR="00BB33BD" w:rsidRDefault="00816F78" w:rsidP="004E46AD">
      <w:pPr>
        <w:jc w:val="center"/>
        <w:rPr>
          <w:lang w:val="en-US"/>
        </w:rPr>
      </w:pPr>
      <w:r>
        <w:rPr>
          <w:noProof/>
        </w:rPr>
        <w:drawing>
          <wp:inline distT="0" distB="0" distL="0" distR="0">
            <wp:extent cx="5743575" cy="2276475"/>
            <wp:effectExtent l="0" t="0" r="9525"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3575" cy="2276475"/>
                    </a:xfrm>
                    <a:prstGeom prst="rect">
                      <a:avLst/>
                    </a:prstGeom>
                    <a:noFill/>
                    <a:ln>
                      <a:noFill/>
                    </a:ln>
                  </pic:spPr>
                </pic:pic>
              </a:graphicData>
            </a:graphic>
          </wp:inline>
        </w:drawing>
      </w:r>
    </w:p>
    <w:p w:rsidR="004E46AD" w:rsidRDefault="004E46AD" w:rsidP="004E46AD">
      <w:pPr>
        <w:jc w:val="center"/>
        <w:rPr>
          <w:lang w:val="en-US"/>
        </w:rPr>
      </w:pPr>
      <w:r>
        <w:rPr>
          <w:noProof/>
        </w:rPr>
        <w:drawing>
          <wp:inline distT="0" distB="0" distL="0" distR="0">
            <wp:extent cx="4991100" cy="1209675"/>
            <wp:effectExtent l="0" t="0" r="0" b="95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91100" cy="1209675"/>
                    </a:xfrm>
                    <a:prstGeom prst="rect">
                      <a:avLst/>
                    </a:prstGeom>
                    <a:noFill/>
                    <a:ln>
                      <a:noFill/>
                    </a:ln>
                  </pic:spPr>
                </pic:pic>
              </a:graphicData>
            </a:graphic>
          </wp:inline>
        </w:drawing>
      </w:r>
    </w:p>
    <w:p w:rsidR="004E46AD" w:rsidRDefault="00AD3D95" w:rsidP="004E46AD">
      <w:pPr>
        <w:jc w:val="center"/>
        <w:rPr>
          <w:lang w:val="en-US"/>
        </w:rPr>
      </w:pPr>
      <w:r>
        <w:rPr>
          <w:noProof/>
        </w:rPr>
        <w:lastRenderedPageBreak/>
        <w:drawing>
          <wp:inline distT="0" distB="0" distL="0" distR="0">
            <wp:extent cx="6267450" cy="139065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67450" cy="1390650"/>
                    </a:xfrm>
                    <a:prstGeom prst="rect">
                      <a:avLst/>
                    </a:prstGeom>
                    <a:noFill/>
                    <a:ln>
                      <a:noFill/>
                    </a:ln>
                  </pic:spPr>
                </pic:pic>
              </a:graphicData>
            </a:graphic>
          </wp:inline>
        </w:drawing>
      </w:r>
    </w:p>
    <w:p w:rsidR="004E46AD" w:rsidRDefault="004E46AD" w:rsidP="004E46AD">
      <w:pPr>
        <w:jc w:val="center"/>
        <w:rPr>
          <w:lang w:val="en-US"/>
        </w:rPr>
      </w:pPr>
      <w:r>
        <w:rPr>
          <w:noProof/>
        </w:rPr>
        <w:drawing>
          <wp:inline distT="0" distB="0" distL="0" distR="0">
            <wp:extent cx="6105525" cy="1209675"/>
            <wp:effectExtent l="0" t="0" r="9525"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5525" cy="1209675"/>
                    </a:xfrm>
                    <a:prstGeom prst="rect">
                      <a:avLst/>
                    </a:prstGeom>
                    <a:noFill/>
                    <a:ln>
                      <a:noFill/>
                    </a:ln>
                  </pic:spPr>
                </pic:pic>
              </a:graphicData>
            </a:graphic>
          </wp:inline>
        </w:drawing>
      </w:r>
    </w:p>
    <w:p w:rsidR="004E46AD" w:rsidRDefault="00AD3D95" w:rsidP="004E46AD">
      <w:pPr>
        <w:jc w:val="center"/>
        <w:rPr>
          <w:lang w:val="en-US"/>
        </w:rPr>
      </w:pPr>
      <w:r>
        <w:rPr>
          <w:noProof/>
        </w:rPr>
        <w:drawing>
          <wp:inline distT="0" distB="0" distL="0" distR="0">
            <wp:extent cx="6353175" cy="2181225"/>
            <wp:effectExtent l="0" t="0" r="9525"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53175" cy="2181225"/>
                    </a:xfrm>
                    <a:prstGeom prst="rect">
                      <a:avLst/>
                    </a:prstGeom>
                    <a:noFill/>
                    <a:ln>
                      <a:noFill/>
                    </a:ln>
                  </pic:spPr>
                </pic:pic>
              </a:graphicData>
            </a:graphic>
          </wp:inline>
        </w:drawing>
      </w:r>
    </w:p>
    <w:p w:rsidR="000C1F84" w:rsidRDefault="005F36A4" w:rsidP="00461376">
      <w:pPr>
        <w:rPr>
          <w:lang w:val="en-US"/>
        </w:rPr>
      </w:pPr>
      <w:r>
        <w:rPr>
          <w:lang w:val="en-US"/>
        </w:rPr>
        <w:t>Example </w:t>
      </w:r>
      <w:r w:rsidR="00744C4F">
        <w:rPr>
          <w:lang w:val="en-US"/>
        </w:rPr>
        <w:t>3</w:t>
      </w:r>
      <w:r>
        <w:rPr>
          <w:lang w:val="en-US"/>
        </w:rPr>
        <w:t xml:space="preserve"> </w:t>
      </w:r>
      <w:r w:rsidR="000C1F84">
        <w:rPr>
          <w:lang w:val="en-US"/>
        </w:rPr>
        <w:t>contains virtual inheritance:</w:t>
      </w:r>
    </w:p>
    <w:p w:rsidR="00AD3D95" w:rsidRDefault="00A72E80" w:rsidP="00B94CCD">
      <w:pPr>
        <w:jc w:val="center"/>
        <w:rPr>
          <w:lang w:val="en-US"/>
        </w:rPr>
      </w:pPr>
      <w:r>
        <w:rPr>
          <w:noProof/>
        </w:rPr>
        <w:drawing>
          <wp:inline distT="0" distB="0" distL="0" distR="0">
            <wp:extent cx="5667375" cy="2647950"/>
            <wp:effectExtent l="0" t="0" r="952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67375" cy="2647950"/>
                    </a:xfrm>
                    <a:prstGeom prst="rect">
                      <a:avLst/>
                    </a:prstGeom>
                    <a:noFill/>
                    <a:ln>
                      <a:noFill/>
                    </a:ln>
                  </pic:spPr>
                </pic:pic>
              </a:graphicData>
            </a:graphic>
          </wp:inline>
        </w:drawing>
      </w:r>
    </w:p>
    <w:p w:rsidR="00A72E80" w:rsidRDefault="00B94CCD" w:rsidP="00B94CCD">
      <w:pPr>
        <w:jc w:val="center"/>
        <w:rPr>
          <w:lang w:val="en-US"/>
        </w:rPr>
      </w:pPr>
      <w:r>
        <w:rPr>
          <w:noProof/>
        </w:rPr>
        <w:drawing>
          <wp:inline distT="0" distB="0" distL="0" distR="0">
            <wp:extent cx="4981575" cy="1390650"/>
            <wp:effectExtent l="0" t="0" r="9525"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81575" cy="1390650"/>
                    </a:xfrm>
                    <a:prstGeom prst="rect">
                      <a:avLst/>
                    </a:prstGeom>
                    <a:noFill/>
                    <a:ln>
                      <a:noFill/>
                    </a:ln>
                  </pic:spPr>
                </pic:pic>
              </a:graphicData>
            </a:graphic>
          </wp:inline>
        </w:drawing>
      </w:r>
    </w:p>
    <w:p w:rsidR="00B94CCD" w:rsidRDefault="0088226B" w:rsidP="00B94CCD">
      <w:pPr>
        <w:jc w:val="center"/>
        <w:rPr>
          <w:lang w:val="en-US"/>
        </w:rPr>
      </w:pPr>
      <w:r>
        <w:rPr>
          <w:noProof/>
        </w:rPr>
        <w:lastRenderedPageBreak/>
        <w:drawing>
          <wp:inline distT="0" distB="0" distL="0" distR="0">
            <wp:extent cx="6315075" cy="3152775"/>
            <wp:effectExtent l="0" t="0" r="9525"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15075" cy="3152775"/>
                    </a:xfrm>
                    <a:prstGeom prst="rect">
                      <a:avLst/>
                    </a:prstGeom>
                    <a:noFill/>
                    <a:ln>
                      <a:noFill/>
                    </a:ln>
                  </pic:spPr>
                </pic:pic>
              </a:graphicData>
            </a:graphic>
          </wp:inline>
        </w:drawing>
      </w:r>
    </w:p>
    <w:p w:rsidR="00C238B5" w:rsidRDefault="0088226B" w:rsidP="00B94CCD">
      <w:pPr>
        <w:jc w:val="center"/>
        <w:rPr>
          <w:lang w:val="en-US"/>
        </w:rPr>
      </w:pPr>
      <w:bookmarkStart w:id="5" w:name="_GoBack"/>
      <w:r>
        <w:rPr>
          <w:noProof/>
        </w:rPr>
        <w:drawing>
          <wp:inline distT="0" distB="0" distL="0" distR="0">
            <wp:extent cx="6315075" cy="3152775"/>
            <wp:effectExtent l="0" t="0" r="9525" b="952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15075" cy="3152775"/>
                    </a:xfrm>
                    <a:prstGeom prst="rect">
                      <a:avLst/>
                    </a:prstGeom>
                    <a:noFill/>
                    <a:ln>
                      <a:noFill/>
                    </a:ln>
                  </pic:spPr>
                </pic:pic>
              </a:graphicData>
            </a:graphic>
          </wp:inline>
        </w:drawing>
      </w:r>
      <w:bookmarkEnd w:id="5"/>
    </w:p>
    <w:p w:rsidR="00B94CCD" w:rsidRDefault="0088226B" w:rsidP="00B94CCD">
      <w:pPr>
        <w:jc w:val="center"/>
        <w:rPr>
          <w:lang w:val="en-US"/>
        </w:rPr>
      </w:pPr>
      <w:r>
        <w:rPr>
          <w:noProof/>
        </w:rPr>
        <w:lastRenderedPageBreak/>
        <w:drawing>
          <wp:inline distT="0" distB="0" distL="0" distR="0">
            <wp:extent cx="6419850" cy="394335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19850" cy="3943350"/>
                    </a:xfrm>
                    <a:prstGeom prst="rect">
                      <a:avLst/>
                    </a:prstGeom>
                    <a:noFill/>
                    <a:ln>
                      <a:noFill/>
                    </a:ln>
                  </pic:spPr>
                </pic:pic>
              </a:graphicData>
            </a:graphic>
          </wp:inline>
        </w:drawing>
      </w:r>
    </w:p>
    <w:p w:rsidR="00B94CCD" w:rsidRDefault="00B94CCD" w:rsidP="00B94CCD">
      <w:pPr>
        <w:rPr>
          <w:lang w:val="en-US"/>
        </w:rPr>
      </w:pPr>
    </w:p>
    <w:p w:rsidR="00CC5AEE" w:rsidRDefault="00CC5AEE" w:rsidP="00CC5AEE">
      <w:pPr>
        <w:rPr>
          <w:lang w:val="en-US"/>
        </w:rPr>
      </w:pPr>
      <w:r>
        <w:rPr>
          <w:lang w:val="en-US"/>
        </w:rPr>
        <w:t>Example </w:t>
      </w:r>
      <w:r w:rsidR="00D936C9">
        <w:rPr>
          <w:lang w:val="en-US"/>
        </w:rPr>
        <w:t>4</w:t>
      </w:r>
      <w:r>
        <w:rPr>
          <w:lang w:val="en-US"/>
        </w:rPr>
        <w:t xml:space="preserve"> contains virtual inheritance with different shifts:</w:t>
      </w:r>
    </w:p>
    <w:p w:rsidR="00CC5AEE" w:rsidRDefault="006D5835" w:rsidP="00E138F1">
      <w:pPr>
        <w:jc w:val="center"/>
        <w:rPr>
          <w:lang w:val="en-US"/>
        </w:rPr>
      </w:pPr>
      <w:r>
        <w:rPr>
          <w:noProof/>
        </w:rPr>
        <w:drawing>
          <wp:inline distT="0" distB="0" distL="0" distR="0">
            <wp:extent cx="5600700" cy="2105025"/>
            <wp:effectExtent l="0" t="0" r="0" b="952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0700" cy="2105025"/>
                    </a:xfrm>
                    <a:prstGeom prst="rect">
                      <a:avLst/>
                    </a:prstGeom>
                    <a:noFill/>
                    <a:ln>
                      <a:noFill/>
                    </a:ln>
                  </pic:spPr>
                </pic:pic>
              </a:graphicData>
            </a:graphic>
          </wp:inline>
        </w:drawing>
      </w:r>
    </w:p>
    <w:p w:rsidR="00FB18A7" w:rsidRDefault="00FB18A7" w:rsidP="00E138F1">
      <w:pPr>
        <w:jc w:val="center"/>
        <w:rPr>
          <w:lang w:val="en-US"/>
        </w:rPr>
      </w:pPr>
      <w:r>
        <w:rPr>
          <w:noProof/>
        </w:rPr>
        <w:drawing>
          <wp:inline distT="0" distB="0" distL="0" distR="0">
            <wp:extent cx="5238750" cy="1171575"/>
            <wp:effectExtent l="0" t="0" r="0" b="952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8750" cy="1171575"/>
                    </a:xfrm>
                    <a:prstGeom prst="rect">
                      <a:avLst/>
                    </a:prstGeom>
                    <a:noFill/>
                    <a:ln>
                      <a:noFill/>
                    </a:ln>
                  </pic:spPr>
                </pic:pic>
              </a:graphicData>
            </a:graphic>
          </wp:inline>
        </w:drawing>
      </w:r>
    </w:p>
    <w:p w:rsidR="00FB18A7" w:rsidRDefault="00C91057" w:rsidP="00E138F1">
      <w:pPr>
        <w:jc w:val="center"/>
        <w:rPr>
          <w:lang w:val="en-US"/>
        </w:rPr>
      </w:pPr>
      <w:r>
        <w:rPr>
          <w:noProof/>
        </w:rPr>
        <w:drawing>
          <wp:inline distT="0" distB="0" distL="0" distR="0">
            <wp:extent cx="6391275" cy="1495425"/>
            <wp:effectExtent l="0" t="0" r="9525"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91275" cy="1495425"/>
                    </a:xfrm>
                    <a:prstGeom prst="rect">
                      <a:avLst/>
                    </a:prstGeom>
                    <a:noFill/>
                    <a:ln>
                      <a:noFill/>
                    </a:ln>
                  </pic:spPr>
                </pic:pic>
              </a:graphicData>
            </a:graphic>
          </wp:inline>
        </w:drawing>
      </w:r>
    </w:p>
    <w:p w:rsidR="00C91057" w:rsidRDefault="00C91057" w:rsidP="00E138F1">
      <w:pPr>
        <w:jc w:val="center"/>
        <w:rPr>
          <w:lang w:val="en-US"/>
        </w:rPr>
      </w:pPr>
      <w:r>
        <w:rPr>
          <w:noProof/>
        </w:rPr>
        <w:lastRenderedPageBreak/>
        <w:drawing>
          <wp:inline distT="0" distB="0" distL="0" distR="0">
            <wp:extent cx="5238750" cy="106680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38750" cy="1066800"/>
                    </a:xfrm>
                    <a:prstGeom prst="rect">
                      <a:avLst/>
                    </a:prstGeom>
                    <a:noFill/>
                    <a:ln>
                      <a:noFill/>
                    </a:ln>
                  </pic:spPr>
                </pic:pic>
              </a:graphicData>
            </a:graphic>
          </wp:inline>
        </w:drawing>
      </w:r>
    </w:p>
    <w:p w:rsidR="00C91057" w:rsidRDefault="00564D6C" w:rsidP="00E138F1">
      <w:pPr>
        <w:jc w:val="center"/>
        <w:rPr>
          <w:lang w:val="en-US"/>
        </w:rPr>
      </w:pPr>
      <w:r>
        <w:rPr>
          <w:noProof/>
        </w:rPr>
        <w:drawing>
          <wp:inline distT="0" distB="0" distL="0" distR="0">
            <wp:extent cx="6391275" cy="1352550"/>
            <wp:effectExtent l="0" t="0" r="9525"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91275" cy="1352550"/>
                    </a:xfrm>
                    <a:prstGeom prst="rect">
                      <a:avLst/>
                    </a:prstGeom>
                    <a:noFill/>
                    <a:ln>
                      <a:noFill/>
                    </a:ln>
                  </pic:spPr>
                </pic:pic>
              </a:graphicData>
            </a:graphic>
          </wp:inline>
        </w:drawing>
      </w:r>
    </w:p>
    <w:p w:rsidR="00C91057" w:rsidRDefault="00564D6C" w:rsidP="00E138F1">
      <w:pPr>
        <w:jc w:val="center"/>
        <w:rPr>
          <w:lang w:val="en-US"/>
        </w:rPr>
      </w:pPr>
      <w:r>
        <w:rPr>
          <w:noProof/>
        </w:rPr>
        <w:drawing>
          <wp:inline distT="0" distB="0" distL="0" distR="0">
            <wp:extent cx="6429375" cy="2066925"/>
            <wp:effectExtent l="0" t="0" r="9525" b="9525"/>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29375" cy="2066925"/>
                    </a:xfrm>
                    <a:prstGeom prst="rect">
                      <a:avLst/>
                    </a:prstGeom>
                    <a:noFill/>
                    <a:ln>
                      <a:noFill/>
                    </a:ln>
                  </pic:spPr>
                </pic:pic>
              </a:graphicData>
            </a:graphic>
          </wp:inline>
        </w:drawing>
      </w:r>
    </w:p>
    <w:p w:rsidR="00C91057" w:rsidRDefault="00C91057" w:rsidP="00124346">
      <w:pPr>
        <w:rPr>
          <w:lang w:val="en-US"/>
        </w:rPr>
      </w:pPr>
    </w:p>
    <w:p w:rsidR="00124346" w:rsidRDefault="00124346" w:rsidP="00124346">
      <w:pPr>
        <w:rPr>
          <w:lang w:val="en-US"/>
        </w:rPr>
      </w:pPr>
      <w:r>
        <w:rPr>
          <w:lang w:val="en-US"/>
        </w:rPr>
        <w:t>Example </w:t>
      </w:r>
      <w:r w:rsidR="00F93F91">
        <w:rPr>
          <w:lang w:val="en-US"/>
        </w:rPr>
        <w:t>5</w:t>
      </w:r>
      <w:r>
        <w:rPr>
          <w:lang w:val="en-US"/>
        </w:rPr>
        <w:t xml:space="preserve"> contains double virtual inheritance:</w:t>
      </w:r>
    </w:p>
    <w:p w:rsidR="00C4002D" w:rsidRDefault="00A248FA" w:rsidP="00A248FA">
      <w:pPr>
        <w:jc w:val="center"/>
        <w:rPr>
          <w:lang w:val="en-US"/>
        </w:rPr>
      </w:pPr>
      <w:r>
        <w:rPr>
          <w:noProof/>
        </w:rPr>
        <w:lastRenderedPageBreak/>
        <w:drawing>
          <wp:inline distT="0" distB="0" distL="0" distR="0">
            <wp:extent cx="5772150" cy="512445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72150" cy="5124450"/>
                    </a:xfrm>
                    <a:prstGeom prst="rect">
                      <a:avLst/>
                    </a:prstGeom>
                    <a:noFill/>
                    <a:ln>
                      <a:noFill/>
                    </a:ln>
                  </pic:spPr>
                </pic:pic>
              </a:graphicData>
            </a:graphic>
          </wp:inline>
        </w:drawing>
      </w:r>
    </w:p>
    <w:p w:rsidR="00A248FA" w:rsidRDefault="00A248FA" w:rsidP="00A248FA">
      <w:pPr>
        <w:jc w:val="center"/>
        <w:rPr>
          <w:lang w:val="en-US"/>
        </w:rPr>
      </w:pPr>
      <w:r>
        <w:rPr>
          <w:noProof/>
        </w:rPr>
        <w:drawing>
          <wp:inline distT="0" distB="0" distL="0" distR="0">
            <wp:extent cx="4981575" cy="139065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81575" cy="1390650"/>
                    </a:xfrm>
                    <a:prstGeom prst="rect">
                      <a:avLst/>
                    </a:prstGeom>
                    <a:noFill/>
                    <a:ln>
                      <a:noFill/>
                    </a:ln>
                  </pic:spPr>
                </pic:pic>
              </a:graphicData>
            </a:graphic>
          </wp:inline>
        </w:drawing>
      </w:r>
    </w:p>
    <w:p w:rsidR="00A248FA" w:rsidRDefault="00A248FA" w:rsidP="00A248FA">
      <w:pPr>
        <w:jc w:val="center"/>
        <w:rPr>
          <w:lang w:val="en-US"/>
        </w:rPr>
      </w:pPr>
      <w:r>
        <w:rPr>
          <w:noProof/>
        </w:rPr>
        <w:drawing>
          <wp:inline distT="0" distB="0" distL="0" distR="0">
            <wp:extent cx="6315075" cy="2000250"/>
            <wp:effectExtent l="0" t="0" r="952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15075" cy="2000250"/>
                    </a:xfrm>
                    <a:prstGeom prst="rect">
                      <a:avLst/>
                    </a:prstGeom>
                    <a:noFill/>
                    <a:ln>
                      <a:noFill/>
                    </a:ln>
                  </pic:spPr>
                </pic:pic>
              </a:graphicData>
            </a:graphic>
          </wp:inline>
        </w:drawing>
      </w:r>
    </w:p>
    <w:p w:rsidR="00A248FA" w:rsidRDefault="00A248FA" w:rsidP="00A248FA">
      <w:pPr>
        <w:jc w:val="center"/>
        <w:rPr>
          <w:lang w:val="en-US"/>
        </w:rPr>
      </w:pPr>
      <w:r>
        <w:rPr>
          <w:noProof/>
        </w:rPr>
        <w:lastRenderedPageBreak/>
        <w:drawing>
          <wp:inline distT="0" distB="0" distL="0" distR="0">
            <wp:extent cx="6315075" cy="202882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15075" cy="2028825"/>
                    </a:xfrm>
                    <a:prstGeom prst="rect">
                      <a:avLst/>
                    </a:prstGeom>
                    <a:noFill/>
                    <a:ln>
                      <a:noFill/>
                    </a:ln>
                  </pic:spPr>
                </pic:pic>
              </a:graphicData>
            </a:graphic>
          </wp:inline>
        </w:drawing>
      </w:r>
    </w:p>
    <w:p w:rsidR="00A248FA" w:rsidRDefault="001D28E5" w:rsidP="00A248FA">
      <w:pPr>
        <w:jc w:val="center"/>
        <w:rPr>
          <w:lang w:val="en-US"/>
        </w:rPr>
      </w:pPr>
      <w:r>
        <w:rPr>
          <w:noProof/>
        </w:rPr>
        <w:drawing>
          <wp:inline distT="0" distB="0" distL="0" distR="0">
            <wp:extent cx="6353175" cy="2676525"/>
            <wp:effectExtent l="0" t="0" r="9525" b="9525"/>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53175" cy="2676525"/>
                    </a:xfrm>
                    <a:prstGeom prst="rect">
                      <a:avLst/>
                    </a:prstGeom>
                    <a:noFill/>
                    <a:ln>
                      <a:noFill/>
                    </a:ln>
                  </pic:spPr>
                </pic:pic>
              </a:graphicData>
            </a:graphic>
          </wp:inline>
        </w:drawing>
      </w:r>
    </w:p>
    <w:p w:rsidR="00A248FA" w:rsidRDefault="001D28E5" w:rsidP="00A248FA">
      <w:pPr>
        <w:jc w:val="center"/>
        <w:rPr>
          <w:lang w:val="en-US"/>
        </w:rPr>
      </w:pPr>
      <w:r>
        <w:rPr>
          <w:noProof/>
        </w:rPr>
        <w:drawing>
          <wp:inline distT="0" distB="0" distL="0" distR="0">
            <wp:extent cx="6353175" cy="2971800"/>
            <wp:effectExtent l="0" t="0" r="9525"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53175" cy="2971800"/>
                    </a:xfrm>
                    <a:prstGeom prst="rect">
                      <a:avLst/>
                    </a:prstGeom>
                    <a:noFill/>
                    <a:ln>
                      <a:noFill/>
                    </a:ln>
                  </pic:spPr>
                </pic:pic>
              </a:graphicData>
            </a:graphic>
          </wp:inline>
        </w:drawing>
      </w:r>
    </w:p>
    <w:p w:rsidR="00A248FA" w:rsidRDefault="001D28E5" w:rsidP="00A248FA">
      <w:pPr>
        <w:jc w:val="center"/>
        <w:rPr>
          <w:lang w:val="en-US"/>
        </w:rPr>
      </w:pPr>
      <w:r>
        <w:rPr>
          <w:noProof/>
        </w:rPr>
        <w:lastRenderedPageBreak/>
        <w:drawing>
          <wp:inline distT="0" distB="0" distL="0" distR="0">
            <wp:extent cx="6353175" cy="2971800"/>
            <wp:effectExtent l="0" t="0" r="9525" b="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53175" cy="2971800"/>
                    </a:xfrm>
                    <a:prstGeom prst="rect">
                      <a:avLst/>
                    </a:prstGeom>
                    <a:noFill/>
                    <a:ln>
                      <a:noFill/>
                    </a:ln>
                  </pic:spPr>
                </pic:pic>
              </a:graphicData>
            </a:graphic>
          </wp:inline>
        </w:drawing>
      </w:r>
    </w:p>
    <w:p w:rsidR="00A248FA" w:rsidRDefault="001D28E5" w:rsidP="00A248FA">
      <w:pPr>
        <w:jc w:val="center"/>
        <w:rPr>
          <w:lang w:val="en-US"/>
        </w:rPr>
      </w:pPr>
      <w:r>
        <w:rPr>
          <w:noProof/>
        </w:rPr>
        <w:drawing>
          <wp:inline distT="0" distB="0" distL="0" distR="0">
            <wp:extent cx="6315075" cy="4772025"/>
            <wp:effectExtent l="0" t="0" r="9525" b="9525"/>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15075" cy="4772025"/>
                    </a:xfrm>
                    <a:prstGeom prst="rect">
                      <a:avLst/>
                    </a:prstGeom>
                    <a:noFill/>
                    <a:ln>
                      <a:noFill/>
                    </a:ln>
                  </pic:spPr>
                </pic:pic>
              </a:graphicData>
            </a:graphic>
          </wp:inline>
        </w:drawing>
      </w:r>
    </w:p>
    <w:p w:rsidR="000C1F84" w:rsidRDefault="000C1F84" w:rsidP="00461376">
      <w:pPr>
        <w:rPr>
          <w:lang w:val="en-US"/>
        </w:rPr>
      </w:pPr>
    </w:p>
    <w:p w:rsidR="00461376" w:rsidRDefault="00461376" w:rsidP="00461376">
      <w:pPr>
        <w:rPr>
          <w:lang w:val="en-US"/>
        </w:rPr>
      </w:pPr>
      <w:r>
        <w:rPr>
          <w:lang w:val="en-US"/>
        </w:rPr>
        <w:t xml:space="preserve">The class environment of the </w:t>
      </w:r>
      <w:r w:rsidR="006A6E3B">
        <w:rPr>
          <w:lang w:val="en-US"/>
        </w:rPr>
        <w:t xml:space="preserve">class </w:t>
      </w:r>
      <w:r w:rsidR="00A278A4">
        <w:rPr>
          <w:rStyle w:val="LienClasseC"/>
          <w:lang w:val="en-US"/>
        </w:rPr>
        <w:t>ClassInfo</w:t>
      </w:r>
      <w:r>
        <w:rPr>
          <w:lang w:val="en-US"/>
        </w:rPr>
        <w:t xml:space="preserve"> is defined on the schema below:</w:t>
      </w:r>
    </w:p>
    <w:p w:rsidR="00461376" w:rsidRPr="000D11EC" w:rsidRDefault="000533A4" w:rsidP="00461376">
      <w:pPr>
        <w:jc w:val="center"/>
        <w:rPr>
          <w:lang w:val="en-US"/>
        </w:rPr>
      </w:pPr>
      <w:r>
        <w:rPr>
          <w:noProof/>
        </w:rPr>
        <w:lastRenderedPageBreak/>
        <w:drawing>
          <wp:inline distT="0" distB="0" distL="0" distR="0">
            <wp:extent cx="6353175" cy="2733675"/>
            <wp:effectExtent l="0" t="0" r="9525" b="952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53175" cy="2733675"/>
                    </a:xfrm>
                    <a:prstGeom prst="rect">
                      <a:avLst/>
                    </a:prstGeom>
                    <a:noFill/>
                    <a:ln>
                      <a:noFill/>
                    </a:ln>
                  </pic:spPr>
                </pic:pic>
              </a:graphicData>
            </a:graphic>
          </wp:inline>
        </w:drawing>
      </w:r>
    </w:p>
    <w:p w:rsidR="00DE47FF" w:rsidRPr="00DE47FF" w:rsidRDefault="00DE47FF" w:rsidP="00DE47FF">
      <w:pPr>
        <w:pStyle w:val="SectionTypes"/>
        <w:rPr>
          <w:lang w:val="en-US"/>
        </w:rPr>
      </w:pPr>
      <w:r>
        <w:rPr>
          <w:lang w:val="en-US"/>
        </w:rPr>
        <w:t xml:space="preserve">Types of the class </w:t>
      </w:r>
      <w:r w:rsidRPr="00DE47FF">
        <w:rPr>
          <w:rStyle w:val="LienClasseC"/>
          <w:lang w:val="en-US"/>
        </w:rPr>
        <w:t>ClassInfo</w:t>
      </w:r>
    </w:p>
    <w:p w:rsidR="00F25E0A" w:rsidRDefault="00F25E0A" w:rsidP="00F25E0A">
      <w:pPr>
        <w:pStyle w:val="EntteType"/>
        <w:rPr>
          <w:lang w:val="en-US"/>
        </w:rPr>
      </w:pPr>
      <w:r w:rsidRPr="00F25E0A">
        <w:rPr>
          <w:b/>
          <w:lang w:val="en-US"/>
        </w:rPr>
        <w:t>typedef</w:t>
      </w:r>
      <w:r w:rsidRPr="00F25E0A">
        <w:rPr>
          <w:lang w:val="en-US"/>
        </w:rPr>
        <w:t xml:space="preserve"> </w:t>
      </w:r>
      <w:r w:rsidRPr="00F25E0A">
        <w:rPr>
          <w:rStyle w:val="LienUnit"/>
          <w:lang w:val="en-US"/>
        </w:rPr>
        <w:t>std</w:t>
      </w:r>
      <w:r w:rsidRPr="00F25E0A">
        <w:rPr>
          <w:lang w:val="en-US"/>
        </w:rPr>
        <w:t>::</w:t>
      </w:r>
      <w:r w:rsidRPr="00F25E0A">
        <w:rPr>
          <w:rStyle w:val="LienClasseC"/>
          <w:lang w:val="en-US"/>
        </w:rPr>
        <w:t>vector</w:t>
      </w:r>
      <w:r w:rsidRPr="00F25E0A">
        <w:rPr>
          <w:lang w:val="en-US"/>
        </w:rPr>
        <w:t>&lt;</w:t>
      </w:r>
      <w:r w:rsidRPr="00F25E0A">
        <w:rPr>
          <w:rStyle w:val="LienUnit"/>
          <w:lang w:val="en-US"/>
        </w:rPr>
        <w:t>std</w:t>
      </w:r>
      <w:r w:rsidRPr="00F25E0A">
        <w:rPr>
          <w:lang w:val="en-US"/>
        </w:rPr>
        <w:t>::</w:t>
      </w:r>
      <w:r w:rsidRPr="00F25E0A">
        <w:rPr>
          <w:rStyle w:val="LienClasseC"/>
          <w:lang w:val="en-US"/>
        </w:rPr>
        <w:t>pair</w:t>
      </w:r>
      <w:r w:rsidRPr="00F25E0A">
        <w:rPr>
          <w:lang w:val="en-US"/>
        </w:rPr>
        <w:t>&lt;</w:t>
      </w:r>
      <w:r w:rsidRPr="00F25E0A">
        <w:rPr>
          <w:b/>
          <w:lang w:val="en-US"/>
        </w:rPr>
        <w:t>const</w:t>
      </w:r>
      <w:r>
        <w:rPr>
          <w:lang w:val="en-US"/>
        </w:rPr>
        <w:t xml:space="preserve"> </w:t>
      </w:r>
      <w:r w:rsidRPr="00F25E0A">
        <w:rPr>
          <w:rStyle w:val="LienUnit"/>
          <w:lang w:val="en-US"/>
        </w:rPr>
        <w:t>clang</w:t>
      </w:r>
      <w:r>
        <w:rPr>
          <w:lang w:val="en-US"/>
        </w:rPr>
        <w:t>::</w:t>
      </w:r>
      <w:r w:rsidRPr="00F25E0A">
        <w:rPr>
          <w:rStyle w:val="LienClasseC"/>
          <w:lang w:val="en-US"/>
        </w:rPr>
        <w:t>CXXRecordDecl</w:t>
      </w:r>
      <w:r>
        <w:rPr>
          <w:lang w:val="en-US"/>
        </w:rPr>
        <w:t xml:space="preserve">*, </w:t>
      </w:r>
      <w:r w:rsidRPr="00F25E0A">
        <w:rPr>
          <w:b/>
          <w:lang w:val="en-US"/>
        </w:rPr>
        <w:t>int</w:t>
      </w:r>
      <w:r>
        <w:rPr>
          <w:lang w:val="en-US"/>
        </w:rPr>
        <w:t xml:space="preserve">&gt; &gt; </w:t>
      </w:r>
      <w:r w:rsidRPr="00F25E0A">
        <w:rPr>
          <w:rStyle w:val="DfinitionType"/>
          <w:lang w:val="en-US"/>
        </w:rPr>
        <w:t>InheritancePosition</w:t>
      </w:r>
      <w:r w:rsidRPr="00F25E0A">
        <w:rPr>
          <w:lang w:val="en-US"/>
        </w:rPr>
        <w:t>;</w:t>
      </w:r>
    </w:p>
    <w:p w:rsidR="00F25E0A" w:rsidRDefault="00F25E0A" w:rsidP="00F25E0A">
      <w:pPr>
        <w:pStyle w:val="NormalDef"/>
        <w:rPr>
          <w:lang w:val="en-US"/>
        </w:rPr>
      </w:pPr>
      <w:r>
        <w:rPr>
          <w:lang w:val="en-US"/>
        </w:rPr>
        <w:t>This type basically defines the position</w:t>
      </w:r>
      <w:r w:rsidR="0028087B">
        <w:rPr>
          <w:lang w:val="en-US"/>
        </w:rPr>
        <w:t>s</w:t>
      </w:r>
      <w:r>
        <w:rPr>
          <w:lang w:val="en-US"/>
        </w:rPr>
        <w:t xml:space="preserve"> of </w:t>
      </w:r>
      <w:r w:rsidR="0010552D">
        <w:rPr>
          <w:lang w:val="en-US"/>
        </w:rPr>
        <w:t>each</w:t>
      </w:r>
      <w:r w:rsidR="006C387D">
        <w:rPr>
          <w:lang w:val="en-US"/>
        </w:rPr>
        <w:t xml:space="preserve"> direct</w:t>
      </w:r>
      <w:r>
        <w:rPr>
          <w:lang w:val="en-US"/>
        </w:rPr>
        <w:t xml:space="preserve"> </w:t>
      </w:r>
      <w:proofErr w:type="spellStart"/>
      <w:r>
        <w:rPr>
          <w:lang w:val="en-US"/>
        </w:rPr>
        <w:t>subobject</w:t>
      </w:r>
      <w:proofErr w:type="spellEnd"/>
      <w:r>
        <w:rPr>
          <w:lang w:val="en-US"/>
        </w:rPr>
        <w:t xml:space="preserve"> (of type </w:t>
      </w:r>
      <w:r w:rsidRPr="00F25E0A">
        <w:rPr>
          <w:rStyle w:val="TexteC"/>
          <w:color w:val="92D050"/>
          <w:lang w:val="en-US"/>
        </w:rPr>
        <w:t>C</w:t>
      </w:r>
      <w:r>
        <w:rPr>
          <w:lang w:val="en-US"/>
        </w:rPr>
        <w:t>) in</w:t>
      </w:r>
      <w:r w:rsidR="00F96D1E">
        <w:rPr>
          <w:lang w:val="en-US"/>
        </w:rPr>
        <w:t>side</w:t>
      </w:r>
      <w:r>
        <w:rPr>
          <w:lang w:val="en-US"/>
        </w:rPr>
        <w:t xml:space="preserve"> an object (of type </w:t>
      </w:r>
      <w:r w:rsidRPr="00F25E0A">
        <w:rPr>
          <w:rStyle w:val="TexteC"/>
          <w:color w:val="92D050"/>
          <w:lang w:val="en-US"/>
        </w:rPr>
        <w:t>D</w:t>
      </w:r>
      <w:r>
        <w:rPr>
          <w:lang w:val="en-US"/>
        </w:rPr>
        <w:t xml:space="preserve">), when object </w:t>
      </w:r>
      <w:r w:rsidR="0010552D">
        <w:rPr>
          <w:lang w:val="en-US"/>
        </w:rPr>
        <w:t xml:space="preserve">directly </w:t>
      </w:r>
      <w:r>
        <w:rPr>
          <w:lang w:val="en-US"/>
        </w:rPr>
        <w:t xml:space="preserve">inherits from </w:t>
      </w:r>
      <w:proofErr w:type="spellStart"/>
      <w:r>
        <w:rPr>
          <w:lang w:val="en-US"/>
        </w:rPr>
        <w:t>subobject</w:t>
      </w:r>
      <w:proofErr w:type="spellEnd"/>
      <w:r w:rsidR="0028087B">
        <w:rPr>
          <w:lang w:val="en-US"/>
        </w:rPr>
        <w:t xml:space="preserve"> (</w:t>
      </w:r>
      <w:r w:rsidR="0028087B" w:rsidRPr="0029081C">
        <w:rPr>
          <w:rStyle w:val="TexteC"/>
          <w:color w:val="92D050"/>
          <w:lang w:val="en-US"/>
        </w:rPr>
        <w:t>D</w:t>
      </w:r>
      <w:r w:rsidR="0028087B">
        <w:rPr>
          <w:lang w:val="en-US"/>
        </w:rPr>
        <w:t xml:space="preserve"> directly inherits from </w:t>
      </w:r>
      <w:r w:rsidR="0028087B" w:rsidRPr="0029081C">
        <w:rPr>
          <w:rStyle w:val="TexteC"/>
          <w:color w:val="92D050"/>
          <w:lang w:val="en-US"/>
        </w:rPr>
        <w:t>C</w:t>
      </w:r>
      <w:r w:rsidR="0028087B">
        <w:rPr>
          <w:lang w:val="en-US"/>
        </w:rPr>
        <w:t>)</w:t>
      </w:r>
      <w:r>
        <w:rPr>
          <w:lang w:val="en-US"/>
        </w:rPr>
        <w:t xml:space="preserve">. It holds the following invariant: if </w:t>
      </w:r>
      <w:r w:rsidR="00FB5EBF">
        <w:rPr>
          <w:rStyle w:val="TexteC"/>
          <w:lang w:val="en-US"/>
        </w:rPr>
        <w:t>position</w:t>
      </w:r>
      <w:r>
        <w:rPr>
          <w:lang w:val="en-US"/>
        </w:rPr>
        <w:t xml:space="preserve"> is an instance of </w:t>
      </w:r>
      <w:r w:rsidRPr="00B273AE">
        <w:rPr>
          <w:rStyle w:val="LienClasseC"/>
          <w:lang w:val="en-US"/>
        </w:rPr>
        <w:t>InheritanceP</w:t>
      </w:r>
      <w:r w:rsidR="00FB5EBF">
        <w:rPr>
          <w:rStyle w:val="LienClasseC"/>
          <w:lang w:val="en-US"/>
        </w:rPr>
        <w:t>osition</w:t>
      </w:r>
      <w:r>
        <w:rPr>
          <w:lang w:val="en-US"/>
        </w:rPr>
        <w:t>, then</w:t>
      </w:r>
    </w:p>
    <w:p w:rsidR="00F25E0A" w:rsidRPr="006A6E3B" w:rsidRDefault="00F25E0A" w:rsidP="00F25E0A">
      <w:pPr>
        <w:pStyle w:val="NormalDef"/>
        <w:rPr>
          <w:lang w:val="en-US"/>
        </w:rPr>
      </w:pPr>
      <w:r w:rsidRPr="00B273AE">
        <w:rPr>
          <w:rStyle w:val="TexteC"/>
          <w:lang w:val="en-US"/>
        </w:rPr>
        <w:t xml:space="preserve">0 ≤ i &lt; </w:t>
      </w:r>
      <w:r w:rsidR="00FB5EBF">
        <w:rPr>
          <w:rStyle w:val="TexteC"/>
          <w:lang w:val="en-US"/>
        </w:rPr>
        <w:t>position</w:t>
      </w:r>
      <w:r w:rsidR="0028087B">
        <w:rPr>
          <w:rStyle w:val="TexteC"/>
          <w:lang w:val="en-US"/>
        </w:rPr>
        <w:t>.size()</w:t>
      </w:r>
      <w:r w:rsidRPr="00B273AE">
        <w:rPr>
          <w:rStyle w:val="TexteC"/>
          <w:lang w:val="en-US"/>
        </w:rPr>
        <w:t xml:space="preserve"> </w:t>
      </w:r>
      <w:r w:rsidRPr="00B273AE">
        <w:rPr>
          <w:rStyle w:val="TexteC"/>
        </w:rPr>
        <w:sym w:font="Symbol" w:char="F0DE"/>
      </w:r>
      <w:r w:rsidRPr="00B273AE">
        <w:rPr>
          <w:rStyle w:val="TexteC"/>
          <w:lang w:val="en-US"/>
        </w:rPr>
        <w:t xml:space="preserve"> </w:t>
      </w:r>
      <w:r w:rsidR="00FB5EBF">
        <w:rPr>
          <w:rStyle w:val="TexteC"/>
          <w:lang w:val="en-US"/>
        </w:rPr>
        <w:t>position</w:t>
      </w:r>
      <w:r w:rsidRPr="00B273AE">
        <w:rPr>
          <w:rStyle w:val="TexteC"/>
          <w:lang w:val="en-US"/>
        </w:rPr>
        <w:t>[i].first</w:t>
      </w:r>
      <w:r>
        <w:rPr>
          <w:lang w:val="en-US"/>
        </w:rPr>
        <w:t xml:space="preserve"> is </w:t>
      </w:r>
      <w:r w:rsidR="0010552D">
        <w:rPr>
          <w:lang w:val="en-US"/>
        </w:rPr>
        <w:t xml:space="preserve">the </w:t>
      </w:r>
      <w:proofErr w:type="spellStart"/>
      <w:proofErr w:type="gramStart"/>
      <w:r w:rsidR="0010552D" w:rsidRPr="0010552D">
        <w:rPr>
          <w:rStyle w:val="TexteC"/>
          <w:lang w:val="en-US"/>
        </w:rPr>
        <w:t>i</w:t>
      </w:r>
      <w:r w:rsidR="0010552D" w:rsidRPr="0010552D">
        <w:rPr>
          <w:vertAlign w:val="superscript"/>
          <w:lang w:val="en-US"/>
        </w:rPr>
        <w:t>th</w:t>
      </w:r>
      <w:proofErr w:type="spellEnd"/>
      <w:r w:rsidR="0010552D">
        <w:rPr>
          <w:lang w:val="en-US"/>
        </w:rPr>
        <w:t xml:space="preserve"> </w:t>
      </w:r>
      <w:r>
        <w:rPr>
          <w:lang w:val="en-US"/>
        </w:rPr>
        <w:t xml:space="preserve"> </w:t>
      </w:r>
      <w:r w:rsidR="0010552D">
        <w:rPr>
          <w:lang w:val="en-US"/>
        </w:rPr>
        <w:t>standard</w:t>
      </w:r>
      <w:proofErr w:type="gramEnd"/>
      <w:r w:rsidR="0010552D">
        <w:rPr>
          <w:lang w:val="en-US"/>
        </w:rPr>
        <w:t xml:space="preserve"> </w:t>
      </w:r>
      <w:r>
        <w:rPr>
          <w:lang w:val="en-US"/>
        </w:rPr>
        <w:t>base class of</w:t>
      </w:r>
      <w:r w:rsidR="0010552D">
        <w:rPr>
          <w:lang w:val="en-US"/>
        </w:rPr>
        <w:t xml:space="preserve"> the outer class; </w:t>
      </w:r>
      <w:r>
        <w:rPr>
          <w:lang w:val="en-US"/>
        </w:rPr>
        <w:t>virtual base class</w:t>
      </w:r>
      <w:r w:rsidR="0010552D">
        <w:rPr>
          <w:lang w:val="en-US"/>
        </w:rPr>
        <w:t xml:space="preserve"> are excluded</w:t>
      </w:r>
    </w:p>
    <w:p w:rsidR="0028087B" w:rsidRPr="0028087B" w:rsidRDefault="00F25E0A" w:rsidP="0028087B">
      <w:pPr>
        <w:pStyle w:val="NormalDef"/>
        <w:rPr>
          <w:lang w:val="en-US"/>
        </w:rPr>
      </w:pPr>
      <w:r w:rsidRPr="00B273AE">
        <w:rPr>
          <w:rStyle w:val="TexteC"/>
          <w:lang w:val="en-US"/>
        </w:rPr>
        <w:t xml:space="preserve">0 ≤ i &lt; </w:t>
      </w:r>
      <w:r w:rsidR="0028087B">
        <w:rPr>
          <w:rStyle w:val="TexteC"/>
          <w:lang w:val="en-US"/>
        </w:rPr>
        <w:t>position</w:t>
      </w:r>
      <w:r w:rsidRPr="00B273AE">
        <w:rPr>
          <w:rStyle w:val="TexteC"/>
          <w:lang w:val="en-US"/>
        </w:rPr>
        <w:t>.size()</w:t>
      </w:r>
      <w:r w:rsidR="0028087B">
        <w:rPr>
          <w:rStyle w:val="TexteC"/>
          <w:lang w:val="en-US"/>
        </w:rPr>
        <w:t xml:space="preserve"> - 1</w:t>
      </w:r>
      <w:r w:rsidRPr="00B273AE">
        <w:rPr>
          <w:rStyle w:val="TexteC"/>
          <w:lang w:val="en-US"/>
        </w:rPr>
        <w:t xml:space="preserve"> </w:t>
      </w:r>
      <w:r w:rsidRPr="00B273AE">
        <w:rPr>
          <w:rStyle w:val="TexteC"/>
        </w:rPr>
        <w:sym w:font="Symbol" w:char="F0DE"/>
      </w:r>
      <w:r w:rsidRPr="00B273AE">
        <w:rPr>
          <w:rStyle w:val="TexteC"/>
          <w:lang w:val="en-US"/>
        </w:rPr>
        <w:t xml:space="preserve"> </w:t>
      </w:r>
      <w:r w:rsidR="0028087B">
        <w:rPr>
          <w:rStyle w:val="TexteC"/>
          <w:lang w:val="en-US"/>
        </w:rPr>
        <w:t>position</w:t>
      </w:r>
      <w:r w:rsidR="0028087B" w:rsidRPr="00B273AE">
        <w:rPr>
          <w:rStyle w:val="TexteC"/>
          <w:lang w:val="en-US"/>
        </w:rPr>
        <w:t>[i].</w:t>
      </w:r>
      <w:r w:rsidR="0028087B">
        <w:rPr>
          <w:rStyle w:val="TexteC"/>
          <w:lang w:val="en-US"/>
        </w:rPr>
        <w:t>second</w:t>
      </w:r>
      <w:r w:rsidR="0028087B">
        <w:rPr>
          <w:lang w:val="en-US"/>
        </w:rPr>
        <w:t xml:space="preserve"> ≤ </w:t>
      </w:r>
      <w:r w:rsidR="0028087B">
        <w:rPr>
          <w:rStyle w:val="TexteC"/>
          <w:lang w:val="en-US"/>
        </w:rPr>
        <w:t>position</w:t>
      </w:r>
      <w:r w:rsidRPr="00B273AE">
        <w:rPr>
          <w:rStyle w:val="TexteC"/>
          <w:lang w:val="en-US"/>
        </w:rPr>
        <w:t>[i</w:t>
      </w:r>
      <w:r w:rsidR="0028087B">
        <w:rPr>
          <w:rStyle w:val="TexteC"/>
          <w:lang w:val="en-US"/>
        </w:rPr>
        <w:t>+1</w:t>
      </w:r>
      <w:r w:rsidRPr="00B273AE">
        <w:rPr>
          <w:rStyle w:val="TexteC"/>
          <w:lang w:val="en-US"/>
        </w:rPr>
        <w:t>].</w:t>
      </w:r>
      <w:r>
        <w:rPr>
          <w:rStyle w:val="TexteC"/>
          <w:lang w:val="en-US"/>
        </w:rPr>
        <w:t>second</w:t>
      </w:r>
      <w:r>
        <w:rPr>
          <w:lang w:val="en-US"/>
        </w:rPr>
        <w:t>.</w:t>
      </w:r>
      <w:r w:rsidR="0028087B">
        <w:rPr>
          <w:lang w:val="en-US"/>
        </w:rPr>
        <w:t xml:space="preserve"> This second field is </w:t>
      </w:r>
      <w:r w:rsidR="006C387D">
        <w:rPr>
          <w:lang w:val="en-US"/>
        </w:rPr>
        <w:t>the position in the virtual method table where the virtual methods of the base class starts to appear</w:t>
      </w:r>
      <w:r w:rsidR="0028087B">
        <w:rPr>
          <w:lang w:val="en-US"/>
        </w:rPr>
        <w:t>.</w:t>
      </w:r>
    </w:p>
    <w:p w:rsidR="00F25E0A" w:rsidRPr="00F25E0A" w:rsidRDefault="006B1754" w:rsidP="006B1754">
      <w:pPr>
        <w:pStyle w:val="EntteType"/>
        <w:rPr>
          <w:lang w:val="en-US"/>
        </w:rPr>
      </w:pPr>
      <w:r w:rsidRPr="006B1754">
        <w:rPr>
          <w:b/>
          <w:lang w:val="en-US"/>
        </w:rPr>
        <w:t>typedef</w:t>
      </w:r>
      <w:r w:rsidRPr="006B1754">
        <w:rPr>
          <w:lang w:val="en-US"/>
        </w:rPr>
        <w:t xml:space="preserve"> </w:t>
      </w:r>
      <w:r w:rsidRPr="006B1754">
        <w:rPr>
          <w:rStyle w:val="LienUnit"/>
          <w:lang w:val="en-US"/>
        </w:rPr>
        <w:t>std</w:t>
      </w:r>
      <w:r w:rsidRPr="006B1754">
        <w:rPr>
          <w:lang w:val="en-US"/>
        </w:rPr>
        <w:t>::</w:t>
      </w:r>
      <w:r w:rsidRPr="006B1754">
        <w:rPr>
          <w:rStyle w:val="LienClasseC"/>
          <w:lang w:val="en-US"/>
        </w:rPr>
        <w:t>vector</w:t>
      </w:r>
      <w:r w:rsidRPr="006B1754">
        <w:rPr>
          <w:lang w:val="en-US"/>
        </w:rPr>
        <w:t>&lt;</w:t>
      </w:r>
      <w:r w:rsidRPr="006B1754">
        <w:rPr>
          <w:b/>
          <w:lang w:val="en-US"/>
        </w:rPr>
        <w:t>int</w:t>
      </w:r>
      <w:r w:rsidRPr="006B1754">
        <w:rPr>
          <w:lang w:val="en-US"/>
        </w:rPr>
        <w:t xml:space="preserve">&gt; </w:t>
      </w:r>
      <w:r w:rsidRPr="006B1754">
        <w:rPr>
          <w:rStyle w:val="DfinitionType"/>
          <w:lang w:val="en-US"/>
        </w:rPr>
        <w:t>VirtualInheritancePosition</w:t>
      </w:r>
      <w:r w:rsidRPr="006B1754">
        <w:rPr>
          <w:lang w:val="en-US"/>
        </w:rPr>
        <w:t>;</w:t>
      </w:r>
    </w:p>
    <w:p w:rsidR="00F96D1E" w:rsidRDefault="00F96D1E" w:rsidP="00F96D1E">
      <w:pPr>
        <w:pStyle w:val="NormalDef"/>
        <w:rPr>
          <w:lang w:val="en-US"/>
        </w:rPr>
      </w:pPr>
      <w:r>
        <w:rPr>
          <w:lang w:val="en-US"/>
        </w:rPr>
        <w:t xml:space="preserve">This type basically defines the positions of each virtual </w:t>
      </w:r>
      <w:proofErr w:type="spellStart"/>
      <w:r>
        <w:rPr>
          <w:lang w:val="en-US"/>
        </w:rPr>
        <w:t>subobject</w:t>
      </w:r>
      <w:proofErr w:type="spellEnd"/>
      <w:r>
        <w:rPr>
          <w:lang w:val="en-US"/>
        </w:rPr>
        <w:t xml:space="preserve"> inside an object, when object virtual (directly or indirectly) inherits from </w:t>
      </w:r>
      <w:proofErr w:type="spellStart"/>
      <w:r>
        <w:rPr>
          <w:lang w:val="en-US"/>
        </w:rPr>
        <w:t>subobject</w:t>
      </w:r>
      <w:proofErr w:type="spellEnd"/>
      <w:r>
        <w:rPr>
          <w:lang w:val="en-US"/>
        </w:rPr>
        <w:t xml:space="preserve">. As virtual </w:t>
      </w:r>
      <w:proofErr w:type="spellStart"/>
      <w:r>
        <w:rPr>
          <w:lang w:val="en-US"/>
        </w:rPr>
        <w:t>subobjects</w:t>
      </w:r>
      <w:proofErr w:type="spellEnd"/>
      <w:r>
        <w:rPr>
          <w:lang w:val="en-US"/>
        </w:rPr>
        <w:t xml:space="preserve"> are unique inside an object, </w:t>
      </w:r>
      <w:r w:rsidRPr="0008457A">
        <w:rPr>
          <w:rStyle w:val="LienClasseC"/>
          <w:lang w:val="en-US"/>
        </w:rPr>
        <w:t>VirtualInheritancePosition</w:t>
      </w:r>
      <w:r>
        <w:rPr>
          <w:lang w:val="en-US"/>
        </w:rPr>
        <w:t xml:space="preserve"> is likely to be completed with </w:t>
      </w:r>
      <w:r w:rsidRPr="0008457A">
        <w:rPr>
          <w:rStyle w:val="LienClasseC"/>
          <w:lang w:val="en-US"/>
        </w:rPr>
        <w:t>InheritancePosition</w:t>
      </w:r>
      <w:r>
        <w:rPr>
          <w:lang w:val="en-US"/>
        </w:rPr>
        <w:t xml:space="preserve">. It holds the following invariant: if </w:t>
      </w:r>
      <w:r>
        <w:rPr>
          <w:rStyle w:val="TexteC"/>
          <w:lang w:val="en-US"/>
        </w:rPr>
        <w:t>position</w:t>
      </w:r>
      <w:r>
        <w:rPr>
          <w:lang w:val="en-US"/>
        </w:rPr>
        <w:t xml:space="preserve"> is an instance of </w:t>
      </w:r>
      <w:r w:rsidR="00DE0A03">
        <w:rPr>
          <w:rStyle w:val="LienClasseC"/>
          <w:lang w:val="en-US"/>
        </w:rPr>
        <w:t>Virtual</w:t>
      </w:r>
      <w:r w:rsidRPr="00B273AE">
        <w:rPr>
          <w:rStyle w:val="LienClasseC"/>
          <w:lang w:val="en-US"/>
        </w:rPr>
        <w:t>nheritanceP</w:t>
      </w:r>
      <w:r>
        <w:rPr>
          <w:rStyle w:val="LienClasseC"/>
          <w:lang w:val="en-US"/>
        </w:rPr>
        <w:t>osition</w:t>
      </w:r>
      <w:r>
        <w:rPr>
          <w:lang w:val="en-US"/>
        </w:rPr>
        <w:t>, then</w:t>
      </w:r>
    </w:p>
    <w:p w:rsidR="000B71CE" w:rsidRDefault="00F96D1E" w:rsidP="000B71CE">
      <w:pPr>
        <w:pStyle w:val="NormalDef"/>
        <w:spacing w:before="120" w:after="120"/>
        <w:ind w:firstLine="352"/>
        <w:rPr>
          <w:lang w:val="en-US"/>
        </w:rPr>
      </w:pPr>
      <w:r w:rsidRPr="00B273AE">
        <w:rPr>
          <w:rStyle w:val="TexteC"/>
          <w:lang w:val="en-US"/>
        </w:rPr>
        <w:t xml:space="preserve">0 ≤ i &lt; </w:t>
      </w:r>
      <w:r>
        <w:rPr>
          <w:rStyle w:val="TexteC"/>
          <w:lang w:val="en-US"/>
        </w:rPr>
        <w:t>position</w:t>
      </w:r>
      <w:r w:rsidRPr="00B273AE">
        <w:rPr>
          <w:rStyle w:val="TexteC"/>
          <w:lang w:val="en-US"/>
        </w:rPr>
        <w:t>.size()</w:t>
      </w:r>
      <w:r>
        <w:rPr>
          <w:rStyle w:val="TexteC"/>
          <w:lang w:val="en-US"/>
        </w:rPr>
        <w:t xml:space="preserve"> - 1</w:t>
      </w:r>
      <w:r w:rsidRPr="00B273AE">
        <w:rPr>
          <w:rStyle w:val="TexteC"/>
          <w:lang w:val="en-US"/>
        </w:rPr>
        <w:t xml:space="preserve"> </w:t>
      </w:r>
      <w:r w:rsidRPr="00B273AE">
        <w:rPr>
          <w:rStyle w:val="TexteC"/>
        </w:rPr>
        <w:sym w:font="Symbol" w:char="F0DE"/>
      </w:r>
      <w:r w:rsidRPr="00B273AE">
        <w:rPr>
          <w:rStyle w:val="TexteC"/>
          <w:lang w:val="en-US"/>
        </w:rPr>
        <w:t xml:space="preserve"> </w:t>
      </w:r>
      <w:r>
        <w:rPr>
          <w:rStyle w:val="TexteC"/>
          <w:lang w:val="en-US"/>
        </w:rPr>
        <w:t>position</w:t>
      </w:r>
      <w:r w:rsidRPr="00B273AE">
        <w:rPr>
          <w:rStyle w:val="TexteC"/>
          <w:lang w:val="en-US"/>
        </w:rPr>
        <w:t>[i]</w:t>
      </w:r>
      <w:r>
        <w:rPr>
          <w:lang w:val="en-US"/>
        </w:rPr>
        <w:t xml:space="preserve"> ≤ </w:t>
      </w:r>
      <w:r>
        <w:rPr>
          <w:rStyle w:val="TexteC"/>
          <w:lang w:val="en-US"/>
        </w:rPr>
        <w:t>position</w:t>
      </w:r>
      <w:r w:rsidRPr="00B273AE">
        <w:rPr>
          <w:rStyle w:val="TexteC"/>
          <w:lang w:val="en-US"/>
        </w:rPr>
        <w:t>[i</w:t>
      </w:r>
      <w:r>
        <w:rPr>
          <w:rStyle w:val="TexteC"/>
          <w:lang w:val="en-US"/>
        </w:rPr>
        <w:t>+1</w:t>
      </w:r>
      <w:r w:rsidRPr="00B273AE">
        <w:rPr>
          <w:rStyle w:val="TexteC"/>
          <w:lang w:val="en-US"/>
        </w:rPr>
        <w:t>]</w:t>
      </w:r>
      <w:r>
        <w:rPr>
          <w:lang w:val="en-US"/>
        </w:rPr>
        <w:t>.</w:t>
      </w:r>
    </w:p>
    <w:p w:rsidR="00F96D1E" w:rsidRPr="0028087B" w:rsidRDefault="00F96D1E" w:rsidP="00F96D1E">
      <w:pPr>
        <w:pStyle w:val="NormalDef"/>
        <w:rPr>
          <w:lang w:val="en-US"/>
        </w:rPr>
      </w:pPr>
      <w:r>
        <w:rPr>
          <w:lang w:val="en-US"/>
        </w:rPr>
        <w:t xml:space="preserve">This </w:t>
      </w:r>
      <w:r w:rsidR="006C387D" w:rsidRPr="006C387D">
        <w:rPr>
          <w:rStyle w:val="TexteC"/>
          <w:b/>
          <w:lang w:val="en-US"/>
        </w:rPr>
        <w:t>int</w:t>
      </w:r>
      <w:r>
        <w:rPr>
          <w:lang w:val="en-US"/>
        </w:rPr>
        <w:t xml:space="preserve"> </w:t>
      </w:r>
      <w:r w:rsidR="006C387D">
        <w:rPr>
          <w:lang w:val="en-US"/>
        </w:rPr>
        <w:t>part is the position in the virtual method table where the virtual methods of the virtual base class starts to appear</w:t>
      </w:r>
      <w:r>
        <w:rPr>
          <w:lang w:val="en-US"/>
        </w:rPr>
        <w:t>.</w:t>
      </w:r>
    </w:p>
    <w:p w:rsidR="00DE47FF" w:rsidRPr="00DE47FF" w:rsidRDefault="00DE47FF" w:rsidP="00DE47FF">
      <w:pPr>
        <w:pStyle w:val="SectionChamps"/>
        <w:rPr>
          <w:lang w:val="en-US"/>
        </w:rPr>
      </w:pPr>
      <w:r>
        <w:rPr>
          <w:lang w:val="en-US"/>
        </w:rPr>
        <w:t xml:space="preserve">Fields of the class </w:t>
      </w:r>
      <w:r w:rsidRPr="00DE47FF">
        <w:rPr>
          <w:rStyle w:val="LienClasseC"/>
          <w:lang w:val="en-US"/>
        </w:rPr>
        <w:t>ClassInfo</w:t>
      </w:r>
    </w:p>
    <w:p w:rsidR="00DE47FF" w:rsidRDefault="00DE47FF" w:rsidP="00DE47FF">
      <w:pPr>
        <w:pStyle w:val="EntteChamps"/>
        <w:rPr>
          <w:lang w:val="en-US"/>
        </w:rPr>
      </w:pPr>
      <w:r w:rsidRPr="00DE47FF">
        <w:rPr>
          <w:rStyle w:val="LienUnit"/>
          <w:lang w:val="en-US"/>
        </w:rPr>
        <w:t>std</w:t>
      </w:r>
      <w:r w:rsidRPr="00DE47FF">
        <w:rPr>
          <w:lang w:val="en-US"/>
        </w:rPr>
        <w:t>::</w:t>
      </w:r>
      <w:r w:rsidRPr="00DE47FF">
        <w:rPr>
          <w:rStyle w:val="LienClasseC"/>
          <w:lang w:val="en-US"/>
        </w:rPr>
        <w:t>vector</w:t>
      </w:r>
      <w:r w:rsidRPr="00DE47FF">
        <w:rPr>
          <w:lang w:val="en-US"/>
        </w:rPr>
        <w:t>&lt;</w:t>
      </w:r>
      <w:r w:rsidRPr="00DE47FF">
        <w:rPr>
          <w:rStyle w:val="LienClasseC"/>
          <w:lang w:val="en-US"/>
        </w:rPr>
        <w:t>VirtualMethodInfo</w:t>
      </w:r>
      <w:r w:rsidRPr="00DE47FF">
        <w:rPr>
          <w:lang w:val="en-US"/>
        </w:rPr>
        <w:t xml:space="preserve">&gt; </w:t>
      </w:r>
      <w:r w:rsidRPr="002B1A9A">
        <w:rPr>
          <w:rStyle w:val="DfinitionChamps"/>
          <w:lang w:val="en-US"/>
        </w:rPr>
        <w:t>_virtualMethodTable</w:t>
      </w:r>
      <w:r w:rsidRPr="00DE47FF">
        <w:rPr>
          <w:lang w:val="en-US"/>
        </w:rPr>
        <w:t>;</w:t>
      </w:r>
    </w:p>
    <w:p w:rsidR="00E222DA" w:rsidRDefault="00E222DA" w:rsidP="00E222DA">
      <w:pPr>
        <w:pStyle w:val="NormalDef"/>
        <w:rPr>
          <w:lang w:val="en-US"/>
        </w:rPr>
      </w:pPr>
      <w:r>
        <w:rPr>
          <w:lang w:val="en-US"/>
        </w:rPr>
        <w:t>Define the virtual method table of our class. Each virtual method in the table contain</w:t>
      </w:r>
      <w:r w:rsidR="0016019E">
        <w:rPr>
          <w:lang w:val="en-US"/>
        </w:rPr>
        <w:t>s</w:t>
      </w:r>
      <w:r>
        <w:rPr>
          <w:lang w:val="en-US"/>
        </w:rPr>
        <w:t xml:space="preserve"> the information of </w:t>
      </w:r>
      <w:r w:rsidRPr="00E222DA">
        <w:rPr>
          <w:rStyle w:val="LienClasseC"/>
          <w:lang w:val="en-US"/>
        </w:rPr>
        <w:t>VirtualMethodInfo</w:t>
      </w:r>
      <w:r>
        <w:rPr>
          <w:lang w:val="en-US"/>
        </w:rPr>
        <w:t xml:space="preserve">. If this field is empty, our class has no </w:t>
      </w:r>
      <w:proofErr w:type="spellStart"/>
      <w:r w:rsidR="00E47CDC">
        <w:rPr>
          <w:lang w:val="en-US"/>
        </w:rPr>
        <w:t>rtti</w:t>
      </w:r>
      <w:proofErr w:type="spellEnd"/>
      <w:r w:rsidR="00E47CDC">
        <w:rPr>
          <w:lang w:val="en-US"/>
        </w:rPr>
        <w:t xml:space="preserve"> information.</w:t>
      </w:r>
    </w:p>
    <w:p w:rsidR="002B14D2" w:rsidRDefault="002B14D2" w:rsidP="002B14D2">
      <w:pPr>
        <w:pStyle w:val="EntteChamps"/>
        <w:rPr>
          <w:lang w:val="en-US"/>
        </w:rPr>
      </w:pPr>
      <w:r w:rsidRPr="000468D4">
        <w:rPr>
          <w:rStyle w:val="LienUnit"/>
          <w:lang w:val="en-US"/>
        </w:rPr>
        <w:t>std</w:t>
      </w:r>
      <w:r w:rsidRPr="000468D4">
        <w:rPr>
          <w:lang w:val="en-US"/>
        </w:rPr>
        <w:t>::</w:t>
      </w:r>
      <w:r w:rsidRPr="000468D4">
        <w:rPr>
          <w:rStyle w:val="LienClasseC"/>
          <w:lang w:val="en-US"/>
        </w:rPr>
        <w:t>vector</w:t>
      </w:r>
      <w:r w:rsidRPr="000468D4">
        <w:rPr>
          <w:lang w:val="en-US"/>
        </w:rPr>
        <w:t>&lt;</w:t>
      </w:r>
      <w:r w:rsidRPr="000468D4">
        <w:rPr>
          <w:b/>
          <w:lang w:val="en-US"/>
        </w:rPr>
        <w:t>const</w:t>
      </w:r>
      <w:r w:rsidRPr="000468D4">
        <w:rPr>
          <w:lang w:val="en-US"/>
        </w:rPr>
        <w:t xml:space="preserve"> </w:t>
      </w:r>
      <w:r w:rsidRPr="000468D4">
        <w:rPr>
          <w:rStyle w:val="LienUnit"/>
          <w:lang w:val="en-US"/>
        </w:rPr>
        <w:t>clang</w:t>
      </w:r>
      <w:r w:rsidRPr="000468D4">
        <w:rPr>
          <w:lang w:val="en-US"/>
        </w:rPr>
        <w:t>::</w:t>
      </w:r>
      <w:r w:rsidRPr="000468D4">
        <w:rPr>
          <w:rStyle w:val="LienClasseC"/>
          <w:lang w:val="en-US"/>
        </w:rPr>
        <w:t>CXXRecordDecl</w:t>
      </w:r>
      <w:r w:rsidRPr="000468D4">
        <w:rPr>
          <w:lang w:val="en-US"/>
        </w:rPr>
        <w:t xml:space="preserve">*&gt; </w:t>
      </w:r>
      <w:r w:rsidRPr="0008457A">
        <w:rPr>
          <w:rStyle w:val="DfinitionChamps"/>
          <w:lang w:val="en-US"/>
        </w:rPr>
        <w:t>_virtualBaseClassTable</w:t>
      </w:r>
      <w:r w:rsidRPr="000468D4">
        <w:rPr>
          <w:lang w:val="en-US"/>
        </w:rPr>
        <w:t>;</w:t>
      </w:r>
    </w:p>
    <w:p w:rsidR="002B14D2" w:rsidRDefault="002B14D2" w:rsidP="002B14D2">
      <w:pPr>
        <w:pStyle w:val="NormalDef"/>
        <w:rPr>
          <w:lang w:val="en-US"/>
        </w:rPr>
      </w:pPr>
      <w:r>
        <w:rPr>
          <w:lang w:val="en-US"/>
        </w:rPr>
        <w:t>Define the virtual base classes that are inherited by our class. They are sorted by the tree ordering defined by the inheritance tree.</w:t>
      </w:r>
    </w:p>
    <w:p w:rsidR="002B14D2" w:rsidRDefault="002B14D2" w:rsidP="002B14D2">
      <w:pPr>
        <w:pStyle w:val="NormalDef"/>
        <w:spacing w:before="120"/>
        <w:rPr>
          <w:rStyle w:val="TexteC"/>
          <w:lang w:val="en-US"/>
        </w:rPr>
      </w:pPr>
      <w:r w:rsidRPr="002B14D2">
        <w:rPr>
          <w:rStyle w:val="TexteC"/>
          <w:b/>
          <w:lang w:val="en-US"/>
        </w:rPr>
        <w:t>class</w:t>
      </w:r>
      <w:r w:rsidRPr="002B14D2">
        <w:rPr>
          <w:rStyle w:val="TexteC"/>
          <w:lang w:val="en-US"/>
        </w:rPr>
        <w:t xml:space="preserve"> A {}; </w:t>
      </w:r>
      <w:r w:rsidRPr="002B14D2">
        <w:rPr>
          <w:rStyle w:val="TexteC"/>
          <w:b/>
          <w:lang w:val="en-US"/>
        </w:rPr>
        <w:t>class</w:t>
      </w:r>
      <w:r w:rsidRPr="002B14D2">
        <w:rPr>
          <w:rStyle w:val="TexteC"/>
          <w:lang w:val="en-US"/>
        </w:rPr>
        <w:t xml:space="preserve"> B : </w:t>
      </w:r>
      <w:r w:rsidRPr="002B14D2">
        <w:rPr>
          <w:rStyle w:val="TexteC"/>
          <w:b/>
          <w:lang w:val="en-US"/>
        </w:rPr>
        <w:t>public</w:t>
      </w:r>
      <w:r w:rsidRPr="002B14D2">
        <w:rPr>
          <w:rStyle w:val="TexteC"/>
          <w:lang w:val="en-US"/>
        </w:rPr>
        <w:t xml:space="preserve"> </w:t>
      </w:r>
      <w:r w:rsidRPr="002B14D2">
        <w:rPr>
          <w:rStyle w:val="TexteC"/>
          <w:b/>
          <w:lang w:val="en-US"/>
        </w:rPr>
        <w:t>virtual</w:t>
      </w:r>
      <w:r w:rsidRPr="002B14D2">
        <w:rPr>
          <w:rStyle w:val="TexteC"/>
          <w:lang w:val="en-US"/>
        </w:rPr>
        <w:t xml:space="preserve"> A {}; </w:t>
      </w:r>
      <w:r w:rsidRPr="002B14D2">
        <w:rPr>
          <w:rStyle w:val="TexteC"/>
          <w:b/>
          <w:lang w:val="en-US"/>
        </w:rPr>
        <w:t>class</w:t>
      </w:r>
      <w:r>
        <w:rPr>
          <w:rStyle w:val="TexteC"/>
          <w:lang w:val="en-US"/>
        </w:rPr>
        <w:t xml:space="preserve"> C {};</w:t>
      </w:r>
    </w:p>
    <w:p w:rsidR="002B14D2" w:rsidRDefault="002B14D2" w:rsidP="002B14D2">
      <w:pPr>
        <w:pStyle w:val="NormalDef"/>
        <w:spacing w:after="120"/>
        <w:rPr>
          <w:rStyle w:val="TexteC"/>
          <w:lang w:val="en-US"/>
        </w:rPr>
      </w:pPr>
      <w:r w:rsidRPr="002B14D2">
        <w:rPr>
          <w:rStyle w:val="TexteC"/>
          <w:b/>
          <w:lang w:val="en-US"/>
        </w:rPr>
        <w:t>class</w:t>
      </w:r>
      <w:r w:rsidRPr="002B14D2">
        <w:rPr>
          <w:rStyle w:val="TexteC"/>
          <w:lang w:val="en-US"/>
        </w:rPr>
        <w:t xml:space="preserve"> D : </w:t>
      </w:r>
      <w:r w:rsidRPr="002B14D2">
        <w:rPr>
          <w:rStyle w:val="TexteC"/>
          <w:b/>
          <w:lang w:val="en-US"/>
        </w:rPr>
        <w:t>public</w:t>
      </w:r>
      <w:r w:rsidRPr="002B14D2">
        <w:rPr>
          <w:rStyle w:val="TexteC"/>
          <w:lang w:val="en-US"/>
        </w:rPr>
        <w:t xml:space="preserve"> </w:t>
      </w:r>
      <w:r w:rsidRPr="002B14D2">
        <w:rPr>
          <w:rStyle w:val="TexteC"/>
          <w:b/>
          <w:lang w:val="en-US"/>
        </w:rPr>
        <w:t>virtual</w:t>
      </w:r>
      <w:r w:rsidRPr="002B14D2">
        <w:rPr>
          <w:rStyle w:val="TexteC"/>
          <w:lang w:val="en-US"/>
        </w:rPr>
        <w:t xml:space="preserve"> A, </w:t>
      </w:r>
      <w:r w:rsidRPr="002B14D2">
        <w:rPr>
          <w:rStyle w:val="TexteC"/>
          <w:b/>
          <w:lang w:val="en-US"/>
        </w:rPr>
        <w:t>public</w:t>
      </w:r>
      <w:r w:rsidRPr="002B14D2">
        <w:rPr>
          <w:rStyle w:val="TexteC"/>
          <w:lang w:val="en-US"/>
        </w:rPr>
        <w:t xml:space="preserve"> </w:t>
      </w:r>
      <w:r w:rsidRPr="002B14D2">
        <w:rPr>
          <w:rStyle w:val="TexteC"/>
          <w:b/>
          <w:lang w:val="en-US"/>
        </w:rPr>
        <w:t>virtual</w:t>
      </w:r>
      <w:r w:rsidRPr="002B14D2">
        <w:rPr>
          <w:rStyle w:val="TexteC"/>
          <w:lang w:val="en-US"/>
        </w:rPr>
        <w:t xml:space="preserve"> C {}; </w:t>
      </w:r>
      <w:r w:rsidRPr="002B14D2">
        <w:rPr>
          <w:rStyle w:val="TexteC"/>
          <w:b/>
          <w:lang w:val="en-US"/>
        </w:rPr>
        <w:t>class</w:t>
      </w:r>
      <w:r w:rsidRPr="002B14D2">
        <w:rPr>
          <w:rStyle w:val="TexteC"/>
          <w:lang w:val="en-US"/>
        </w:rPr>
        <w:t xml:space="preserve"> E : </w:t>
      </w:r>
      <w:r w:rsidRPr="002B14D2">
        <w:rPr>
          <w:rStyle w:val="TexteC"/>
          <w:b/>
          <w:lang w:val="en-US"/>
        </w:rPr>
        <w:t>public</w:t>
      </w:r>
      <w:r w:rsidRPr="002B14D2">
        <w:rPr>
          <w:rStyle w:val="TexteC"/>
          <w:lang w:val="en-US"/>
        </w:rPr>
        <w:t xml:space="preserve"> B, </w:t>
      </w:r>
      <w:r w:rsidRPr="002B14D2">
        <w:rPr>
          <w:rStyle w:val="TexteC"/>
          <w:b/>
          <w:lang w:val="en-US"/>
        </w:rPr>
        <w:t>public</w:t>
      </w:r>
      <w:r w:rsidRPr="002B14D2">
        <w:rPr>
          <w:rStyle w:val="TexteC"/>
          <w:lang w:val="en-US"/>
        </w:rPr>
        <w:t xml:space="preserve"> D {};</w:t>
      </w:r>
    </w:p>
    <w:p w:rsidR="002B14D2" w:rsidRPr="002B14D2" w:rsidRDefault="002B14D2" w:rsidP="002B14D2">
      <w:pPr>
        <w:pStyle w:val="NormalDef"/>
        <w:rPr>
          <w:lang w:val="en-US"/>
        </w:rPr>
      </w:pPr>
      <w:r>
        <w:rPr>
          <w:lang w:val="en-US"/>
        </w:rPr>
        <w:t xml:space="preserve">In this example the </w:t>
      </w:r>
      <w:r w:rsidRPr="002B14D2">
        <w:rPr>
          <w:rStyle w:val="LienChamps"/>
          <w:lang w:val="en-US"/>
        </w:rPr>
        <w:t>_virtualBaseClassTable</w:t>
      </w:r>
      <w:r>
        <w:rPr>
          <w:lang w:val="en-US"/>
        </w:rPr>
        <w:t xml:space="preserve"> of </w:t>
      </w:r>
      <w:r w:rsidRPr="002B14D2">
        <w:rPr>
          <w:rStyle w:val="TexteC"/>
          <w:lang w:val="en-US"/>
        </w:rPr>
        <w:t>E</w:t>
      </w:r>
      <w:r>
        <w:rPr>
          <w:lang w:val="en-US"/>
        </w:rPr>
        <w:t xml:space="preserve"> is </w:t>
      </w:r>
      <w:r w:rsidRPr="0008457A">
        <w:rPr>
          <w:rStyle w:val="TexteC"/>
          <w:lang w:val="en-US"/>
        </w:rPr>
        <w:t>[A, A, C]</w:t>
      </w:r>
      <w:r>
        <w:rPr>
          <w:lang w:val="en-US"/>
        </w:rPr>
        <w:t>.</w:t>
      </w:r>
    </w:p>
    <w:p w:rsidR="00DE47FF" w:rsidRDefault="00DE47FF" w:rsidP="00DE47FF">
      <w:pPr>
        <w:pStyle w:val="EntteChamps"/>
        <w:rPr>
          <w:lang w:val="en-US"/>
        </w:rPr>
      </w:pPr>
      <w:r w:rsidRPr="00DE47FF">
        <w:rPr>
          <w:rStyle w:val="LienUnit"/>
          <w:lang w:val="en-US"/>
        </w:rPr>
        <w:t>std</w:t>
      </w:r>
      <w:r w:rsidRPr="00DE47FF">
        <w:rPr>
          <w:lang w:val="en-US"/>
        </w:rPr>
        <w:t>::</w:t>
      </w:r>
      <w:r w:rsidRPr="00DE47FF">
        <w:rPr>
          <w:rStyle w:val="LienClasseC"/>
          <w:lang w:val="en-US"/>
        </w:rPr>
        <w:t>vector</w:t>
      </w:r>
      <w:r w:rsidRPr="00DE47FF">
        <w:rPr>
          <w:lang w:val="en-US"/>
        </w:rPr>
        <w:t>&lt;</w:t>
      </w:r>
      <w:r w:rsidRPr="00DE47FF">
        <w:rPr>
          <w:rStyle w:val="LienUnit"/>
          <w:lang w:val="en-US"/>
        </w:rPr>
        <w:t>std</w:t>
      </w:r>
      <w:r w:rsidRPr="00DE47FF">
        <w:rPr>
          <w:lang w:val="en-US"/>
        </w:rPr>
        <w:t>::</w:t>
      </w:r>
      <w:r w:rsidRPr="00DE47FF">
        <w:rPr>
          <w:rStyle w:val="LienClasseC"/>
          <w:lang w:val="en-US"/>
        </w:rPr>
        <w:t>pair</w:t>
      </w:r>
      <w:r w:rsidRPr="00DE47FF">
        <w:rPr>
          <w:lang w:val="en-US"/>
        </w:rPr>
        <w:t>&lt;</w:t>
      </w:r>
      <w:r w:rsidRPr="00DE47FF">
        <w:rPr>
          <w:b/>
          <w:bCs/>
          <w:lang w:val="en-US"/>
        </w:rPr>
        <w:t>const</w:t>
      </w:r>
      <w:r w:rsidRPr="00DE47FF">
        <w:rPr>
          <w:lang w:val="en-US"/>
        </w:rPr>
        <w:t xml:space="preserve"> </w:t>
      </w:r>
      <w:r w:rsidRPr="00DE47FF">
        <w:rPr>
          <w:rStyle w:val="LienUnit"/>
          <w:lang w:val="en-US"/>
        </w:rPr>
        <w:t>clang</w:t>
      </w:r>
      <w:r w:rsidRPr="00DE47FF">
        <w:rPr>
          <w:lang w:val="en-US"/>
        </w:rPr>
        <w:t>::</w:t>
      </w:r>
      <w:r w:rsidRPr="00DE47FF">
        <w:rPr>
          <w:rStyle w:val="LienClasseC"/>
          <w:lang w:val="en-US"/>
        </w:rPr>
        <w:t>CXXRecordDecl</w:t>
      </w:r>
      <w:r w:rsidRPr="00DE47FF">
        <w:rPr>
          <w:lang w:val="en-US"/>
        </w:rPr>
        <w:t xml:space="preserve">*, </w:t>
      </w:r>
      <w:r w:rsidRPr="00DE47FF">
        <w:rPr>
          <w:b/>
          <w:bCs/>
          <w:lang w:val="en-US"/>
        </w:rPr>
        <w:t>int</w:t>
      </w:r>
      <w:r w:rsidRPr="00DE47FF">
        <w:rPr>
          <w:lang w:val="en-US"/>
        </w:rPr>
        <w:t>&gt; &gt;</w:t>
      </w:r>
      <w:r>
        <w:rPr>
          <w:lang w:val="en-US"/>
        </w:rPr>
        <w:t xml:space="preserve"> </w:t>
      </w:r>
      <w:r w:rsidRPr="002B1A9A">
        <w:rPr>
          <w:rStyle w:val="DfinitionChamps"/>
          <w:lang w:val="en-US"/>
        </w:rPr>
        <w:t>_derivationsPosition</w:t>
      </w:r>
      <w:r w:rsidRPr="00DE47FF">
        <w:rPr>
          <w:lang w:val="en-US"/>
        </w:rPr>
        <w:t>;</w:t>
      </w:r>
    </w:p>
    <w:p w:rsidR="00E47CDC" w:rsidRDefault="00E47CDC" w:rsidP="00E47CDC">
      <w:pPr>
        <w:pStyle w:val="NormalDef"/>
        <w:rPr>
          <w:lang w:val="en-US"/>
        </w:rPr>
      </w:pPr>
      <w:r>
        <w:rPr>
          <w:lang w:val="en-US"/>
        </w:rPr>
        <w:t xml:space="preserve">Define the base classes of our class. If our class </w:t>
      </w:r>
      <w:r w:rsidR="002B14D2">
        <w:rPr>
          <w:lang w:val="en-US"/>
        </w:rPr>
        <w:t xml:space="preserve">has </w:t>
      </w:r>
      <w:r>
        <w:rPr>
          <w:lang w:val="en-US"/>
        </w:rPr>
        <w:t xml:space="preserve">no inherited class, this field is empty. In case of single </w:t>
      </w:r>
      <w:r w:rsidR="00B53F6F">
        <w:rPr>
          <w:lang w:val="en-US"/>
        </w:rPr>
        <w:t xml:space="preserve">static </w:t>
      </w:r>
      <w:r>
        <w:rPr>
          <w:lang w:val="en-US"/>
        </w:rPr>
        <w:t xml:space="preserve">inheritance, this field only contains the base class with the index </w:t>
      </w:r>
      <w:r w:rsidRPr="00F12926">
        <w:rPr>
          <w:rStyle w:val="TexteC"/>
          <w:lang w:val="en-US"/>
        </w:rPr>
        <w:t>0</w:t>
      </w:r>
      <w:r>
        <w:rPr>
          <w:lang w:val="en-US"/>
        </w:rPr>
        <w:t xml:space="preserve">. In case of multiple </w:t>
      </w:r>
      <w:proofErr w:type="gramStart"/>
      <w:r>
        <w:rPr>
          <w:lang w:val="en-US"/>
        </w:rPr>
        <w:t>inheritance</w:t>
      </w:r>
      <w:proofErr w:type="gramEnd"/>
      <w:r>
        <w:rPr>
          <w:lang w:val="en-US"/>
        </w:rPr>
        <w:t>, this field contains the base classes</w:t>
      </w:r>
      <w:r w:rsidR="002B14D2">
        <w:rPr>
          <w:lang w:val="en-US"/>
        </w:rPr>
        <w:t xml:space="preserve">, but not the virtual ones that are in </w:t>
      </w:r>
      <w:r w:rsidR="002B14D2" w:rsidRPr="00B53F6F">
        <w:rPr>
          <w:rStyle w:val="LienChamps"/>
          <w:lang w:val="en-US"/>
        </w:rPr>
        <w:t>_virtualBaseClassTable</w:t>
      </w:r>
      <w:r>
        <w:rPr>
          <w:lang w:val="en-US"/>
        </w:rPr>
        <w:t>.</w:t>
      </w:r>
      <w:r w:rsidR="00F353F4">
        <w:rPr>
          <w:lang w:val="en-US"/>
        </w:rPr>
        <w:t xml:space="preserve"> For the incremental construction of the </w:t>
      </w:r>
      <w:r w:rsidR="00F353F4" w:rsidRPr="0016019E">
        <w:rPr>
          <w:rStyle w:val="LienChamps"/>
          <w:lang w:val="en-US"/>
        </w:rPr>
        <w:t>_virtualMethodTable</w:t>
      </w:r>
      <w:r w:rsidR="00F353F4">
        <w:rPr>
          <w:lang w:val="en-US"/>
        </w:rPr>
        <w:t xml:space="preserve">, </w:t>
      </w:r>
      <w:r w:rsidR="0016019E">
        <w:rPr>
          <w:lang w:val="en-US"/>
        </w:rPr>
        <w:t xml:space="preserve">the number associated with the base class </w:t>
      </w:r>
      <w:r w:rsidR="00F353F4">
        <w:rPr>
          <w:lang w:val="en-US"/>
        </w:rPr>
        <w:t xml:space="preserve">is the index in </w:t>
      </w:r>
      <w:r w:rsidR="00F353F4" w:rsidRPr="00B273AE">
        <w:rPr>
          <w:rStyle w:val="LienChamps"/>
          <w:lang w:val="en-US"/>
        </w:rPr>
        <w:t>_virtualMethodTable</w:t>
      </w:r>
      <w:r w:rsidR="00F353F4">
        <w:rPr>
          <w:lang w:val="en-US"/>
        </w:rPr>
        <w:t xml:space="preserve"> of the virtual methods that have been introduced by</w:t>
      </w:r>
      <w:r w:rsidR="0016019E">
        <w:rPr>
          <w:lang w:val="en-US"/>
        </w:rPr>
        <w:t xml:space="preserve"> the base class.</w:t>
      </w:r>
    </w:p>
    <w:p w:rsidR="00355744" w:rsidRDefault="00355744" w:rsidP="00355744">
      <w:pPr>
        <w:pStyle w:val="EntteChamps"/>
        <w:rPr>
          <w:lang w:val="en-US"/>
        </w:rPr>
      </w:pPr>
      <w:r w:rsidRPr="000468D4">
        <w:rPr>
          <w:rStyle w:val="LienClasseC"/>
          <w:lang w:val="en-US"/>
        </w:rPr>
        <w:t>VirtualInheritancePosition</w:t>
      </w:r>
      <w:r w:rsidRPr="000468D4">
        <w:rPr>
          <w:lang w:val="en-US"/>
        </w:rPr>
        <w:t xml:space="preserve"> </w:t>
      </w:r>
      <w:r w:rsidRPr="0008457A">
        <w:rPr>
          <w:rStyle w:val="DfinitionChamps"/>
          <w:lang w:val="en-US"/>
        </w:rPr>
        <w:t>_virtualDerivationsPosition</w:t>
      </w:r>
      <w:r w:rsidRPr="000468D4">
        <w:rPr>
          <w:lang w:val="en-US"/>
        </w:rPr>
        <w:t>;</w:t>
      </w:r>
    </w:p>
    <w:p w:rsidR="00355744" w:rsidRPr="00355744" w:rsidRDefault="00355744" w:rsidP="00355744">
      <w:pPr>
        <w:pStyle w:val="NormalDef"/>
        <w:rPr>
          <w:lang w:val="en-US"/>
        </w:rPr>
      </w:pPr>
      <w:r>
        <w:rPr>
          <w:lang w:val="en-US"/>
        </w:rPr>
        <w:t xml:space="preserve">Define the positions of the virtual base classes inside </w:t>
      </w:r>
      <w:r w:rsidRPr="00355744">
        <w:rPr>
          <w:rStyle w:val="LienChamps"/>
          <w:lang w:val="en-US"/>
        </w:rPr>
        <w:t>_virtualMethodTable</w:t>
      </w:r>
      <w:r>
        <w:rPr>
          <w:lang w:val="en-US"/>
        </w:rPr>
        <w:t xml:space="preserve">. Each position is in connection with the virtual base class at the same index in </w:t>
      </w:r>
      <w:r w:rsidRPr="0008457A">
        <w:rPr>
          <w:rStyle w:val="LienChamps"/>
          <w:lang w:val="en-US"/>
        </w:rPr>
        <w:t>_virtualBaseClassTable</w:t>
      </w:r>
      <w:r>
        <w:rPr>
          <w:lang w:val="en-US"/>
        </w:rPr>
        <w:t>.</w:t>
      </w:r>
    </w:p>
    <w:p w:rsidR="00DE47FF" w:rsidRDefault="00DE47FF" w:rsidP="00DE47FF">
      <w:pPr>
        <w:pStyle w:val="EntteChamps"/>
        <w:rPr>
          <w:lang w:val="en-US"/>
        </w:rPr>
      </w:pPr>
      <w:r w:rsidRPr="00DE47FF">
        <w:rPr>
          <w:b/>
          <w:bCs/>
          <w:lang w:val="en-US"/>
        </w:rPr>
        <w:t>int</w:t>
      </w:r>
      <w:r w:rsidRPr="00DE47FF">
        <w:rPr>
          <w:lang w:val="en-US"/>
        </w:rPr>
        <w:t xml:space="preserve"> </w:t>
      </w:r>
      <w:r w:rsidRPr="00E47CDC">
        <w:rPr>
          <w:rStyle w:val="DfinitionChamps"/>
          <w:lang w:val="en-US"/>
        </w:rPr>
        <w:t>_firstMultiplePosition</w:t>
      </w:r>
      <w:r w:rsidRPr="00DE47FF">
        <w:rPr>
          <w:lang w:val="en-US"/>
        </w:rPr>
        <w:t>;</w:t>
      </w:r>
    </w:p>
    <w:p w:rsidR="00F7388C" w:rsidRDefault="00F7388C" w:rsidP="00F7388C">
      <w:pPr>
        <w:pStyle w:val="NormalDef"/>
        <w:rPr>
          <w:lang w:val="en-US"/>
        </w:rPr>
      </w:pPr>
      <w:r>
        <w:rPr>
          <w:lang w:val="en-US"/>
        </w:rPr>
        <w:t xml:space="preserve">This field is </w:t>
      </w:r>
      <w:r w:rsidRPr="00987CE6">
        <w:rPr>
          <w:rStyle w:val="TexteC"/>
          <w:lang w:val="en-US"/>
        </w:rPr>
        <w:t>0</w:t>
      </w:r>
      <w:r>
        <w:rPr>
          <w:lang w:val="en-US"/>
        </w:rPr>
        <w:t xml:space="preserve"> if our class inherits from nothing.</w:t>
      </w:r>
    </w:p>
    <w:p w:rsidR="00F7388C" w:rsidRDefault="00D55052" w:rsidP="00D55052">
      <w:pPr>
        <w:pStyle w:val="NormalDef"/>
        <w:rPr>
          <w:lang w:val="en-US"/>
        </w:rPr>
      </w:pPr>
      <w:r>
        <w:rPr>
          <w:lang w:val="en-US"/>
        </w:rPr>
        <w:t xml:space="preserve">This field is </w:t>
      </w:r>
      <w:r w:rsidR="00F7388C" w:rsidRPr="00F22CB9">
        <w:rPr>
          <w:rStyle w:val="TexteC"/>
          <w:lang w:val="en-US"/>
        </w:rPr>
        <w:t>-1</w:t>
      </w:r>
      <w:r w:rsidR="00F7388C">
        <w:rPr>
          <w:lang w:val="en-US"/>
        </w:rPr>
        <w:t xml:space="preserve"> if the first base class has no virtual method</w:t>
      </w:r>
      <w:r w:rsidR="001E6FE1">
        <w:rPr>
          <w:lang w:val="en-US"/>
        </w:rPr>
        <w:t xml:space="preserve"> (the second base class is likely to have some)</w:t>
      </w:r>
      <w:r w:rsidR="00F7388C">
        <w:rPr>
          <w:lang w:val="en-US"/>
        </w:rPr>
        <w:t>.</w:t>
      </w:r>
    </w:p>
    <w:p w:rsidR="00F7388C" w:rsidRDefault="00F7388C" w:rsidP="00F7388C">
      <w:pPr>
        <w:pStyle w:val="NormalDef"/>
        <w:rPr>
          <w:lang w:val="en-US"/>
        </w:rPr>
      </w:pPr>
      <w:r>
        <w:rPr>
          <w:lang w:val="en-US"/>
        </w:rPr>
        <w:t xml:space="preserve">If the first base class has virtual methods and if our class singly inherits from it, this field is </w:t>
      </w:r>
      <w:r w:rsidRPr="00F22CB9">
        <w:rPr>
          <w:rStyle w:val="TexteC"/>
          <w:lang w:val="en-US"/>
        </w:rPr>
        <w:t>0</w:t>
      </w:r>
      <w:r>
        <w:rPr>
          <w:lang w:val="en-US"/>
        </w:rPr>
        <w:t>.</w:t>
      </w:r>
    </w:p>
    <w:p w:rsidR="00F7388C" w:rsidRDefault="00F7388C" w:rsidP="00D55052">
      <w:pPr>
        <w:pStyle w:val="NormalDef"/>
        <w:rPr>
          <w:lang w:val="en-US"/>
        </w:rPr>
      </w:pPr>
      <w:r>
        <w:rPr>
          <w:lang w:val="en-US"/>
        </w:rPr>
        <w:t xml:space="preserve">If the first base class has virtual methods and if our class multiply inherits from </w:t>
      </w:r>
      <w:r w:rsidR="0008457A">
        <w:rPr>
          <w:lang w:val="en-US"/>
        </w:rPr>
        <w:t>such base classes</w:t>
      </w:r>
      <w:r>
        <w:rPr>
          <w:lang w:val="en-US"/>
        </w:rPr>
        <w:t xml:space="preserve">, this field is </w:t>
      </w:r>
      <w:r w:rsidR="00D55052" w:rsidRPr="00D55052">
        <w:rPr>
          <w:rStyle w:val="LienChamps"/>
          <w:lang w:val="en-US"/>
        </w:rPr>
        <w:t>_derivationsPosition</w:t>
      </w:r>
      <w:r w:rsidR="00D55052" w:rsidRPr="00D55052">
        <w:rPr>
          <w:rStyle w:val="TexteC"/>
          <w:lang w:val="en-US"/>
        </w:rPr>
        <w:t>[1].</w:t>
      </w:r>
      <w:r w:rsidR="00D55052" w:rsidRPr="00D55052">
        <w:rPr>
          <w:rStyle w:val="LienChamps"/>
          <w:lang w:val="en-US"/>
        </w:rPr>
        <w:t>second</w:t>
      </w:r>
      <w:r w:rsidR="00D55052">
        <w:rPr>
          <w:lang w:val="en-US"/>
        </w:rPr>
        <w:t>.</w:t>
      </w:r>
    </w:p>
    <w:p w:rsidR="00D55052" w:rsidRDefault="00A87E02" w:rsidP="00D55052">
      <w:pPr>
        <w:pStyle w:val="NormalDef"/>
        <w:rPr>
          <w:lang w:val="en-US"/>
        </w:rPr>
      </w:pPr>
      <w:r>
        <w:rPr>
          <w:lang w:val="en-US"/>
        </w:rPr>
        <w:t xml:space="preserve">This field is internal information for the incremental construction </w:t>
      </w:r>
      <w:r w:rsidR="0008457A">
        <w:rPr>
          <w:lang w:val="en-US"/>
        </w:rPr>
        <w:t xml:space="preserve">of </w:t>
      </w:r>
      <w:proofErr w:type="spellStart"/>
      <w:r w:rsidR="0008457A">
        <w:rPr>
          <w:lang w:val="en-US"/>
        </w:rPr>
        <w:t>rtti</w:t>
      </w:r>
      <w:proofErr w:type="spellEnd"/>
      <w:r w:rsidR="0008457A">
        <w:rPr>
          <w:lang w:val="en-US"/>
        </w:rPr>
        <w:t xml:space="preserve"> tables. It </w:t>
      </w:r>
      <w:r>
        <w:rPr>
          <w:lang w:val="en-US"/>
        </w:rPr>
        <w:t xml:space="preserve">is </w:t>
      </w:r>
      <w:r w:rsidR="0008457A">
        <w:rPr>
          <w:lang w:val="en-US"/>
        </w:rPr>
        <w:t xml:space="preserve">especially </w:t>
      </w:r>
      <w:r>
        <w:rPr>
          <w:lang w:val="en-US"/>
        </w:rPr>
        <w:t xml:space="preserve">useful to know if the declaration of a virtual method is in the primary main </w:t>
      </w:r>
      <w:r w:rsidR="00220252">
        <w:rPr>
          <w:lang w:val="en-US"/>
        </w:rPr>
        <w:t xml:space="preserve">base </w:t>
      </w:r>
      <w:r>
        <w:rPr>
          <w:lang w:val="en-US"/>
        </w:rPr>
        <w:t>class or not.</w:t>
      </w:r>
    </w:p>
    <w:p w:rsidR="009209BC" w:rsidRDefault="009209BC" w:rsidP="009209BC">
      <w:pPr>
        <w:rPr>
          <w:lang w:val="en-US"/>
        </w:rPr>
      </w:pPr>
    </w:p>
    <w:p w:rsidR="009209BC" w:rsidRDefault="009209BC" w:rsidP="009209BC">
      <w:pPr>
        <w:pStyle w:val="EntteChamps"/>
        <w:rPr>
          <w:lang w:val="en-US"/>
        </w:rPr>
      </w:pPr>
      <w:r w:rsidRPr="000468D4">
        <w:rPr>
          <w:rStyle w:val="LienClasseC"/>
          <w:lang w:val="en-US"/>
        </w:rPr>
        <w:t>InheritancePath</w:t>
      </w:r>
      <w:r w:rsidRPr="000468D4">
        <w:rPr>
          <w:lang w:val="en-US"/>
        </w:rPr>
        <w:t xml:space="preserve"> </w:t>
      </w:r>
      <w:r w:rsidRPr="0008457A">
        <w:rPr>
          <w:rStyle w:val="DfinitionChamps"/>
          <w:lang w:val="en-US"/>
        </w:rPr>
        <w:t>_pvmtAccess</w:t>
      </w:r>
      <w:r w:rsidRPr="000468D4">
        <w:rPr>
          <w:lang w:val="en-US"/>
        </w:rPr>
        <w:t>;</w:t>
      </w:r>
    </w:p>
    <w:p w:rsidR="009209BC" w:rsidRPr="009209BC" w:rsidRDefault="00987CE6" w:rsidP="009209BC">
      <w:pPr>
        <w:pStyle w:val="NormalDef"/>
        <w:rPr>
          <w:lang w:val="en-US"/>
        </w:rPr>
      </w:pPr>
      <w:r>
        <w:rPr>
          <w:lang w:val="en-US"/>
        </w:rPr>
        <w:t xml:space="preserve">Give an access to the first base class that has a virtual method table. </w:t>
      </w:r>
      <w:r w:rsidR="0008457A">
        <w:rPr>
          <w:lang w:val="en-US"/>
        </w:rPr>
        <w:t xml:space="preserve">This field is not empty if and only if the first base class of our class has no virtual method and if our class or another base class has some. Hence </w:t>
      </w:r>
      <w:r w:rsidR="0008457A" w:rsidRPr="00987CE6">
        <w:rPr>
          <w:rStyle w:val="LienChamps"/>
          <w:lang w:val="en-US"/>
        </w:rPr>
        <w:t>_pvmtAccess</w:t>
      </w:r>
      <w:r w:rsidR="0008457A">
        <w:rPr>
          <w:lang w:val="en-US"/>
        </w:rPr>
        <w:t xml:space="preserve"> </w:t>
      </w:r>
      <w:r w:rsidR="001B1866">
        <w:rPr>
          <w:lang w:val="en-US"/>
        </w:rPr>
        <w:t>has only an interest</w:t>
      </w:r>
      <w:r w:rsidR="0008457A">
        <w:rPr>
          <w:lang w:val="en-US"/>
        </w:rPr>
        <w:t xml:space="preserve"> when </w:t>
      </w:r>
      <w:r w:rsidR="0008457A" w:rsidRPr="00987CE6">
        <w:rPr>
          <w:rStyle w:val="LienChamps"/>
          <w:lang w:val="en-US"/>
        </w:rPr>
        <w:t>_firstMultiplePosition</w:t>
      </w:r>
      <w:r w:rsidR="0008457A" w:rsidRPr="00987CE6">
        <w:rPr>
          <w:rStyle w:val="TexteC"/>
          <w:lang w:val="en-US"/>
        </w:rPr>
        <w:t xml:space="preserve"> = -1</w:t>
      </w:r>
      <w:r w:rsidR="0008457A">
        <w:rPr>
          <w:lang w:val="en-US"/>
        </w:rPr>
        <w:t>.</w:t>
      </w:r>
      <w:r>
        <w:rPr>
          <w:lang w:val="en-US"/>
        </w:rPr>
        <w:t xml:space="preserve"> The method </w:t>
      </w:r>
      <w:r w:rsidR="001B1866" w:rsidRPr="001B1866">
        <w:rPr>
          <w:rStyle w:val="LienMthode"/>
          <w:lang w:val="en-US"/>
        </w:rPr>
        <w:t>addDerivation</w:t>
      </w:r>
      <w:r w:rsidR="001B1866">
        <w:rPr>
          <w:lang w:val="en-US"/>
        </w:rPr>
        <w:t xml:space="preserve"> build </w:t>
      </w:r>
      <w:r w:rsidR="000B3D59">
        <w:rPr>
          <w:lang w:val="en-US"/>
        </w:rPr>
        <w:t>this field</w:t>
      </w:r>
      <w:r w:rsidR="001B1866">
        <w:rPr>
          <w:lang w:val="en-US"/>
        </w:rPr>
        <w:t xml:space="preserve"> and the method </w:t>
      </w:r>
      <w:r w:rsidRPr="001B1866">
        <w:rPr>
          <w:rStyle w:val="LienMthode"/>
          <w:lang w:val="en-US"/>
        </w:rPr>
        <w:t>getPvmtField</w:t>
      </w:r>
      <w:r>
        <w:rPr>
          <w:lang w:val="en-US"/>
        </w:rPr>
        <w:t xml:space="preserve"> gives a read</w:t>
      </w:r>
      <w:r w:rsidR="001B1866">
        <w:rPr>
          <w:lang w:val="en-US"/>
        </w:rPr>
        <w:t xml:space="preserve"> access to </w:t>
      </w:r>
      <w:r w:rsidR="00E07774">
        <w:rPr>
          <w:lang w:val="en-US"/>
        </w:rPr>
        <w:t>it</w:t>
      </w:r>
      <w:r w:rsidR="001B1866">
        <w:rPr>
          <w:lang w:val="en-US"/>
        </w:rPr>
        <w:t>.</w:t>
      </w:r>
      <w:r w:rsidR="00814989">
        <w:rPr>
          <w:lang w:val="en-US"/>
        </w:rPr>
        <w:t xml:space="preserve"> The access </w:t>
      </w:r>
      <w:r w:rsidR="00814989" w:rsidRPr="00814989">
        <w:rPr>
          <w:noProof/>
          <w:position w:val="-6"/>
        </w:rPr>
        <w:drawing>
          <wp:inline distT="0" distB="0" distL="0" distR="0" wp14:anchorId="07F502B0" wp14:editId="5D74C4B8">
            <wp:extent cx="323850" cy="142875"/>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3850" cy="142875"/>
                    </a:xfrm>
                    <a:prstGeom prst="rect">
                      <a:avLst/>
                    </a:prstGeom>
                    <a:noFill/>
                    <a:ln>
                      <a:noFill/>
                    </a:ln>
                  </pic:spPr>
                </pic:pic>
              </a:graphicData>
            </a:graphic>
          </wp:inline>
        </w:drawing>
      </w:r>
      <w:r w:rsidR="00814989">
        <w:rPr>
          <w:lang w:val="en-US"/>
        </w:rPr>
        <w:t xml:space="preserve"> indicates that the virtual method table is in the first field of the base class </w:t>
      </w:r>
      <w:r w:rsidR="00814989" w:rsidRPr="00F22CB9">
        <w:rPr>
          <w:rStyle w:val="TexteC"/>
          <w:lang w:val="en-US"/>
        </w:rPr>
        <w:t>C</w:t>
      </w:r>
      <w:r w:rsidR="00814989">
        <w:rPr>
          <w:lang w:val="en-US"/>
        </w:rPr>
        <w:t xml:space="preserve"> of the direct base class </w:t>
      </w:r>
      <w:r w:rsidR="00814989" w:rsidRPr="00814989">
        <w:rPr>
          <w:rStyle w:val="TexteC"/>
          <w:lang w:val="en-US"/>
        </w:rPr>
        <w:t>D</w:t>
      </w:r>
      <w:r w:rsidR="00814989">
        <w:rPr>
          <w:lang w:val="en-US"/>
        </w:rPr>
        <w:t>.</w:t>
      </w:r>
    </w:p>
    <w:p w:rsidR="00FB23C8" w:rsidRPr="002B1A9A" w:rsidRDefault="00FB23C8" w:rsidP="00FB23C8">
      <w:pPr>
        <w:pStyle w:val="BaseSectionProtge"/>
        <w:rPr>
          <w:rStyle w:val="LienClasseC"/>
          <w:lang w:val="en-US"/>
        </w:rPr>
      </w:pPr>
      <w:r>
        <w:rPr>
          <w:lang w:val="en-US"/>
        </w:rPr>
        <w:t xml:space="preserve">Invariants of the class </w:t>
      </w:r>
      <w:r w:rsidRPr="002B1A9A">
        <w:rPr>
          <w:rStyle w:val="LienClasseC"/>
          <w:lang w:val="en-US"/>
        </w:rPr>
        <w:t>ClassInfo</w:t>
      </w:r>
    </w:p>
    <w:p w:rsidR="00355744" w:rsidRPr="00355744" w:rsidRDefault="00FB23C8" w:rsidP="00FB23C8">
      <w:pPr>
        <w:pStyle w:val="Paragraphedeliste"/>
        <w:numPr>
          <w:ilvl w:val="0"/>
          <w:numId w:val="26"/>
        </w:numPr>
        <w:rPr>
          <w:rFonts w:ascii="Arial" w:hAnsi="Arial"/>
          <w:noProof/>
        </w:rPr>
      </w:pPr>
      <w:r w:rsidRPr="00355744">
        <w:rPr>
          <w:lang w:val="en-US"/>
        </w:rPr>
        <w:t xml:space="preserve">The numbers in </w:t>
      </w:r>
      <w:r w:rsidRPr="00355744">
        <w:rPr>
          <w:rStyle w:val="LienChamps"/>
          <w:lang w:val="en-US"/>
        </w:rPr>
        <w:t>_derivationsPosition</w:t>
      </w:r>
      <w:r w:rsidRPr="00355744">
        <w:rPr>
          <w:lang w:val="en-US"/>
        </w:rPr>
        <w:t xml:space="preserve"> should be valid indexes in </w:t>
      </w:r>
      <w:r w:rsidRPr="00355744">
        <w:rPr>
          <w:rStyle w:val="LienChamps"/>
          <w:lang w:val="en-US"/>
        </w:rPr>
        <w:t>_virtualMethodTable</w:t>
      </w:r>
      <w:r w:rsidRPr="00355744">
        <w:rPr>
          <w:lang w:val="en-US"/>
        </w:rPr>
        <w:t>.</w:t>
      </w:r>
      <w:r w:rsidR="00355744" w:rsidRPr="00355744">
        <w:rPr>
          <w:lang w:val="en-US"/>
        </w:rPr>
        <w:t xml:space="preserve"> They are sorted by increasing order.</w:t>
      </w:r>
    </w:p>
    <w:p w:rsidR="00355744" w:rsidRDefault="00355744" w:rsidP="00FB23C8">
      <w:pPr>
        <w:pStyle w:val="Paragraphedeliste"/>
        <w:numPr>
          <w:ilvl w:val="0"/>
          <w:numId w:val="26"/>
        </w:numPr>
        <w:rPr>
          <w:lang w:val="en-US"/>
        </w:rPr>
      </w:pPr>
      <w:r w:rsidRPr="00355744">
        <w:rPr>
          <w:rStyle w:val="LienChamps"/>
          <w:lang w:val="en-US"/>
        </w:rPr>
        <w:t>_virtualBaseClassTable</w:t>
      </w:r>
      <w:r w:rsidRPr="00355744">
        <w:rPr>
          <w:rStyle w:val="TexteC"/>
          <w:lang w:val="en-US"/>
        </w:rPr>
        <w:t>.</w:t>
      </w:r>
      <w:r w:rsidRPr="00355744">
        <w:rPr>
          <w:rStyle w:val="LienMthode"/>
          <w:lang w:val="en-US"/>
        </w:rPr>
        <w:t>size</w:t>
      </w:r>
      <w:r w:rsidRPr="00355744">
        <w:rPr>
          <w:rStyle w:val="TexteC"/>
          <w:lang w:val="en-US"/>
        </w:rPr>
        <w:t xml:space="preserve">() = </w:t>
      </w:r>
      <w:r w:rsidRPr="00355744">
        <w:rPr>
          <w:rStyle w:val="LienChamps"/>
          <w:lang w:val="en-US"/>
        </w:rPr>
        <w:t>_virtualDerivationsPosition</w:t>
      </w:r>
      <w:r w:rsidRPr="00355744">
        <w:rPr>
          <w:rStyle w:val="TexteC"/>
          <w:lang w:val="en-US"/>
        </w:rPr>
        <w:t>.</w:t>
      </w:r>
      <w:r w:rsidRPr="00355744">
        <w:rPr>
          <w:rStyle w:val="LienMthode"/>
          <w:lang w:val="en-US"/>
        </w:rPr>
        <w:t>size</w:t>
      </w:r>
      <w:r w:rsidRPr="00355744">
        <w:rPr>
          <w:rStyle w:val="TexteC"/>
          <w:lang w:val="en-US"/>
        </w:rPr>
        <w:t>()</w:t>
      </w:r>
      <w:r w:rsidRPr="00355744">
        <w:rPr>
          <w:lang w:val="en-US"/>
        </w:rPr>
        <w:t xml:space="preserve">. The positions in </w:t>
      </w:r>
      <w:r w:rsidRPr="00355744">
        <w:rPr>
          <w:rStyle w:val="LienChamps"/>
          <w:lang w:val="en-US"/>
        </w:rPr>
        <w:t>_virtualDerivationsPosition</w:t>
      </w:r>
      <w:r w:rsidRPr="00355744">
        <w:rPr>
          <w:lang w:val="en-US"/>
        </w:rPr>
        <w:t xml:space="preserve"> are sorted by increasing order.</w:t>
      </w:r>
    </w:p>
    <w:p w:rsidR="00FB23C8" w:rsidRDefault="006162A7" w:rsidP="00FB23C8">
      <w:pPr>
        <w:pStyle w:val="Paragraphedeliste"/>
        <w:numPr>
          <w:ilvl w:val="0"/>
          <w:numId w:val="26"/>
        </w:numPr>
        <w:rPr>
          <w:lang w:val="en-US"/>
        </w:rPr>
      </w:pPr>
      <w:r w:rsidRPr="00355744">
        <w:rPr>
          <w:rStyle w:val="LienChamps"/>
          <w:lang w:val="en-US"/>
        </w:rPr>
        <w:t>_firstMultiplePosition</w:t>
      </w:r>
      <w:r w:rsidRPr="006162A7">
        <w:rPr>
          <w:rStyle w:val="TexteC"/>
          <w:lang w:val="en-US"/>
        </w:rPr>
        <w:t xml:space="preserve"> </w:t>
      </w:r>
      <w:r w:rsidRPr="006162A7">
        <w:rPr>
          <w:rStyle w:val="TexteC"/>
        </w:rPr>
        <w:sym w:font="Symbol" w:char="F0A3"/>
      </w:r>
      <w:r w:rsidRPr="006162A7">
        <w:rPr>
          <w:rStyle w:val="TexteC"/>
        </w:rPr>
        <w:t xml:space="preserve"> 0 </w:t>
      </w:r>
      <w:r w:rsidRPr="006162A7">
        <w:rPr>
          <w:rStyle w:val="TexteC"/>
        </w:rPr>
        <w:sym w:font="Symbol" w:char="F0DA"/>
      </w:r>
      <w:r w:rsidRPr="006162A7">
        <w:rPr>
          <w:rStyle w:val="TexteC"/>
        </w:rPr>
        <w:t xml:space="preserve"> </w:t>
      </w:r>
      <w:r w:rsidR="00FB23C8" w:rsidRPr="00355744">
        <w:rPr>
          <w:rStyle w:val="LienChamps"/>
          <w:lang w:val="en-US"/>
        </w:rPr>
        <w:t>_firstMultiplePosition</w:t>
      </w:r>
      <w:r w:rsidR="00FB23C8" w:rsidRPr="00355744">
        <w:rPr>
          <w:rStyle w:val="TexteC"/>
          <w:lang w:val="en-US"/>
        </w:rPr>
        <w:t xml:space="preserve"> = </w:t>
      </w:r>
      <w:r w:rsidR="00FB23C8" w:rsidRPr="00355744">
        <w:rPr>
          <w:rStyle w:val="LienChamps"/>
          <w:lang w:val="en-US"/>
        </w:rPr>
        <w:t>_derivationsPosition</w:t>
      </w:r>
      <w:r w:rsidR="00FB23C8" w:rsidRPr="00355744">
        <w:rPr>
          <w:rStyle w:val="TexteC"/>
          <w:lang w:val="en-US"/>
        </w:rPr>
        <w:t>[1].</w:t>
      </w:r>
      <w:r w:rsidR="00FB23C8" w:rsidRPr="00355744">
        <w:rPr>
          <w:rStyle w:val="LienChamps"/>
          <w:lang w:val="en-US"/>
        </w:rPr>
        <w:t>second</w:t>
      </w:r>
      <w:r w:rsidR="00FB23C8" w:rsidRPr="00355744">
        <w:rPr>
          <w:lang w:val="en-US"/>
        </w:rPr>
        <w:t>.</w:t>
      </w:r>
    </w:p>
    <w:p w:rsidR="00355744" w:rsidRDefault="00355744" w:rsidP="00FB23C8">
      <w:pPr>
        <w:pStyle w:val="Paragraphedeliste"/>
        <w:numPr>
          <w:ilvl w:val="0"/>
          <w:numId w:val="26"/>
        </w:numPr>
        <w:rPr>
          <w:rStyle w:val="TexteC"/>
          <w:lang w:val="en-US"/>
        </w:rPr>
      </w:pPr>
      <w:r w:rsidRPr="00355744">
        <w:rPr>
          <w:rStyle w:val="TexteC"/>
        </w:rPr>
        <w:sym w:font="Symbol" w:char="F022"/>
      </w:r>
      <w:r w:rsidRPr="00355744">
        <w:rPr>
          <w:rStyle w:val="TexteC"/>
          <w:lang w:val="en-US"/>
        </w:rPr>
        <w:t xml:space="preserve"> 0 </w:t>
      </w:r>
      <w:r w:rsidRPr="00355744">
        <w:rPr>
          <w:rStyle w:val="TexteC"/>
        </w:rPr>
        <w:sym w:font="Symbol" w:char="F0A3"/>
      </w:r>
      <w:r w:rsidRPr="00355744">
        <w:rPr>
          <w:rStyle w:val="TexteC"/>
          <w:lang w:val="en-US"/>
        </w:rPr>
        <w:t xml:space="preserve"> i &lt; </w:t>
      </w:r>
      <w:r w:rsidRPr="00355744">
        <w:rPr>
          <w:rStyle w:val="LienChamps"/>
          <w:lang w:val="en-US"/>
        </w:rPr>
        <w:t>_virtualBaseClassTable</w:t>
      </w:r>
      <w:r w:rsidRPr="00355744">
        <w:rPr>
          <w:rStyle w:val="TexteC"/>
          <w:lang w:val="en-US"/>
        </w:rPr>
        <w:t>.</w:t>
      </w:r>
      <w:r w:rsidRPr="00355744">
        <w:rPr>
          <w:rStyle w:val="LienMthode"/>
          <w:lang w:val="en-US"/>
        </w:rPr>
        <w:t>size</w:t>
      </w:r>
      <w:r w:rsidRPr="00355744">
        <w:rPr>
          <w:rStyle w:val="TexteC"/>
          <w:lang w:val="en-US"/>
        </w:rPr>
        <w:t>().</w:t>
      </w:r>
    </w:p>
    <w:p w:rsidR="00355744" w:rsidRPr="00355744" w:rsidRDefault="00355744" w:rsidP="00355744">
      <w:pPr>
        <w:pStyle w:val="Paragraphedeliste"/>
        <w:ind w:firstLine="696"/>
        <w:rPr>
          <w:rStyle w:val="TexteC"/>
          <w:lang w:val="en-US"/>
        </w:rPr>
      </w:pPr>
      <w:r w:rsidRPr="00355744">
        <w:rPr>
          <w:rStyle w:val="LienChamps"/>
          <w:lang w:val="en-US"/>
        </w:rPr>
        <w:t>_virtualMethodTable</w:t>
      </w:r>
      <w:r w:rsidRPr="00355744">
        <w:rPr>
          <w:rStyle w:val="TexteC"/>
          <w:lang w:val="en-US"/>
        </w:rPr>
        <w:t>[</w:t>
      </w:r>
      <w:r w:rsidRPr="00355744">
        <w:rPr>
          <w:rStyle w:val="LienChamps"/>
          <w:lang w:val="en-US"/>
        </w:rPr>
        <w:t>_virtualDerivationsPosition</w:t>
      </w:r>
      <w:r w:rsidRPr="00355744">
        <w:rPr>
          <w:rStyle w:val="TexteC"/>
          <w:lang w:val="en-US"/>
        </w:rPr>
        <w:t>[i]].</w:t>
      </w:r>
      <w:r w:rsidRPr="00355744">
        <w:rPr>
          <w:rStyle w:val="LienChamps"/>
          <w:lang w:val="en-US"/>
        </w:rPr>
        <w:t>first</w:t>
      </w:r>
      <w:r w:rsidRPr="00355744">
        <w:rPr>
          <w:rStyle w:val="TexteC"/>
          <w:lang w:val="en-US"/>
        </w:rPr>
        <w:t xml:space="preserve"> = </w:t>
      </w:r>
      <w:r w:rsidRPr="00355744">
        <w:rPr>
          <w:rStyle w:val="LienChamps"/>
          <w:lang w:val="en-US"/>
        </w:rPr>
        <w:t>_virtualBaseClassTable</w:t>
      </w:r>
      <w:r w:rsidRPr="00355744">
        <w:rPr>
          <w:rStyle w:val="TexteC"/>
          <w:lang w:val="en-US"/>
        </w:rPr>
        <w:t>[i]</w:t>
      </w:r>
    </w:p>
    <w:p w:rsidR="00814989" w:rsidRDefault="00814989" w:rsidP="00814989">
      <w:pPr>
        <w:pStyle w:val="Paragraphedeliste"/>
        <w:numPr>
          <w:ilvl w:val="0"/>
          <w:numId w:val="26"/>
        </w:numPr>
        <w:rPr>
          <w:lang w:val="en-US"/>
        </w:rPr>
      </w:pPr>
      <w:r w:rsidRPr="00355744">
        <w:rPr>
          <w:rStyle w:val="LienChamps"/>
          <w:lang w:val="en-US"/>
        </w:rPr>
        <w:t>_firstMultiplePosition</w:t>
      </w:r>
      <w:r w:rsidRPr="006162A7">
        <w:rPr>
          <w:rStyle w:val="TexteC"/>
          <w:lang w:val="en-US"/>
        </w:rPr>
        <w:t xml:space="preserve"> </w:t>
      </w:r>
      <w:r w:rsidR="00CD7792" w:rsidRPr="00CD7792">
        <w:rPr>
          <w:rStyle w:val="TexteC"/>
          <w:lang w:val="en-US"/>
        </w:rPr>
        <w:t>=</w:t>
      </w:r>
      <w:r w:rsidRPr="00CD7792">
        <w:rPr>
          <w:rStyle w:val="TexteC"/>
          <w:lang w:val="en-US"/>
        </w:rPr>
        <w:t xml:space="preserve"> </w:t>
      </w:r>
      <w:r w:rsidR="00CD7792" w:rsidRPr="00CD7792">
        <w:rPr>
          <w:rStyle w:val="TexteC"/>
          <w:lang w:val="en-US"/>
        </w:rPr>
        <w:t>-1</w:t>
      </w:r>
      <w:r w:rsidRPr="00CD7792">
        <w:rPr>
          <w:rStyle w:val="TexteC"/>
          <w:lang w:val="en-US"/>
        </w:rPr>
        <w:t xml:space="preserve"> </w:t>
      </w:r>
      <w:r w:rsidR="00CD7792">
        <w:rPr>
          <w:rStyle w:val="TexteC"/>
        </w:rPr>
        <w:sym w:font="Symbol" w:char="F0DB"/>
      </w:r>
      <w:r w:rsidRPr="00CD7792">
        <w:rPr>
          <w:rStyle w:val="TexteC"/>
          <w:lang w:val="en-US"/>
        </w:rPr>
        <w:t xml:space="preserve"> </w:t>
      </w:r>
      <w:r w:rsidRPr="00355744">
        <w:rPr>
          <w:rStyle w:val="LienChamps"/>
          <w:lang w:val="en-US"/>
        </w:rPr>
        <w:t>_</w:t>
      </w:r>
      <w:r w:rsidR="00CD7792">
        <w:rPr>
          <w:rStyle w:val="LienChamps"/>
          <w:lang w:val="en-US"/>
        </w:rPr>
        <w:t>pvmtAccess</w:t>
      </w:r>
      <w:r w:rsidR="00CD7792">
        <w:rPr>
          <w:rStyle w:val="TexteC"/>
          <w:lang w:val="en-US"/>
        </w:rPr>
        <w:t>.</w:t>
      </w:r>
      <w:r w:rsidR="00CD7792" w:rsidRPr="00CD7792">
        <w:rPr>
          <w:rStyle w:val="LienMthode"/>
        </w:rPr>
        <w:t>size</w:t>
      </w:r>
      <w:r w:rsidR="00CD7792">
        <w:rPr>
          <w:rStyle w:val="TexteC"/>
          <w:lang w:val="en-US"/>
        </w:rPr>
        <w:t>() &gt; 0</w:t>
      </w:r>
      <w:r w:rsidRPr="00355744">
        <w:rPr>
          <w:lang w:val="en-US"/>
        </w:rPr>
        <w:t>.</w:t>
      </w:r>
    </w:p>
    <w:p w:rsidR="00B84E45" w:rsidRPr="00DE47FF" w:rsidRDefault="00DE47FF" w:rsidP="00DE47FF">
      <w:pPr>
        <w:pStyle w:val="SectionDclarationClasse"/>
        <w:rPr>
          <w:rStyle w:val="LienClasseC"/>
          <w:lang w:val="en-US"/>
        </w:rPr>
      </w:pPr>
      <w:r>
        <w:rPr>
          <w:lang w:val="en-US"/>
        </w:rPr>
        <w:t xml:space="preserve">Declaration of the class </w:t>
      </w:r>
      <w:r w:rsidRPr="00DE47FF">
        <w:rPr>
          <w:rStyle w:val="LienClasseC"/>
          <w:lang w:val="en-US"/>
        </w:rPr>
        <w:t>ClassInfo</w:t>
      </w:r>
    </w:p>
    <w:p w:rsidR="00DE47FF" w:rsidRDefault="00DE47FF" w:rsidP="00DE47FF">
      <w:pPr>
        <w:pStyle w:val="Dclarationdeclasse"/>
        <w:rPr>
          <w:lang w:val="en-US"/>
        </w:rPr>
      </w:pPr>
      <w:r w:rsidRPr="00DE47FF">
        <w:rPr>
          <w:b/>
          <w:bCs/>
          <w:lang w:val="en-US"/>
        </w:rPr>
        <w:t>class</w:t>
      </w:r>
      <w:r w:rsidRPr="00DE47FF">
        <w:rPr>
          <w:lang w:val="en-US"/>
        </w:rPr>
        <w:t xml:space="preserve"> </w:t>
      </w:r>
      <w:r w:rsidRPr="0016019E">
        <w:rPr>
          <w:rStyle w:val="DfinitionClasse"/>
          <w:lang w:val="en-US"/>
        </w:rPr>
        <w:t>ClassInfo</w:t>
      </w:r>
      <w:r w:rsidRPr="00DE47FF">
        <w:rPr>
          <w:lang w:val="en-US"/>
        </w:rPr>
        <w:t xml:space="preserve"> {</w:t>
      </w:r>
    </w:p>
    <w:p w:rsidR="00DE47FF" w:rsidRPr="00DE47FF" w:rsidRDefault="00DE47FF" w:rsidP="00DE47FF">
      <w:pPr>
        <w:pStyle w:val="Dclarationdeclasse"/>
        <w:rPr>
          <w:lang w:val="en-US"/>
        </w:rPr>
      </w:pPr>
      <w:r w:rsidRPr="00DE47FF">
        <w:rPr>
          <w:b/>
          <w:bCs/>
          <w:lang w:val="en-US"/>
        </w:rPr>
        <w:t>private</w:t>
      </w:r>
      <w:r w:rsidRPr="00DE47FF">
        <w:rPr>
          <w:lang w:val="en-US"/>
        </w:rPr>
        <w:t>:</w:t>
      </w:r>
    </w:p>
    <w:p w:rsidR="00DE47FF" w:rsidRPr="00DE47FF" w:rsidRDefault="00DE47FF" w:rsidP="00DE47FF">
      <w:pPr>
        <w:pStyle w:val="Dclarationdeclasse"/>
        <w:rPr>
          <w:lang w:val="en-US"/>
        </w:rPr>
      </w:pPr>
      <w:r w:rsidRPr="00DE47FF">
        <w:rPr>
          <w:lang w:val="en-US"/>
        </w:rPr>
        <w:t xml:space="preserve">  </w:t>
      </w:r>
      <w:r w:rsidRPr="00DE47FF">
        <w:rPr>
          <w:b/>
          <w:bCs/>
          <w:lang w:val="en-US"/>
        </w:rPr>
        <w:t>class</w:t>
      </w:r>
      <w:r w:rsidRPr="00DE47FF">
        <w:rPr>
          <w:lang w:val="en-US"/>
        </w:rPr>
        <w:t xml:space="preserve"> </w:t>
      </w:r>
      <w:r w:rsidRPr="0008457A">
        <w:rPr>
          <w:rStyle w:val="LienClasseC"/>
          <w:lang w:val="en-US"/>
        </w:rPr>
        <w:t>VirtualMethodInfo</w:t>
      </w:r>
      <w:r w:rsidRPr="00DE47FF">
        <w:rPr>
          <w:lang w:val="en-US"/>
        </w:rPr>
        <w:t>;</w:t>
      </w:r>
    </w:p>
    <w:p w:rsidR="00DE47FF" w:rsidRPr="00DE47FF" w:rsidRDefault="00DE47FF" w:rsidP="00DE47FF">
      <w:pPr>
        <w:pStyle w:val="Dclarationdeclasse"/>
        <w:rPr>
          <w:lang w:val="en-US"/>
        </w:rPr>
      </w:pPr>
    </w:p>
    <w:p w:rsidR="00DE47FF" w:rsidRDefault="00DE47FF" w:rsidP="00DE47FF">
      <w:pPr>
        <w:pStyle w:val="Dclarationdeclasse"/>
        <w:rPr>
          <w:lang w:val="en-US"/>
        </w:rPr>
      </w:pPr>
      <w:r w:rsidRPr="00DE47FF">
        <w:rPr>
          <w:lang w:val="en-US"/>
        </w:rPr>
        <w:t xml:space="preserve">  </w:t>
      </w:r>
      <w:r w:rsidRPr="002B1A9A">
        <w:rPr>
          <w:rStyle w:val="LienUnit"/>
          <w:lang w:val="en-US"/>
        </w:rPr>
        <w:t>std</w:t>
      </w:r>
      <w:r w:rsidRPr="00DE47FF">
        <w:rPr>
          <w:lang w:val="en-US"/>
        </w:rPr>
        <w:t>::</w:t>
      </w:r>
      <w:r w:rsidRPr="002B1A9A">
        <w:rPr>
          <w:rStyle w:val="LienClasseC"/>
          <w:lang w:val="en-US"/>
        </w:rPr>
        <w:t>vector</w:t>
      </w:r>
      <w:r w:rsidRPr="00DE47FF">
        <w:rPr>
          <w:lang w:val="en-US"/>
        </w:rPr>
        <w:t>&lt;</w:t>
      </w:r>
      <w:r w:rsidRPr="002B1A9A">
        <w:rPr>
          <w:rStyle w:val="LienClasseC"/>
          <w:lang w:val="en-US"/>
        </w:rPr>
        <w:t>VirtualMethodInfo</w:t>
      </w:r>
      <w:r w:rsidRPr="00DE47FF">
        <w:rPr>
          <w:lang w:val="en-US"/>
        </w:rPr>
        <w:t xml:space="preserve">&gt; </w:t>
      </w:r>
      <w:r w:rsidRPr="002B1A9A">
        <w:rPr>
          <w:rStyle w:val="LienChamps"/>
          <w:lang w:val="en-US"/>
        </w:rPr>
        <w:t>_virtualMethodTable</w:t>
      </w:r>
      <w:r w:rsidRPr="00DE47FF">
        <w:rPr>
          <w:lang w:val="en-US"/>
        </w:rPr>
        <w:t>;</w:t>
      </w:r>
    </w:p>
    <w:p w:rsidR="000468D4" w:rsidRPr="00DE47FF" w:rsidRDefault="000468D4" w:rsidP="00DE47FF">
      <w:pPr>
        <w:pStyle w:val="Dclarationdeclasse"/>
        <w:rPr>
          <w:lang w:val="en-US"/>
        </w:rPr>
      </w:pPr>
      <w:r w:rsidRPr="000468D4">
        <w:rPr>
          <w:lang w:val="en-US"/>
        </w:rPr>
        <w:t xml:space="preserve">  </w:t>
      </w:r>
      <w:r w:rsidRPr="000468D4">
        <w:rPr>
          <w:rStyle w:val="LienUnit"/>
          <w:lang w:val="en-US"/>
        </w:rPr>
        <w:t>std</w:t>
      </w:r>
      <w:r w:rsidRPr="000468D4">
        <w:rPr>
          <w:lang w:val="en-US"/>
        </w:rPr>
        <w:t>::</w:t>
      </w:r>
      <w:r w:rsidRPr="000468D4">
        <w:rPr>
          <w:rStyle w:val="LienClasseC"/>
          <w:lang w:val="en-US"/>
        </w:rPr>
        <w:t>vector</w:t>
      </w:r>
      <w:r w:rsidRPr="000468D4">
        <w:rPr>
          <w:lang w:val="en-US"/>
        </w:rPr>
        <w:t>&lt;</w:t>
      </w:r>
      <w:r w:rsidRPr="000468D4">
        <w:rPr>
          <w:b/>
          <w:lang w:val="en-US"/>
        </w:rPr>
        <w:t>const</w:t>
      </w:r>
      <w:r w:rsidRPr="000468D4">
        <w:rPr>
          <w:lang w:val="en-US"/>
        </w:rPr>
        <w:t xml:space="preserve"> </w:t>
      </w:r>
      <w:r w:rsidRPr="000468D4">
        <w:rPr>
          <w:rStyle w:val="LienUnit"/>
          <w:lang w:val="en-US"/>
        </w:rPr>
        <w:t>clang</w:t>
      </w:r>
      <w:r w:rsidRPr="000468D4">
        <w:rPr>
          <w:lang w:val="en-US"/>
        </w:rPr>
        <w:t>::</w:t>
      </w:r>
      <w:r w:rsidRPr="000468D4">
        <w:rPr>
          <w:rStyle w:val="LienClasseC"/>
          <w:lang w:val="en-US"/>
        </w:rPr>
        <w:t>CXXRecordDecl</w:t>
      </w:r>
      <w:r w:rsidRPr="000468D4">
        <w:rPr>
          <w:lang w:val="en-US"/>
        </w:rPr>
        <w:t xml:space="preserve">*&gt; </w:t>
      </w:r>
      <w:r w:rsidRPr="000468D4">
        <w:rPr>
          <w:rStyle w:val="LienChamps"/>
          <w:lang w:val="en-US"/>
        </w:rPr>
        <w:t>_virtualBaseClassTable</w:t>
      </w:r>
      <w:r w:rsidRPr="000468D4">
        <w:rPr>
          <w:lang w:val="en-US"/>
        </w:rPr>
        <w:t>;</w:t>
      </w:r>
    </w:p>
    <w:p w:rsidR="000468D4" w:rsidRPr="000468D4" w:rsidRDefault="00DE47FF" w:rsidP="00DE47FF">
      <w:pPr>
        <w:pStyle w:val="Dclarationdeclasse"/>
        <w:rPr>
          <w:lang w:val="en-US"/>
        </w:rPr>
      </w:pPr>
      <w:r w:rsidRPr="00DE47FF">
        <w:rPr>
          <w:lang w:val="en-US"/>
        </w:rPr>
        <w:t xml:space="preserve">  </w:t>
      </w:r>
      <w:r w:rsidR="000468D4" w:rsidRPr="000468D4">
        <w:rPr>
          <w:rStyle w:val="LienClasseC"/>
          <w:lang w:val="en-US"/>
        </w:rPr>
        <w:t>InheritancePosition</w:t>
      </w:r>
      <w:r w:rsidR="000468D4" w:rsidRPr="000468D4">
        <w:rPr>
          <w:rStyle w:val="LienChamps"/>
          <w:color w:val="auto"/>
          <w:u w:val="none"/>
          <w:lang w:val="en-US"/>
        </w:rPr>
        <w:t xml:space="preserve"> </w:t>
      </w:r>
      <w:r w:rsidR="000468D4">
        <w:rPr>
          <w:rStyle w:val="LienChamps"/>
          <w:color w:val="auto"/>
          <w:u w:val="none"/>
          <w:lang w:val="en-US"/>
        </w:rPr>
        <w:t xml:space="preserve"> </w:t>
      </w:r>
      <w:r w:rsidRPr="002B1A9A">
        <w:rPr>
          <w:rStyle w:val="LienChamps"/>
          <w:lang w:val="en-US"/>
        </w:rPr>
        <w:t>_derivationsPosition</w:t>
      </w:r>
      <w:r w:rsidRPr="00DE47FF">
        <w:rPr>
          <w:lang w:val="en-US"/>
        </w:rPr>
        <w:t>;</w:t>
      </w:r>
    </w:p>
    <w:p w:rsidR="00DE47FF" w:rsidRDefault="000468D4" w:rsidP="00DE47FF">
      <w:pPr>
        <w:pStyle w:val="Dclarationdeclasse"/>
        <w:rPr>
          <w:lang w:val="en-US"/>
        </w:rPr>
      </w:pPr>
      <w:r>
        <w:rPr>
          <w:rStyle w:val="LienClasseC"/>
          <w:lang w:val="en-US"/>
        </w:rPr>
        <w:t xml:space="preserve">  </w:t>
      </w:r>
      <w:r w:rsidRPr="000468D4">
        <w:rPr>
          <w:rStyle w:val="LienClasseC"/>
          <w:lang w:val="en-US"/>
        </w:rPr>
        <w:t>VirtualInheritancePosition</w:t>
      </w:r>
      <w:r w:rsidRPr="000468D4">
        <w:rPr>
          <w:lang w:val="en-US"/>
        </w:rPr>
        <w:t xml:space="preserve"> </w:t>
      </w:r>
      <w:r w:rsidRPr="000468D4">
        <w:rPr>
          <w:rStyle w:val="LienChamps"/>
          <w:lang w:val="en-US"/>
        </w:rPr>
        <w:t>_virtualDerivationsPosition</w:t>
      </w:r>
      <w:r w:rsidRPr="000468D4">
        <w:rPr>
          <w:lang w:val="en-US"/>
        </w:rPr>
        <w:t>;</w:t>
      </w:r>
    </w:p>
    <w:p w:rsidR="000468D4" w:rsidRDefault="00DE47FF" w:rsidP="000468D4">
      <w:pPr>
        <w:pStyle w:val="Dclarationdeclasse"/>
        <w:rPr>
          <w:lang w:val="en-US"/>
        </w:rPr>
      </w:pPr>
      <w:r w:rsidRPr="00DE47FF">
        <w:rPr>
          <w:lang w:val="en-US"/>
        </w:rPr>
        <w:t xml:space="preserve">  </w:t>
      </w:r>
      <w:r w:rsidRPr="00DE47FF">
        <w:rPr>
          <w:b/>
          <w:bCs/>
          <w:lang w:val="en-US"/>
        </w:rPr>
        <w:t>int</w:t>
      </w:r>
      <w:r w:rsidRPr="00DE47FF">
        <w:rPr>
          <w:lang w:val="en-US"/>
        </w:rPr>
        <w:t xml:space="preserve"> </w:t>
      </w:r>
      <w:r w:rsidRPr="002B1A9A">
        <w:rPr>
          <w:rStyle w:val="LienChamps"/>
          <w:lang w:val="en-US"/>
        </w:rPr>
        <w:t>_firstMultiplePosition</w:t>
      </w:r>
      <w:r w:rsidRPr="00DE47FF">
        <w:rPr>
          <w:lang w:val="en-US"/>
        </w:rPr>
        <w:t>;</w:t>
      </w:r>
    </w:p>
    <w:p w:rsidR="000468D4" w:rsidRPr="00DE47FF" w:rsidRDefault="000468D4" w:rsidP="000468D4">
      <w:pPr>
        <w:pStyle w:val="Dclarationdeclasse"/>
        <w:rPr>
          <w:lang w:val="en-US"/>
        </w:rPr>
      </w:pPr>
      <w:r>
        <w:rPr>
          <w:b/>
          <w:bCs/>
          <w:lang w:val="en-US"/>
        </w:rPr>
        <w:t xml:space="preserve">  </w:t>
      </w:r>
      <w:r w:rsidRPr="000468D4">
        <w:rPr>
          <w:rStyle w:val="LienClasseC"/>
          <w:lang w:val="en-US"/>
        </w:rPr>
        <w:t>InheritancePath</w:t>
      </w:r>
      <w:r w:rsidRPr="000468D4">
        <w:rPr>
          <w:lang w:val="en-US"/>
        </w:rPr>
        <w:t xml:space="preserve"> </w:t>
      </w:r>
      <w:r w:rsidRPr="000468D4">
        <w:rPr>
          <w:rStyle w:val="LienChamps"/>
          <w:lang w:val="en-US"/>
        </w:rPr>
        <w:t>_pvmtAccess</w:t>
      </w:r>
      <w:r w:rsidRPr="000468D4">
        <w:rPr>
          <w:lang w:val="en-US"/>
        </w:rPr>
        <w:t>;</w:t>
      </w:r>
      <w:r>
        <w:rPr>
          <w:lang w:val="en-US"/>
        </w:rPr>
        <w:t xml:space="preserve"> </w:t>
      </w:r>
      <w:r w:rsidRPr="000468D4">
        <w:rPr>
          <w:i/>
          <w:color w:val="1F497D" w:themeColor="text2"/>
          <w:lang w:val="en-US"/>
        </w:rPr>
        <w:t>// when _firstMultiplePosition == -1</w:t>
      </w:r>
    </w:p>
    <w:p w:rsidR="00DE47FF" w:rsidRPr="00DE47FF" w:rsidRDefault="00DE47FF" w:rsidP="00DE47FF">
      <w:pPr>
        <w:pStyle w:val="Dclarationdeclasse"/>
        <w:rPr>
          <w:lang w:val="en-US"/>
        </w:rPr>
      </w:pPr>
    </w:p>
    <w:p w:rsidR="00DE47FF" w:rsidRPr="00DE47FF" w:rsidRDefault="00DE47FF" w:rsidP="00DE47FF">
      <w:pPr>
        <w:pStyle w:val="Dclarationdeclasse"/>
        <w:rPr>
          <w:lang w:val="en-US"/>
        </w:rPr>
      </w:pPr>
      <w:r w:rsidRPr="00DE47FF">
        <w:rPr>
          <w:b/>
          <w:bCs/>
          <w:lang w:val="en-US"/>
        </w:rPr>
        <w:t>public</w:t>
      </w:r>
      <w:r w:rsidRPr="00DE47FF">
        <w:rPr>
          <w:lang w:val="en-US"/>
        </w:rPr>
        <w:t>:</w:t>
      </w:r>
    </w:p>
    <w:p w:rsidR="00DE47FF" w:rsidRPr="00DE47FF" w:rsidRDefault="00DE47FF" w:rsidP="00DE47FF">
      <w:pPr>
        <w:pStyle w:val="Dclarationdeclasse"/>
        <w:rPr>
          <w:lang w:val="en-US"/>
        </w:rPr>
      </w:pPr>
      <w:r w:rsidRPr="00DE47FF">
        <w:rPr>
          <w:lang w:val="en-US"/>
        </w:rPr>
        <w:t xml:space="preserve">  </w:t>
      </w:r>
      <w:r w:rsidRPr="002B1A9A">
        <w:rPr>
          <w:rStyle w:val="LienMthode"/>
          <w:lang w:val="en-US"/>
        </w:rPr>
        <w:t>ClassInfo</w:t>
      </w:r>
      <w:r w:rsidRPr="00DE47FF">
        <w:rPr>
          <w:lang w:val="en-US"/>
        </w:rPr>
        <w:t xml:space="preserve">() : </w:t>
      </w:r>
      <w:r w:rsidRPr="002B1A9A">
        <w:rPr>
          <w:rStyle w:val="LienChamps"/>
          <w:lang w:val="en-US"/>
        </w:rPr>
        <w:t>_firstMultiplePosition</w:t>
      </w:r>
      <w:r w:rsidRPr="00DE47FF">
        <w:rPr>
          <w:lang w:val="en-US"/>
        </w:rPr>
        <w:t>(0) {}</w:t>
      </w:r>
    </w:p>
    <w:p w:rsidR="00DE47FF" w:rsidRPr="00DE47FF" w:rsidRDefault="00DE47FF" w:rsidP="00DE47FF">
      <w:pPr>
        <w:pStyle w:val="Dclarationdeclasse"/>
        <w:rPr>
          <w:lang w:val="en-US"/>
        </w:rPr>
      </w:pPr>
    </w:p>
    <w:p w:rsidR="00DE47FF" w:rsidRDefault="00DE47FF" w:rsidP="00DE47FF">
      <w:pPr>
        <w:pStyle w:val="Dclarationdeclasse"/>
        <w:rPr>
          <w:lang w:val="en-US"/>
        </w:rPr>
      </w:pPr>
      <w:r w:rsidRPr="00DE47FF">
        <w:rPr>
          <w:lang w:val="en-US"/>
        </w:rPr>
        <w:t xml:space="preserve">  </w:t>
      </w:r>
      <w:r w:rsidRPr="00DE47FF">
        <w:rPr>
          <w:b/>
          <w:bCs/>
          <w:lang w:val="en-US"/>
        </w:rPr>
        <w:t>typedef</w:t>
      </w:r>
      <w:r w:rsidRPr="00DE47FF">
        <w:rPr>
          <w:lang w:val="en-US"/>
        </w:rPr>
        <w:t xml:space="preserve"> </w:t>
      </w:r>
      <w:r w:rsidRPr="002B1A9A">
        <w:rPr>
          <w:rStyle w:val="LienUnit"/>
          <w:lang w:val="en-US"/>
        </w:rPr>
        <w:t>std</w:t>
      </w:r>
      <w:r w:rsidRPr="00DE47FF">
        <w:rPr>
          <w:lang w:val="en-US"/>
        </w:rPr>
        <w:t>::</w:t>
      </w:r>
      <w:r w:rsidRPr="002B1A9A">
        <w:rPr>
          <w:rStyle w:val="LienClasseC"/>
          <w:lang w:val="en-US"/>
        </w:rPr>
        <w:t>vector</w:t>
      </w:r>
      <w:r w:rsidRPr="00DE47FF">
        <w:rPr>
          <w:lang w:val="en-US"/>
        </w:rPr>
        <w:t>&lt;</w:t>
      </w:r>
      <w:r w:rsidRPr="002B1A9A">
        <w:rPr>
          <w:rStyle w:val="LienClasseC"/>
          <w:lang w:val="en-US"/>
        </w:rPr>
        <w:t>VirtualMethodInfo</w:t>
      </w:r>
      <w:r w:rsidRPr="00DE47FF">
        <w:rPr>
          <w:lang w:val="en-US"/>
        </w:rPr>
        <w:t>&gt;::</w:t>
      </w:r>
      <w:r w:rsidRPr="002B1A9A">
        <w:rPr>
          <w:rStyle w:val="LienType"/>
          <w:lang w:val="en-US"/>
        </w:rPr>
        <w:t>const_iterator</w:t>
      </w:r>
      <w:r w:rsidRPr="00DE47FF">
        <w:rPr>
          <w:lang w:val="en-US"/>
        </w:rPr>
        <w:t xml:space="preserve"> </w:t>
      </w:r>
      <w:r w:rsidRPr="002B1A9A">
        <w:rPr>
          <w:rStyle w:val="LienType"/>
          <w:lang w:val="en-US"/>
        </w:rPr>
        <w:t>MethodIterator</w:t>
      </w:r>
      <w:r w:rsidRPr="00DE47FF">
        <w:rPr>
          <w:lang w:val="en-US"/>
        </w:rPr>
        <w:t>;</w:t>
      </w:r>
    </w:p>
    <w:p w:rsidR="00142479" w:rsidRDefault="00142479" w:rsidP="00DE47FF">
      <w:pPr>
        <w:pStyle w:val="Dclarationdeclasse"/>
        <w:rPr>
          <w:lang w:val="en-US"/>
        </w:rPr>
      </w:pPr>
    </w:p>
    <w:p w:rsidR="00666959" w:rsidRPr="00DE47FF" w:rsidRDefault="00666959" w:rsidP="00666959">
      <w:pPr>
        <w:pStyle w:val="Dclarationdeclasse"/>
        <w:rPr>
          <w:lang w:val="en-US"/>
        </w:rPr>
      </w:pPr>
      <w:r w:rsidRPr="00666959">
        <w:rPr>
          <w:lang w:val="en-US"/>
        </w:rPr>
        <w:t xml:space="preserve">  </w:t>
      </w:r>
      <w:r w:rsidRPr="00666959">
        <w:rPr>
          <w:b/>
          <w:lang w:val="en-US"/>
        </w:rPr>
        <w:t>bool</w:t>
      </w:r>
      <w:r w:rsidRPr="00666959">
        <w:rPr>
          <w:lang w:val="en-US"/>
        </w:rPr>
        <w:t xml:space="preserve"> </w:t>
      </w:r>
      <w:r w:rsidRPr="00666959">
        <w:rPr>
          <w:rStyle w:val="LienMthode"/>
          <w:lang w:val="en-US"/>
        </w:rPr>
        <w:t>isSameMethod</w:t>
      </w:r>
      <w:r w:rsidRPr="00666959">
        <w:rPr>
          <w:lang w:val="en-US"/>
        </w:rPr>
        <w:t>(</w:t>
      </w:r>
      <w:r w:rsidRPr="00666959">
        <w:rPr>
          <w:b/>
          <w:lang w:val="en-US"/>
        </w:rPr>
        <w:t>const</w:t>
      </w:r>
      <w:r w:rsidRPr="00666959">
        <w:rPr>
          <w:lang w:val="en-US"/>
        </w:rPr>
        <w:t xml:space="preserve"> </w:t>
      </w:r>
      <w:r w:rsidRPr="00666959">
        <w:rPr>
          <w:rStyle w:val="LienUnit"/>
          <w:lang w:val="en-US"/>
        </w:rPr>
        <w:t>clang</w:t>
      </w:r>
      <w:r w:rsidRPr="00666959">
        <w:rPr>
          <w:lang w:val="en-US"/>
        </w:rPr>
        <w:t>::</w:t>
      </w:r>
      <w:r w:rsidRPr="00666959">
        <w:rPr>
          <w:rStyle w:val="LienClasseC"/>
          <w:lang w:val="en-US"/>
        </w:rPr>
        <w:t>CXXMethodDecl</w:t>
      </w:r>
      <w:r w:rsidRPr="00666959">
        <w:rPr>
          <w:lang w:val="en-US"/>
        </w:rPr>
        <w:t>* first,</w:t>
      </w:r>
      <w:r>
        <w:rPr>
          <w:lang w:val="en-US"/>
        </w:rPr>
        <w:t xml:space="preserve"> </w:t>
      </w:r>
      <w:r w:rsidRPr="00666959">
        <w:rPr>
          <w:b/>
          <w:lang w:val="en-US"/>
        </w:rPr>
        <w:t>const</w:t>
      </w:r>
      <w:r w:rsidRPr="00666959">
        <w:rPr>
          <w:lang w:val="en-US"/>
        </w:rPr>
        <w:t xml:space="preserve"> </w:t>
      </w:r>
      <w:r w:rsidRPr="00666959">
        <w:rPr>
          <w:rStyle w:val="LienUnit"/>
          <w:lang w:val="en-US"/>
        </w:rPr>
        <w:t>clang</w:t>
      </w:r>
      <w:r w:rsidRPr="00666959">
        <w:rPr>
          <w:lang w:val="en-US"/>
        </w:rPr>
        <w:t>::</w:t>
      </w:r>
      <w:r w:rsidRPr="00666959">
        <w:rPr>
          <w:rStyle w:val="LienClasseC"/>
          <w:lang w:val="en-US"/>
        </w:rPr>
        <w:t>CXXMethodDecl</w:t>
      </w:r>
      <w:r w:rsidRPr="00666959">
        <w:rPr>
          <w:lang w:val="en-US"/>
        </w:rPr>
        <w:t xml:space="preserve">* second) </w:t>
      </w:r>
      <w:r w:rsidRPr="00666959">
        <w:rPr>
          <w:b/>
          <w:lang w:val="en-US"/>
        </w:rPr>
        <w:t>const</w:t>
      </w:r>
      <w:r w:rsidRPr="00666959">
        <w:rPr>
          <w:lang w:val="en-US"/>
        </w:rPr>
        <w:t>;</w:t>
      </w:r>
    </w:p>
    <w:p w:rsidR="00DE47FF" w:rsidRPr="00DE47FF" w:rsidRDefault="00DE47FF" w:rsidP="00DE47FF">
      <w:pPr>
        <w:pStyle w:val="Dclarationdeclasse"/>
        <w:rPr>
          <w:lang w:val="en-US"/>
        </w:rPr>
      </w:pPr>
      <w:r w:rsidRPr="00DE47FF">
        <w:rPr>
          <w:lang w:val="en-US"/>
        </w:rPr>
        <w:t xml:space="preserve">  </w:t>
      </w:r>
      <w:r w:rsidRPr="00DE47FF">
        <w:rPr>
          <w:b/>
          <w:bCs/>
          <w:lang w:val="en-US"/>
        </w:rPr>
        <w:t>bool</w:t>
      </w:r>
      <w:r w:rsidRPr="00DE47FF">
        <w:rPr>
          <w:lang w:val="en-US"/>
        </w:rPr>
        <w:t xml:space="preserve"> </w:t>
      </w:r>
      <w:r w:rsidRPr="00DE47FF">
        <w:rPr>
          <w:rStyle w:val="LienMthode"/>
          <w:lang w:val="en-US"/>
        </w:rPr>
        <w:t>hasSameSignature</w:t>
      </w:r>
      <w:r w:rsidRPr="00DE47FF">
        <w:rPr>
          <w:lang w:val="en-US"/>
        </w:rPr>
        <w:t>(</w:t>
      </w:r>
      <w:r w:rsidRPr="002B1A9A">
        <w:rPr>
          <w:rStyle w:val="LienUnit"/>
          <w:lang w:val="en-US"/>
        </w:rPr>
        <w:t>clang</w:t>
      </w:r>
      <w:r w:rsidRPr="00DE47FF">
        <w:rPr>
          <w:lang w:val="en-US"/>
        </w:rPr>
        <w:t>::</w:t>
      </w:r>
      <w:r w:rsidRPr="002B1A9A">
        <w:rPr>
          <w:rStyle w:val="LienClasseC"/>
          <w:lang w:val="en-US"/>
        </w:rPr>
        <w:t>CXXMethodDecl</w:t>
      </w:r>
      <w:r w:rsidRPr="00DE47FF">
        <w:rPr>
          <w:lang w:val="en-US"/>
        </w:rPr>
        <w:t>* first,</w:t>
      </w:r>
      <w:r>
        <w:rPr>
          <w:lang w:val="en-US"/>
        </w:rPr>
        <w:t xml:space="preserve"> </w:t>
      </w:r>
      <w:r w:rsidRPr="002B1A9A">
        <w:rPr>
          <w:rStyle w:val="LienUnit"/>
          <w:lang w:val="en-US"/>
        </w:rPr>
        <w:t>clang</w:t>
      </w:r>
      <w:r w:rsidRPr="00DE47FF">
        <w:rPr>
          <w:lang w:val="en-US"/>
        </w:rPr>
        <w:t>::</w:t>
      </w:r>
      <w:r w:rsidRPr="002B1A9A">
        <w:rPr>
          <w:rStyle w:val="LienClasseC"/>
          <w:lang w:val="en-US"/>
        </w:rPr>
        <w:t>CXXMethodDecl</w:t>
      </w:r>
      <w:r w:rsidRPr="00DE47FF">
        <w:rPr>
          <w:lang w:val="en-US"/>
        </w:rPr>
        <w:t xml:space="preserve">* second) </w:t>
      </w:r>
      <w:r w:rsidRPr="00DE47FF">
        <w:rPr>
          <w:b/>
          <w:bCs/>
          <w:lang w:val="en-US"/>
        </w:rPr>
        <w:t>const</w:t>
      </w:r>
      <w:r w:rsidRPr="00DE47FF">
        <w:rPr>
          <w:lang w:val="en-US"/>
        </w:rPr>
        <w:t>;</w:t>
      </w:r>
    </w:p>
    <w:p w:rsidR="00DE47FF" w:rsidRDefault="00DE47FF" w:rsidP="00DE47FF">
      <w:pPr>
        <w:pStyle w:val="Dclarationdeclasse"/>
        <w:rPr>
          <w:lang w:val="en-US"/>
        </w:rPr>
      </w:pPr>
      <w:r w:rsidRPr="00DE47FF">
        <w:rPr>
          <w:lang w:val="en-US"/>
        </w:rPr>
        <w:t xml:space="preserve">  </w:t>
      </w:r>
      <w:r w:rsidRPr="00DE47FF">
        <w:rPr>
          <w:b/>
          <w:bCs/>
          <w:lang w:val="en-US"/>
        </w:rPr>
        <w:t>int</w:t>
      </w:r>
      <w:r w:rsidRPr="00DE47FF">
        <w:rPr>
          <w:lang w:val="en-US"/>
        </w:rPr>
        <w:t xml:space="preserve"> </w:t>
      </w:r>
      <w:r w:rsidRPr="002B1A9A">
        <w:rPr>
          <w:rStyle w:val="LienMthode"/>
          <w:lang w:val="en-US"/>
        </w:rPr>
        <w:t>addDerivation</w:t>
      </w:r>
      <w:r w:rsidRPr="00DE47FF">
        <w:rPr>
          <w:lang w:val="en-US"/>
        </w:rPr>
        <w:t>(</w:t>
      </w:r>
      <w:r w:rsidRPr="00DE47FF">
        <w:rPr>
          <w:b/>
          <w:bCs/>
          <w:lang w:val="en-US"/>
        </w:rPr>
        <w:t>const</w:t>
      </w:r>
      <w:r w:rsidRPr="00DE47FF">
        <w:rPr>
          <w:lang w:val="en-US"/>
        </w:rPr>
        <w:t xml:space="preserve"> </w:t>
      </w:r>
      <w:r w:rsidRPr="002B1A9A">
        <w:rPr>
          <w:rStyle w:val="LienClasseC"/>
          <w:lang w:val="en-US"/>
        </w:rPr>
        <w:t>ClassInfo</w:t>
      </w:r>
      <w:r w:rsidRPr="00DE47FF">
        <w:rPr>
          <w:lang w:val="en-US"/>
        </w:rPr>
        <w:t xml:space="preserve">&amp; source, </w:t>
      </w:r>
      <w:r w:rsidRPr="00DE47FF">
        <w:rPr>
          <w:b/>
          <w:bCs/>
          <w:lang w:val="en-US"/>
        </w:rPr>
        <w:t>const</w:t>
      </w:r>
      <w:r w:rsidRPr="00DE47FF">
        <w:rPr>
          <w:lang w:val="en-US"/>
        </w:rPr>
        <w:t xml:space="preserve"> </w:t>
      </w:r>
      <w:r w:rsidRPr="002B1A9A">
        <w:rPr>
          <w:rStyle w:val="LienUnit"/>
          <w:lang w:val="en-US"/>
        </w:rPr>
        <w:t>clang</w:t>
      </w:r>
      <w:r w:rsidRPr="00DE47FF">
        <w:rPr>
          <w:lang w:val="en-US"/>
        </w:rPr>
        <w:t>::</w:t>
      </w:r>
      <w:r w:rsidRPr="002B1A9A">
        <w:rPr>
          <w:rStyle w:val="LienClasseC"/>
          <w:lang w:val="en-US"/>
        </w:rPr>
        <w:t>CXXRecordDecl</w:t>
      </w:r>
      <w:r w:rsidRPr="00DE47FF">
        <w:rPr>
          <w:lang w:val="en-US"/>
        </w:rPr>
        <w:t>* base</w:t>
      </w:r>
      <w:r w:rsidR="00666959" w:rsidRPr="00666959">
        <w:rPr>
          <w:lang w:val="en-US"/>
        </w:rPr>
        <w:t xml:space="preserve">, </w:t>
      </w:r>
      <w:r w:rsidR="00666959" w:rsidRPr="00666959">
        <w:rPr>
          <w:b/>
          <w:lang w:val="en-US"/>
        </w:rPr>
        <w:t>bool</w:t>
      </w:r>
      <w:r w:rsidR="00666959" w:rsidRPr="00666959">
        <w:rPr>
          <w:lang w:val="en-US"/>
        </w:rPr>
        <w:t xml:space="preserve"> isVirtual</w:t>
      </w:r>
      <w:r w:rsidRPr="00DE47FF">
        <w:rPr>
          <w:lang w:val="en-US"/>
        </w:rPr>
        <w:t>);</w:t>
      </w:r>
    </w:p>
    <w:p w:rsidR="00666959" w:rsidRPr="00DE47FF" w:rsidRDefault="00666959" w:rsidP="00666959">
      <w:pPr>
        <w:pStyle w:val="Dclarationdeclasse"/>
        <w:rPr>
          <w:lang w:val="en-US"/>
        </w:rPr>
      </w:pPr>
      <w:r w:rsidRPr="00666959">
        <w:rPr>
          <w:lang w:val="en-US"/>
        </w:rPr>
        <w:t xml:space="preserve">  </w:t>
      </w:r>
      <w:r w:rsidRPr="00666959">
        <w:rPr>
          <w:b/>
          <w:lang w:val="en-US"/>
        </w:rPr>
        <w:t>bool</w:t>
      </w:r>
      <w:r w:rsidRPr="00666959">
        <w:rPr>
          <w:lang w:val="en-US"/>
        </w:rPr>
        <w:t xml:space="preserve"> </w:t>
      </w:r>
      <w:r w:rsidRPr="00666959">
        <w:rPr>
          <w:rStyle w:val="LienMthode"/>
          <w:lang w:val="en-US"/>
        </w:rPr>
        <w:t>hasVirtualBaseClasses</w:t>
      </w:r>
      <w:r w:rsidRPr="00666959">
        <w:rPr>
          <w:lang w:val="en-US"/>
        </w:rPr>
        <w:t xml:space="preserve">() </w:t>
      </w:r>
      <w:r w:rsidRPr="00666959">
        <w:rPr>
          <w:b/>
          <w:lang w:val="en-US"/>
        </w:rPr>
        <w:t>const</w:t>
      </w:r>
      <w:r>
        <w:rPr>
          <w:lang w:val="en-US"/>
        </w:rPr>
        <w:t xml:space="preserve"> </w:t>
      </w:r>
      <w:r w:rsidRPr="00666959">
        <w:rPr>
          <w:lang w:val="en-US"/>
        </w:rPr>
        <w:t xml:space="preserve">{ </w:t>
      </w:r>
      <w:r w:rsidRPr="00666959">
        <w:rPr>
          <w:b/>
          <w:lang w:val="en-US"/>
        </w:rPr>
        <w:t>return</w:t>
      </w:r>
      <w:r w:rsidRPr="00666959">
        <w:rPr>
          <w:lang w:val="en-US"/>
        </w:rPr>
        <w:t xml:space="preserve"> !</w:t>
      </w:r>
      <w:r w:rsidRPr="00666959">
        <w:rPr>
          <w:rStyle w:val="LienChamps"/>
          <w:lang w:val="en-US"/>
        </w:rPr>
        <w:t>_virtualBaseClassTable</w:t>
      </w:r>
      <w:r w:rsidRPr="00666959">
        <w:rPr>
          <w:lang w:val="en-US"/>
        </w:rPr>
        <w:t>.</w:t>
      </w:r>
      <w:r w:rsidRPr="00666959">
        <w:rPr>
          <w:rStyle w:val="LienMthode"/>
          <w:lang w:val="en-US"/>
        </w:rPr>
        <w:t>empty</w:t>
      </w:r>
      <w:r w:rsidRPr="00666959">
        <w:rPr>
          <w:lang w:val="en-US"/>
        </w:rPr>
        <w:t>(); }</w:t>
      </w:r>
    </w:p>
    <w:p w:rsidR="00DE47FF" w:rsidRPr="00DE47FF" w:rsidRDefault="00DE47FF" w:rsidP="00DE47FF">
      <w:pPr>
        <w:pStyle w:val="Dclarationdeclasse"/>
        <w:rPr>
          <w:lang w:val="en-US"/>
        </w:rPr>
      </w:pPr>
      <w:r w:rsidRPr="00DE47FF">
        <w:rPr>
          <w:lang w:val="en-US"/>
        </w:rPr>
        <w:t xml:space="preserve">  </w:t>
      </w:r>
      <w:r w:rsidRPr="00DE47FF">
        <w:rPr>
          <w:b/>
          <w:bCs/>
          <w:lang w:val="en-US"/>
        </w:rPr>
        <w:t>int</w:t>
      </w:r>
      <w:r w:rsidRPr="00DE47FF">
        <w:rPr>
          <w:lang w:val="en-US"/>
        </w:rPr>
        <w:t xml:space="preserve"> </w:t>
      </w:r>
      <w:r w:rsidRPr="002B1A9A">
        <w:rPr>
          <w:rStyle w:val="LienMthode"/>
          <w:lang w:val="en-US"/>
        </w:rPr>
        <w:t>numberOfMethods</w:t>
      </w:r>
      <w:r w:rsidRPr="00DE47FF">
        <w:rPr>
          <w:lang w:val="en-US"/>
        </w:rPr>
        <w:t xml:space="preserve">() </w:t>
      </w:r>
      <w:r w:rsidRPr="00DE47FF">
        <w:rPr>
          <w:b/>
          <w:bCs/>
          <w:lang w:val="en-US"/>
        </w:rPr>
        <w:t>const</w:t>
      </w:r>
      <w:r w:rsidRPr="00DE47FF">
        <w:rPr>
          <w:lang w:val="en-US"/>
        </w:rPr>
        <w:t xml:space="preserve"> { </w:t>
      </w:r>
      <w:r w:rsidRPr="00DE47FF">
        <w:rPr>
          <w:b/>
          <w:bCs/>
          <w:lang w:val="en-US"/>
        </w:rPr>
        <w:t>return</w:t>
      </w:r>
      <w:r w:rsidRPr="00DE47FF">
        <w:rPr>
          <w:lang w:val="en-US"/>
        </w:rPr>
        <w:t xml:space="preserve"> </w:t>
      </w:r>
      <w:r w:rsidRPr="002B1A9A">
        <w:rPr>
          <w:rStyle w:val="LienChamps"/>
          <w:lang w:val="en-US"/>
        </w:rPr>
        <w:t>_virtualMethodTable</w:t>
      </w:r>
      <w:r w:rsidRPr="00DE47FF">
        <w:rPr>
          <w:lang w:val="en-US"/>
        </w:rPr>
        <w:t>.size(); }</w:t>
      </w:r>
    </w:p>
    <w:p w:rsidR="00DE47FF" w:rsidRPr="00DE47FF" w:rsidRDefault="00DE47FF" w:rsidP="00DE47FF">
      <w:pPr>
        <w:pStyle w:val="Dclarationdeclasse"/>
        <w:rPr>
          <w:lang w:val="en-US"/>
        </w:rPr>
      </w:pPr>
      <w:r w:rsidRPr="00DE47FF">
        <w:rPr>
          <w:lang w:val="en-US"/>
        </w:rPr>
        <w:t xml:space="preserve">  </w:t>
      </w:r>
      <w:r w:rsidRPr="00DE47FF">
        <w:rPr>
          <w:b/>
          <w:bCs/>
          <w:lang w:val="en-US"/>
        </w:rPr>
        <w:t>int</w:t>
      </w:r>
      <w:r w:rsidRPr="00DE47FF">
        <w:rPr>
          <w:lang w:val="en-US"/>
        </w:rPr>
        <w:t xml:space="preserve"> </w:t>
      </w:r>
      <w:r w:rsidRPr="002B1A9A">
        <w:rPr>
          <w:rStyle w:val="LienMthode"/>
          <w:lang w:val="en-US"/>
        </w:rPr>
        <w:t>addVirtualMethod</w:t>
      </w:r>
      <w:r w:rsidRPr="00DE47FF">
        <w:rPr>
          <w:lang w:val="en-US"/>
        </w:rPr>
        <w:t>(</w:t>
      </w:r>
      <w:r w:rsidRPr="002B1A9A">
        <w:rPr>
          <w:rStyle w:val="LienUnit"/>
          <w:lang w:val="en-US"/>
        </w:rPr>
        <w:t>clang</w:t>
      </w:r>
      <w:r w:rsidRPr="00DE47FF">
        <w:rPr>
          <w:lang w:val="en-US"/>
        </w:rPr>
        <w:t>::</w:t>
      </w:r>
      <w:r w:rsidRPr="002B1A9A">
        <w:rPr>
          <w:rStyle w:val="LienClasseC"/>
          <w:lang w:val="en-US"/>
        </w:rPr>
        <w:t>CXXMethodDecl</w:t>
      </w:r>
      <w:r w:rsidRPr="00DE47FF">
        <w:rPr>
          <w:lang w:val="en-US"/>
        </w:rPr>
        <w:t>* method);</w:t>
      </w:r>
    </w:p>
    <w:p w:rsidR="00DE47FF" w:rsidRPr="00DE47FF" w:rsidRDefault="00DE47FF" w:rsidP="00666959">
      <w:pPr>
        <w:pStyle w:val="Dclarationdeclasse"/>
        <w:rPr>
          <w:lang w:val="en-US"/>
        </w:rPr>
      </w:pPr>
      <w:r w:rsidRPr="00DE47FF">
        <w:rPr>
          <w:lang w:val="en-US"/>
        </w:rPr>
        <w:t xml:space="preserve">  </w:t>
      </w:r>
      <w:r w:rsidRPr="00DE47FF">
        <w:rPr>
          <w:b/>
          <w:bCs/>
          <w:lang w:val="en-US"/>
        </w:rPr>
        <w:t>int</w:t>
      </w:r>
      <w:r w:rsidRPr="00DE47FF">
        <w:rPr>
          <w:lang w:val="en-US"/>
        </w:rPr>
        <w:t xml:space="preserve"> </w:t>
      </w:r>
      <w:r w:rsidRPr="002B1A9A">
        <w:rPr>
          <w:rStyle w:val="LienMthode"/>
          <w:lang w:val="en-US"/>
        </w:rPr>
        <w:t>getIndexOfMethod</w:t>
      </w:r>
      <w:r w:rsidRPr="00DE47FF">
        <w:rPr>
          <w:lang w:val="en-US"/>
        </w:rPr>
        <w:t>(</w:t>
      </w:r>
      <w:r w:rsidRPr="002B1A9A">
        <w:rPr>
          <w:rStyle w:val="LienUnit"/>
          <w:lang w:val="en-US"/>
        </w:rPr>
        <w:t>clang</w:t>
      </w:r>
      <w:r w:rsidRPr="00DE47FF">
        <w:rPr>
          <w:lang w:val="en-US"/>
        </w:rPr>
        <w:t>::</w:t>
      </w:r>
      <w:r w:rsidRPr="002B1A9A">
        <w:rPr>
          <w:rStyle w:val="LienClasseC"/>
          <w:lang w:val="en-US"/>
        </w:rPr>
        <w:t>CXXMethodDecl</w:t>
      </w:r>
      <w:r w:rsidRPr="00DE47FF">
        <w:rPr>
          <w:lang w:val="en-US"/>
        </w:rPr>
        <w:t>* method,</w:t>
      </w:r>
      <w:r>
        <w:rPr>
          <w:lang w:val="en-US"/>
        </w:rPr>
        <w:t xml:space="preserve"> </w:t>
      </w:r>
      <w:r w:rsidRPr="002B1A9A">
        <w:rPr>
          <w:rStyle w:val="LienClasseC"/>
          <w:lang w:val="en-US"/>
        </w:rPr>
        <w:t>InheritancePath</w:t>
      </w:r>
      <w:r w:rsidRPr="00DE47FF">
        <w:rPr>
          <w:lang w:val="en-US"/>
        </w:rPr>
        <w:t xml:space="preserve"> </w:t>
      </w:r>
      <w:r w:rsidRPr="00DE47FF">
        <w:rPr>
          <w:b/>
          <w:bCs/>
          <w:lang w:val="en-US"/>
        </w:rPr>
        <w:t>const</w:t>
      </w:r>
      <w:r w:rsidRPr="00DE47FF">
        <w:rPr>
          <w:lang w:val="en-US"/>
        </w:rPr>
        <w:t>*&amp; inheritancePath</w:t>
      </w:r>
      <w:r w:rsidR="00666959">
        <w:rPr>
          <w:lang w:val="en-US"/>
        </w:rPr>
        <w:t xml:space="preserve">, </w:t>
      </w:r>
      <w:r w:rsidR="00666959" w:rsidRPr="00666959">
        <w:rPr>
          <w:b/>
          <w:lang w:val="en-US"/>
        </w:rPr>
        <w:t>const</w:t>
      </w:r>
      <w:r w:rsidR="00666959" w:rsidRPr="00666959">
        <w:rPr>
          <w:lang w:val="en-US"/>
        </w:rPr>
        <w:t xml:space="preserve"> </w:t>
      </w:r>
      <w:r w:rsidR="00666959" w:rsidRPr="00666959">
        <w:rPr>
          <w:rStyle w:val="LienClasseC"/>
          <w:lang w:val="en-US"/>
        </w:rPr>
        <w:t>VirtualInheritancePath</w:t>
      </w:r>
      <w:r w:rsidR="00666959" w:rsidRPr="00666959">
        <w:rPr>
          <w:lang w:val="en-US"/>
        </w:rPr>
        <w:t>*&amp; virtualInheritancePath</w:t>
      </w:r>
      <w:r w:rsidRPr="00DE47FF">
        <w:rPr>
          <w:lang w:val="en-US"/>
        </w:rPr>
        <w:t xml:space="preserve">) </w:t>
      </w:r>
      <w:r w:rsidRPr="00DE47FF">
        <w:rPr>
          <w:b/>
          <w:bCs/>
          <w:lang w:val="en-US"/>
        </w:rPr>
        <w:t>const</w:t>
      </w:r>
      <w:r w:rsidRPr="00DE47FF">
        <w:rPr>
          <w:lang w:val="en-US"/>
        </w:rPr>
        <w:t>;</w:t>
      </w:r>
    </w:p>
    <w:p w:rsidR="00DE47FF" w:rsidRDefault="00DE47FF" w:rsidP="00DE47FF">
      <w:pPr>
        <w:pStyle w:val="Dclarationdeclasse"/>
        <w:rPr>
          <w:lang w:val="en-US"/>
        </w:rPr>
      </w:pPr>
      <w:r w:rsidRPr="00DE47FF">
        <w:rPr>
          <w:lang w:val="en-US"/>
        </w:rPr>
        <w:t xml:space="preserve">  </w:t>
      </w:r>
      <w:r w:rsidRPr="00DE47FF">
        <w:rPr>
          <w:b/>
          <w:bCs/>
          <w:lang w:val="en-US"/>
        </w:rPr>
        <w:t>int</w:t>
      </w:r>
      <w:r w:rsidRPr="00DE47FF">
        <w:rPr>
          <w:lang w:val="en-US"/>
        </w:rPr>
        <w:t xml:space="preserve"> </w:t>
      </w:r>
      <w:r w:rsidRPr="002B1A9A">
        <w:rPr>
          <w:rStyle w:val="LienMthode"/>
          <w:lang w:val="en-US"/>
        </w:rPr>
        <w:t>getBasePosition</w:t>
      </w:r>
      <w:r w:rsidRPr="00DE47FF">
        <w:rPr>
          <w:lang w:val="en-US"/>
        </w:rPr>
        <w:t>(</w:t>
      </w:r>
      <w:r w:rsidRPr="00DE47FF">
        <w:rPr>
          <w:b/>
          <w:bCs/>
          <w:lang w:val="en-US"/>
        </w:rPr>
        <w:t>const</w:t>
      </w:r>
      <w:r w:rsidRPr="00DE47FF">
        <w:rPr>
          <w:lang w:val="en-US"/>
        </w:rPr>
        <w:t xml:space="preserve"> </w:t>
      </w:r>
      <w:r w:rsidRPr="002B1A9A">
        <w:rPr>
          <w:rStyle w:val="LienUnit"/>
          <w:lang w:val="en-US"/>
        </w:rPr>
        <w:t>clang</w:t>
      </w:r>
      <w:r w:rsidRPr="00DE47FF">
        <w:rPr>
          <w:lang w:val="en-US"/>
        </w:rPr>
        <w:t>::</w:t>
      </w:r>
      <w:r w:rsidRPr="002B1A9A">
        <w:rPr>
          <w:rStyle w:val="LienClasseC"/>
          <w:lang w:val="en-US"/>
        </w:rPr>
        <w:t>CXXRecordDecl</w:t>
      </w:r>
      <w:r w:rsidRPr="00DE47FF">
        <w:rPr>
          <w:lang w:val="en-US"/>
        </w:rPr>
        <w:t>* base</w:t>
      </w:r>
      <w:r w:rsidR="00666959" w:rsidRPr="00666959">
        <w:rPr>
          <w:lang w:val="en-US"/>
        </w:rPr>
        <w:t xml:space="preserve">, </w:t>
      </w:r>
      <w:r w:rsidR="00666959" w:rsidRPr="00666959">
        <w:rPr>
          <w:b/>
          <w:lang w:val="en-US"/>
        </w:rPr>
        <w:t>bool</w:t>
      </w:r>
      <w:r w:rsidR="00666959" w:rsidRPr="00666959">
        <w:rPr>
          <w:lang w:val="en-US"/>
        </w:rPr>
        <w:t>&amp; isVirtual</w:t>
      </w:r>
      <w:r w:rsidRPr="00DE47FF">
        <w:rPr>
          <w:lang w:val="en-US"/>
        </w:rPr>
        <w:t xml:space="preserve">) </w:t>
      </w:r>
      <w:r w:rsidRPr="00DE47FF">
        <w:rPr>
          <w:b/>
          <w:bCs/>
          <w:lang w:val="en-US"/>
        </w:rPr>
        <w:t>const</w:t>
      </w:r>
      <w:r w:rsidRPr="00DE47FF">
        <w:rPr>
          <w:lang w:val="en-US"/>
        </w:rPr>
        <w:t>;</w:t>
      </w:r>
    </w:p>
    <w:p w:rsidR="00575D81" w:rsidRPr="00DE47FF" w:rsidRDefault="00575D81" w:rsidP="00DE47FF">
      <w:pPr>
        <w:pStyle w:val="Dclarationdeclasse"/>
        <w:rPr>
          <w:lang w:val="en-US"/>
        </w:rPr>
      </w:pPr>
      <w:r w:rsidRPr="00575D81">
        <w:rPr>
          <w:lang w:val="en-US"/>
        </w:rPr>
        <w:t xml:space="preserve">  </w:t>
      </w:r>
      <w:r w:rsidRPr="00575D81">
        <w:rPr>
          <w:b/>
          <w:lang w:val="en-US"/>
        </w:rPr>
        <w:t>bool</w:t>
      </w:r>
      <w:r w:rsidRPr="00575D81">
        <w:rPr>
          <w:lang w:val="en-US"/>
        </w:rPr>
        <w:t xml:space="preserve"> </w:t>
      </w:r>
      <w:r w:rsidRPr="00575D81">
        <w:rPr>
          <w:rStyle w:val="LienMthode"/>
          <w:lang w:val="en-US"/>
        </w:rPr>
        <w:t>isVirtualBase</w:t>
      </w:r>
      <w:r w:rsidRPr="00575D81">
        <w:rPr>
          <w:lang w:val="en-US"/>
        </w:rPr>
        <w:t>(</w:t>
      </w:r>
      <w:r w:rsidRPr="00575D81">
        <w:rPr>
          <w:b/>
          <w:lang w:val="en-US"/>
        </w:rPr>
        <w:t>const</w:t>
      </w:r>
      <w:r w:rsidRPr="00575D81">
        <w:rPr>
          <w:lang w:val="en-US"/>
        </w:rPr>
        <w:t xml:space="preserve"> </w:t>
      </w:r>
      <w:r w:rsidRPr="00575D81">
        <w:rPr>
          <w:rStyle w:val="LienUnit"/>
          <w:lang w:val="en-US"/>
        </w:rPr>
        <w:t>clang</w:t>
      </w:r>
      <w:r w:rsidRPr="00575D81">
        <w:rPr>
          <w:lang w:val="en-US"/>
        </w:rPr>
        <w:t>::</w:t>
      </w:r>
      <w:r w:rsidRPr="00575D81">
        <w:rPr>
          <w:rStyle w:val="LienClasseC"/>
          <w:lang w:val="en-US"/>
        </w:rPr>
        <w:t>CXXRecordDecl</w:t>
      </w:r>
      <w:r w:rsidRPr="00575D81">
        <w:rPr>
          <w:lang w:val="en-US"/>
        </w:rPr>
        <w:t xml:space="preserve">* base) </w:t>
      </w:r>
      <w:r w:rsidRPr="00575D81">
        <w:rPr>
          <w:b/>
          <w:lang w:val="en-US"/>
        </w:rPr>
        <w:t>const</w:t>
      </w:r>
      <w:r>
        <w:rPr>
          <w:lang w:val="en-US"/>
        </w:rPr>
        <w:t>;</w:t>
      </w:r>
    </w:p>
    <w:p w:rsidR="00DE47FF" w:rsidRDefault="00DE47FF" w:rsidP="00DE47FF">
      <w:pPr>
        <w:pStyle w:val="Dclarationdeclasse"/>
        <w:rPr>
          <w:lang w:val="en-US"/>
        </w:rPr>
      </w:pPr>
      <w:r w:rsidRPr="00DE47FF">
        <w:rPr>
          <w:lang w:val="en-US"/>
        </w:rPr>
        <w:t xml:space="preserve">  </w:t>
      </w:r>
      <w:r w:rsidRPr="00DE47FF">
        <w:rPr>
          <w:b/>
          <w:bCs/>
          <w:lang w:val="en-US"/>
        </w:rPr>
        <w:t>bool</w:t>
      </w:r>
      <w:r w:rsidRPr="00DE47FF">
        <w:rPr>
          <w:lang w:val="en-US"/>
        </w:rPr>
        <w:t xml:space="preserve"> </w:t>
      </w:r>
      <w:r w:rsidRPr="002B1A9A">
        <w:rPr>
          <w:rStyle w:val="LienMthode"/>
          <w:lang w:val="en-US"/>
        </w:rPr>
        <w:t>isEmpty</w:t>
      </w:r>
      <w:r w:rsidRPr="00DE47FF">
        <w:rPr>
          <w:lang w:val="en-US"/>
        </w:rPr>
        <w:t xml:space="preserve">() </w:t>
      </w:r>
      <w:r w:rsidRPr="00DE47FF">
        <w:rPr>
          <w:b/>
          <w:bCs/>
          <w:lang w:val="en-US"/>
        </w:rPr>
        <w:t>const</w:t>
      </w:r>
      <w:r w:rsidRPr="00DE47FF">
        <w:rPr>
          <w:lang w:val="en-US"/>
        </w:rPr>
        <w:t xml:space="preserve"> { </w:t>
      </w:r>
      <w:r w:rsidRPr="00DE47FF">
        <w:rPr>
          <w:b/>
          <w:bCs/>
          <w:lang w:val="en-US"/>
        </w:rPr>
        <w:t>return</w:t>
      </w:r>
      <w:r w:rsidRPr="00DE47FF">
        <w:rPr>
          <w:lang w:val="en-US"/>
        </w:rPr>
        <w:t xml:space="preserve"> </w:t>
      </w:r>
      <w:r w:rsidRPr="002B1A9A">
        <w:rPr>
          <w:rStyle w:val="LienChamps"/>
          <w:lang w:val="en-US"/>
        </w:rPr>
        <w:t>_virtualMethodTable</w:t>
      </w:r>
      <w:r w:rsidRPr="00DE47FF">
        <w:rPr>
          <w:lang w:val="en-US"/>
        </w:rPr>
        <w:t>.</w:t>
      </w:r>
      <w:r w:rsidRPr="002B1A9A">
        <w:rPr>
          <w:rStyle w:val="LienMthode"/>
          <w:lang w:val="en-US"/>
        </w:rPr>
        <w:t>empty</w:t>
      </w:r>
      <w:r w:rsidRPr="00DE47FF">
        <w:rPr>
          <w:lang w:val="en-US"/>
        </w:rPr>
        <w:t>(); }</w:t>
      </w:r>
    </w:p>
    <w:p w:rsidR="00B64EF9" w:rsidRDefault="00B64EF9" w:rsidP="00DE47FF">
      <w:pPr>
        <w:pStyle w:val="Dclarationdeclasse"/>
        <w:rPr>
          <w:lang w:val="en-US"/>
        </w:rPr>
      </w:pPr>
      <w:r>
        <w:rPr>
          <w:lang w:val="en-US"/>
        </w:rPr>
        <w:t xml:space="preserve"> </w:t>
      </w:r>
      <w:r w:rsidRPr="00B64EF9">
        <w:rPr>
          <w:lang w:val="en-US"/>
        </w:rPr>
        <w:t xml:space="preserve"> </w:t>
      </w:r>
      <w:r w:rsidRPr="00B64EF9">
        <w:rPr>
          <w:b/>
          <w:lang w:val="en-US"/>
        </w:rPr>
        <w:t>bool</w:t>
      </w:r>
      <w:r w:rsidRPr="00B64EF9">
        <w:rPr>
          <w:lang w:val="en-US"/>
        </w:rPr>
        <w:t xml:space="preserve"> </w:t>
      </w:r>
      <w:r w:rsidRPr="00B64EF9">
        <w:rPr>
          <w:rStyle w:val="LienMthode"/>
          <w:lang w:val="en-US"/>
        </w:rPr>
        <w:t>hasPvmtAsFirstField</w:t>
      </w:r>
      <w:r w:rsidRPr="00B64EF9">
        <w:rPr>
          <w:lang w:val="en-US"/>
        </w:rPr>
        <w:t xml:space="preserve">() </w:t>
      </w:r>
      <w:r w:rsidRPr="00B64EF9">
        <w:rPr>
          <w:b/>
          <w:lang w:val="en-US"/>
        </w:rPr>
        <w:t>const</w:t>
      </w:r>
      <w:r w:rsidRPr="00B64EF9">
        <w:rPr>
          <w:lang w:val="en-US"/>
        </w:rPr>
        <w:t xml:space="preserve"> { </w:t>
      </w:r>
      <w:r w:rsidRPr="00B64EF9">
        <w:rPr>
          <w:b/>
          <w:lang w:val="en-US"/>
        </w:rPr>
        <w:t>return</w:t>
      </w:r>
      <w:r w:rsidRPr="00B64EF9">
        <w:rPr>
          <w:lang w:val="en-US"/>
        </w:rPr>
        <w:t xml:space="preserve"> </w:t>
      </w:r>
      <w:r w:rsidRPr="00B64EF9">
        <w:rPr>
          <w:rStyle w:val="LienChamps"/>
          <w:lang w:val="en-US"/>
        </w:rPr>
        <w:t>_firstMultiplePosition</w:t>
      </w:r>
      <w:r w:rsidRPr="00B64EF9">
        <w:rPr>
          <w:lang w:val="en-US"/>
        </w:rPr>
        <w:t xml:space="preserve"> &gt;= 0; }</w:t>
      </w:r>
    </w:p>
    <w:p w:rsidR="00575D81" w:rsidRPr="00DE47FF" w:rsidRDefault="00B64EF9" w:rsidP="00575D81">
      <w:pPr>
        <w:pStyle w:val="Dclarationdeclasse"/>
        <w:rPr>
          <w:lang w:val="en-US"/>
        </w:rPr>
      </w:pPr>
      <w:r w:rsidRPr="00B64EF9">
        <w:rPr>
          <w:lang w:val="en-US"/>
        </w:rPr>
        <w:t xml:space="preserve">  </w:t>
      </w:r>
      <w:r w:rsidRPr="00B64EF9">
        <w:rPr>
          <w:rStyle w:val="LienClasseC"/>
          <w:lang w:val="en-US"/>
        </w:rPr>
        <w:t>InheritancePath</w:t>
      </w:r>
      <w:r w:rsidRPr="00B64EF9">
        <w:rPr>
          <w:lang w:val="en-US"/>
        </w:rPr>
        <w:t xml:space="preserve"> </w:t>
      </w:r>
      <w:r w:rsidRPr="00B64EF9">
        <w:rPr>
          <w:rStyle w:val="LienMthode"/>
          <w:lang w:val="en-US"/>
        </w:rPr>
        <w:t>getPvmtField</w:t>
      </w:r>
      <w:r w:rsidRPr="00B64EF9">
        <w:rPr>
          <w:lang w:val="en-US"/>
        </w:rPr>
        <w:t xml:space="preserve">() </w:t>
      </w:r>
      <w:r w:rsidRPr="00B64EF9">
        <w:rPr>
          <w:b/>
          <w:lang w:val="en-US"/>
        </w:rPr>
        <w:t>const</w:t>
      </w:r>
      <w:r w:rsidR="00575D81">
        <w:rPr>
          <w:lang w:val="en-US"/>
        </w:rPr>
        <w:t xml:space="preserve"> </w:t>
      </w:r>
      <w:r w:rsidR="00575D81" w:rsidRPr="00575D81">
        <w:rPr>
          <w:lang w:val="en-US"/>
        </w:rPr>
        <w:t xml:space="preserve">{ </w:t>
      </w:r>
      <w:r w:rsidR="00575D81" w:rsidRPr="00575D81">
        <w:rPr>
          <w:rStyle w:val="LienMthode"/>
          <w:lang w:val="en-US"/>
        </w:rPr>
        <w:t>assert</w:t>
      </w:r>
      <w:r w:rsidR="00575D81" w:rsidRPr="00575D81">
        <w:rPr>
          <w:lang w:val="en-US"/>
        </w:rPr>
        <w:t>(</w:t>
      </w:r>
      <w:r w:rsidR="00575D81" w:rsidRPr="00575D81">
        <w:rPr>
          <w:rStyle w:val="LienChamps"/>
          <w:lang w:val="en-US"/>
        </w:rPr>
        <w:t>_firstMultiplePosition</w:t>
      </w:r>
      <w:r w:rsidR="00575D81" w:rsidRPr="00575D81">
        <w:rPr>
          <w:lang w:val="en-US"/>
        </w:rPr>
        <w:t xml:space="preserve"> == -1);</w:t>
      </w:r>
      <w:r w:rsidR="00575D81">
        <w:rPr>
          <w:lang w:val="en-US"/>
        </w:rPr>
        <w:t xml:space="preserve"> </w:t>
      </w:r>
      <w:r w:rsidR="00575D81" w:rsidRPr="00575D81">
        <w:rPr>
          <w:b/>
          <w:lang w:val="en-US"/>
        </w:rPr>
        <w:t>return</w:t>
      </w:r>
      <w:r w:rsidR="00575D81" w:rsidRPr="00575D81">
        <w:rPr>
          <w:lang w:val="en-US"/>
        </w:rPr>
        <w:t xml:space="preserve"> </w:t>
      </w:r>
      <w:r w:rsidR="00575D81" w:rsidRPr="00575D81">
        <w:rPr>
          <w:rStyle w:val="LienChamps"/>
          <w:lang w:val="en-US"/>
        </w:rPr>
        <w:t>_pvmtAccess</w:t>
      </w:r>
      <w:r w:rsidR="00575D81" w:rsidRPr="00575D81">
        <w:rPr>
          <w:lang w:val="en-US"/>
        </w:rPr>
        <w:t>;</w:t>
      </w:r>
      <w:r w:rsidR="00575D81">
        <w:rPr>
          <w:lang w:val="en-US"/>
        </w:rPr>
        <w:t xml:space="preserve"> </w:t>
      </w:r>
      <w:r w:rsidR="00575D81" w:rsidRPr="00575D81">
        <w:rPr>
          <w:lang w:val="en-US"/>
        </w:rPr>
        <w:t>}</w:t>
      </w:r>
    </w:p>
    <w:p w:rsidR="00DE47FF" w:rsidRPr="00DE47FF" w:rsidRDefault="00DE47FF" w:rsidP="00DE47FF">
      <w:pPr>
        <w:pStyle w:val="Dclarationdeclasse"/>
        <w:rPr>
          <w:lang w:val="en-US"/>
        </w:rPr>
      </w:pPr>
      <w:r w:rsidRPr="00DE47FF">
        <w:rPr>
          <w:lang w:val="en-US"/>
        </w:rPr>
        <w:t xml:space="preserve">  </w:t>
      </w:r>
      <w:r w:rsidRPr="002B1A9A">
        <w:rPr>
          <w:rStyle w:val="LienType"/>
          <w:lang w:val="en-US"/>
        </w:rPr>
        <w:t>MethodIterator</w:t>
      </w:r>
      <w:r w:rsidRPr="00DE47FF">
        <w:rPr>
          <w:lang w:val="en-US"/>
        </w:rPr>
        <w:t xml:space="preserve"> </w:t>
      </w:r>
      <w:r w:rsidRPr="002B1A9A">
        <w:rPr>
          <w:rStyle w:val="LienMthode"/>
          <w:lang w:val="en-US"/>
        </w:rPr>
        <w:t>beginOfMethods</w:t>
      </w:r>
      <w:r w:rsidRPr="00DE47FF">
        <w:rPr>
          <w:lang w:val="en-US"/>
        </w:rPr>
        <w:t xml:space="preserve">() </w:t>
      </w:r>
      <w:r w:rsidRPr="00DE47FF">
        <w:rPr>
          <w:b/>
          <w:bCs/>
          <w:lang w:val="en-US"/>
        </w:rPr>
        <w:t>const</w:t>
      </w:r>
      <w:r>
        <w:rPr>
          <w:lang w:val="en-US"/>
        </w:rPr>
        <w:t xml:space="preserve"> </w:t>
      </w:r>
      <w:r w:rsidRPr="00DE47FF">
        <w:rPr>
          <w:lang w:val="en-US"/>
        </w:rPr>
        <w:t xml:space="preserve">{ </w:t>
      </w:r>
      <w:r w:rsidRPr="00DE47FF">
        <w:rPr>
          <w:b/>
          <w:bCs/>
          <w:lang w:val="en-US"/>
        </w:rPr>
        <w:t>return</w:t>
      </w:r>
      <w:r w:rsidRPr="00DE47FF">
        <w:rPr>
          <w:lang w:val="en-US"/>
        </w:rPr>
        <w:t xml:space="preserve"> </w:t>
      </w:r>
      <w:r w:rsidRPr="002B1A9A">
        <w:rPr>
          <w:rStyle w:val="LienChamps"/>
          <w:lang w:val="en-US"/>
        </w:rPr>
        <w:t>_virtualMethodTable</w:t>
      </w:r>
      <w:r w:rsidRPr="00DE47FF">
        <w:rPr>
          <w:lang w:val="en-US"/>
        </w:rPr>
        <w:t>.begin(); }</w:t>
      </w:r>
    </w:p>
    <w:p w:rsidR="00DE47FF" w:rsidRPr="00DE47FF" w:rsidRDefault="00DE47FF" w:rsidP="00DE47FF">
      <w:pPr>
        <w:pStyle w:val="Dclarationdeclasse"/>
        <w:rPr>
          <w:lang w:val="en-US"/>
        </w:rPr>
      </w:pPr>
      <w:r w:rsidRPr="00DE47FF">
        <w:rPr>
          <w:lang w:val="en-US"/>
        </w:rPr>
        <w:t xml:space="preserve">  </w:t>
      </w:r>
      <w:r w:rsidRPr="002B1A9A">
        <w:rPr>
          <w:rStyle w:val="LienType"/>
          <w:lang w:val="en-US"/>
        </w:rPr>
        <w:t>MethodIterator</w:t>
      </w:r>
      <w:r w:rsidRPr="00DE47FF">
        <w:rPr>
          <w:lang w:val="en-US"/>
        </w:rPr>
        <w:t xml:space="preserve"> </w:t>
      </w:r>
      <w:r w:rsidRPr="002B1A9A">
        <w:rPr>
          <w:rStyle w:val="LienMthode"/>
          <w:lang w:val="en-US"/>
        </w:rPr>
        <w:t>endOfMethods</w:t>
      </w:r>
      <w:r w:rsidRPr="00DE47FF">
        <w:rPr>
          <w:lang w:val="en-US"/>
        </w:rPr>
        <w:t xml:space="preserve">() </w:t>
      </w:r>
      <w:r w:rsidRPr="00DE47FF">
        <w:rPr>
          <w:b/>
          <w:bCs/>
          <w:lang w:val="en-US"/>
        </w:rPr>
        <w:t>const</w:t>
      </w:r>
      <w:r w:rsidRPr="00DE47FF">
        <w:rPr>
          <w:lang w:val="en-US"/>
        </w:rPr>
        <w:t xml:space="preserve"> { </w:t>
      </w:r>
      <w:r w:rsidRPr="00DE47FF">
        <w:rPr>
          <w:b/>
          <w:bCs/>
          <w:lang w:val="en-US"/>
        </w:rPr>
        <w:t>return</w:t>
      </w:r>
      <w:r w:rsidRPr="00DE47FF">
        <w:rPr>
          <w:lang w:val="en-US"/>
        </w:rPr>
        <w:t xml:space="preserve"> </w:t>
      </w:r>
      <w:r w:rsidRPr="002B1A9A">
        <w:rPr>
          <w:rStyle w:val="LienChamps"/>
          <w:lang w:val="en-US"/>
        </w:rPr>
        <w:t>_virtualMethodTable</w:t>
      </w:r>
      <w:r w:rsidRPr="00DE47FF">
        <w:rPr>
          <w:lang w:val="en-US"/>
        </w:rPr>
        <w:t>.end(); }</w:t>
      </w:r>
    </w:p>
    <w:p w:rsidR="00DE47FF" w:rsidRPr="00DE47FF" w:rsidRDefault="00DE47FF" w:rsidP="00DE47FF">
      <w:pPr>
        <w:pStyle w:val="Dclarationdeclasse"/>
        <w:rPr>
          <w:lang w:val="en-US"/>
        </w:rPr>
      </w:pPr>
      <w:r w:rsidRPr="00DE47FF">
        <w:rPr>
          <w:lang w:val="en-US"/>
        </w:rPr>
        <w:t xml:space="preserve">  </w:t>
      </w:r>
      <w:r w:rsidRPr="00DE47FF">
        <w:rPr>
          <w:b/>
          <w:bCs/>
          <w:lang w:val="en-US"/>
        </w:rPr>
        <w:t>void</w:t>
      </w:r>
      <w:r w:rsidRPr="00DE47FF">
        <w:rPr>
          <w:lang w:val="en-US"/>
        </w:rPr>
        <w:t xml:space="preserve"> </w:t>
      </w:r>
      <w:r w:rsidRPr="002B1A9A">
        <w:rPr>
          <w:rStyle w:val="LienMthode"/>
          <w:lang w:val="en-US"/>
        </w:rPr>
        <w:t>swap</w:t>
      </w:r>
      <w:r w:rsidRPr="00DE47FF">
        <w:rPr>
          <w:lang w:val="en-US"/>
        </w:rPr>
        <w:t>(</w:t>
      </w:r>
      <w:r w:rsidRPr="002B1A9A">
        <w:rPr>
          <w:rStyle w:val="LienClasseC"/>
          <w:lang w:val="en-US"/>
        </w:rPr>
        <w:t>ClassInfo</w:t>
      </w:r>
      <w:r w:rsidRPr="00DE47FF">
        <w:rPr>
          <w:lang w:val="en-US"/>
        </w:rPr>
        <w:t>&amp; source)</w:t>
      </w:r>
      <w:r w:rsidR="00FA095A">
        <w:rPr>
          <w:lang w:val="en-US"/>
        </w:rPr>
        <w:t>;</w:t>
      </w:r>
    </w:p>
    <w:p w:rsidR="00DE47FF" w:rsidRPr="00DE47FF" w:rsidRDefault="00DE47FF" w:rsidP="00DE47FF">
      <w:pPr>
        <w:pStyle w:val="Dclarationdeclasse"/>
        <w:rPr>
          <w:lang w:val="en-US"/>
        </w:rPr>
      </w:pPr>
      <w:r w:rsidRPr="00DE47FF">
        <w:rPr>
          <w:lang w:val="en-US"/>
        </w:rPr>
        <w:t>};</w:t>
      </w:r>
    </w:p>
    <w:p w:rsidR="00DE47FF" w:rsidRDefault="00DE47FF" w:rsidP="00DE47FF">
      <w:pPr>
        <w:pStyle w:val="SectionMthodes"/>
        <w:rPr>
          <w:rStyle w:val="LienClasseC"/>
          <w:lang w:val="en-US"/>
        </w:rPr>
      </w:pPr>
      <w:r>
        <w:rPr>
          <w:lang w:val="en-US"/>
        </w:rPr>
        <w:t xml:space="preserve">Methods of the class </w:t>
      </w:r>
      <w:r w:rsidRPr="00DE47FF">
        <w:rPr>
          <w:rStyle w:val="LienClasseC"/>
          <w:lang w:val="en-US"/>
        </w:rPr>
        <w:t>ClassInfo</w:t>
      </w:r>
    </w:p>
    <w:p w:rsidR="00C90D6C" w:rsidRPr="00C90D6C" w:rsidRDefault="00C90D6C" w:rsidP="00C90D6C">
      <w:pPr>
        <w:pStyle w:val="SectionPublique"/>
        <w:rPr>
          <w:lang w:val="en-US"/>
        </w:rPr>
      </w:pPr>
      <w:r>
        <w:rPr>
          <w:lang w:val="en-US"/>
        </w:rPr>
        <w:t>Public methods</w:t>
      </w:r>
    </w:p>
    <w:p w:rsidR="00CD7792" w:rsidRDefault="00CD7792" w:rsidP="00CD7792">
      <w:pPr>
        <w:pStyle w:val="EntteMthode"/>
        <w:rPr>
          <w:lang w:val="en-US"/>
        </w:rPr>
      </w:pPr>
      <w:r w:rsidRPr="00666959">
        <w:rPr>
          <w:b/>
          <w:lang w:val="en-US"/>
        </w:rPr>
        <w:t>bool</w:t>
      </w:r>
      <w:r w:rsidRPr="00666959">
        <w:rPr>
          <w:lang w:val="en-US"/>
        </w:rPr>
        <w:t xml:space="preserve"> </w:t>
      </w:r>
      <w:r w:rsidRPr="00F22CB9">
        <w:rPr>
          <w:rStyle w:val="DfinitionMthode"/>
          <w:lang w:val="en-US"/>
        </w:rPr>
        <w:t>isSameMethod</w:t>
      </w:r>
      <w:r w:rsidRPr="00666959">
        <w:rPr>
          <w:lang w:val="en-US"/>
        </w:rPr>
        <w:t>(</w:t>
      </w:r>
      <w:r w:rsidRPr="00666959">
        <w:rPr>
          <w:b/>
          <w:lang w:val="en-US"/>
        </w:rPr>
        <w:t>const</w:t>
      </w:r>
      <w:r w:rsidRPr="00666959">
        <w:rPr>
          <w:lang w:val="en-US"/>
        </w:rPr>
        <w:t xml:space="preserve"> </w:t>
      </w:r>
      <w:r w:rsidRPr="00666959">
        <w:rPr>
          <w:rStyle w:val="LienUnit"/>
          <w:lang w:val="en-US"/>
        </w:rPr>
        <w:t>clang</w:t>
      </w:r>
      <w:r w:rsidRPr="00666959">
        <w:rPr>
          <w:lang w:val="en-US"/>
        </w:rPr>
        <w:t>::</w:t>
      </w:r>
      <w:r w:rsidRPr="00666959">
        <w:rPr>
          <w:rStyle w:val="LienClasseC"/>
          <w:lang w:val="en-US"/>
        </w:rPr>
        <w:t>CXXMethodDecl</w:t>
      </w:r>
      <w:r w:rsidRPr="00666959">
        <w:rPr>
          <w:lang w:val="en-US"/>
        </w:rPr>
        <w:t>* first,</w:t>
      </w:r>
      <w:r>
        <w:rPr>
          <w:lang w:val="en-US"/>
        </w:rPr>
        <w:t xml:space="preserve"> </w:t>
      </w:r>
      <w:r w:rsidRPr="00666959">
        <w:rPr>
          <w:b/>
          <w:lang w:val="en-US"/>
        </w:rPr>
        <w:t>const</w:t>
      </w:r>
      <w:r w:rsidRPr="00666959">
        <w:rPr>
          <w:lang w:val="en-US"/>
        </w:rPr>
        <w:t xml:space="preserve"> </w:t>
      </w:r>
      <w:r w:rsidRPr="00666959">
        <w:rPr>
          <w:rStyle w:val="LienUnit"/>
          <w:lang w:val="en-US"/>
        </w:rPr>
        <w:t>clang</w:t>
      </w:r>
      <w:r w:rsidRPr="00666959">
        <w:rPr>
          <w:lang w:val="en-US"/>
        </w:rPr>
        <w:t>::</w:t>
      </w:r>
      <w:r w:rsidRPr="00666959">
        <w:rPr>
          <w:rStyle w:val="LienClasseC"/>
          <w:lang w:val="en-US"/>
        </w:rPr>
        <w:t>CXXMethodDecl</w:t>
      </w:r>
      <w:r w:rsidRPr="00666959">
        <w:rPr>
          <w:lang w:val="en-US"/>
        </w:rPr>
        <w:t xml:space="preserve">* second) </w:t>
      </w:r>
      <w:r w:rsidRPr="00666959">
        <w:rPr>
          <w:b/>
          <w:lang w:val="en-US"/>
        </w:rPr>
        <w:t>const</w:t>
      </w:r>
      <w:r w:rsidRPr="00666959">
        <w:rPr>
          <w:lang w:val="en-US"/>
        </w:rPr>
        <w:t>;</w:t>
      </w:r>
    </w:p>
    <w:p w:rsidR="00847C65" w:rsidRDefault="00CD7792" w:rsidP="00CD7792">
      <w:pPr>
        <w:rPr>
          <w:lang w:val="en-US"/>
        </w:rPr>
      </w:pPr>
      <w:r>
        <w:rPr>
          <w:lang w:val="en-US"/>
        </w:rPr>
        <w:t xml:space="preserve">Return </w:t>
      </w:r>
      <w:r w:rsidRPr="008D65A1">
        <w:rPr>
          <w:rStyle w:val="TexteC"/>
          <w:b/>
          <w:lang w:val="en-US"/>
        </w:rPr>
        <w:t>true</w:t>
      </w:r>
      <w:r>
        <w:rPr>
          <w:lang w:val="en-US"/>
        </w:rPr>
        <w:t xml:space="preserve"> if and only if the </w:t>
      </w:r>
      <w:r w:rsidR="00847C65">
        <w:rPr>
          <w:lang w:val="en-US"/>
        </w:rPr>
        <w:t xml:space="preserve">method </w:t>
      </w:r>
      <w:r w:rsidR="00847C65" w:rsidRPr="00847C65">
        <w:rPr>
          <w:rStyle w:val="TexteC"/>
          <w:lang w:val="en-US"/>
        </w:rPr>
        <w:t>first</w:t>
      </w:r>
      <w:r w:rsidR="00847C65">
        <w:rPr>
          <w:lang w:val="en-US"/>
        </w:rPr>
        <w:t xml:space="preserve"> is the same as the method </w:t>
      </w:r>
      <w:r w:rsidR="00847C65" w:rsidRPr="00847C65">
        <w:rPr>
          <w:rStyle w:val="TexteC"/>
          <w:lang w:val="en-US"/>
        </w:rPr>
        <w:t>second</w:t>
      </w:r>
      <w:r w:rsidR="00847C65">
        <w:rPr>
          <w:lang w:val="en-US"/>
        </w:rPr>
        <w:t xml:space="preserve"> where </w:t>
      </w:r>
      <w:r w:rsidR="00847C65" w:rsidRPr="00847C65">
        <w:rPr>
          <w:rStyle w:val="TexteC"/>
          <w:lang w:val="en-US"/>
        </w:rPr>
        <w:t>first</w:t>
      </w:r>
      <w:r w:rsidR="00847C65">
        <w:rPr>
          <w:lang w:val="en-US"/>
        </w:rPr>
        <w:t xml:space="preserve"> and </w:t>
      </w:r>
      <w:r w:rsidR="00847C65" w:rsidRPr="00847C65">
        <w:rPr>
          <w:rStyle w:val="TexteC"/>
          <w:lang w:val="en-US"/>
        </w:rPr>
        <w:t>second</w:t>
      </w:r>
      <w:r w:rsidR="00847C65">
        <w:rPr>
          <w:lang w:val="en-US"/>
        </w:rPr>
        <w:t xml:space="preserve"> may lay in different classes.</w:t>
      </w:r>
      <w:r w:rsidR="00142479">
        <w:rPr>
          <w:lang w:val="en-US"/>
        </w:rPr>
        <w:t xml:space="preserve"> The implementation verifies the name equality and calls the method </w:t>
      </w:r>
      <w:r w:rsidR="00142479" w:rsidRPr="00142479">
        <w:rPr>
          <w:rStyle w:val="LienMthode"/>
          <w:lang w:val="en-US"/>
        </w:rPr>
        <w:t>hasSameSignature</w:t>
      </w:r>
      <w:r w:rsidR="00142479">
        <w:rPr>
          <w:lang w:val="en-US"/>
        </w:rPr>
        <w:t>.</w:t>
      </w:r>
    </w:p>
    <w:p w:rsidR="00847C65" w:rsidRDefault="00847C65" w:rsidP="00CD7792">
      <w:pPr>
        <w:rPr>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6"/>
        <w:gridCol w:w="5456"/>
      </w:tblGrid>
      <w:tr w:rsidR="00847C65" w:rsidTr="00847C65">
        <w:tc>
          <w:tcPr>
            <w:tcW w:w="5456" w:type="dxa"/>
          </w:tcPr>
          <w:p w:rsidR="00847C65" w:rsidRPr="00847C65" w:rsidRDefault="00847C65" w:rsidP="00847C65">
            <w:pPr>
              <w:rPr>
                <w:rStyle w:val="TexteC"/>
                <w:lang w:val="en-US"/>
              </w:rPr>
            </w:pPr>
            <w:r w:rsidRPr="00847C65">
              <w:rPr>
                <w:rStyle w:val="TexteC"/>
                <w:b/>
                <w:lang w:val="en-US"/>
              </w:rPr>
              <w:t>class</w:t>
            </w:r>
            <w:r w:rsidRPr="00847C65">
              <w:rPr>
                <w:rStyle w:val="TexteC"/>
                <w:lang w:val="en-US"/>
              </w:rPr>
              <w:t xml:space="preserve"> A {</w:t>
            </w:r>
          </w:p>
          <w:p w:rsidR="00847C65" w:rsidRPr="00847C65" w:rsidRDefault="00847C65" w:rsidP="00847C65">
            <w:pPr>
              <w:rPr>
                <w:rStyle w:val="TexteC"/>
                <w:lang w:val="en-US"/>
              </w:rPr>
            </w:pPr>
            <w:r w:rsidRPr="00847C65">
              <w:rPr>
                <w:rStyle w:val="TexteC"/>
                <w:lang w:val="en-US"/>
              </w:rPr>
              <w:t xml:space="preserve">  </w:t>
            </w:r>
            <w:r w:rsidRPr="00847C65">
              <w:rPr>
                <w:rStyle w:val="TexteC"/>
                <w:b/>
                <w:lang w:val="en-US"/>
              </w:rPr>
              <w:t>public</w:t>
            </w:r>
            <w:r w:rsidRPr="00847C65">
              <w:rPr>
                <w:rStyle w:val="TexteC"/>
                <w:lang w:val="en-US"/>
              </w:rPr>
              <w:t>:</w:t>
            </w:r>
          </w:p>
          <w:p w:rsidR="00847C65" w:rsidRPr="00847C65" w:rsidRDefault="00847C65" w:rsidP="00847C65">
            <w:pPr>
              <w:rPr>
                <w:rStyle w:val="TexteC"/>
                <w:lang w:val="en-US"/>
              </w:rPr>
            </w:pPr>
            <w:r w:rsidRPr="00847C65">
              <w:rPr>
                <w:rStyle w:val="TexteC"/>
                <w:lang w:val="en-US"/>
              </w:rPr>
              <w:t xml:space="preserve">   </w:t>
            </w:r>
            <w:r w:rsidRPr="00847C65">
              <w:rPr>
                <w:rStyle w:val="TexteC"/>
                <w:b/>
                <w:lang w:val="en-US"/>
              </w:rPr>
              <w:t>virtual</w:t>
            </w:r>
            <w:r w:rsidRPr="00847C65">
              <w:rPr>
                <w:rStyle w:val="TexteC"/>
                <w:lang w:val="en-US"/>
              </w:rPr>
              <w:t xml:space="preserve"> </w:t>
            </w:r>
            <w:r w:rsidRPr="00847C65">
              <w:rPr>
                <w:rStyle w:val="TexteC"/>
                <w:b/>
                <w:lang w:val="en-US"/>
              </w:rPr>
              <w:t>int</w:t>
            </w:r>
            <w:r w:rsidRPr="00847C65">
              <w:rPr>
                <w:rStyle w:val="TexteC"/>
                <w:lang w:val="en-US"/>
              </w:rPr>
              <w:t>&amp; getAccess();</w:t>
            </w:r>
          </w:p>
          <w:p w:rsidR="00847C65" w:rsidRPr="00847C65" w:rsidRDefault="00847C65" w:rsidP="00847C65">
            <w:pPr>
              <w:rPr>
                <w:rStyle w:val="TexteC"/>
                <w:lang w:val="en-US"/>
              </w:rPr>
            </w:pPr>
            <w:r w:rsidRPr="00847C65">
              <w:rPr>
                <w:rStyle w:val="TexteC"/>
                <w:lang w:val="en-US"/>
              </w:rPr>
              <w:t xml:space="preserve">   </w:t>
            </w:r>
            <w:r w:rsidRPr="00847C65">
              <w:rPr>
                <w:rStyle w:val="TexteC"/>
                <w:b/>
                <w:lang w:val="en-US"/>
              </w:rPr>
              <w:t>virtual</w:t>
            </w:r>
            <w:r w:rsidRPr="00847C65">
              <w:rPr>
                <w:rStyle w:val="TexteC"/>
                <w:lang w:val="en-US"/>
              </w:rPr>
              <w:t xml:space="preserve"> </w:t>
            </w:r>
            <w:r w:rsidRPr="00847C65">
              <w:rPr>
                <w:rStyle w:val="TexteC"/>
                <w:b/>
                <w:lang w:val="en-US"/>
              </w:rPr>
              <w:t>int</w:t>
            </w:r>
            <w:r w:rsidRPr="00847C65">
              <w:rPr>
                <w:rStyle w:val="TexteC"/>
                <w:lang w:val="en-US"/>
              </w:rPr>
              <w:t xml:space="preserve"> getAccess() </w:t>
            </w:r>
            <w:r w:rsidRPr="00847C65">
              <w:rPr>
                <w:rStyle w:val="TexteC"/>
                <w:b/>
                <w:lang w:val="en-US"/>
              </w:rPr>
              <w:t>const</w:t>
            </w:r>
            <w:r w:rsidRPr="00847C65">
              <w:rPr>
                <w:rStyle w:val="TexteC"/>
                <w:lang w:val="en-US"/>
              </w:rPr>
              <w:t>;</w:t>
            </w:r>
          </w:p>
          <w:p w:rsidR="00847C65" w:rsidRPr="00847C65" w:rsidRDefault="00847C65" w:rsidP="00847C65">
            <w:pPr>
              <w:rPr>
                <w:rStyle w:val="TexteC"/>
                <w:lang w:val="en-US"/>
              </w:rPr>
            </w:pPr>
            <w:r w:rsidRPr="00847C65">
              <w:rPr>
                <w:rStyle w:val="TexteC"/>
                <w:lang w:val="en-US"/>
              </w:rPr>
              <w:t xml:space="preserve">   </w:t>
            </w:r>
            <w:r w:rsidRPr="00847C65">
              <w:rPr>
                <w:rStyle w:val="TexteC"/>
                <w:b/>
                <w:lang w:val="en-US"/>
              </w:rPr>
              <w:t>virtual</w:t>
            </w:r>
            <w:r w:rsidRPr="00847C65">
              <w:rPr>
                <w:rStyle w:val="TexteC"/>
                <w:lang w:val="en-US"/>
              </w:rPr>
              <w:t xml:space="preserve"> </w:t>
            </w:r>
            <w:r w:rsidRPr="00847C65">
              <w:rPr>
                <w:rStyle w:val="TexteC"/>
                <w:b/>
                <w:lang w:val="en-US"/>
              </w:rPr>
              <w:t>int</w:t>
            </w:r>
            <w:r w:rsidRPr="00847C65">
              <w:rPr>
                <w:rStyle w:val="TexteC"/>
                <w:lang w:val="en-US"/>
              </w:rPr>
              <w:t xml:space="preserve"> getRAccess() </w:t>
            </w:r>
            <w:r w:rsidRPr="00847C65">
              <w:rPr>
                <w:rStyle w:val="TexteC"/>
                <w:b/>
                <w:lang w:val="en-US"/>
              </w:rPr>
              <w:t>const</w:t>
            </w:r>
            <w:r w:rsidRPr="00847C65">
              <w:rPr>
                <w:rStyle w:val="TexteC"/>
                <w:lang w:val="en-US"/>
              </w:rPr>
              <w:t>;</w:t>
            </w:r>
          </w:p>
          <w:p w:rsidR="00847C65" w:rsidRDefault="00847C65" w:rsidP="00847C65">
            <w:pPr>
              <w:rPr>
                <w:lang w:val="en-US"/>
              </w:rPr>
            </w:pPr>
            <w:r w:rsidRPr="00847C65">
              <w:rPr>
                <w:rStyle w:val="TexteC"/>
                <w:lang w:val="en-US"/>
              </w:rPr>
              <w:t>};</w:t>
            </w:r>
          </w:p>
        </w:tc>
        <w:tc>
          <w:tcPr>
            <w:tcW w:w="5456" w:type="dxa"/>
          </w:tcPr>
          <w:p w:rsidR="00847C65" w:rsidRPr="00847C65" w:rsidRDefault="00847C65" w:rsidP="00847C65">
            <w:pPr>
              <w:rPr>
                <w:rStyle w:val="TexteC"/>
                <w:lang w:val="en-US"/>
              </w:rPr>
            </w:pPr>
            <w:r w:rsidRPr="00847C65">
              <w:rPr>
                <w:rStyle w:val="TexteC"/>
                <w:b/>
                <w:lang w:val="en-US"/>
              </w:rPr>
              <w:t>class</w:t>
            </w:r>
            <w:r w:rsidRPr="00847C65">
              <w:rPr>
                <w:rStyle w:val="TexteC"/>
                <w:lang w:val="en-US"/>
              </w:rPr>
              <w:t xml:space="preserve"> B : </w:t>
            </w:r>
            <w:r w:rsidRPr="00847C65">
              <w:rPr>
                <w:rStyle w:val="TexteC"/>
                <w:b/>
                <w:lang w:val="en-US"/>
              </w:rPr>
              <w:t>public</w:t>
            </w:r>
            <w:r w:rsidRPr="00847C65">
              <w:rPr>
                <w:rStyle w:val="TexteC"/>
                <w:lang w:val="en-US"/>
              </w:rPr>
              <w:t xml:space="preserve"> A {</w:t>
            </w:r>
          </w:p>
          <w:p w:rsidR="00847C65" w:rsidRPr="00847C65" w:rsidRDefault="00847C65" w:rsidP="00847C65">
            <w:pPr>
              <w:rPr>
                <w:rStyle w:val="TexteC"/>
                <w:lang w:val="en-US"/>
              </w:rPr>
            </w:pPr>
            <w:r w:rsidRPr="00847C65">
              <w:rPr>
                <w:rStyle w:val="TexteC"/>
                <w:lang w:val="en-US"/>
              </w:rPr>
              <w:t xml:space="preserve">  </w:t>
            </w:r>
            <w:r w:rsidRPr="00847C65">
              <w:rPr>
                <w:rStyle w:val="TexteC"/>
                <w:b/>
                <w:lang w:val="en-US"/>
              </w:rPr>
              <w:t>public</w:t>
            </w:r>
            <w:r w:rsidRPr="00847C65">
              <w:rPr>
                <w:rStyle w:val="TexteC"/>
                <w:lang w:val="en-US"/>
              </w:rPr>
              <w:t>:</w:t>
            </w:r>
          </w:p>
          <w:p w:rsidR="00847C65" w:rsidRPr="00847C65" w:rsidRDefault="00847C65" w:rsidP="00847C65">
            <w:pPr>
              <w:rPr>
                <w:rStyle w:val="TexteC"/>
                <w:lang w:val="en-US"/>
              </w:rPr>
            </w:pPr>
            <w:r w:rsidRPr="00847C65">
              <w:rPr>
                <w:rStyle w:val="TexteC"/>
                <w:lang w:val="en-US"/>
              </w:rPr>
              <w:t xml:space="preserve">   </w:t>
            </w:r>
            <w:r w:rsidRPr="00847C65">
              <w:rPr>
                <w:rStyle w:val="TexteC"/>
                <w:b/>
                <w:lang w:val="en-US"/>
              </w:rPr>
              <w:t>virtual</w:t>
            </w:r>
            <w:r w:rsidRPr="00847C65">
              <w:rPr>
                <w:rStyle w:val="TexteC"/>
                <w:lang w:val="en-US"/>
              </w:rPr>
              <w:t xml:space="preserve"> </w:t>
            </w:r>
            <w:r w:rsidRPr="00847C65">
              <w:rPr>
                <w:rStyle w:val="TexteC"/>
                <w:b/>
                <w:lang w:val="en-US"/>
              </w:rPr>
              <w:t>int</w:t>
            </w:r>
            <w:r w:rsidRPr="00847C65">
              <w:rPr>
                <w:rStyle w:val="TexteC"/>
                <w:lang w:val="en-US"/>
              </w:rPr>
              <w:t>&amp; getAccess();</w:t>
            </w:r>
          </w:p>
          <w:p w:rsidR="00847C65" w:rsidRPr="00847C65" w:rsidRDefault="00847C65" w:rsidP="00847C65">
            <w:pPr>
              <w:rPr>
                <w:rStyle w:val="TexteC"/>
                <w:lang w:val="en-US"/>
              </w:rPr>
            </w:pPr>
            <w:r w:rsidRPr="00847C65">
              <w:rPr>
                <w:rStyle w:val="TexteC"/>
                <w:lang w:val="en-US"/>
              </w:rPr>
              <w:t xml:space="preserve">   </w:t>
            </w:r>
            <w:r w:rsidRPr="00847C65">
              <w:rPr>
                <w:rStyle w:val="TexteC"/>
                <w:b/>
                <w:lang w:val="en-US"/>
              </w:rPr>
              <w:t>virtual</w:t>
            </w:r>
            <w:r w:rsidRPr="00847C65">
              <w:rPr>
                <w:rStyle w:val="TexteC"/>
                <w:lang w:val="en-US"/>
              </w:rPr>
              <w:t xml:space="preserve"> </w:t>
            </w:r>
            <w:r w:rsidR="00583268">
              <w:rPr>
                <w:rStyle w:val="TexteC"/>
                <w:b/>
                <w:lang w:val="en-US"/>
              </w:rPr>
              <w:t>bool</w:t>
            </w:r>
            <w:r w:rsidRPr="00847C65">
              <w:rPr>
                <w:rStyle w:val="TexteC"/>
                <w:lang w:val="en-US"/>
              </w:rPr>
              <w:t xml:space="preserve"> getAccess() </w:t>
            </w:r>
            <w:r w:rsidRPr="00847C65">
              <w:rPr>
                <w:rStyle w:val="TexteC"/>
                <w:b/>
                <w:lang w:val="en-US"/>
              </w:rPr>
              <w:t>const</w:t>
            </w:r>
            <w:r w:rsidRPr="00847C65">
              <w:rPr>
                <w:rStyle w:val="TexteC"/>
                <w:lang w:val="en-US"/>
              </w:rPr>
              <w:t>;</w:t>
            </w:r>
          </w:p>
          <w:p w:rsidR="00847C65" w:rsidRPr="00847C65" w:rsidRDefault="00847C65" w:rsidP="00847C65">
            <w:pPr>
              <w:rPr>
                <w:rStyle w:val="TexteC"/>
                <w:lang w:val="en-US"/>
              </w:rPr>
            </w:pPr>
            <w:r w:rsidRPr="00847C65">
              <w:rPr>
                <w:rStyle w:val="TexteC"/>
                <w:lang w:val="en-US"/>
              </w:rPr>
              <w:t xml:space="preserve">   </w:t>
            </w:r>
            <w:r w:rsidRPr="00847C65">
              <w:rPr>
                <w:rStyle w:val="TexteC"/>
                <w:b/>
                <w:lang w:val="en-US"/>
              </w:rPr>
              <w:t>virtual</w:t>
            </w:r>
            <w:r w:rsidRPr="00847C65">
              <w:rPr>
                <w:rStyle w:val="TexteC"/>
                <w:lang w:val="en-US"/>
              </w:rPr>
              <w:t xml:space="preserve"> </w:t>
            </w:r>
            <w:r w:rsidRPr="00847C65">
              <w:rPr>
                <w:rStyle w:val="TexteC"/>
                <w:b/>
                <w:lang w:val="en-US"/>
              </w:rPr>
              <w:t>int</w:t>
            </w:r>
            <w:r w:rsidRPr="00847C65">
              <w:rPr>
                <w:rStyle w:val="TexteC"/>
                <w:lang w:val="en-US"/>
              </w:rPr>
              <w:t xml:space="preserve"> getRAccess(</w:t>
            </w:r>
            <w:r w:rsidR="00583268" w:rsidRPr="00583268">
              <w:rPr>
                <w:rStyle w:val="TexteC"/>
                <w:b/>
                <w:lang w:val="en-US"/>
              </w:rPr>
              <w:t>int</w:t>
            </w:r>
            <w:r w:rsidR="00583268">
              <w:rPr>
                <w:rStyle w:val="TexteC"/>
                <w:lang w:val="en-US"/>
              </w:rPr>
              <w:t xml:space="preserve"> x</w:t>
            </w:r>
            <w:r w:rsidRPr="00847C65">
              <w:rPr>
                <w:rStyle w:val="TexteC"/>
                <w:lang w:val="en-US"/>
              </w:rPr>
              <w:t xml:space="preserve">) </w:t>
            </w:r>
            <w:r w:rsidRPr="00847C65">
              <w:rPr>
                <w:rStyle w:val="TexteC"/>
                <w:b/>
                <w:lang w:val="en-US"/>
              </w:rPr>
              <w:t>const</w:t>
            </w:r>
            <w:r w:rsidRPr="00847C65">
              <w:rPr>
                <w:rStyle w:val="TexteC"/>
                <w:lang w:val="en-US"/>
              </w:rPr>
              <w:t>;</w:t>
            </w:r>
          </w:p>
          <w:p w:rsidR="00847C65" w:rsidRDefault="00847C65" w:rsidP="00847C65">
            <w:pPr>
              <w:rPr>
                <w:lang w:val="en-US"/>
              </w:rPr>
            </w:pPr>
            <w:r w:rsidRPr="00847C65">
              <w:rPr>
                <w:rStyle w:val="TexteC"/>
                <w:lang w:val="en-US"/>
              </w:rPr>
              <w:t>};</w:t>
            </w:r>
          </w:p>
        </w:tc>
      </w:tr>
    </w:tbl>
    <w:p w:rsidR="00847C65" w:rsidRDefault="00847C65" w:rsidP="00847C65">
      <w:pPr>
        <w:rPr>
          <w:lang w:val="en-US"/>
        </w:rPr>
      </w:pPr>
    </w:p>
    <w:p w:rsidR="00583268" w:rsidRDefault="00583268" w:rsidP="00583268">
      <w:pPr>
        <w:rPr>
          <w:lang w:val="en-US"/>
        </w:rPr>
      </w:pPr>
      <w:r>
        <w:rPr>
          <w:lang w:val="en-US"/>
        </w:rPr>
        <w:t xml:space="preserve">On the previous example, the method returns </w:t>
      </w:r>
      <w:r w:rsidRPr="00C470CD">
        <w:rPr>
          <w:rStyle w:val="TexteC"/>
          <w:b/>
          <w:lang w:val="en-US"/>
        </w:rPr>
        <w:t>true</w:t>
      </w:r>
      <w:r>
        <w:rPr>
          <w:lang w:val="en-US"/>
        </w:rPr>
        <w:t xml:space="preserve"> for:</w:t>
      </w:r>
    </w:p>
    <w:p w:rsidR="00583268" w:rsidRDefault="00583268" w:rsidP="00583268">
      <w:pPr>
        <w:pStyle w:val="Paragraphedeliste"/>
        <w:numPr>
          <w:ilvl w:val="0"/>
          <w:numId w:val="26"/>
        </w:numPr>
        <w:rPr>
          <w:lang w:val="en-US"/>
        </w:rPr>
      </w:pPr>
      <w:r w:rsidRPr="00583268">
        <w:rPr>
          <w:rStyle w:val="TexteC"/>
          <w:b/>
          <w:lang w:val="en-US"/>
        </w:rPr>
        <w:t>int</w:t>
      </w:r>
      <w:r w:rsidRPr="00583268">
        <w:rPr>
          <w:rStyle w:val="TexteC"/>
          <w:lang w:val="en-US"/>
        </w:rPr>
        <w:t>&amp; A::getAccess()</w:t>
      </w:r>
      <w:r>
        <w:rPr>
          <w:lang w:val="en-US"/>
        </w:rPr>
        <w:t xml:space="preserve"> and </w:t>
      </w:r>
      <w:r w:rsidRPr="00583268">
        <w:rPr>
          <w:rStyle w:val="TexteC"/>
          <w:b/>
          <w:lang w:val="en-US"/>
        </w:rPr>
        <w:t>int</w:t>
      </w:r>
      <w:r w:rsidRPr="00583268">
        <w:rPr>
          <w:rStyle w:val="TexteC"/>
          <w:lang w:val="en-US"/>
        </w:rPr>
        <w:t>&amp; B::getAccess()</w:t>
      </w:r>
    </w:p>
    <w:p w:rsidR="00583268" w:rsidRDefault="00583268" w:rsidP="00847C65">
      <w:pPr>
        <w:rPr>
          <w:lang w:val="en-US"/>
        </w:rPr>
      </w:pPr>
    </w:p>
    <w:p w:rsidR="00C470CD" w:rsidRDefault="00583268" w:rsidP="00847C65">
      <w:pPr>
        <w:rPr>
          <w:lang w:val="en-US"/>
        </w:rPr>
      </w:pPr>
      <w:r>
        <w:rPr>
          <w:lang w:val="en-US"/>
        </w:rPr>
        <w:t xml:space="preserve">It </w:t>
      </w:r>
      <w:r w:rsidR="00C470CD">
        <w:rPr>
          <w:lang w:val="en-US"/>
        </w:rPr>
        <w:t xml:space="preserve">returns </w:t>
      </w:r>
      <w:r>
        <w:rPr>
          <w:rStyle w:val="TexteC"/>
          <w:b/>
          <w:lang w:val="en-US"/>
        </w:rPr>
        <w:t>false</w:t>
      </w:r>
      <w:r w:rsidR="00C470CD">
        <w:rPr>
          <w:lang w:val="en-US"/>
        </w:rPr>
        <w:t xml:space="preserve"> for:</w:t>
      </w:r>
    </w:p>
    <w:p w:rsidR="00583268" w:rsidRDefault="00583268" w:rsidP="00583268">
      <w:pPr>
        <w:pStyle w:val="Paragraphedeliste"/>
        <w:numPr>
          <w:ilvl w:val="0"/>
          <w:numId w:val="26"/>
        </w:numPr>
        <w:rPr>
          <w:lang w:val="en-US"/>
        </w:rPr>
      </w:pPr>
      <w:r w:rsidRPr="00583268">
        <w:rPr>
          <w:rStyle w:val="TexteC"/>
          <w:b/>
          <w:lang w:val="en-US"/>
        </w:rPr>
        <w:lastRenderedPageBreak/>
        <w:t>int</w:t>
      </w:r>
      <w:r w:rsidRPr="00583268">
        <w:rPr>
          <w:rStyle w:val="TexteC"/>
          <w:lang w:val="en-US"/>
        </w:rPr>
        <w:t>&amp; A::getAccess()</w:t>
      </w:r>
      <w:r>
        <w:rPr>
          <w:lang w:val="en-US"/>
        </w:rPr>
        <w:t xml:space="preserve"> and </w:t>
      </w:r>
      <w:r w:rsidRPr="00583268">
        <w:rPr>
          <w:rStyle w:val="TexteC"/>
          <w:b/>
          <w:lang w:val="en-US"/>
        </w:rPr>
        <w:t>int</w:t>
      </w:r>
      <w:r w:rsidRPr="00583268">
        <w:rPr>
          <w:rStyle w:val="TexteC"/>
          <w:lang w:val="en-US"/>
        </w:rPr>
        <w:t xml:space="preserve"> </w:t>
      </w:r>
      <w:r>
        <w:rPr>
          <w:rStyle w:val="TexteC"/>
          <w:lang w:val="en-US"/>
        </w:rPr>
        <w:t>A</w:t>
      </w:r>
      <w:r w:rsidRPr="00583268">
        <w:rPr>
          <w:rStyle w:val="TexteC"/>
          <w:lang w:val="en-US"/>
        </w:rPr>
        <w:t>::getAccess()</w:t>
      </w:r>
      <w:r>
        <w:rPr>
          <w:rStyle w:val="TexteC"/>
          <w:lang w:val="en-US"/>
        </w:rPr>
        <w:t xml:space="preserve"> </w:t>
      </w:r>
      <w:r w:rsidRPr="00583268">
        <w:rPr>
          <w:rStyle w:val="TexteC"/>
          <w:b/>
          <w:lang w:val="en-US"/>
        </w:rPr>
        <w:t>const</w:t>
      </w:r>
      <w:r>
        <w:rPr>
          <w:lang w:val="en-US"/>
        </w:rPr>
        <w:t xml:space="preserve"> </w:t>
      </w:r>
      <w:r w:rsidRPr="00583268">
        <w:rPr>
          <w:i/>
          <w:color w:val="1F497D" w:themeColor="text2"/>
          <w:lang w:val="en-US"/>
        </w:rPr>
        <w:t>–</w:t>
      </w:r>
      <w:r w:rsidRPr="00583268">
        <w:rPr>
          <w:color w:val="1F497D" w:themeColor="text2"/>
          <w:lang w:val="en-US"/>
        </w:rPr>
        <w:t xml:space="preserve"> </w:t>
      </w:r>
      <w:r w:rsidRPr="00583268">
        <w:rPr>
          <w:i/>
          <w:color w:val="1F497D" w:themeColor="text2"/>
          <w:lang w:val="en-US"/>
        </w:rPr>
        <w:t>different</w:t>
      </w:r>
      <w:r>
        <w:rPr>
          <w:i/>
          <w:color w:val="1F497D" w:themeColor="text2"/>
          <w:lang w:val="en-US"/>
        </w:rPr>
        <w:t xml:space="preserve"> </w:t>
      </w:r>
      <w:proofErr w:type="spellStart"/>
      <w:r w:rsidRPr="00583268">
        <w:rPr>
          <w:i/>
          <w:color w:val="1F497D" w:themeColor="text2"/>
          <w:lang w:val="en-US"/>
        </w:rPr>
        <w:t>constness</w:t>
      </w:r>
      <w:proofErr w:type="spellEnd"/>
      <w:r w:rsidRPr="00583268">
        <w:rPr>
          <w:i/>
          <w:color w:val="1F497D" w:themeColor="text2"/>
          <w:lang w:val="en-US"/>
        </w:rPr>
        <w:t xml:space="preserve"> of the signature</w:t>
      </w:r>
      <w:r>
        <w:rPr>
          <w:lang w:val="en-US"/>
        </w:rPr>
        <w:t>,</w:t>
      </w:r>
    </w:p>
    <w:p w:rsidR="00583268" w:rsidRDefault="00583268" w:rsidP="00C470CD">
      <w:pPr>
        <w:pStyle w:val="Paragraphedeliste"/>
        <w:numPr>
          <w:ilvl w:val="0"/>
          <w:numId w:val="26"/>
        </w:numPr>
        <w:rPr>
          <w:lang w:val="en-US"/>
        </w:rPr>
      </w:pPr>
      <w:r w:rsidRPr="00583268">
        <w:rPr>
          <w:rStyle w:val="TexteC"/>
          <w:b/>
          <w:lang w:val="en-US"/>
        </w:rPr>
        <w:t>int</w:t>
      </w:r>
      <w:r w:rsidRPr="00583268">
        <w:rPr>
          <w:rStyle w:val="TexteC"/>
          <w:lang w:val="en-US"/>
        </w:rPr>
        <w:t xml:space="preserve"> A::getAccess()</w:t>
      </w:r>
      <w:r>
        <w:rPr>
          <w:rStyle w:val="TexteC"/>
          <w:lang w:val="en-US"/>
        </w:rPr>
        <w:t xml:space="preserve"> </w:t>
      </w:r>
      <w:r w:rsidRPr="00583268">
        <w:rPr>
          <w:rStyle w:val="TexteC"/>
          <w:b/>
          <w:lang w:val="en-US"/>
        </w:rPr>
        <w:t>const</w:t>
      </w:r>
      <w:r>
        <w:rPr>
          <w:lang w:val="en-US"/>
        </w:rPr>
        <w:t xml:space="preserve"> and </w:t>
      </w:r>
      <w:r>
        <w:rPr>
          <w:rStyle w:val="TexteC"/>
          <w:b/>
          <w:lang w:val="en-US"/>
        </w:rPr>
        <w:t>bool</w:t>
      </w:r>
      <w:r w:rsidRPr="00583268">
        <w:rPr>
          <w:rStyle w:val="TexteC"/>
          <w:lang w:val="en-US"/>
        </w:rPr>
        <w:t xml:space="preserve"> </w:t>
      </w:r>
      <w:r>
        <w:rPr>
          <w:rStyle w:val="TexteC"/>
          <w:lang w:val="en-US"/>
        </w:rPr>
        <w:t>B</w:t>
      </w:r>
      <w:r w:rsidRPr="00583268">
        <w:rPr>
          <w:rStyle w:val="TexteC"/>
          <w:lang w:val="en-US"/>
        </w:rPr>
        <w:t>::getAccess()</w:t>
      </w:r>
      <w:r>
        <w:rPr>
          <w:rStyle w:val="TexteC"/>
          <w:lang w:val="en-US"/>
        </w:rPr>
        <w:t xml:space="preserve"> </w:t>
      </w:r>
      <w:r w:rsidRPr="00583268">
        <w:rPr>
          <w:rStyle w:val="TexteC"/>
          <w:b/>
          <w:lang w:val="en-US"/>
        </w:rPr>
        <w:t>const</w:t>
      </w:r>
      <w:r>
        <w:rPr>
          <w:lang w:val="en-US"/>
        </w:rPr>
        <w:t xml:space="preserve"> </w:t>
      </w:r>
      <w:r w:rsidRPr="00583268">
        <w:rPr>
          <w:i/>
          <w:color w:val="1F497D" w:themeColor="text2"/>
          <w:lang w:val="en-US"/>
        </w:rPr>
        <w:t>–</w:t>
      </w:r>
      <w:r w:rsidRPr="00583268">
        <w:rPr>
          <w:color w:val="1F497D" w:themeColor="text2"/>
          <w:lang w:val="en-US"/>
        </w:rPr>
        <w:t xml:space="preserve"> </w:t>
      </w:r>
      <w:r w:rsidRPr="00583268">
        <w:rPr>
          <w:i/>
          <w:color w:val="1F497D" w:themeColor="text2"/>
          <w:lang w:val="en-US"/>
        </w:rPr>
        <w:t>different</w:t>
      </w:r>
      <w:r>
        <w:rPr>
          <w:i/>
          <w:color w:val="1F497D" w:themeColor="text2"/>
          <w:lang w:val="en-US"/>
        </w:rPr>
        <w:t xml:space="preserve"> result type</w:t>
      </w:r>
      <w:r w:rsidRPr="00583268">
        <w:rPr>
          <w:i/>
          <w:color w:val="1F497D" w:themeColor="text2"/>
          <w:lang w:val="en-US"/>
        </w:rPr>
        <w:t xml:space="preserve"> of the signature</w:t>
      </w:r>
      <w:r>
        <w:rPr>
          <w:lang w:val="en-US"/>
        </w:rPr>
        <w:t>,</w:t>
      </w:r>
    </w:p>
    <w:p w:rsidR="00583268" w:rsidRDefault="00583268" w:rsidP="00C470CD">
      <w:pPr>
        <w:pStyle w:val="Paragraphedeliste"/>
        <w:numPr>
          <w:ilvl w:val="0"/>
          <w:numId w:val="26"/>
        </w:numPr>
        <w:rPr>
          <w:lang w:val="en-US"/>
        </w:rPr>
      </w:pPr>
      <w:r w:rsidRPr="00583268">
        <w:rPr>
          <w:rStyle w:val="TexteC"/>
          <w:b/>
          <w:lang w:val="en-US"/>
        </w:rPr>
        <w:t>int</w:t>
      </w:r>
      <w:r w:rsidRPr="00583268">
        <w:rPr>
          <w:rStyle w:val="TexteC"/>
          <w:lang w:val="en-US"/>
        </w:rPr>
        <w:t xml:space="preserve"> A::getAccess()</w:t>
      </w:r>
      <w:r>
        <w:rPr>
          <w:rStyle w:val="TexteC"/>
          <w:lang w:val="en-US"/>
        </w:rPr>
        <w:t xml:space="preserve"> </w:t>
      </w:r>
      <w:r w:rsidRPr="00583268">
        <w:rPr>
          <w:rStyle w:val="TexteC"/>
          <w:b/>
          <w:lang w:val="en-US"/>
        </w:rPr>
        <w:t>const</w:t>
      </w:r>
      <w:r>
        <w:rPr>
          <w:lang w:val="en-US"/>
        </w:rPr>
        <w:t xml:space="preserve"> and </w:t>
      </w:r>
      <w:r w:rsidRPr="00583268">
        <w:rPr>
          <w:rStyle w:val="TexteC"/>
          <w:b/>
          <w:lang w:val="en-US"/>
        </w:rPr>
        <w:t>int</w:t>
      </w:r>
      <w:r w:rsidRPr="00583268">
        <w:rPr>
          <w:rStyle w:val="TexteC"/>
          <w:lang w:val="en-US"/>
        </w:rPr>
        <w:t xml:space="preserve"> A::get</w:t>
      </w:r>
      <w:r>
        <w:rPr>
          <w:rStyle w:val="TexteC"/>
          <w:lang w:val="en-US"/>
        </w:rPr>
        <w:t>R</w:t>
      </w:r>
      <w:r w:rsidRPr="00583268">
        <w:rPr>
          <w:rStyle w:val="TexteC"/>
          <w:lang w:val="en-US"/>
        </w:rPr>
        <w:t>Access()</w:t>
      </w:r>
      <w:r>
        <w:rPr>
          <w:rStyle w:val="TexteC"/>
          <w:lang w:val="en-US"/>
        </w:rPr>
        <w:t xml:space="preserve"> </w:t>
      </w:r>
      <w:r w:rsidRPr="00583268">
        <w:rPr>
          <w:rStyle w:val="TexteC"/>
          <w:b/>
          <w:lang w:val="en-US"/>
        </w:rPr>
        <w:t>const</w:t>
      </w:r>
      <w:r>
        <w:rPr>
          <w:lang w:val="en-US"/>
        </w:rPr>
        <w:t xml:space="preserve"> </w:t>
      </w:r>
      <w:r w:rsidRPr="00583268">
        <w:rPr>
          <w:i/>
          <w:color w:val="1F497D" w:themeColor="text2"/>
          <w:lang w:val="en-US"/>
        </w:rPr>
        <w:t>–</w:t>
      </w:r>
      <w:r w:rsidRPr="00583268">
        <w:rPr>
          <w:color w:val="1F497D" w:themeColor="text2"/>
          <w:lang w:val="en-US"/>
        </w:rPr>
        <w:t xml:space="preserve"> </w:t>
      </w:r>
      <w:r w:rsidRPr="00583268">
        <w:rPr>
          <w:i/>
          <w:color w:val="1F497D" w:themeColor="text2"/>
          <w:lang w:val="en-US"/>
        </w:rPr>
        <w:t>different</w:t>
      </w:r>
      <w:r>
        <w:rPr>
          <w:i/>
          <w:color w:val="1F497D" w:themeColor="text2"/>
          <w:lang w:val="en-US"/>
        </w:rPr>
        <w:t xml:space="preserve"> names</w:t>
      </w:r>
      <w:r>
        <w:rPr>
          <w:lang w:val="en-US"/>
        </w:rPr>
        <w:t>,</w:t>
      </w:r>
    </w:p>
    <w:p w:rsidR="00583268" w:rsidRPr="00583268" w:rsidRDefault="00583268" w:rsidP="00583268">
      <w:pPr>
        <w:pStyle w:val="Paragraphedeliste"/>
        <w:numPr>
          <w:ilvl w:val="0"/>
          <w:numId w:val="26"/>
        </w:numPr>
        <w:rPr>
          <w:lang w:val="en-US"/>
        </w:rPr>
      </w:pPr>
      <w:r w:rsidRPr="00583268">
        <w:rPr>
          <w:rStyle w:val="TexteC"/>
          <w:b/>
          <w:lang w:val="en-US"/>
        </w:rPr>
        <w:t>int</w:t>
      </w:r>
      <w:r w:rsidRPr="00583268">
        <w:rPr>
          <w:rStyle w:val="TexteC"/>
          <w:lang w:val="en-US"/>
        </w:rPr>
        <w:t xml:space="preserve"> A::get</w:t>
      </w:r>
      <w:r>
        <w:rPr>
          <w:rStyle w:val="TexteC"/>
          <w:lang w:val="en-US"/>
        </w:rPr>
        <w:t>R</w:t>
      </w:r>
      <w:r w:rsidRPr="00583268">
        <w:rPr>
          <w:rStyle w:val="TexteC"/>
          <w:lang w:val="en-US"/>
        </w:rPr>
        <w:t>Access()</w:t>
      </w:r>
      <w:r>
        <w:rPr>
          <w:rStyle w:val="TexteC"/>
          <w:lang w:val="en-US"/>
        </w:rPr>
        <w:t xml:space="preserve"> </w:t>
      </w:r>
      <w:r w:rsidRPr="00583268">
        <w:rPr>
          <w:rStyle w:val="TexteC"/>
          <w:b/>
          <w:lang w:val="en-US"/>
        </w:rPr>
        <w:t>const</w:t>
      </w:r>
      <w:r>
        <w:rPr>
          <w:lang w:val="en-US"/>
        </w:rPr>
        <w:t xml:space="preserve"> and </w:t>
      </w:r>
      <w:r w:rsidRPr="00583268">
        <w:rPr>
          <w:rStyle w:val="TexteC"/>
          <w:b/>
          <w:lang w:val="en-US"/>
        </w:rPr>
        <w:t>int</w:t>
      </w:r>
      <w:r w:rsidRPr="00583268">
        <w:rPr>
          <w:rStyle w:val="TexteC"/>
          <w:lang w:val="en-US"/>
        </w:rPr>
        <w:t xml:space="preserve"> A::get</w:t>
      </w:r>
      <w:r>
        <w:rPr>
          <w:rStyle w:val="TexteC"/>
          <w:lang w:val="en-US"/>
        </w:rPr>
        <w:t>R</w:t>
      </w:r>
      <w:r w:rsidRPr="00583268">
        <w:rPr>
          <w:rStyle w:val="TexteC"/>
          <w:lang w:val="en-US"/>
        </w:rPr>
        <w:t>Access(</w:t>
      </w:r>
      <w:r w:rsidRPr="00583268">
        <w:rPr>
          <w:rStyle w:val="TexteC"/>
          <w:b/>
          <w:lang w:val="en-US"/>
        </w:rPr>
        <w:t>int</w:t>
      </w:r>
      <w:r>
        <w:rPr>
          <w:rStyle w:val="TexteC"/>
          <w:lang w:val="en-US"/>
        </w:rPr>
        <w:t xml:space="preserve"> x</w:t>
      </w:r>
      <w:r w:rsidRPr="00583268">
        <w:rPr>
          <w:rStyle w:val="TexteC"/>
          <w:lang w:val="en-US"/>
        </w:rPr>
        <w:t>)</w:t>
      </w:r>
      <w:r>
        <w:rPr>
          <w:rStyle w:val="TexteC"/>
          <w:lang w:val="en-US"/>
        </w:rPr>
        <w:t xml:space="preserve"> </w:t>
      </w:r>
      <w:r w:rsidRPr="00583268">
        <w:rPr>
          <w:rStyle w:val="TexteC"/>
          <w:b/>
          <w:lang w:val="en-US"/>
        </w:rPr>
        <w:t>const</w:t>
      </w:r>
      <w:r>
        <w:rPr>
          <w:lang w:val="en-US"/>
        </w:rPr>
        <w:t xml:space="preserve"> </w:t>
      </w:r>
      <w:r w:rsidRPr="00583268">
        <w:rPr>
          <w:i/>
          <w:color w:val="1F497D" w:themeColor="text2"/>
          <w:lang w:val="en-US"/>
        </w:rPr>
        <w:t>–</w:t>
      </w:r>
      <w:r w:rsidRPr="00583268">
        <w:rPr>
          <w:color w:val="1F497D" w:themeColor="text2"/>
          <w:lang w:val="en-US"/>
        </w:rPr>
        <w:t xml:space="preserve"> </w:t>
      </w:r>
      <w:r w:rsidRPr="00583268">
        <w:rPr>
          <w:i/>
          <w:color w:val="1F497D" w:themeColor="text2"/>
          <w:lang w:val="en-US"/>
        </w:rPr>
        <w:t>different</w:t>
      </w:r>
      <w:r>
        <w:rPr>
          <w:i/>
          <w:color w:val="1F497D" w:themeColor="text2"/>
          <w:lang w:val="en-US"/>
        </w:rPr>
        <w:t xml:space="preserve"> argument types</w:t>
      </w:r>
      <w:r w:rsidRPr="00583268">
        <w:rPr>
          <w:i/>
          <w:color w:val="1F497D" w:themeColor="text2"/>
          <w:lang w:val="en-US"/>
        </w:rPr>
        <w:t xml:space="preserve"> of the signature</w:t>
      </w:r>
    </w:p>
    <w:p w:rsidR="00583268" w:rsidRDefault="00583268" w:rsidP="00583268">
      <w:pPr>
        <w:rPr>
          <w:lang w:val="en-US"/>
        </w:rPr>
      </w:pPr>
    </w:p>
    <w:p w:rsidR="00583268" w:rsidRPr="00583268" w:rsidRDefault="00583268" w:rsidP="00583268">
      <w:pPr>
        <w:rPr>
          <w:lang w:val="en-US"/>
        </w:rPr>
      </w:pPr>
      <w:r w:rsidRPr="00583268">
        <w:rPr>
          <w:lang w:val="en-US"/>
        </w:rPr>
        <w:t xml:space="preserve">This method is called by the methods </w:t>
      </w:r>
      <w:r w:rsidRPr="00583268">
        <w:rPr>
          <w:rStyle w:val="LienMthode"/>
          <w:lang w:val="en-US"/>
        </w:rPr>
        <w:t>addVirtualMethod</w:t>
      </w:r>
      <w:r w:rsidRPr="00583268">
        <w:rPr>
          <w:lang w:val="en-US"/>
        </w:rPr>
        <w:t xml:space="preserve"> and </w:t>
      </w:r>
      <w:r w:rsidRPr="00583268">
        <w:rPr>
          <w:rStyle w:val="LienMthode"/>
          <w:lang w:val="en-US"/>
        </w:rPr>
        <w:t>getIndexOfMethod</w:t>
      </w:r>
      <w:r w:rsidRPr="00583268">
        <w:rPr>
          <w:lang w:val="en-US"/>
        </w:rPr>
        <w:t xml:space="preserve"> to locate a virtual method in the virtual method table.</w:t>
      </w:r>
    </w:p>
    <w:p w:rsidR="00142479" w:rsidRDefault="00142479" w:rsidP="00142479">
      <w:pPr>
        <w:pStyle w:val="Prconditions"/>
        <w:rPr>
          <w:lang w:val="en-US"/>
        </w:rPr>
      </w:pPr>
      <w:r w:rsidRPr="008D65A1">
        <w:rPr>
          <w:rStyle w:val="TexteC"/>
          <w:lang w:val="en-US"/>
        </w:rPr>
        <w:t>first</w:t>
      </w:r>
      <w:r>
        <w:rPr>
          <w:lang w:val="en-US"/>
        </w:rPr>
        <w:t xml:space="preserve"> and </w:t>
      </w:r>
      <w:r w:rsidRPr="008D65A1">
        <w:rPr>
          <w:rStyle w:val="TexteC"/>
          <w:lang w:val="en-US"/>
        </w:rPr>
        <w:t>second</w:t>
      </w:r>
      <w:r>
        <w:rPr>
          <w:lang w:val="en-US"/>
        </w:rPr>
        <w:t xml:space="preserve"> are two valid virtual methods of our class and/or of a derived class of our class.</w:t>
      </w:r>
    </w:p>
    <w:p w:rsidR="00142479" w:rsidRDefault="00142479" w:rsidP="00142479">
      <w:pPr>
        <w:pStyle w:val="Relatives"/>
        <w:rPr>
          <w:lang w:val="en-US"/>
        </w:rPr>
      </w:pPr>
    </w:p>
    <w:p w:rsidR="00142479" w:rsidRDefault="00142479" w:rsidP="00142479">
      <w:pPr>
        <w:pStyle w:val="RelativesItem"/>
        <w:rPr>
          <w:lang w:val="en-US"/>
        </w:rPr>
      </w:pPr>
      <w:r>
        <w:rPr>
          <w:lang w:val="en-US"/>
        </w:rPr>
        <w:t xml:space="preserve">The method </w:t>
      </w:r>
      <w:r w:rsidRPr="00142479">
        <w:rPr>
          <w:rStyle w:val="LienMthode"/>
        </w:rPr>
        <w:t>hasSameSignature</w:t>
      </w:r>
      <w:r>
        <w:rPr>
          <w:lang w:val="en-US"/>
        </w:rPr>
        <w:t>,</w:t>
      </w:r>
    </w:p>
    <w:p w:rsidR="00142479" w:rsidRPr="008D65A1" w:rsidRDefault="00142479" w:rsidP="00142479">
      <w:pPr>
        <w:pStyle w:val="RelativesItem"/>
        <w:rPr>
          <w:lang w:val="en-US"/>
        </w:rPr>
      </w:pPr>
      <w:proofErr w:type="gramStart"/>
      <w:r>
        <w:rPr>
          <w:lang w:val="en-US"/>
        </w:rPr>
        <w:t>the</w:t>
      </w:r>
      <w:proofErr w:type="gramEnd"/>
      <w:r>
        <w:rPr>
          <w:lang w:val="en-US"/>
        </w:rPr>
        <w:t xml:space="preserve"> methods </w:t>
      </w:r>
      <w:r w:rsidRPr="008D65A1">
        <w:rPr>
          <w:rStyle w:val="LienMthode"/>
          <w:lang w:val="en-US"/>
        </w:rPr>
        <w:t>addVirtualMethod</w:t>
      </w:r>
      <w:r>
        <w:rPr>
          <w:lang w:val="en-US"/>
        </w:rPr>
        <w:t xml:space="preserve"> and </w:t>
      </w:r>
      <w:r w:rsidRPr="008D65A1">
        <w:rPr>
          <w:rStyle w:val="LienMthode"/>
          <w:lang w:val="en-US"/>
        </w:rPr>
        <w:t>getIndexOfMethod</w:t>
      </w:r>
      <w:r>
        <w:rPr>
          <w:lang w:val="en-US"/>
        </w:rPr>
        <w:t>.</w:t>
      </w:r>
    </w:p>
    <w:p w:rsidR="00DE47FF" w:rsidRDefault="00DE47FF" w:rsidP="00C90D6C">
      <w:pPr>
        <w:pStyle w:val="EntteMthode"/>
        <w:rPr>
          <w:lang w:val="en-US"/>
        </w:rPr>
      </w:pPr>
      <w:r w:rsidRPr="00DE47FF">
        <w:rPr>
          <w:b/>
          <w:bCs/>
          <w:lang w:val="en-US"/>
        </w:rPr>
        <w:t>bool</w:t>
      </w:r>
      <w:r w:rsidRPr="00DE47FF">
        <w:rPr>
          <w:lang w:val="en-US"/>
        </w:rPr>
        <w:t xml:space="preserve"> </w:t>
      </w:r>
      <w:r w:rsidRPr="002B1A9A">
        <w:rPr>
          <w:rStyle w:val="DfinitionMthode"/>
          <w:lang w:val="en-US"/>
        </w:rPr>
        <w:t>hasSameSignature</w:t>
      </w:r>
      <w:r w:rsidRPr="00DE47FF">
        <w:rPr>
          <w:lang w:val="en-US"/>
        </w:rPr>
        <w:t>(</w:t>
      </w:r>
      <w:r w:rsidRPr="00DE47FF">
        <w:rPr>
          <w:rStyle w:val="LienUnit"/>
          <w:lang w:val="en-US"/>
        </w:rPr>
        <w:t>clang</w:t>
      </w:r>
      <w:r w:rsidRPr="00DE47FF">
        <w:rPr>
          <w:lang w:val="en-US"/>
        </w:rPr>
        <w:t>::</w:t>
      </w:r>
      <w:r w:rsidRPr="00DE47FF">
        <w:rPr>
          <w:rStyle w:val="LienClasseC"/>
          <w:lang w:val="en-US"/>
        </w:rPr>
        <w:t>CXXMethodDecl</w:t>
      </w:r>
      <w:r w:rsidRPr="00DE47FF">
        <w:rPr>
          <w:lang w:val="en-US"/>
        </w:rPr>
        <w:t>* first,</w:t>
      </w:r>
      <w:r>
        <w:rPr>
          <w:lang w:val="en-US"/>
        </w:rPr>
        <w:t xml:space="preserve"> </w:t>
      </w:r>
      <w:r w:rsidRPr="00DE47FF">
        <w:rPr>
          <w:rStyle w:val="LienUnit"/>
          <w:lang w:val="en-US"/>
        </w:rPr>
        <w:t>clang</w:t>
      </w:r>
      <w:r w:rsidRPr="00DE47FF">
        <w:rPr>
          <w:lang w:val="en-US"/>
        </w:rPr>
        <w:t>::</w:t>
      </w:r>
      <w:r w:rsidRPr="00DE47FF">
        <w:rPr>
          <w:rStyle w:val="LienClasseC"/>
          <w:lang w:val="en-US"/>
        </w:rPr>
        <w:t>CXXMethodDecl</w:t>
      </w:r>
      <w:r w:rsidRPr="00DE47FF">
        <w:rPr>
          <w:lang w:val="en-US"/>
        </w:rPr>
        <w:t xml:space="preserve">* second) </w:t>
      </w:r>
      <w:r w:rsidRPr="00DE47FF">
        <w:rPr>
          <w:b/>
          <w:bCs/>
          <w:lang w:val="en-US"/>
        </w:rPr>
        <w:t>const</w:t>
      </w:r>
      <w:r w:rsidRPr="00DE47FF">
        <w:rPr>
          <w:lang w:val="en-US"/>
        </w:rPr>
        <w:t>;</w:t>
      </w:r>
    </w:p>
    <w:p w:rsidR="00142479" w:rsidRDefault="008D65A1" w:rsidP="009D3083">
      <w:pPr>
        <w:rPr>
          <w:lang w:val="en-US"/>
        </w:rPr>
      </w:pPr>
      <w:r>
        <w:rPr>
          <w:lang w:val="en-US"/>
        </w:rPr>
        <w:t xml:space="preserve">Return </w:t>
      </w:r>
      <w:r w:rsidRPr="008D65A1">
        <w:rPr>
          <w:rStyle w:val="TexteC"/>
          <w:b/>
          <w:lang w:val="en-US"/>
        </w:rPr>
        <w:t>true</w:t>
      </w:r>
      <w:r>
        <w:rPr>
          <w:lang w:val="en-US"/>
        </w:rPr>
        <w:t xml:space="preserve"> if and only if the signature of </w:t>
      </w:r>
      <w:r w:rsidRPr="008D65A1">
        <w:rPr>
          <w:rStyle w:val="TexteC"/>
          <w:lang w:val="en-US"/>
        </w:rPr>
        <w:t>first</w:t>
      </w:r>
      <w:r>
        <w:rPr>
          <w:lang w:val="en-US"/>
        </w:rPr>
        <w:t xml:space="preserve"> is the same than the signature of </w:t>
      </w:r>
      <w:r w:rsidRPr="008D65A1">
        <w:rPr>
          <w:rStyle w:val="TexteC"/>
          <w:lang w:val="en-US"/>
        </w:rPr>
        <w:t>second</w:t>
      </w:r>
      <w:r w:rsidR="00142479">
        <w:rPr>
          <w:lang w:val="en-US"/>
        </w:rPr>
        <w:t xml:space="preserve">. The implementation </w:t>
      </w:r>
      <w:r w:rsidR="00C470CD">
        <w:rPr>
          <w:lang w:val="en-US"/>
        </w:rPr>
        <w:t xml:space="preserve">verifies </w:t>
      </w:r>
      <w:proofErr w:type="spellStart"/>
      <w:r w:rsidR="00C470CD">
        <w:rPr>
          <w:lang w:val="en-US"/>
        </w:rPr>
        <w:t>constness</w:t>
      </w:r>
      <w:proofErr w:type="spellEnd"/>
      <w:r w:rsidR="00C470CD">
        <w:rPr>
          <w:lang w:val="en-US"/>
        </w:rPr>
        <w:t xml:space="preserve"> and uses </w:t>
      </w:r>
      <w:r w:rsidR="00C470CD" w:rsidRPr="00C470CD">
        <w:rPr>
          <w:rStyle w:val="LienUnit"/>
          <w:lang w:val="en-US"/>
        </w:rPr>
        <w:t>clang</w:t>
      </w:r>
      <w:r w:rsidR="00C470CD" w:rsidRPr="00C470CD">
        <w:rPr>
          <w:rStyle w:val="TexteC"/>
          <w:lang w:val="en-US"/>
        </w:rPr>
        <w:t>::</w:t>
      </w:r>
      <w:proofErr w:type="spellStart"/>
      <w:r w:rsidR="00C470CD" w:rsidRPr="00C470CD">
        <w:rPr>
          <w:rStyle w:val="LienClasseC"/>
          <w:lang w:val="en-US"/>
        </w:rPr>
        <w:t>QualType</w:t>
      </w:r>
      <w:proofErr w:type="spellEnd"/>
      <w:r w:rsidR="00C470CD" w:rsidRPr="00C470CD">
        <w:rPr>
          <w:rStyle w:val="TexteC"/>
          <w:lang w:val="en-US"/>
        </w:rPr>
        <w:t>::</w:t>
      </w:r>
      <w:r w:rsidR="00C470CD" w:rsidRPr="00C470CD">
        <w:rPr>
          <w:rStyle w:val="LienMthode"/>
          <w:b/>
          <w:lang w:val="en-US"/>
        </w:rPr>
        <w:t>operator</w:t>
      </w:r>
      <w:r w:rsidR="00C470CD" w:rsidRPr="00C470CD">
        <w:rPr>
          <w:rStyle w:val="LienMthode"/>
          <w:lang w:val="en-US"/>
        </w:rPr>
        <w:t>==</w:t>
      </w:r>
      <w:r w:rsidR="00C470CD">
        <w:rPr>
          <w:lang w:val="en-US"/>
        </w:rPr>
        <w:t xml:space="preserve"> on the canonical form of types </w:t>
      </w:r>
      <w:r w:rsidR="00C470CD" w:rsidRPr="00C470CD">
        <w:rPr>
          <w:rStyle w:val="LienUnit"/>
          <w:lang w:val="en-US"/>
        </w:rPr>
        <w:t>clang</w:t>
      </w:r>
      <w:r w:rsidR="00C470CD" w:rsidRPr="00C470CD">
        <w:rPr>
          <w:rStyle w:val="TexteC"/>
          <w:lang w:val="en-US"/>
        </w:rPr>
        <w:t>::</w:t>
      </w:r>
      <w:proofErr w:type="spellStart"/>
      <w:r w:rsidR="00C470CD" w:rsidRPr="00C470CD">
        <w:rPr>
          <w:rStyle w:val="LienClasseC"/>
          <w:lang w:val="en-US"/>
        </w:rPr>
        <w:t>QualType</w:t>
      </w:r>
      <w:proofErr w:type="spellEnd"/>
      <w:r w:rsidR="00C470CD" w:rsidRPr="00C470CD">
        <w:rPr>
          <w:rStyle w:val="TexteC"/>
          <w:lang w:val="en-US"/>
        </w:rPr>
        <w:t>::</w:t>
      </w:r>
      <w:r w:rsidR="00C470CD" w:rsidRPr="00C470CD">
        <w:rPr>
          <w:rStyle w:val="LienMthode"/>
          <w:lang w:val="en-US"/>
        </w:rPr>
        <w:t>getCanonicalType</w:t>
      </w:r>
      <w:r w:rsidR="00C470CD">
        <w:rPr>
          <w:lang w:val="en-US"/>
        </w:rPr>
        <w:t>. If such a strategy is no more valid, the maintainer should precisely look for another equality definition on types.</w:t>
      </w:r>
    </w:p>
    <w:p w:rsidR="00142479" w:rsidRDefault="00142479" w:rsidP="009D3083">
      <w:pPr>
        <w:rPr>
          <w:lang w:val="en-US"/>
        </w:rPr>
      </w:pPr>
    </w:p>
    <w:p w:rsidR="009D3083" w:rsidRDefault="008D65A1" w:rsidP="009D3083">
      <w:pPr>
        <w:rPr>
          <w:lang w:val="en-US"/>
        </w:rPr>
      </w:pPr>
      <w:r>
        <w:rPr>
          <w:lang w:val="en-US"/>
        </w:rPr>
        <w:t xml:space="preserve">This method is called by </w:t>
      </w:r>
      <w:r w:rsidR="00142479">
        <w:rPr>
          <w:lang w:val="en-US"/>
        </w:rPr>
        <w:t xml:space="preserve">the method </w:t>
      </w:r>
      <w:r w:rsidR="00142479" w:rsidRPr="00142479">
        <w:rPr>
          <w:rStyle w:val="LienMthode"/>
          <w:lang w:val="en-US"/>
        </w:rPr>
        <w:t>isSameMethod</w:t>
      </w:r>
      <w:r w:rsidR="00142479">
        <w:rPr>
          <w:lang w:val="en-US"/>
        </w:rPr>
        <w:t xml:space="preserve"> and so by </w:t>
      </w:r>
      <w:r>
        <w:rPr>
          <w:lang w:val="en-US"/>
        </w:rPr>
        <w:t xml:space="preserve">the methods </w:t>
      </w:r>
      <w:r w:rsidRPr="002B1A9A">
        <w:rPr>
          <w:rStyle w:val="LienMthode"/>
          <w:lang w:val="en-US"/>
        </w:rPr>
        <w:t>addVirtualMethod</w:t>
      </w:r>
      <w:r>
        <w:rPr>
          <w:lang w:val="en-US"/>
        </w:rPr>
        <w:t xml:space="preserve"> and </w:t>
      </w:r>
      <w:r w:rsidRPr="002B1A9A">
        <w:rPr>
          <w:rStyle w:val="LienMthode"/>
          <w:lang w:val="en-US"/>
        </w:rPr>
        <w:t>getIndexOfMethod</w:t>
      </w:r>
      <w:r>
        <w:rPr>
          <w:lang w:val="en-US"/>
        </w:rPr>
        <w:t xml:space="preserve"> to locate a virtual method in the virtual method table.</w:t>
      </w:r>
    </w:p>
    <w:p w:rsidR="00C470CD" w:rsidRDefault="00C470CD" w:rsidP="00C470CD">
      <w:pPr>
        <w:pStyle w:val="Prconditions"/>
        <w:rPr>
          <w:lang w:val="en-US"/>
        </w:rPr>
      </w:pPr>
      <w:r w:rsidRPr="008D65A1">
        <w:rPr>
          <w:rStyle w:val="TexteC"/>
          <w:lang w:val="en-US"/>
        </w:rPr>
        <w:t>first</w:t>
      </w:r>
      <w:r>
        <w:rPr>
          <w:lang w:val="en-US"/>
        </w:rPr>
        <w:t xml:space="preserve"> and </w:t>
      </w:r>
      <w:r w:rsidRPr="008D65A1">
        <w:rPr>
          <w:rStyle w:val="TexteC"/>
          <w:lang w:val="en-US"/>
        </w:rPr>
        <w:t>second</w:t>
      </w:r>
      <w:r>
        <w:rPr>
          <w:lang w:val="en-US"/>
        </w:rPr>
        <w:t xml:space="preserve"> are two valid virtual methods of our class and/or of a derived class of our class.</w:t>
      </w:r>
    </w:p>
    <w:p w:rsidR="00C470CD" w:rsidRDefault="00C470CD" w:rsidP="008D65A1">
      <w:pPr>
        <w:pStyle w:val="Relatives"/>
        <w:rPr>
          <w:lang w:val="en-US"/>
        </w:rPr>
      </w:pPr>
    </w:p>
    <w:p w:rsidR="00C470CD" w:rsidRDefault="00C470CD" w:rsidP="00C470CD">
      <w:pPr>
        <w:pStyle w:val="RelativesItem"/>
        <w:rPr>
          <w:lang w:val="en-US"/>
        </w:rPr>
      </w:pPr>
      <w:r>
        <w:rPr>
          <w:lang w:val="en-US"/>
        </w:rPr>
        <w:t xml:space="preserve">The methods </w:t>
      </w:r>
      <w:r w:rsidRPr="00C470CD">
        <w:rPr>
          <w:rStyle w:val="LienUnit"/>
          <w:lang w:val="en-US"/>
        </w:rPr>
        <w:t>clang</w:t>
      </w:r>
      <w:r w:rsidRPr="00C470CD">
        <w:rPr>
          <w:rStyle w:val="TexteC"/>
          <w:lang w:val="en-US"/>
        </w:rPr>
        <w:t>::</w:t>
      </w:r>
      <w:proofErr w:type="spellStart"/>
      <w:r w:rsidRPr="00C470CD">
        <w:rPr>
          <w:rStyle w:val="LienClasseC"/>
          <w:lang w:val="en-US"/>
        </w:rPr>
        <w:t>QualType</w:t>
      </w:r>
      <w:proofErr w:type="spellEnd"/>
      <w:r w:rsidRPr="00C470CD">
        <w:rPr>
          <w:rStyle w:val="TexteC"/>
          <w:lang w:val="en-US"/>
        </w:rPr>
        <w:t>::</w:t>
      </w:r>
      <w:r w:rsidRPr="00C470CD">
        <w:rPr>
          <w:rStyle w:val="LienMthode"/>
          <w:lang w:val="en-US"/>
        </w:rPr>
        <w:t>getCanonicalType</w:t>
      </w:r>
      <w:r>
        <w:rPr>
          <w:lang w:val="en-US"/>
        </w:rPr>
        <w:t xml:space="preserve"> and </w:t>
      </w:r>
      <w:r w:rsidRPr="00C470CD">
        <w:rPr>
          <w:rStyle w:val="LienUnit"/>
          <w:lang w:val="en-US"/>
        </w:rPr>
        <w:t>clang</w:t>
      </w:r>
      <w:r w:rsidRPr="00C470CD">
        <w:rPr>
          <w:rStyle w:val="TexteC"/>
          <w:lang w:val="en-US"/>
        </w:rPr>
        <w:t>::</w:t>
      </w:r>
      <w:proofErr w:type="spellStart"/>
      <w:r w:rsidRPr="00C470CD">
        <w:rPr>
          <w:rStyle w:val="LienClasseC"/>
          <w:lang w:val="en-US"/>
        </w:rPr>
        <w:t>QualType</w:t>
      </w:r>
      <w:proofErr w:type="spellEnd"/>
      <w:r w:rsidRPr="00C470CD">
        <w:rPr>
          <w:rStyle w:val="TexteC"/>
          <w:lang w:val="en-US"/>
        </w:rPr>
        <w:t>::</w:t>
      </w:r>
      <w:r w:rsidRPr="00C470CD">
        <w:rPr>
          <w:rStyle w:val="LienMthode"/>
          <w:b/>
          <w:lang w:val="en-US"/>
        </w:rPr>
        <w:t>operator</w:t>
      </w:r>
      <w:r w:rsidRPr="00C470CD">
        <w:rPr>
          <w:rStyle w:val="LienMthode"/>
          <w:lang w:val="en-US"/>
        </w:rPr>
        <w:t>==</w:t>
      </w:r>
      <w:r>
        <w:rPr>
          <w:lang w:val="en-US"/>
        </w:rPr>
        <w:t>,</w:t>
      </w:r>
    </w:p>
    <w:p w:rsidR="00C470CD" w:rsidRDefault="00C470CD" w:rsidP="00C470CD">
      <w:pPr>
        <w:pStyle w:val="RelativesItem"/>
        <w:rPr>
          <w:lang w:val="en-US"/>
        </w:rPr>
      </w:pPr>
      <w:r>
        <w:rPr>
          <w:lang w:val="en-US"/>
        </w:rPr>
        <w:t xml:space="preserve">the method </w:t>
      </w:r>
      <w:r w:rsidRPr="00C470CD">
        <w:rPr>
          <w:rStyle w:val="LienMthode"/>
        </w:rPr>
        <w:t>isSameMethod</w:t>
      </w:r>
      <w:r>
        <w:rPr>
          <w:lang w:val="en-US"/>
        </w:rPr>
        <w:t>,</w:t>
      </w:r>
    </w:p>
    <w:p w:rsidR="008D65A1" w:rsidRPr="008D65A1" w:rsidRDefault="00C470CD" w:rsidP="00C470CD">
      <w:pPr>
        <w:pStyle w:val="RelativesItem"/>
        <w:rPr>
          <w:lang w:val="en-US"/>
        </w:rPr>
      </w:pPr>
      <w:proofErr w:type="gramStart"/>
      <w:r>
        <w:rPr>
          <w:lang w:val="en-US"/>
        </w:rPr>
        <w:t>t</w:t>
      </w:r>
      <w:r w:rsidR="008D65A1">
        <w:rPr>
          <w:lang w:val="en-US"/>
        </w:rPr>
        <w:t>he</w:t>
      </w:r>
      <w:proofErr w:type="gramEnd"/>
      <w:r w:rsidR="008D65A1">
        <w:rPr>
          <w:lang w:val="en-US"/>
        </w:rPr>
        <w:t xml:space="preserve"> methods </w:t>
      </w:r>
      <w:r w:rsidR="008D65A1" w:rsidRPr="008D65A1">
        <w:rPr>
          <w:rStyle w:val="LienMthode"/>
          <w:lang w:val="en-US"/>
        </w:rPr>
        <w:t>addVirtualMethod</w:t>
      </w:r>
      <w:r w:rsidR="008D65A1">
        <w:rPr>
          <w:lang w:val="en-US"/>
        </w:rPr>
        <w:t xml:space="preserve"> and </w:t>
      </w:r>
      <w:r w:rsidR="008D65A1" w:rsidRPr="008D65A1">
        <w:rPr>
          <w:rStyle w:val="LienMthode"/>
          <w:lang w:val="en-US"/>
        </w:rPr>
        <w:t>getIndexOfMethod</w:t>
      </w:r>
      <w:r w:rsidR="008D65A1">
        <w:rPr>
          <w:lang w:val="en-US"/>
        </w:rPr>
        <w:t>.</w:t>
      </w:r>
    </w:p>
    <w:p w:rsidR="00DE47FF" w:rsidRDefault="00DE47FF" w:rsidP="00C90D6C">
      <w:pPr>
        <w:pStyle w:val="EntteMthode"/>
        <w:rPr>
          <w:lang w:val="en-US"/>
        </w:rPr>
      </w:pPr>
      <w:r w:rsidRPr="00DE47FF">
        <w:rPr>
          <w:b/>
          <w:bCs/>
          <w:lang w:val="en-US"/>
        </w:rPr>
        <w:t>int</w:t>
      </w:r>
      <w:r w:rsidRPr="00DE47FF">
        <w:rPr>
          <w:lang w:val="en-US"/>
        </w:rPr>
        <w:t xml:space="preserve"> </w:t>
      </w:r>
      <w:r w:rsidRPr="002B1A9A">
        <w:rPr>
          <w:rStyle w:val="DfinitionMthode"/>
          <w:lang w:val="en-US"/>
        </w:rPr>
        <w:t>addDerivation</w:t>
      </w:r>
      <w:r w:rsidRPr="00DE47FF">
        <w:rPr>
          <w:lang w:val="en-US"/>
        </w:rPr>
        <w:t>(</w:t>
      </w:r>
      <w:r w:rsidRPr="00DE47FF">
        <w:rPr>
          <w:b/>
          <w:bCs/>
          <w:lang w:val="en-US"/>
        </w:rPr>
        <w:t>const</w:t>
      </w:r>
      <w:r w:rsidRPr="00DE47FF">
        <w:rPr>
          <w:lang w:val="en-US"/>
        </w:rPr>
        <w:t xml:space="preserve"> </w:t>
      </w:r>
      <w:r w:rsidRPr="00DE47FF">
        <w:rPr>
          <w:rStyle w:val="LienClasseC"/>
          <w:lang w:val="en-US"/>
        </w:rPr>
        <w:t>ClassInfo</w:t>
      </w:r>
      <w:r w:rsidRPr="00DE47FF">
        <w:rPr>
          <w:lang w:val="en-US"/>
        </w:rPr>
        <w:t xml:space="preserve">&amp; source, </w:t>
      </w:r>
      <w:r w:rsidRPr="00DE47FF">
        <w:rPr>
          <w:b/>
          <w:bCs/>
          <w:lang w:val="en-US"/>
        </w:rPr>
        <w:t>const</w:t>
      </w:r>
      <w:r w:rsidRPr="00DE47FF">
        <w:rPr>
          <w:lang w:val="en-US"/>
        </w:rPr>
        <w:t xml:space="preserve"> </w:t>
      </w:r>
      <w:r w:rsidRPr="00DE47FF">
        <w:rPr>
          <w:rStyle w:val="LienUnit"/>
          <w:lang w:val="en-US"/>
        </w:rPr>
        <w:t>clang</w:t>
      </w:r>
      <w:r w:rsidRPr="00DE47FF">
        <w:rPr>
          <w:lang w:val="en-US"/>
        </w:rPr>
        <w:t>::</w:t>
      </w:r>
      <w:r w:rsidRPr="00DE47FF">
        <w:rPr>
          <w:rStyle w:val="LienClasseC"/>
          <w:lang w:val="en-US"/>
        </w:rPr>
        <w:t>CXXRecordDecl</w:t>
      </w:r>
      <w:r w:rsidRPr="00DE47FF">
        <w:rPr>
          <w:lang w:val="en-US"/>
        </w:rPr>
        <w:t>* base</w:t>
      </w:r>
      <w:r w:rsidR="00400A22" w:rsidRPr="00400A22">
        <w:rPr>
          <w:lang w:val="en-US"/>
        </w:rPr>
        <w:t xml:space="preserve">, </w:t>
      </w:r>
      <w:r w:rsidR="00400A22" w:rsidRPr="00400A22">
        <w:rPr>
          <w:b/>
          <w:lang w:val="en-US"/>
        </w:rPr>
        <w:t>bool</w:t>
      </w:r>
      <w:r w:rsidR="00400A22" w:rsidRPr="00400A22">
        <w:rPr>
          <w:lang w:val="en-US"/>
        </w:rPr>
        <w:t xml:space="preserve"> isVirtual</w:t>
      </w:r>
      <w:r w:rsidRPr="00DE47FF">
        <w:rPr>
          <w:lang w:val="en-US"/>
        </w:rPr>
        <w:t>);</w:t>
      </w:r>
    </w:p>
    <w:p w:rsidR="00353D91" w:rsidRDefault="008D65A1" w:rsidP="009D3083">
      <w:pPr>
        <w:rPr>
          <w:lang w:val="en-US"/>
        </w:rPr>
      </w:pPr>
      <w:r>
        <w:rPr>
          <w:lang w:val="en-US"/>
        </w:rPr>
        <w:t xml:space="preserve">Add </w:t>
      </w:r>
      <w:r w:rsidRPr="008D65A1">
        <w:rPr>
          <w:rStyle w:val="TexteC"/>
          <w:lang w:val="en-US"/>
        </w:rPr>
        <w:t>base</w:t>
      </w:r>
      <w:r>
        <w:rPr>
          <w:lang w:val="en-US"/>
        </w:rPr>
        <w:t xml:space="preserve"> as a base class of our class.</w:t>
      </w:r>
      <w:r w:rsidR="00353D91">
        <w:rPr>
          <w:lang w:val="en-US"/>
        </w:rPr>
        <w:t xml:space="preserve"> </w:t>
      </w:r>
      <w:r w:rsidR="00353D91" w:rsidRPr="00353D91">
        <w:rPr>
          <w:rStyle w:val="TexteC"/>
          <w:lang w:val="en-US"/>
        </w:rPr>
        <w:t>isVirtual</w:t>
      </w:r>
      <w:r w:rsidR="00353D91">
        <w:rPr>
          <w:lang w:val="en-US"/>
        </w:rPr>
        <w:t xml:space="preserve"> indicates if the base class is a virtual base class or a standard base class.</w:t>
      </w:r>
      <w:r>
        <w:rPr>
          <w:lang w:val="en-US"/>
        </w:rPr>
        <w:t xml:space="preserve"> </w:t>
      </w:r>
      <w:r w:rsidRPr="00EF1992">
        <w:rPr>
          <w:rStyle w:val="TexteC"/>
          <w:lang w:val="en-US"/>
        </w:rPr>
        <w:t>source</w:t>
      </w:r>
      <w:r>
        <w:rPr>
          <w:lang w:val="en-US"/>
        </w:rPr>
        <w:t xml:space="preserve"> contains the information relative to </w:t>
      </w:r>
      <w:r w:rsidRPr="008D65A1">
        <w:rPr>
          <w:rStyle w:val="TexteC"/>
          <w:lang w:val="en-US"/>
        </w:rPr>
        <w:t>base</w:t>
      </w:r>
      <w:r>
        <w:rPr>
          <w:lang w:val="en-US"/>
        </w:rPr>
        <w:t>.</w:t>
      </w:r>
      <w:r w:rsidR="00353D91">
        <w:rPr>
          <w:lang w:val="en-US"/>
        </w:rPr>
        <w:t xml:space="preserve"> </w:t>
      </w:r>
      <w:r w:rsidR="0048025E">
        <w:rPr>
          <w:lang w:val="en-US"/>
        </w:rPr>
        <w:t>It returns the position in the virtual method table where newly declared virtua</w:t>
      </w:r>
      <w:r w:rsidR="00353D91">
        <w:rPr>
          <w:lang w:val="en-US"/>
        </w:rPr>
        <w:t>l methods should be registered.</w:t>
      </w:r>
    </w:p>
    <w:p w:rsidR="00353D91" w:rsidRDefault="00353D91" w:rsidP="009D3083">
      <w:pPr>
        <w:rPr>
          <w:lang w:val="en-US"/>
        </w:rPr>
      </w:pPr>
    </w:p>
    <w:p w:rsidR="009D3083" w:rsidRDefault="00EF1992" w:rsidP="009D3083">
      <w:pPr>
        <w:rPr>
          <w:lang w:val="en-US"/>
        </w:rPr>
      </w:pPr>
      <w:r>
        <w:rPr>
          <w:lang w:val="en-US"/>
        </w:rPr>
        <w:t xml:space="preserve">The implementation updates the set of base classes, but also the virtual method table. The virtual method table registers </w:t>
      </w:r>
      <w:r w:rsidR="009B0137">
        <w:rPr>
          <w:lang w:val="en-US"/>
        </w:rPr>
        <w:t xml:space="preserve">all the </w:t>
      </w:r>
      <w:r>
        <w:rPr>
          <w:lang w:val="en-US"/>
        </w:rPr>
        <w:t xml:space="preserve">virtual method </w:t>
      </w:r>
      <w:r w:rsidR="009B0137">
        <w:rPr>
          <w:lang w:val="en-US"/>
        </w:rPr>
        <w:t xml:space="preserve">of </w:t>
      </w:r>
      <w:r w:rsidR="009B0137" w:rsidRPr="009B0137">
        <w:rPr>
          <w:rStyle w:val="TexteC"/>
          <w:lang w:val="en-US"/>
        </w:rPr>
        <w:t>base</w:t>
      </w:r>
      <w:r w:rsidR="009B0137">
        <w:rPr>
          <w:lang w:val="en-US"/>
        </w:rPr>
        <w:t xml:space="preserve"> to keep </w:t>
      </w:r>
      <w:r w:rsidR="00AB12C6">
        <w:rPr>
          <w:lang w:val="en-US"/>
        </w:rPr>
        <w:t>consistent pointers referencing them</w:t>
      </w:r>
      <w:r>
        <w:rPr>
          <w:lang w:val="en-US"/>
        </w:rPr>
        <w:t>.</w:t>
      </w:r>
      <w:r w:rsidR="002411B6">
        <w:rPr>
          <w:lang w:val="en-US"/>
        </w:rPr>
        <w:t xml:space="preserve"> For each inserted methods, the method </w:t>
      </w:r>
      <w:r w:rsidR="002411B6" w:rsidRPr="002B1A9A">
        <w:rPr>
          <w:rStyle w:val="LienClasseC"/>
          <w:lang w:val="en-US"/>
        </w:rPr>
        <w:t>VirtualMethodInfo</w:t>
      </w:r>
      <w:r w:rsidR="002411B6" w:rsidRPr="002B1A9A">
        <w:rPr>
          <w:rStyle w:val="TexteC"/>
          <w:lang w:val="en-US"/>
        </w:rPr>
        <w:t>::</w:t>
      </w:r>
      <w:r w:rsidR="002411B6" w:rsidRPr="002B1A9A">
        <w:rPr>
          <w:rStyle w:val="LienMthode"/>
          <w:lang w:val="en-US"/>
        </w:rPr>
        <w:t>addInherits</w:t>
      </w:r>
      <w:r w:rsidR="002411B6">
        <w:rPr>
          <w:lang w:val="en-US"/>
        </w:rPr>
        <w:t xml:space="preserve"> update its inheritance path from the concrete class.</w:t>
      </w:r>
    </w:p>
    <w:p w:rsidR="00AB12C6" w:rsidRDefault="00AB12C6" w:rsidP="009D3083">
      <w:pPr>
        <w:rPr>
          <w:lang w:val="en-US"/>
        </w:rPr>
      </w:pPr>
    </w:p>
    <w:p w:rsidR="00AB12C6" w:rsidRDefault="00AB12C6" w:rsidP="009D3083">
      <w:pPr>
        <w:rPr>
          <w:lang w:val="en-US"/>
        </w:rPr>
      </w:pPr>
      <w:r>
        <w:rPr>
          <w:lang w:val="en-US"/>
        </w:rPr>
        <w:t>The implementation follows the schemas below:</w:t>
      </w:r>
    </w:p>
    <w:p w:rsidR="00353D91" w:rsidRDefault="00353D91" w:rsidP="009D3083">
      <w:pPr>
        <w:rPr>
          <w:lang w:val="en-US"/>
        </w:rPr>
      </w:pPr>
      <w:r>
        <w:rPr>
          <w:lang w:val="en-US"/>
        </w:rPr>
        <w:t xml:space="preserve">When </w:t>
      </w:r>
      <w:r w:rsidRPr="00353D91">
        <w:rPr>
          <w:rStyle w:val="TexteC"/>
          <w:lang w:val="en-US"/>
        </w:rPr>
        <w:t>D</w:t>
      </w:r>
      <w:r>
        <w:rPr>
          <w:lang w:val="en-US"/>
        </w:rPr>
        <w:t xml:space="preserve"> inherits from </w:t>
      </w:r>
      <w:r w:rsidRPr="00F22CB9">
        <w:rPr>
          <w:rStyle w:val="TexteC"/>
          <w:lang w:val="en-US"/>
        </w:rPr>
        <w:t>B</w:t>
      </w:r>
      <w:r>
        <w:rPr>
          <w:lang w:val="en-US"/>
        </w:rPr>
        <w:t>, a base class with two virtual methods</w:t>
      </w:r>
      <w:r w:rsidR="008324C1">
        <w:rPr>
          <w:lang w:val="en-US"/>
        </w:rPr>
        <w:t xml:space="preserve"> (example 1)</w:t>
      </w:r>
    </w:p>
    <w:p w:rsidR="00AB12C6" w:rsidRDefault="00353D91" w:rsidP="00AB12C6">
      <w:pPr>
        <w:jc w:val="center"/>
        <w:rPr>
          <w:lang w:val="en-US"/>
        </w:rPr>
      </w:pPr>
      <w:r>
        <w:rPr>
          <w:noProof/>
        </w:rPr>
        <w:drawing>
          <wp:inline distT="0" distB="0" distL="0" distR="0">
            <wp:extent cx="4953000" cy="666750"/>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53000" cy="666750"/>
                    </a:xfrm>
                    <a:prstGeom prst="rect">
                      <a:avLst/>
                    </a:prstGeom>
                    <a:noFill/>
                    <a:ln>
                      <a:noFill/>
                    </a:ln>
                  </pic:spPr>
                </pic:pic>
              </a:graphicData>
            </a:graphic>
          </wp:inline>
        </w:drawing>
      </w:r>
    </w:p>
    <w:p w:rsidR="00353D91" w:rsidRDefault="00353D91" w:rsidP="00353D91">
      <w:pPr>
        <w:rPr>
          <w:lang w:val="en-US"/>
        </w:rPr>
      </w:pPr>
      <w:r>
        <w:rPr>
          <w:lang w:val="en-US"/>
        </w:rPr>
        <w:t xml:space="preserve">When </w:t>
      </w:r>
      <w:r w:rsidRPr="00353D91">
        <w:rPr>
          <w:rStyle w:val="TexteC"/>
          <w:lang w:val="en-US"/>
        </w:rPr>
        <w:t>D</w:t>
      </w:r>
      <w:r>
        <w:rPr>
          <w:lang w:val="en-US"/>
        </w:rPr>
        <w:t xml:space="preserve"> also inherits from </w:t>
      </w:r>
      <w:r>
        <w:rPr>
          <w:rStyle w:val="TexteC"/>
          <w:lang w:val="en-US"/>
        </w:rPr>
        <w:t>C</w:t>
      </w:r>
      <w:r>
        <w:rPr>
          <w:lang w:val="en-US"/>
        </w:rPr>
        <w:t xml:space="preserve">, a base class with the two same virtual methods than </w:t>
      </w:r>
      <w:r w:rsidRPr="00F22CB9">
        <w:rPr>
          <w:rStyle w:val="TexteC"/>
          <w:lang w:val="en-US"/>
        </w:rPr>
        <w:t>B</w:t>
      </w:r>
      <w:r>
        <w:rPr>
          <w:lang w:val="en-US"/>
        </w:rPr>
        <w:t>,</w:t>
      </w:r>
    </w:p>
    <w:p w:rsidR="00AB12C6" w:rsidRDefault="00400A22" w:rsidP="00AB12C6">
      <w:pPr>
        <w:jc w:val="center"/>
        <w:rPr>
          <w:lang w:val="en-US"/>
        </w:rPr>
      </w:pPr>
      <w:r>
        <w:rPr>
          <w:noProof/>
        </w:rPr>
        <w:drawing>
          <wp:inline distT="0" distB="0" distL="0" distR="0">
            <wp:extent cx="6429375" cy="990600"/>
            <wp:effectExtent l="0" t="0" r="952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29375" cy="990600"/>
                    </a:xfrm>
                    <a:prstGeom prst="rect">
                      <a:avLst/>
                    </a:prstGeom>
                    <a:noFill/>
                    <a:ln>
                      <a:noFill/>
                    </a:ln>
                  </pic:spPr>
                </pic:pic>
              </a:graphicData>
            </a:graphic>
          </wp:inline>
        </w:drawing>
      </w:r>
    </w:p>
    <w:p w:rsidR="00D55805" w:rsidRDefault="00D55805" w:rsidP="00D55805">
      <w:pPr>
        <w:rPr>
          <w:lang w:val="en-US"/>
        </w:rPr>
      </w:pPr>
      <w:r>
        <w:rPr>
          <w:lang w:val="en-US"/>
        </w:rPr>
        <w:t>When the first base class has no virtual method</w:t>
      </w:r>
      <w:r w:rsidR="008324C1">
        <w:rPr>
          <w:lang w:val="en-US"/>
        </w:rPr>
        <w:t xml:space="preserve"> (example 2)</w:t>
      </w:r>
    </w:p>
    <w:p w:rsidR="00D55805" w:rsidRDefault="00D55805" w:rsidP="00D55805">
      <w:pPr>
        <w:jc w:val="center"/>
        <w:rPr>
          <w:lang w:val="en-US"/>
        </w:rPr>
      </w:pPr>
      <w:r>
        <w:rPr>
          <w:noProof/>
        </w:rPr>
        <w:drawing>
          <wp:inline distT="0" distB="0" distL="0" distR="0">
            <wp:extent cx="5057775" cy="990600"/>
            <wp:effectExtent l="0" t="0" r="952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57775" cy="990600"/>
                    </a:xfrm>
                    <a:prstGeom prst="rect">
                      <a:avLst/>
                    </a:prstGeom>
                    <a:noFill/>
                    <a:ln>
                      <a:noFill/>
                    </a:ln>
                  </pic:spPr>
                </pic:pic>
              </a:graphicData>
            </a:graphic>
          </wp:inline>
        </w:drawing>
      </w:r>
    </w:p>
    <w:p w:rsidR="00D55805" w:rsidRDefault="00D55805" w:rsidP="00D55805">
      <w:pPr>
        <w:rPr>
          <w:lang w:val="en-US"/>
        </w:rPr>
      </w:pPr>
      <w:r>
        <w:rPr>
          <w:lang w:val="en-US"/>
        </w:rPr>
        <w:t>With another inheritance on such a case</w:t>
      </w:r>
    </w:p>
    <w:p w:rsidR="00D55805" w:rsidRDefault="00D55805" w:rsidP="00D55805">
      <w:pPr>
        <w:jc w:val="center"/>
        <w:rPr>
          <w:lang w:val="en-US"/>
        </w:rPr>
      </w:pPr>
      <w:r>
        <w:rPr>
          <w:noProof/>
        </w:rPr>
        <w:lastRenderedPageBreak/>
        <w:drawing>
          <wp:inline distT="0" distB="0" distL="0" distR="0" wp14:anchorId="1E3E799B" wp14:editId="5DCC02DA">
            <wp:extent cx="6029325" cy="1171575"/>
            <wp:effectExtent l="0" t="0" r="9525"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29325" cy="1171575"/>
                    </a:xfrm>
                    <a:prstGeom prst="rect">
                      <a:avLst/>
                    </a:prstGeom>
                    <a:noFill/>
                    <a:ln>
                      <a:noFill/>
                    </a:ln>
                  </pic:spPr>
                </pic:pic>
              </a:graphicData>
            </a:graphic>
          </wp:inline>
        </w:drawing>
      </w:r>
    </w:p>
    <w:p w:rsidR="008324C1" w:rsidRDefault="008324C1" w:rsidP="008324C1">
      <w:pPr>
        <w:rPr>
          <w:lang w:val="en-US"/>
        </w:rPr>
      </w:pPr>
      <w:r>
        <w:rPr>
          <w:lang w:val="en-US"/>
        </w:rPr>
        <w:t>In case of virtual inheritance (example 3)</w:t>
      </w:r>
    </w:p>
    <w:p w:rsidR="008324C1" w:rsidRDefault="00DF6C9A" w:rsidP="008324C1">
      <w:pPr>
        <w:jc w:val="center"/>
        <w:rPr>
          <w:lang w:val="en-US"/>
        </w:rPr>
      </w:pPr>
      <w:r>
        <w:rPr>
          <w:noProof/>
        </w:rPr>
        <w:drawing>
          <wp:inline distT="0" distB="0" distL="0" distR="0">
            <wp:extent cx="5057775" cy="952500"/>
            <wp:effectExtent l="0" t="0" r="9525"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57775" cy="952500"/>
                    </a:xfrm>
                    <a:prstGeom prst="rect">
                      <a:avLst/>
                    </a:prstGeom>
                    <a:noFill/>
                    <a:ln>
                      <a:noFill/>
                    </a:ln>
                  </pic:spPr>
                </pic:pic>
              </a:graphicData>
            </a:graphic>
          </wp:inline>
        </w:drawing>
      </w:r>
    </w:p>
    <w:p w:rsidR="005D7417" w:rsidRDefault="005D7417" w:rsidP="005D7417">
      <w:pPr>
        <w:rPr>
          <w:lang w:val="en-US"/>
        </w:rPr>
      </w:pPr>
      <w:r>
        <w:rPr>
          <w:lang w:val="en-US"/>
        </w:rPr>
        <w:t>With the other inheritance sharing the same base</w:t>
      </w:r>
    </w:p>
    <w:p w:rsidR="005D7417" w:rsidRDefault="00DF6C9A" w:rsidP="005D7417">
      <w:pPr>
        <w:jc w:val="center"/>
        <w:rPr>
          <w:lang w:val="en-US"/>
        </w:rPr>
      </w:pPr>
      <w:r>
        <w:rPr>
          <w:noProof/>
        </w:rPr>
        <w:drawing>
          <wp:inline distT="0" distB="0" distL="0" distR="0">
            <wp:extent cx="6353175" cy="1676400"/>
            <wp:effectExtent l="0" t="0" r="9525"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53175" cy="1676400"/>
                    </a:xfrm>
                    <a:prstGeom prst="rect">
                      <a:avLst/>
                    </a:prstGeom>
                    <a:noFill/>
                    <a:ln>
                      <a:noFill/>
                    </a:ln>
                  </pic:spPr>
                </pic:pic>
              </a:graphicData>
            </a:graphic>
          </wp:inline>
        </w:drawing>
      </w:r>
    </w:p>
    <w:p w:rsidR="00186391" w:rsidRDefault="00186391" w:rsidP="00186391">
      <w:pPr>
        <w:rPr>
          <w:lang w:val="en-US"/>
        </w:rPr>
      </w:pPr>
      <w:r>
        <w:rPr>
          <w:lang w:val="en-US"/>
        </w:rPr>
        <w:t>In case of virtual inheritance with different shifts (example 4)</w:t>
      </w:r>
    </w:p>
    <w:p w:rsidR="00DF6C9A" w:rsidRDefault="00DF6C9A" w:rsidP="00DF6C9A">
      <w:pPr>
        <w:jc w:val="center"/>
        <w:rPr>
          <w:lang w:val="en-US"/>
        </w:rPr>
      </w:pPr>
      <w:r>
        <w:rPr>
          <w:noProof/>
        </w:rPr>
        <w:drawing>
          <wp:inline distT="0" distB="0" distL="0" distR="0">
            <wp:extent cx="5057775" cy="847725"/>
            <wp:effectExtent l="0" t="0" r="9525" b="9525"/>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57775" cy="847725"/>
                    </a:xfrm>
                    <a:prstGeom prst="rect">
                      <a:avLst/>
                    </a:prstGeom>
                    <a:noFill/>
                    <a:ln>
                      <a:noFill/>
                    </a:ln>
                  </pic:spPr>
                </pic:pic>
              </a:graphicData>
            </a:graphic>
          </wp:inline>
        </w:drawing>
      </w:r>
    </w:p>
    <w:p w:rsidR="00DF6C9A" w:rsidRDefault="00DF6C9A" w:rsidP="00DF6C9A">
      <w:pPr>
        <w:rPr>
          <w:lang w:val="en-US"/>
        </w:rPr>
      </w:pPr>
      <w:r>
        <w:rPr>
          <w:lang w:val="en-US"/>
        </w:rPr>
        <w:t xml:space="preserve">With the other inheritance sharing the same base </w:t>
      </w:r>
      <w:r w:rsidRPr="00D4577F">
        <w:rPr>
          <w:rStyle w:val="TexteC"/>
          <w:lang w:val="en-US"/>
        </w:rPr>
        <w:t>A</w:t>
      </w:r>
    </w:p>
    <w:p w:rsidR="00DF6C9A" w:rsidRDefault="00E1708E" w:rsidP="00DF6C9A">
      <w:pPr>
        <w:jc w:val="center"/>
        <w:rPr>
          <w:lang w:val="en-US"/>
        </w:rPr>
      </w:pPr>
      <w:r>
        <w:rPr>
          <w:noProof/>
        </w:rPr>
        <w:drawing>
          <wp:inline distT="0" distB="0" distL="0" distR="0">
            <wp:extent cx="6353175" cy="1095375"/>
            <wp:effectExtent l="0" t="0" r="9525" b="952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53175" cy="1095375"/>
                    </a:xfrm>
                    <a:prstGeom prst="rect">
                      <a:avLst/>
                    </a:prstGeom>
                    <a:noFill/>
                    <a:ln>
                      <a:noFill/>
                    </a:ln>
                  </pic:spPr>
                </pic:pic>
              </a:graphicData>
            </a:graphic>
          </wp:inline>
        </w:drawing>
      </w:r>
    </w:p>
    <w:p w:rsidR="005B07AF" w:rsidRDefault="005B07AF" w:rsidP="005B07AF">
      <w:pPr>
        <w:rPr>
          <w:lang w:val="en-US"/>
        </w:rPr>
      </w:pPr>
      <w:r>
        <w:rPr>
          <w:lang w:val="en-US"/>
        </w:rPr>
        <w:t>In case of double virtual inheritance (Example 5)</w:t>
      </w:r>
    </w:p>
    <w:p w:rsidR="005D7417" w:rsidRDefault="00551802" w:rsidP="00551802">
      <w:pPr>
        <w:jc w:val="center"/>
        <w:rPr>
          <w:lang w:val="en-US"/>
        </w:rPr>
      </w:pPr>
      <w:r>
        <w:rPr>
          <w:noProof/>
        </w:rPr>
        <w:drawing>
          <wp:inline distT="0" distB="0" distL="0" distR="0">
            <wp:extent cx="4657725" cy="1885950"/>
            <wp:effectExtent l="0" t="0" r="9525"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57725" cy="1885950"/>
                    </a:xfrm>
                    <a:prstGeom prst="rect">
                      <a:avLst/>
                    </a:prstGeom>
                    <a:noFill/>
                    <a:ln>
                      <a:noFill/>
                    </a:ln>
                  </pic:spPr>
                </pic:pic>
              </a:graphicData>
            </a:graphic>
          </wp:inline>
        </w:drawing>
      </w:r>
    </w:p>
    <w:p w:rsidR="00551802" w:rsidRDefault="00551802" w:rsidP="00551802">
      <w:pPr>
        <w:rPr>
          <w:lang w:val="en-US"/>
        </w:rPr>
      </w:pPr>
      <w:r>
        <w:rPr>
          <w:lang w:val="en-US"/>
        </w:rPr>
        <w:t xml:space="preserve">With the other inheritance sharing the same bases </w:t>
      </w:r>
      <w:r w:rsidRPr="00D4577F">
        <w:rPr>
          <w:rStyle w:val="TexteC"/>
          <w:lang w:val="en-US"/>
        </w:rPr>
        <w:t>A</w:t>
      </w:r>
      <w:r>
        <w:rPr>
          <w:lang w:val="en-US"/>
        </w:rPr>
        <w:t xml:space="preserve"> and </w:t>
      </w:r>
      <w:r>
        <w:rPr>
          <w:rStyle w:val="TexteC"/>
          <w:lang w:val="en-US"/>
        </w:rPr>
        <w:t>D</w:t>
      </w:r>
    </w:p>
    <w:p w:rsidR="005B07AF" w:rsidRDefault="00551802" w:rsidP="00551802">
      <w:pPr>
        <w:jc w:val="center"/>
        <w:rPr>
          <w:lang w:val="en-US"/>
        </w:rPr>
      </w:pPr>
      <w:r>
        <w:rPr>
          <w:noProof/>
        </w:rPr>
        <w:lastRenderedPageBreak/>
        <w:drawing>
          <wp:inline distT="0" distB="0" distL="0" distR="0">
            <wp:extent cx="6353175" cy="3514725"/>
            <wp:effectExtent l="0" t="0" r="9525" b="95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53175" cy="3514725"/>
                    </a:xfrm>
                    <a:prstGeom prst="rect">
                      <a:avLst/>
                    </a:prstGeom>
                    <a:noFill/>
                    <a:ln>
                      <a:noFill/>
                    </a:ln>
                  </pic:spPr>
                </pic:pic>
              </a:graphicData>
            </a:graphic>
          </wp:inline>
        </w:drawing>
      </w:r>
    </w:p>
    <w:p w:rsidR="002411B6" w:rsidRDefault="002411B6" w:rsidP="002411B6">
      <w:pPr>
        <w:rPr>
          <w:lang w:val="en-US"/>
        </w:rPr>
      </w:pPr>
      <w:r>
        <w:rPr>
          <w:lang w:val="en-US"/>
        </w:rPr>
        <w:t xml:space="preserve">This method is called by </w:t>
      </w:r>
      <w:r w:rsidRPr="002411B6">
        <w:rPr>
          <w:rStyle w:val="LienClasseC"/>
          <w:lang w:val="en-US"/>
        </w:rPr>
        <w:t>RTTITable</w:t>
      </w:r>
      <w:r w:rsidRPr="002411B6">
        <w:rPr>
          <w:rStyle w:val="TexteC"/>
          <w:lang w:val="en-US"/>
        </w:rPr>
        <w:t>::</w:t>
      </w:r>
      <w:r w:rsidRPr="002411B6">
        <w:rPr>
          <w:rStyle w:val="LienMthode"/>
          <w:lang w:val="en-US"/>
        </w:rPr>
        <w:t>addDerivation</w:t>
      </w:r>
      <w:r>
        <w:rPr>
          <w:lang w:val="en-US"/>
        </w:rPr>
        <w:t xml:space="preserve"> for each base class of a given class during the clang visit</w:t>
      </w:r>
      <w:r w:rsidR="0048025E">
        <w:rPr>
          <w:lang w:val="en-US"/>
        </w:rPr>
        <w:t xml:space="preserve"> of the class definition</w:t>
      </w:r>
      <w:r w:rsidR="00353D91">
        <w:rPr>
          <w:lang w:val="en-US"/>
        </w:rPr>
        <w:t xml:space="preserve"> (see the method </w:t>
      </w:r>
      <w:r w:rsidR="00353D91" w:rsidRPr="00353D91">
        <w:rPr>
          <w:rStyle w:val="LienClasseC"/>
          <w:lang w:val="en-US"/>
        </w:rPr>
        <w:t>FramaCIRGenAction</w:t>
      </w:r>
      <w:r w:rsidR="00353D91" w:rsidRPr="00353D91">
        <w:rPr>
          <w:rStyle w:val="TexteC"/>
          <w:lang w:val="en-US"/>
        </w:rPr>
        <w:t>::</w:t>
      </w:r>
      <w:r w:rsidR="00353D91" w:rsidRPr="00353D91">
        <w:rPr>
          <w:rStyle w:val="LienClasseC"/>
          <w:lang w:val="en-US"/>
        </w:rPr>
        <w:t>Visitor</w:t>
      </w:r>
      <w:r w:rsidR="00353D91" w:rsidRPr="00353D91">
        <w:rPr>
          <w:rStyle w:val="TexteC"/>
          <w:lang w:val="en-US"/>
        </w:rPr>
        <w:t>::</w:t>
      </w:r>
      <w:r w:rsidR="00353D91" w:rsidRPr="00353D91">
        <w:rPr>
          <w:rStyle w:val="LienMthode"/>
          <w:lang w:val="en-US"/>
        </w:rPr>
        <w:t>makeInheritanceList</w:t>
      </w:r>
      <w:r w:rsidR="00353D91">
        <w:rPr>
          <w:lang w:val="en-US"/>
        </w:rPr>
        <w:t>)</w:t>
      </w:r>
      <w:r>
        <w:rPr>
          <w:lang w:val="en-US"/>
        </w:rPr>
        <w:t>.</w:t>
      </w:r>
    </w:p>
    <w:p w:rsidR="002411B6" w:rsidRDefault="002411B6" w:rsidP="002411B6">
      <w:pPr>
        <w:pStyle w:val="Relatives"/>
        <w:rPr>
          <w:lang w:val="en-US"/>
        </w:rPr>
      </w:pPr>
    </w:p>
    <w:p w:rsidR="00353D91" w:rsidRDefault="00353D91" w:rsidP="008C0E22">
      <w:pPr>
        <w:pStyle w:val="RelativesItem"/>
        <w:rPr>
          <w:lang w:val="en-US"/>
        </w:rPr>
      </w:pPr>
      <w:r>
        <w:rPr>
          <w:lang w:val="en-US"/>
        </w:rPr>
        <w:t xml:space="preserve">The fields </w:t>
      </w:r>
      <w:r w:rsidR="0012556E" w:rsidRPr="00F22CB9">
        <w:rPr>
          <w:rStyle w:val="LienChamps"/>
          <w:lang w:val="en-US"/>
        </w:rPr>
        <w:t>_virtualMethodTable</w:t>
      </w:r>
      <w:r w:rsidR="0012556E">
        <w:rPr>
          <w:lang w:val="en-US"/>
        </w:rPr>
        <w:t xml:space="preserve">, </w:t>
      </w:r>
      <w:r w:rsidR="008C0E22" w:rsidRPr="008C0E22">
        <w:rPr>
          <w:rStyle w:val="LienChamps"/>
          <w:lang w:val="en-US"/>
        </w:rPr>
        <w:t>_virtualBaseClassTable</w:t>
      </w:r>
      <w:r w:rsidR="008C0E22">
        <w:rPr>
          <w:lang w:val="en-US"/>
        </w:rPr>
        <w:t xml:space="preserve">, </w:t>
      </w:r>
      <w:r w:rsidR="0012556E" w:rsidRPr="00F22CB9">
        <w:rPr>
          <w:rStyle w:val="LienChamps"/>
          <w:lang w:val="en-US"/>
        </w:rPr>
        <w:t>_firstMultiplePosition</w:t>
      </w:r>
      <w:r w:rsidR="0012556E">
        <w:rPr>
          <w:lang w:val="en-US"/>
        </w:rPr>
        <w:t xml:space="preserve">, </w:t>
      </w:r>
      <w:r w:rsidR="0012556E" w:rsidRPr="00F22CB9">
        <w:rPr>
          <w:rStyle w:val="LienChamps"/>
          <w:lang w:val="en-US"/>
        </w:rPr>
        <w:t>_derivationsPosition</w:t>
      </w:r>
      <w:r w:rsidR="0012556E">
        <w:rPr>
          <w:lang w:val="en-US"/>
        </w:rPr>
        <w:t xml:space="preserve">, </w:t>
      </w:r>
      <w:r w:rsidR="008C0E22" w:rsidRPr="00F22CB9">
        <w:rPr>
          <w:rStyle w:val="LienChamps"/>
          <w:lang w:val="en-US"/>
        </w:rPr>
        <w:t>_virtualDerivationsPosition</w:t>
      </w:r>
      <w:r w:rsidR="008C0E22">
        <w:rPr>
          <w:lang w:val="en-US"/>
        </w:rPr>
        <w:t>,</w:t>
      </w:r>
    </w:p>
    <w:p w:rsidR="002411B6" w:rsidRDefault="002411B6" w:rsidP="002411B6">
      <w:pPr>
        <w:pStyle w:val="RelativesItem"/>
        <w:rPr>
          <w:lang w:val="en-US"/>
        </w:rPr>
      </w:pPr>
      <w:r>
        <w:rPr>
          <w:lang w:val="en-US"/>
        </w:rPr>
        <w:t xml:space="preserve">The method </w:t>
      </w:r>
      <w:r w:rsidR="00353D91" w:rsidRPr="00353D91">
        <w:rPr>
          <w:rStyle w:val="LienClasseC"/>
          <w:lang w:val="en-US"/>
        </w:rPr>
        <w:t>VirtualMethodInfo</w:t>
      </w:r>
      <w:r w:rsidR="00353D91" w:rsidRPr="00353D91">
        <w:rPr>
          <w:rStyle w:val="TexteC"/>
          <w:lang w:val="en-US"/>
        </w:rPr>
        <w:t>::</w:t>
      </w:r>
      <w:r w:rsidR="00353D91" w:rsidRPr="00353D91">
        <w:rPr>
          <w:rStyle w:val="LienMthode"/>
          <w:lang w:val="en-US"/>
        </w:rPr>
        <w:t>addInherits</w:t>
      </w:r>
      <w:r w:rsidR="00353D91">
        <w:rPr>
          <w:lang w:val="en-US"/>
        </w:rPr>
        <w:t xml:space="preserve">, </w:t>
      </w:r>
      <w:r w:rsidRPr="00353D91">
        <w:rPr>
          <w:rStyle w:val="LienClasseC"/>
          <w:lang w:val="en-US"/>
        </w:rPr>
        <w:t>VirtualMethodInfo</w:t>
      </w:r>
      <w:r w:rsidRPr="00353D91">
        <w:rPr>
          <w:rStyle w:val="TexteC"/>
          <w:lang w:val="en-US"/>
        </w:rPr>
        <w:t>::</w:t>
      </w:r>
      <w:r w:rsidR="00353D91">
        <w:rPr>
          <w:rStyle w:val="LienMthode"/>
          <w:lang w:val="en-US"/>
        </w:rPr>
        <w:t>setVirtualInherits</w:t>
      </w:r>
      <w:r>
        <w:rPr>
          <w:lang w:val="en-US"/>
        </w:rPr>
        <w:t>,</w:t>
      </w:r>
    </w:p>
    <w:p w:rsidR="002411B6" w:rsidRPr="009D3083" w:rsidRDefault="002411B6" w:rsidP="002411B6">
      <w:pPr>
        <w:pStyle w:val="RelativesItem"/>
        <w:rPr>
          <w:lang w:val="en-US"/>
        </w:rPr>
      </w:pPr>
      <w:proofErr w:type="gramStart"/>
      <w:r>
        <w:rPr>
          <w:lang w:val="en-US"/>
        </w:rPr>
        <w:t>the</w:t>
      </w:r>
      <w:proofErr w:type="gramEnd"/>
      <w:r>
        <w:rPr>
          <w:lang w:val="en-US"/>
        </w:rPr>
        <w:t xml:space="preserve"> method</w:t>
      </w:r>
      <w:r w:rsidR="00353D91">
        <w:rPr>
          <w:lang w:val="en-US"/>
        </w:rPr>
        <w:t>s</w:t>
      </w:r>
      <w:r>
        <w:rPr>
          <w:lang w:val="en-US"/>
        </w:rPr>
        <w:t xml:space="preserve"> </w:t>
      </w:r>
      <w:r w:rsidRPr="002411B6">
        <w:rPr>
          <w:rStyle w:val="LienClasseC"/>
          <w:lang w:val="en-US"/>
        </w:rPr>
        <w:t>RTTITable</w:t>
      </w:r>
      <w:r w:rsidRPr="002411B6">
        <w:rPr>
          <w:rStyle w:val="TexteC"/>
          <w:lang w:val="en-US"/>
        </w:rPr>
        <w:t>::</w:t>
      </w:r>
      <w:r w:rsidRPr="002411B6">
        <w:rPr>
          <w:rStyle w:val="LienMthode"/>
          <w:lang w:val="en-US"/>
        </w:rPr>
        <w:t>addDerivation</w:t>
      </w:r>
      <w:r w:rsidR="00353D91">
        <w:rPr>
          <w:lang w:val="en-US"/>
        </w:rPr>
        <w:t xml:space="preserve">, </w:t>
      </w:r>
      <w:r w:rsidR="00353D91" w:rsidRPr="00353D91">
        <w:rPr>
          <w:rStyle w:val="LienClasseC"/>
          <w:lang w:val="en-US"/>
        </w:rPr>
        <w:t>FramaCIRGenAction</w:t>
      </w:r>
      <w:r w:rsidR="00353D91" w:rsidRPr="00353D91">
        <w:rPr>
          <w:rStyle w:val="TexteC"/>
          <w:lang w:val="en-US"/>
        </w:rPr>
        <w:t>::</w:t>
      </w:r>
      <w:r w:rsidR="00353D91" w:rsidRPr="00353D91">
        <w:rPr>
          <w:rStyle w:val="LienClasseC"/>
          <w:lang w:val="en-US"/>
        </w:rPr>
        <w:t>Visitor</w:t>
      </w:r>
      <w:r w:rsidR="00353D91" w:rsidRPr="00353D91">
        <w:rPr>
          <w:rStyle w:val="TexteC"/>
          <w:lang w:val="en-US"/>
        </w:rPr>
        <w:t>::</w:t>
      </w:r>
      <w:r w:rsidR="00353D91" w:rsidRPr="00353D91">
        <w:rPr>
          <w:rStyle w:val="LienMthode"/>
          <w:lang w:val="en-US"/>
        </w:rPr>
        <w:t>makeInheritanceList</w:t>
      </w:r>
      <w:r w:rsidR="00353D91">
        <w:rPr>
          <w:lang w:val="en-US"/>
        </w:rPr>
        <w:t>.</w:t>
      </w:r>
    </w:p>
    <w:p w:rsidR="00DE47FF" w:rsidRDefault="00DE47FF" w:rsidP="00C90D6C">
      <w:pPr>
        <w:pStyle w:val="EntteMthode"/>
        <w:rPr>
          <w:lang w:val="en-US"/>
        </w:rPr>
      </w:pPr>
      <w:r w:rsidRPr="00DE47FF">
        <w:rPr>
          <w:b/>
          <w:bCs/>
          <w:lang w:val="en-US"/>
        </w:rPr>
        <w:t>int</w:t>
      </w:r>
      <w:r w:rsidRPr="00DE47FF">
        <w:rPr>
          <w:lang w:val="en-US"/>
        </w:rPr>
        <w:t xml:space="preserve"> </w:t>
      </w:r>
      <w:r w:rsidRPr="008D65A1">
        <w:rPr>
          <w:rStyle w:val="DfinitionMthode"/>
          <w:lang w:val="en-US"/>
        </w:rPr>
        <w:t>addVirtualMethod</w:t>
      </w:r>
      <w:r w:rsidRPr="00DE47FF">
        <w:rPr>
          <w:lang w:val="en-US"/>
        </w:rPr>
        <w:t>(</w:t>
      </w:r>
      <w:r w:rsidRPr="00DE47FF">
        <w:rPr>
          <w:rStyle w:val="LienUnit"/>
          <w:lang w:val="en-US"/>
        </w:rPr>
        <w:t>clang</w:t>
      </w:r>
      <w:r w:rsidRPr="00DE47FF">
        <w:rPr>
          <w:lang w:val="en-US"/>
        </w:rPr>
        <w:t>::</w:t>
      </w:r>
      <w:r w:rsidRPr="00DE47FF">
        <w:rPr>
          <w:rStyle w:val="LienClasseC"/>
          <w:lang w:val="en-US"/>
        </w:rPr>
        <w:t>CXXMethodDecl</w:t>
      </w:r>
      <w:r w:rsidRPr="00DE47FF">
        <w:rPr>
          <w:lang w:val="en-US"/>
        </w:rPr>
        <w:t>* method);</w:t>
      </w:r>
    </w:p>
    <w:p w:rsidR="000D4E33" w:rsidRDefault="00ED124D" w:rsidP="00ED124D">
      <w:pPr>
        <w:rPr>
          <w:lang w:val="en-US"/>
        </w:rPr>
      </w:pPr>
      <w:r>
        <w:rPr>
          <w:lang w:val="en-US"/>
        </w:rPr>
        <w:t xml:space="preserve">Register a new virtual method </w:t>
      </w:r>
      <w:r w:rsidRPr="00ED124D">
        <w:rPr>
          <w:rStyle w:val="TexteC"/>
          <w:lang w:val="en-US"/>
        </w:rPr>
        <w:t>method</w:t>
      </w:r>
      <w:r>
        <w:rPr>
          <w:lang w:val="en-US"/>
        </w:rPr>
        <w:t xml:space="preserve"> in our virtual method table.</w:t>
      </w:r>
      <w:r w:rsidR="000D4E33">
        <w:rPr>
          <w:lang w:val="en-US"/>
        </w:rPr>
        <w:t xml:space="preserve"> Our method returns its registration index. This index is the old registration index if the method soon exists in our virtual method table,</w:t>
      </w:r>
    </w:p>
    <w:p w:rsidR="000D4E33" w:rsidRDefault="000D4E33" w:rsidP="00ED124D">
      <w:pPr>
        <w:rPr>
          <w:lang w:val="en-US"/>
        </w:rPr>
      </w:pPr>
    </w:p>
    <w:p w:rsidR="00613EFB" w:rsidRDefault="00ED124D" w:rsidP="00ED124D">
      <w:pPr>
        <w:rPr>
          <w:lang w:val="en-US"/>
        </w:rPr>
      </w:pPr>
      <w:r>
        <w:rPr>
          <w:lang w:val="en-US"/>
        </w:rPr>
        <w:t xml:space="preserve">Due to multiple </w:t>
      </w:r>
      <w:proofErr w:type="gramStart"/>
      <w:r>
        <w:rPr>
          <w:lang w:val="en-US"/>
        </w:rPr>
        <w:t>inheritance</w:t>
      </w:r>
      <w:proofErr w:type="gramEnd"/>
      <w:r>
        <w:rPr>
          <w:lang w:val="en-US"/>
        </w:rPr>
        <w:t xml:space="preserve">, our method can exist at several places. As it is a new method, </w:t>
      </w:r>
      <w:r w:rsidR="00C65D5A">
        <w:rPr>
          <w:lang w:val="en-US"/>
        </w:rPr>
        <w:t xml:space="preserve">the inheritance path of </w:t>
      </w:r>
      <w:r>
        <w:rPr>
          <w:lang w:val="en-US"/>
        </w:rPr>
        <w:t xml:space="preserve">each </w:t>
      </w:r>
      <w:r w:rsidR="00C65D5A">
        <w:rPr>
          <w:lang w:val="en-US"/>
        </w:rPr>
        <w:t>overload method</w:t>
      </w:r>
      <w:r w:rsidR="002B70CF">
        <w:rPr>
          <w:lang w:val="en-US"/>
        </w:rPr>
        <w:t xml:space="preserve"> in a base class</w:t>
      </w:r>
      <w:r w:rsidR="00C65D5A">
        <w:rPr>
          <w:lang w:val="en-US"/>
        </w:rPr>
        <w:t xml:space="preserve"> </w:t>
      </w:r>
      <w:r w:rsidR="002B70CF">
        <w:rPr>
          <w:lang w:val="en-US"/>
        </w:rPr>
        <w:t xml:space="preserve">(see the method </w:t>
      </w:r>
      <w:r w:rsidR="00245349" w:rsidRPr="00245349">
        <w:rPr>
          <w:rStyle w:val="LienMthode"/>
          <w:lang w:val="en-US"/>
        </w:rPr>
        <w:t>isSameMethod</w:t>
      </w:r>
      <w:r w:rsidR="002B70CF">
        <w:rPr>
          <w:lang w:val="en-US"/>
        </w:rPr>
        <w:t xml:space="preserve">) </w:t>
      </w:r>
      <w:r w:rsidR="00C65D5A">
        <w:rPr>
          <w:lang w:val="en-US"/>
        </w:rPr>
        <w:t>is updated</w:t>
      </w:r>
      <w:r w:rsidR="00613EFB">
        <w:rPr>
          <w:lang w:val="en-US"/>
        </w:rPr>
        <w:t xml:space="preserve">. The field </w:t>
      </w:r>
      <w:r w:rsidR="00613EFB" w:rsidRPr="00613EFB">
        <w:rPr>
          <w:rStyle w:val="LienChamps"/>
          <w:lang w:val="en-US"/>
        </w:rPr>
        <w:t>_firstMultiplePosition</w:t>
      </w:r>
      <w:r w:rsidR="00613EFB">
        <w:rPr>
          <w:lang w:val="en-US"/>
        </w:rPr>
        <w:t xml:space="preserve"> is important for the update:</w:t>
      </w:r>
    </w:p>
    <w:p w:rsidR="00613EFB" w:rsidRPr="00613EFB" w:rsidRDefault="00613EFB" w:rsidP="00613EFB">
      <w:pPr>
        <w:pStyle w:val="Paragraphedeliste"/>
        <w:numPr>
          <w:ilvl w:val="0"/>
          <w:numId w:val="23"/>
        </w:numPr>
        <w:rPr>
          <w:lang w:val="en-US"/>
        </w:rPr>
      </w:pPr>
      <w:proofErr w:type="gramStart"/>
      <w:r>
        <w:rPr>
          <w:lang w:val="en-US"/>
        </w:rPr>
        <w:t>if</w:t>
      </w:r>
      <w:proofErr w:type="gramEnd"/>
      <w:r>
        <w:rPr>
          <w:lang w:val="en-US"/>
        </w:rPr>
        <w:t xml:space="preserve"> its value is </w:t>
      </w:r>
      <w:r w:rsidRPr="00D4577F">
        <w:rPr>
          <w:rStyle w:val="TexteC"/>
          <w:lang w:val="en-US"/>
        </w:rPr>
        <w:t>-1</w:t>
      </w:r>
      <w:r>
        <w:rPr>
          <w:lang w:val="en-US"/>
        </w:rPr>
        <w:t>, we just change the method, but not the origin of the call since the object needs a shift.</w:t>
      </w:r>
    </w:p>
    <w:p w:rsidR="00613EFB" w:rsidRPr="00613EFB" w:rsidRDefault="00613EFB" w:rsidP="00613EFB">
      <w:pPr>
        <w:pStyle w:val="Paragraphedeliste"/>
        <w:numPr>
          <w:ilvl w:val="0"/>
          <w:numId w:val="23"/>
        </w:numPr>
        <w:rPr>
          <w:lang w:val="en-US"/>
        </w:rPr>
      </w:pPr>
      <w:proofErr w:type="gramStart"/>
      <w:r>
        <w:rPr>
          <w:lang w:val="en-US"/>
        </w:rPr>
        <w:t>if</w:t>
      </w:r>
      <w:proofErr w:type="gramEnd"/>
      <w:r>
        <w:rPr>
          <w:lang w:val="en-US"/>
        </w:rPr>
        <w:t xml:space="preserve"> its value is 0, we simplify the inheritance path of the method to </w:t>
      </w:r>
      <w:r>
        <w:rPr>
          <w:lang w:val="en-US"/>
        </w:rPr>
        <w:sym w:font="Symbol" w:char="F0C6"/>
      </w:r>
      <w:r>
        <w:rPr>
          <w:lang w:val="en-US"/>
        </w:rPr>
        <w:t xml:space="preserve"> since the object needs no shift.</w:t>
      </w:r>
    </w:p>
    <w:p w:rsidR="00613EFB" w:rsidRPr="00613EFB" w:rsidRDefault="00613EFB" w:rsidP="00613EFB">
      <w:pPr>
        <w:pStyle w:val="Paragraphedeliste"/>
        <w:numPr>
          <w:ilvl w:val="0"/>
          <w:numId w:val="23"/>
        </w:numPr>
        <w:rPr>
          <w:lang w:val="en-US"/>
        </w:rPr>
      </w:pPr>
      <w:proofErr w:type="gramStart"/>
      <w:r>
        <w:rPr>
          <w:lang w:val="en-US"/>
        </w:rPr>
        <w:t>if</w:t>
      </w:r>
      <w:proofErr w:type="gramEnd"/>
      <w:r>
        <w:rPr>
          <w:lang w:val="en-US"/>
        </w:rPr>
        <w:t xml:space="preserve"> its value is positive, but the index of method is less than </w:t>
      </w:r>
      <w:r w:rsidRPr="00613EFB">
        <w:rPr>
          <w:rStyle w:val="LienChamps"/>
          <w:lang w:val="en-US"/>
        </w:rPr>
        <w:t>_firstMultiplePosition</w:t>
      </w:r>
      <w:r>
        <w:rPr>
          <w:lang w:val="en-US"/>
        </w:rPr>
        <w:t xml:space="preserve">, we simplify the inheritance path of the method to </w:t>
      </w:r>
      <w:r>
        <w:rPr>
          <w:lang w:val="en-US"/>
        </w:rPr>
        <w:sym w:font="Symbol" w:char="F0C6"/>
      </w:r>
      <w:r>
        <w:rPr>
          <w:lang w:val="en-US"/>
        </w:rPr>
        <w:t xml:space="preserve"> since the object needs no shift, because the virtual call occurs from the first base class.</w:t>
      </w:r>
    </w:p>
    <w:p w:rsidR="00613EFB" w:rsidRPr="00613EFB" w:rsidRDefault="00613EFB" w:rsidP="00613EFB">
      <w:pPr>
        <w:pStyle w:val="Paragraphedeliste"/>
        <w:numPr>
          <w:ilvl w:val="0"/>
          <w:numId w:val="23"/>
        </w:numPr>
        <w:rPr>
          <w:lang w:val="en-US"/>
        </w:rPr>
      </w:pPr>
      <w:proofErr w:type="gramStart"/>
      <w:r>
        <w:rPr>
          <w:lang w:val="en-US"/>
        </w:rPr>
        <w:t>if</w:t>
      </w:r>
      <w:proofErr w:type="gramEnd"/>
      <w:r>
        <w:rPr>
          <w:lang w:val="en-US"/>
        </w:rPr>
        <w:t xml:space="preserve"> its value is positive, but the index of method is greater or equal than </w:t>
      </w:r>
      <w:r w:rsidRPr="00613EFB">
        <w:rPr>
          <w:rStyle w:val="LienChamps"/>
          <w:lang w:val="en-US"/>
        </w:rPr>
        <w:t>_firstMultiplePosition</w:t>
      </w:r>
      <w:r>
        <w:rPr>
          <w:lang w:val="en-US"/>
        </w:rPr>
        <w:t>, we just change the method, but not the origin of the call since the object needs a shift.</w:t>
      </w:r>
    </w:p>
    <w:p w:rsidR="00613EFB" w:rsidRDefault="00613EFB" w:rsidP="00ED124D">
      <w:pPr>
        <w:rPr>
          <w:lang w:val="en-US"/>
        </w:rPr>
      </w:pPr>
    </w:p>
    <w:p w:rsidR="00ED124D" w:rsidRDefault="00ED124D" w:rsidP="00ED124D">
      <w:pPr>
        <w:rPr>
          <w:lang w:val="en-US"/>
        </w:rPr>
      </w:pPr>
      <w:r>
        <w:rPr>
          <w:lang w:val="en-US"/>
        </w:rPr>
        <w:t>The implementation follows the schemas below:</w:t>
      </w:r>
    </w:p>
    <w:p w:rsidR="00ED124D" w:rsidRDefault="00B771CE" w:rsidP="00ED124D">
      <w:pPr>
        <w:jc w:val="center"/>
        <w:rPr>
          <w:lang w:val="en-US"/>
        </w:rPr>
      </w:pPr>
      <w:r>
        <w:rPr>
          <w:noProof/>
        </w:rPr>
        <w:drawing>
          <wp:inline distT="0" distB="0" distL="0" distR="0">
            <wp:extent cx="5457825" cy="990600"/>
            <wp:effectExtent l="0" t="0" r="9525"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57825" cy="990600"/>
                    </a:xfrm>
                    <a:prstGeom prst="rect">
                      <a:avLst/>
                    </a:prstGeom>
                    <a:noFill/>
                    <a:ln>
                      <a:noFill/>
                    </a:ln>
                  </pic:spPr>
                </pic:pic>
              </a:graphicData>
            </a:graphic>
          </wp:inline>
        </w:drawing>
      </w:r>
    </w:p>
    <w:p w:rsidR="00ED124D" w:rsidRDefault="00ED124D" w:rsidP="00ED124D">
      <w:pPr>
        <w:rPr>
          <w:lang w:val="en-US"/>
        </w:rPr>
      </w:pPr>
      <w:r>
        <w:rPr>
          <w:lang w:val="en-US"/>
        </w:rPr>
        <w:t xml:space="preserve">This method is called by </w:t>
      </w:r>
      <w:r w:rsidRPr="002411B6">
        <w:rPr>
          <w:rStyle w:val="LienClasseC"/>
          <w:lang w:val="en-US"/>
        </w:rPr>
        <w:t>RTTITable</w:t>
      </w:r>
      <w:r w:rsidRPr="002411B6">
        <w:rPr>
          <w:rStyle w:val="TexteC"/>
          <w:lang w:val="en-US"/>
        </w:rPr>
        <w:t>::</w:t>
      </w:r>
      <w:r w:rsidRPr="002411B6">
        <w:rPr>
          <w:rStyle w:val="LienMthode"/>
          <w:lang w:val="en-US"/>
        </w:rPr>
        <w:t>add</w:t>
      </w:r>
      <w:r w:rsidR="000D4E33">
        <w:rPr>
          <w:rStyle w:val="LienMthode"/>
          <w:lang w:val="en-US"/>
        </w:rPr>
        <w:t>VirtualMethod</w:t>
      </w:r>
      <w:r>
        <w:rPr>
          <w:lang w:val="en-US"/>
        </w:rPr>
        <w:t xml:space="preserve"> for each </w:t>
      </w:r>
      <w:r w:rsidR="000D4E33">
        <w:rPr>
          <w:lang w:val="en-US"/>
        </w:rPr>
        <w:t xml:space="preserve">declaration of a virtual method </w:t>
      </w:r>
      <w:r>
        <w:rPr>
          <w:lang w:val="en-US"/>
        </w:rPr>
        <w:t>of a given class during the clang visit</w:t>
      </w:r>
      <w:r w:rsidR="0048025E">
        <w:rPr>
          <w:lang w:val="en-US"/>
        </w:rPr>
        <w:t xml:space="preserve"> of the class content</w:t>
      </w:r>
      <w:r>
        <w:rPr>
          <w:lang w:val="en-US"/>
        </w:rPr>
        <w:t>.</w:t>
      </w:r>
    </w:p>
    <w:p w:rsidR="00ED124D" w:rsidRDefault="00ED124D" w:rsidP="00ED124D">
      <w:pPr>
        <w:pStyle w:val="Relatives"/>
        <w:rPr>
          <w:lang w:val="en-US"/>
        </w:rPr>
      </w:pPr>
    </w:p>
    <w:p w:rsidR="00ED124D" w:rsidRDefault="00ED124D" w:rsidP="00245349">
      <w:pPr>
        <w:pStyle w:val="RelativesItem"/>
        <w:rPr>
          <w:lang w:val="en-US"/>
        </w:rPr>
      </w:pPr>
      <w:r>
        <w:rPr>
          <w:lang w:val="en-US"/>
        </w:rPr>
        <w:t>The method</w:t>
      </w:r>
      <w:r w:rsidR="000D4E33">
        <w:rPr>
          <w:lang w:val="en-US"/>
        </w:rPr>
        <w:t xml:space="preserve"> </w:t>
      </w:r>
      <w:r w:rsidR="00245349" w:rsidRPr="00245349">
        <w:rPr>
          <w:rStyle w:val="LienMthode"/>
          <w:lang w:val="en-US"/>
        </w:rPr>
        <w:t>isSameMethod</w:t>
      </w:r>
      <w:r w:rsidR="000D4E33">
        <w:rPr>
          <w:lang w:val="en-US"/>
        </w:rPr>
        <w:t xml:space="preserve"> and the fields</w:t>
      </w:r>
      <w:r>
        <w:rPr>
          <w:lang w:val="en-US"/>
        </w:rPr>
        <w:t xml:space="preserve"> </w:t>
      </w:r>
      <w:r w:rsidRPr="000D4E33">
        <w:rPr>
          <w:rStyle w:val="LienClasseC"/>
          <w:lang w:val="en-US"/>
        </w:rPr>
        <w:t>VirtualMethodInfo</w:t>
      </w:r>
      <w:r w:rsidRPr="000D4E33">
        <w:rPr>
          <w:rStyle w:val="TexteC"/>
          <w:lang w:val="en-US"/>
        </w:rPr>
        <w:t>::</w:t>
      </w:r>
      <w:r w:rsidR="000D4E33" w:rsidRPr="000D4E33">
        <w:rPr>
          <w:rStyle w:val="LienChamps"/>
          <w:lang w:val="en-US"/>
        </w:rPr>
        <w:t>_inheritancePath</w:t>
      </w:r>
      <w:r>
        <w:rPr>
          <w:lang w:val="en-US"/>
        </w:rPr>
        <w:t>,</w:t>
      </w:r>
      <w:r w:rsidR="000D4E33">
        <w:rPr>
          <w:lang w:val="en-US"/>
        </w:rPr>
        <w:t xml:space="preserve"> </w:t>
      </w:r>
      <w:r w:rsidR="000D4E33" w:rsidRPr="002B1A9A">
        <w:rPr>
          <w:rStyle w:val="LienChamps"/>
          <w:lang w:val="en-US"/>
        </w:rPr>
        <w:t>_firstMultiplePosition</w:t>
      </w:r>
      <w:r w:rsidR="000D4E33">
        <w:rPr>
          <w:lang w:val="en-US"/>
        </w:rPr>
        <w:t>,</w:t>
      </w:r>
    </w:p>
    <w:p w:rsidR="00ED124D" w:rsidRPr="009D3083" w:rsidRDefault="00ED124D" w:rsidP="00ED124D">
      <w:pPr>
        <w:pStyle w:val="RelativesItem"/>
        <w:rPr>
          <w:lang w:val="en-US"/>
        </w:rPr>
      </w:pPr>
      <w:proofErr w:type="gramStart"/>
      <w:r>
        <w:rPr>
          <w:lang w:val="en-US"/>
        </w:rPr>
        <w:t>the</w:t>
      </w:r>
      <w:proofErr w:type="gramEnd"/>
      <w:r>
        <w:rPr>
          <w:lang w:val="en-US"/>
        </w:rPr>
        <w:t xml:space="preserve"> method </w:t>
      </w:r>
      <w:r w:rsidRPr="002411B6">
        <w:rPr>
          <w:rStyle w:val="LienClasseC"/>
          <w:lang w:val="en-US"/>
        </w:rPr>
        <w:t>RTTITable</w:t>
      </w:r>
      <w:r w:rsidRPr="002411B6">
        <w:rPr>
          <w:rStyle w:val="TexteC"/>
          <w:lang w:val="en-US"/>
        </w:rPr>
        <w:t>::</w:t>
      </w:r>
      <w:r w:rsidRPr="002411B6">
        <w:rPr>
          <w:rStyle w:val="LienMthode"/>
          <w:lang w:val="en-US"/>
        </w:rPr>
        <w:t>add</w:t>
      </w:r>
      <w:r w:rsidR="000D4E33">
        <w:rPr>
          <w:rStyle w:val="LienMthode"/>
          <w:lang w:val="en-US"/>
        </w:rPr>
        <w:t>VirtualMethod</w:t>
      </w:r>
      <w:r>
        <w:rPr>
          <w:lang w:val="en-US"/>
        </w:rPr>
        <w:t>.</w:t>
      </w:r>
    </w:p>
    <w:p w:rsidR="00DE47FF" w:rsidRDefault="00DE47FF" w:rsidP="00C90D6C">
      <w:pPr>
        <w:pStyle w:val="EntteMthode"/>
        <w:rPr>
          <w:lang w:val="en-US"/>
        </w:rPr>
      </w:pPr>
      <w:r w:rsidRPr="00DE47FF">
        <w:rPr>
          <w:b/>
          <w:bCs/>
          <w:lang w:val="en-US"/>
        </w:rPr>
        <w:t>int</w:t>
      </w:r>
      <w:r w:rsidRPr="00DE47FF">
        <w:rPr>
          <w:lang w:val="en-US"/>
        </w:rPr>
        <w:t xml:space="preserve"> </w:t>
      </w:r>
      <w:r w:rsidRPr="00ED124D">
        <w:rPr>
          <w:rStyle w:val="DfinitionMthode"/>
          <w:lang w:val="en-US"/>
        </w:rPr>
        <w:t>getIndexOfMethod</w:t>
      </w:r>
      <w:r w:rsidRPr="00DE47FF">
        <w:rPr>
          <w:lang w:val="en-US"/>
        </w:rPr>
        <w:t>(</w:t>
      </w:r>
      <w:r w:rsidRPr="00DE47FF">
        <w:rPr>
          <w:rStyle w:val="LienUnit"/>
          <w:lang w:val="en-US"/>
        </w:rPr>
        <w:t>clang</w:t>
      </w:r>
      <w:r w:rsidRPr="00DE47FF">
        <w:rPr>
          <w:lang w:val="en-US"/>
        </w:rPr>
        <w:t>::</w:t>
      </w:r>
      <w:r w:rsidRPr="00DE47FF">
        <w:rPr>
          <w:rStyle w:val="LienClasseC"/>
          <w:lang w:val="en-US"/>
        </w:rPr>
        <w:t>CXXMethodDecl</w:t>
      </w:r>
      <w:r w:rsidRPr="00DE47FF">
        <w:rPr>
          <w:lang w:val="en-US"/>
        </w:rPr>
        <w:t>* method,</w:t>
      </w:r>
      <w:r>
        <w:rPr>
          <w:lang w:val="en-US"/>
        </w:rPr>
        <w:t xml:space="preserve"> </w:t>
      </w:r>
      <w:r w:rsidRPr="00DE47FF">
        <w:rPr>
          <w:rStyle w:val="LienClasseC"/>
          <w:lang w:val="en-US"/>
        </w:rPr>
        <w:t>InheritancePath</w:t>
      </w:r>
      <w:r w:rsidRPr="00DE47FF">
        <w:rPr>
          <w:lang w:val="en-US"/>
        </w:rPr>
        <w:t xml:space="preserve"> </w:t>
      </w:r>
      <w:r w:rsidRPr="00DE47FF">
        <w:rPr>
          <w:b/>
          <w:bCs/>
          <w:lang w:val="en-US"/>
        </w:rPr>
        <w:t>const</w:t>
      </w:r>
      <w:r w:rsidRPr="00DE47FF">
        <w:rPr>
          <w:lang w:val="en-US"/>
        </w:rPr>
        <w:t>*&amp; inheritancePath</w:t>
      </w:r>
      <w:r w:rsidR="00625A23" w:rsidRPr="00DE47FF">
        <w:rPr>
          <w:lang w:val="en-US"/>
        </w:rPr>
        <w:t>,</w:t>
      </w:r>
      <w:r w:rsidR="00625A23">
        <w:rPr>
          <w:lang w:val="en-US"/>
        </w:rPr>
        <w:t xml:space="preserve"> </w:t>
      </w:r>
      <w:r w:rsidR="00625A23" w:rsidRPr="00666959">
        <w:rPr>
          <w:b/>
          <w:lang w:val="en-US"/>
        </w:rPr>
        <w:t>const</w:t>
      </w:r>
      <w:r w:rsidR="00625A23" w:rsidRPr="00666959">
        <w:rPr>
          <w:lang w:val="en-US"/>
        </w:rPr>
        <w:t xml:space="preserve"> </w:t>
      </w:r>
      <w:r w:rsidR="00625A23" w:rsidRPr="00666959">
        <w:rPr>
          <w:rStyle w:val="LienClasseC"/>
          <w:lang w:val="en-US"/>
        </w:rPr>
        <w:t>VirtualInheritancePath</w:t>
      </w:r>
      <w:r w:rsidR="00625A23" w:rsidRPr="00666959">
        <w:rPr>
          <w:lang w:val="en-US"/>
        </w:rPr>
        <w:t>*&amp; virtualInheritancePath</w:t>
      </w:r>
      <w:r w:rsidRPr="00DE47FF">
        <w:rPr>
          <w:lang w:val="en-US"/>
        </w:rPr>
        <w:t xml:space="preserve">) </w:t>
      </w:r>
      <w:r w:rsidRPr="00DE47FF">
        <w:rPr>
          <w:b/>
          <w:bCs/>
          <w:lang w:val="en-US"/>
        </w:rPr>
        <w:t>const</w:t>
      </w:r>
      <w:r w:rsidRPr="00DE47FF">
        <w:rPr>
          <w:lang w:val="en-US"/>
        </w:rPr>
        <w:t>;</w:t>
      </w:r>
    </w:p>
    <w:p w:rsidR="009D3083" w:rsidRDefault="0048025E" w:rsidP="009D3083">
      <w:pPr>
        <w:rPr>
          <w:lang w:val="en-US"/>
        </w:rPr>
      </w:pPr>
      <w:r>
        <w:rPr>
          <w:lang w:val="en-US"/>
        </w:rPr>
        <w:t xml:space="preserve">Return the index </w:t>
      </w:r>
      <w:r w:rsidR="008E0442">
        <w:rPr>
          <w:lang w:val="en-US"/>
        </w:rPr>
        <w:t xml:space="preserve">of </w:t>
      </w:r>
      <w:r w:rsidR="008E0442" w:rsidRPr="002B1A9A">
        <w:rPr>
          <w:rStyle w:val="TexteC"/>
          <w:lang w:val="en-US"/>
        </w:rPr>
        <w:t>method</w:t>
      </w:r>
      <w:r w:rsidR="008E0442">
        <w:rPr>
          <w:lang w:val="en-US"/>
        </w:rPr>
        <w:t xml:space="preserve"> </w:t>
      </w:r>
      <w:r>
        <w:rPr>
          <w:lang w:val="en-US"/>
        </w:rPr>
        <w:t>in the virtual method table</w:t>
      </w:r>
      <w:r w:rsidR="008E0442">
        <w:rPr>
          <w:lang w:val="en-US"/>
        </w:rPr>
        <w:t>. At the end,</w:t>
      </w:r>
      <w:r w:rsidR="008B6205">
        <w:rPr>
          <w:lang w:val="en-US"/>
        </w:rPr>
        <w:t xml:space="preserve"> </w:t>
      </w:r>
      <w:r w:rsidR="008B6205" w:rsidRPr="00D4577F">
        <w:rPr>
          <w:rStyle w:val="TexteC"/>
          <w:lang w:val="en-US"/>
        </w:rPr>
        <w:t>virtualInheritancePath</w:t>
      </w:r>
      <w:r w:rsidR="008B6205">
        <w:rPr>
          <w:lang w:val="en-US"/>
        </w:rPr>
        <w:t xml:space="preserve"> /</w:t>
      </w:r>
      <w:r w:rsidR="008E0442">
        <w:rPr>
          <w:lang w:val="en-US"/>
        </w:rPr>
        <w:t xml:space="preserve"> </w:t>
      </w:r>
      <w:r w:rsidR="008E0442" w:rsidRPr="002B1A9A">
        <w:rPr>
          <w:rStyle w:val="TexteC"/>
          <w:lang w:val="en-US"/>
        </w:rPr>
        <w:t>inheritancePath</w:t>
      </w:r>
      <w:r w:rsidR="008E0442">
        <w:rPr>
          <w:lang w:val="en-US"/>
        </w:rPr>
        <w:t xml:space="preserve"> contains </w:t>
      </w:r>
      <w:r w:rsidR="00CA0B96">
        <w:rPr>
          <w:lang w:val="en-US"/>
        </w:rPr>
        <w:t xml:space="preserve">the path that enables to define the shift of the object from the actual shift parameter to the </w:t>
      </w:r>
      <w:r w:rsidR="00A06F74">
        <w:rPr>
          <w:lang w:val="en-US"/>
        </w:rPr>
        <w:t xml:space="preserve">formal parameter of the called method. The implementation simply looks for a method in the virtual method table with the same name and the same signature than </w:t>
      </w:r>
      <w:r w:rsidR="00A06F74" w:rsidRPr="002B1A9A">
        <w:rPr>
          <w:rStyle w:val="TexteC"/>
          <w:lang w:val="en-US"/>
        </w:rPr>
        <w:t>method</w:t>
      </w:r>
      <w:r w:rsidR="00245349">
        <w:rPr>
          <w:lang w:val="en-US"/>
        </w:rPr>
        <w:t xml:space="preserve"> (see the method </w:t>
      </w:r>
      <w:r w:rsidR="00245349" w:rsidRPr="00A8785F">
        <w:rPr>
          <w:rStyle w:val="LienMthode"/>
          <w:lang w:val="en-US"/>
        </w:rPr>
        <w:t>isSameMethod</w:t>
      </w:r>
      <w:r w:rsidR="00245349">
        <w:rPr>
          <w:lang w:val="en-US"/>
        </w:rPr>
        <w:t>).</w:t>
      </w:r>
    </w:p>
    <w:p w:rsidR="00A06F74" w:rsidRDefault="00A06F74" w:rsidP="009D3083">
      <w:pPr>
        <w:rPr>
          <w:lang w:val="en-US"/>
        </w:rPr>
      </w:pPr>
    </w:p>
    <w:p w:rsidR="008E0442" w:rsidRDefault="008E0442" w:rsidP="008E0442">
      <w:pPr>
        <w:rPr>
          <w:lang w:val="en-US"/>
        </w:rPr>
      </w:pPr>
      <w:r>
        <w:rPr>
          <w:lang w:val="en-US"/>
        </w:rPr>
        <w:t xml:space="preserve">This method is called by </w:t>
      </w:r>
      <w:r w:rsidRPr="002411B6">
        <w:rPr>
          <w:rStyle w:val="LienClasseC"/>
          <w:lang w:val="en-US"/>
        </w:rPr>
        <w:t>RTTITable</w:t>
      </w:r>
      <w:r w:rsidRPr="002411B6">
        <w:rPr>
          <w:rStyle w:val="TexteC"/>
          <w:lang w:val="en-US"/>
        </w:rPr>
        <w:t>::</w:t>
      </w:r>
      <w:r>
        <w:rPr>
          <w:rStyle w:val="LienMthode"/>
          <w:lang w:val="en-US"/>
        </w:rPr>
        <w:t>retrieveMethodIndex</w:t>
      </w:r>
      <w:r>
        <w:rPr>
          <w:lang w:val="en-US"/>
        </w:rPr>
        <w:t xml:space="preserve"> for each declaration of a </w:t>
      </w:r>
      <w:r w:rsidR="00A06F74">
        <w:rPr>
          <w:lang w:val="en-US"/>
        </w:rPr>
        <w:t xml:space="preserve">new </w:t>
      </w:r>
      <w:r>
        <w:rPr>
          <w:lang w:val="en-US"/>
        </w:rPr>
        <w:t xml:space="preserve">virtual method </w:t>
      </w:r>
      <w:r w:rsidR="00A06F74">
        <w:rPr>
          <w:lang w:val="en-US"/>
        </w:rPr>
        <w:t>in</w:t>
      </w:r>
      <w:r>
        <w:rPr>
          <w:lang w:val="en-US"/>
        </w:rPr>
        <w:t xml:space="preserve"> a given class during the clang visit.</w:t>
      </w:r>
    </w:p>
    <w:p w:rsidR="008B6205" w:rsidRDefault="00727756" w:rsidP="00727756">
      <w:pPr>
        <w:jc w:val="center"/>
        <w:rPr>
          <w:lang w:val="en-US"/>
        </w:rPr>
      </w:pPr>
      <w:r>
        <w:rPr>
          <w:noProof/>
        </w:rPr>
        <w:drawing>
          <wp:inline distT="0" distB="0" distL="0" distR="0">
            <wp:extent cx="4552950" cy="990600"/>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52950" cy="990600"/>
                    </a:xfrm>
                    <a:prstGeom prst="rect">
                      <a:avLst/>
                    </a:prstGeom>
                    <a:noFill/>
                    <a:ln>
                      <a:noFill/>
                    </a:ln>
                  </pic:spPr>
                </pic:pic>
              </a:graphicData>
            </a:graphic>
          </wp:inline>
        </w:drawing>
      </w:r>
    </w:p>
    <w:p w:rsidR="008B6205" w:rsidRPr="008B6205" w:rsidRDefault="008B6205" w:rsidP="008B6205">
      <w:pPr>
        <w:rPr>
          <w:lang w:val="en-US"/>
        </w:rPr>
      </w:pPr>
      <w:r>
        <w:rPr>
          <w:lang w:val="en-US"/>
        </w:rPr>
        <w:t xml:space="preserve">Just one remark: </w:t>
      </w:r>
      <w:r w:rsidRPr="008B6205">
        <w:rPr>
          <w:rStyle w:val="TexteC"/>
          <w:lang w:val="en-US"/>
        </w:rPr>
        <w:t>virtualInheritancePath</w:t>
      </w:r>
      <w:r>
        <w:rPr>
          <w:lang w:val="en-US"/>
        </w:rPr>
        <w:t xml:space="preserve"> can be </w:t>
      </w:r>
      <w:r w:rsidRPr="008B6205">
        <w:rPr>
          <w:rStyle w:val="TexteC"/>
          <w:b/>
          <w:lang w:val="en-US"/>
        </w:rPr>
        <w:t>nullptr</w:t>
      </w:r>
      <w:r>
        <w:rPr>
          <w:lang w:val="en-US"/>
        </w:rPr>
        <w:t xml:space="preserve"> or </w:t>
      </w:r>
      <w:r w:rsidRPr="008E0442">
        <w:rPr>
          <w:rStyle w:val="TexteC"/>
        </w:rPr>
        <w:sym w:font="Symbol" w:char="F0B9"/>
      </w:r>
      <w:r w:rsidRPr="002B1A9A">
        <w:rPr>
          <w:rStyle w:val="TexteC"/>
          <w:lang w:val="en-US"/>
        </w:rPr>
        <w:t xml:space="preserve"> </w:t>
      </w:r>
      <w:r w:rsidRPr="008B6205">
        <w:rPr>
          <w:rStyle w:val="TexteC"/>
          <w:b/>
          <w:lang w:val="en-US"/>
        </w:rPr>
        <w:t>nullptr</w:t>
      </w:r>
      <w:r>
        <w:rPr>
          <w:lang w:val="en-US"/>
        </w:rPr>
        <w:t xml:space="preserve"> at the end of our method. If </w:t>
      </w:r>
      <w:r w:rsidRPr="008E0442">
        <w:rPr>
          <w:rStyle w:val="TexteC"/>
        </w:rPr>
        <w:sym w:font="Symbol" w:char="F0B9"/>
      </w:r>
      <w:r w:rsidRPr="008B6205">
        <w:rPr>
          <w:rStyle w:val="TexteC"/>
          <w:lang w:val="en-US"/>
        </w:rPr>
        <w:t xml:space="preserve"> </w:t>
      </w:r>
      <w:r w:rsidRPr="008B6205">
        <w:rPr>
          <w:rStyle w:val="TexteC"/>
          <w:b/>
          <w:lang w:val="en-US"/>
        </w:rPr>
        <w:t>nullptr</w:t>
      </w:r>
      <w:r>
        <w:rPr>
          <w:lang w:val="en-US"/>
        </w:rPr>
        <w:t xml:space="preserve">, </w:t>
      </w:r>
      <w:r w:rsidRPr="008B6205">
        <w:rPr>
          <w:rStyle w:val="TexteC"/>
          <w:lang w:val="en-US"/>
        </w:rPr>
        <w:t>virtualInheritancePath</w:t>
      </w:r>
      <w:r>
        <w:rPr>
          <w:lang w:val="en-US"/>
        </w:rPr>
        <w:t xml:space="preserve"> enables to retrieve the virtual class in which lays </w:t>
      </w:r>
      <w:r w:rsidRPr="00D4577F">
        <w:rPr>
          <w:rStyle w:val="TexteC"/>
          <w:lang w:val="en-US"/>
        </w:rPr>
        <w:t>method</w:t>
      </w:r>
      <w:r>
        <w:rPr>
          <w:lang w:val="en-US"/>
        </w:rPr>
        <w:t xml:space="preserve">. Then </w:t>
      </w:r>
      <w:r w:rsidRPr="008B6205">
        <w:rPr>
          <w:rStyle w:val="TexteC"/>
          <w:lang w:val="en-US"/>
        </w:rPr>
        <w:t>inheritancePath</w:t>
      </w:r>
      <w:r>
        <w:rPr>
          <w:lang w:val="en-US"/>
        </w:rPr>
        <w:t xml:space="preserve"> retrieves the path from the virtual class to its subclass that has introduced the method.</w:t>
      </w:r>
    </w:p>
    <w:p w:rsidR="008E0442" w:rsidRDefault="008E0442" w:rsidP="008E0442">
      <w:pPr>
        <w:pStyle w:val="PostConditions"/>
        <w:rPr>
          <w:lang w:val="en-US"/>
        </w:rPr>
      </w:pPr>
      <w:r>
        <w:rPr>
          <w:lang w:val="en-US"/>
        </w:rPr>
        <w:t xml:space="preserve">The returned index is valid and </w:t>
      </w:r>
      <w:r w:rsidRPr="002B1A9A">
        <w:rPr>
          <w:rStyle w:val="TexteC"/>
          <w:lang w:val="en-US"/>
        </w:rPr>
        <w:t xml:space="preserve">inheritancePath </w:t>
      </w:r>
      <w:r w:rsidRPr="008E0442">
        <w:rPr>
          <w:rStyle w:val="TexteC"/>
        </w:rPr>
        <w:sym w:font="Symbol" w:char="F0B9"/>
      </w:r>
      <w:r w:rsidRPr="002B1A9A">
        <w:rPr>
          <w:rStyle w:val="TexteC"/>
          <w:lang w:val="en-US"/>
        </w:rPr>
        <w:t xml:space="preserve"> </w:t>
      </w:r>
      <w:r w:rsidRPr="002B1A9A">
        <w:rPr>
          <w:rStyle w:val="TexteC"/>
          <w:b/>
          <w:lang w:val="en-US"/>
        </w:rPr>
        <w:t>nullptr</w:t>
      </w:r>
      <w:r>
        <w:rPr>
          <w:lang w:val="en-US"/>
        </w:rPr>
        <w:t>.</w:t>
      </w:r>
    </w:p>
    <w:p w:rsidR="001B2CEB" w:rsidRDefault="001B2CEB" w:rsidP="001B2CEB">
      <w:pPr>
        <w:pStyle w:val="Relatives"/>
        <w:rPr>
          <w:lang w:val="en-US"/>
        </w:rPr>
      </w:pPr>
    </w:p>
    <w:p w:rsidR="001B2CEB" w:rsidRDefault="001B2CEB" w:rsidP="001B2CEB">
      <w:pPr>
        <w:pStyle w:val="RelativesItem"/>
        <w:rPr>
          <w:lang w:val="en-US"/>
        </w:rPr>
      </w:pPr>
      <w:r>
        <w:rPr>
          <w:lang w:val="en-US"/>
        </w:rPr>
        <w:t xml:space="preserve">The method </w:t>
      </w:r>
      <w:r w:rsidR="008B6205">
        <w:rPr>
          <w:rStyle w:val="LienMthode"/>
          <w:lang w:val="en-US"/>
        </w:rPr>
        <w:t>isSameMethod</w:t>
      </w:r>
      <w:r>
        <w:rPr>
          <w:lang w:val="en-US"/>
        </w:rPr>
        <w:t xml:space="preserve"> and the field</w:t>
      </w:r>
      <w:r w:rsidR="008B6205">
        <w:rPr>
          <w:lang w:val="en-US"/>
        </w:rPr>
        <w:t>s</w:t>
      </w:r>
      <w:r>
        <w:rPr>
          <w:lang w:val="en-US"/>
        </w:rPr>
        <w:t xml:space="preserve"> </w:t>
      </w:r>
      <w:r w:rsidR="008B6205" w:rsidRPr="000D4E33">
        <w:rPr>
          <w:rStyle w:val="LienClasseC"/>
          <w:lang w:val="en-US"/>
        </w:rPr>
        <w:t>VirtualMethodInfo</w:t>
      </w:r>
      <w:r w:rsidR="008B6205" w:rsidRPr="000D4E33">
        <w:rPr>
          <w:rStyle w:val="TexteC"/>
          <w:lang w:val="en-US"/>
        </w:rPr>
        <w:t>::</w:t>
      </w:r>
      <w:r w:rsidR="008B6205" w:rsidRPr="000D4E33">
        <w:rPr>
          <w:rStyle w:val="LienChamps"/>
          <w:lang w:val="en-US"/>
        </w:rPr>
        <w:t>_inheritancePath</w:t>
      </w:r>
      <w:r w:rsidR="008B6205">
        <w:rPr>
          <w:lang w:val="en-US"/>
        </w:rPr>
        <w:t xml:space="preserve">, </w:t>
      </w:r>
      <w:r w:rsidRPr="000D4E33">
        <w:rPr>
          <w:rStyle w:val="LienClasseC"/>
          <w:lang w:val="en-US"/>
        </w:rPr>
        <w:t>VirtualMethodInfo</w:t>
      </w:r>
      <w:r w:rsidRPr="000D4E33">
        <w:rPr>
          <w:rStyle w:val="TexteC"/>
          <w:lang w:val="en-US"/>
        </w:rPr>
        <w:t>::</w:t>
      </w:r>
      <w:r w:rsidRPr="000D4E33">
        <w:rPr>
          <w:rStyle w:val="LienChamps"/>
          <w:lang w:val="en-US"/>
        </w:rPr>
        <w:t>_</w:t>
      </w:r>
      <w:r w:rsidR="008B6205">
        <w:rPr>
          <w:rStyle w:val="LienChamps"/>
          <w:lang w:val="en-US"/>
        </w:rPr>
        <w:t>virtualI</w:t>
      </w:r>
      <w:r w:rsidRPr="000D4E33">
        <w:rPr>
          <w:rStyle w:val="LienChamps"/>
          <w:lang w:val="en-US"/>
        </w:rPr>
        <w:t>nheritancePath</w:t>
      </w:r>
      <w:r>
        <w:rPr>
          <w:lang w:val="en-US"/>
        </w:rPr>
        <w:t>,</w:t>
      </w:r>
    </w:p>
    <w:p w:rsidR="001B2CEB" w:rsidRPr="009D3083" w:rsidRDefault="001B2CEB" w:rsidP="001B2CEB">
      <w:pPr>
        <w:pStyle w:val="RelativesItem"/>
        <w:rPr>
          <w:lang w:val="en-US"/>
        </w:rPr>
      </w:pPr>
      <w:proofErr w:type="gramStart"/>
      <w:r>
        <w:rPr>
          <w:lang w:val="en-US"/>
        </w:rPr>
        <w:t>the</w:t>
      </w:r>
      <w:proofErr w:type="gramEnd"/>
      <w:r>
        <w:rPr>
          <w:lang w:val="en-US"/>
        </w:rPr>
        <w:t xml:space="preserve"> methods </w:t>
      </w:r>
      <w:r w:rsidRPr="002411B6">
        <w:rPr>
          <w:rStyle w:val="LienClasseC"/>
          <w:lang w:val="en-US"/>
        </w:rPr>
        <w:t>RTTITable</w:t>
      </w:r>
      <w:r w:rsidRPr="002411B6">
        <w:rPr>
          <w:rStyle w:val="TexteC"/>
          <w:lang w:val="en-US"/>
        </w:rPr>
        <w:t>::</w:t>
      </w:r>
      <w:r>
        <w:rPr>
          <w:rStyle w:val="LienMthode"/>
          <w:lang w:val="en-US"/>
        </w:rPr>
        <w:t>retrieveMethodIndex</w:t>
      </w:r>
      <w:r>
        <w:rPr>
          <w:lang w:val="en-US"/>
        </w:rPr>
        <w:t xml:space="preserve">, </w:t>
      </w:r>
      <w:r w:rsidRPr="001B2CEB">
        <w:rPr>
          <w:rStyle w:val="LienClasseC"/>
          <w:lang w:val="en-US"/>
        </w:rPr>
        <w:t>DelayedMethodCalls</w:t>
      </w:r>
      <w:r w:rsidRPr="001B2CEB">
        <w:rPr>
          <w:rStyle w:val="TexteC"/>
          <w:lang w:val="en-US"/>
        </w:rPr>
        <w:t>::</w:t>
      </w:r>
      <w:r w:rsidRPr="001B2CEB">
        <w:rPr>
          <w:rStyle w:val="LienClasseC"/>
          <w:lang w:val="en-US"/>
        </w:rPr>
        <w:t>MethodCall</w:t>
      </w:r>
      <w:r w:rsidRPr="001B2CEB">
        <w:rPr>
          <w:rStyle w:val="TexteC"/>
          <w:lang w:val="en-US"/>
        </w:rPr>
        <w:t>::</w:t>
      </w:r>
      <w:r w:rsidRPr="001B2CEB">
        <w:rPr>
          <w:rStyle w:val="LienMthode"/>
          <w:lang w:val="en-US"/>
        </w:rPr>
        <w:t>apply</w:t>
      </w:r>
      <w:r>
        <w:rPr>
          <w:lang w:val="en-US"/>
        </w:rPr>
        <w:t>.</w:t>
      </w:r>
    </w:p>
    <w:p w:rsidR="00DE47FF" w:rsidRDefault="00DE47FF" w:rsidP="00C90D6C">
      <w:pPr>
        <w:pStyle w:val="EntteMthode"/>
        <w:rPr>
          <w:lang w:val="en-US"/>
        </w:rPr>
      </w:pPr>
      <w:r w:rsidRPr="00DE47FF">
        <w:rPr>
          <w:b/>
          <w:bCs/>
          <w:lang w:val="en-US"/>
        </w:rPr>
        <w:t>int</w:t>
      </w:r>
      <w:r w:rsidRPr="00DE47FF">
        <w:rPr>
          <w:lang w:val="en-US"/>
        </w:rPr>
        <w:t xml:space="preserve"> </w:t>
      </w:r>
      <w:r w:rsidRPr="002B1A9A">
        <w:rPr>
          <w:rStyle w:val="DfinitionMthode"/>
          <w:lang w:val="en-US"/>
        </w:rPr>
        <w:t>getBasePosition</w:t>
      </w:r>
      <w:r w:rsidRPr="00DE47FF">
        <w:rPr>
          <w:lang w:val="en-US"/>
        </w:rPr>
        <w:t>(</w:t>
      </w:r>
      <w:r w:rsidRPr="00DE47FF">
        <w:rPr>
          <w:b/>
          <w:bCs/>
          <w:lang w:val="en-US"/>
        </w:rPr>
        <w:t>const</w:t>
      </w:r>
      <w:r w:rsidRPr="00DE47FF">
        <w:rPr>
          <w:lang w:val="en-US"/>
        </w:rPr>
        <w:t xml:space="preserve"> </w:t>
      </w:r>
      <w:r w:rsidRPr="00DE47FF">
        <w:rPr>
          <w:rStyle w:val="LienUnit"/>
          <w:lang w:val="en-US"/>
        </w:rPr>
        <w:t>clang</w:t>
      </w:r>
      <w:r w:rsidRPr="00DE47FF">
        <w:rPr>
          <w:lang w:val="en-US"/>
        </w:rPr>
        <w:t>::</w:t>
      </w:r>
      <w:r w:rsidRPr="00DE47FF">
        <w:rPr>
          <w:rStyle w:val="LienClasseC"/>
          <w:lang w:val="en-US"/>
        </w:rPr>
        <w:t>CXXRecordDecl</w:t>
      </w:r>
      <w:r w:rsidRPr="00DE47FF">
        <w:rPr>
          <w:lang w:val="en-US"/>
        </w:rPr>
        <w:t>* base</w:t>
      </w:r>
      <w:r w:rsidR="008B6205" w:rsidRPr="008B6205">
        <w:rPr>
          <w:lang w:val="en-US"/>
        </w:rPr>
        <w:t xml:space="preserve">, </w:t>
      </w:r>
      <w:r w:rsidR="008B6205" w:rsidRPr="008B6205">
        <w:rPr>
          <w:b/>
          <w:lang w:val="en-US"/>
        </w:rPr>
        <w:t>bool</w:t>
      </w:r>
      <w:r w:rsidR="008B6205" w:rsidRPr="008B6205">
        <w:rPr>
          <w:lang w:val="en-US"/>
        </w:rPr>
        <w:t>&amp; isVirtual</w:t>
      </w:r>
      <w:r w:rsidRPr="00DE47FF">
        <w:rPr>
          <w:lang w:val="en-US"/>
        </w:rPr>
        <w:t xml:space="preserve">) </w:t>
      </w:r>
      <w:r w:rsidRPr="00DE47FF">
        <w:rPr>
          <w:b/>
          <w:bCs/>
          <w:lang w:val="en-US"/>
        </w:rPr>
        <w:t>const</w:t>
      </w:r>
      <w:r w:rsidRPr="00DE47FF">
        <w:rPr>
          <w:lang w:val="en-US"/>
        </w:rPr>
        <w:t>;</w:t>
      </w:r>
    </w:p>
    <w:p w:rsidR="0048025E" w:rsidRDefault="001B2CEB" w:rsidP="0048025E">
      <w:pPr>
        <w:rPr>
          <w:lang w:val="en-US"/>
        </w:rPr>
      </w:pPr>
      <w:r>
        <w:rPr>
          <w:lang w:val="en-US"/>
        </w:rPr>
        <w:t xml:space="preserve">Return the index in the virtual method table </w:t>
      </w:r>
      <w:r w:rsidR="0023341C">
        <w:rPr>
          <w:lang w:val="en-US"/>
        </w:rPr>
        <w:t xml:space="preserve">(see the field </w:t>
      </w:r>
      <w:r w:rsidR="0023341C" w:rsidRPr="0023341C">
        <w:rPr>
          <w:rStyle w:val="LienChamps"/>
          <w:lang w:val="en-US"/>
        </w:rPr>
        <w:t>_virtualMethodTable</w:t>
      </w:r>
      <w:r w:rsidR="0023341C">
        <w:rPr>
          <w:lang w:val="en-US"/>
        </w:rPr>
        <w:t xml:space="preserve">) </w:t>
      </w:r>
      <w:r>
        <w:rPr>
          <w:lang w:val="en-US"/>
        </w:rPr>
        <w:t xml:space="preserve">where the own virtual methods of </w:t>
      </w:r>
      <w:r w:rsidRPr="002B1A9A">
        <w:rPr>
          <w:rStyle w:val="TexteC"/>
          <w:lang w:val="en-US"/>
        </w:rPr>
        <w:t>base</w:t>
      </w:r>
      <w:r>
        <w:rPr>
          <w:lang w:val="en-US"/>
        </w:rPr>
        <w:t xml:space="preserve"> are defined. The implementation simply looks at the index associated to </w:t>
      </w:r>
      <w:r w:rsidRPr="002B1A9A">
        <w:rPr>
          <w:rStyle w:val="TexteC"/>
          <w:lang w:val="en-US"/>
        </w:rPr>
        <w:t>base</w:t>
      </w:r>
      <w:r>
        <w:rPr>
          <w:lang w:val="en-US"/>
        </w:rPr>
        <w:t xml:space="preserve"> in the </w:t>
      </w:r>
      <w:proofErr w:type="gramStart"/>
      <w:r>
        <w:rPr>
          <w:lang w:val="en-US"/>
        </w:rPr>
        <w:t>field</w:t>
      </w:r>
      <w:r w:rsidR="0023341C">
        <w:rPr>
          <w:lang w:val="en-US"/>
        </w:rPr>
        <w:t>s</w:t>
      </w:r>
      <w:proofErr w:type="gramEnd"/>
      <w:r>
        <w:rPr>
          <w:lang w:val="en-US"/>
        </w:rPr>
        <w:t xml:space="preserve"> </w:t>
      </w:r>
      <w:r w:rsidR="0023341C" w:rsidRPr="0023341C">
        <w:rPr>
          <w:rStyle w:val="LienChamps"/>
          <w:lang w:val="en-US"/>
        </w:rPr>
        <w:t>_virtualDerivationsPosition</w:t>
      </w:r>
      <w:r w:rsidR="0023341C">
        <w:rPr>
          <w:lang w:val="en-US"/>
        </w:rPr>
        <w:t xml:space="preserve"> / </w:t>
      </w:r>
      <w:r w:rsidRPr="002B1A9A">
        <w:rPr>
          <w:rStyle w:val="LienChamps"/>
          <w:lang w:val="en-US"/>
        </w:rPr>
        <w:t>_derivationsPosition</w:t>
      </w:r>
      <w:r>
        <w:rPr>
          <w:lang w:val="en-US"/>
        </w:rPr>
        <w:t>.</w:t>
      </w:r>
    </w:p>
    <w:p w:rsidR="001B2CEB" w:rsidRDefault="00AA0380" w:rsidP="00AA0380">
      <w:pPr>
        <w:jc w:val="center"/>
        <w:rPr>
          <w:lang w:val="en-US"/>
        </w:rPr>
      </w:pPr>
      <w:r>
        <w:rPr>
          <w:noProof/>
        </w:rPr>
        <w:drawing>
          <wp:inline distT="0" distB="0" distL="0" distR="0">
            <wp:extent cx="4343400" cy="990600"/>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43400" cy="990600"/>
                    </a:xfrm>
                    <a:prstGeom prst="rect">
                      <a:avLst/>
                    </a:prstGeom>
                    <a:noFill/>
                    <a:ln>
                      <a:noFill/>
                    </a:ln>
                  </pic:spPr>
                </pic:pic>
              </a:graphicData>
            </a:graphic>
          </wp:inline>
        </w:drawing>
      </w:r>
    </w:p>
    <w:p w:rsidR="001B2CEB" w:rsidRDefault="001B2CEB" w:rsidP="0048025E">
      <w:pPr>
        <w:rPr>
          <w:lang w:val="en-US"/>
        </w:rPr>
      </w:pPr>
      <w:r>
        <w:rPr>
          <w:lang w:val="en-US"/>
        </w:rPr>
        <w:t xml:space="preserve">This method is called by the class </w:t>
      </w:r>
      <w:r w:rsidRPr="002B1A9A">
        <w:rPr>
          <w:rStyle w:val="LienClasseC"/>
          <w:lang w:val="en-US"/>
        </w:rPr>
        <w:t>RTTITable</w:t>
      </w:r>
      <w:r w:rsidRPr="002B1A9A">
        <w:rPr>
          <w:rStyle w:val="TexteC"/>
          <w:lang w:val="en-US"/>
        </w:rPr>
        <w:t>::</w:t>
      </w:r>
      <w:r w:rsidRPr="002B1A9A">
        <w:rPr>
          <w:rStyle w:val="LienMthode"/>
          <w:lang w:val="en-US"/>
        </w:rPr>
        <w:t>getBasePosition</w:t>
      </w:r>
      <w:r>
        <w:rPr>
          <w:lang w:val="en-US"/>
        </w:rPr>
        <w:t xml:space="preserve"> and by </w:t>
      </w:r>
      <w:r w:rsidRPr="001B2CEB">
        <w:rPr>
          <w:rStyle w:val="LienClasseC"/>
          <w:lang w:val="en-US"/>
        </w:rPr>
        <w:t>RTTITable</w:t>
      </w:r>
      <w:r w:rsidRPr="001B2CEB">
        <w:rPr>
          <w:rStyle w:val="TexteC"/>
          <w:lang w:val="en-US"/>
        </w:rPr>
        <w:t>::</w:t>
      </w:r>
      <w:r w:rsidRPr="001B2CEB">
        <w:rPr>
          <w:rStyle w:val="LienMthode"/>
          <w:lang w:val="en-US"/>
        </w:rPr>
        <w:t>retrieve</w:t>
      </w:r>
      <w:r w:rsidR="00727756">
        <w:rPr>
          <w:rStyle w:val="LienMthode"/>
          <w:lang w:val="en-US"/>
        </w:rPr>
        <w:t>Static</w:t>
      </w:r>
      <w:r w:rsidRPr="001B2CEB">
        <w:rPr>
          <w:rStyle w:val="LienMthode"/>
          <w:lang w:val="en-US"/>
        </w:rPr>
        <w:t>InheritancePathBetween</w:t>
      </w:r>
      <w:r>
        <w:rPr>
          <w:lang w:val="en-US"/>
        </w:rPr>
        <w:t xml:space="preserve"> in case of virtual inheritance.</w:t>
      </w:r>
    </w:p>
    <w:p w:rsidR="00401812" w:rsidRDefault="00401812" w:rsidP="00401812">
      <w:pPr>
        <w:pStyle w:val="Prconditions"/>
        <w:rPr>
          <w:lang w:val="en-US"/>
        </w:rPr>
      </w:pPr>
      <w:r w:rsidRPr="00401812">
        <w:rPr>
          <w:rStyle w:val="TexteC"/>
          <w:lang w:val="en-US"/>
        </w:rPr>
        <w:t>base</w:t>
      </w:r>
      <w:r>
        <w:rPr>
          <w:lang w:val="en-US"/>
        </w:rPr>
        <w:t xml:space="preserve"> is a direct base class of our class</w:t>
      </w:r>
      <w:r w:rsidR="008E0B44">
        <w:rPr>
          <w:lang w:val="en-US"/>
        </w:rPr>
        <w:t xml:space="preserve"> or it is a virtual base class (see the method </w:t>
      </w:r>
      <w:r w:rsidR="008E0B44" w:rsidRPr="00D4577F">
        <w:rPr>
          <w:rStyle w:val="LienMthode"/>
          <w:lang w:val="en-US"/>
        </w:rPr>
        <w:t>isVirtualBase</w:t>
      </w:r>
      <w:r w:rsidR="008E0B44">
        <w:rPr>
          <w:lang w:val="en-US"/>
        </w:rPr>
        <w:t>)</w:t>
      </w:r>
    </w:p>
    <w:p w:rsidR="00250521" w:rsidRDefault="00250521" w:rsidP="00250521">
      <w:pPr>
        <w:pStyle w:val="Relatives"/>
        <w:rPr>
          <w:lang w:val="en-US"/>
        </w:rPr>
      </w:pPr>
    </w:p>
    <w:p w:rsidR="00250521" w:rsidRDefault="00250521" w:rsidP="00250521">
      <w:pPr>
        <w:pStyle w:val="RelativesItem"/>
        <w:rPr>
          <w:lang w:val="en-US"/>
        </w:rPr>
      </w:pPr>
      <w:r>
        <w:rPr>
          <w:lang w:val="en-US"/>
        </w:rPr>
        <w:t>The field</w:t>
      </w:r>
      <w:r w:rsidR="00401812">
        <w:rPr>
          <w:lang w:val="en-US"/>
        </w:rPr>
        <w:t xml:space="preserve">s </w:t>
      </w:r>
      <w:r w:rsidR="00401812" w:rsidRPr="00D4577F">
        <w:rPr>
          <w:rStyle w:val="LienChamps"/>
          <w:lang w:val="en-US"/>
        </w:rPr>
        <w:t>_virtualMethodTable</w:t>
      </w:r>
      <w:r w:rsidR="00401812">
        <w:rPr>
          <w:lang w:val="en-US"/>
        </w:rPr>
        <w:t xml:space="preserve">, </w:t>
      </w:r>
      <w:r w:rsidR="00401812" w:rsidRPr="00D4577F">
        <w:rPr>
          <w:rStyle w:val="LienChamps"/>
          <w:lang w:val="en-US"/>
        </w:rPr>
        <w:t>_virtualDerivationsPosition</w:t>
      </w:r>
      <w:r w:rsidR="00401812">
        <w:rPr>
          <w:lang w:val="en-US"/>
        </w:rPr>
        <w:t>,</w:t>
      </w:r>
      <w:r>
        <w:rPr>
          <w:lang w:val="en-US"/>
        </w:rPr>
        <w:t xml:space="preserve"> </w:t>
      </w:r>
      <w:r w:rsidRPr="00401812">
        <w:rPr>
          <w:rStyle w:val="LienChamps"/>
          <w:lang w:val="en-US"/>
        </w:rPr>
        <w:t>_derivationsPosition</w:t>
      </w:r>
      <w:r>
        <w:rPr>
          <w:lang w:val="en-US"/>
        </w:rPr>
        <w:t>,</w:t>
      </w:r>
    </w:p>
    <w:p w:rsidR="008E0B44" w:rsidRDefault="008E0B44" w:rsidP="00250521">
      <w:pPr>
        <w:pStyle w:val="RelativesItem"/>
        <w:rPr>
          <w:lang w:val="en-US"/>
        </w:rPr>
      </w:pPr>
      <w:r>
        <w:rPr>
          <w:lang w:val="en-US"/>
        </w:rPr>
        <w:t xml:space="preserve">the method </w:t>
      </w:r>
      <w:r w:rsidRPr="008E0B44">
        <w:rPr>
          <w:rStyle w:val="LienMthode"/>
        </w:rPr>
        <w:t>isVirtualBase</w:t>
      </w:r>
      <w:r>
        <w:rPr>
          <w:lang w:val="en-US"/>
        </w:rPr>
        <w:t>,</w:t>
      </w:r>
    </w:p>
    <w:p w:rsidR="00250521" w:rsidRPr="009D3083" w:rsidRDefault="00250521" w:rsidP="00250521">
      <w:pPr>
        <w:pStyle w:val="RelativesItem"/>
        <w:rPr>
          <w:lang w:val="en-US"/>
        </w:rPr>
      </w:pPr>
      <w:proofErr w:type="gramStart"/>
      <w:r>
        <w:rPr>
          <w:lang w:val="en-US"/>
        </w:rPr>
        <w:t>the</w:t>
      </w:r>
      <w:proofErr w:type="gramEnd"/>
      <w:r>
        <w:rPr>
          <w:lang w:val="en-US"/>
        </w:rPr>
        <w:t xml:space="preserve"> methods </w:t>
      </w:r>
      <w:r w:rsidRPr="00F12926">
        <w:rPr>
          <w:rStyle w:val="LienClasseC"/>
          <w:lang w:val="en-US"/>
        </w:rPr>
        <w:t>RTTITable</w:t>
      </w:r>
      <w:r w:rsidRPr="00F12926">
        <w:rPr>
          <w:rStyle w:val="TexteC"/>
          <w:lang w:val="en-US"/>
        </w:rPr>
        <w:t>::</w:t>
      </w:r>
      <w:r w:rsidRPr="00F12926">
        <w:rPr>
          <w:rStyle w:val="LienMthode"/>
          <w:lang w:val="en-US"/>
        </w:rPr>
        <w:t>getBasePosition</w:t>
      </w:r>
      <w:r>
        <w:rPr>
          <w:lang w:val="en-US"/>
        </w:rPr>
        <w:t xml:space="preserve"> and </w:t>
      </w:r>
      <w:r w:rsidRPr="001B2CEB">
        <w:rPr>
          <w:rStyle w:val="LienClasseC"/>
          <w:lang w:val="en-US"/>
        </w:rPr>
        <w:t>RTTITable</w:t>
      </w:r>
      <w:r w:rsidRPr="001B2CEB">
        <w:rPr>
          <w:rStyle w:val="TexteC"/>
          <w:lang w:val="en-US"/>
        </w:rPr>
        <w:t>::</w:t>
      </w:r>
      <w:r w:rsidRPr="001B2CEB">
        <w:rPr>
          <w:rStyle w:val="LienMthode"/>
          <w:lang w:val="en-US"/>
        </w:rPr>
        <w:t>retrieveInheritancePathBetween</w:t>
      </w:r>
      <w:r>
        <w:rPr>
          <w:lang w:val="en-US"/>
        </w:rPr>
        <w:t>.</w:t>
      </w:r>
    </w:p>
    <w:p w:rsidR="0048025E" w:rsidRPr="00DE47FF" w:rsidRDefault="00250521" w:rsidP="0048025E">
      <w:pPr>
        <w:pStyle w:val="EntteMthode"/>
        <w:rPr>
          <w:lang w:val="en-US"/>
        </w:rPr>
      </w:pPr>
      <w:r w:rsidRPr="002B1A9A">
        <w:rPr>
          <w:rStyle w:val="TexteC"/>
          <w:b/>
          <w:lang w:val="en-US"/>
        </w:rPr>
        <w:t>const</w:t>
      </w:r>
      <w:r w:rsidRPr="002B1A9A">
        <w:rPr>
          <w:rStyle w:val="TexteC"/>
          <w:lang w:val="en-US"/>
        </w:rPr>
        <w:t xml:space="preserve"> </w:t>
      </w:r>
      <w:r w:rsidR="0048025E" w:rsidRPr="00B64EF9">
        <w:rPr>
          <w:rStyle w:val="LienClasseC"/>
          <w:lang w:val="en-US"/>
        </w:rPr>
        <w:t>InheritancePath</w:t>
      </w:r>
      <w:r>
        <w:rPr>
          <w:lang w:val="en-US"/>
        </w:rPr>
        <w:t xml:space="preserve">&amp; </w:t>
      </w:r>
      <w:r w:rsidR="0048025E" w:rsidRPr="002B1A9A">
        <w:rPr>
          <w:rStyle w:val="DfinitionMthode"/>
          <w:lang w:val="en-US"/>
        </w:rPr>
        <w:t>getPvmtField</w:t>
      </w:r>
      <w:r w:rsidR="0048025E" w:rsidRPr="00B64EF9">
        <w:rPr>
          <w:lang w:val="en-US"/>
        </w:rPr>
        <w:t xml:space="preserve">() </w:t>
      </w:r>
      <w:r w:rsidR="0048025E" w:rsidRPr="00B64EF9">
        <w:rPr>
          <w:b/>
          <w:lang w:val="en-US"/>
        </w:rPr>
        <w:t>const</w:t>
      </w:r>
      <w:r w:rsidR="0048025E" w:rsidRPr="00B64EF9">
        <w:rPr>
          <w:lang w:val="en-US"/>
        </w:rPr>
        <w:t>;</w:t>
      </w:r>
    </w:p>
    <w:p w:rsidR="009D3083" w:rsidRDefault="00250521" w:rsidP="009D3083">
      <w:pPr>
        <w:rPr>
          <w:lang w:val="en-US"/>
        </w:rPr>
      </w:pPr>
      <w:r>
        <w:rPr>
          <w:lang w:val="en-US"/>
        </w:rPr>
        <w:t>Return the inherited class that has got the pointer on the start of the virtual method table.</w:t>
      </w:r>
      <w:r w:rsidR="00E71DAC">
        <w:rPr>
          <w:lang w:val="en-US"/>
        </w:rPr>
        <w:t xml:space="preserve"> The implementation simply returns the inheritance path of the first virtual method registered in our virtual method table</w:t>
      </w:r>
      <w:r w:rsidR="005E5A1E">
        <w:rPr>
          <w:lang w:val="en-US"/>
        </w:rPr>
        <w:t xml:space="preserve"> (see the field </w:t>
      </w:r>
      <w:r w:rsidR="005E5A1E" w:rsidRPr="005E5A1E">
        <w:rPr>
          <w:rStyle w:val="LienChamps"/>
          <w:lang w:val="en-US"/>
        </w:rPr>
        <w:t>_pvmtAccess</w:t>
      </w:r>
      <w:r w:rsidR="005E5A1E">
        <w:rPr>
          <w:lang w:val="en-US"/>
        </w:rPr>
        <w:t>)</w:t>
      </w:r>
      <w:r w:rsidR="00E71DAC">
        <w:rPr>
          <w:lang w:val="en-US"/>
        </w:rPr>
        <w:t>.</w:t>
      </w:r>
    </w:p>
    <w:p w:rsidR="00E71DAC" w:rsidRDefault="00E71DAC" w:rsidP="009D3083">
      <w:pPr>
        <w:rPr>
          <w:lang w:val="en-US"/>
        </w:rPr>
      </w:pPr>
    </w:p>
    <w:p w:rsidR="00E71DAC" w:rsidRDefault="004859D2" w:rsidP="009D3083">
      <w:pPr>
        <w:rPr>
          <w:lang w:val="en-US"/>
        </w:rPr>
      </w:pPr>
      <w:r>
        <w:rPr>
          <w:lang w:val="en-US"/>
        </w:rPr>
        <w:t>Our</w:t>
      </w:r>
      <w:r w:rsidR="005E5A1E">
        <w:rPr>
          <w:lang w:val="en-US"/>
        </w:rPr>
        <w:t xml:space="preserve"> method is used by the interface of </w:t>
      </w:r>
      <w:r w:rsidR="005E5A1E" w:rsidRPr="005E5A1E">
        <w:rPr>
          <w:rStyle w:val="LienClasseC"/>
          <w:lang w:val="en-US"/>
        </w:rPr>
        <w:t>RTTITable</w:t>
      </w:r>
      <w:r w:rsidR="005E5A1E">
        <w:rPr>
          <w:lang w:val="en-US"/>
        </w:rPr>
        <w:t xml:space="preserve"> through the method </w:t>
      </w:r>
      <w:r w:rsidR="005E5A1E" w:rsidRPr="005E5A1E">
        <w:rPr>
          <w:rStyle w:val="LienClasseC"/>
          <w:lang w:val="en-US"/>
        </w:rPr>
        <w:t>RTTITable</w:t>
      </w:r>
      <w:r w:rsidR="005E5A1E" w:rsidRPr="005E5A1E">
        <w:rPr>
          <w:rStyle w:val="TexteC"/>
          <w:lang w:val="en-US"/>
        </w:rPr>
        <w:t>::</w:t>
      </w:r>
      <w:r w:rsidR="005E5A1E" w:rsidRPr="005E5A1E">
        <w:rPr>
          <w:rStyle w:val="LienMthode"/>
          <w:lang w:val="en-US"/>
        </w:rPr>
        <w:t>getPvmt</w:t>
      </w:r>
      <w:r>
        <w:rPr>
          <w:lang w:val="en-US"/>
        </w:rPr>
        <w:t xml:space="preserve"> to access to the virtual method table of a class. Our</w:t>
      </w:r>
      <w:r w:rsidR="00E71DAC">
        <w:rPr>
          <w:lang w:val="en-US"/>
        </w:rPr>
        <w:t xml:space="preserve"> method is </w:t>
      </w:r>
      <w:r w:rsidR="005E5A1E">
        <w:rPr>
          <w:lang w:val="en-US"/>
        </w:rPr>
        <w:t xml:space="preserve">also </w:t>
      </w:r>
      <w:r w:rsidR="00E71DAC">
        <w:rPr>
          <w:lang w:val="en-US"/>
        </w:rPr>
        <w:t xml:space="preserve">used to set the pointer on the virtual method table in </w:t>
      </w:r>
      <w:r w:rsidR="00E71DAC" w:rsidRPr="002B1A9A">
        <w:rPr>
          <w:rStyle w:val="LienClasseC"/>
          <w:lang w:val="en-US"/>
        </w:rPr>
        <w:t>RTTITable</w:t>
      </w:r>
      <w:r w:rsidR="00E71DAC" w:rsidRPr="002B1A9A">
        <w:rPr>
          <w:rStyle w:val="TexteC"/>
          <w:lang w:val="en-US"/>
        </w:rPr>
        <w:t>::</w:t>
      </w:r>
      <w:r w:rsidR="00E71DAC" w:rsidRPr="002B1A9A">
        <w:rPr>
          <w:rStyle w:val="LienMthode"/>
          <w:lang w:val="en-US"/>
        </w:rPr>
        <w:t>addPvmtSetter</w:t>
      </w:r>
      <w:r w:rsidR="00E71DAC">
        <w:rPr>
          <w:lang w:val="en-US"/>
        </w:rPr>
        <w:t xml:space="preserve"> and </w:t>
      </w:r>
      <w:r w:rsidR="00C1513F">
        <w:rPr>
          <w:lang w:val="en-US"/>
        </w:rPr>
        <w:t xml:space="preserve">to retrieve a read access on it in </w:t>
      </w:r>
      <w:r w:rsidR="00C1513F" w:rsidRPr="002B1A9A">
        <w:rPr>
          <w:rStyle w:val="LienClasseC"/>
          <w:lang w:val="en-US"/>
        </w:rPr>
        <w:t>RTTITable</w:t>
      </w:r>
      <w:r w:rsidR="00C1513F" w:rsidRPr="002B1A9A">
        <w:rPr>
          <w:rStyle w:val="TexteC"/>
          <w:lang w:val="en-US"/>
        </w:rPr>
        <w:t>::</w:t>
      </w:r>
      <w:r w:rsidR="00C1513F" w:rsidRPr="002B1A9A">
        <w:rPr>
          <w:rStyle w:val="LienMthode"/>
          <w:lang w:val="en-US"/>
        </w:rPr>
        <w:t>retrieveMethodIndex</w:t>
      </w:r>
      <w:r w:rsidR="00C1513F">
        <w:rPr>
          <w:lang w:val="en-US"/>
        </w:rPr>
        <w:t>.</w:t>
      </w:r>
    </w:p>
    <w:p w:rsidR="00250521" w:rsidRDefault="00250521" w:rsidP="00250521">
      <w:pPr>
        <w:pStyle w:val="Prconditions"/>
        <w:rPr>
          <w:lang w:val="en-US"/>
        </w:rPr>
      </w:pPr>
      <w:r>
        <w:rPr>
          <w:lang w:val="en-US"/>
        </w:rPr>
        <w:t xml:space="preserve">The method </w:t>
      </w:r>
      <w:r w:rsidRPr="00250521">
        <w:rPr>
          <w:rStyle w:val="LienMthode"/>
          <w:lang w:val="en-US"/>
        </w:rPr>
        <w:t>hasPvmtAsFirstField</w:t>
      </w:r>
      <w:r>
        <w:rPr>
          <w:lang w:val="en-US"/>
        </w:rPr>
        <w:t xml:space="preserve"> should </w:t>
      </w:r>
      <w:r w:rsidR="00F11984">
        <w:rPr>
          <w:lang w:val="en-US"/>
        </w:rPr>
        <w:t xml:space="preserve">have </w:t>
      </w:r>
      <w:r>
        <w:rPr>
          <w:lang w:val="en-US"/>
        </w:rPr>
        <w:t>return</w:t>
      </w:r>
      <w:r w:rsidR="00F11984">
        <w:rPr>
          <w:lang w:val="en-US"/>
        </w:rPr>
        <w:t>ed</w:t>
      </w:r>
      <w:r>
        <w:rPr>
          <w:lang w:val="en-US"/>
        </w:rPr>
        <w:t xml:space="preserve"> </w:t>
      </w:r>
      <w:r w:rsidR="00F11984">
        <w:rPr>
          <w:rStyle w:val="TexteC"/>
          <w:b/>
          <w:lang w:val="en-US"/>
        </w:rPr>
        <w:t>false</w:t>
      </w:r>
      <w:r w:rsidR="00E71DAC">
        <w:rPr>
          <w:lang w:val="en-US"/>
        </w:rPr>
        <w:t>: it occurs in case of multiple inheritance with at least one virtual method but when the first base class has field but no virtual methods.</w:t>
      </w:r>
    </w:p>
    <w:p w:rsidR="00F11984" w:rsidRDefault="00F11984" w:rsidP="00F11984">
      <w:pPr>
        <w:pStyle w:val="Relatives"/>
        <w:rPr>
          <w:lang w:val="en-US"/>
        </w:rPr>
      </w:pPr>
    </w:p>
    <w:p w:rsidR="00F11984" w:rsidRDefault="00F11984" w:rsidP="00F11984">
      <w:pPr>
        <w:pStyle w:val="RelativesItem"/>
        <w:rPr>
          <w:lang w:val="en-US"/>
        </w:rPr>
      </w:pPr>
      <w:r>
        <w:rPr>
          <w:lang w:val="en-US"/>
        </w:rPr>
        <w:t xml:space="preserve">The fields </w:t>
      </w:r>
      <w:r w:rsidRPr="00F11984">
        <w:rPr>
          <w:rStyle w:val="LienChamps"/>
        </w:rPr>
        <w:t>_pvmtAccess</w:t>
      </w:r>
      <w:r>
        <w:rPr>
          <w:lang w:val="en-US"/>
        </w:rPr>
        <w:t xml:space="preserve">, </w:t>
      </w:r>
      <w:r w:rsidRPr="00F11984">
        <w:rPr>
          <w:rStyle w:val="LienChamps"/>
        </w:rPr>
        <w:t>_firstMultiplePosition</w:t>
      </w:r>
      <w:r>
        <w:rPr>
          <w:lang w:val="en-US"/>
        </w:rPr>
        <w:t>,</w:t>
      </w:r>
    </w:p>
    <w:p w:rsidR="00F11984" w:rsidRPr="00F11984" w:rsidRDefault="00F11984" w:rsidP="00F11984">
      <w:pPr>
        <w:pStyle w:val="RelativesItem"/>
        <w:rPr>
          <w:lang w:val="en-US"/>
        </w:rPr>
      </w:pPr>
      <w:proofErr w:type="gramStart"/>
      <w:r>
        <w:rPr>
          <w:lang w:val="en-US"/>
        </w:rPr>
        <w:t>the</w:t>
      </w:r>
      <w:proofErr w:type="gramEnd"/>
      <w:r>
        <w:rPr>
          <w:lang w:val="en-US"/>
        </w:rPr>
        <w:t xml:space="preserve"> methods </w:t>
      </w:r>
      <w:r w:rsidRPr="005E5A1E">
        <w:rPr>
          <w:rStyle w:val="LienClasseC"/>
          <w:lang w:val="en-US"/>
        </w:rPr>
        <w:t>RTTITable</w:t>
      </w:r>
      <w:r w:rsidRPr="005E5A1E">
        <w:rPr>
          <w:rStyle w:val="TexteC"/>
          <w:lang w:val="en-US"/>
        </w:rPr>
        <w:t>::</w:t>
      </w:r>
      <w:r w:rsidRPr="005E5A1E">
        <w:rPr>
          <w:rStyle w:val="LienMthode"/>
          <w:lang w:val="en-US"/>
        </w:rPr>
        <w:t>getPvmt</w:t>
      </w:r>
      <w:r>
        <w:rPr>
          <w:lang w:val="en-US"/>
        </w:rPr>
        <w:t>,</w:t>
      </w:r>
      <w:r w:rsidRPr="00F11984">
        <w:rPr>
          <w:rStyle w:val="LienClasseC"/>
          <w:lang w:val="en-US"/>
        </w:rPr>
        <w:t xml:space="preserve"> </w:t>
      </w:r>
      <w:r w:rsidRPr="002B1A9A">
        <w:rPr>
          <w:rStyle w:val="LienClasseC"/>
          <w:lang w:val="en-US"/>
        </w:rPr>
        <w:t>RTTITable</w:t>
      </w:r>
      <w:r w:rsidRPr="002B1A9A">
        <w:rPr>
          <w:rStyle w:val="TexteC"/>
          <w:lang w:val="en-US"/>
        </w:rPr>
        <w:t>::</w:t>
      </w:r>
      <w:r w:rsidRPr="002B1A9A">
        <w:rPr>
          <w:rStyle w:val="LienMthode"/>
          <w:lang w:val="en-US"/>
        </w:rPr>
        <w:t>addPvmtSetter</w:t>
      </w:r>
      <w:r>
        <w:rPr>
          <w:lang w:val="en-US"/>
        </w:rPr>
        <w:t xml:space="preserve"> and </w:t>
      </w:r>
      <w:r w:rsidRPr="002B1A9A">
        <w:rPr>
          <w:rStyle w:val="LienClasseC"/>
          <w:lang w:val="en-US"/>
        </w:rPr>
        <w:t>RTTITable</w:t>
      </w:r>
      <w:r w:rsidRPr="002B1A9A">
        <w:rPr>
          <w:rStyle w:val="TexteC"/>
          <w:lang w:val="en-US"/>
        </w:rPr>
        <w:t>::</w:t>
      </w:r>
      <w:r w:rsidRPr="002B1A9A">
        <w:rPr>
          <w:rStyle w:val="LienMthode"/>
          <w:lang w:val="en-US"/>
        </w:rPr>
        <w:t>retrieveMethodIndex</w:t>
      </w:r>
      <w:r>
        <w:rPr>
          <w:lang w:val="en-US"/>
        </w:rPr>
        <w:t>.</w:t>
      </w:r>
    </w:p>
    <w:p w:rsidR="00265606" w:rsidRDefault="00265606" w:rsidP="00265606">
      <w:pPr>
        <w:pStyle w:val="SectionClasse"/>
        <w:rPr>
          <w:rStyle w:val="LienClasseC"/>
          <w:lang w:val="en-US"/>
        </w:rPr>
      </w:pPr>
      <w:r>
        <w:rPr>
          <w:lang w:val="en-US"/>
        </w:rPr>
        <w:t xml:space="preserve">The class </w:t>
      </w:r>
      <w:r w:rsidRPr="00265606">
        <w:rPr>
          <w:rStyle w:val="LienClasseC"/>
          <w:lang w:val="en-US"/>
        </w:rPr>
        <w:t>DelayedMethodCalls</w:t>
      </w:r>
    </w:p>
    <w:p w:rsidR="00304C73" w:rsidRDefault="0022640A" w:rsidP="0022640A">
      <w:pPr>
        <w:rPr>
          <w:lang w:val="en-US"/>
        </w:rPr>
      </w:pPr>
      <w:r>
        <w:rPr>
          <w:lang w:val="en-US"/>
        </w:rPr>
        <w:t xml:space="preserve">The class </w:t>
      </w:r>
      <w:r>
        <w:rPr>
          <w:rStyle w:val="LienClasseC"/>
          <w:lang w:val="en-US"/>
        </w:rPr>
        <w:t>DelayedMethodCalls</w:t>
      </w:r>
      <w:r>
        <w:rPr>
          <w:lang w:val="en-US"/>
        </w:rPr>
        <w:t xml:space="preserve"> aims to manage the calls to the virtual method of a class before this class is </w:t>
      </w:r>
      <w:r w:rsidR="00304C73">
        <w:rPr>
          <w:lang w:val="en-US"/>
        </w:rPr>
        <w:t xml:space="preserve">completely </w:t>
      </w:r>
      <w:r w:rsidR="007C25B9">
        <w:rPr>
          <w:lang w:val="en-US"/>
        </w:rPr>
        <w:t xml:space="preserve">visited. Such a case occurs with </w:t>
      </w:r>
      <w:r w:rsidR="00304C73">
        <w:rPr>
          <w:lang w:val="en-US"/>
        </w:rPr>
        <w:t>inline methods in the body of the class.</w:t>
      </w:r>
      <w:r w:rsidR="002A243E">
        <w:rPr>
          <w:lang w:val="en-US"/>
        </w:rPr>
        <w:t xml:space="preserve"> It also occurs when the visit of classes are after the visit of function/methods that calls the virtual methods of the classes (</w:t>
      </w:r>
      <w:proofErr w:type="spellStart"/>
      <w:r w:rsidR="002A243E">
        <w:rPr>
          <w:lang w:val="en-US"/>
        </w:rPr>
        <w:t>ex template</w:t>
      </w:r>
      <w:proofErr w:type="spellEnd"/>
      <w:r w:rsidR="002A243E">
        <w:rPr>
          <w:lang w:val="en-US"/>
        </w:rPr>
        <w:t xml:space="preserve"> instantiation or nested classes).</w:t>
      </w:r>
    </w:p>
    <w:p w:rsidR="00304C73" w:rsidRDefault="00304C73" w:rsidP="0022640A">
      <w:pPr>
        <w:rPr>
          <w:lang w:val="en-US"/>
        </w:rPr>
      </w:pPr>
    </w:p>
    <w:p w:rsidR="0022640A" w:rsidRDefault="007C25B9" w:rsidP="0022640A">
      <w:pPr>
        <w:rPr>
          <w:lang w:val="en-US"/>
        </w:rPr>
      </w:pPr>
      <w:r>
        <w:rPr>
          <w:lang w:val="en-US"/>
        </w:rPr>
        <w:t xml:space="preserve">As the </w:t>
      </w:r>
      <w:r w:rsidR="00304C73">
        <w:rPr>
          <w:lang w:val="en-US"/>
        </w:rPr>
        <w:t>entries in the virtual method table</w:t>
      </w:r>
      <w:r>
        <w:rPr>
          <w:lang w:val="en-US"/>
        </w:rPr>
        <w:t xml:space="preserve"> ha</w:t>
      </w:r>
      <w:r w:rsidR="00304C73">
        <w:rPr>
          <w:lang w:val="en-US"/>
        </w:rPr>
        <w:t>ve</w:t>
      </w:r>
      <w:r>
        <w:rPr>
          <w:lang w:val="en-US"/>
        </w:rPr>
        <w:t xml:space="preserve"> not been built</w:t>
      </w:r>
      <w:r w:rsidR="00304C73">
        <w:rPr>
          <w:lang w:val="en-US"/>
        </w:rPr>
        <w:t>, in particular</w:t>
      </w:r>
      <w:r>
        <w:rPr>
          <w:lang w:val="en-US"/>
        </w:rPr>
        <w:t xml:space="preserve"> for the cast of the object (implicit first argument of the virtual method call), the simplest way to manage this delay is to register the calls</w:t>
      </w:r>
      <w:r w:rsidR="00366370">
        <w:rPr>
          <w:lang w:val="en-US"/>
        </w:rPr>
        <w:t xml:space="preserve"> into the field </w:t>
      </w:r>
      <w:r w:rsidR="00366370" w:rsidRPr="00366370">
        <w:rPr>
          <w:rStyle w:val="LienChamps"/>
          <w:lang w:val="en-US"/>
        </w:rPr>
        <w:t>_delayedCalls</w:t>
      </w:r>
      <w:r w:rsidR="00366370">
        <w:rPr>
          <w:lang w:val="en-US"/>
        </w:rPr>
        <w:t xml:space="preserve"> (see the method </w:t>
      </w:r>
      <w:r w:rsidR="00366370" w:rsidRPr="00366370">
        <w:rPr>
          <w:rStyle w:val="LienMthode"/>
          <w:lang w:val="en-US"/>
        </w:rPr>
        <w:t>addMethodCall</w:t>
      </w:r>
      <w:r w:rsidR="00366370">
        <w:rPr>
          <w:lang w:val="en-US"/>
        </w:rPr>
        <w:t xml:space="preserve">). </w:t>
      </w:r>
      <w:r w:rsidR="00304C73">
        <w:rPr>
          <w:lang w:val="en-US"/>
        </w:rPr>
        <w:t>At the end of the visit</w:t>
      </w:r>
      <w:r w:rsidR="00366370">
        <w:rPr>
          <w:lang w:val="en-US"/>
        </w:rPr>
        <w:t xml:space="preserve"> a complete </w:t>
      </w:r>
      <w:r w:rsidR="00366370" w:rsidRPr="00366370">
        <w:rPr>
          <w:rStyle w:val="LienClasseC"/>
          <w:lang w:val="en-US"/>
        </w:rPr>
        <w:t>ClassInfo</w:t>
      </w:r>
      <w:r w:rsidR="00366370">
        <w:rPr>
          <w:lang w:val="en-US"/>
        </w:rPr>
        <w:t xml:space="preserve"> </w:t>
      </w:r>
      <w:r w:rsidR="00304C73">
        <w:rPr>
          <w:lang w:val="en-US"/>
        </w:rPr>
        <w:t>is</w:t>
      </w:r>
      <w:r w:rsidR="00366370">
        <w:rPr>
          <w:lang w:val="en-US"/>
        </w:rPr>
        <w:t xml:space="preserve"> built. Then the method </w:t>
      </w:r>
      <w:r w:rsidR="00366370" w:rsidRPr="00366370">
        <w:rPr>
          <w:rStyle w:val="LienMthode"/>
          <w:lang w:val="en-US"/>
        </w:rPr>
        <w:t>updateWith</w:t>
      </w:r>
      <w:r w:rsidR="00366370">
        <w:rPr>
          <w:lang w:val="en-US"/>
        </w:rPr>
        <w:t xml:space="preserve"> update</w:t>
      </w:r>
      <w:r w:rsidR="00304C73">
        <w:rPr>
          <w:lang w:val="en-US"/>
        </w:rPr>
        <w:t>s</w:t>
      </w:r>
      <w:r w:rsidR="00366370">
        <w:rPr>
          <w:lang w:val="en-US"/>
        </w:rPr>
        <w:t xml:space="preserve"> the generated calls with the </w:t>
      </w:r>
      <w:r w:rsidR="00304C73">
        <w:rPr>
          <w:lang w:val="en-US"/>
        </w:rPr>
        <w:t xml:space="preserve">full </w:t>
      </w:r>
      <w:r w:rsidR="00366370">
        <w:rPr>
          <w:lang w:val="en-US"/>
        </w:rPr>
        <w:t xml:space="preserve">knowledge of the </w:t>
      </w:r>
      <w:r w:rsidR="00366370" w:rsidRPr="00D4577F">
        <w:rPr>
          <w:rStyle w:val="LienClasseC"/>
          <w:lang w:val="en-US"/>
        </w:rPr>
        <w:t>ClassInfo</w:t>
      </w:r>
      <w:r w:rsidR="00366370">
        <w:rPr>
          <w:lang w:val="en-US"/>
        </w:rPr>
        <w:t>.</w:t>
      </w:r>
    </w:p>
    <w:p w:rsidR="001930B4" w:rsidRDefault="001930B4" w:rsidP="0022640A">
      <w:pPr>
        <w:rPr>
          <w:lang w:val="en-US"/>
        </w:rPr>
      </w:pPr>
    </w:p>
    <w:p w:rsidR="001930B4" w:rsidRDefault="001930B4" w:rsidP="0022640A">
      <w:pPr>
        <w:rPr>
          <w:lang w:val="en-US"/>
        </w:rPr>
      </w:pPr>
      <w:r>
        <w:rPr>
          <w:lang w:val="en-US"/>
        </w:rPr>
        <w:lastRenderedPageBreak/>
        <w:t xml:space="preserve">Note that </w:t>
      </w:r>
      <w:r w:rsidR="00200153">
        <w:rPr>
          <w:lang w:val="en-US"/>
        </w:rPr>
        <w:t xml:space="preserve">the virtual base class accesses are </w:t>
      </w:r>
      <w:r w:rsidR="002A243E">
        <w:rPr>
          <w:lang w:val="en-US"/>
        </w:rPr>
        <w:t xml:space="preserve">only </w:t>
      </w:r>
      <w:r w:rsidR="00200153">
        <w:rPr>
          <w:lang w:val="en-US"/>
        </w:rPr>
        <w:t xml:space="preserve">not really useful since they are known with the inheritance graph and not with the content of the virtual method table. So </w:t>
      </w:r>
      <w:r w:rsidR="006B1C4C">
        <w:rPr>
          <w:lang w:val="en-US"/>
        </w:rPr>
        <w:t xml:space="preserve">only the class reordering introduced by the template instantiation is likely to call </w:t>
      </w:r>
      <w:r w:rsidR="00200153">
        <w:rPr>
          <w:lang w:val="en-US"/>
        </w:rPr>
        <w:t xml:space="preserve">the method </w:t>
      </w:r>
      <w:r w:rsidR="00200153" w:rsidRPr="00200153">
        <w:rPr>
          <w:rStyle w:val="LienMthode"/>
          <w:lang w:val="en-US"/>
        </w:rPr>
        <w:t>addFieldAccess</w:t>
      </w:r>
      <w:r w:rsidR="00200153">
        <w:rPr>
          <w:lang w:val="en-US"/>
        </w:rPr>
        <w:t>.</w:t>
      </w:r>
    </w:p>
    <w:p w:rsidR="00A278A4" w:rsidRDefault="00A278A4" w:rsidP="0022640A">
      <w:pPr>
        <w:rPr>
          <w:lang w:val="en-US"/>
        </w:rPr>
      </w:pPr>
    </w:p>
    <w:p w:rsidR="00A278A4" w:rsidRDefault="00A278A4" w:rsidP="00A278A4">
      <w:pPr>
        <w:rPr>
          <w:lang w:val="en-US"/>
        </w:rPr>
      </w:pPr>
      <w:r>
        <w:rPr>
          <w:lang w:val="en-US"/>
        </w:rPr>
        <w:t xml:space="preserve">The class environment of the class </w:t>
      </w:r>
      <w:r w:rsidRPr="002B1A9A">
        <w:rPr>
          <w:rStyle w:val="LienClasseC"/>
          <w:lang w:val="en-US"/>
        </w:rPr>
        <w:t>DelayedMethodCalls</w:t>
      </w:r>
      <w:r>
        <w:rPr>
          <w:lang w:val="en-US"/>
        </w:rPr>
        <w:t xml:space="preserve"> is defined on the schema below:</w:t>
      </w:r>
    </w:p>
    <w:p w:rsidR="00A278A4" w:rsidRPr="000D11EC" w:rsidRDefault="001039F3" w:rsidP="00A278A4">
      <w:pPr>
        <w:jc w:val="center"/>
        <w:rPr>
          <w:lang w:val="en-US"/>
        </w:rPr>
      </w:pPr>
      <w:r>
        <w:rPr>
          <w:noProof/>
        </w:rPr>
        <w:drawing>
          <wp:inline distT="0" distB="0" distL="0" distR="0">
            <wp:extent cx="6353175" cy="279082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353175" cy="2790825"/>
                    </a:xfrm>
                    <a:prstGeom prst="rect">
                      <a:avLst/>
                    </a:prstGeom>
                    <a:noFill/>
                    <a:ln>
                      <a:noFill/>
                    </a:ln>
                  </pic:spPr>
                </pic:pic>
              </a:graphicData>
            </a:graphic>
          </wp:inline>
        </w:drawing>
      </w:r>
    </w:p>
    <w:p w:rsidR="00630AEF" w:rsidRPr="002B1A9A" w:rsidRDefault="00630AEF" w:rsidP="00630AEF">
      <w:pPr>
        <w:pStyle w:val="SectionTypes"/>
        <w:rPr>
          <w:rStyle w:val="LienClasseC"/>
          <w:lang w:val="en-US"/>
        </w:rPr>
      </w:pPr>
      <w:r>
        <w:rPr>
          <w:lang w:val="en-US"/>
        </w:rPr>
        <w:t xml:space="preserve">Types of the class </w:t>
      </w:r>
      <w:r w:rsidRPr="002B1A9A">
        <w:rPr>
          <w:rStyle w:val="LienClasseC"/>
          <w:lang w:val="en-US"/>
        </w:rPr>
        <w:t>DelayedMethodCalls</w:t>
      </w:r>
    </w:p>
    <w:p w:rsidR="00630AEF" w:rsidRDefault="00630AEF" w:rsidP="00630AEF">
      <w:pPr>
        <w:pStyle w:val="EntteType"/>
        <w:rPr>
          <w:lang w:val="en-US"/>
        </w:rPr>
      </w:pPr>
      <w:r w:rsidRPr="002B1A9A">
        <w:rPr>
          <w:b/>
          <w:bCs/>
          <w:lang w:val="en-US"/>
        </w:rPr>
        <w:t>class</w:t>
      </w:r>
      <w:r w:rsidRPr="002B1A9A">
        <w:rPr>
          <w:lang w:val="en-US"/>
        </w:rPr>
        <w:t xml:space="preserve"> </w:t>
      </w:r>
      <w:r w:rsidRPr="002B1A9A">
        <w:rPr>
          <w:rStyle w:val="DfinitionClasse"/>
          <w:lang w:val="en-US"/>
        </w:rPr>
        <w:t>MethodCall</w:t>
      </w:r>
      <w:r>
        <w:rPr>
          <w:lang w:val="en-US"/>
        </w:rPr>
        <w:t>;</w:t>
      </w:r>
    </w:p>
    <w:p w:rsidR="00630AEF" w:rsidRPr="00630AEF" w:rsidRDefault="00736265" w:rsidP="00630AEF">
      <w:pPr>
        <w:pStyle w:val="NormalDef"/>
        <w:rPr>
          <w:lang w:val="en-US"/>
        </w:rPr>
      </w:pPr>
      <w:r>
        <w:rPr>
          <w:lang w:val="en-US"/>
        </w:rPr>
        <w:t xml:space="preserve">Record the calls to some virtual method </w:t>
      </w:r>
      <w:r w:rsidR="003F2DAC">
        <w:rPr>
          <w:lang w:val="en-US"/>
        </w:rPr>
        <w:t xml:space="preserve">(see the field </w:t>
      </w:r>
      <w:r w:rsidR="003F2DAC" w:rsidRPr="003F2DAC">
        <w:rPr>
          <w:rStyle w:val="LienChamps"/>
          <w:lang w:val="en-US"/>
        </w:rPr>
        <w:t>_method</w:t>
      </w:r>
      <w:r w:rsidR="003F2DAC">
        <w:rPr>
          <w:lang w:val="en-US"/>
        </w:rPr>
        <w:t xml:space="preserve">) </w:t>
      </w:r>
      <w:r>
        <w:rPr>
          <w:lang w:val="en-US"/>
        </w:rPr>
        <w:t>or the accesses to a virtual base</w:t>
      </w:r>
      <w:r w:rsidR="003F2DAC">
        <w:rPr>
          <w:lang w:val="en-US"/>
        </w:rPr>
        <w:t xml:space="preserve"> (see the field </w:t>
      </w:r>
      <w:r w:rsidR="003F2DAC" w:rsidRPr="003F2DAC">
        <w:rPr>
          <w:rStyle w:val="LienChamps"/>
          <w:lang w:val="en-US"/>
        </w:rPr>
        <w:t>_base</w:t>
      </w:r>
      <w:r w:rsidR="003F2DAC">
        <w:rPr>
          <w:lang w:val="en-US"/>
        </w:rPr>
        <w:t>)</w:t>
      </w:r>
      <w:r>
        <w:rPr>
          <w:lang w:val="en-US"/>
        </w:rPr>
        <w:t xml:space="preserve">. In fact the generation of the calls/accesses has soon occurred and our class only needs to complete this generation. Only three fields need to be completed: first the shift in the virtual method table (as an integer), second the path </w:t>
      </w:r>
      <w:r w:rsidR="003F2DAC">
        <w:rPr>
          <w:lang w:val="en-US"/>
        </w:rPr>
        <w:t xml:space="preserve">from our class </w:t>
      </w:r>
      <w:r>
        <w:rPr>
          <w:lang w:val="en-US"/>
        </w:rPr>
        <w:t>to the class where the virtual method/access lays, third the path to the virtual method table</w:t>
      </w:r>
      <w:r w:rsidR="003F2DAC">
        <w:rPr>
          <w:lang w:val="en-US"/>
        </w:rPr>
        <w:t xml:space="preserve"> in our class</w:t>
      </w:r>
      <w:r>
        <w:rPr>
          <w:lang w:val="en-US"/>
        </w:rPr>
        <w:t>.</w:t>
      </w:r>
      <w:r w:rsidR="003F2DAC">
        <w:rPr>
          <w:lang w:val="en-US"/>
        </w:rPr>
        <w:t xml:space="preserve"> Each time a new call/access is created, the constructor or the method </w:t>
      </w:r>
      <w:r w:rsidR="003F2DAC" w:rsidRPr="008B14DF">
        <w:rPr>
          <w:rStyle w:val="LienMthode"/>
          <w:lang w:val="en-US"/>
        </w:rPr>
        <w:t>add</w:t>
      </w:r>
      <w:r w:rsidR="003F2DAC">
        <w:rPr>
          <w:lang w:val="en-US"/>
        </w:rPr>
        <w:t xml:space="preserve"> </w:t>
      </w:r>
      <w:proofErr w:type="gramStart"/>
      <w:r w:rsidR="008B14DF">
        <w:rPr>
          <w:lang w:val="en-US"/>
        </w:rPr>
        <w:t>adds</w:t>
      </w:r>
      <w:proofErr w:type="gramEnd"/>
      <w:r w:rsidR="008B14DF">
        <w:rPr>
          <w:lang w:val="en-US"/>
        </w:rPr>
        <w:t xml:space="preserve"> these fields in </w:t>
      </w:r>
      <w:r w:rsidR="003F2DAC" w:rsidRPr="003F2DAC">
        <w:rPr>
          <w:rStyle w:val="LienChamps"/>
          <w:lang w:val="en-US"/>
        </w:rPr>
        <w:t>_indexShiftObject</w:t>
      </w:r>
      <w:r w:rsidR="008B14DF">
        <w:rPr>
          <w:lang w:val="en-US"/>
        </w:rPr>
        <w:t xml:space="preserve"> for completion. When our </w:t>
      </w:r>
      <w:r w:rsidR="008B14DF" w:rsidRPr="008B14DF">
        <w:rPr>
          <w:rStyle w:val="LienClasseC"/>
          <w:lang w:val="en-US"/>
        </w:rPr>
        <w:t>ClassInfo</w:t>
      </w:r>
      <w:r w:rsidR="008B14DF">
        <w:rPr>
          <w:lang w:val="en-US"/>
        </w:rPr>
        <w:t xml:space="preserve"> is available the method </w:t>
      </w:r>
      <w:r w:rsidR="008B14DF" w:rsidRPr="008B14DF">
        <w:rPr>
          <w:rStyle w:val="LienMthode"/>
          <w:lang w:val="en-US"/>
        </w:rPr>
        <w:t>apply</w:t>
      </w:r>
      <w:r w:rsidR="008B14DF">
        <w:rPr>
          <w:lang w:val="en-US"/>
        </w:rPr>
        <w:t xml:space="preserve"> completes the fields in </w:t>
      </w:r>
      <w:r w:rsidR="008B14DF" w:rsidRPr="003F2DAC">
        <w:rPr>
          <w:rStyle w:val="LienChamps"/>
          <w:lang w:val="en-US"/>
        </w:rPr>
        <w:t>_indexShiftObject</w:t>
      </w:r>
      <w:r w:rsidR="008B14DF">
        <w:rPr>
          <w:lang w:val="en-US"/>
        </w:rPr>
        <w:t>.</w:t>
      </w:r>
    </w:p>
    <w:p w:rsidR="00DA6E85" w:rsidRPr="002B1A9A" w:rsidRDefault="00DA6E85" w:rsidP="00DA6E85">
      <w:pPr>
        <w:pStyle w:val="SectionChamps"/>
        <w:rPr>
          <w:rStyle w:val="LienClasseC"/>
          <w:lang w:val="en-US"/>
        </w:rPr>
      </w:pPr>
      <w:r>
        <w:rPr>
          <w:lang w:val="en-US"/>
        </w:rPr>
        <w:t xml:space="preserve">Fields of the class </w:t>
      </w:r>
      <w:r w:rsidRPr="002B1A9A">
        <w:rPr>
          <w:rStyle w:val="LienClasseC"/>
          <w:lang w:val="en-US"/>
        </w:rPr>
        <w:t>DelayedMethodCalls</w:t>
      </w:r>
    </w:p>
    <w:p w:rsidR="00DA6E85" w:rsidRDefault="00DA6E85" w:rsidP="00DA6E85">
      <w:pPr>
        <w:pStyle w:val="EntteChamps"/>
        <w:rPr>
          <w:lang w:val="en-US"/>
        </w:rPr>
      </w:pPr>
      <w:r w:rsidRPr="002B1A9A">
        <w:rPr>
          <w:rStyle w:val="LienUnit"/>
          <w:lang w:val="en-US"/>
        </w:rPr>
        <w:t>std</w:t>
      </w:r>
      <w:r w:rsidRPr="002B1A9A">
        <w:rPr>
          <w:lang w:val="en-US"/>
        </w:rPr>
        <w:t>::</w:t>
      </w:r>
      <w:r w:rsidRPr="002B1A9A">
        <w:rPr>
          <w:rStyle w:val="LienClasseC"/>
          <w:lang w:val="en-US"/>
        </w:rPr>
        <w:t>vector</w:t>
      </w:r>
      <w:r w:rsidRPr="002B1A9A">
        <w:rPr>
          <w:lang w:val="en-US"/>
        </w:rPr>
        <w:t>&lt;</w:t>
      </w:r>
      <w:r w:rsidRPr="002B1A9A">
        <w:rPr>
          <w:rStyle w:val="LienClasseC"/>
          <w:lang w:val="en-US"/>
        </w:rPr>
        <w:t>MethodCall</w:t>
      </w:r>
      <w:r w:rsidRPr="002B1A9A">
        <w:rPr>
          <w:lang w:val="en-US"/>
        </w:rPr>
        <w:t xml:space="preserve">&gt; </w:t>
      </w:r>
      <w:r w:rsidRPr="002B1A9A">
        <w:rPr>
          <w:rStyle w:val="DfinitionChamps"/>
          <w:lang w:val="en-US"/>
        </w:rPr>
        <w:t>_delayedCalls</w:t>
      </w:r>
      <w:r w:rsidRPr="002B1A9A">
        <w:rPr>
          <w:lang w:val="en-US"/>
        </w:rPr>
        <w:t>;</w:t>
      </w:r>
    </w:p>
    <w:p w:rsidR="00366370" w:rsidRDefault="00366370" w:rsidP="00366370">
      <w:pPr>
        <w:pStyle w:val="NormalDef"/>
        <w:rPr>
          <w:lang w:val="en-US"/>
        </w:rPr>
      </w:pPr>
      <w:r>
        <w:rPr>
          <w:lang w:val="en-US"/>
        </w:rPr>
        <w:t xml:space="preserve">This field records all the virtual calls </w:t>
      </w:r>
      <w:r w:rsidR="00630AEF">
        <w:rPr>
          <w:lang w:val="en-US"/>
        </w:rPr>
        <w:t xml:space="preserve">and the accesses to a virtual base class for a not yet visited </w:t>
      </w:r>
      <w:r w:rsidR="008B14DF" w:rsidRPr="008B14DF">
        <w:rPr>
          <w:rStyle w:val="LienClasseC"/>
          <w:lang w:val="en-US"/>
        </w:rPr>
        <w:t>ClassInfo</w:t>
      </w:r>
      <w:r w:rsidR="00630AEF">
        <w:rPr>
          <w:lang w:val="en-US"/>
        </w:rPr>
        <w:t>.</w:t>
      </w:r>
      <w:r w:rsidR="008B14DF">
        <w:rPr>
          <w:lang w:val="en-US"/>
        </w:rPr>
        <w:t xml:space="preserve"> The methods </w:t>
      </w:r>
      <w:r w:rsidR="008B14DF" w:rsidRPr="008B14DF">
        <w:rPr>
          <w:rStyle w:val="LienMthode"/>
          <w:lang w:val="en-US"/>
        </w:rPr>
        <w:t>addMethodCall</w:t>
      </w:r>
      <w:r w:rsidR="008B14DF">
        <w:rPr>
          <w:lang w:val="en-US"/>
        </w:rPr>
        <w:t xml:space="preserve">, </w:t>
      </w:r>
      <w:r w:rsidR="008B14DF" w:rsidRPr="008B14DF">
        <w:rPr>
          <w:rStyle w:val="LienMthode"/>
          <w:lang w:val="en-US"/>
        </w:rPr>
        <w:t>addFieldAccess</w:t>
      </w:r>
      <w:r w:rsidR="008B14DF">
        <w:rPr>
          <w:lang w:val="en-US"/>
        </w:rPr>
        <w:t xml:space="preserve"> record new </w:t>
      </w:r>
      <w:r w:rsidR="008B14DF" w:rsidRPr="008B14DF">
        <w:rPr>
          <w:rStyle w:val="LienClasseC"/>
          <w:lang w:val="en-US"/>
        </w:rPr>
        <w:t>MethodCall</w:t>
      </w:r>
      <w:r w:rsidR="008B14DF">
        <w:rPr>
          <w:lang w:val="en-US"/>
        </w:rPr>
        <w:t xml:space="preserve"> in our field. When the </w:t>
      </w:r>
      <w:r w:rsidR="008B14DF" w:rsidRPr="000C4709">
        <w:rPr>
          <w:rStyle w:val="LienClasseC"/>
          <w:lang w:val="en-US"/>
        </w:rPr>
        <w:t>ClassInfo</w:t>
      </w:r>
      <w:r w:rsidR="008B14DF">
        <w:rPr>
          <w:lang w:val="en-US"/>
        </w:rPr>
        <w:t xml:space="preserve"> is visited, the method </w:t>
      </w:r>
      <w:r w:rsidR="008B14DF" w:rsidRPr="000C4709">
        <w:rPr>
          <w:rStyle w:val="LienMthode"/>
          <w:lang w:val="en-US"/>
        </w:rPr>
        <w:t>updateWith</w:t>
      </w:r>
      <w:r w:rsidR="000C4709">
        <w:rPr>
          <w:lang w:val="en-US"/>
        </w:rPr>
        <w:t xml:space="preserve"> completes the calls and the field access</w:t>
      </w:r>
      <w:r w:rsidR="00200153">
        <w:rPr>
          <w:lang w:val="en-US"/>
        </w:rPr>
        <w:t>es</w:t>
      </w:r>
      <w:r w:rsidR="000C4709">
        <w:rPr>
          <w:lang w:val="en-US"/>
        </w:rPr>
        <w:t xml:space="preserve"> thanks to the method </w:t>
      </w:r>
      <w:r w:rsidR="000C4709" w:rsidRPr="00D4577F">
        <w:rPr>
          <w:rStyle w:val="LienClasseC"/>
          <w:lang w:val="en-US"/>
        </w:rPr>
        <w:t>MethodCall</w:t>
      </w:r>
      <w:r w:rsidR="000C4709" w:rsidRPr="00D4577F">
        <w:rPr>
          <w:rStyle w:val="TexteC"/>
          <w:lang w:val="en-US"/>
        </w:rPr>
        <w:t>::</w:t>
      </w:r>
      <w:r w:rsidR="000C4709" w:rsidRPr="00D4577F">
        <w:rPr>
          <w:rStyle w:val="LienMthode"/>
          <w:lang w:val="en-US"/>
        </w:rPr>
        <w:t>apply</w:t>
      </w:r>
      <w:r w:rsidR="000C4709">
        <w:rPr>
          <w:lang w:val="en-US"/>
        </w:rPr>
        <w:t>.</w:t>
      </w:r>
    </w:p>
    <w:p w:rsidR="00370A1C" w:rsidRPr="00370A1C" w:rsidRDefault="00370A1C" w:rsidP="00370A1C">
      <w:pPr>
        <w:pStyle w:val="BaseSectionProtge"/>
        <w:rPr>
          <w:rStyle w:val="LienClasseC"/>
          <w:lang w:val="en-US"/>
        </w:rPr>
      </w:pPr>
      <w:r>
        <w:rPr>
          <w:lang w:val="en-US"/>
        </w:rPr>
        <w:t xml:space="preserve">Invariants of the class </w:t>
      </w:r>
      <w:r w:rsidRPr="002B1A9A">
        <w:rPr>
          <w:rStyle w:val="LienClasseC"/>
          <w:lang w:val="en-US"/>
        </w:rPr>
        <w:t>DelayedMethodCalls</w:t>
      </w:r>
      <w:r w:rsidRPr="00370A1C">
        <w:rPr>
          <w:rStyle w:val="TexteC"/>
          <w:lang w:val="en-US"/>
        </w:rPr>
        <w:t>::</w:t>
      </w:r>
      <w:r w:rsidRPr="00370A1C">
        <w:rPr>
          <w:rStyle w:val="LienClasseC"/>
          <w:lang w:val="en-US"/>
        </w:rPr>
        <w:t>MethodCall</w:t>
      </w:r>
    </w:p>
    <w:p w:rsidR="00091C5D" w:rsidRDefault="00091C5D" w:rsidP="00370A1C">
      <w:pPr>
        <w:rPr>
          <w:lang w:val="en-US"/>
        </w:rPr>
      </w:pPr>
      <w:r>
        <w:rPr>
          <w:lang w:val="en-US"/>
        </w:rPr>
        <w:t xml:space="preserve">The following invariants hold for the class </w:t>
      </w:r>
      <w:r w:rsidRPr="00566A15">
        <w:rPr>
          <w:rStyle w:val="LienClasseC"/>
          <w:lang w:val="en-US"/>
        </w:rPr>
        <w:t>MethodCall</w:t>
      </w:r>
      <w:r>
        <w:rPr>
          <w:lang w:val="en-US"/>
        </w:rPr>
        <w:t>:</w:t>
      </w:r>
    </w:p>
    <w:p w:rsidR="00091C5D" w:rsidRPr="00091C5D" w:rsidRDefault="003B1DD6" w:rsidP="00091C5D">
      <w:pPr>
        <w:pStyle w:val="Paragraphedeliste"/>
        <w:numPr>
          <w:ilvl w:val="0"/>
          <w:numId w:val="28"/>
        </w:numPr>
        <w:rPr>
          <w:rStyle w:val="LienChamps"/>
          <w:rFonts w:ascii="Times New Roman" w:hAnsi="Times New Roman"/>
          <w:noProof w:val="0"/>
          <w:color w:val="auto"/>
          <w:u w:val="none"/>
          <w:lang w:val="en-US"/>
        </w:rPr>
      </w:pPr>
      <w:r w:rsidRPr="00091C5D">
        <w:rPr>
          <w:rStyle w:val="LienChamps"/>
        </w:rPr>
        <w:t>_method</w:t>
      </w:r>
      <w:r w:rsidRPr="00091C5D">
        <w:rPr>
          <w:rStyle w:val="TexteC"/>
        </w:rPr>
        <w:t xml:space="preserve"> ≠ </w:t>
      </w:r>
      <w:r w:rsidRPr="00091C5D">
        <w:rPr>
          <w:rStyle w:val="TexteC"/>
          <w:b/>
        </w:rPr>
        <w:t>nullptr</w:t>
      </w:r>
      <w:r w:rsidRPr="003B1DD6">
        <w:rPr>
          <w:rStyle w:val="TexteC"/>
        </w:rPr>
        <w:t xml:space="preserve"> </w:t>
      </w:r>
      <w:r w:rsidRPr="003B1DD6">
        <w:rPr>
          <w:rStyle w:val="TexteC"/>
        </w:rPr>
        <w:sym w:font="Symbol" w:char="F0DA"/>
      </w:r>
      <w:r w:rsidRPr="003B1DD6">
        <w:rPr>
          <w:rStyle w:val="TexteC"/>
        </w:rPr>
        <w:t xml:space="preserve"> </w:t>
      </w:r>
      <w:r w:rsidRPr="00091C5D">
        <w:rPr>
          <w:rStyle w:val="LienChamps"/>
        </w:rPr>
        <w:t>_</w:t>
      </w:r>
      <w:r>
        <w:rPr>
          <w:rStyle w:val="LienChamps"/>
        </w:rPr>
        <w:t>base</w:t>
      </w:r>
      <w:r w:rsidRPr="00091C5D">
        <w:rPr>
          <w:rStyle w:val="TexteC"/>
        </w:rPr>
        <w:t xml:space="preserve"> ≠ </w:t>
      </w:r>
      <w:r w:rsidRPr="00091C5D">
        <w:rPr>
          <w:rStyle w:val="TexteC"/>
          <w:b/>
        </w:rPr>
        <w:t>nullptr</w:t>
      </w:r>
    </w:p>
    <w:p w:rsidR="00091C5D" w:rsidRPr="00091C5D" w:rsidRDefault="00091C5D" w:rsidP="00091C5D">
      <w:pPr>
        <w:pStyle w:val="Paragraphedeliste"/>
        <w:numPr>
          <w:ilvl w:val="0"/>
          <w:numId w:val="28"/>
        </w:numPr>
        <w:rPr>
          <w:lang w:val="en-US"/>
        </w:rPr>
      </w:pPr>
      <w:r w:rsidRPr="00566A15">
        <w:rPr>
          <w:rStyle w:val="LienChamps"/>
          <w:lang w:val="en-US"/>
        </w:rPr>
        <w:t>_method</w:t>
      </w:r>
      <w:r w:rsidRPr="00566A15">
        <w:rPr>
          <w:rStyle w:val="TexteC"/>
          <w:lang w:val="en-US"/>
        </w:rPr>
        <w:t xml:space="preserve"> ≠ </w:t>
      </w:r>
      <w:r w:rsidRPr="00566A15">
        <w:rPr>
          <w:rStyle w:val="TexteC"/>
          <w:b/>
          <w:lang w:val="en-US"/>
        </w:rPr>
        <w:t>nullptr</w:t>
      </w:r>
      <w:r w:rsidRPr="00566A15">
        <w:rPr>
          <w:rStyle w:val="TexteC"/>
          <w:lang w:val="en-US"/>
        </w:rPr>
        <w:t xml:space="preserve"> </w:t>
      </w:r>
      <w:r>
        <w:rPr>
          <w:rStyle w:val="TexteC"/>
        </w:rPr>
        <w:sym w:font="Symbol" w:char="F0DE"/>
      </w:r>
      <w:r w:rsidRPr="00566A15">
        <w:rPr>
          <w:rStyle w:val="TexteC"/>
          <w:lang w:val="en-US"/>
        </w:rPr>
        <w:t xml:space="preserve"> </w:t>
      </w:r>
      <w:r w:rsidRPr="00566A15">
        <w:rPr>
          <w:rStyle w:val="LienChamps"/>
          <w:lang w:val="en-US"/>
        </w:rPr>
        <w:t>_base</w:t>
      </w:r>
      <w:r w:rsidRPr="00566A15">
        <w:rPr>
          <w:rStyle w:val="TexteC"/>
          <w:lang w:val="en-US"/>
        </w:rPr>
        <w:t xml:space="preserve"> = </w:t>
      </w:r>
      <w:r w:rsidRPr="00566A15">
        <w:rPr>
          <w:rStyle w:val="TexteC"/>
          <w:b/>
          <w:lang w:val="en-US"/>
        </w:rPr>
        <w:t>nullptr</w:t>
      </w:r>
      <w:r>
        <w:rPr>
          <w:lang w:val="en-US"/>
        </w:rPr>
        <w:t xml:space="preserve"> and </w:t>
      </w:r>
      <w:r w:rsidRPr="00566A15">
        <w:rPr>
          <w:rStyle w:val="LienChamps"/>
          <w:lang w:val="en-US"/>
        </w:rPr>
        <w:t>_indexShiftObject</w:t>
      </w:r>
      <w:r>
        <w:rPr>
          <w:lang w:val="en-US"/>
        </w:rPr>
        <w:t xml:space="preserve"> has valid fields.</w:t>
      </w:r>
    </w:p>
    <w:p w:rsidR="00091C5D" w:rsidRPr="00091C5D" w:rsidRDefault="00091C5D" w:rsidP="00091C5D">
      <w:pPr>
        <w:pStyle w:val="Paragraphedeliste"/>
        <w:numPr>
          <w:ilvl w:val="0"/>
          <w:numId w:val="28"/>
        </w:numPr>
        <w:rPr>
          <w:lang w:val="en-US"/>
        </w:rPr>
      </w:pPr>
      <w:r w:rsidRPr="00566A15">
        <w:rPr>
          <w:rStyle w:val="LienChamps"/>
          <w:lang w:val="en-US"/>
        </w:rPr>
        <w:t>_base</w:t>
      </w:r>
      <w:r w:rsidRPr="00566A15">
        <w:rPr>
          <w:rStyle w:val="TexteC"/>
          <w:lang w:val="en-US"/>
        </w:rPr>
        <w:t xml:space="preserve"> ≠ </w:t>
      </w:r>
      <w:r w:rsidRPr="00566A15">
        <w:rPr>
          <w:rStyle w:val="TexteC"/>
          <w:b/>
          <w:lang w:val="en-US"/>
        </w:rPr>
        <w:t>nullptr</w:t>
      </w:r>
      <w:r w:rsidRPr="00566A15">
        <w:rPr>
          <w:rStyle w:val="TexteC"/>
          <w:lang w:val="en-US"/>
        </w:rPr>
        <w:t xml:space="preserve"> </w:t>
      </w:r>
      <w:r>
        <w:rPr>
          <w:rStyle w:val="TexteC"/>
        </w:rPr>
        <w:sym w:font="Symbol" w:char="F0DE"/>
      </w:r>
      <w:r w:rsidRPr="00566A15">
        <w:rPr>
          <w:rStyle w:val="TexteC"/>
          <w:lang w:val="en-US"/>
        </w:rPr>
        <w:t xml:space="preserve"> </w:t>
      </w:r>
      <w:r w:rsidRPr="00566A15">
        <w:rPr>
          <w:rStyle w:val="LienChamps"/>
          <w:lang w:val="en-US"/>
        </w:rPr>
        <w:t>_method</w:t>
      </w:r>
      <w:r w:rsidRPr="00566A15">
        <w:rPr>
          <w:rStyle w:val="TexteC"/>
          <w:lang w:val="en-US"/>
        </w:rPr>
        <w:t xml:space="preserve"> = </w:t>
      </w:r>
      <w:r w:rsidRPr="00566A15">
        <w:rPr>
          <w:rStyle w:val="TexteC"/>
          <w:b/>
          <w:lang w:val="en-US"/>
        </w:rPr>
        <w:t>nullptr</w:t>
      </w:r>
      <w:r>
        <w:rPr>
          <w:lang w:val="en-US"/>
        </w:rPr>
        <w:t xml:space="preserve"> and </w:t>
      </w:r>
      <w:r w:rsidRPr="00566A15">
        <w:rPr>
          <w:rStyle w:val="LienChamps"/>
          <w:lang w:val="en-US"/>
        </w:rPr>
        <w:t>_indexShiftObject</w:t>
      </w:r>
      <w:r>
        <w:rPr>
          <w:lang w:val="en-US"/>
        </w:rPr>
        <w:t xml:space="preserve"> has </w:t>
      </w:r>
      <w:r w:rsidRPr="00566A15">
        <w:rPr>
          <w:rStyle w:val="TexteC"/>
          <w:b/>
          <w:lang w:val="en-US"/>
        </w:rPr>
        <w:t>nullptr</w:t>
      </w:r>
      <w:r>
        <w:rPr>
          <w:lang w:val="en-US"/>
        </w:rPr>
        <w:t xml:space="preserve"> fields for the inheritance lists.</w:t>
      </w:r>
    </w:p>
    <w:p w:rsidR="00DA6E85" w:rsidRPr="002B1A9A" w:rsidRDefault="00DA6E85" w:rsidP="00DA6E85">
      <w:pPr>
        <w:pStyle w:val="SectionDclarationClasse"/>
        <w:rPr>
          <w:rStyle w:val="LienClasseC"/>
          <w:lang w:val="en-US"/>
        </w:rPr>
      </w:pPr>
      <w:r>
        <w:rPr>
          <w:lang w:val="en-US"/>
        </w:rPr>
        <w:t xml:space="preserve">Declaration of the class </w:t>
      </w:r>
      <w:r w:rsidRPr="002B1A9A">
        <w:rPr>
          <w:rStyle w:val="LienClasseC"/>
          <w:lang w:val="en-US"/>
        </w:rPr>
        <w:t>DelayedMethodCalls</w:t>
      </w:r>
    </w:p>
    <w:p w:rsidR="00DA6E85" w:rsidRPr="002B1A9A" w:rsidRDefault="00DA6E85" w:rsidP="00DA6E85">
      <w:pPr>
        <w:pStyle w:val="Dclarationdeclasse"/>
        <w:rPr>
          <w:lang w:val="en-US"/>
        </w:rPr>
      </w:pPr>
      <w:r w:rsidRPr="002B1A9A">
        <w:rPr>
          <w:b/>
          <w:bCs/>
          <w:lang w:val="en-US"/>
        </w:rPr>
        <w:t>class</w:t>
      </w:r>
      <w:r w:rsidRPr="002B1A9A">
        <w:rPr>
          <w:lang w:val="en-US"/>
        </w:rPr>
        <w:t xml:space="preserve"> </w:t>
      </w:r>
      <w:r w:rsidRPr="002B1A9A">
        <w:rPr>
          <w:rStyle w:val="DfinitionClasse"/>
          <w:lang w:val="en-US"/>
        </w:rPr>
        <w:t>DelayedMethodCalls</w:t>
      </w:r>
      <w:r w:rsidRPr="002B1A9A">
        <w:rPr>
          <w:lang w:val="en-US"/>
        </w:rPr>
        <w:t xml:space="preserve"> {</w:t>
      </w:r>
    </w:p>
    <w:p w:rsidR="00DA6E85" w:rsidRPr="002B1A9A" w:rsidRDefault="00DA6E85" w:rsidP="00DA6E85">
      <w:pPr>
        <w:pStyle w:val="Dclarationdeclasse"/>
        <w:rPr>
          <w:lang w:val="en-US"/>
        </w:rPr>
      </w:pPr>
      <w:r w:rsidRPr="002B1A9A">
        <w:rPr>
          <w:b/>
          <w:bCs/>
          <w:lang w:val="en-US"/>
        </w:rPr>
        <w:t>private</w:t>
      </w:r>
      <w:r w:rsidRPr="002B1A9A">
        <w:rPr>
          <w:lang w:val="en-US"/>
        </w:rPr>
        <w:t>:</w:t>
      </w:r>
    </w:p>
    <w:p w:rsidR="00DA6E85" w:rsidRPr="002B1A9A" w:rsidRDefault="00DA6E85" w:rsidP="00DA6E85">
      <w:pPr>
        <w:pStyle w:val="Dclarationdeclasse"/>
        <w:rPr>
          <w:lang w:val="en-US"/>
        </w:rPr>
      </w:pPr>
      <w:r w:rsidRPr="002B1A9A">
        <w:rPr>
          <w:lang w:val="en-US"/>
        </w:rPr>
        <w:t xml:space="preserve">  </w:t>
      </w:r>
      <w:r w:rsidRPr="002B1A9A">
        <w:rPr>
          <w:b/>
          <w:bCs/>
          <w:lang w:val="en-US"/>
        </w:rPr>
        <w:t>class</w:t>
      </w:r>
      <w:r w:rsidRPr="002B1A9A">
        <w:rPr>
          <w:lang w:val="en-US"/>
        </w:rPr>
        <w:t xml:space="preserve"> </w:t>
      </w:r>
      <w:r w:rsidRPr="002B1A9A">
        <w:rPr>
          <w:rStyle w:val="DfinitionClasse"/>
          <w:lang w:val="en-US"/>
        </w:rPr>
        <w:t>MethodCall</w:t>
      </w:r>
      <w:r w:rsidRPr="002B1A9A">
        <w:rPr>
          <w:lang w:val="en-US"/>
        </w:rPr>
        <w:t xml:space="preserve"> {</w:t>
      </w:r>
    </w:p>
    <w:p w:rsidR="00DA6E85" w:rsidRPr="002B1A9A" w:rsidRDefault="00DA6E85" w:rsidP="00DA6E85">
      <w:pPr>
        <w:pStyle w:val="Dclarationdeclasse"/>
        <w:rPr>
          <w:lang w:val="en-US"/>
        </w:rPr>
      </w:pPr>
      <w:r w:rsidRPr="002B1A9A">
        <w:rPr>
          <w:lang w:val="en-US"/>
        </w:rPr>
        <w:t xml:space="preserve">  </w:t>
      </w:r>
      <w:r w:rsidRPr="002B1A9A">
        <w:rPr>
          <w:b/>
          <w:bCs/>
          <w:lang w:val="en-US"/>
        </w:rPr>
        <w:t>private</w:t>
      </w:r>
      <w:r w:rsidRPr="002B1A9A">
        <w:rPr>
          <w:lang w:val="en-US"/>
        </w:rPr>
        <w:t>:</w:t>
      </w:r>
    </w:p>
    <w:p w:rsidR="00DA6E85" w:rsidRDefault="00DA6E85" w:rsidP="00DA6E85">
      <w:pPr>
        <w:pStyle w:val="Dclarationdeclasse"/>
        <w:rPr>
          <w:lang w:val="en-US"/>
        </w:rPr>
      </w:pPr>
      <w:r w:rsidRPr="002B1A9A">
        <w:rPr>
          <w:lang w:val="en-US"/>
        </w:rPr>
        <w:t xml:space="preserve">    </w:t>
      </w:r>
      <w:r w:rsidRPr="002B1A9A">
        <w:rPr>
          <w:rStyle w:val="LienUnit"/>
          <w:lang w:val="en-US"/>
        </w:rPr>
        <w:t>clang</w:t>
      </w:r>
      <w:r w:rsidRPr="002B1A9A">
        <w:rPr>
          <w:lang w:val="en-US"/>
        </w:rPr>
        <w:t>::</w:t>
      </w:r>
      <w:r w:rsidRPr="002B1A9A">
        <w:rPr>
          <w:rStyle w:val="LienClasseC"/>
          <w:lang w:val="en-US"/>
        </w:rPr>
        <w:t>CXXMethodDecl</w:t>
      </w:r>
      <w:r w:rsidRPr="002B1A9A">
        <w:rPr>
          <w:lang w:val="en-US"/>
        </w:rPr>
        <w:t xml:space="preserve">* </w:t>
      </w:r>
      <w:r w:rsidRPr="002B1A9A">
        <w:rPr>
          <w:rStyle w:val="LienChamps"/>
          <w:lang w:val="en-US"/>
        </w:rPr>
        <w:t>_method</w:t>
      </w:r>
      <w:r w:rsidRPr="002B1A9A">
        <w:rPr>
          <w:lang w:val="en-US"/>
        </w:rPr>
        <w:t>;</w:t>
      </w:r>
    </w:p>
    <w:p w:rsidR="000C4709" w:rsidRPr="002B1A9A" w:rsidRDefault="000C4709" w:rsidP="00DA6E85">
      <w:pPr>
        <w:pStyle w:val="Dclarationdeclasse"/>
        <w:rPr>
          <w:lang w:val="en-US"/>
        </w:rPr>
      </w:pPr>
      <w:r w:rsidRPr="000C4709">
        <w:rPr>
          <w:lang w:val="en-US"/>
        </w:rPr>
        <w:t xml:space="preserve">    </w:t>
      </w:r>
      <w:r w:rsidRPr="000C4709">
        <w:rPr>
          <w:rStyle w:val="LienUnit"/>
          <w:lang w:val="en-US"/>
        </w:rPr>
        <w:t>clang</w:t>
      </w:r>
      <w:r w:rsidRPr="000C4709">
        <w:rPr>
          <w:lang w:val="en-US"/>
        </w:rPr>
        <w:t>::</w:t>
      </w:r>
      <w:r w:rsidRPr="000C4709">
        <w:rPr>
          <w:rStyle w:val="LienClasseC"/>
          <w:lang w:val="en-US"/>
        </w:rPr>
        <w:t>CXXRecordDecl</w:t>
      </w:r>
      <w:r w:rsidRPr="000C4709">
        <w:rPr>
          <w:lang w:val="en-US"/>
        </w:rPr>
        <w:t xml:space="preserve">* </w:t>
      </w:r>
      <w:r w:rsidRPr="000C4709">
        <w:rPr>
          <w:rStyle w:val="LienChamps"/>
          <w:lang w:val="en-US"/>
        </w:rPr>
        <w:t>_base</w:t>
      </w:r>
      <w:r w:rsidRPr="000C4709">
        <w:rPr>
          <w:lang w:val="en-US"/>
        </w:rPr>
        <w:t>;</w:t>
      </w:r>
    </w:p>
    <w:p w:rsidR="00DA6E85" w:rsidRPr="002B1A9A" w:rsidRDefault="00DA6E85" w:rsidP="00DA6E85">
      <w:pPr>
        <w:pStyle w:val="Dclarationdeclasse"/>
        <w:rPr>
          <w:lang w:val="en-US"/>
        </w:rPr>
      </w:pPr>
      <w:r w:rsidRPr="002B1A9A">
        <w:rPr>
          <w:lang w:val="en-US"/>
        </w:rPr>
        <w:t xml:space="preserve">    </w:t>
      </w:r>
      <w:r w:rsidRPr="002B1A9A">
        <w:rPr>
          <w:rStyle w:val="LienUnit"/>
          <w:lang w:val="en-US"/>
        </w:rPr>
        <w:t>std</w:t>
      </w:r>
      <w:r w:rsidRPr="002B1A9A">
        <w:rPr>
          <w:lang w:val="en-US"/>
        </w:rPr>
        <w:t>::</w:t>
      </w:r>
      <w:r w:rsidRPr="002B1A9A">
        <w:rPr>
          <w:rStyle w:val="LienClasseC"/>
          <w:lang w:val="en-US"/>
        </w:rPr>
        <w:t>vector</w:t>
      </w:r>
      <w:r w:rsidRPr="002B1A9A">
        <w:rPr>
          <w:lang w:val="en-US"/>
        </w:rPr>
        <w:t>&lt;</w:t>
      </w:r>
      <w:r w:rsidRPr="002B1A9A">
        <w:rPr>
          <w:rStyle w:val="LienUnit"/>
          <w:lang w:val="en-US"/>
        </w:rPr>
        <w:t>std</w:t>
      </w:r>
      <w:r w:rsidRPr="002B1A9A">
        <w:rPr>
          <w:lang w:val="en-US"/>
        </w:rPr>
        <w:t>::</w:t>
      </w:r>
      <w:r w:rsidRPr="002B1A9A">
        <w:rPr>
          <w:rStyle w:val="LienClasseC"/>
          <w:lang w:val="en-US"/>
        </w:rPr>
        <w:t>pair</w:t>
      </w:r>
      <w:r w:rsidRPr="002B1A9A">
        <w:rPr>
          <w:lang w:val="en-US"/>
        </w:rPr>
        <w:t>&lt;</w:t>
      </w:r>
      <w:r w:rsidRPr="002B1A9A">
        <w:rPr>
          <w:rStyle w:val="LienType"/>
          <w:lang w:val="en-US"/>
        </w:rPr>
        <w:t>int64_t</w:t>
      </w:r>
      <w:r w:rsidRPr="002B1A9A">
        <w:rPr>
          <w:lang w:val="en-US"/>
        </w:rPr>
        <w:t xml:space="preserve">*, </w:t>
      </w:r>
      <w:r w:rsidRPr="002B1A9A">
        <w:rPr>
          <w:rStyle w:val="LienUnit"/>
          <w:lang w:val="en-US"/>
        </w:rPr>
        <w:t>std</w:t>
      </w:r>
      <w:r w:rsidRPr="002B1A9A">
        <w:rPr>
          <w:lang w:val="en-US"/>
        </w:rPr>
        <w:t>::</w:t>
      </w:r>
      <w:r w:rsidRPr="002B1A9A">
        <w:rPr>
          <w:rStyle w:val="LienClasseC"/>
          <w:lang w:val="en-US"/>
        </w:rPr>
        <w:t>pair</w:t>
      </w:r>
      <w:r w:rsidRPr="002B1A9A">
        <w:rPr>
          <w:lang w:val="en-US"/>
        </w:rPr>
        <w:t>&lt;</w:t>
      </w:r>
      <w:r w:rsidRPr="002B1A9A">
        <w:rPr>
          <w:i/>
          <w:iCs/>
          <w:color w:val="0000FF"/>
          <w:lang w:val="en-US"/>
        </w:rPr>
        <w:t>/* inheritance */</w:t>
      </w:r>
      <w:r w:rsidRPr="002B1A9A">
        <w:rPr>
          <w:lang w:val="en-US"/>
        </w:rPr>
        <w:t xml:space="preserve"> </w:t>
      </w:r>
      <w:r w:rsidRPr="002B1A9A">
        <w:rPr>
          <w:rStyle w:val="LienType"/>
          <w:lang w:val="en-US"/>
        </w:rPr>
        <w:t>list</w:t>
      </w:r>
      <w:r w:rsidRPr="002B1A9A">
        <w:rPr>
          <w:lang w:val="en-US"/>
        </w:rPr>
        <w:t xml:space="preserve">*, </w:t>
      </w:r>
      <w:r w:rsidRPr="002B1A9A">
        <w:rPr>
          <w:i/>
          <w:iCs/>
          <w:color w:val="0000FF"/>
          <w:lang w:val="en-US"/>
        </w:rPr>
        <w:t>/* inheritance */</w:t>
      </w:r>
      <w:r w:rsidRPr="002B1A9A">
        <w:rPr>
          <w:lang w:val="en-US"/>
        </w:rPr>
        <w:t xml:space="preserve"> </w:t>
      </w:r>
      <w:r w:rsidRPr="002B1A9A">
        <w:rPr>
          <w:rStyle w:val="LienType"/>
          <w:lang w:val="en-US"/>
        </w:rPr>
        <w:t>list</w:t>
      </w:r>
      <w:r w:rsidRPr="002B1A9A">
        <w:rPr>
          <w:lang w:val="en-US"/>
        </w:rPr>
        <w:t xml:space="preserve">*&gt; &gt; &gt; </w:t>
      </w:r>
      <w:r w:rsidRPr="002B1A9A">
        <w:rPr>
          <w:rStyle w:val="LienChamps"/>
          <w:lang w:val="en-US"/>
        </w:rPr>
        <w:t>_indexShiftObject</w:t>
      </w:r>
      <w:r w:rsidRPr="002B1A9A">
        <w:rPr>
          <w:lang w:val="en-US"/>
        </w:rPr>
        <w:t>;</w:t>
      </w:r>
    </w:p>
    <w:p w:rsidR="00DA6E85" w:rsidRPr="002B1A9A" w:rsidRDefault="00DA6E85" w:rsidP="00DA6E85">
      <w:pPr>
        <w:pStyle w:val="Dclarationdeclasse"/>
        <w:rPr>
          <w:lang w:val="en-US"/>
        </w:rPr>
      </w:pPr>
    </w:p>
    <w:p w:rsidR="00DA6E85" w:rsidRPr="002B1A9A" w:rsidRDefault="00DA6E85" w:rsidP="00DA6E85">
      <w:pPr>
        <w:pStyle w:val="Dclarationdeclasse"/>
        <w:rPr>
          <w:lang w:val="en-US"/>
        </w:rPr>
      </w:pPr>
      <w:r w:rsidRPr="002B1A9A">
        <w:rPr>
          <w:lang w:val="en-US"/>
        </w:rPr>
        <w:t xml:space="preserve">  </w:t>
      </w:r>
      <w:r w:rsidRPr="002B1A9A">
        <w:rPr>
          <w:b/>
          <w:bCs/>
          <w:lang w:val="en-US"/>
        </w:rPr>
        <w:t>public</w:t>
      </w:r>
      <w:r w:rsidRPr="002B1A9A">
        <w:rPr>
          <w:lang w:val="en-US"/>
        </w:rPr>
        <w:t>:</w:t>
      </w:r>
    </w:p>
    <w:p w:rsidR="00DA6E85" w:rsidRPr="002B1A9A" w:rsidRDefault="00DA6E85" w:rsidP="00DA6E85">
      <w:pPr>
        <w:pStyle w:val="Dclarationdeclasse"/>
        <w:rPr>
          <w:lang w:val="en-US"/>
        </w:rPr>
      </w:pPr>
      <w:r w:rsidRPr="002B1A9A">
        <w:rPr>
          <w:lang w:val="en-US"/>
        </w:rPr>
        <w:t xml:space="preserve">    </w:t>
      </w:r>
      <w:r w:rsidRPr="002B1A9A">
        <w:rPr>
          <w:rStyle w:val="LienMthode"/>
          <w:lang w:val="en-US"/>
        </w:rPr>
        <w:t>MethodCall</w:t>
      </w:r>
      <w:r w:rsidRPr="002B1A9A">
        <w:rPr>
          <w:lang w:val="en-US"/>
        </w:rPr>
        <w:t>(</w:t>
      </w:r>
      <w:r w:rsidRPr="002B1A9A">
        <w:rPr>
          <w:rStyle w:val="LienUnit"/>
          <w:lang w:val="en-US"/>
        </w:rPr>
        <w:t>clang</w:t>
      </w:r>
      <w:r w:rsidRPr="002B1A9A">
        <w:rPr>
          <w:lang w:val="en-US"/>
        </w:rPr>
        <w:t>::</w:t>
      </w:r>
      <w:r w:rsidRPr="002B1A9A">
        <w:rPr>
          <w:rStyle w:val="LienClasseC"/>
          <w:lang w:val="en-US"/>
        </w:rPr>
        <w:t>CXXMethodDecl</w:t>
      </w:r>
      <w:r w:rsidRPr="002B1A9A">
        <w:rPr>
          <w:lang w:val="en-US"/>
        </w:rPr>
        <w:t xml:space="preserve">* method, </w:t>
      </w:r>
      <w:r w:rsidRPr="002B1A9A">
        <w:rPr>
          <w:rStyle w:val="LienType"/>
          <w:lang w:val="en-US"/>
        </w:rPr>
        <w:t>int64_t</w:t>
      </w:r>
      <w:r w:rsidRPr="002B1A9A">
        <w:rPr>
          <w:lang w:val="en-US"/>
        </w:rPr>
        <w:t xml:space="preserve">* methodIndex, </w:t>
      </w:r>
      <w:r w:rsidRPr="002B1A9A">
        <w:rPr>
          <w:i/>
          <w:iCs/>
          <w:color w:val="0000FF"/>
          <w:lang w:val="en-US"/>
        </w:rPr>
        <w:t>/* inheritance */</w:t>
      </w:r>
      <w:r w:rsidRPr="002B1A9A">
        <w:rPr>
          <w:lang w:val="en-US"/>
        </w:rPr>
        <w:t xml:space="preserve"> </w:t>
      </w:r>
      <w:r w:rsidRPr="002B1A9A">
        <w:rPr>
          <w:rStyle w:val="LienType"/>
          <w:lang w:val="en-US"/>
        </w:rPr>
        <w:t>list</w:t>
      </w:r>
      <w:r w:rsidRPr="002B1A9A">
        <w:rPr>
          <w:lang w:val="en-US"/>
        </w:rPr>
        <w:t xml:space="preserve">* shiftObject, </w:t>
      </w:r>
      <w:r w:rsidRPr="002B1A9A">
        <w:rPr>
          <w:i/>
          <w:iCs/>
          <w:color w:val="0000FF"/>
          <w:lang w:val="en-US"/>
        </w:rPr>
        <w:t>/* inheritance */</w:t>
      </w:r>
      <w:r w:rsidRPr="002B1A9A">
        <w:rPr>
          <w:lang w:val="en-US"/>
        </w:rPr>
        <w:t xml:space="preserve"> </w:t>
      </w:r>
      <w:r w:rsidRPr="002B1A9A">
        <w:rPr>
          <w:rStyle w:val="LienType"/>
          <w:lang w:val="en-US"/>
        </w:rPr>
        <w:t>list</w:t>
      </w:r>
      <w:r w:rsidRPr="002B1A9A">
        <w:rPr>
          <w:lang w:val="en-US"/>
        </w:rPr>
        <w:t>* shiftPvmt)</w:t>
      </w:r>
    </w:p>
    <w:p w:rsidR="00DA6E85" w:rsidRPr="002B1A9A" w:rsidRDefault="00DA6E85" w:rsidP="00DA6E85">
      <w:pPr>
        <w:pStyle w:val="Dclarationdeclasse"/>
        <w:rPr>
          <w:lang w:val="en-US"/>
        </w:rPr>
      </w:pPr>
      <w:r w:rsidRPr="002B1A9A">
        <w:rPr>
          <w:lang w:val="en-US"/>
        </w:rPr>
        <w:t xml:space="preserve">      : </w:t>
      </w:r>
      <w:r w:rsidRPr="002B1A9A">
        <w:rPr>
          <w:rStyle w:val="LienChamps"/>
          <w:lang w:val="en-US"/>
        </w:rPr>
        <w:t>_method</w:t>
      </w:r>
      <w:r w:rsidRPr="002B1A9A">
        <w:rPr>
          <w:lang w:val="en-US"/>
        </w:rPr>
        <w:t>(method)</w:t>
      </w:r>
      <w:r w:rsidR="000C4709">
        <w:rPr>
          <w:lang w:val="en-US"/>
        </w:rPr>
        <w:t xml:space="preserve">, </w:t>
      </w:r>
      <w:r w:rsidR="000C4709" w:rsidRPr="000C4709">
        <w:rPr>
          <w:rStyle w:val="LienChamps"/>
          <w:lang w:val="en-US"/>
        </w:rPr>
        <w:t>_base</w:t>
      </w:r>
      <w:r w:rsidR="000C4709" w:rsidRPr="000C4709">
        <w:rPr>
          <w:lang w:val="en-US"/>
        </w:rPr>
        <w:t>(</w:t>
      </w:r>
      <w:r w:rsidR="000C4709" w:rsidRPr="000C4709">
        <w:rPr>
          <w:b/>
          <w:lang w:val="en-US"/>
        </w:rPr>
        <w:t>nullptr</w:t>
      </w:r>
      <w:r w:rsidR="000C4709" w:rsidRPr="000C4709">
        <w:rPr>
          <w:lang w:val="en-US"/>
        </w:rPr>
        <w:t>)</w:t>
      </w:r>
      <w:r w:rsidRPr="002B1A9A">
        <w:rPr>
          <w:lang w:val="en-US"/>
        </w:rPr>
        <w:t xml:space="preserve"> { </w:t>
      </w:r>
      <w:r w:rsidRPr="002B1A9A">
        <w:rPr>
          <w:rStyle w:val="LienChamps"/>
          <w:lang w:val="en-US"/>
        </w:rPr>
        <w:t>_indexShiftObject</w:t>
      </w:r>
      <w:r w:rsidRPr="002B1A9A">
        <w:rPr>
          <w:lang w:val="en-US"/>
        </w:rPr>
        <w:t>.</w:t>
      </w:r>
      <w:r w:rsidRPr="002B1A9A">
        <w:rPr>
          <w:rStyle w:val="LienMthode"/>
          <w:lang w:val="en-US"/>
        </w:rPr>
        <w:t>push_back</w:t>
      </w:r>
      <w:r w:rsidRPr="002B1A9A">
        <w:rPr>
          <w:lang w:val="en-US"/>
        </w:rPr>
        <w:t>(</w:t>
      </w:r>
      <w:r w:rsidRPr="002B1A9A">
        <w:rPr>
          <w:rStyle w:val="LienUnit"/>
          <w:lang w:val="en-US"/>
        </w:rPr>
        <w:t>std</w:t>
      </w:r>
      <w:r w:rsidRPr="002B1A9A">
        <w:rPr>
          <w:lang w:val="en-US"/>
        </w:rPr>
        <w:t>::</w:t>
      </w:r>
      <w:r w:rsidRPr="002B1A9A">
        <w:rPr>
          <w:rStyle w:val="LienMthode"/>
          <w:lang w:val="en-US"/>
        </w:rPr>
        <w:t>make_pair</w:t>
      </w:r>
      <w:r w:rsidRPr="002B1A9A">
        <w:rPr>
          <w:lang w:val="en-US"/>
        </w:rPr>
        <w:t xml:space="preserve">(methodIndex, </w:t>
      </w:r>
      <w:r w:rsidRPr="002B1A9A">
        <w:rPr>
          <w:rStyle w:val="LienUnit"/>
          <w:lang w:val="en-US"/>
        </w:rPr>
        <w:t>std</w:t>
      </w:r>
      <w:r w:rsidRPr="002B1A9A">
        <w:rPr>
          <w:lang w:val="en-US"/>
        </w:rPr>
        <w:t>::</w:t>
      </w:r>
      <w:r w:rsidRPr="002B1A9A">
        <w:rPr>
          <w:rStyle w:val="LienMthode"/>
          <w:lang w:val="en-US"/>
        </w:rPr>
        <w:t>make_pair</w:t>
      </w:r>
      <w:r w:rsidRPr="002B1A9A">
        <w:rPr>
          <w:lang w:val="en-US"/>
        </w:rPr>
        <w:t>(shiftObject, shiftPvmt))); }</w:t>
      </w:r>
    </w:p>
    <w:p w:rsidR="000C4709" w:rsidRPr="000C4709" w:rsidRDefault="000C4709" w:rsidP="000C4709">
      <w:pPr>
        <w:pStyle w:val="Dclarationdeclasse"/>
        <w:rPr>
          <w:lang w:val="en-US"/>
        </w:rPr>
      </w:pPr>
      <w:r w:rsidRPr="000C4709">
        <w:rPr>
          <w:lang w:val="en-US"/>
        </w:rPr>
        <w:t xml:space="preserve">    </w:t>
      </w:r>
      <w:r w:rsidRPr="000C4709">
        <w:rPr>
          <w:rStyle w:val="LienMthode"/>
          <w:lang w:val="en-US"/>
        </w:rPr>
        <w:t>MethodCall</w:t>
      </w:r>
      <w:r w:rsidRPr="000C4709">
        <w:rPr>
          <w:lang w:val="en-US"/>
        </w:rPr>
        <w:t>(</w:t>
      </w:r>
      <w:r w:rsidRPr="000C4709">
        <w:rPr>
          <w:rStyle w:val="LienUnit"/>
          <w:lang w:val="en-US"/>
        </w:rPr>
        <w:t>clang</w:t>
      </w:r>
      <w:r w:rsidRPr="000C4709">
        <w:rPr>
          <w:lang w:val="en-US"/>
        </w:rPr>
        <w:t>::</w:t>
      </w:r>
      <w:r w:rsidRPr="000C4709">
        <w:rPr>
          <w:rStyle w:val="LienClasseC"/>
          <w:lang w:val="en-US"/>
        </w:rPr>
        <w:t>CXXRecordDecl</w:t>
      </w:r>
      <w:r w:rsidRPr="000C4709">
        <w:rPr>
          <w:lang w:val="en-US"/>
        </w:rPr>
        <w:t xml:space="preserve">* virtualBase, </w:t>
      </w:r>
      <w:r w:rsidRPr="000C4709">
        <w:rPr>
          <w:rStyle w:val="LienType"/>
          <w:lang w:val="en-US"/>
        </w:rPr>
        <w:t>int64_t</w:t>
      </w:r>
      <w:r w:rsidRPr="000C4709">
        <w:rPr>
          <w:lang w:val="en-US"/>
        </w:rPr>
        <w:t>* subClassIndex)</w:t>
      </w:r>
    </w:p>
    <w:p w:rsidR="00DA6E85" w:rsidRPr="002B1A9A" w:rsidRDefault="000C4709" w:rsidP="000C4709">
      <w:pPr>
        <w:pStyle w:val="Dclarationdeclasse"/>
        <w:rPr>
          <w:lang w:val="en-US"/>
        </w:rPr>
      </w:pPr>
      <w:r w:rsidRPr="000C4709">
        <w:rPr>
          <w:lang w:val="en-US"/>
        </w:rPr>
        <w:t xml:space="preserve">        : </w:t>
      </w:r>
      <w:r w:rsidRPr="000C4709">
        <w:rPr>
          <w:rStyle w:val="LienChamps"/>
          <w:lang w:val="en-US"/>
        </w:rPr>
        <w:t>_method</w:t>
      </w:r>
      <w:r w:rsidRPr="000C4709">
        <w:rPr>
          <w:lang w:val="en-US"/>
        </w:rPr>
        <w:t>(</w:t>
      </w:r>
      <w:r w:rsidRPr="000C4709">
        <w:rPr>
          <w:b/>
          <w:lang w:val="en-US"/>
        </w:rPr>
        <w:t>nullptr</w:t>
      </w:r>
      <w:r w:rsidRPr="000C4709">
        <w:rPr>
          <w:lang w:val="en-US"/>
        </w:rPr>
        <w:t xml:space="preserve">), </w:t>
      </w:r>
      <w:r w:rsidRPr="000C4709">
        <w:rPr>
          <w:rStyle w:val="LienChamps"/>
          <w:lang w:val="en-US"/>
        </w:rPr>
        <w:t>_base</w:t>
      </w:r>
      <w:r w:rsidRPr="000C4709">
        <w:rPr>
          <w:lang w:val="en-US"/>
        </w:rPr>
        <w:t>(virtualBase)</w:t>
      </w:r>
      <w:r>
        <w:rPr>
          <w:lang w:val="en-US"/>
        </w:rPr>
        <w:t xml:space="preserve"> </w:t>
      </w:r>
      <w:r w:rsidRPr="000C4709">
        <w:rPr>
          <w:lang w:val="en-US"/>
        </w:rPr>
        <w:t xml:space="preserve">{ </w:t>
      </w:r>
      <w:r w:rsidRPr="000C4709">
        <w:rPr>
          <w:rStyle w:val="LienChamps"/>
          <w:lang w:val="en-US"/>
        </w:rPr>
        <w:t>_indexShiftObject</w:t>
      </w:r>
      <w:r w:rsidRPr="000C4709">
        <w:rPr>
          <w:lang w:val="en-US"/>
        </w:rPr>
        <w:t>.</w:t>
      </w:r>
      <w:r w:rsidRPr="000C4709">
        <w:rPr>
          <w:rStyle w:val="LienMthode"/>
          <w:lang w:val="en-US"/>
        </w:rPr>
        <w:t>push_back</w:t>
      </w:r>
      <w:r w:rsidRPr="000C4709">
        <w:rPr>
          <w:lang w:val="en-US"/>
        </w:rPr>
        <w:t>(</w:t>
      </w:r>
      <w:r w:rsidRPr="000C4709">
        <w:rPr>
          <w:rStyle w:val="LienUnit"/>
          <w:lang w:val="en-US"/>
        </w:rPr>
        <w:t>std</w:t>
      </w:r>
      <w:r w:rsidRPr="000C4709">
        <w:rPr>
          <w:lang w:val="en-US"/>
        </w:rPr>
        <w:t>::</w:t>
      </w:r>
      <w:r w:rsidRPr="000C4709">
        <w:rPr>
          <w:rStyle w:val="LienMthode"/>
          <w:lang w:val="en-US"/>
        </w:rPr>
        <w:t>make_pair</w:t>
      </w:r>
      <w:r w:rsidRPr="000C4709">
        <w:rPr>
          <w:lang w:val="en-US"/>
        </w:rPr>
        <w:t>(subClassIndex,</w:t>
      </w:r>
      <w:r>
        <w:rPr>
          <w:lang w:val="en-US"/>
        </w:rPr>
        <w:t xml:space="preserve"> </w:t>
      </w:r>
      <w:r w:rsidR="00091C5D" w:rsidRPr="00091C5D">
        <w:rPr>
          <w:rStyle w:val="LienUnit"/>
          <w:lang w:val="en-US"/>
        </w:rPr>
        <w:t>std</w:t>
      </w:r>
      <w:r w:rsidR="00091C5D" w:rsidRPr="00091C5D">
        <w:rPr>
          <w:lang w:val="en-US"/>
        </w:rPr>
        <w:t>::</w:t>
      </w:r>
      <w:r w:rsidR="00091C5D" w:rsidRPr="00091C5D">
        <w:rPr>
          <w:rStyle w:val="LienClasseC"/>
          <w:lang w:val="en-US"/>
        </w:rPr>
        <w:t>pair</w:t>
      </w:r>
      <w:r w:rsidR="00091C5D" w:rsidRPr="00091C5D">
        <w:rPr>
          <w:lang w:val="en-US"/>
        </w:rPr>
        <w:t>&lt;</w:t>
      </w:r>
      <w:r w:rsidR="00091C5D" w:rsidRPr="00091C5D">
        <w:rPr>
          <w:rStyle w:val="LienType"/>
          <w:lang w:val="en-US"/>
        </w:rPr>
        <w:t>list</w:t>
      </w:r>
      <w:r w:rsidR="00091C5D" w:rsidRPr="00091C5D">
        <w:rPr>
          <w:lang w:val="en-US"/>
        </w:rPr>
        <w:t xml:space="preserve">*, </w:t>
      </w:r>
      <w:r w:rsidR="00091C5D" w:rsidRPr="00091C5D">
        <w:rPr>
          <w:rStyle w:val="LienType"/>
          <w:lang w:val="en-US"/>
        </w:rPr>
        <w:t>list</w:t>
      </w:r>
      <w:r w:rsidR="00091C5D" w:rsidRPr="00091C5D">
        <w:rPr>
          <w:lang w:val="en-US"/>
        </w:rPr>
        <w:t>*&gt;</w:t>
      </w:r>
      <w:r w:rsidRPr="000C4709">
        <w:rPr>
          <w:lang w:val="en-US"/>
        </w:rPr>
        <w:t>(</w:t>
      </w:r>
      <w:r w:rsidR="00091C5D" w:rsidRPr="00091C5D">
        <w:rPr>
          <w:b/>
          <w:lang w:val="en-US"/>
        </w:rPr>
        <w:t>nullptr</w:t>
      </w:r>
      <w:r w:rsidRPr="000C4709">
        <w:rPr>
          <w:lang w:val="en-US"/>
        </w:rPr>
        <w:t xml:space="preserve">, </w:t>
      </w:r>
      <w:r w:rsidR="00091C5D" w:rsidRPr="00091C5D">
        <w:rPr>
          <w:b/>
          <w:lang w:val="en-US"/>
        </w:rPr>
        <w:t>nullptr</w:t>
      </w:r>
      <w:r w:rsidRPr="000C4709">
        <w:rPr>
          <w:lang w:val="en-US"/>
        </w:rPr>
        <w:t>)));</w:t>
      </w:r>
      <w:r>
        <w:rPr>
          <w:lang w:val="en-US"/>
        </w:rPr>
        <w:t xml:space="preserve"> </w:t>
      </w:r>
      <w:r w:rsidRPr="000C4709">
        <w:rPr>
          <w:lang w:val="en-US"/>
        </w:rPr>
        <w:t>}</w:t>
      </w:r>
    </w:p>
    <w:p w:rsidR="00DA6E85" w:rsidRPr="002B1A9A" w:rsidRDefault="00DA6E85" w:rsidP="00DA6E85">
      <w:pPr>
        <w:pStyle w:val="Dclarationdeclasse"/>
        <w:rPr>
          <w:lang w:val="en-US"/>
        </w:rPr>
      </w:pPr>
      <w:r w:rsidRPr="002B1A9A">
        <w:rPr>
          <w:lang w:val="en-US"/>
        </w:rPr>
        <w:t xml:space="preserve">    </w:t>
      </w:r>
      <w:r w:rsidRPr="002B1A9A">
        <w:rPr>
          <w:b/>
          <w:bCs/>
          <w:lang w:val="en-US"/>
        </w:rPr>
        <w:t>void</w:t>
      </w:r>
      <w:r w:rsidRPr="002B1A9A">
        <w:rPr>
          <w:lang w:val="en-US"/>
        </w:rPr>
        <w:t xml:space="preserve"> </w:t>
      </w:r>
      <w:r w:rsidRPr="002B1A9A">
        <w:rPr>
          <w:rStyle w:val="LienMthode"/>
          <w:lang w:val="en-US"/>
        </w:rPr>
        <w:t>add</w:t>
      </w:r>
      <w:r w:rsidRPr="002B1A9A">
        <w:rPr>
          <w:lang w:val="en-US"/>
        </w:rPr>
        <w:t>(</w:t>
      </w:r>
      <w:r w:rsidRPr="002B1A9A">
        <w:rPr>
          <w:rStyle w:val="LienType"/>
          <w:lang w:val="en-US"/>
        </w:rPr>
        <w:t>int64_t</w:t>
      </w:r>
      <w:r w:rsidRPr="002B1A9A">
        <w:rPr>
          <w:lang w:val="en-US"/>
        </w:rPr>
        <w:t xml:space="preserve">* methodIndex, </w:t>
      </w:r>
      <w:r w:rsidRPr="002B1A9A">
        <w:rPr>
          <w:i/>
          <w:iCs/>
          <w:color w:val="0000FF"/>
          <w:lang w:val="en-US"/>
        </w:rPr>
        <w:t>/* inheritance */</w:t>
      </w:r>
      <w:r w:rsidRPr="002B1A9A">
        <w:rPr>
          <w:lang w:val="en-US"/>
        </w:rPr>
        <w:t xml:space="preserve"> </w:t>
      </w:r>
      <w:r w:rsidRPr="002B1A9A">
        <w:rPr>
          <w:rStyle w:val="LienType"/>
          <w:lang w:val="en-US"/>
        </w:rPr>
        <w:t>list</w:t>
      </w:r>
      <w:r w:rsidRPr="002B1A9A">
        <w:rPr>
          <w:lang w:val="en-US"/>
        </w:rPr>
        <w:t xml:space="preserve">* shiftObject, </w:t>
      </w:r>
      <w:r w:rsidRPr="002B1A9A">
        <w:rPr>
          <w:i/>
          <w:iCs/>
          <w:color w:val="0000FF"/>
          <w:lang w:val="en-US"/>
        </w:rPr>
        <w:t>/* inheritance */</w:t>
      </w:r>
      <w:r w:rsidRPr="002B1A9A">
        <w:rPr>
          <w:lang w:val="en-US"/>
        </w:rPr>
        <w:t xml:space="preserve"> </w:t>
      </w:r>
      <w:r w:rsidRPr="002B1A9A">
        <w:rPr>
          <w:rStyle w:val="LienType"/>
          <w:lang w:val="en-US"/>
        </w:rPr>
        <w:t>list</w:t>
      </w:r>
      <w:r w:rsidRPr="002B1A9A">
        <w:rPr>
          <w:lang w:val="en-US"/>
        </w:rPr>
        <w:t>* shiftPvmt)</w:t>
      </w:r>
    </w:p>
    <w:p w:rsidR="00DA6E85" w:rsidRDefault="00DA6E85" w:rsidP="00DA6E85">
      <w:pPr>
        <w:pStyle w:val="Dclarationdeclasse"/>
        <w:rPr>
          <w:lang w:val="en-US"/>
        </w:rPr>
      </w:pPr>
      <w:r w:rsidRPr="002B1A9A">
        <w:rPr>
          <w:lang w:val="en-US"/>
        </w:rPr>
        <w:t xml:space="preserve">      { </w:t>
      </w:r>
      <w:r w:rsidR="00091C5D" w:rsidRPr="00091C5D">
        <w:rPr>
          <w:rStyle w:val="LienMthode"/>
          <w:lang w:val="en-US"/>
        </w:rPr>
        <w:t>assert</w:t>
      </w:r>
      <w:r w:rsidR="00091C5D" w:rsidRPr="00091C5D">
        <w:rPr>
          <w:lang w:val="en-US"/>
        </w:rPr>
        <w:t>(</w:t>
      </w:r>
      <w:r w:rsidR="00091C5D" w:rsidRPr="00091C5D">
        <w:rPr>
          <w:rStyle w:val="LienChamps"/>
          <w:lang w:val="en-US"/>
        </w:rPr>
        <w:t>_method</w:t>
      </w:r>
      <w:r w:rsidR="00091C5D" w:rsidRPr="00091C5D">
        <w:rPr>
          <w:lang w:val="en-US"/>
        </w:rPr>
        <w:t xml:space="preserve"> &amp;&amp; !</w:t>
      </w:r>
      <w:r w:rsidR="00091C5D" w:rsidRPr="00091C5D">
        <w:rPr>
          <w:rStyle w:val="LienChamps"/>
          <w:lang w:val="en-US"/>
        </w:rPr>
        <w:t>_base</w:t>
      </w:r>
      <w:r w:rsidR="00091C5D" w:rsidRPr="00091C5D">
        <w:rPr>
          <w:lang w:val="en-US"/>
        </w:rPr>
        <w:t>);</w:t>
      </w:r>
      <w:r w:rsidR="00091C5D">
        <w:rPr>
          <w:lang w:val="en-US"/>
        </w:rPr>
        <w:t xml:space="preserve"> </w:t>
      </w:r>
      <w:r w:rsidRPr="002B1A9A">
        <w:rPr>
          <w:rStyle w:val="LienChamps"/>
          <w:lang w:val="en-US"/>
        </w:rPr>
        <w:t>_indexShiftObject</w:t>
      </w:r>
      <w:r w:rsidRPr="002B1A9A">
        <w:rPr>
          <w:lang w:val="en-US"/>
        </w:rPr>
        <w:t>.</w:t>
      </w:r>
      <w:r w:rsidRPr="002B1A9A">
        <w:rPr>
          <w:rStyle w:val="LienMthode"/>
          <w:lang w:val="en-US"/>
        </w:rPr>
        <w:t>push_back</w:t>
      </w:r>
      <w:r w:rsidRPr="002B1A9A">
        <w:rPr>
          <w:lang w:val="en-US"/>
        </w:rPr>
        <w:t>(</w:t>
      </w:r>
      <w:r w:rsidRPr="002B1A9A">
        <w:rPr>
          <w:rStyle w:val="LienUnit"/>
          <w:lang w:val="en-US"/>
        </w:rPr>
        <w:t>std</w:t>
      </w:r>
      <w:r w:rsidRPr="002B1A9A">
        <w:rPr>
          <w:lang w:val="en-US"/>
        </w:rPr>
        <w:t>::</w:t>
      </w:r>
      <w:r w:rsidRPr="002B1A9A">
        <w:rPr>
          <w:rStyle w:val="LienMthode"/>
          <w:lang w:val="en-US"/>
        </w:rPr>
        <w:t>make_pair</w:t>
      </w:r>
      <w:r w:rsidRPr="002B1A9A">
        <w:rPr>
          <w:lang w:val="en-US"/>
        </w:rPr>
        <w:t xml:space="preserve">(methodIndex, </w:t>
      </w:r>
      <w:r w:rsidRPr="002B1A9A">
        <w:rPr>
          <w:rStyle w:val="LienUnit"/>
          <w:lang w:val="en-US"/>
        </w:rPr>
        <w:t>std</w:t>
      </w:r>
      <w:r w:rsidRPr="002B1A9A">
        <w:rPr>
          <w:lang w:val="en-US"/>
        </w:rPr>
        <w:t>::</w:t>
      </w:r>
      <w:r w:rsidRPr="002B1A9A">
        <w:rPr>
          <w:rStyle w:val="LienMthode"/>
          <w:lang w:val="en-US"/>
        </w:rPr>
        <w:t>make_pair</w:t>
      </w:r>
      <w:r w:rsidRPr="002B1A9A">
        <w:rPr>
          <w:lang w:val="en-US"/>
        </w:rPr>
        <w:t>(shiftObject, shiftPvmt))); }</w:t>
      </w:r>
    </w:p>
    <w:p w:rsidR="00091C5D" w:rsidRPr="00091C5D" w:rsidRDefault="00091C5D" w:rsidP="00091C5D">
      <w:pPr>
        <w:pStyle w:val="Dclarationdeclasse"/>
        <w:rPr>
          <w:lang w:val="en-US"/>
        </w:rPr>
      </w:pPr>
      <w:r w:rsidRPr="00091C5D">
        <w:rPr>
          <w:lang w:val="en-US"/>
        </w:rPr>
        <w:t xml:space="preserve">    </w:t>
      </w:r>
      <w:r w:rsidRPr="00091C5D">
        <w:rPr>
          <w:b/>
          <w:lang w:val="en-US"/>
        </w:rPr>
        <w:t>void</w:t>
      </w:r>
      <w:r w:rsidRPr="00091C5D">
        <w:rPr>
          <w:lang w:val="en-US"/>
        </w:rPr>
        <w:t xml:space="preserve"> </w:t>
      </w:r>
      <w:r w:rsidRPr="00091C5D">
        <w:rPr>
          <w:rStyle w:val="LienMthode"/>
          <w:lang w:val="en-US"/>
        </w:rPr>
        <w:t>add</w:t>
      </w:r>
      <w:r w:rsidRPr="00091C5D">
        <w:rPr>
          <w:lang w:val="en-US"/>
        </w:rPr>
        <w:t>(</w:t>
      </w:r>
      <w:r w:rsidRPr="00091C5D">
        <w:rPr>
          <w:rStyle w:val="LienType"/>
          <w:lang w:val="en-US"/>
        </w:rPr>
        <w:t>int64_</w:t>
      </w:r>
      <w:r w:rsidRPr="00091C5D">
        <w:rPr>
          <w:lang w:val="en-US"/>
        </w:rPr>
        <w:t>t* accessIndex)</w:t>
      </w:r>
    </w:p>
    <w:p w:rsidR="00091C5D" w:rsidRDefault="00091C5D" w:rsidP="00091C5D">
      <w:pPr>
        <w:pStyle w:val="Dclarationdeclasse"/>
        <w:rPr>
          <w:lang w:val="en-US"/>
        </w:rPr>
      </w:pPr>
      <w:r w:rsidRPr="00091C5D">
        <w:rPr>
          <w:lang w:val="en-US"/>
        </w:rPr>
        <w:t xml:space="preserve">      { </w:t>
      </w:r>
      <w:r w:rsidRPr="00091C5D">
        <w:rPr>
          <w:rStyle w:val="LienMthode"/>
          <w:lang w:val="en-US"/>
        </w:rPr>
        <w:t>assert</w:t>
      </w:r>
      <w:r w:rsidRPr="00091C5D">
        <w:rPr>
          <w:lang w:val="en-US"/>
        </w:rPr>
        <w:t>(</w:t>
      </w:r>
      <w:r w:rsidRPr="00091C5D">
        <w:rPr>
          <w:rStyle w:val="LienChamps"/>
          <w:lang w:val="en-US"/>
        </w:rPr>
        <w:t>_base</w:t>
      </w:r>
      <w:r w:rsidRPr="00091C5D">
        <w:rPr>
          <w:lang w:val="en-US"/>
        </w:rPr>
        <w:t xml:space="preserve"> &amp;&amp; !</w:t>
      </w:r>
      <w:r w:rsidRPr="00091C5D">
        <w:rPr>
          <w:rStyle w:val="LienChamps"/>
          <w:lang w:val="en-US"/>
        </w:rPr>
        <w:t>_method</w:t>
      </w:r>
      <w:r w:rsidRPr="00091C5D">
        <w:rPr>
          <w:lang w:val="en-US"/>
        </w:rPr>
        <w:t>);</w:t>
      </w:r>
      <w:r>
        <w:rPr>
          <w:lang w:val="en-US"/>
        </w:rPr>
        <w:t xml:space="preserve"> </w:t>
      </w:r>
      <w:r w:rsidRPr="00091C5D">
        <w:rPr>
          <w:rStyle w:val="LienChamps"/>
          <w:lang w:val="en-US"/>
        </w:rPr>
        <w:t>_indexShiftObject</w:t>
      </w:r>
      <w:r w:rsidRPr="00091C5D">
        <w:rPr>
          <w:lang w:val="en-US"/>
        </w:rPr>
        <w:t>.</w:t>
      </w:r>
      <w:r w:rsidRPr="00091C5D">
        <w:rPr>
          <w:rStyle w:val="LienMthode"/>
          <w:lang w:val="en-US"/>
        </w:rPr>
        <w:t>push_back</w:t>
      </w:r>
      <w:r w:rsidRPr="00091C5D">
        <w:rPr>
          <w:lang w:val="en-US"/>
        </w:rPr>
        <w:t>(</w:t>
      </w:r>
      <w:r w:rsidRPr="00091C5D">
        <w:rPr>
          <w:rStyle w:val="LienUnit"/>
          <w:lang w:val="en-US"/>
        </w:rPr>
        <w:t>std</w:t>
      </w:r>
      <w:r w:rsidRPr="00091C5D">
        <w:rPr>
          <w:lang w:val="en-US"/>
        </w:rPr>
        <w:t>::</w:t>
      </w:r>
      <w:r w:rsidRPr="00091C5D">
        <w:rPr>
          <w:rStyle w:val="LienMthode"/>
          <w:lang w:val="en-US"/>
        </w:rPr>
        <w:t>make_pair</w:t>
      </w:r>
      <w:r w:rsidRPr="00091C5D">
        <w:rPr>
          <w:lang w:val="en-US"/>
        </w:rPr>
        <w:t>(accessIndex,</w:t>
      </w:r>
      <w:r>
        <w:rPr>
          <w:lang w:val="en-US"/>
        </w:rPr>
        <w:t xml:space="preserve"> </w:t>
      </w:r>
      <w:r w:rsidRPr="00091C5D">
        <w:rPr>
          <w:rStyle w:val="LienUnit"/>
          <w:lang w:val="en-US"/>
        </w:rPr>
        <w:t>std</w:t>
      </w:r>
      <w:r w:rsidRPr="00091C5D">
        <w:rPr>
          <w:lang w:val="en-US"/>
        </w:rPr>
        <w:t>::</w:t>
      </w:r>
      <w:r w:rsidRPr="00091C5D">
        <w:rPr>
          <w:rStyle w:val="LienClasseC"/>
          <w:lang w:val="en-US"/>
        </w:rPr>
        <w:t>pair</w:t>
      </w:r>
      <w:r w:rsidRPr="00091C5D">
        <w:rPr>
          <w:lang w:val="en-US"/>
        </w:rPr>
        <w:t>&lt;</w:t>
      </w:r>
      <w:r w:rsidRPr="00091C5D">
        <w:rPr>
          <w:rStyle w:val="LienType"/>
          <w:lang w:val="en-US"/>
        </w:rPr>
        <w:t>list</w:t>
      </w:r>
      <w:r w:rsidRPr="00091C5D">
        <w:rPr>
          <w:lang w:val="en-US"/>
        </w:rPr>
        <w:t xml:space="preserve">*, </w:t>
      </w:r>
      <w:r w:rsidRPr="00091C5D">
        <w:rPr>
          <w:rStyle w:val="LienType"/>
          <w:lang w:val="en-US"/>
        </w:rPr>
        <w:t>list</w:t>
      </w:r>
      <w:r w:rsidRPr="00091C5D">
        <w:rPr>
          <w:lang w:val="en-US"/>
        </w:rPr>
        <w:t>*&gt;</w:t>
      </w:r>
      <w:r w:rsidRPr="000C4709">
        <w:rPr>
          <w:lang w:val="en-US"/>
        </w:rPr>
        <w:t>(</w:t>
      </w:r>
      <w:r w:rsidRPr="00091C5D">
        <w:rPr>
          <w:b/>
          <w:lang w:val="en-US"/>
        </w:rPr>
        <w:t>nullptr</w:t>
      </w:r>
      <w:r w:rsidRPr="000C4709">
        <w:rPr>
          <w:lang w:val="en-US"/>
        </w:rPr>
        <w:t xml:space="preserve">, </w:t>
      </w:r>
      <w:r w:rsidRPr="00091C5D">
        <w:rPr>
          <w:b/>
          <w:lang w:val="en-US"/>
        </w:rPr>
        <w:t>nullptr</w:t>
      </w:r>
      <w:r w:rsidRPr="000C4709">
        <w:rPr>
          <w:lang w:val="en-US"/>
        </w:rPr>
        <w:t>)))</w:t>
      </w:r>
      <w:r w:rsidRPr="00091C5D">
        <w:rPr>
          <w:lang w:val="en-US"/>
        </w:rPr>
        <w:t>;}</w:t>
      </w:r>
    </w:p>
    <w:p w:rsidR="000C4709" w:rsidRPr="000C4709" w:rsidRDefault="000C4709" w:rsidP="000C4709">
      <w:pPr>
        <w:pStyle w:val="Dclarationdeclasse"/>
        <w:rPr>
          <w:lang w:val="en-US"/>
        </w:rPr>
      </w:pPr>
      <w:r w:rsidRPr="000C4709">
        <w:rPr>
          <w:lang w:val="en-US"/>
        </w:rPr>
        <w:t xml:space="preserve">    </w:t>
      </w:r>
      <w:r w:rsidRPr="000C4709">
        <w:rPr>
          <w:b/>
          <w:lang w:val="en-US"/>
        </w:rPr>
        <w:t>bool</w:t>
      </w:r>
      <w:r w:rsidRPr="000C4709">
        <w:rPr>
          <w:lang w:val="en-US"/>
        </w:rPr>
        <w:t xml:space="preserve"> </w:t>
      </w:r>
      <w:r w:rsidRPr="000C4709">
        <w:rPr>
          <w:rStyle w:val="LienMthode"/>
          <w:lang w:val="en-US"/>
        </w:rPr>
        <w:t>isValid</w:t>
      </w:r>
      <w:r w:rsidRPr="000C4709">
        <w:rPr>
          <w:lang w:val="en-US"/>
        </w:rPr>
        <w:t xml:space="preserve">() </w:t>
      </w:r>
      <w:r w:rsidRPr="000C4709">
        <w:rPr>
          <w:b/>
          <w:lang w:val="en-US"/>
        </w:rPr>
        <w:t>const</w:t>
      </w:r>
      <w:r w:rsidRPr="000C4709">
        <w:rPr>
          <w:lang w:val="en-US"/>
        </w:rPr>
        <w:t xml:space="preserve"> { </w:t>
      </w:r>
      <w:r w:rsidRPr="000C4709">
        <w:rPr>
          <w:b/>
          <w:lang w:val="en-US"/>
        </w:rPr>
        <w:t>return</w:t>
      </w:r>
      <w:r w:rsidRPr="000C4709">
        <w:rPr>
          <w:lang w:val="en-US"/>
        </w:rPr>
        <w:t xml:space="preserve"> </w:t>
      </w:r>
      <w:r w:rsidRPr="000C4709">
        <w:rPr>
          <w:rStyle w:val="LienChamps"/>
          <w:lang w:val="en-US"/>
        </w:rPr>
        <w:t>_method</w:t>
      </w:r>
      <w:r w:rsidRPr="000C4709">
        <w:rPr>
          <w:lang w:val="en-US"/>
        </w:rPr>
        <w:t xml:space="preserve"> ? !</w:t>
      </w:r>
      <w:r w:rsidRPr="000C4709">
        <w:rPr>
          <w:rStyle w:val="LienChamps"/>
          <w:lang w:val="en-US"/>
        </w:rPr>
        <w:t>_base</w:t>
      </w:r>
      <w:r w:rsidRPr="000C4709">
        <w:rPr>
          <w:lang w:val="en-US"/>
        </w:rPr>
        <w:t xml:space="preserve"> : </w:t>
      </w:r>
      <w:r w:rsidRPr="000C4709">
        <w:rPr>
          <w:rStyle w:val="LienChamps"/>
          <w:lang w:val="en-US"/>
        </w:rPr>
        <w:t>_base</w:t>
      </w:r>
      <w:r w:rsidRPr="000C4709">
        <w:rPr>
          <w:lang w:val="en-US"/>
        </w:rPr>
        <w:t>; }</w:t>
      </w:r>
    </w:p>
    <w:p w:rsidR="000C4709" w:rsidRPr="002B1A9A" w:rsidRDefault="000C4709" w:rsidP="000C4709">
      <w:pPr>
        <w:pStyle w:val="Dclarationdeclasse"/>
        <w:rPr>
          <w:lang w:val="en-US"/>
        </w:rPr>
      </w:pPr>
      <w:r w:rsidRPr="002B1A9A">
        <w:rPr>
          <w:lang w:val="en-US"/>
        </w:rPr>
        <w:t xml:space="preserve">    </w:t>
      </w:r>
      <w:r w:rsidRPr="002B1A9A">
        <w:rPr>
          <w:b/>
          <w:bCs/>
          <w:lang w:val="en-US"/>
        </w:rPr>
        <w:t>void</w:t>
      </w:r>
      <w:r w:rsidRPr="002B1A9A">
        <w:rPr>
          <w:lang w:val="en-US"/>
        </w:rPr>
        <w:t xml:space="preserve"> </w:t>
      </w:r>
      <w:r w:rsidRPr="002B1A9A">
        <w:rPr>
          <w:rStyle w:val="LienMthode"/>
          <w:lang w:val="en-US"/>
        </w:rPr>
        <w:t>apply</w:t>
      </w:r>
      <w:r w:rsidRPr="002B1A9A">
        <w:rPr>
          <w:lang w:val="en-US"/>
        </w:rPr>
        <w:t>(</w:t>
      </w:r>
      <w:r w:rsidRPr="002B1A9A">
        <w:rPr>
          <w:b/>
          <w:bCs/>
          <w:lang w:val="en-US"/>
        </w:rPr>
        <w:t>const</w:t>
      </w:r>
      <w:r w:rsidRPr="002B1A9A">
        <w:rPr>
          <w:lang w:val="en-US"/>
        </w:rPr>
        <w:t xml:space="preserve"> </w:t>
      </w:r>
      <w:r w:rsidRPr="002B1A9A">
        <w:rPr>
          <w:rStyle w:val="LienClasseC"/>
          <w:lang w:val="en-US"/>
        </w:rPr>
        <w:t>Clang_utils</w:t>
      </w:r>
      <w:r w:rsidRPr="002B1A9A">
        <w:rPr>
          <w:lang w:val="en-US"/>
        </w:rPr>
        <w:t xml:space="preserve">&amp; utils, </w:t>
      </w:r>
      <w:r w:rsidRPr="002B1A9A">
        <w:rPr>
          <w:b/>
          <w:bCs/>
          <w:lang w:val="en-US"/>
        </w:rPr>
        <w:t>const</w:t>
      </w:r>
      <w:r w:rsidRPr="002B1A9A">
        <w:rPr>
          <w:lang w:val="en-US"/>
        </w:rPr>
        <w:t xml:space="preserve"> </w:t>
      </w:r>
      <w:r w:rsidRPr="002B1A9A">
        <w:rPr>
          <w:rStyle w:val="LienClasseC"/>
          <w:lang w:val="en-US"/>
        </w:rPr>
        <w:t>ClassInfo</w:t>
      </w:r>
      <w:r w:rsidRPr="002B1A9A">
        <w:rPr>
          <w:lang w:val="en-US"/>
        </w:rPr>
        <w:t>&amp; methodTable);</w:t>
      </w:r>
    </w:p>
    <w:p w:rsidR="000C4709" w:rsidRPr="000C4709" w:rsidRDefault="000C4709" w:rsidP="000C4709">
      <w:pPr>
        <w:pStyle w:val="Dclarationdeclasse"/>
        <w:rPr>
          <w:lang w:val="en-US"/>
        </w:rPr>
      </w:pPr>
      <w:r w:rsidRPr="000C4709">
        <w:rPr>
          <w:lang w:val="en-US"/>
        </w:rPr>
        <w:t xml:space="preserve">    </w:t>
      </w:r>
      <w:r w:rsidRPr="000C4709">
        <w:rPr>
          <w:b/>
          <w:lang w:val="en-US"/>
        </w:rPr>
        <w:t>bool</w:t>
      </w:r>
      <w:r w:rsidRPr="000C4709">
        <w:rPr>
          <w:lang w:val="en-US"/>
        </w:rPr>
        <w:t xml:space="preserve"> </w:t>
      </w:r>
      <w:r w:rsidRPr="000C4709">
        <w:rPr>
          <w:rStyle w:val="LienMthode"/>
          <w:lang w:val="en-US"/>
        </w:rPr>
        <w:t>isVirtualMethod</w:t>
      </w:r>
      <w:r w:rsidRPr="000C4709">
        <w:rPr>
          <w:lang w:val="en-US"/>
        </w:rPr>
        <w:t xml:space="preserve">() </w:t>
      </w:r>
      <w:r w:rsidRPr="000C4709">
        <w:rPr>
          <w:b/>
          <w:lang w:val="en-US"/>
        </w:rPr>
        <w:t>const</w:t>
      </w:r>
      <w:r w:rsidRPr="000C4709">
        <w:rPr>
          <w:lang w:val="en-US"/>
        </w:rPr>
        <w:t xml:space="preserve"> { </w:t>
      </w:r>
      <w:r w:rsidRPr="000C4709">
        <w:rPr>
          <w:b/>
          <w:lang w:val="en-US"/>
        </w:rPr>
        <w:t>return</w:t>
      </w:r>
      <w:r w:rsidRPr="000C4709">
        <w:rPr>
          <w:lang w:val="en-US"/>
        </w:rPr>
        <w:t xml:space="preserve"> </w:t>
      </w:r>
      <w:r w:rsidRPr="000C4709">
        <w:rPr>
          <w:rStyle w:val="LienChamps"/>
          <w:lang w:val="en-US"/>
        </w:rPr>
        <w:t>_method</w:t>
      </w:r>
      <w:r w:rsidRPr="000C4709">
        <w:rPr>
          <w:lang w:val="en-US"/>
        </w:rPr>
        <w:t>; }</w:t>
      </w:r>
    </w:p>
    <w:p w:rsidR="000C4709" w:rsidRPr="000C4709" w:rsidRDefault="000C4709" w:rsidP="000C4709">
      <w:pPr>
        <w:pStyle w:val="Dclarationdeclasse"/>
        <w:rPr>
          <w:lang w:val="en-US"/>
        </w:rPr>
      </w:pPr>
      <w:r w:rsidRPr="000C4709">
        <w:rPr>
          <w:lang w:val="en-US"/>
        </w:rPr>
        <w:t xml:space="preserve">    </w:t>
      </w:r>
      <w:r w:rsidRPr="000C4709">
        <w:rPr>
          <w:b/>
          <w:lang w:val="en-US"/>
        </w:rPr>
        <w:t>bool</w:t>
      </w:r>
      <w:r w:rsidRPr="000C4709">
        <w:rPr>
          <w:lang w:val="en-US"/>
        </w:rPr>
        <w:t xml:space="preserve"> </w:t>
      </w:r>
      <w:r w:rsidRPr="000C4709">
        <w:rPr>
          <w:rStyle w:val="LienMthode"/>
          <w:lang w:val="en-US"/>
        </w:rPr>
        <w:t>isBaseAccess</w:t>
      </w:r>
      <w:r w:rsidRPr="000C4709">
        <w:rPr>
          <w:lang w:val="en-US"/>
        </w:rPr>
        <w:t xml:space="preserve">() </w:t>
      </w:r>
      <w:r w:rsidRPr="000C4709">
        <w:rPr>
          <w:b/>
          <w:lang w:val="en-US"/>
        </w:rPr>
        <w:t>const</w:t>
      </w:r>
      <w:r w:rsidRPr="000C4709">
        <w:rPr>
          <w:lang w:val="en-US"/>
        </w:rPr>
        <w:t xml:space="preserve"> { </w:t>
      </w:r>
      <w:r w:rsidRPr="000C4709">
        <w:rPr>
          <w:b/>
          <w:lang w:val="en-US"/>
        </w:rPr>
        <w:t>return</w:t>
      </w:r>
      <w:r w:rsidRPr="000C4709">
        <w:rPr>
          <w:lang w:val="en-US"/>
        </w:rPr>
        <w:t xml:space="preserve"> </w:t>
      </w:r>
      <w:r w:rsidRPr="000C4709">
        <w:rPr>
          <w:rStyle w:val="LienChamps"/>
          <w:lang w:val="en-US"/>
        </w:rPr>
        <w:t>_base</w:t>
      </w:r>
      <w:r w:rsidRPr="000C4709">
        <w:rPr>
          <w:lang w:val="en-US"/>
        </w:rPr>
        <w:t>; }</w:t>
      </w:r>
    </w:p>
    <w:p w:rsidR="000C4709" w:rsidRPr="000C4709" w:rsidRDefault="000C4709" w:rsidP="000C4709">
      <w:pPr>
        <w:pStyle w:val="Dclarationdeclasse"/>
        <w:rPr>
          <w:lang w:val="en-US"/>
        </w:rPr>
      </w:pPr>
      <w:r w:rsidRPr="000C4709">
        <w:rPr>
          <w:lang w:val="en-US"/>
        </w:rPr>
        <w:lastRenderedPageBreak/>
        <w:t xml:space="preserve">    </w:t>
      </w:r>
      <w:r w:rsidRPr="000C4709">
        <w:rPr>
          <w:rStyle w:val="LienUnit"/>
          <w:lang w:val="en-US"/>
        </w:rPr>
        <w:t>clang</w:t>
      </w:r>
      <w:r w:rsidRPr="000C4709">
        <w:rPr>
          <w:lang w:val="en-US"/>
        </w:rPr>
        <w:t>::</w:t>
      </w:r>
      <w:r w:rsidRPr="000C4709">
        <w:rPr>
          <w:rStyle w:val="LienClasseC"/>
          <w:lang w:val="en-US"/>
        </w:rPr>
        <w:t>CXXMethodDecl</w:t>
      </w:r>
      <w:r w:rsidRPr="000C4709">
        <w:rPr>
          <w:lang w:val="en-US"/>
        </w:rPr>
        <w:t xml:space="preserve">* </w:t>
      </w:r>
      <w:r w:rsidRPr="000C4709">
        <w:rPr>
          <w:rStyle w:val="LienMthode"/>
          <w:lang w:val="en-US"/>
        </w:rPr>
        <w:t>getMethod</w:t>
      </w:r>
      <w:r w:rsidRPr="000C4709">
        <w:rPr>
          <w:lang w:val="en-US"/>
        </w:rPr>
        <w:t xml:space="preserve">() </w:t>
      </w:r>
      <w:r w:rsidRPr="000C4709">
        <w:rPr>
          <w:b/>
          <w:lang w:val="en-US"/>
        </w:rPr>
        <w:t>const</w:t>
      </w:r>
      <w:r w:rsidRPr="000C4709">
        <w:rPr>
          <w:lang w:val="en-US"/>
        </w:rPr>
        <w:t xml:space="preserve"> { </w:t>
      </w:r>
      <w:r w:rsidRPr="000C4709">
        <w:rPr>
          <w:b/>
          <w:lang w:val="en-US"/>
        </w:rPr>
        <w:t>return</w:t>
      </w:r>
      <w:r w:rsidRPr="000C4709">
        <w:rPr>
          <w:lang w:val="en-US"/>
        </w:rPr>
        <w:t xml:space="preserve"> </w:t>
      </w:r>
      <w:r w:rsidRPr="000C4709">
        <w:rPr>
          <w:rStyle w:val="LienChamps"/>
          <w:lang w:val="en-US"/>
        </w:rPr>
        <w:t>_method</w:t>
      </w:r>
      <w:r w:rsidRPr="000C4709">
        <w:rPr>
          <w:lang w:val="en-US"/>
        </w:rPr>
        <w:t>; }</w:t>
      </w:r>
    </w:p>
    <w:p w:rsidR="000C4709" w:rsidRPr="002B1A9A" w:rsidRDefault="000C4709" w:rsidP="000C4709">
      <w:pPr>
        <w:pStyle w:val="Dclarationdeclasse"/>
        <w:rPr>
          <w:lang w:val="en-US"/>
        </w:rPr>
      </w:pPr>
      <w:r w:rsidRPr="000C4709">
        <w:rPr>
          <w:lang w:val="en-US"/>
        </w:rPr>
        <w:t xml:space="preserve">    </w:t>
      </w:r>
      <w:r w:rsidRPr="000C4709">
        <w:rPr>
          <w:rStyle w:val="LienUnit"/>
          <w:lang w:val="en-US"/>
        </w:rPr>
        <w:t>clang</w:t>
      </w:r>
      <w:r w:rsidRPr="000C4709">
        <w:rPr>
          <w:lang w:val="en-US"/>
        </w:rPr>
        <w:t>::</w:t>
      </w:r>
      <w:r w:rsidRPr="000C4709">
        <w:rPr>
          <w:rStyle w:val="LienClasseC"/>
          <w:lang w:val="en-US"/>
        </w:rPr>
        <w:t>CXXRecordDecl</w:t>
      </w:r>
      <w:r w:rsidRPr="000C4709">
        <w:rPr>
          <w:lang w:val="en-US"/>
        </w:rPr>
        <w:t xml:space="preserve">* </w:t>
      </w:r>
      <w:r w:rsidRPr="000C4709">
        <w:rPr>
          <w:rStyle w:val="LienMthode"/>
          <w:lang w:val="en-US"/>
        </w:rPr>
        <w:t>getBaseAccess</w:t>
      </w:r>
      <w:r w:rsidRPr="000C4709">
        <w:rPr>
          <w:lang w:val="en-US"/>
        </w:rPr>
        <w:t xml:space="preserve">() </w:t>
      </w:r>
      <w:r w:rsidRPr="000C4709">
        <w:rPr>
          <w:b/>
          <w:lang w:val="en-US"/>
        </w:rPr>
        <w:t>const</w:t>
      </w:r>
      <w:r w:rsidRPr="000C4709">
        <w:rPr>
          <w:lang w:val="en-US"/>
        </w:rPr>
        <w:t xml:space="preserve"> { </w:t>
      </w:r>
      <w:r w:rsidRPr="000C4709">
        <w:rPr>
          <w:b/>
          <w:lang w:val="en-US"/>
        </w:rPr>
        <w:t>return</w:t>
      </w:r>
      <w:r w:rsidRPr="000C4709">
        <w:rPr>
          <w:lang w:val="en-US"/>
        </w:rPr>
        <w:t xml:space="preserve"> </w:t>
      </w:r>
      <w:r w:rsidRPr="000C4709">
        <w:rPr>
          <w:rStyle w:val="LienChamps"/>
          <w:lang w:val="en-US"/>
        </w:rPr>
        <w:t>_base</w:t>
      </w:r>
      <w:r w:rsidRPr="000C4709">
        <w:rPr>
          <w:lang w:val="en-US"/>
        </w:rPr>
        <w:t>; }</w:t>
      </w:r>
    </w:p>
    <w:p w:rsidR="00DA6E85" w:rsidRPr="002B1A9A" w:rsidRDefault="00DA6E85" w:rsidP="00DA6E85">
      <w:pPr>
        <w:pStyle w:val="Dclarationdeclasse"/>
        <w:rPr>
          <w:lang w:val="en-US"/>
        </w:rPr>
      </w:pPr>
      <w:r w:rsidRPr="002B1A9A">
        <w:rPr>
          <w:lang w:val="en-US"/>
        </w:rPr>
        <w:t xml:space="preserve">  };</w:t>
      </w:r>
    </w:p>
    <w:p w:rsidR="00DA6E85" w:rsidRPr="002B1A9A" w:rsidRDefault="00DA6E85" w:rsidP="00DA6E85">
      <w:pPr>
        <w:pStyle w:val="Dclarationdeclasse"/>
        <w:rPr>
          <w:lang w:val="en-US"/>
        </w:rPr>
      </w:pPr>
      <w:r w:rsidRPr="002B1A9A">
        <w:rPr>
          <w:lang w:val="en-US"/>
        </w:rPr>
        <w:t xml:space="preserve">  </w:t>
      </w:r>
      <w:r w:rsidRPr="002B1A9A">
        <w:rPr>
          <w:rStyle w:val="LienUnit"/>
          <w:lang w:val="en-US"/>
        </w:rPr>
        <w:t>std</w:t>
      </w:r>
      <w:r w:rsidRPr="002B1A9A">
        <w:rPr>
          <w:lang w:val="en-US"/>
        </w:rPr>
        <w:t>::</w:t>
      </w:r>
      <w:r w:rsidRPr="002B1A9A">
        <w:rPr>
          <w:rStyle w:val="LienClasseC"/>
          <w:lang w:val="en-US"/>
        </w:rPr>
        <w:t>vector</w:t>
      </w:r>
      <w:r w:rsidRPr="002B1A9A">
        <w:rPr>
          <w:lang w:val="en-US"/>
        </w:rPr>
        <w:t>&lt;</w:t>
      </w:r>
      <w:r w:rsidRPr="002B1A9A">
        <w:rPr>
          <w:rStyle w:val="LienClasseC"/>
          <w:lang w:val="en-US"/>
        </w:rPr>
        <w:t>MethodCall</w:t>
      </w:r>
      <w:r w:rsidRPr="002B1A9A">
        <w:rPr>
          <w:lang w:val="en-US"/>
        </w:rPr>
        <w:t xml:space="preserve">&gt; </w:t>
      </w:r>
      <w:r w:rsidRPr="002B1A9A">
        <w:rPr>
          <w:rStyle w:val="LienChamps"/>
          <w:lang w:val="en-US"/>
        </w:rPr>
        <w:t>_delayedCalls</w:t>
      </w:r>
      <w:r w:rsidRPr="002B1A9A">
        <w:rPr>
          <w:lang w:val="en-US"/>
        </w:rPr>
        <w:t>;</w:t>
      </w:r>
    </w:p>
    <w:p w:rsidR="00DA6E85" w:rsidRPr="002B1A9A" w:rsidRDefault="00DA6E85" w:rsidP="00DA6E85">
      <w:pPr>
        <w:pStyle w:val="Dclarationdeclasse"/>
        <w:rPr>
          <w:lang w:val="en-US"/>
        </w:rPr>
      </w:pPr>
    </w:p>
    <w:p w:rsidR="00DA6E85" w:rsidRPr="002B1A9A" w:rsidRDefault="00DA6E85" w:rsidP="00DA6E85">
      <w:pPr>
        <w:pStyle w:val="Dclarationdeclasse"/>
        <w:rPr>
          <w:lang w:val="en-US"/>
        </w:rPr>
      </w:pPr>
      <w:r w:rsidRPr="002B1A9A">
        <w:rPr>
          <w:b/>
          <w:bCs/>
          <w:lang w:val="en-US"/>
        </w:rPr>
        <w:t>public</w:t>
      </w:r>
      <w:r w:rsidRPr="002B1A9A">
        <w:rPr>
          <w:lang w:val="en-US"/>
        </w:rPr>
        <w:t>:</w:t>
      </w:r>
    </w:p>
    <w:p w:rsidR="00DA6E85" w:rsidRPr="002B1A9A" w:rsidRDefault="00DA6E85" w:rsidP="00DA6E85">
      <w:pPr>
        <w:pStyle w:val="Dclarationdeclasse"/>
        <w:rPr>
          <w:lang w:val="en-US"/>
        </w:rPr>
      </w:pPr>
      <w:r w:rsidRPr="002B1A9A">
        <w:rPr>
          <w:lang w:val="en-US"/>
        </w:rPr>
        <w:t xml:space="preserve">  </w:t>
      </w:r>
      <w:r w:rsidRPr="002B1A9A">
        <w:rPr>
          <w:rStyle w:val="LienMthode"/>
          <w:lang w:val="en-US"/>
        </w:rPr>
        <w:t>DelayedMethodCalls</w:t>
      </w:r>
      <w:r w:rsidRPr="002B1A9A">
        <w:rPr>
          <w:lang w:val="en-US"/>
        </w:rPr>
        <w:t>() {}</w:t>
      </w:r>
    </w:p>
    <w:p w:rsidR="00DA6E85" w:rsidRPr="002B1A9A" w:rsidRDefault="00DA6E85" w:rsidP="00DA6E85">
      <w:pPr>
        <w:pStyle w:val="Dclarationdeclasse"/>
        <w:rPr>
          <w:lang w:val="en-US"/>
        </w:rPr>
      </w:pPr>
      <w:r w:rsidRPr="002B1A9A">
        <w:rPr>
          <w:lang w:val="en-US"/>
        </w:rPr>
        <w:t xml:space="preserve">  </w:t>
      </w:r>
    </w:p>
    <w:p w:rsidR="000C4709" w:rsidRPr="002B1A9A" w:rsidRDefault="000C4709" w:rsidP="000C4709">
      <w:pPr>
        <w:pStyle w:val="Dclarationdeclasse"/>
        <w:rPr>
          <w:lang w:val="en-US"/>
        </w:rPr>
      </w:pPr>
      <w:r w:rsidRPr="002B1A9A">
        <w:rPr>
          <w:lang w:val="en-US"/>
        </w:rPr>
        <w:t xml:space="preserve">  </w:t>
      </w:r>
      <w:r w:rsidRPr="002B1A9A">
        <w:rPr>
          <w:b/>
          <w:bCs/>
          <w:lang w:val="en-US"/>
        </w:rPr>
        <w:t>void</w:t>
      </w:r>
      <w:r w:rsidRPr="002B1A9A">
        <w:rPr>
          <w:lang w:val="en-US"/>
        </w:rPr>
        <w:t xml:space="preserve"> </w:t>
      </w:r>
      <w:r w:rsidRPr="002B1A9A">
        <w:rPr>
          <w:rStyle w:val="LienMthode"/>
          <w:lang w:val="en-US"/>
        </w:rPr>
        <w:t>addMethodCall</w:t>
      </w:r>
      <w:r w:rsidRPr="002B1A9A">
        <w:rPr>
          <w:lang w:val="en-US"/>
        </w:rPr>
        <w:t>(</w:t>
      </w:r>
      <w:r w:rsidRPr="002B1A9A">
        <w:rPr>
          <w:rStyle w:val="LienUnit"/>
          <w:lang w:val="en-US"/>
        </w:rPr>
        <w:t>clang</w:t>
      </w:r>
      <w:r w:rsidRPr="002B1A9A">
        <w:rPr>
          <w:lang w:val="en-US"/>
        </w:rPr>
        <w:t>::</w:t>
      </w:r>
      <w:r w:rsidRPr="002B1A9A">
        <w:rPr>
          <w:rStyle w:val="LienClasseC"/>
          <w:lang w:val="en-US"/>
        </w:rPr>
        <w:t>CXXMethodDecl</w:t>
      </w:r>
      <w:r w:rsidRPr="002B1A9A">
        <w:rPr>
          <w:lang w:val="en-US"/>
        </w:rPr>
        <w:t xml:space="preserve">* method, </w:t>
      </w:r>
      <w:r w:rsidRPr="002B1A9A">
        <w:rPr>
          <w:rStyle w:val="LienType"/>
          <w:lang w:val="en-US"/>
        </w:rPr>
        <w:t>int64_t</w:t>
      </w:r>
      <w:r w:rsidRPr="002B1A9A">
        <w:rPr>
          <w:lang w:val="en-US"/>
        </w:rPr>
        <w:t xml:space="preserve">* methodIndex, </w:t>
      </w:r>
      <w:r w:rsidRPr="002B1A9A">
        <w:rPr>
          <w:i/>
          <w:iCs/>
          <w:color w:val="0000FF"/>
          <w:lang w:val="en-US"/>
        </w:rPr>
        <w:t>/* inheritance */</w:t>
      </w:r>
      <w:r w:rsidRPr="002B1A9A">
        <w:rPr>
          <w:lang w:val="en-US"/>
        </w:rPr>
        <w:t xml:space="preserve"> </w:t>
      </w:r>
      <w:r w:rsidRPr="002B1A9A">
        <w:rPr>
          <w:rStyle w:val="LienType"/>
          <w:lang w:val="en-US"/>
        </w:rPr>
        <w:t>list</w:t>
      </w:r>
      <w:r w:rsidRPr="002B1A9A">
        <w:rPr>
          <w:lang w:val="en-US"/>
        </w:rPr>
        <w:t xml:space="preserve">* shiftObject, </w:t>
      </w:r>
      <w:r w:rsidRPr="002B1A9A">
        <w:rPr>
          <w:i/>
          <w:iCs/>
          <w:color w:val="0000FF"/>
          <w:lang w:val="en-US"/>
        </w:rPr>
        <w:t>/* inheritance */</w:t>
      </w:r>
      <w:r w:rsidRPr="002B1A9A">
        <w:rPr>
          <w:lang w:val="en-US"/>
        </w:rPr>
        <w:t xml:space="preserve"> </w:t>
      </w:r>
      <w:r w:rsidRPr="002B1A9A">
        <w:rPr>
          <w:rStyle w:val="LienType"/>
          <w:lang w:val="en-US"/>
        </w:rPr>
        <w:t>list</w:t>
      </w:r>
      <w:r w:rsidRPr="002B1A9A">
        <w:rPr>
          <w:lang w:val="en-US"/>
        </w:rPr>
        <w:t>* shiftPvmt);</w:t>
      </w:r>
    </w:p>
    <w:p w:rsidR="00DA6E85" w:rsidRPr="002B1A9A" w:rsidRDefault="00DA6E85" w:rsidP="00DA6E85">
      <w:pPr>
        <w:pStyle w:val="Dclarationdeclasse"/>
        <w:rPr>
          <w:lang w:val="en-US"/>
        </w:rPr>
      </w:pPr>
      <w:r w:rsidRPr="002B1A9A">
        <w:rPr>
          <w:lang w:val="en-US"/>
        </w:rPr>
        <w:t xml:space="preserve">  </w:t>
      </w:r>
      <w:r w:rsidRPr="002B1A9A">
        <w:rPr>
          <w:b/>
          <w:bCs/>
          <w:lang w:val="en-US"/>
        </w:rPr>
        <w:t>void</w:t>
      </w:r>
      <w:r w:rsidRPr="002B1A9A">
        <w:rPr>
          <w:lang w:val="en-US"/>
        </w:rPr>
        <w:t xml:space="preserve"> </w:t>
      </w:r>
      <w:r w:rsidRPr="002B1A9A">
        <w:rPr>
          <w:rStyle w:val="LienMthode"/>
          <w:lang w:val="en-US"/>
        </w:rPr>
        <w:t>add</w:t>
      </w:r>
      <w:r w:rsidR="000C4709">
        <w:rPr>
          <w:rStyle w:val="LienMthode"/>
          <w:lang w:val="en-US"/>
        </w:rPr>
        <w:t>FieldAccess</w:t>
      </w:r>
      <w:r w:rsidRPr="002B1A9A">
        <w:rPr>
          <w:lang w:val="en-US"/>
        </w:rPr>
        <w:t>(</w:t>
      </w:r>
      <w:r w:rsidRPr="002B1A9A">
        <w:rPr>
          <w:rStyle w:val="LienUnit"/>
          <w:lang w:val="en-US"/>
        </w:rPr>
        <w:t>clang</w:t>
      </w:r>
      <w:r w:rsidRPr="002B1A9A">
        <w:rPr>
          <w:lang w:val="en-US"/>
        </w:rPr>
        <w:t>::</w:t>
      </w:r>
      <w:r w:rsidRPr="002B1A9A">
        <w:rPr>
          <w:rStyle w:val="LienClasseC"/>
          <w:lang w:val="en-US"/>
        </w:rPr>
        <w:t>CXX</w:t>
      </w:r>
      <w:r w:rsidR="000C4709">
        <w:rPr>
          <w:rStyle w:val="LienClasseC"/>
          <w:lang w:val="en-US"/>
        </w:rPr>
        <w:t>RecordDecl</w:t>
      </w:r>
      <w:r w:rsidRPr="002B1A9A">
        <w:rPr>
          <w:lang w:val="en-US"/>
        </w:rPr>
        <w:t xml:space="preserve">* </w:t>
      </w:r>
      <w:r w:rsidR="000C4709">
        <w:rPr>
          <w:lang w:val="en-US"/>
        </w:rPr>
        <w:t>virtualBaseClass</w:t>
      </w:r>
      <w:r w:rsidRPr="002B1A9A">
        <w:rPr>
          <w:lang w:val="en-US"/>
        </w:rPr>
        <w:t xml:space="preserve">, </w:t>
      </w:r>
      <w:r w:rsidRPr="002B1A9A">
        <w:rPr>
          <w:rStyle w:val="LienType"/>
          <w:lang w:val="en-US"/>
        </w:rPr>
        <w:t>int64_t</w:t>
      </w:r>
      <w:r w:rsidRPr="002B1A9A">
        <w:rPr>
          <w:lang w:val="en-US"/>
        </w:rPr>
        <w:t xml:space="preserve">* </w:t>
      </w:r>
      <w:r w:rsidR="000C4709">
        <w:rPr>
          <w:lang w:val="en-US"/>
        </w:rPr>
        <w:t>access</w:t>
      </w:r>
      <w:r w:rsidRPr="002B1A9A">
        <w:rPr>
          <w:lang w:val="en-US"/>
        </w:rPr>
        <w:t>Index);</w:t>
      </w:r>
    </w:p>
    <w:p w:rsidR="00DA6E85" w:rsidRPr="002B1A9A" w:rsidRDefault="00DA6E85" w:rsidP="00DA6E85">
      <w:pPr>
        <w:pStyle w:val="Dclarationdeclasse"/>
        <w:rPr>
          <w:lang w:val="en-US"/>
        </w:rPr>
      </w:pPr>
      <w:r w:rsidRPr="002B1A9A">
        <w:rPr>
          <w:lang w:val="en-US"/>
        </w:rPr>
        <w:t xml:space="preserve">  </w:t>
      </w:r>
      <w:r w:rsidRPr="002B1A9A">
        <w:rPr>
          <w:b/>
          <w:bCs/>
          <w:lang w:val="en-US"/>
        </w:rPr>
        <w:t>void</w:t>
      </w:r>
      <w:r w:rsidRPr="002B1A9A">
        <w:rPr>
          <w:lang w:val="en-US"/>
        </w:rPr>
        <w:t xml:space="preserve"> </w:t>
      </w:r>
      <w:r w:rsidRPr="002B1A9A">
        <w:rPr>
          <w:rStyle w:val="LienMthode"/>
          <w:lang w:val="en-US"/>
        </w:rPr>
        <w:t>updateWith</w:t>
      </w:r>
      <w:r w:rsidRPr="002B1A9A">
        <w:rPr>
          <w:lang w:val="en-US"/>
        </w:rPr>
        <w:t>(</w:t>
      </w:r>
      <w:r w:rsidRPr="002B1A9A">
        <w:rPr>
          <w:b/>
          <w:bCs/>
          <w:lang w:val="en-US"/>
        </w:rPr>
        <w:t>const</w:t>
      </w:r>
      <w:r w:rsidRPr="002B1A9A">
        <w:rPr>
          <w:lang w:val="en-US"/>
        </w:rPr>
        <w:t xml:space="preserve"> </w:t>
      </w:r>
      <w:r w:rsidRPr="002B1A9A">
        <w:rPr>
          <w:rStyle w:val="LienClasseC"/>
          <w:lang w:val="en-US"/>
        </w:rPr>
        <w:t>Clang_utils</w:t>
      </w:r>
      <w:r w:rsidRPr="002B1A9A">
        <w:rPr>
          <w:lang w:val="en-US"/>
        </w:rPr>
        <w:t xml:space="preserve">&amp; utils, </w:t>
      </w:r>
      <w:r w:rsidRPr="002B1A9A">
        <w:rPr>
          <w:b/>
          <w:bCs/>
          <w:lang w:val="en-US"/>
        </w:rPr>
        <w:t>const</w:t>
      </w:r>
      <w:r w:rsidRPr="002B1A9A">
        <w:rPr>
          <w:lang w:val="en-US"/>
        </w:rPr>
        <w:t xml:space="preserve"> </w:t>
      </w:r>
      <w:r w:rsidRPr="002B1A9A">
        <w:rPr>
          <w:rStyle w:val="LienClasseC"/>
          <w:lang w:val="en-US"/>
        </w:rPr>
        <w:t>ClassInfo</w:t>
      </w:r>
      <w:r w:rsidRPr="002B1A9A">
        <w:rPr>
          <w:lang w:val="en-US"/>
        </w:rPr>
        <w:t>&amp; methodTable);</w:t>
      </w:r>
    </w:p>
    <w:p w:rsidR="00DA6E85" w:rsidRPr="002B1A9A" w:rsidRDefault="00DA6E85" w:rsidP="00DA6E85">
      <w:pPr>
        <w:pStyle w:val="Dclarationdeclasse"/>
        <w:rPr>
          <w:lang w:val="en-US"/>
        </w:rPr>
      </w:pPr>
      <w:r w:rsidRPr="002B1A9A">
        <w:rPr>
          <w:lang w:val="en-US"/>
        </w:rPr>
        <w:t>};</w:t>
      </w:r>
    </w:p>
    <w:p w:rsidR="00DA6E85" w:rsidRPr="002B1A9A" w:rsidRDefault="00DA6E85" w:rsidP="00DA6E85">
      <w:pPr>
        <w:pStyle w:val="SectionMthodes"/>
        <w:rPr>
          <w:rStyle w:val="LienClasseC"/>
          <w:lang w:val="en-US"/>
        </w:rPr>
      </w:pPr>
      <w:r w:rsidRPr="002B1A9A">
        <w:rPr>
          <w:lang w:val="en-US"/>
        </w:rPr>
        <w:t xml:space="preserve">Methods of the class </w:t>
      </w:r>
      <w:r w:rsidRPr="002B1A9A">
        <w:rPr>
          <w:rStyle w:val="LienClasseC"/>
          <w:lang w:val="en-US"/>
        </w:rPr>
        <w:t>DelayedMethodCalls</w:t>
      </w:r>
    </w:p>
    <w:p w:rsidR="00DA6E85" w:rsidRPr="002B1A9A" w:rsidRDefault="00DA6E85" w:rsidP="00DA6E85">
      <w:pPr>
        <w:pStyle w:val="BaseSectionProtge"/>
        <w:rPr>
          <w:lang w:val="en-US"/>
        </w:rPr>
      </w:pPr>
      <w:r w:rsidRPr="002B1A9A">
        <w:rPr>
          <w:lang w:val="en-US"/>
        </w:rPr>
        <w:t>Public methods</w:t>
      </w:r>
    </w:p>
    <w:p w:rsidR="00DA6E85" w:rsidRPr="002B1A9A" w:rsidRDefault="00DA6E85" w:rsidP="00DA6E85">
      <w:pPr>
        <w:pStyle w:val="EntteMthode"/>
        <w:rPr>
          <w:lang w:val="en-US"/>
        </w:rPr>
      </w:pPr>
      <w:r w:rsidRPr="002B1A9A">
        <w:rPr>
          <w:b/>
          <w:bCs/>
          <w:lang w:val="en-US"/>
        </w:rPr>
        <w:t>void</w:t>
      </w:r>
      <w:r w:rsidRPr="002B1A9A">
        <w:rPr>
          <w:lang w:val="en-US"/>
        </w:rPr>
        <w:t xml:space="preserve"> </w:t>
      </w:r>
      <w:r w:rsidRPr="002B1A9A">
        <w:rPr>
          <w:rStyle w:val="LienClasseC"/>
          <w:lang w:val="en-US"/>
        </w:rPr>
        <w:t>MethodCall</w:t>
      </w:r>
      <w:r w:rsidRPr="002B1A9A">
        <w:rPr>
          <w:lang w:val="en-US"/>
        </w:rPr>
        <w:t>::</w:t>
      </w:r>
      <w:r w:rsidRPr="002B1A9A">
        <w:rPr>
          <w:rStyle w:val="DfinitionMthode"/>
          <w:lang w:val="en-US"/>
        </w:rPr>
        <w:t>apply</w:t>
      </w:r>
      <w:r w:rsidRPr="002B1A9A">
        <w:rPr>
          <w:lang w:val="en-US"/>
        </w:rPr>
        <w:t>(</w:t>
      </w:r>
      <w:r w:rsidRPr="002B1A9A">
        <w:rPr>
          <w:b/>
          <w:bCs/>
          <w:lang w:val="en-US"/>
        </w:rPr>
        <w:t>const</w:t>
      </w:r>
      <w:r w:rsidRPr="002B1A9A">
        <w:rPr>
          <w:lang w:val="en-US"/>
        </w:rPr>
        <w:t xml:space="preserve"> </w:t>
      </w:r>
      <w:r w:rsidRPr="002B1A9A">
        <w:rPr>
          <w:rStyle w:val="LienClasseC"/>
          <w:lang w:val="en-US"/>
        </w:rPr>
        <w:t>Clang_utils</w:t>
      </w:r>
      <w:r w:rsidRPr="002B1A9A">
        <w:rPr>
          <w:lang w:val="en-US"/>
        </w:rPr>
        <w:t xml:space="preserve">&amp; utils, </w:t>
      </w:r>
      <w:r w:rsidRPr="002B1A9A">
        <w:rPr>
          <w:b/>
          <w:bCs/>
          <w:lang w:val="en-US"/>
        </w:rPr>
        <w:t>const</w:t>
      </w:r>
      <w:r w:rsidRPr="002B1A9A">
        <w:rPr>
          <w:lang w:val="en-US"/>
        </w:rPr>
        <w:t xml:space="preserve"> </w:t>
      </w:r>
      <w:r w:rsidRPr="002B1A9A">
        <w:rPr>
          <w:rStyle w:val="LienClasseC"/>
          <w:lang w:val="en-US"/>
        </w:rPr>
        <w:t>ClassInfo</w:t>
      </w:r>
      <w:r w:rsidRPr="002B1A9A">
        <w:rPr>
          <w:lang w:val="en-US"/>
        </w:rPr>
        <w:t>&amp; methodTable);</w:t>
      </w:r>
    </w:p>
    <w:p w:rsidR="00C50D6B" w:rsidRDefault="00D4577F" w:rsidP="00DA6E85">
      <w:pPr>
        <w:rPr>
          <w:lang w:val="en-US"/>
        </w:rPr>
      </w:pPr>
      <w:r>
        <w:rPr>
          <w:lang w:val="en-US"/>
        </w:rPr>
        <w:t xml:space="preserve">Fill the fields in </w:t>
      </w:r>
      <w:r w:rsidRPr="00D4577F">
        <w:rPr>
          <w:rStyle w:val="LienChamps"/>
          <w:lang w:val="en-US"/>
        </w:rPr>
        <w:t>_indexShiftObject</w:t>
      </w:r>
      <w:r>
        <w:rPr>
          <w:lang w:val="en-US"/>
        </w:rPr>
        <w:t xml:space="preserve"> with the information contained in </w:t>
      </w:r>
      <w:r w:rsidRPr="00D4577F">
        <w:rPr>
          <w:rStyle w:val="TexteC"/>
          <w:lang w:val="en-US"/>
        </w:rPr>
        <w:t>methodTable</w:t>
      </w:r>
      <w:r w:rsidR="00C50D6B">
        <w:rPr>
          <w:lang w:val="en-US"/>
        </w:rPr>
        <w:t>.</w:t>
      </w:r>
    </w:p>
    <w:p w:rsidR="00C50D6B" w:rsidRDefault="00C50D6B" w:rsidP="00DA6E85">
      <w:pPr>
        <w:rPr>
          <w:lang w:val="en-US"/>
        </w:rPr>
      </w:pPr>
    </w:p>
    <w:p w:rsidR="00DA6E85" w:rsidRDefault="00D4577F" w:rsidP="00DA6E85">
      <w:pPr>
        <w:rPr>
          <w:lang w:val="en-US"/>
        </w:rPr>
      </w:pPr>
      <w:r>
        <w:rPr>
          <w:lang w:val="en-US"/>
        </w:rPr>
        <w:t xml:space="preserve">For that the implementation looks for </w:t>
      </w:r>
      <w:r w:rsidRPr="00D4577F">
        <w:rPr>
          <w:rStyle w:val="LienChamps"/>
          <w:lang w:val="en-US"/>
        </w:rPr>
        <w:t>_method</w:t>
      </w:r>
      <w:r>
        <w:rPr>
          <w:lang w:val="en-US"/>
        </w:rPr>
        <w:t xml:space="preserve"> or </w:t>
      </w:r>
      <w:r w:rsidRPr="00D4577F">
        <w:rPr>
          <w:rStyle w:val="LienChamps"/>
          <w:lang w:val="en-US"/>
        </w:rPr>
        <w:t>_base</w:t>
      </w:r>
      <w:r>
        <w:rPr>
          <w:lang w:val="en-US"/>
        </w:rPr>
        <w:t xml:space="preserve"> in </w:t>
      </w:r>
      <w:r w:rsidRPr="00DC2362">
        <w:rPr>
          <w:rStyle w:val="TexteC"/>
          <w:lang w:val="en-US"/>
        </w:rPr>
        <w:t>methodTable</w:t>
      </w:r>
      <w:r>
        <w:rPr>
          <w:lang w:val="en-US"/>
        </w:rPr>
        <w:t xml:space="preserve"> (see the methods </w:t>
      </w:r>
      <w:r w:rsidRPr="00DC2362">
        <w:rPr>
          <w:rStyle w:val="LienClasseC"/>
          <w:lang w:val="en-US"/>
        </w:rPr>
        <w:t>ClassInfo</w:t>
      </w:r>
      <w:r w:rsidRPr="00DC2362">
        <w:rPr>
          <w:rStyle w:val="TexteC"/>
          <w:lang w:val="en-US"/>
        </w:rPr>
        <w:t>::</w:t>
      </w:r>
      <w:r w:rsidRPr="00DC2362">
        <w:rPr>
          <w:rStyle w:val="LienMthode"/>
          <w:lang w:val="en-US"/>
        </w:rPr>
        <w:t>getIndexOfMethod</w:t>
      </w:r>
      <w:r>
        <w:rPr>
          <w:lang w:val="en-US"/>
        </w:rPr>
        <w:t xml:space="preserve"> and </w:t>
      </w:r>
      <w:r w:rsidRPr="00DC2362">
        <w:rPr>
          <w:rStyle w:val="LienClasseC"/>
          <w:lang w:val="en-US"/>
        </w:rPr>
        <w:t>ClassInfo</w:t>
      </w:r>
      <w:r w:rsidRPr="00DC2362">
        <w:rPr>
          <w:rStyle w:val="TexteC"/>
          <w:lang w:val="en-US"/>
        </w:rPr>
        <w:t>::</w:t>
      </w:r>
      <w:r w:rsidRPr="00DC2362">
        <w:rPr>
          <w:rStyle w:val="LienMthode"/>
          <w:lang w:val="en-US"/>
        </w:rPr>
        <w:t>getBasePosition</w:t>
      </w:r>
      <w:r>
        <w:rPr>
          <w:lang w:val="en-US"/>
        </w:rPr>
        <w:t>).</w:t>
      </w:r>
      <w:r w:rsidR="00DC2362">
        <w:rPr>
          <w:lang w:val="en-US"/>
        </w:rPr>
        <w:t xml:space="preserve"> Once the method/base class is found, the index in the table is </w:t>
      </w:r>
      <w:r w:rsidR="00C50D6B">
        <w:rPr>
          <w:lang w:val="en-US"/>
        </w:rPr>
        <w:t>returned</w:t>
      </w:r>
      <w:r w:rsidR="00DC2362">
        <w:rPr>
          <w:lang w:val="en-US"/>
        </w:rPr>
        <w:t xml:space="preserve"> into each </w:t>
      </w:r>
      <w:r w:rsidR="00DC2362" w:rsidRPr="00DC2362">
        <w:rPr>
          <w:rStyle w:val="LienChamps"/>
          <w:lang w:val="en-US"/>
        </w:rPr>
        <w:t>_indexShiftObject</w:t>
      </w:r>
      <w:r w:rsidR="00DC2362" w:rsidRPr="00DC2362">
        <w:rPr>
          <w:rStyle w:val="TexteC"/>
          <w:lang w:val="en-US"/>
        </w:rPr>
        <w:t>::const_iterator::first</w:t>
      </w:r>
      <w:r w:rsidR="00DC2362">
        <w:rPr>
          <w:lang w:val="en-US"/>
        </w:rPr>
        <w:t xml:space="preserve">. The </w:t>
      </w:r>
      <w:r w:rsidR="00DC2362" w:rsidRPr="00C50D6B">
        <w:rPr>
          <w:rStyle w:val="LienClasseC"/>
          <w:lang w:val="en-US"/>
        </w:rPr>
        <w:t>VirtualMethodInfo</w:t>
      </w:r>
      <w:r w:rsidR="00DC2362">
        <w:rPr>
          <w:lang w:val="en-US"/>
        </w:rPr>
        <w:t xml:space="preserve"> </w:t>
      </w:r>
      <w:r w:rsidR="00C50D6B">
        <w:rPr>
          <w:lang w:val="en-US"/>
        </w:rPr>
        <w:t xml:space="preserve">attached to the index entry in </w:t>
      </w:r>
      <w:r w:rsidR="00C50D6B" w:rsidRPr="00C50D6B">
        <w:rPr>
          <w:rStyle w:val="TexteC"/>
          <w:lang w:val="en-US"/>
        </w:rPr>
        <w:t>methodTable</w:t>
      </w:r>
      <w:r w:rsidR="00C50D6B">
        <w:rPr>
          <w:lang w:val="en-US"/>
        </w:rPr>
        <w:t xml:space="preserve"> enables to retrieve the path to the object/base class. This path is a couple </w:t>
      </w:r>
      <w:r w:rsidR="00C50D6B" w:rsidRPr="00C50D6B">
        <w:rPr>
          <w:rStyle w:val="LienClasseC"/>
          <w:lang w:val="en-US"/>
        </w:rPr>
        <w:t>VirtualInheritancePath</w:t>
      </w:r>
      <w:r w:rsidR="00C50D6B">
        <w:rPr>
          <w:lang w:val="en-US"/>
        </w:rPr>
        <w:t>/</w:t>
      </w:r>
      <w:proofErr w:type="spellStart"/>
      <w:r w:rsidR="00C50D6B" w:rsidRPr="00C50D6B">
        <w:rPr>
          <w:rStyle w:val="LienClasseC"/>
          <w:lang w:val="en-US"/>
        </w:rPr>
        <w:t>InheritancePath</w:t>
      </w:r>
      <w:proofErr w:type="spellEnd"/>
      <w:r w:rsidR="00C50D6B">
        <w:rPr>
          <w:lang w:val="en-US"/>
        </w:rPr>
        <w:t xml:space="preserve"> to be returned in </w:t>
      </w:r>
      <w:r w:rsidR="00C50D6B" w:rsidRPr="00DC2362">
        <w:rPr>
          <w:rStyle w:val="LienChamps"/>
          <w:lang w:val="en-US"/>
        </w:rPr>
        <w:t>_indexShiftObject</w:t>
      </w:r>
      <w:r w:rsidR="00C50D6B" w:rsidRPr="00DC2362">
        <w:rPr>
          <w:rStyle w:val="TexteC"/>
          <w:lang w:val="en-US"/>
        </w:rPr>
        <w:t>::const_iterator::</w:t>
      </w:r>
      <w:r w:rsidR="00C50D6B">
        <w:rPr>
          <w:rStyle w:val="TexteC"/>
          <w:lang w:val="en-US"/>
        </w:rPr>
        <w:t>second.first</w:t>
      </w:r>
      <w:r w:rsidR="00C50D6B">
        <w:rPr>
          <w:lang w:val="en-US"/>
        </w:rPr>
        <w:t xml:space="preserve">. At the end </w:t>
      </w:r>
      <w:r w:rsidR="00C50D6B" w:rsidRPr="00C50D6B">
        <w:rPr>
          <w:rStyle w:val="TexteC"/>
          <w:lang w:val="en-US"/>
        </w:rPr>
        <w:t>methodTable</w:t>
      </w:r>
      <w:r w:rsidR="00C50D6B">
        <w:rPr>
          <w:lang w:val="en-US"/>
        </w:rPr>
        <w:t xml:space="preserve"> enables to retrieve the path to the virtual method table (see the methods </w:t>
      </w:r>
      <w:r w:rsidR="00C50D6B" w:rsidRPr="00C50D6B">
        <w:rPr>
          <w:rStyle w:val="LienClasseC"/>
          <w:lang w:val="en-US"/>
        </w:rPr>
        <w:t>ClassInfo</w:t>
      </w:r>
      <w:r w:rsidR="00C50D6B" w:rsidRPr="00C50D6B">
        <w:rPr>
          <w:rStyle w:val="TexteC"/>
          <w:lang w:val="en-US"/>
        </w:rPr>
        <w:t>::</w:t>
      </w:r>
      <w:r w:rsidR="00C50D6B" w:rsidRPr="00C50D6B">
        <w:rPr>
          <w:rStyle w:val="LienMthode"/>
          <w:lang w:val="en-US"/>
        </w:rPr>
        <w:t>hasPvmtAsFirstField</w:t>
      </w:r>
      <w:r w:rsidR="00C50D6B">
        <w:rPr>
          <w:lang w:val="en-US"/>
        </w:rPr>
        <w:t xml:space="preserve"> and </w:t>
      </w:r>
      <w:r w:rsidR="00C50D6B" w:rsidRPr="00566A15">
        <w:rPr>
          <w:rStyle w:val="LienClasseC"/>
          <w:lang w:val="en-US"/>
        </w:rPr>
        <w:t>ClassInfo</w:t>
      </w:r>
      <w:r w:rsidR="00C50D6B" w:rsidRPr="00566A15">
        <w:rPr>
          <w:rStyle w:val="TexteC"/>
          <w:lang w:val="en-US"/>
        </w:rPr>
        <w:t>::</w:t>
      </w:r>
      <w:r w:rsidR="00C50D6B" w:rsidRPr="00C50D6B">
        <w:rPr>
          <w:rStyle w:val="LienMthode"/>
          <w:lang w:val="en-US"/>
        </w:rPr>
        <w:t>getPvmtField</w:t>
      </w:r>
      <w:r w:rsidR="00C50D6B">
        <w:rPr>
          <w:lang w:val="en-US"/>
        </w:rPr>
        <w:t>).</w:t>
      </w:r>
    </w:p>
    <w:p w:rsidR="00C50D6B" w:rsidRDefault="00C50D6B" w:rsidP="00DA6E85">
      <w:pPr>
        <w:rPr>
          <w:lang w:val="en-US"/>
        </w:rPr>
      </w:pPr>
    </w:p>
    <w:p w:rsidR="00C50D6B" w:rsidRDefault="00C50D6B" w:rsidP="00DA6E85">
      <w:pPr>
        <w:rPr>
          <w:lang w:val="en-US"/>
        </w:rPr>
      </w:pPr>
      <w:r>
        <w:rPr>
          <w:lang w:val="en-US"/>
        </w:rPr>
        <w:t xml:space="preserve">This method is called by the method </w:t>
      </w:r>
      <w:r w:rsidR="009A3D85" w:rsidRPr="00C50D6B">
        <w:rPr>
          <w:rStyle w:val="LienClasseC"/>
          <w:lang w:val="en-US"/>
        </w:rPr>
        <w:t>DelayedMethodCalls</w:t>
      </w:r>
      <w:r w:rsidR="009A3D85" w:rsidRPr="00C50D6B">
        <w:rPr>
          <w:rStyle w:val="TexteC"/>
          <w:lang w:val="en-US"/>
        </w:rPr>
        <w:t>::</w:t>
      </w:r>
      <w:r w:rsidR="009A3D85" w:rsidRPr="00C50D6B">
        <w:rPr>
          <w:rStyle w:val="LienMthode"/>
          <w:lang w:val="en-US"/>
        </w:rPr>
        <w:t>updateWith</w:t>
      </w:r>
      <w:r w:rsidR="009A3D85">
        <w:rPr>
          <w:lang w:val="en-US"/>
        </w:rPr>
        <w:t xml:space="preserve">, </w:t>
      </w:r>
      <w:r w:rsidR="009A3D85" w:rsidRPr="00C50D6B">
        <w:rPr>
          <w:rStyle w:val="LienClasseC"/>
          <w:lang w:val="en-US"/>
        </w:rPr>
        <w:t>RTTITable</w:t>
      </w:r>
      <w:r w:rsidR="009A3D85" w:rsidRPr="00C50D6B">
        <w:rPr>
          <w:rStyle w:val="TexteC"/>
          <w:lang w:val="en-US"/>
        </w:rPr>
        <w:t>::</w:t>
      </w:r>
      <w:r w:rsidR="009A3D85" w:rsidRPr="00C50D6B">
        <w:rPr>
          <w:rStyle w:val="LienMthode"/>
          <w:lang w:val="en-US"/>
        </w:rPr>
        <w:t>exitClass</w:t>
      </w:r>
      <w:r w:rsidR="009A3D85">
        <w:rPr>
          <w:lang w:val="en-US"/>
        </w:rPr>
        <w:t>.</w:t>
      </w:r>
    </w:p>
    <w:p w:rsidR="00C50D6B" w:rsidRDefault="00C50D6B" w:rsidP="00C50D6B">
      <w:pPr>
        <w:pStyle w:val="Relatives"/>
        <w:rPr>
          <w:lang w:val="en-US"/>
        </w:rPr>
      </w:pPr>
    </w:p>
    <w:p w:rsidR="00C50D6B" w:rsidRDefault="00C50D6B" w:rsidP="00C50D6B">
      <w:pPr>
        <w:pStyle w:val="RelativesItem"/>
        <w:rPr>
          <w:lang w:val="en-US"/>
        </w:rPr>
      </w:pPr>
      <w:r>
        <w:rPr>
          <w:lang w:val="en-US"/>
        </w:rPr>
        <w:t xml:space="preserve">The methods </w:t>
      </w:r>
      <w:r w:rsidRPr="00DC2362">
        <w:rPr>
          <w:rStyle w:val="LienClasseC"/>
          <w:lang w:val="en-US"/>
        </w:rPr>
        <w:t>ClassInfo</w:t>
      </w:r>
      <w:r w:rsidRPr="00DC2362">
        <w:rPr>
          <w:rStyle w:val="TexteC"/>
          <w:lang w:val="en-US"/>
        </w:rPr>
        <w:t>::</w:t>
      </w:r>
      <w:r w:rsidRPr="00DC2362">
        <w:rPr>
          <w:rStyle w:val="LienMthode"/>
          <w:lang w:val="en-US"/>
        </w:rPr>
        <w:t>getIndexOfMethod</w:t>
      </w:r>
      <w:r>
        <w:rPr>
          <w:lang w:val="en-US"/>
        </w:rPr>
        <w:t xml:space="preserve">, </w:t>
      </w:r>
      <w:r w:rsidRPr="00DC2362">
        <w:rPr>
          <w:rStyle w:val="LienClasseC"/>
          <w:lang w:val="en-US"/>
        </w:rPr>
        <w:t>ClassInfo</w:t>
      </w:r>
      <w:r w:rsidRPr="00DC2362">
        <w:rPr>
          <w:rStyle w:val="TexteC"/>
          <w:lang w:val="en-US"/>
        </w:rPr>
        <w:t>::</w:t>
      </w:r>
      <w:r w:rsidRPr="00DC2362">
        <w:rPr>
          <w:rStyle w:val="LienMthode"/>
          <w:lang w:val="en-US"/>
        </w:rPr>
        <w:t>getBasePosition</w:t>
      </w:r>
      <w:r>
        <w:rPr>
          <w:lang w:val="en-US"/>
        </w:rPr>
        <w:t>,</w:t>
      </w:r>
    </w:p>
    <w:p w:rsidR="00C50D6B" w:rsidRDefault="00C50D6B" w:rsidP="00C50D6B">
      <w:pPr>
        <w:pStyle w:val="RelativesItem"/>
        <w:rPr>
          <w:lang w:val="en-US"/>
        </w:rPr>
      </w:pPr>
      <w:r>
        <w:rPr>
          <w:lang w:val="en-US"/>
        </w:rPr>
        <w:t xml:space="preserve">the methods </w:t>
      </w:r>
      <w:r w:rsidRPr="00DC2362">
        <w:rPr>
          <w:rStyle w:val="LienClasseC"/>
          <w:lang w:val="en-US"/>
        </w:rPr>
        <w:t>ClassInfo</w:t>
      </w:r>
      <w:r w:rsidRPr="00DC2362">
        <w:rPr>
          <w:rStyle w:val="TexteC"/>
          <w:lang w:val="en-US"/>
        </w:rPr>
        <w:t>::</w:t>
      </w:r>
      <w:r w:rsidRPr="00C50D6B">
        <w:rPr>
          <w:rStyle w:val="LienMthode"/>
          <w:lang w:val="en-US"/>
        </w:rPr>
        <w:t>getInheritancePath</w:t>
      </w:r>
      <w:r>
        <w:rPr>
          <w:lang w:val="en-US"/>
        </w:rPr>
        <w:t xml:space="preserve">, </w:t>
      </w:r>
      <w:r w:rsidRPr="00DC2362">
        <w:rPr>
          <w:rStyle w:val="LienClasseC"/>
          <w:lang w:val="en-US"/>
        </w:rPr>
        <w:t>ClassInfo</w:t>
      </w:r>
      <w:r w:rsidRPr="00DC2362">
        <w:rPr>
          <w:rStyle w:val="TexteC"/>
          <w:lang w:val="en-US"/>
        </w:rPr>
        <w:t>::</w:t>
      </w:r>
      <w:r w:rsidRPr="00C50D6B">
        <w:rPr>
          <w:rStyle w:val="LienMthode"/>
          <w:lang w:val="en-US"/>
        </w:rPr>
        <w:t>get</w:t>
      </w:r>
      <w:r>
        <w:rPr>
          <w:rStyle w:val="LienMthode"/>
          <w:lang w:val="en-US"/>
        </w:rPr>
        <w:t>Virtual</w:t>
      </w:r>
      <w:r w:rsidRPr="00C50D6B">
        <w:rPr>
          <w:rStyle w:val="LienMthode"/>
          <w:lang w:val="en-US"/>
        </w:rPr>
        <w:t>InheritancePath</w:t>
      </w:r>
      <w:r>
        <w:rPr>
          <w:lang w:val="en-US"/>
        </w:rPr>
        <w:t>,</w:t>
      </w:r>
    </w:p>
    <w:p w:rsidR="00C50D6B" w:rsidRDefault="00C50D6B" w:rsidP="00C50D6B">
      <w:pPr>
        <w:pStyle w:val="RelativesItem"/>
        <w:rPr>
          <w:lang w:val="en-US"/>
        </w:rPr>
      </w:pPr>
      <w:r>
        <w:rPr>
          <w:lang w:val="en-US"/>
        </w:rPr>
        <w:t xml:space="preserve">the methods </w:t>
      </w:r>
      <w:r w:rsidRPr="00C50D6B">
        <w:rPr>
          <w:rStyle w:val="LienClasseC"/>
          <w:lang w:val="en-US"/>
        </w:rPr>
        <w:t>ClassInfo</w:t>
      </w:r>
      <w:r w:rsidRPr="00C50D6B">
        <w:rPr>
          <w:rStyle w:val="TexteC"/>
          <w:lang w:val="en-US"/>
        </w:rPr>
        <w:t>::</w:t>
      </w:r>
      <w:r w:rsidRPr="00C50D6B">
        <w:rPr>
          <w:rStyle w:val="LienMthode"/>
          <w:lang w:val="en-US"/>
        </w:rPr>
        <w:t>hasPvmtAsFirstField</w:t>
      </w:r>
      <w:r>
        <w:rPr>
          <w:lang w:val="en-US"/>
        </w:rPr>
        <w:t xml:space="preserve">, </w:t>
      </w:r>
      <w:r w:rsidRPr="00C50D6B">
        <w:rPr>
          <w:rStyle w:val="LienClasseC"/>
          <w:lang w:val="en-US"/>
        </w:rPr>
        <w:t>ClassInfo</w:t>
      </w:r>
      <w:r w:rsidRPr="00C50D6B">
        <w:rPr>
          <w:rStyle w:val="TexteC"/>
          <w:lang w:val="en-US"/>
        </w:rPr>
        <w:t>::</w:t>
      </w:r>
      <w:r w:rsidRPr="00C50D6B">
        <w:rPr>
          <w:rStyle w:val="LienMthode"/>
          <w:lang w:val="en-US"/>
        </w:rPr>
        <w:t>getPvmtField</w:t>
      </w:r>
      <w:r>
        <w:rPr>
          <w:lang w:val="en-US"/>
        </w:rPr>
        <w:t>,</w:t>
      </w:r>
    </w:p>
    <w:p w:rsidR="00C50D6B" w:rsidRPr="00C50D6B" w:rsidRDefault="00C50D6B" w:rsidP="00C50D6B">
      <w:pPr>
        <w:pStyle w:val="RelativesItem"/>
        <w:rPr>
          <w:lang w:val="en-US"/>
        </w:rPr>
      </w:pPr>
      <w:proofErr w:type="gramStart"/>
      <w:r>
        <w:rPr>
          <w:lang w:val="en-US"/>
        </w:rPr>
        <w:t>the</w:t>
      </w:r>
      <w:proofErr w:type="gramEnd"/>
      <w:r>
        <w:rPr>
          <w:lang w:val="en-US"/>
        </w:rPr>
        <w:t xml:space="preserve"> methods </w:t>
      </w:r>
      <w:r w:rsidRPr="00C50D6B">
        <w:rPr>
          <w:rStyle w:val="LienClasseC"/>
          <w:lang w:val="en-US"/>
        </w:rPr>
        <w:t>DelayedMethodCalls</w:t>
      </w:r>
      <w:r w:rsidRPr="00C50D6B">
        <w:rPr>
          <w:rStyle w:val="TexteC"/>
          <w:lang w:val="en-US"/>
        </w:rPr>
        <w:t>::</w:t>
      </w:r>
      <w:r w:rsidRPr="00C50D6B">
        <w:rPr>
          <w:rStyle w:val="LienMthode"/>
          <w:lang w:val="en-US"/>
        </w:rPr>
        <w:t>updateWith</w:t>
      </w:r>
      <w:r>
        <w:rPr>
          <w:lang w:val="en-US"/>
        </w:rPr>
        <w:t xml:space="preserve">, </w:t>
      </w:r>
      <w:r w:rsidRPr="00C50D6B">
        <w:rPr>
          <w:rStyle w:val="LienClasseC"/>
          <w:lang w:val="en-US"/>
        </w:rPr>
        <w:t>RTTITable</w:t>
      </w:r>
      <w:r w:rsidRPr="00C50D6B">
        <w:rPr>
          <w:rStyle w:val="TexteC"/>
          <w:lang w:val="en-US"/>
        </w:rPr>
        <w:t>::</w:t>
      </w:r>
      <w:r w:rsidRPr="00C50D6B">
        <w:rPr>
          <w:rStyle w:val="LienMthode"/>
          <w:lang w:val="en-US"/>
        </w:rPr>
        <w:t>exitClass</w:t>
      </w:r>
      <w:r>
        <w:rPr>
          <w:lang w:val="en-US"/>
        </w:rPr>
        <w:t>.</w:t>
      </w:r>
    </w:p>
    <w:p w:rsidR="00DA6E85" w:rsidRDefault="00DA6E85" w:rsidP="00DA6E85">
      <w:pPr>
        <w:pStyle w:val="EntteMthode"/>
        <w:rPr>
          <w:lang w:val="en-US"/>
        </w:rPr>
      </w:pPr>
      <w:r w:rsidRPr="002B1A9A">
        <w:rPr>
          <w:b/>
          <w:bCs/>
          <w:lang w:val="en-US"/>
        </w:rPr>
        <w:t>void</w:t>
      </w:r>
      <w:r w:rsidRPr="002B1A9A">
        <w:rPr>
          <w:lang w:val="en-US"/>
        </w:rPr>
        <w:t xml:space="preserve"> </w:t>
      </w:r>
      <w:r w:rsidRPr="002B1A9A">
        <w:rPr>
          <w:rStyle w:val="DfinitionMthode"/>
          <w:lang w:val="en-US"/>
        </w:rPr>
        <w:t>addMethodCall</w:t>
      </w:r>
      <w:r w:rsidRPr="002B1A9A">
        <w:rPr>
          <w:lang w:val="en-US"/>
        </w:rPr>
        <w:t>(</w:t>
      </w:r>
      <w:r w:rsidRPr="002B1A9A">
        <w:rPr>
          <w:rStyle w:val="LienUnit"/>
          <w:lang w:val="en-US"/>
        </w:rPr>
        <w:t>clang</w:t>
      </w:r>
      <w:r w:rsidRPr="002B1A9A">
        <w:rPr>
          <w:lang w:val="en-US"/>
        </w:rPr>
        <w:t>::</w:t>
      </w:r>
      <w:r w:rsidRPr="002B1A9A">
        <w:rPr>
          <w:rStyle w:val="LienClasseC"/>
          <w:lang w:val="en-US"/>
        </w:rPr>
        <w:t>CXXMethodDecl</w:t>
      </w:r>
      <w:r w:rsidRPr="002B1A9A">
        <w:rPr>
          <w:lang w:val="en-US"/>
        </w:rPr>
        <w:t xml:space="preserve">* method, </w:t>
      </w:r>
      <w:r w:rsidRPr="002B1A9A">
        <w:rPr>
          <w:rStyle w:val="LienType"/>
          <w:lang w:val="en-US"/>
        </w:rPr>
        <w:t>int64_t</w:t>
      </w:r>
      <w:r w:rsidRPr="002B1A9A">
        <w:rPr>
          <w:lang w:val="en-US"/>
        </w:rPr>
        <w:t xml:space="preserve">* methodIndex, </w:t>
      </w:r>
      <w:r w:rsidRPr="002B1A9A">
        <w:rPr>
          <w:i/>
          <w:iCs/>
          <w:color w:val="0000FF"/>
          <w:lang w:val="en-US"/>
        </w:rPr>
        <w:t>/* inheritance */</w:t>
      </w:r>
      <w:r w:rsidRPr="002B1A9A">
        <w:rPr>
          <w:lang w:val="en-US"/>
        </w:rPr>
        <w:t xml:space="preserve"> </w:t>
      </w:r>
      <w:r w:rsidRPr="002B1A9A">
        <w:rPr>
          <w:rStyle w:val="LienType"/>
          <w:lang w:val="en-US"/>
        </w:rPr>
        <w:t>list</w:t>
      </w:r>
      <w:r w:rsidRPr="002B1A9A">
        <w:rPr>
          <w:lang w:val="en-US"/>
        </w:rPr>
        <w:t xml:space="preserve">* shiftObject, </w:t>
      </w:r>
      <w:r w:rsidRPr="002B1A9A">
        <w:rPr>
          <w:i/>
          <w:iCs/>
          <w:color w:val="0000FF"/>
          <w:lang w:val="en-US"/>
        </w:rPr>
        <w:t>/* inheritance */</w:t>
      </w:r>
      <w:r w:rsidRPr="002B1A9A">
        <w:rPr>
          <w:lang w:val="en-US"/>
        </w:rPr>
        <w:t xml:space="preserve"> </w:t>
      </w:r>
      <w:r w:rsidRPr="002B1A9A">
        <w:rPr>
          <w:rStyle w:val="LienType"/>
          <w:lang w:val="en-US"/>
        </w:rPr>
        <w:t>list</w:t>
      </w:r>
      <w:r w:rsidRPr="002B1A9A">
        <w:rPr>
          <w:lang w:val="en-US"/>
        </w:rPr>
        <w:t>* shiftPvmt);</w:t>
      </w:r>
    </w:p>
    <w:p w:rsidR="00F0773A" w:rsidRDefault="00F0773A" w:rsidP="00F0773A">
      <w:pPr>
        <w:rPr>
          <w:lang w:val="en-US"/>
        </w:rPr>
      </w:pPr>
      <w:r>
        <w:rPr>
          <w:lang w:val="en-US"/>
        </w:rPr>
        <w:t xml:space="preserve">Record the calls to the virtual method </w:t>
      </w:r>
      <w:r w:rsidRPr="00C737D1">
        <w:rPr>
          <w:rStyle w:val="TexteC"/>
          <w:lang w:val="en-US"/>
        </w:rPr>
        <w:t>method</w:t>
      </w:r>
      <w:r w:rsidR="00C737D1">
        <w:rPr>
          <w:lang w:val="en-US"/>
        </w:rPr>
        <w:t xml:space="preserve">. It stores the triple </w:t>
      </w:r>
      <w:r w:rsidR="00C737D1" w:rsidRPr="00C737D1">
        <w:rPr>
          <w:rStyle w:val="TexteC"/>
          <w:lang w:val="en-US"/>
        </w:rPr>
        <w:t>methodIndex</w:t>
      </w:r>
      <w:r w:rsidR="00C737D1">
        <w:rPr>
          <w:lang w:val="en-US"/>
        </w:rPr>
        <w:t xml:space="preserve">, </w:t>
      </w:r>
      <w:r w:rsidR="00C737D1" w:rsidRPr="00C737D1">
        <w:rPr>
          <w:rStyle w:val="TexteC"/>
          <w:lang w:val="en-US"/>
        </w:rPr>
        <w:t>shiftObject</w:t>
      </w:r>
      <w:r w:rsidR="00C737D1">
        <w:rPr>
          <w:lang w:val="en-US"/>
        </w:rPr>
        <w:t xml:space="preserve">, </w:t>
      </w:r>
      <w:r w:rsidR="00C737D1" w:rsidRPr="00C737D1">
        <w:rPr>
          <w:rStyle w:val="TexteC"/>
          <w:lang w:val="en-US"/>
        </w:rPr>
        <w:t>shiftPvmt</w:t>
      </w:r>
      <w:r w:rsidR="00C737D1">
        <w:rPr>
          <w:lang w:val="en-US"/>
        </w:rPr>
        <w:t xml:space="preserve"> into a </w:t>
      </w:r>
      <w:r w:rsidR="00C737D1" w:rsidRPr="00C737D1">
        <w:rPr>
          <w:rStyle w:val="LienClasseC"/>
          <w:lang w:val="en-US"/>
        </w:rPr>
        <w:t>MethodCall</w:t>
      </w:r>
      <w:r w:rsidR="00C737D1">
        <w:rPr>
          <w:lang w:val="en-US"/>
        </w:rPr>
        <w:t xml:space="preserve"> attached to </w:t>
      </w:r>
      <w:r w:rsidR="00C737D1" w:rsidRPr="00C737D1">
        <w:rPr>
          <w:rStyle w:val="TexteC"/>
          <w:lang w:val="en-US"/>
        </w:rPr>
        <w:t>method</w:t>
      </w:r>
      <w:r w:rsidR="00C737D1">
        <w:rPr>
          <w:lang w:val="en-US"/>
        </w:rPr>
        <w:t xml:space="preserve">. This </w:t>
      </w:r>
      <w:r w:rsidR="00C737D1" w:rsidRPr="00C737D1">
        <w:rPr>
          <w:rStyle w:val="LienClasseC"/>
          <w:lang w:val="en-US"/>
        </w:rPr>
        <w:t>MethodCall</w:t>
      </w:r>
      <w:r w:rsidR="00C737D1">
        <w:rPr>
          <w:lang w:val="en-US"/>
        </w:rPr>
        <w:t xml:space="preserve"> is then stored in </w:t>
      </w:r>
      <w:r w:rsidR="00C737D1" w:rsidRPr="00C737D1">
        <w:rPr>
          <w:rStyle w:val="LienChamps"/>
          <w:lang w:val="en-US"/>
        </w:rPr>
        <w:t>_delayedCalls</w:t>
      </w:r>
      <w:r w:rsidR="00C737D1">
        <w:rPr>
          <w:lang w:val="en-US"/>
        </w:rPr>
        <w:t xml:space="preserve"> for the completion of </w:t>
      </w:r>
      <w:r w:rsidR="00C737D1" w:rsidRPr="00C737D1">
        <w:rPr>
          <w:rStyle w:val="TexteC"/>
          <w:lang w:val="en-US"/>
        </w:rPr>
        <w:t>methodIndex</w:t>
      </w:r>
      <w:r w:rsidR="00C737D1">
        <w:rPr>
          <w:lang w:val="en-US"/>
        </w:rPr>
        <w:t xml:space="preserve">, </w:t>
      </w:r>
      <w:r w:rsidR="00C737D1" w:rsidRPr="00C737D1">
        <w:rPr>
          <w:rStyle w:val="TexteC"/>
          <w:lang w:val="en-US"/>
        </w:rPr>
        <w:t>shiftObject</w:t>
      </w:r>
      <w:r w:rsidR="00C737D1">
        <w:rPr>
          <w:lang w:val="en-US"/>
        </w:rPr>
        <w:t xml:space="preserve">, </w:t>
      </w:r>
      <w:r w:rsidR="00C737D1" w:rsidRPr="00C737D1">
        <w:rPr>
          <w:rStyle w:val="TexteC"/>
          <w:lang w:val="en-US"/>
        </w:rPr>
        <w:t>shiftPvmt</w:t>
      </w:r>
      <w:r w:rsidR="00C737D1">
        <w:rPr>
          <w:lang w:val="en-US"/>
        </w:rPr>
        <w:t>.</w:t>
      </w:r>
      <w:r>
        <w:rPr>
          <w:lang w:val="en-US"/>
        </w:rPr>
        <w:t xml:space="preserve"> When </w:t>
      </w:r>
      <w:r w:rsidR="00C737D1">
        <w:rPr>
          <w:lang w:val="en-US"/>
        </w:rPr>
        <w:t>the</w:t>
      </w:r>
      <w:r>
        <w:rPr>
          <w:lang w:val="en-US"/>
        </w:rPr>
        <w:t xml:space="preserve"> </w:t>
      </w:r>
      <w:r w:rsidRPr="008B14DF">
        <w:rPr>
          <w:rStyle w:val="LienClasseC"/>
          <w:lang w:val="en-US"/>
        </w:rPr>
        <w:t>ClassInfo</w:t>
      </w:r>
      <w:r>
        <w:rPr>
          <w:lang w:val="en-US"/>
        </w:rPr>
        <w:t xml:space="preserve"> is available the method </w:t>
      </w:r>
      <w:r w:rsidR="00C737D1">
        <w:rPr>
          <w:rStyle w:val="LienMthode"/>
          <w:lang w:val="en-US"/>
        </w:rPr>
        <w:t>updateWith</w:t>
      </w:r>
      <w:r>
        <w:rPr>
          <w:lang w:val="en-US"/>
        </w:rPr>
        <w:t xml:space="preserve"> </w:t>
      </w:r>
      <w:r w:rsidR="00C737D1">
        <w:rPr>
          <w:lang w:val="en-US"/>
        </w:rPr>
        <w:t>will complete</w:t>
      </w:r>
      <w:r>
        <w:rPr>
          <w:lang w:val="en-US"/>
        </w:rPr>
        <w:t xml:space="preserve"> the</w:t>
      </w:r>
      <w:r w:rsidR="00C737D1">
        <w:rPr>
          <w:lang w:val="en-US"/>
        </w:rPr>
        <w:t>se</w:t>
      </w:r>
      <w:r>
        <w:rPr>
          <w:lang w:val="en-US"/>
        </w:rPr>
        <w:t xml:space="preserve"> </w:t>
      </w:r>
      <w:r w:rsidR="00C737D1">
        <w:rPr>
          <w:lang w:val="en-US"/>
        </w:rPr>
        <w:t>arguments</w:t>
      </w:r>
      <w:r>
        <w:rPr>
          <w:lang w:val="en-US"/>
        </w:rPr>
        <w:t>.</w:t>
      </w:r>
    </w:p>
    <w:p w:rsidR="00C737D1" w:rsidRDefault="00C737D1" w:rsidP="00F0773A">
      <w:pPr>
        <w:rPr>
          <w:lang w:val="en-US"/>
        </w:rPr>
      </w:pPr>
    </w:p>
    <w:p w:rsidR="00C737D1" w:rsidRDefault="00C737D1" w:rsidP="00C737D1">
      <w:pPr>
        <w:rPr>
          <w:lang w:val="en-US"/>
        </w:rPr>
      </w:pPr>
      <w:r>
        <w:rPr>
          <w:lang w:val="en-US"/>
        </w:rPr>
        <w:t xml:space="preserve">The implementation calls the constructor </w:t>
      </w:r>
      <w:r w:rsidRPr="00C737D1">
        <w:rPr>
          <w:rStyle w:val="LienClasseC"/>
          <w:lang w:val="en-US"/>
        </w:rPr>
        <w:t>MethodCall</w:t>
      </w:r>
      <w:r w:rsidRPr="00C737D1">
        <w:rPr>
          <w:rStyle w:val="TexteC"/>
          <w:lang w:val="en-US"/>
        </w:rPr>
        <w:t>::</w:t>
      </w:r>
      <w:r w:rsidRPr="00C737D1">
        <w:rPr>
          <w:rStyle w:val="LienMthode"/>
          <w:lang w:val="en-US"/>
        </w:rPr>
        <w:t>MethodCall</w:t>
      </w:r>
      <w:r w:rsidRPr="00C737D1">
        <w:rPr>
          <w:rStyle w:val="TexteC"/>
          <w:lang w:val="en-US"/>
        </w:rPr>
        <w:t>(</w:t>
      </w:r>
      <w:r w:rsidRPr="00C737D1">
        <w:rPr>
          <w:rStyle w:val="LienUnit"/>
          <w:lang w:val="en-US"/>
        </w:rPr>
        <w:t>clang</w:t>
      </w:r>
      <w:r w:rsidRPr="00C737D1">
        <w:rPr>
          <w:rStyle w:val="TexteC"/>
          <w:lang w:val="en-US"/>
        </w:rPr>
        <w:t>::</w:t>
      </w:r>
      <w:proofErr w:type="spellStart"/>
      <w:r w:rsidRPr="00C737D1">
        <w:rPr>
          <w:rStyle w:val="LienClasseC"/>
          <w:lang w:val="en-US"/>
        </w:rPr>
        <w:t>CXXMethodDecl</w:t>
      </w:r>
      <w:proofErr w:type="spellEnd"/>
      <w:r w:rsidRPr="00C737D1">
        <w:rPr>
          <w:rStyle w:val="TexteC"/>
          <w:lang w:val="en-US"/>
        </w:rPr>
        <w:t xml:space="preserve">*, </w:t>
      </w:r>
      <w:r w:rsidRPr="00C737D1">
        <w:rPr>
          <w:rStyle w:val="LienType"/>
          <w:lang w:val="en-US"/>
        </w:rPr>
        <w:t>int64_t</w:t>
      </w:r>
      <w:r w:rsidRPr="00C737D1">
        <w:rPr>
          <w:rStyle w:val="TexteC"/>
          <w:lang w:val="en-US"/>
        </w:rPr>
        <w:t xml:space="preserve">*, </w:t>
      </w:r>
      <w:r w:rsidRPr="00C737D1">
        <w:rPr>
          <w:rStyle w:val="TexteC"/>
          <w:i/>
          <w:color w:val="0000FF"/>
          <w:lang w:val="en-US"/>
        </w:rPr>
        <w:t>/* inheritance */</w:t>
      </w:r>
      <w:r w:rsidRPr="00C737D1">
        <w:rPr>
          <w:rStyle w:val="TexteC"/>
          <w:lang w:val="en-US"/>
        </w:rPr>
        <w:t xml:space="preserve"> list*, </w:t>
      </w:r>
      <w:r w:rsidRPr="00C737D1">
        <w:rPr>
          <w:rStyle w:val="TexteC"/>
          <w:i/>
          <w:color w:val="0000FF"/>
          <w:lang w:val="en-US"/>
        </w:rPr>
        <w:t>/*</w:t>
      </w:r>
      <w:r>
        <w:rPr>
          <w:rStyle w:val="TexteC"/>
          <w:i/>
          <w:color w:val="0000FF"/>
          <w:lang w:val="en-US"/>
        </w:rPr>
        <w:t> </w:t>
      </w:r>
      <w:r w:rsidRPr="00C737D1">
        <w:rPr>
          <w:rStyle w:val="TexteC"/>
          <w:i/>
          <w:color w:val="0000FF"/>
          <w:lang w:val="en-US"/>
        </w:rPr>
        <w:t>inheritance */</w:t>
      </w:r>
      <w:r w:rsidRPr="00C737D1">
        <w:rPr>
          <w:rStyle w:val="TexteC"/>
          <w:lang w:val="en-US"/>
        </w:rPr>
        <w:t xml:space="preserve"> list*)</w:t>
      </w:r>
      <w:r>
        <w:rPr>
          <w:lang w:val="en-US"/>
        </w:rPr>
        <w:t xml:space="preserve"> or the method </w:t>
      </w:r>
      <w:r w:rsidRPr="00C737D1">
        <w:rPr>
          <w:rStyle w:val="LienClasseC"/>
          <w:lang w:val="en-US"/>
        </w:rPr>
        <w:t>MethodCall</w:t>
      </w:r>
      <w:r w:rsidRPr="00C737D1">
        <w:rPr>
          <w:rStyle w:val="TexteC"/>
          <w:lang w:val="en-US"/>
        </w:rPr>
        <w:t>::</w:t>
      </w:r>
      <w:r w:rsidRPr="00C737D1">
        <w:rPr>
          <w:rStyle w:val="LienMthode"/>
          <w:lang w:val="en-US"/>
        </w:rPr>
        <w:t>add</w:t>
      </w:r>
      <w:r>
        <w:rPr>
          <w:lang w:val="en-US"/>
        </w:rPr>
        <w:t>.</w:t>
      </w:r>
    </w:p>
    <w:p w:rsidR="00C737D1" w:rsidRDefault="00C737D1" w:rsidP="00C737D1">
      <w:pPr>
        <w:rPr>
          <w:lang w:val="en-US"/>
        </w:rPr>
      </w:pPr>
    </w:p>
    <w:p w:rsidR="00C737D1" w:rsidRPr="00630AEF" w:rsidRDefault="00C737D1" w:rsidP="00C737D1">
      <w:pPr>
        <w:rPr>
          <w:lang w:val="en-US"/>
        </w:rPr>
      </w:pPr>
      <w:r>
        <w:rPr>
          <w:lang w:val="en-US"/>
        </w:rPr>
        <w:t xml:space="preserve">This method is called by the method </w:t>
      </w:r>
      <w:r w:rsidRPr="00B762D2">
        <w:rPr>
          <w:rStyle w:val="LienClasseC"/>
          <w:lang w:val="en-US"/>
        </w:rPr>
        <w:t>RTTITable</w:t>
      </w:r>
      <w:r w:rsidRPr="00B762D2">
        <w:rPr>
          <w:rStyle w:val="TexteC"/>
          <w:lang w:val="en-US"/>
        </w:rPr>
        <w:t>::</w:t>
      </w:r>
      <w:r w:rsidRPr="00B762D2">
        <w:rPr>
          <w:rStyle w:val="LienMthode"/>
          <w:lang w:val="en-US"/>
        </w:rPr>
        <w:t>retrieveMethodIndex</w:t>
      </w:r>
      <w:r>
        <w:rPr>
          <w:lang w:val="en-US"/>
        </w:rPr>
        <w:t xml:space="preserve"> </w:t>
      </w:r>
      <w:r w:rsidR="00B762D2">
        <w:rPr>
          <w:lang w:val="en-US"/>
        </w:rPr>
        <w:t xml:space="preserve">when the class of the called method is not in </w:t>
      </w:r>
      <w:r w:rsidR="00B762D2" w:rsidRPr="00566A15">
        <w:rPr>
          <w:rStyle w:val="LienClasseC"/>
          <w:lang w:val="en-US"/>
        </w:rPr>
        <w:t>RTTITable</w:t>
      </w:r>
      <w:r w:rsidR="00B762D2" w:rsidRPr="00566A15">
        <w:rPr>
          <w:rStyle w:val="TexteC"/>
          <w:lang w:val="en-US"/>
        </w:rPr>
        <w:t>::</w:t>
      </w:r>
      <w:r w:rsidR="00B762D2" w:rsidRPr="00B762D2">
        <w:rPr>
          <w:rStyle w:val="LienChamps"/>
          <w:lang w:val="en-US"/>
        </w:rPr>
        <w:t>_classInfoTable</w:t>
      </w:r>
      <w:r w:rsidR="00B762D2">
        <w:rPr>
          <w:lang w:val="en-US"/>
        </w:rPr>
        <w:t>.</w:t>
      </w:r>
    </w:p>
    <w:p w:rsidR="00C737D1" w:rsidRDefault="00C737D1" w:rsidP="00C737D1">
      <w:pPr>
        <w:pStyle w:val="Prconditions"/>
        <w:rPr>
          <w:lang w:val="en-US"/>
        </w:rPr>
      </w:pPr>
    </w:p>
    <w:p w:rsidR="003D632A" w:rsidRDefault="00C737D1" w:rsidP="00C737D1">
      <w:pPr>
        <w:pStyle w:val="PrconditionsItem"/>
        <w:rPr>
          <w:lang w:val="en-US"/>
        </w:rPr>
      </w:pPr>
      <w:r w:rsidRPr="00566A15">
        <w:rPr>
          <w:rStyle w:val="TexteC"/>
          <w:lang w:val="en-US"/>
        </w:rPr>
        <w:t>method</w:t>
      </w:r>
      <w:r>
        <w:rPr>
          <w:lang w:val="en-US"/>
        </w:rPr>
        <w:t xml:space="preserve"> is a virtual method of the class containing the </w:t>
      </w:r>
      <w:r w:rsidRPr="00566A15">
        <w:rPr>
          <w:rStyle w:val="LienClasseC"/>
          <w:lang w:val="en-US"/>
        </w:rPr>
        <w:t>ClassInfo</w:t>
      </w:r>
      <w:r>
        <w:rPr>
          <w:lang w:val="en-US"/>
        </w:rPr>
        <w:t xml:space="preserve"> in construction,</w:t>
      </w:r>
    </w:p>
    <w:p w:rsidR="00C737D1" w:rsidRDefault="00C737D1" w:rsidP="00C737D1">
      <w:pPr>
        <w:pStyle w:val="PrconditionsItem"/>
        <w:rPr>
          <w:lang w:val="en-US"/>
        </w:rPr>
      </w:pPr>
      <w:r w:rsidRPr="00C737D1">
        <w:rPr>
          <w:rStyle w:val="TexteC"/>
          <w:lang w:val="en-US"/>
        </w:rPr>
        <w:t>*methodIndex = 0</w:t>
      </w:r>
      <w:r>
        <w:rPr>
          <w:lang w:val="en-US"/>
        </w:rPr>
        <w:t xml:space="preserve">, </w:t>
      </w:r>
      <w:r w:rsidRPr="00C737D1">
        <w:rPr>
          <w:rStyle w:val="TexteC"/>
          <w:lang w:val="en-US"/>
        </w:rPr>
        <w:t xml:space="preserve">*shiftObject  = </w:t>
      </w:r>
      <w:r w:rsidRPr="00C737D1">
        <w:rPr>
          <w:rStyle w:val="TexteC"/>
          <w:b/>
          <w:lang w:val="en-US"/>
        </w:rPr>
        <w:t>nullptr</w:t>
      </w:r>
      <w:r>
        <w:rPr>
          <w:lang w:val="en-US"/>
        </w:rPr>
        <w:t xml:space="preserve">, </w:t>
      </w:r>
      <w:r w:rsidRPr="00566A15">
        <w:rPr>
          <w:rStyle w:val="TexteC"/>
          <w:lang w:val="en-US"/>
        </w:rPr>
        <w:t xml:space="preserve">*shiftPvmt = </w:t>
      </w:r>
      <w:r w:rsidRPr="00566A15">
        <w:rPr>
          <w:rStyle w:val="TexteC"/>
          <w:b/>
          <w:lang w:val="en-US"/>
        </w:rPr>
        <w:t>nullptr</w:t>
      </w:r>
      <w:r>
        <w:rPr>
          <w:lang w:val="en-US"/>
        </w:rPr>
        <w:t>.</w:t>
      </w:r>
    </w:p>
    <w:p w:rsidR="00C737D1" w:rsidRDefault="00C737D1" w:rsidP="00C737D1">
      <w:pPr>
        <w:pStyle w:val="Relatives"/>
        <w:rPr>
          <w:lang w:val="en-US"/>
        </w:rPr>
      </w:pPr>
    </w:p>
    <w:p w:rsidR="00C737D1" w:rsidRDefault="00C737D1" w:rsidP="00C737D1">
      <w:pPr>
        <w:pStyle w:val="RelativesItem"/>
        <w:rPr>
          <w:lang w:val="en-US"/>
        </w:rPr>
      </w:pPr>
      <w:r>
        <w:rPr>
          <w:lang w:val="en-US"/>
        </w:rPr>
        <w:t xml:space="preserve">The constructor </w:t>
      </w:r>
      <w:r w:rsidRPr="00C737D1">
        <w:rPr>
          <w:rStyle w:val="LienClasseC"/>
          <w:lang w:val="en-US"/>
        </w:rPr>
        <w:t>MethodCall</w:t>
      </w:r>
      <w:r w:rsidRPr="00C737D1">
        <w:rPr>
          <w:rStyle w:val="TexteC"/>
          <w:lang w:val="en-US"/>
        </w:rPr>
        <w:t>::</w:t>
      </w:r>
      <w:r w:rsidRPr="00C737D1">
        <w:rPr>
          <w:rStyle w:val="LienMthode"/>
          <w:lang w:val="en-US"/>
        </w:rPr>
        <w:t>MethodCall</w:t>
      </w:r>
      <w:r w:rsidRPr="00C737D1">
        <w:rPr>
          <w:rStyle w:val="TexteC"/>
          <w:lang w:val="en-US"/>
        </w:rPr>
        <w:t>(</w:t>
      </w:r>
      <w:r w:rsidRPr="00C737D1">
        <w:rPr>
          <w:rStyle w:val="LienUnit"/>
          <w:lang w:val="en-US"/>
        </w:rPr>
        <w:t>clang</w:t>
      </w:r>
      <w:r w:rsidRPr="00C737D1">
        <w:rPr>
          <w:rStyle w:val="TexteC"/>
          <w:lang w:val="en-US"/>
        </w:rPr>
        <w:t>::</w:t>
      </w:r>
      <w:proofErr w:type="spellStart"/>
      <w:r w:rsidRPr="00C737D1">
        <w:rPr>
          <w:rStyle w:val="LienClasseC"/>
          <w:lang w:val="en-US"/>
        </w:rPr>
        <w:t>CXXMethodDecl</w:t>
      </w:r>
      <w:proofErr w:type="spellEnd"/>
      <w:r w:rsidRPr="00C737D1">
        <w:rPr>
          <w:rStyle w:val="TexteC"/>
          <w:lang w:val="en-US"/>
        </w:rPr>
        <w:t xml:space="preserve">*, </w:t>
      </w:r>
      <w:r w:rsidRPr="00C737D1">
        <w:rPr>
          <w:rStyle w:val="LienType"/>
          <w:lang w:val="en-US"/>
        </w:rPr>
        <w:t>int64_t</w:t>
      </w:r>
      <w:r w:rsidRPr="00C737D1">
        <w:rPr>
          <w:rStyle w:val="TexteC"/>
          <w:lang w:val="en-US"/>
        </w:rPr>
        <w:t xml:space="preserve">*, </w:t>
      </w:r>
      <w:r w:rsidRPr="00C737D1">
        <w:rPr>
          <w:rStyle w:val="TexteC"/>
          <w:i/>
          <w:color w:val="0000FF"/>
          <w:lang w:val="en-US"/>
        </w:rPr>
        <w:t>/* inheritance */</w:t>
      </w:r>
      <w:r w:rsidRPr="00C737D1">
        <w:rPr>
          <w:rStyle w:val="TexteC"/>
          <w:lang w:val="en-US"/>
        </w:rPr>
        <w:t xml:space="preserve"> list*, </w:t>
      </w:r>
      <w:r w:rsidRPr="00C737D1">
        <w:rPr>
          <w:rStyle w:val="TexteC"/>
          <w:i/>
          <w:color w:val="0000FF"/>
          <w:lang w:val="en-US"/>
        </w:rPr>
        <w:t>/*</w:t>
      </w:r>
      <w:r>
        <w:rPr>
          <w:rStyle w:val="TexteC"/>
          <w:i/>
          <w:color w:val="0000FF"/>
          <w:lang w:val="en-US"/>
        </w:rPr>
        <w:t> </w:t>
      </w:r>
      <w:r w:rsidRPr="00C737D1">
        <w:rPr>
          <w:rStyle w:val="TexteC"/>
          <w:i/>
          <w:color w:val="0000FF"/>
          <w:lang w:val="en-US"/>
        </w:rPr>
        <w:t>inheritance */</w:t>
      </w:r>
      <w:r w:rsidRPr="00C737D1">
        <w:rPr>
          <w:rStyle w:val="TexteC"/>
          <w:lang w:val="en-US"/>
        </w:rPr>
        <w:t xml:space="preserve"> list*)</w:t>
      </w:r>
      <w:r>
        <w:rPr>
          <w:lang w:val="en-US"/>
        </w:rPr>
        <w:t xml:space="preserve"> and the method </w:t>
      </w:r>
      <w:r w:rsidRPr="00C737D1">
        <w:rPr>
          <w:rStyle w:val="LienClasseC"/>
          <w:lang w:val="en-US"/>
        </w:rPr>
        <w:t>MethodCall</w:t>
      </w:r>
      <w:r w:rsidRPr="00C737D1">
        <w:rPr>
          <w:rStyle w:val="TexteC"/>
          <w:lang w:val="en-US"/>
        </w:rPr>
        <w:t>::</w:t>
      </w:r>
      <w:r w:rsidRPr="00C737D1">
        <w:rPr>
          <w:rStyle w:val="LienMthode"/>
          <w:lang w:val="en-US"/>
        </w:rPr>
        <w:t>add</w:t>
      </w:r>
      <w:r>
        <w:rPr>
          <w:lang w:val="en-US"/>
        </w:rPr>
        <w:t>,</w:t>
      </w:r>
    </w:p>
    <w:p w:rsidR="00421DEE" w:rsidRDefault="00421DEE" w:rsidP="00C737D1">
      <w:pPr>
        <w:pStyle w:val="RelativesItem"/>
        <w:rPr>
          <w:lang w:val="en-US"/>
        </w:rPr>
      </w:pPr>
      <w:r>
        <w:rPr>
          <w:lang w:val="en-US"/>
        </w:rPr>
        <w:t xml:space="preserve">the method </w:t>
      </w:r>
      <w:r w:rsidRPr="00421DEE">
        <w:rPr>
          <w:rStyle w:val="LienMthode"/>
        </w:rPr>
        <w:t>addFieldAccess</w:t>
      </w:r>
      <w:r>
        <w:rPr>
          <w:lang w:val="en-US"/>
        </w:rPr>
        <w:t>,</w:t>
      </w:r>
    </w:p>
    <w:p w:rsidR="00C737D1" w:rsidRDefault="00C737D1" w:rsidP="00B762D2">
      <w:pPr>
        <w:pStyle w:val="RelativesItem"/>
        <w:rPr>
          <w:lang w:val="en-US"/>
        </w:rPr>
      </w:pPr>
      <w:proofErr w:type="gramStart"/>
      <w:r>
        <w:rPr>
          <w:lang w:val="en-US"/>
        </w:rPr>
        <w:t>the</w:t>
      </w:r>
      <w:proofErr w:type="gramEnd"/>
      <w:r>
        <w:rPr>
          <w:lang w:val="en-US"/>
        </w:rPr>
        <w:t xml:space="preserve"> method</w:t>
      </w:r>
      <w:r w:rsidR="00B762D2">
        <w:rPr>
          <w:lang w:val="en-US"/>
        </w:rPr>
        <w:t>s</w:t>
      </w:r>
      <w:r>
        <w:rPr>
          <w:lang w:val="en-US"/>
        </w:rPr>
        <w:t xml:space="preserve"> </w:t>
      </w:r>
      <w:r w:rsidRPr="00C737D1">
        <w:rPr>
          <w:rStyle w:val="LienClasseC"/>
          <w:lang w:val="en-US"/>
        </w:rPr>
        <w:t>RTTITable</w:t>
      </w:r>
      <w:r w:rsidRPr="00C737D1">
        <w:rPr>
          <w:rStyle w:val="TexteC"/>
          <w:lang w:val="en-US"/>
        </w:rPr>
        <w:t>::</w:t>
      </w:r>
      <w:r w:rsidRPr="00C737D1">
        <w:rPr>
          <w:rStyle w:val="LienMthode"/>
          <w:lang w:val="en-US"/>
        </w:rPr>
        <w:t>retrieveMethodIndex</w:t>
      </w:r>
      <w:r w:rsidR="00B762D2">
        <w:rPr>
          <w:lang w:val="en-US"/>
        </w:rPr>
        <w:t xml:space="preserve"> and </w:t>
      </w:r>
      <w:r w:rsidR="00B762D2" w:rsidRPr="00B762D2">
        <w:rPr>
          <w:rStyle w:val="LienClasseC"/>
          <w:lang w:val="en-US"/>
        </w:rPr>
        <w:t>Visitor</w:t>
      </w:r>
      <w:r w:rsidR="00B762D2" w:rsidRPr="00B762D2">
        <w:rPr>
          <w:rStyle w:val="TexteC"/>
          <w:lang w:val="en-US"/>
        </w:rPr>
        <w:t>::</w:t>
      </w:r>
      <w:r w:rsidR="00B762D2" w:rsidRPr="00B762D2">
        <w:rPr>
          <w:rStyle w:val="LienMthode"/>
          <w:lang w:val="en-US"/>
        </w:rPr>
        <w:t>makeMemberCallExpression</w:t>
      </w:r>
      <w:r w:rsidR="00B762D2">
        <w:rPr>
          <w:lang w:val="en-US"/>
        </w:rPr>
        <w:t>.</w:t>
      </w:r>
    </w:p>
    <w:p w:rsidR="003D632A" w:rsidRPr="002B1A9A" w:rsidRDefault="003D632A" w:rsidP="003D632A">
      <w:pPr>
        <w:pStyle w:val="EntteMthode"/>
        <w:rPr>
          <w:lang w:val="en-US"/>
        </w:rPr>
      </w:pPr>
      <w:r w:rsidRPr="002B1A9A">
        <w:rPr>
          <w:b/>
          <w:bCs/>
          <w:lang w:val="en-US"/>
        </w:rPr>
        <w:t>void</w:t>
      </w:r>
      <w:r w:rsidRPr="002B1A9A">
        <w:rPr>
          <w:lang w:val="en-US"/>
        </w:rPr>
        <w:t xml:space="preserve"> </w:t>
      </w:r>
      <w:r w:rsidRPr="00D4577F">
        <w:rPr>
          <w:rStyle w:val="DfinitionMthode"/>
          <w:lang w:val="en-US"/>
        </w:rPr>
        <w:t>addFieldAccess</w:t>
      </w:r>
      <w:r w:rsidRPr="002B1A9A">
        <w:rPr>
          <w:lang w:val="en-US"/>
        </w:rPr>
        <w:t>(</w:t>
      </w:r>
      <w:r w:rsidRPr="002B1A9A">
        <w:rPr>
          <w:rStyle w:val="LienUnit"/>
          <w:lang w:val="en-US"/>
        </w:rPr>
        <w:t>clang</w:t>
      </w:r>
      <w:r w:rsidRPr="002B1A9A">
        <w:rPr>
          <w:lang w:val="en-US"/>
        </w:rPr>
        <w:t>::</w:t>
      </w:r>
      <w:r w:rsidRPr="002B1A9A">
        <w:rPr>
          <w:rStyle w:val="LienClasseC"/>
          <w:lang w:val="en-US"/>
        </w:rPr>
        <w:t>CXX</w:t>
      </w:r>
      <w:r>
        <w:rPr>
          <w:rStyle w:val="LienClasseC"/>
          <w:lang w:val="en-US"/>
        </w:rPr>
        <w:t>RecordDecl</w:t>
      </w:r>
      <w:r w:rsidRPr="002B1A9A">
        <w:rPr>
          <w:lang w:val="en-US"/>
        </w:rPr>
        <w:t xml:space="preserve">* </w:t>
      </w:r>
      <w:r w:rsidR="00B66101">
        <w:rPr>
          <w:lang w:val="en-US"/>
        </w:rPr>
        <w:t>b</w:t>
      </w:r>
      <w:r>
        <w:rPr>
          <w:lang w:val="en-US"/>
        </w:rPr>
        <w:t>aseClass</w:t>
      </w:r>
      <w:r w:rsidRPr="002B1A9A">
        <w:rPr>
          <w:lang w:val="en-US"/>
        </w:rPr>
        <w:t xml:space="preserve">, </w:t>
      </w:r>
      <w:r w:rsidRPr="002B1A9A">
        <w:rPr>
          <w:rStyle w:val="LienType"/>
          <w:lang w:val="en-US"/>
        </w:rPr>
        <w:t>int64_t</w:t>
      </w:r>
      <w:r w:rsidRPr="002B1A9A">
        <w:rPr>
          <w:lang w:val="en-US"/>
        </w:rPr>
        <w:t xml:space="preserve">* </w:t>
      </w:r>
      <w:r>
        <w:rPr>
          <w:lang w:val="en-US"/>
        </w:rPr>
        <w:t>access</w:t>
      </w:r>
      <w:r w:rsidRPr="002B1A9A">
        <w:rPr>
          <w:lang w:val="en-US"/>
        </w:rPr>
        <w:t>Index);</w:t>
      </w:r>
    </w:p>
    <w:p w:rsidR="00421DEE" w:rsidRDefault="00421DEE" w:rsidP="00421DEE">
      <w:pPr>
        <w:rPr>
          <w:lang w:val="en-US"/>
        </w:rPr>
      </w:pPr>
      <w:r>
        <w:rPr>
          <w:lang w:val="en-US"/>
        </w:rPr>
        <w:t>Record the accesses to a virtual base.</w:t>
      </w:r>
      <w:r w:rsidRPr="00421DEE">
        <w:rPr>
          <w:lang w:val="en-US"/>
        </w:rPr>
        <w:t xml:space="preserve"> </w:t>
      </w:r>
      <w:r>
        <w:rPr>
          <w:lang w:val="en-US"/>
        </w:rPr>
        <w:t xml:space="preserve">It stores the triple </w:t>
      </w:r>
      <w:r w:rsidRPr="00C737D1">
        <w:rPr>
          <w:rStyle w:val="TexteC"/>
          <w:lang w:val="en-US"/>
        </w:rPr>
        <w:t>methodIndex</w:t>
      </w:r>
      <w:r>
        <w:rPr>
          <w:lang w:val="en-US"/>
        </w:rPr>
        <w:t xml:space="preserve">, </w:t>
      </w:r>
      <w:r w:rsidRPr="00C737D1">
        <w:rPr>
          <w:rStyle w:val="TexteC"/>
          <w:lang w:val="en-US"/>
        </w:rPr>
        <w:t>shiftObject</w:t>
      </w:r>
      <w:r>
        <w:rPr>
          <w:lang w:val="en-US"/>
        </w:rPr>
        <w:t xml:space="preserve">, </w:t>
      </w:r>
      <w:r w:rsidRPr="00C737D1">
        <w:rPr>
          <w:rStyle w:val="TexteC"/>
          <w:lang w:val="en-US"/>
        </w:rPr>
        <w:t>shiftPvmt</w:t>
      </w:r>
      <w:r>
        <w:rPr>
          <w:lang w:val="en-US"/>
        </w:rPr>
        <w:t xml:space="preserve"> into a </w:t>
      </w:r>
      <w:r w:rsidRPr="00C737D1">
        <w:rPr>
          <w:rStyle w:val="LienClasseC"/>
          <w:lang w:val="en-US"/>
        </w:rPr>
        <w:t>MethodCall</w:t>
      </w:r>
      <w:r>
        <w:rPr>
          <w:lang w:val="en-US"/>
        </w:rPr>
        <w:t xml:space="preserve"> attached to </w:t>
      </w:r>
      <w:r>
        <w:rPr>
          <w:rStyle w:val="TexteC"/>
          <w:lang w:val="en-US"/>
        </w:rPr>
        <w:t>virtualBaseClass</w:t>
      </w:r>
      <w:r>
        <w:rPr>
          <w:lang w:val="en-US"/>
        </w:rPr>
        <w:t xml:space="preserve">. This </w:t>
      </w:r>
      <w:r w:rsidRPr="00C737D1">
        <w:rPr>
          <w:rStyle w:val="LienClasseC"/>
          <w:lang w:val="en-US"/>
        </w:rPr>
        <w:t>MethodCall</w:t>
      </w:r>
      <w:r>
        <w:rPr>
          <w:lang w:val="en-US"/>
        </w:rPr>
        <w:t xml:space="preserve"> is then stored in </w:t>
      </w:r>
      <w:r w:rsidRPr="00C737D1">
        <w:rPr>
          <w:rStyle w:val="LienChamps"/>
          <w:lang w:val="en-US"/>
        </w:rPr>
        <w:t>_delayedCalls</w:t>
      </w:r>
      <w:r>
        <w:rPr>
          <w:lang w:val="en-US"/>
        </w:rPr>
        <w:t xml:space="preserve"> for the completion of </w:t>
      </w:r>
      <w:r>
        <w:rPr>
          <w:rStyle w:val="TexteC"/>
          <w:lang w:val="en-US"/>
        </w:rPr>
        <w:t>access</w:t>
      </w:r>
      <w:r w:rsidRPr="00C737D1">
        <w:rPr>
          <w:rStyle w:val="TexteC"/>
          <w:lang w:val="en-US"/>
        </w:rPr>
        <w:t>Index</w:t>
      </w:r>
      <w:r>
        <w:rPr>
          <w:lang w:val="en-US"/>
        </w:rPr>
        <w:t xml:space="preserve">. When the </w:t>
      </w:r>
      <w:r w:rsidRPr="008B14DF">
        <w:rPr>
          <w:rStyle w:val="LienClasseC"/>
          <w:lang w:val="en-US"/>
        </w:rPr>
        <w:t>ClassInfo</w:t>
      </w:r>
      <w:r>
        <w:rPr>
          <w:lang w:val="en-US"/>
        </w:rPr>
        <w:t xml:space="preserve"> is available the method </w:t>
      </w:r>
      <w:r>
        <w:rPr>
          <w:rStyle w:val="LienMthode"/>
          <w:lang w:val="en-US"/>
        </w:rPr>
        <w:t>updateWith</w:t>
      </w:r>
      <w:r>
        <w:rPr>
          <w:lang w:val="en-US"/>
        </w:rPr>
        <w:t xml:space="preserve"> will complete these arguments.</w:t>
      </w:r>
    </w:p>
    <w:p w:rsidR="00421DEE" w:rsidRDefault="00421DEE" w:rsidP="00421DEE">
      <w:pPr>
        <w:rPr>
          <w:lang w:val="en-US"/>
        </w:rPr>
      </w:pPr>
    </w:p>
    <w:p w:rsidR="00B762D2" w:rsidRDefault="00B762D2" w:rsidP="00B762D2">
      <w:pPr>
        <w:rPr>
          <w:lang w:val="en-US"/>
        </w:rPr>
      </w:pPr>
      <w:r>
        <w:rPr>
          <w:lang w:val="en-US"/>
        </w:rPr>
        <w:t xml:space="preserve">The implementation calls the constructor </w:t>
      </w:r>
      <w:r w:rsidRPr="00C737D1">
        <w:rPr>
          <w:rStyle w:val="LienClasseC"/>
          <w:lang w:val="en-US"/>
        </w:rPr>
        <w:t>MethodCall</w:t>
      </w:r>
      <w:r w:rsidRPr="00C737D1">
        <w:rPr>
          <w:rStyle w:val="TexteC"/>
          <w:lang w:val="en-US"/>
        </w:rPr>
        <w:t>::</w:t>
      </w:r>
      <w:r w:rsidRPr="00C737D1">
        <w:rPr>
          <w:rStyle w:val="LienMthode"/>
          <w:lang w:val="en-US"/>
        </w:rPr>
        <w:t>MethodCall</w:t>
      </w:r>
      <w:r w:rsidRPr="00C737D1">
        <w:rPr>
          <w:rStyle w:val="TexteC"/>
          <w:lang w:val="en-US"/>
        </w:rPr>
        <w:t>(</w:t>
      </w:r>
      <w:r w:rsidRPr="00C737D1">
        <w:rPr>
          <w:rStyle w:val="LienUnit"/>
          <w:lang w:val="en-US"/>
        </w:rPr>
        <w:t>clang</w:t>
      </w:r>
      <w:r w:rsidRPr="00C737D1">
        <w:rPr>
          <w:rStyle w:val="TexteC"/>
          <w:lang w:val="en-US"/>
        </w:rPr>
        <w:t>::</w:t>
      </w:r>
      <w:proofErr w:type="spellStart"/>
      <w:r w:rsidRPr="00C737D1">
        <w:rPr>
          <w:rStyle w:val="LienClasseC"/>
          <w:lang w:val="en-US"/>
        </w:rPr>
        <w:t>CXXMethodDecl</w:t>
      </w:r>
      <w:proofErr w:type="spellEnd"/>
      <w:r w:rsidRPr="00C737D1">
        <w:rPr>
          <w:rStyle w:val="TexteC"/>
          <w:lang w:val="en-US"/>
        </w:rPr>
        <w:t xml:space="preserve">*, </w:t>
      </w:r>
      <w:r w:rsidRPr="00C737D1">
        <w:rPr>
          <w:rStyle w:val="LienType"/>
          <w:lang w:val="en-US"/>
        </w:rPr>
        <w:t>int64_t</w:t>
      </w:r>
      <w:r w:rsidRPr="00C737D1">
        <w:rPr>
          <w:rStyle w:val="TexteC"/>
          <w:lang w:val="en-US"/>
        </w:rPr>
        <w:t>*)</w:t>
      </w:r>
      <w:r>
        <w:rPr>
          <w:lang w:val="en-US"/>
        </w:rPr>
        <w:t xml:space="preserve"> or the method </w:t>
      </w:r>
      <w:r w:rsidRPr="00C737D1">
        <w:rPr>
          <w:rStyle w:val="LienClasseC"/>
          <w:lang w:val="en-US"/>
        </w:rPr>
        <w:t>MethodCall</w:t>
      </w:r>
      <w:r w:rsidRPr="00C737D1">
        <w:rPr>
          <w:rStyle w:val="TexteC"/>
          <w:lang w:val="en-US"/>
        </w:rPr>
        <w:t>::</w:t>
      </w:r>
      <w:r w:rsidRPr="00C737D1">
        <w:rPr>
          <w:rStyle w:val="LienMthode"/>
          <w:lang w:val="en-US"/>
        </w:rPr>
        <w:t>add</w:t>
      </w:r>
      <w:r>
        <w:rPr>
          <w:lang w:val="en-US"/>
        </w:rPr>
        <w:t>.</w:t>
      </w:r>
    </w:p>
    <w:p w:rsidR="00B762D2" w:rsidRDefault="00B762D2" w:rsidP="00B762D2">
      <w:pPr>
        <w:rPr>
          <w:lang w:val="en-US"/>
        </w:rPr>
      </w:pPr>
    </w:p>
    <w:p w:rsidR="00C821B1" w:rsidRPr="00630AEF" w:rsidRDefault="00C821B1" w:rsidP="00C821B1">
      <w:pPr>
        <w:rPr>
          <w:lang w:val="en-US"/>
        </w:rPr>
      </w:pPr>
      <w:r>
        <w:rPr>
          <w:lang w:val="en-US"/>
        </w:rPr>
        <w:t xml:space="preserve">This method is called by the method </w:t>
      </w:r>
      <w:r w:rsidR="00AB7FCD" w:rsidRPr="00B762D2">
        <w:rPr>
          <w:rStyle w:val="LienClasseC"/>
          <w:lang w:val="en-US"/>
        </w:rPr>
        <w:t>RTTITable</w:t>
      </w:r>
      <w:r w:rsidR="00AB7FCD" w:rsidRPr="00B762D2">
        <w:rPr>
          <w:rStyle w:val="TexteC"/>
          <w:lang w:val="en-US"/>
        </w:rPr>
        <w:t>::</w:t>
      </w:r>
      <w:r w:rsidR="00AB7FCD" w:rsidRPr="00AB7FCD">
        <w:rPr>
          <w:rStyle w:val="LienMthode"/>
          <w:lang w:val="en-US"/>
        </w:rPr>
        <w:t>retrieveInheritancePathBetween</w:t>
      </w:r>
      <w:r w:rsidR="00AB7FCD">
        <w:rPr>
          <w:lang w:val="en-US"/>
        </w:rPr>
        <w:t xml:space="preserve">, </w:t>
      </w:r>
      <w:r w:rsidRPr="00B762D2">
        <w:rPr>
          <w:rStyle w:val="LienClasseC"/>
          <w:lang w:val="en-US"/>
        </w:rPr>
        <w:t>RTTITable</w:t>
      </w:r>
      <w:r w:rsidRPr="00B762D2">
        <w:rPr>
          <w:rStyle w:val="TexteC"/>
          <w:lang w:val="en-US"/>
        </w:rPr>
        <w:t>::</w:t>
      </w:r>
      <w:r w:rsidR="00421DEE" w:rsidRPr="00421DEE">
        <w:rPr>
          <w:rStyle w:val="LienMthode"/>
          <w:lang w:val="en-US"/>
        </w:rPr>
        <w:t>retrieveBaseIndex</w:t>
      </w:r>
      <w:r>
        <w:rPr>
          <w:lang w:val="en-US"/>
        </w:rPr>
        <w:t xml:space="preserve"> when the class of the called method is not in </w:t>
      </w:r>
      <w:r w:rsidRPr="00C821B1">
        <w:rPr>
          <w:rStyle w:val="LienClasseC"/>
          <w:lang w:val="en-US"/>
        </w:rPr>
        <w:t>RTTITable</w:t>
      </w:r>
      <w:r w:rsidRPr="00C821B1">
        <w:rPr>
          <w:rStyle w:val="TexteC"/>
          <w:lang w:val="en-US"/>
        </w:rPr>
        <w:t>::</w:t>
      </w:r>
      <w:r w:rsidRPr="00B762D2">
        <w:rPr>
          <w:rStyle w:val="LienChamps"/>
          <w:lang w:val="en-US"/>
        </w:rPr>
        <w:t>_classInfoTable</w:t>
      </w:r>
      <w:r>
        <w:rPr>
          <w:lang w:val="en-US"/>
        </w:rPr>
        <w:t>.</w:t>
      </w:r>
    </w:p>
    <w:p w:rsidR="00B762D2" w:rsidRDefault="00B762D2" w:rsidP="00B762D2">
      <w:pPr>
        <w:pStyle w:val="Prconditions"/>
        <w:rPr>
          <w:lang w:val="en-US"/>
        </w:rPr>
      </w:pPr>
    </w:p>
    <w:p w:rsidR="00B762D2" w:rsidRDefault="00B66101" w:rsidP="00B762D2">
      <w:pPr>
        <w:pStyle w:val="PrconditionsItem"/>
        <w:rPr>
          <w:lang w:val="en-US"/>
        </w:rPr>
      </w:pPr>
      <w:r>
        <w:rPr>
          <w:rStyle w:val="TexteC"/>
          <w:lang w:val="en-US"/>
        </w:rPr>
        <w:lastRenderedPageBreak/>
        <w:t>b</w:t>
      </w:r>
      <w:r w:rsidR="00F8158D">
        <w:rPr>
          <w:rStyle w:val="TexteC"/>
          <w:lang w:val="en-US"/>
        </w:rPr>
        <w:t>aseClass</w:t>
      </w:r>
      <w:r w:rsidR="00B762D2">
        <w:rPr>
          <w:lang w:val="en-US"/>
        </w:rPr>
        <w:t xml:space="preserve"> is a </w:t>
      </w:r>
      <w:r>
        <w:rPr>
          <w:lang w:val="en-US"/>
        </w:rPr>
        <w:t>(</w:t>
      </w:r>
      <w:r w:rsidR="00B762D2">
        <w:rPr>
          <w:lang w:val="en-US"/>
        </w:rPr>
        <w:t>virtual</w:t>
      </w:r>
      <w:r>
        <w:rPr>
          <w:lang w:val="en-US"/>
        </w:rPr>
        <w:t>)</w:t>
      </w:r>
      <w:r w:rsidR="00B762D2">
        <w:rPr>
          <w:lang w:val="en-US"/>
        </w:rPr>
        <w:t xml:space="preserve"> </w:t>
      </w:r>
      <w:r w:rsidR="00F8158D">
        <w:rPr>
          <w:lang w:val="en-US"/>
        </w:rPr>
        <w:t>base class</w:t>
      </w:r>
      <w:r w:rsidR="00B762D2">
        <w:rPr>
          <w:lang w:val="en-US"/>
        </w:rPr>
        <w:t xml:space="preserve"> of the class containing the </w:t>
      </w:r>
      <w:r w:rsidR="00B762D2" w:rsidRPr="00B762D2">
        <w:rPr>
          <w:rStyle w:val="LienClasseC"/>
          <w:lang w:val="en-US"/>
        </w:rPr>
        <w:t>ClassInfo</w:t>
      </w:r>
      <w:r w:rsidR="00B762D2">
        <w:rPr>
          <w:lang w:val="en-US"/>
        </w:rPr>
        <w:t xml:space="preserve"> in construction,</w:t>
      </w:r>
    </w:p>
    <w:p w:rsidR="00B762D2" w:rsidRDefault="00B762D2" w:rsidP="00B762D2">
      <w:pPr>
        <w:pStyle w:val="PrconditionsItem"/>
        <w:rPr>
          <w:lang w:val="en-US"/>
        </w:rPr>
      </w:pPr>
      <w:r w:rsidRPr="00C737D1">
        <w:rPr>
          <w:rStyle w:val="TexteC"/>
          <w:lang w:val="en-US"/>
        </w:rPr>
        <w:t>*</w:t>
      </w:r>
      <w:r w:rsidR="00F8158D">
        <w:rPr>
          <w:rStyle w:val="TexteC"/>
          <w:lang w:val="en-US"/>
        </w:rPr>
        <w:t>access</w:t>
      </w:r>
      <w:r w:rsidRPr="00C737D1">
        <w:rPr>
          <w:rStyle w:val="TexteC"/>
          <w:lang w:val="en-US"/>
        </w:rPr>
        <w:t>Index = 0</w:t>
      </w:r>
      <w:r>
        <w:rPr>
          <w:lang w:val="en-US"/>
        </w:rPr>
        <w:t>.</w:t>
      </w:r>
    </w:p>
    <w:p w:rsidR="00B762D2" w:rsidRDefault="00B762D2" w:rsidP="00B762D2">
      <w:pPr>
        <w:pStyle w:val="Relatives"/>
        <w:rPr>
          <w:lang w:val="en-US"/>
        </w:rPr>
      </w:pPr>
    </w:p>
    <w:p w:rsidR="00B762D2" w:rsidRDefault="00B762D2" w:rsidP="00B762D2">
      <w:pPr>
        <w:pStyle w:val="RelativesItem"/>
        <w:rPr>
          <w:lang w:val="en-US"/>
        </w:rPr>
      </w:pPr>
      <w:r>
        <w:rPr>
          <w:lang w:val="en-US"/>
        </w:rPr>
        <w:t xml:space="preserve">The constructor </w:t>
      </w:r>
      <w:r w:rsidRPr="00C737D1">
        <w:rPr>
          <w:rStyle w:val="LienClasseC"/>
          <w:lang w:val="en-US"/>
        </w:rPr>
        <w:t>MethodCall</w:t>
      </w:r>
      <w:r w:rsidRPr="00C737D1">
        <w:rPr>
          <w:rStyle w:val="TexteC"/>
          <w:lang w:val="en-US"/>
        </w:rPr>
        <w:t>::</w:t>
      </w:r>
      <w:r w:rsidRPr="00C737D1">
        <w:rPr>
          <w:rStyle w:val="LienMthode"/>
          <w:lang w:val="en-US"/>
        </w:rPr>
        <w:t>MethodCall</w:t>
      </w:r>
      <w:r w:rsidRPr="00C737D1">
        <w:rPr>
          <w:rStyle w:val="TexteC"/>
          <w:lang w:val="en-US"/>
        </w:rPr>
        <w:t>(</w:t>
      </w:r>
      <w:r w:rsidRPr="00C737D1">
        <w:rPr>
          <w:rStyle w:val="LienUnit"/>
          <w:lang w:val="en-US"/>
        </w:rPr>
        <w:t>clang</w:t>
      </w:r>
      <w:r w:rsidRPr="00C737D1">
        <w:rPr>
          <w:rStyle w:val="TexteC"/>
          <w:lang w:val="en-US"/>
        </w:rPr>
        <w:t>::</w:t>
      </w:r>
      <w:proofErr w:type="spellStart"/>
      <w:r w:rsidRPr="00C737D1">
        <w:rPr>
          <w:rStyle w:val="LienClasseC"/>
          <w:lang w:val="en-US"/>
        </w:rPr>
        <w:t>CXXMethodDecl</w:t>
      </w:r>
      <w:proofErr w:type="spellEnd"/>
      <w:r w:rsidRPr="00C737D1">
        <w:rPr>
          <w:rStyle w:val="TexteC"/>
          <w:lang w:val="en-US"/>
        </w:rPr>
        <w:t xml:space="preserve">*, </w:t>
      </w:r>
      <w:r w:rsidRPr="00C737D1">
        <w:rPr>
          <w:rStyle w:val="LienType"/>
          <w:lang w:val="en-US"/>
        </w:rPr>
        <w:t>int64_t</w:t>
      </w:r>
      <w:r w:rsidRPr="00C737D1">
        <w:rPr>
          <w:rStyle w:val="TexteC"/>
          <w:lang w:val="en-US"/>
        </w:rPr>
        <w:t>*)</w:t>
      </w:r>
      <w:r>
        <w:rPr>
          <w:lang w:val="en-US"/>
        </w:rPr>
        <w:t xml:space="preserve"> and the method </w:t>
      </w:r>
      <w:r w:rsidRPr="00C737D1">
        <w:rPr>
          <w:rStyle w:val="LienClasseC"/>
          <w:lang w:val="en-US"/>
        </w:rPr>
        <w:t>MethodCall</w:t>
      </w:r>
      <w:r w:rsidRPr="00C737D1">
        <w:rPr>
          <w:rStyle w:val="TexteC"/>
          <w:lang w:val="en-US"/>
        </w:rPr>
        <w:t>::</w:t>
      </w:r>
      <w:r w:rsidRPr="00C737D1">
        <w:rPr>
          <w:rStyle w:val="LienMthode"/>
          <w:lang w:val="en-US"/>
        </w:rPr>
        <w:t>add</w:t>
      </w:r>
      <w:r>
        <w:rPr>
          <w:lang w:val="en-US"/>
        </w:rPr>
        <w:t>,</w:t>
      </w:r>
    </w:p>
    <w:p w:rsidR="00421DEE" w:rsidRDefault="00421DEE" w:rsidP="00B762D2">
      <w:pPr>
        <w:pStyle w:val="RelativesItem"/>
        <w:rPr>
          <w:lang w:val="en-US"/>
        </w:rPr>
      </w:pPr>
      <w:r>
        <w:rPr>
          <w:lang w:val="en-US"/>
        </w:rPr>
        <w:t xml:space="preserve">the method </w:t>
      </w:r>
      <w:r w:rsidRPr="00421DEE">
        <w:rPr>
          <w:rStyle w:val="LienMthode"/>
        </w:rPr>
        <w:t>addMethodCall</w:t>
      </w:r>
      <w:r>
        <w:rPr>
          <w:lang w:val="en-US"/>
        </w:rPr>
        <w:t>,</w:t>
      </w:r>
    </w:p>
    <w:p w:rsidR="00B762D2" w:rsidRDefault="00B762D2" w:rsidP="00F8158D">
      <w:pPr>
        <w:pStyle w:val="RelativesItem"/>
        <w:rPr>
          <w:lang w:val="en-US"/>
        </w:rPr>
      </w:pPr>
      <w:proofErr w:type="gramStart"/>
      <w:r>
        <w:rPr>
          <w:lang w:val="en-US"/>
        </w:rPr>
        <w:t>the</w:t>
      </w:r>
      <w:proofErr w:type="gramEnd"/>
      <w:r>
        <w:rPr>
          <w:lang w:val="en-US"/>
        </w:rPr>
        <w:t xml:space="preserve"> methods </w:t>
      </w:r>
      <w:r w:rsidR="00F8158D" w:rsidRPr="00B762D2">
        <w:rPr>
          <w:rStyle w:val="LienClasseC"/>
          <w:lang w:val="en-US"/>
        </w:rPr>
        <w:t>RTTITable</w:t>
      </w:r>
      <w:r w:rsidR="00F8158D" w:rsidRPr="00B762D2">
        <w:rPr>
          <w:rStyle w:val="TexteC"/>
          <w:lang w:val="en-US"/>
        </w:rPr>
        <w:t>::</w:t>
      </w:r>
      <w:r w:rsidR="00F8158D" w:rsidRPr="00AB7FCD">
        <w:rPr>
          <w:rStyle w:val="LienMthode"/>
          <w:lang w:val="en-US"/>
        </w:rPr>
        <w:t>retrieveInheritancePathBetween</w:t>
      </w:r>
      <w:r w:rsidR="00F8158D">
        <w:rPr>
          <w:lang w:val="en-US"/>
        </w:rPr>
        <w:t xml:space="preserve">, </w:t>
      </w:r>
      <w:r w:rsidR="00F8158D" w:rsidRPr="00B762D2">
        <w:rPr>
          <w:rStyle w:val="LienClasseC"/>
          <w:lang w:val="en-US"/>
        </w:rPr>
        <w:t>RTTITable</w:t>
      </w:r>
      <w:r w:rsidR="00F8158D" w:rsidRPr="00B762D2">
        <w:rPr>
          <w:rStyle w:val="TexteC"/>
          <w:lang w:val="en-US"/>
        </w:rPr>
        <w:t>::</w:t>
      </w:r>
      <w:r w:rsidR="00F8158D" w:rsidRPr="00421DEE">
        <w:rPr>
          <w:rStyle w:val="LienMthode"/>
          <w:lang w:val="en-US"/>
        </w:rPr>
        <w:t>retrieveVirtualBaseIndex</w:t>
      </w:r>
      <w:r w:rsidR="00F8158D">
        <w:rPr>
          <w:lang w:val="en-US"/>
        </w:rPr>
        <w:t xml:space="preserve"> </w:t>
      </w:r>
      <w:r>
        <w:rPr>
          <w:lang w:val="en-US"/>
        </w:rPr>
        <w:t xml:space="preserve">and </w:t>
      </w:r>
      <w:r w:rsidR="00F8158D" w:rsidRPr="00B762D2">
        <w:rPr>
          <w:rStyle w:val="LienClasseC"/>
          <w:lang w:val="en-US"/>
        </w:rPr>
        <w:t>Visitor</w:t>
      </w:r>
      <w:r w:rsidR="00F8158D" w:rsidRPr="00B762D2">
        <w:rPr>
          <w:rStyle w:val="TexteC"/>
          <w:lang w:val="en-US"/>
        </w:rPr>
        <w:t>::</w:t>
      </w:r>
      <w:r w:rsidR="00F8158D" w:rsidRPr="00F8158D">
        <w:rPr>
          <w:rStyle w:val="LienMthode"/>
          <w:lang w:val="en-US"/>
        </w:rPr>
        <w:t>makeBaseToDerivedPointerCastExpression</w:t>
      </w:r>
      <w:r w:rsidR="00F8158D" w:rsidRPr="00F8158D">
        <w:rPr>
          <w:lang w:val="en-US"/>
        </w:rPr>
        <w:t xml:space="preserve">, </w:t>
      </w:r>
      <w:r w:rsidR="00F8158D" w:rsidRPr="00B762D2">
        <w:rPr>
          <w:rStyle w:val="LienClasseC"/>
          <w:lang w:val="en-US"/>
        </w:rPr>
        <w:t>Visitor</w:t>
      </w:r>
      <w:r w:rsidR="00F8158D" w:rsidRPr="00B762D2">
        <w:rPr>
          <w:rStyle w:val="TexteC"/>
          <w:lang w:val="en-US"/>
        </w:rPr>
        <w:t>::</w:t>
      </w:r>
      <w:r w:rsidR="00F8158D" w:rsidRPr="00F8158D">
        <w:rPr>
          <w:rStyle w:val="LienMthode"/>
          <w:lang w:val="en-US"/>
        </w:rPr>
        <w:t>makeBaseToDerivedReferenceCastExpression</w:t>
      </w:r>
      <w:r w:rsidR="00F8158D" w:rsidRPr="00F8158D">
        <w:rPr>
          <w:lang w:val="en-US"/>
        </w:rPr>
        <w:t xml:space="preserve">, </w:t>
      </w:r>
      <w:r w:rsidR="00F8158D" w:rsidRPr="00B762D2">
        <w:rPr>
          <w:rStyle w:val="LienClasseC"/>
          <w:lang w:val="en-US"/>
        </w:rPr>
        <w:t>Visitor</w:t>
      </w:r>
      <w:r w:rsidR="00F8158D" w:rsidRPr="00B762D2">
        <w:rPr>
          <w:rStyle w:val="TexteC"/>
          <w:lang w:val="en-US"/>
        </w:rPr>
        <w:t>::</w:t>
      </w:r>
      <w:r w:rsidR="00F8158D" w:rsidRPr="00F8158D">
        <w:rPr>
          <w:rStyle w:val="LienMthode"/>
          <w:lang w:val="en-US"/>
        </w:rPr>
        <w:t>makeDerivedToBasePointerCastExpression</w:t>
      </w:r>
      <w:r w:rsidR="00F8158D" w:rsidRPr="00F8158D">
        <w:rPr>
          <w:lang w:val="en-US"/>
        </w:rPr>
        <w:t xml:space="preserve">, </w:t>
      </w:r>
      <w:r w:rsidRPr="00B762D2">
        <w:rPr>
          <w:rStyle w:val="LienClasseC"/>
          <w:lang w:val="en-US"/>
        </w:rPr>
        <w:t>Visitor</w:t>
      </w:r>
      <w:r w:rsidRPr="00B762D2">
        <w:rPr>
          <w:rStyle w:val="TexteC"/>
          <w:lang w:val="en-US"/>
        </w:rPr>
        <w:t>::</w:t>
      </w:r>
      <w:r w:rsidR="00F8158D" w:rsidRPr="00F8158D">
        <w:rPr>
          <w:rStyle w:val="LienMthode"/>
          <w:lang w:val="en-US"/>
        </w:rPr>
        <w:t>makeDerivedToBaseReferenceCastExpression</w:t>
      </w:r>
      <w:r w:rsidR="00F8158D">
        <w:rPr>
          <w:lang w:val="en-US"/>
        </w:rPr>
        <w:t xml:space="preserve">, </w:t>
      </w:r>
      <w:r w:rsidR="00F8158D" w:rsidRPr="00F8158D">
        <w:rPr>
          <w:rStyle w:val="LienClasseC"/>
          <w:lang w:val="en-US"/>
        </w:rPr>
        <w:t>Visitor</w:t>
      </w:r>
      <w:r w:rsidR="00F8158D" w:rsidRPr="00F8158D">
        <w:rPr>
          <w:rStyle w:val="TexteC"/>
          <w:lang w:val="en-US"/>
        </w:rPr>
        <w:t>::</w:t>
      </w:r>
      <w:r w:rsidR="00F8158D" w:rsidRPr="00F8158D">
        <w:rPr>
          <w:rStyle w:val="LienMthode"/>
          <w:lang w:val="en-US"/>
        </w:rPr>
        <w:t>insertConstructorPreambleIn</w:t>
      </w:r>
      <w:r w:rsidR="00F8158D">
        <w:rPr>
          <w:lang w:val="en-US"/>
        </w:rPr>
        <w:t>.</w:t>
      </w:r>
    </w:p>
    <w:p w:rsidR="00DA6E85" w:rsidRPr="002B1A9A" w:rsidRDefault="00DA6E85" w:rsidP="00DA6E85">
      <w:pPr>
        <w:pStyle w:val="EntteMthode"/>
        <w:rPr>
          <w:lang w:val="en-US"/>
        </w:rPr>
      </w:pPr>
      <w:r w:rsidRPr="002B1A9A">
        <w:rPr>
          <w:b/>
          <w:bCs/>
          <w:lang w:val="en-US"/>
        </w:rPr>
        <w:t>void</w:t>
      </w:r>
      <w:r w:rsidRPr="002B1A9A">
        <w:rPr>
          <w:lang w:val="en-US"/>
        </w:rPr>
        <w:t xml:space="preserve"> </w:t>
      </w:r>
      <w:r w:rsidRPr="002B1A9A">
        <w:rPr>
          <w:rStyle w:val="DfinitionMthode"/>
          <w:lang w:val="en-US"/>
        </w:rPr>
        <w:t>updateWith</w:t>
      </w:r>
      <w:r w:rsidRPr="002B1A9A">
        <w:rPr>
          <w:lang w:val="en-US"/>
        </w:rPr>
        <w:t>(</w:t>
      </w:r>
      <w:r w:rsidRPr="002B1A9A">
        <w:rPr>
          <w:b/>
          <w:bCs/>
          <w:lang w:val="en-US"/>
        </w:rPr>
        <w:t>const</w:t>
      </w:r>
      <w:r w:rsidRPr="002B1A9A">
        <w:rPr>
          <w:lang w:val="en-US"/>
        </w:rPr>
        <w:t xml:space="preserve"> </w:t>
      </w:r>
      <w:r w:rsidRPr="002B1A9A">
        <w:rPr>
          <w:rStyle w:val="LienClasseC"/>
          <w:lang w:val="en-US"/>
        </w:rPr>
        <w:t>Clang_utils</w:t>
      </w:r>
      <w:r w:rsidRPr="002B1A9A">
        <w:rPr>
          <w:lang w:val="en-US"/>
        </w:rPr>
        <w:t xml:space="preserve">&amp; utils, </w:t>
      </w:r>
      <w:r w:rsidRPr="002B1A9A">
        <w:rPr>
          <w:b/>
          <w:bCs/>
          <w:lang w:val="en-US"/>
        </w:rPr>
        <w:t>const</w:t>
      </w:r>
      <w:r w:rsidRPr="002B1A9A">
        <w:rPr>
          <w:lang w:val="en-US"/>
        </w:rPr>
        <w:t xml:space="preserve"> </w:t>
      </w:r>
      <w:r w:rsidRPr="002B1A9A">
        <w:rPr>
          <w:rStyle w:val="LienClasseC"/>
          <w:lang w:val="en-US"/>
        </w:rPr>
        <w:t>ClassInfo</w:t>
      </w:r>
      <w:r w:rsidRPr="002B1A9A">
        <w:rPr>
          <w:lang w:val="en-US"/>
        </w:rPr>
        <w:t>&amp; methodTable);</w:t>
      </w:r>
    </w:p>
    <w:p w:rsidR="00713A4B" w:rsidRDefault="00713A4B" w:rsidP="00C17E74">
      <w:pPr>
        <w:rPr>
          <w:lang w:val="en-US"/>
        </w:rPr>
      </w:pPr>
      <w:r>
        <w:rPr>
          <w:lang w:val="en-US"/>
        </w:rPr>
        <w:t xml:space="preserve">Completes the fields that have been referenced in the range </w:t>
      </w:r>
      <w:r w:rsidRPr="00713A4B">
        <w:rPr>
          <w:rStyle w:val="LienChamps"/>
          <w:lang w:val="en-US"/>
        </w:rPr>
        <w:t>_delayedCalls</w:t>
      </w:r>
      <w:r w:rsidRPr="00713A4B">
        <w:rPr>
          <w:rStyle w:val="TexteC"/>
          <w:lang w:val="en-US"/>
        </w:rPr>
        <w:t>.</w:t>
      </w:r>
      <w:r w:rsidRPr="00713A4B">
        <w:rPr>
          <w:rStyle w:val="LienMthode"/>
          <w:lang w:val="en-US"/>
        </w:rPr>
        <w:t>begin</w:t>
      </w:r>
      <w:r w:rsidRPr="00713A4B">
        <w:rPr>
          <w:rStyle w:val="TexteC"/>
          <w:lang w:val="en-US"/>
        </w:rPr>
        <w:t>()-&gt;</w:t>
      </w:r>
      <w:r w:rsidRPr="00713A4B">
        <w:rPr>
          <w:rStyle w:val="LienChamps"/>
          <w:lang w:val="en-US"/>
        </w:rPr>
        <w:t>_indexShiftObject</w:t>
      </w:r>
      <w:r>
        <w:rPr>
          <w:lang w:val="en-US"/>
        </w:rPr>
        <w:t xml:space="preserve"> … </w:t>
      </w:r>
      <w:r w:rsidRPr="00713A4B">
        <w:rPr>
          <w:rStyle w:val="LienChamps"/>
          <w:lang w:val="en-US"/>
        </w:rPr>
        <w:t>_delayedCalls</w:t>
      </w:r>
      <w:r w:rsidRPr="00566A15">
        <w:rPr>
          <w:rStyle w:val="TexteC"/>
          <w:lang w:val="en-US"/>
        </w:rPr>
        <w:t>.</w:t>
      </w:r>
      <w:r w:rsidRPr="00566A15">
        <w:rPr>
          <w:rStyle w:val="LienMthode"/>
          <w:lang w:val="en-US"/>
        </w:rPr>
        <w:t>end</w:t>
      </w:r>
      <w:r w:rsidRPr="00566A15">
        <w:rPr>
          <w:rStyle w:val="TexteC"/>
          <w:lang w:val="en-US"/>
        </w:rPr>
        <w:t>()</w:t>
      </w:r>
      <w:r w:rsidRPr="00566A15">
        <w:rPr>
          <w:rStyle w:val="TexteC"/>
          <w:lang w:val="en-US"/>
        </w:rPr>
        <w:noBreakHyphen/>
        <w:t>&gt;</w:t>
      </w:r>
      <w:r w:rsidRPr="00713A4B">
        <w:rPr>
          <w:rStyle w:val="LienChamps"/>
          <w:lang w:val="en-US"/>
        </w:rPr>
        <w:t>_indexShiftObject</w:t>
      </w:r>
      <w:r w:rsidR="00C17E74">
        <w:rPr>
          <w:lang w:val="en-US"/>
        </w:rPr>
        <w:t xml:space="preserve"> </w:t>
      </w:r>
      <w:r>
        <w:rPr>
          <w:lang w:val="en-US"/>
        </w:rPr>
        <w:t xml:space="preserve">with the information contained in </w:t>
      </w:r>
      <w:r w:rsidRPr="00D4577F">
        <w:rPr>
          <w:rStyle w:val="TexteC"/>
          <w:lang w:val="en-US"/>
        </w:rPr>
        <w:t>methodTable</w:t>
      </w:r>
      <w:r>
        <w:rPr>
          <w:lang w:val="en-US"/>
        </w:rPr>
        <w:t>.</w:t>
      </w:r>
    </w:p>
    <w:p w:rsidR="00713A4B" w:rsidRDefault="00713A4B" w:rsidP="00713A4B">
      <w:pPr>
        <w:rPr>
          <w:lang w:val="en-US"/>
        </w:rPr>
      </w:pPr>
    </w:p>
    <w:p w:rsidR="00C17E74" w:rsidRDefault="00C17E74" w:rsidP="00713A4B">
      <w:pPr>
        <w:rPr>
          <w:lang w:val="en-US"/>
        </w:rPr>
      </w:pPr>
      <w:r>
        <w:rPr>
          <w:lang w:val="en-US"/>
        </w:rPr>
        <w:t xml:space="preserve">The implementation calls the method </w:t>
      </w:r>
      <w:r w:rsidRPr="00C17E74">
        <w:rPr>
          <w:rStyle w:val="LienClasseC"/>
          <w:lang w:val="en-US"/>
        </w:rPr>
        <w:t>MethodCall</w:t>
      </w:r>
      <w:r w:rsidRPr="00C17E74">
        <w:rPr>
          <w:rStyle w:val="TexteC"/>
          <w:lang w:val="en-US"/>
        </w:rPr>
        <w:t>::</w:t>
      </w:r>
      <w:r w:rsidRPr="00C17E74">
        <w:rPr>
          <w:rStyle w:val="LienUnit"/>
          <w:lang w:val="en-US"/>
        </w:rPr>
        <w:t>apply</w:t>
      </w:r>
      <w:r>
        <w:rPr>
          <w:lang w:val="en-US"/>
        </w:rPr>
        <w:t xml:space="preserve"> for all the elements of </w:t>
      </w:r>
      <w:r w:rsidRPr="00566A15">
        <w:rPr>
          <w:rStyle w:val="LienChamps"/>
          <w:lang w:val="en-US"/>
        </w:rPr>
        <w:t>_delayedCalls</w:t>
      </w:r>
      <w:r>
        <w:rPr>
          <w:lang w:val="en-US"/>
        </w:rPr>
        <w:t>.</w:t>
      </w:r>
    </w:p>
    <w:p w:rsidR="00713A4B" w:rsidRDefault="00713A4B" w:rsidP="00713A4B">
      <w:pPr>
        <w:rPr>
          <w:lang w:val="en-US"/>
        </w:rPr>
      </w:pPr>
      <w:r>
        <w:rPr>
          <w:lang w:val="en-US"/>
        </w:rPr>
        <w:t xml:space="preserve">This method is called by the method </w:t>
      </w:r>
      <w:r w:rsidRPr="00C50D6B">
        <w:rPr>
          <w:rStyle w:val="LienClasseC"/>
          <w:lang w:val="en-US"/>
        </w:rPr>
        <w:t>RTTITable</w:t>
      </w:r>
      <w:r w:rsidRPr="00C50D6B">
        <w:rPr>
          <w:rStyle w:val="TexteC"/>
          <w:lang w:val="en-US"/>
        </w:rPr>
        <w:t>::</w:t>
      </w:r>
      <w:r w:rsidRPr="00C50D6B">
        <w:rPr>
          <w:rStyle w:val="LienMthode"/>
          <w:lang w:val="en-US"/>
        </w:rPr>
        <w:t>exitClass</w:t>
      </w:r>
      <w:r w:rsidR="00C17E74">
        <w:rPr>
          <w:lang w:val="en-US"/>
        </w:rPr>
        <w:t xml:space="preserve"> each time a new </w:t>
      </w:r>
      <w:r w:rsidR="00C17E74" w:rsidRPr="00C17E74">
        <w:rPr>
          <w:rStyle w:val="LienClasseC"/>
          <w:lang w:val="en-US"/>
        </w:rPr>
        <w:t>ClassInfo</w:t>
      </w:r>
      <w:r w:rsidR="00C17E74">
        <w:rPr>
          <w:lang w:val="en-US"/>
        </w:rPr>
        <w:t xml:space="preserve"> has been completed with some </w:t>
      </w:r>
      <w:r w:rsidR="00C17E74" w:rsidRPr="00C17E74">
        <w:rPr>
          <w:rStyle w:val="LienClasseC"/>
          <w:lang w:val="en-US"/>
        </w:rPr>
        <w:t>DelayedMethodCalls</w:t>
      </w:r>
      <w:r w:rsidR="00C17E74">
        <w:rPr>
          <w:lang w:val="en-US"/>
        </w:rPr>
        <w:t xml:space="preserve"> waiting for it.</w:t>
      </w:r>
    </w:p>
    <w:p w:rsidR="00713A4B" w:rsidRDefault="00713A4B" w:rsidP="00713A4B">
      <w:pPr>
        <w:pStyle w:val="Relatives"/>
        <w:rPr>
          <w:lang w:val="en-US"/>
        </w:rPr>
      </w:pPr>
    </w:p>
    <w:p w:rsidR="00C17E74" w:rsidRDefault="00C17E74" w:rsidP="00713A4B">
      <w:pPr>
        <w:pStyle w:val="RelativesItem"/>
        <w:rPr>
          <w:lang w:val="en-US"/>
        </w:rPr>
      </w:pPr>
      <w:r>
        <w:rPr>
          <w:lang w:val="en-US"/>
        </w:rPr>
        <w:t xml:space="preserve">The method </w:t>
      </w:r>
      <w:r w:rsidRPr="00C17E74">
        <w:rPr>
          <w:rStyle w:val="LienClasseC"/>
          <w:lang w:val="en-US"/>
        </w:rPr>
        <w:t>MethodCall</w:t>
      </w:r>
      <w:r w:rsidRPr="00C17E74">
        <w:rPr>
          <w:rStyle w:val="TexteC"/>
          <w:lang w:val="en-US"/>
        </w:rPr>
        <w:t>::</w:t>
      </w:r>
      <w:r w:rsidRPr="00C17E74">
        <w:rPr>
          <w:rStyle w:val="LienUnit"/>
          <w:lang w:val="en-US"/>
        </w:rPr>
        <w:t>apply</w:t>
      </w:r>
      <w:r>
        <w:rPr>
          <w:lang w:val="en-US"/>
        </w:rPr>
        <w:t>,</w:t>
      </w:r>
    </w:p>
    <w:p w:rsidR="00713A4B" w:rsidRDefault="00C17E74" w:rsidP="00713A4B">
      <w:pPr>
        <w:pStyle w:val="RelativesItem"/>
        <w:rPr>
          <w:lang w:val="en-US"/>
        </w:rPr>
      </w:pPr>
      <w:r>
        <w:rPr>
          <w:lang w:val="en-US"/>
        </w:rPr>
        <w:t>t</w:t>
      </w:r>
      <w:r w:rsidR="00713A4B">
        <w:rPr>
          <w:lang w:val="en-US"/>
        </w:rPr>
        <w:t xml:space="preserve">he methods </w:t>
      </w:r>
      <w:r w:rsidR="00713A4B" w:rsidRPr="00DC2362">
        <w:rPr>
          <w:rStyle w:val="LienClasseC"/>
          <w:lang w:val="en-US"/>
        </w:rPr>
        <w:t>ClassInfo</w:t>
      </w:r>
      <w:r w:rsidR="00713A4B" w:rsidRPr="00DC2362">
        <w:rPr>
          <w:rStyle w:val="TexteC"/>
          <w:lang w:val="en-US"/>
        </w:rPr>
        <w:t>::</w:t>
      </w:r>
      <w:r w:rsidR="00713A4B" w:rsidRPr="00DC2362">
        <w:rPr>
          <w:rStyle w:val="LienMthode"/>
          <w:lang w:val="en-US"/>
        </w:rPr>
        <w:t>getIndexOfMethod</w:t>
      </w:r>
      <w:r w:rsidR="00713A4B">
        <w:rPr>
          <w:lang w:val="en-US"/>
        </w:rPr>
        <w:t xml:space="preserve">, </w:t>
      </w:r>
      <w:r w:rsidR="00713A4B" w:rsidRPr="00DC2362">
        <w:rPr>
          <w:rStyle w:val="LienClasseC"/>
          <w:lang w:val="en-US"/>
        </w:rPr>
        <w:t>ClassInfo</w:t>
      </w:r>
      <w:r w:rsidR="00713A4B" w:rsidRPr="00DC2362">
        <w:rPr>
          <w:rStyle w:val="TexteC"/>
          <w:lang w:val="en-US"/>
        </w:rPr>
        <w:t>::</w:t>
      </w:r>
      <w:r w:rsidR="00713A4B" w:rsidRPr="00DC2362">
        <w:rPr>
          <w:rStyle w:val="LienMthode"/>
          <w:lang w:val="en-US"/>
        </w:rPr>
        <w:t>getBasePosition</w:t>
      </w:r>
      <w:r w:rsidR="00713A4B">
        <w:rPr>
          <w:lang w:val="en-US"/>
        </w:rPr>
        <w:t>,</w:t>
      </w:r>
    </w:p>
    <w:p w:rsidR="00713A4B" w:rsidRDefault="00713A4B" w:rsidP="00713A4B">
      <w:pPr>
        <w:pStyle w:val="RelativesItem"/>
        <w:rPr>
          <w:lang w:val="en-US"/>
        </w:rPr>
      </w:pPr>
      <w:r>
        <w:rPr>
          <w:lang w:val="en-US"/>
        </w:rPr>
        <w:t xml:space="preserve">the methods </w:t>
      </w:r>
      <w:r w:rsidRPr="00DC2362">
        <w:rPr>
          <w:rStyle w:val="LienClasseC"/>
          <w:lang w:val="en-US"/>
        </w:rPr>
        <w:t>ClassInfo</w:t>
      </w:r>
      <w:r w:rsidRPr="00DC2362">
        <w:rPr>
          <w:rStyle w:val="TexteC"/>
          <w:lang w:val="en-US"/>
        </w:rPr>
        <w:t>::</w:t>
      </w:r>
      <w:r w:rsidRPr="00C50D6B">
        <w:rPr>
          <w:rStyle w:val="LienMthode"/>
          <w:lang w:val="en-US"/>
        </w:rPr>
        <w:t>getInheritancePath</w:t>
      </w:r>
      <w:r>
        <w:rPr>
          <w:lang w:val="en-US"/>
        </w:rPr>
        <w:t xml:space="preserve">, </w:t>
      </w:r>
      <w:r w:rsidRPr="00DC2362">
        <w:rPr>
          <w:rStyle w:val="LienClasseC"/>
          <w:lang w:val="en-US"/>
        </w:rPr>
        <w:t>ClassInfo</w:t>
      </w:r>
      <w:r w:rsidRPr="00DC2362">
        <w:rPr>
          <w:rStyle w:val="TexteC"/>
          <w:lang w:val="en-US"/>
        </w:rPr>
        <w:t>::</w:t>
      </w:r>
      <w:r w:rsidRPr="00C50D6B">
        <w:rPr>
          <w:rStyle w:val="LienMthode"/>
          <w:lang w:val="en-US"/>
        </w:rPr>
        <w:t>get</w:t>
      </w:r>
      <w:r>
        <w:rPr>
          <w:rStyle w:val="LienMthode"/>
          <w:lang w:val="en-US"/>
        </w:rPr>
        <w:t>Virtual</w:t>
      </w:r>
      <w:r w:rsidRPr="00C50D6B">
        <w:rPr>
          <w:rStyle w:val="LienMthode"/>
          <w:lang w:val="en-US"/>
        </w:rPr>
        <w:t>InheritancePath</w:t>
      </w:r>
      <w:r>
        <w:rPr>
          <w:lang w:val="en-US"/>
        </w:rPr>
        <w:t>,</w:t>
      </w:r>
    </w:p>
    <w:p w:rsidR="00713A4B" w:rsidRDefault="00713A4B" w:rsidP="00713A4B">
      <w:pPr>
        <w:pStyle w:val="RelativesItem"/>
        <w:rPr>
          <w:lang w:val="en-US"/>
        </w:rPr>
      </w:pPr>
      <w:r>
        <w:rPr>
          <w:lang w:val="en-US"/>
        </w:rPr>
        <w:t xml:space="preserve">the methods </w:t>
      </w:r>
      <w:r w:rsidRPr="00C50D6B">
        <w:rPr>
          <w:rStyle w:val="LienClasseC"/>
          <w:lang w:val="en-US"/>
        </w:rPr>
        <w:t>ClassInfo</w:t>
      </w:r>
      <w:r w:rsidRPr="00C50D6B">
        <w:rPr>
          <w:rStyle w:val="TexteC"/>
          <w:lang w:val="en-US"/>
        </w:rPr>
        <w:t>::</w:t>
      </w:r>
      <w:r w:rsidRPr="00C50D6B">
        <w:rPr>
          <w:rStyle w:val="LienMthode"/>
          <w:lang w:val="en-US"/>
        </w:rPr>
        <w:t>hasPvmtAsFirstField</w:t>
      </w:r>
      <w:r>
        <w:rPr>
          <w:lang w:val="en-US"/>
        </w:rPr>
        <w:t xml:space="preserve">, </w:t>
      </w:r>
      <w:r w:rsidRPr="00C50D6B">
        <w:rPr>
          <w:rStyle w:val="LienClasseC"/>
          <w:lang w:val="en-US"/>
        </w:rPr>
        <w:t>ClassInfo</w:t>
      </w:r>
      <w:r w:rsidRPr="00C50D6B">
        <w:rPr>
          <w:rStyle w:val="TexteC"/>
          <w:lang w:val="en-US"/>
        </w:rPr>
        <w:t>::</w:t>
      </w:r>
      <w:r w:rsidRPr="00C50D6B">
        <w:rPr>
          <w:rStyle w:val="LienMthode"/>
          <w:lang w:val="en-US"/>
        </w:rPr>
        <w:t>getPvmtField</w:t>
      </w:r>
      <w:r>
        <w:rPr>
          <w:lang w:val="en-US"/>
        </w:rPr>
        <w:t>,</w:t>
      </w:r>
    </w:p>
    <w:p w:rsidR="00713A4B" w:rsidRPr="00C50D6B" w:rsidRDefault="00C17E74" w:rsidP="00713A4B">
      <w:pPr>
        <w:pStyle w:val="RelativesItem"/>
        <w:rPr>
          <w:lang w:val="en-US"/>
        </w:rPr>
      </w:pPr>
      <w:proofErr w:type="gramStart"/>
      <w:r>
        <w:rPr>
          <w:lang w:val="en-US"/>
        </w:rPr>
        <w:t>the</w:t>
      </w:r>
      <w:proofErr w:type="gramEnd"/>
      <w:r>
        <w:rPr>
          <w:lang w:val="en-US"/>
        </w:rPr>
        <w:t xml:space="preserve"> method</w:t>
      </w:r>
      <w:r w:rsidR="00713A4B">
        <w:rPr>
          <w:lang w:val="en-US"/>
        </w:rPr>
        <w:t xml:space="preserve"> </w:t>
      </w:r>
      <w:r w:rsidR="00713A4B" w:rsidRPr="00C50D6B">
        <w:rPr>
          <w:rStyle w:val="LienClasseC"/>
          <w:lang w:val="en-US"/>
        </w:rPr>
        <w:t>RTTITable</w:t>
      </w:r>
      <w:r w:rsidR="00713A4B" w:rsidRPr="00C50D6B">
        <w:rPr>
          <w:rStyle w:val="TexteC"/>
          <w:lang w:val="en-US"/>
        </w:rPr>
        <w:t>::</w:t>
      </w:r>
      <w:r w:rsidR="00713A4B" w:rsidRPr="00C50D6B">
        <w:rPr>
          <w:rStyle w:val="LienMthode"/>
          <w:lang w:val="en-US"/>
        </w:rPr>
        <w:t>exitClass</w:t>
      </w:r>
      <w:r w:rsidR="00713A4B">
        <w:rPr>
          <w:lang w:val="en-US"/>
        </w:rPr>
        <w:t>.</w:t>
      </w:r>
    </w:p>
    <w:p w:rsidR="00265606" w:rsidRDefault="00265606" w:rsidP="00265606">
      <w:pPr>
        <w:pStyle w:val="SectionClasse"/>
        <w:rPr>
          <w:rStyle w:val="LienClasseC"/>
          <w:lang w:val="en-US"/>
        </w:rPr>
      </w:pPr>
      <w:r>
        <w:rPr>
          <w:lang w:val="en-US"/>
        </w:rPr>
        <w:t xml:space="preserve">The class </w:t>
      </w:r>
      <w:r w:rsidRPr="00265606">
        <w:rPr>
          <w:rStyle w:val="LienClasseC"/>
          <w:lang w:val="en-US"/>
        </w:rPr>
        <w:t>RTTITable</w:t>
      </w:r>
    </w:p>
    <w:p w:rsidR="00FF1652" w:rsidRDefault="00FF1652" w:rsidP="00FF1652">
      <w:pPr>
        <w:rPr>
          <w:lang w:val="en-US"/>
        </w:rPr>
      </w:pPr>
      <w:r>
        <w:rPr>
          <w:lang w:val="en-US"/>
        </w:rPr>
        <w:t xml:space="preserve">The class </w:t>
      </w:r>
      <w:r w:rsidRPr="009A5799">
        <w:rPr>
          <w:rStyle w:val="LienClasseC"/>
          <w:lang w:val="en-US"/>
        </w:rPr>
        <w:t>RTTITable</w:t>
      </w:r>
      <w:r>
        <w:rPr>
          <w:lang w:val="en-US"/>
        </w:rPr>
        <w:t xml:space="preserve"> provides an interface to manage the inheritance graphs during the visit of the clang AST. Its main field </w:t>
      </w:r>
      <w:r w:rsidRPr="00987FCE">
        <w:rPr>
          <w:rStyle w:val="LienClasseC"/>
          <w:lang w:val="en-US"/>
        </w:rPr>
        <w:t>RTTITable</w:t>
      </w:r>
      <w:r w:rsidRPr="00987FCE">
        <w:rPr>
          <w:rStyle w:val="TexteC"/>
          <w:lang w:val="en-US"/>
        </w:rPr>
        <w:t>::</w:t>
      </w:r>
      <w:r w:rsidRPr="00987FCE">
        <w:rPr>
          <w:rStyle w:val="LienMthode"/>
          <w:lang w:val="en-US"/>
        </w:rPr>
        <w:t>_classInfoTable</w:t>
      </w:r>
      <w:r>
        <w:rPr>
          <w:lang w:val="en-US"/>
        </w:rPr>
        <w:t xml:space="preserve"> is a map from </w:t>
      </w:r>
      <w:r w:rsidRPr="00DE47FF">
        <w:rPr>
          <w:rStyle w:val="LienUnit"/>
          <w:lang w:val="en-US"/>
        </w:rPr>
        <w:t>clang</w:t>
      </w:r>
      <w:r>
        <w:rPr>
          <w:lang w:val="en-US"/>
        </w:rPr>
        <w:t xml:space="preserve"> C++ classes to local information of type </w:t>
      </w:r>
      <w:r w:rsidRPr="00DE47FF">
        <w:rPr>
          <w:rStyle w:val="LienClasseC"/>
          <w:lang w:val="en-US"/>
        </w:rPr>
        <w:t>ClassInfo</w:t>
      </w:r>
      <w:r>
        <w:rPr>
          <w:lang w:val="en-US"/>
        </w:rPr>
        <w:t xml:space="preserve">. Hence, the class </w:t>
      </w:r>
      <w:r w:rsidRPr="00987FCE">
        <w:rPr>
          <w:rStyle w:val="LienClasseC"/>
          <w:lang w:val="en-US"/>
        </w:rPr>
        <w:t>ClassInfo</w:t>
      </w:r>
      <w:r>
        <w:rPr>
          <w:lang w:val="en-US"/>
        </w:rPr>
        <w:t xml:space="preserve"> defines the information required to implement the following features at the level of each </w:t>
      </w:r>
      <w:r w:rsidRPr="00F54370">
        <w:rPr>
          <w:rStyle w:val="LienUnit"/>
          <w:lang w:val="en-US"/>
        </w:rPr>
        <w:t>clang</w:t>
      </w:r>
      <w:r>
        <w:rPr>
          <w:lang w:val="en-US"/>
        </w:rPr>
        <w:t xml:space="preserve"> class:</w:t>
      </w:r>
    </w:p>
    <w:p w:rsidR="00FF1652" w:rsidRDefault="00FF1652" w:rsidP="00FF1652">
      <w:pPr>
        <w:pStyle w:val="Paragraphedeliste"/>
        <w:numPr>
          <w:ilvl w:val="0"/>
          <w:numId w:val="22"/>
        </w:numPr>
        <w:rPr>
          <w:lang w:val="en-US"/>
        </w:rPr>
      </w:pPr>
      <w:r>
        <w:rPr>
          <w:lang w:val="en-US"/>
        </w:rPr>
        <w:t>the generation of the structures for run-time type information (static structures, dynamic connection in the constructor/destructor of the classes and algorithms),</w:t>
      </w:r>
    </w:p>
    <w:p w:rsidR="00FF1652" w:rsidRDefault="00FF1652" w:rsidP="00FF1652">
      <w:pPr>
        <w:pStyle w:val="Paragraphedeliste"/>
        <w:numPr>
          <w:ilvl w:val="0"/>
          <w:numId w:val="22"/>
        </w:numPr>
        <w:rPr>
          <w:lang w:val="en-US"/>
        </w:rPr>
      </w:pPr>
      <w:r>
        <w:rPr>
          <w:lang w:val="en-US"/>
        </w:rPr>
        <w:t>the management of virtual method tables (creation and transformation of virtual method calls into an index in the right virtual method table),</w:t>
      </w:r>
    </w:p>
    <w:p w:rsidR="00FF1652" w:rsidRPr="00C74CE9" w:rsidRDefault="00FF1652" w:rsidP="00FF1652">
      <w:pPr>
        <w:pStyle w:val="Paragraphedeliste"/>
        <w:numPr>
          <w:ilvl w:val="0"/>
          <w:numId w:val="22"/>
        </w:numPr>
        <w:rPr>
          <w:lang w:val="en-US"/>
        </w:rPr>
      </w:pPr>
      <w:r>
        <w:rPr>
          <w:lang w:val="en-US"/>
        </w:rPr>
        <w:t>the translation of unambiguous but implicit inheritance paths into explicit inheritance paths,</w:t>
      </w:r>
    </w:p>
    <w:p w:rsidR="00FF1652" w:rsidRDefault="00FF1652" w:rsidP="00FF1652">
      <w:pPr>
        <w:rPr>
          <w:lang w:val="en-US"/>
        </w:rPr>
      </w:pPr>
    </w:p>
    <w:p w:rsidR="00FF1652" w:rsidRDefault="00FF1652" w:rsidP="00FF1652">
      <w:pPr>
        <w:rPr>
          <w:lang w:val="en-US"/>
        </w:rPr>
      </w:pPr>
      <w:r>
        <w:rPr>
          <w:lang w:val="en-US"/>
        </w:rPr>
        <w:t xml:space="preserve">During the visit of a class, it looks if a virtual method/a virtual base class is defined. If such a method/class is defined, either the first inherited class has virtual methods/virtual base classes and we reuse its Virtual Method Table for our class, or the first inherited class has no virtual method and we create a Virtual Method Table accessed by a new field </w:t>
      </w:r>
      <w:r w:rsidRPr="00A01E23">
        <w:rPr>
          <w:rStyle w:val="TexteC"/>
          <w:lang w:val="en-US"/>
        </w:rPr>
        <w:t>pvmt</w:t>
      </w:r>
      <w:r w:rsidR="00EE3585">
        <w:rPr>
          <w:lang w:val="en-US"/>
        </w:rPr>
        <w:t xml:space="preserve"> (see the method </w:t>
      </w:r>
      <w:r w:rsidR="00EE3585" w:rsidRPr="00566A15">
        <w:rPr>
          <w:rStyle w:val="LienMthode"/>
          <w:lang w:val="en-US"/>
        </w:rPr>
        <w:t>addDerivation</w:t>
      </w:r>
      <w:r w:rsidR="00EE3585">
        <w:rPr>
          <w:lang w:val="en-US"/>
        </w:rPr>
        <w:t>).</w:t>
      </w:r>
    </w:p>
    <w:p w:rsidR="00FF1652" w:rsidRDefault="00FF1652" w:rsidP="00FF1652">
      <w:pPr>
        <w:rPr>
          <w:lang w:val="en-US"/>
        </w:rPr>
      </w:pPr>
    </w:p>
    <w:p w:rsidR="00FF1652" w:rsidRDefault="00FF1652" w:rsidP="00FF1652">
      <w:pPr>
        <w:rPr>
          <w:lang w:val="en-US"/>
        </w:rPr>
      </w:pPr>
      <w:r>
        <w:rPr>
          <w:lang w:val="en-US"/>
        </w:rPr>
        <w:t xml:space="preserve">When a class has Virtual Method Table, our class is able to associate an index to each method declaration of type </w:t>
      </w:r>
      <w:r w:rsidRPr="00C74CE9">
        <w:rPr>
          <w:rStyle w:val="LienUnit"/>
          <w:lang w:val="en-US"/>
        </w:rPr>
        <w:t>clang</w:t>
      </w:r>
      <w:r w:rsidRPr="00C74CE9">
        <w:rPr>
          <w:rStyle w:val="TexteC"/>
          <w:lang w:val="en-US"/>
        </w:rPr>
        <w:t>::</w:t>
      </w:r>
      <w:proofErr w:type="spellStart"/>
      <w:r w:rsidRPr="00C74CE9">
        <w:rPr>
          <w:rStyle w:val="LienClasseC"/>
          <w:lang w:val="en-US"/>
        </w:rPr>
        <w:t>CXXMethodDecl</w:t>
      </w:r>
      <w:proofErr w:type="spellEnd"/>
      <w:r>
        <w:rPr>
          <w:lang w:val="en-US"/>
        </w:rPr>
        <w:t xml:space="preserve">. The method </w:t>
      </w:r>
      <w:r w:rsidRPr="00C74CE9">
        <w:rPr>
          <w:rStyle w:val="LienMthode"/>
          <w:lang w:val="en-US"/>
        </w:rPr>
        <w:t>retrieveMethodIndex</w:t>
      </w:r>
      <w:r>
        <w:rPr>
          <w:lang w:val="en-US"/>
        </w:rPr>
        <w:t xml:space="preserve"> is the interface method that does the job.</w:t>
      </w:r>
    </w:p>
    <w:p w:rsidR="00FF1652" w:rsidRDefault="00FF1652" w:rsidP="00FF1652">
      <w:pPr>
        <w:rPr>
          <w:lang w:val="en-US"/>
        </w:rPr>
      </w:pPr>
    </w:p>
    <w:p w:rsidR="00FF1652" w:rsidRDefault="00FF1652" w:rsidP="00FF1652">
      <w:pPr>
        <w:rPr>
          <w:lang w:val="en-US"/>
        </w:rPr>
      </w:pPr>
      <w:r>
        <w:rPr>
          <w:lang w:val="en-US"/>
        </w:rPr>
        <w:t xml:space="preserve">When a class has an inheritance graph, our </w:t>
      </w:r>
      <w:r w:rsidR="00EE3585">
        <w:rPr>
          <w:lang w:val="en-US"/>
        </w:rPr>
        <w:t>class</w:t>
      </w:r>
      <w:r>
        <w:rPr>
          <w:lang w:val="en-US"/>
        </w:rPr>
        <w:t xml:space="preserve"> is able to retrieve the inheritance path between a derived class and an inherited class. The method </w:t>
      </w:r>
      <w:r>
        <w:rPr>
          <w:rStyle w:val="LienMthode"/>
          <w:lang w:val="en-US"/>
        </w:rPr>
        <w:t>re</w:t>
      </w:r>
      <w:r w:rsidRPr="00F153B0">
        <w:rPr>
          <w:rStyle w:val="LienMthode"/>
          <w:lang w:val="en-US"/>
        </w:rPr>
        <w:t>trieveInheritancePathBetween</w:t>
      </w:r>
      <w:r>
        <w:rPr>
          <w:lang w:val="en-US"/>
        </w:rPr>
        <w:t xml:space="preserve"> is the interface method that does the job.</w:t>
      </w:r>
    </w:p>
    <w:p w:rsidR="00FF1652" w:rsidRDefault="00FF1652" w:rsidP="00FF1652">
      <w:pPr>
        <w:rPr>
          <w:lang w:val="en-US"/>
        </w:rPr>
      </w:pPr>
    </w:p>
    <w:p w:rsidR="00FF1652" w:rsidRDefault="00FF1652" w:rsidP="00FF1652">
      <w:pPr>
        <w:rPr>
          <w:lang w:val="en-US"/>
        </w:rPr>
      </w:pPr>
      <w:r>
        <w:rPr>
          <w:lang w:val="en-US"/>
        </w:rPr>
        <w:t>When a constructor/destructor is visited, the C++ language does not authorize the call to virtual methods of more concrete but partially defined classes. To ensure this behavior, each constructor/destructor changes the access to the virtual method table with an access to its own virtual method table. As the visit of constructors may occur before the visit of the declaration of virtual methods, during the visit of constructors/destructors, our unit only registers the insertion points for the changes to the access to the virtual method table. Then at the end of the visit of the class, all virtual method declarations have been encountered and these insertion points are updated with the access to the right method table.</w:t>
      </w:r>
    </w:p>
    <w:p w:rsidR="00FF1652" w:rsidRDefault="00FF1652" w:rsidP="00FF1652">
      <w:pPr>
        <w:rPr>
          <w:lang w:val="en-US"/>
        </w:rPr>
      </w:pPr>
    </w:p>
    <w:p w:rsidR="00FF1652" w:rsidRDefault="00FF1652" w:rsidP="00FF1652">
      <w:pPr>
        <w:rPr>
          <w:lang w:val="en-US"/>
        </w:rPr>
      </w:pPr>
      <w:r>
        <w:rPr>
          <w:lang w:val="en-US"/>
        </w:rPr>
        <w:t xml:space="preserve">When a method call is visited, our unit may have no information about the method (whether it is virtual and its index in the table) because the method declaration may be not visited at that time. So we register all such undefined calls in </w:t>
      </w:r>
      <w:r w:rsidR="00EE3585" w:rsidRPr="00566A15">
        <w:rPr>
          <w:rStyle w:val="LienChamps"/>
          <w:lang w:val="en-US"/>
        </w:rPr>
        <w:t>_d</w:t>
      </w:r>
      <w:r w:rsidRPr="00566A15">
        <w:rPr>
          <w:rStyle w:val="LienChamps"/>
          <w:lang w:val="en-US"/>
        </w:rPr>
        <w:t>elayedMethodCalls</w:t>
      </w:r>
      <w:r>
        <w:rPr>
          <w:lang w:val="en-US"/>
        </w:rPr>
        <w:t xml:space="preserve">. When such calls are solved by the visit of the right declaration, the </w:t>
      </w:r>
      <w:r w:rsidR="00EE3585">
        <w:rPr>
          <w:lang w:val="en-US"/>
        </w:rPr>
        <w:t>method</w:t>
      </w:r>
      <w:r>
        <w:rPr>
          <w:lang w:val="en-US"/>
        </w:rPr>
        <w:t xml:space="preserve"> </w:t>
      </w:r>
      <w:r w:rsidRPr="00B321D1">
        <w:rPr>
          <w:rStyle w:val="LienClasseC"/>
          <w:lang w:val="en-US"/>
        </w:rPr>
        <w:t>DelayedMethodCalls</w:t>
      </w:r>
      <w:r w:rsidR="00EE3585" w:rsidRPr="00566A15">
        <w:rPr>
          <w:rStyle w:val="TexteC"/>
          <w:lang w:val="en-US"/>
        </w:rPr>
        <w:t>::</w:t>
      </w:r>
      <w:r w:rsidR="00EE3585" w:rsidRPr="00566A15">
        <w:rPr>
          <w:rStyle w:val="LienMthode"/>
          <w:lang w:val="en-US"/>
        </w:rPr>
        <w:t>updateWith</w:t>
      </w:r>
      <w:r w:rsidR="00EE3585">
        <w:rPr>
          <w:lang w:val="en-US"/>
        </w:rPr>
        <w:t xml:space="preserve"> </w:t>
      </w:r>
      <w:r>
        <w:rPr>
          <w:lang w:val="en-US"/>
        </w:rPr>
        <w:t>enables to unregister them.</w:t>
      </w:r>
    </w:p>
    <w:p w:rsidR="00FF1652" w:rsidRDefault="00FF1652" w:rsidP="00FF1652">
      <w:pPr>
        <w:rPr>
          <w:lang w:val="en-US"/>
        </w:rPr>
      </w:pPr>
    </w:p>
    <w:p w:rsidR="00A278A4" w:rsidRDefault="00A278A4" w:rsidP="00A278A4">
      <w:pPr>
        <w:rPr>
          <w:lang w:val="en-US"/>
        </w:rPr>
      </w:pPr>
      <w:r>
        <w:rPr>
          <w:lang w:val="en-US"/>
        </w:rPr>
        <w:t xml:space="preserve">The class environment of the class </w:t>
      </w:r>
      <w:r w:rsidRPr="006A6E3B">
        <w:rPr>
          <w:rStyle w:val="LienClasseC"/>
          <w:lang w:val="en-US"/>
        </w:rPr>
        <w:t>RTTITable</w:t>
      </w:r>
      <w:r>
        <w:rPr>
          <w:lang w:val="en-US"/>
        </w:rPr>
        <w:t xml:space="preserve"> is defined on the schema below:</w:t>
      </w:r>
    </w:p>
    <w:p w:rsidR="00A278A4" w:rsidRPr="000D11EC" w:rsidRDefault="001039F3" w:rsidP="00A278A4">
      <w:pPr>
        <w:jc w:val="center"/>
        <w:rPr>
          <w:lang w:val="en-US"/>
        </w:rPr>
      </w:pPr>
      <w:r>
        <w:rPr>
          <w:noProof/>
        </w:rPr>
        <w:lastRenderedPageBreak/>
        <w:drawing>
          <wp:inline distT="0" distB="0" distL="0" distR="0">
            <wp:extent cx="6353175" cy="2790825"/>
            <wp:effectExtent l="0" t="0" r="9525" b="9525"/>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353175" cy="2790825"/>
                    </a:xfrm>
                    <a:prstGeom prst="rect">
                      <a:avLst/>
                    </a:prstGeom>
                    <a:noFill/>
                    <a:ln>
                      <a:noFill/>
                    </a:ln>
                  </pic:spPr>
                </pic:pic>
              </a:graphicData>
            </a:graphic>
          </wp:inline>
        </w:drawing>
      </w:r>
    </w:p>
    <w:p w:rsidR="00A74149" w:rsidRPr="002B1A9A" w:rsidRDefault="00A74149" w:rsidP="00A74149">
      <w:pPr>
        <w:pStyle w:val="SectionChamps"/>
        <w:rPr>
          <w:rStyle w:val="LienClasseC"/>
          <w:lang w:val="en-US"/>
        </w:rPr>
      </w:pPr>
      <w:r>
        <w:rPr>
          <w:lang w:val="en-US"/>
        </w:rPr>
        <w:t xml:space="preserve">Fields of the class </w:t>
      </w:r>
      <w:r w:rsidRPr="002B1A9A">
        <w:rPr>
          <w:rStyle w:val="LienClasseC"/>
          <w:lang w:val="en-US"/>
        </w:rPr>
        <w:t>RTTITable</w:t>
      </w:r>
    </w:p>
    <w:p w:rsidR="00B83299" w:rsidRDefault="00B83299" w:rsidP="00B83299">
      <w:pPr>
        <w:pStyle w:val="EntteChamps"/>
        <w:rPr>
          <w:lang w:val="en-US"/>
        </w:rPr>
      </w:pPr>
      <w:r w:rsidRPr="002B1A9A">
        <w:rPr>
          <w:b/>
          <w:bCs/>
          <w:lang w:val="en-US"/>
        </w:rPr>
        <w:t>bool</w:t>
      </w:r>
      <w:r w:rsidRPr="002B1A9A">
        <w:rPr>
          <w:lang w:val="en-US"/>
        </w:rPr>
        <w:t xml:space="preserve"> </w:t>
      </w:r>
      <w:r w:rsidRPr="002B1A9A">
        <w:rPr>
          <w:rStyle w:val="DfinitionChamps"/>
          <w:lang w:val="en-US"/>
        </w:rPr>
        <w:t>_hasInitRTTIFunctions</w:t>
      </w:r>
      <w:r w:rsidRPr="002B1A9A">
        <w:rPr>
          <w:lang w:val="en-US"/>
        </w:rPr>
        <w:t>;</w:t>
      </w:r>
    </w:p>
    <w:p w:rsidR="00BE0A64" w:rsidRPr="00BE0A64" w:rsidRDefault="00493898" w:rsidP="00BE0A64">
      <w:pPr>
        <w:pStyle w:val="NormalDef"/>
        <w:rPr>
          <w:lang w:val="en-US"/>
        </w:rPr>
      </w:pPr>
      <w:r>
        <w:rPr>
          <w:lang w:val="en-US"/>
        </w:rPr>
        <w:t xml:space="preserve">Global mark to know if functions like </w:t>
      </w:r>
      <w:r w:rsidRPr="00566A15">
        <w:rPr>
          <w:rStyle w:val="TexteC"/>
          <w:b/>
          <w:lang w:val="en-US"/>
        </w:rPr>
        <w:t>dynamic_cast</w:t>
      </w:r>
      <w:r>
        <w:rPr>
          <w:lang w:val="en-US"/>
        </w:rPr>
        <w:t xml:space="preserve"> have been generated. Such functions are generated with the first call to </w:t>
      </w:r>
      <w:r w:rsidRPr="00566A15">
        <w:rPr>
          <w:rStyle w:val="LienMthode"/>
          <w:lang w:val="en-US"/>
        </w:rPr>
        <w:t>exitClass</w:t>
      </w:r>
      <w:r>
        <w:rPr>
          <w:lang w:val="en-US"/>
        </w:rPr>
        <w:t xml:space="preserve"> where the underlying </w:t>
      </w:r>
      <w:r w:rsidRPr="00566A15">
        <w:rPr>
          <w:rStyle w:val="LienChamps"/>
          <w:lang w:val="en-US"/>
        </w:rPr>
        <w:t>_currentClass</w:t>
      </w:r>
      <w:r w:rsidRPr="00566A15">
        <w:rPr>
          <w:rStyle w:val="TexteC"/>
          <w:lang w:val="en-US"/>
        </w:rPr>
        <w:t>.</w:t>
      </w:r>
      <w:r w:rsidRPr="00566A15">
        <w:rPr>
          <w:rStyle w:val="LienMthode"/>
          <w:lang w:val="en-US"/>
        </w:rPr>
        <w:t>back</w:t>
      </w:r>
      <w:r w:rsidRPr="00566A15">
        <w:rPr>
          <w:rStyle w:val="TexteC"/>
          <w:lang w:val="en-US"/>
        </w:rPr>
        <w:t>()</w:t>
      </w:r>
      <w:r>
        <w:rPr>
          <w:lang w:val="en-US"/>
        </w:rPr>
        <w:t xml:space="preserve"> has got a virtual method table. Then </w:t>
      </w:r>
      <w:r w:rsidRPr="00566A15">
        <w:rPr>
          <w:rStyle w:val="LienChamps"/>
          <w:lang w:val="en-US"/>
        </w:rPr>
        <w:t>_hasInitRTTIFunctions</w:t>
      </w:r>
      <w:r>
        <w:rPr>
          <w:lang w:val="en-US"/>
        </w:rPr>
        <w:t xml:space="preserve"> becomes </w:t>
      </w:r>
      <w:r w:rsidRPr="00566A15">
        <w:rPr>
          <w:rStyle w:val="TexteC"/>
          <w:b/>
          <w:lang w:val="en-US"/>
        </w:rPr>
        <w:t>true</w:t>
      </w:r>
      <w:r>
        <w:rPr>
          <w:lang w:val="en-US"/>
        </w:rPr>
        <w:t xml:space="preserve"> and no other such generation can occur.</w:t>
      </w:r>
    </w:p>
    <w:p w:rsidR="00B83299" w:rsidRDefault="00B83299" w:rsidP="00B83299">
      <w:pPr>
        <w:pStyle w:val="EntteChamps"/>
        <w:rPr>
          <w:lang w:val="en-US"/>
        </w:rPr>
      </w:pPr>
      <w:r w:rsidRPr="002B1A9A">
        <w:rPr>
          <w:rStyle w:val="LienUnit"/>
          <w:lang w:val="en-US"/>
        </w:rPr>
        <w:t>std</w:t>
      </w:r>
      <w:r w:rsidRPr="002B1A9A">
        <w:rPr>
          <w:lang w:val="en-US"/>
        </w:rPr>
        <w:t>::</w:t>
      </w:r>
      <w:r w:rsidRPr="002B1A9A">
        <w:rPr>
          <w:rStyle w:val="LienClasseC"/>
          <w:lang w:val="en-US"/>
        </w:rPr>
        <w:t>map</w:t>
      </w:r>
      <w:r w:rsidRPr="002B1A9A">
        <w:rPr>
          <w:lang w:val="en-US"/>
        </w:rPr>
        <w:t>&lt;</w:t>
      </w:r>
      <w:r w:rsidRPr="002B1A9A">
        <w:rPr>
          <w:b/>
          <w:bCs/>
          <w:lang w:val="en-US"/>
        </w:rPr>
        <w:t>const</w:t>
      </w:r>
      <w:r w:rsidRPr="002B1A9A">
        <w:rPr>
          <w:lang w:val="en-US"/>
        </w:rPr>
        <w:t xml:space="preserve"> </w:t>
      </w:r>
      <w:r w:rsidRPr="002B1A9A">
        <w:rPr>
          <w:rStyle w:val="LienUnit"/>
          <w:lang w:val="en-US"/>
        </w:rPr>
        <w:t>clang</w:t>
      </w:r>
      <w:r w:rsidRPr="002B1A9A">
        <w:rPr>
          <w:lang w:val="en-US"/>
        </w:rPr>
        <w:t>::</w:t>
      </w:r>
      <w:r w:rsidRPr="002B1A9A">
        <w:rPr>
          <w:rStyle w:val="LienClasseC"/>
          <w:lang w:val="en-US"/>
        </w:rPr>
        <w:t>CXXRecordDecl</w:t>
      </w:r>
      <w:r w:rsidRPr="002B1A9A">
        <w:rPr>
          <w:lang w:val="en-US"/>
        </w:rPr>
        <w:t xml:space="preserve">*, </w:t>
      </w:r>
      <w:r w:rsidRPr="002B1A9A">
        <w:rPr>
          <w:rStyle w:val="LienClasseC"/>
          <w:lang w:val="en-US"/>
        </w:rPr>
        <w:t>ClassInfo</w:t>
      </w:r>
      <w:r w:rsidRPr="002B1A9A">
        <w:rPr>
          <w:lang w:val="en-US"/>
        </w:rPr>
        <w:t xml:space="preserve">&gt; </w:t>
      </w:r>
      <w:r w:rsidRPr="002B1A9A">
        <w:rPr>
          <w:rStyle w:val="DfinitionChamps"/>
          <w:lang w:val="en-US"/>
        </w:rPr>
        <w:t>_classInfoTable</w:t>
      </w:r>
      <w:r w:rsidRPr="002B1A9A">
        <w:rPr>
          <w:lang w:val="en-US"/>
        </w:rPr>
        <w:t>;</w:t>
      </w:r>
    </w:p>
    <w:p w:rsidR="00493898" w:rsidRDefault="00493898" w:rsidP="00BE0A64">
      <w:pPr>
        <w:pStyle w:val="NormalDef"/>
        <w:rPr>
          <w:lang w:val="en-US"/>
        </w:rPr>
      </w:pPr>
      <w:r>
        <w:rPr>
          <w:lang w:val="en-US"/>
        </w:rPr>
        <w:t xml:space="preserve">Global association table that maps visited </w:t>
      </w:r>
      <w:r w:rsidRPr="002B1A9A">
        <w:rPr>
          <w:rStyle w:val="LienUnit"/>
          <w:lang w:val="en-US"/>
        </w:rPr>
        <w:t>clang</w:t>
      </w:r>
      <w:r w:rsidRPr="002B1A9A">
        <w:rPr>
          <w:lang w:val="en-US"/>
        </w:rPr>
        <w:t>::</w:t>
      </w:r>
      <w:proofErr w:type="spellStart"/>
      <w:r w:rsidRPr="002B1A9A">
        <w:rPr>
          <w:rStyle w:val="LienClasseC"/>
          <w:lang w:val="en-US"/>
        </w:rPr>
        <w:t>CXXRecordDecl</w:t>
      </w:r>
      <w:proofErr w:type="spellEnd"/>
      <w:r w:rsidRPr="002B1A9A">
        <w:rPr>
          <w:lang w:val="en-US"/>
        </w:rPr>
        <w:t>*</w:t>
      </w:r>
      <w:r>
        <w:rPr>
          <w:lang w:val="en-US"/>
        </w:rPr>
        <w:t xml:space="preserve"> to their virtual method table. When the visitor enters a new class body (see the method </w:t>
      </w:r>
      <w:r w:rsidRPr="00566A15">
        <w:rPr>
          <w:rStyle w:val="LienMthode"/>
          <w:lang w:val="en-US"/>
        </w:rPr>
        <w:t>enterClass</w:t>
      </w:r>
      <w:r>
        <w:rPr>
          <w:lang w:val="en-US"/>
        </w:rPr>
        <w:t xml:space="preserve">), it updates the fields </w:t>
      </w:r>
      <w:r w:rsidRPr="00566A15">
        <w:rPr>
          <w:rStyle w:val="LienChamps"/>
          <w:lang w:val="en-US"/>
        </w:rPr>
        <w:t>_currentClass</w:t>
      </w:r>
      <w:r>
        <w:rPr>
          <w:lang w:val="en-US"/>
        </w:rPr>
        <w:t xml:space="preserve"> and </w:t>
      </w:r>
      <w:r w:rsidRPr="00566A15">
        <w:rPr>
          <w:rStyle w:val="LienChamps"/>
          <w:lang w:val="en-US"/>
        </w:rPr>
        <w:t>_currentClassInfo</w:t>
      </w:r>
      <w:r>
        <w:rPr>
          <w:lang w:val="en-US"/>
        </w:rPr>
        <w:t xml:space="preserve">. During the visit, the virtual method table in </w:t>
      </w:r>
      <w:r w:rsidRPr="00566A15">
        <w:rPr>
          <w:rStyle w:val="LienChamps"/>
          <w:lang w:val="en-US"/>
        </w:rPr>
        <w:t>_currentClassInfo</w:t>
      </w:r>
      <w:r>
        <w:rPr>
          <w:lang w:val="en-US"/>
        </w:rPr>
        <w:t xml:space="preserve"> receives more and more information until it is complete. Then the method </w:t>
      </w:r>
      <w:r w:rsidRPr="00566A15">
        <w:rPr>
          <w:rStyle w:val="LienMthode"/>
          <w:lang w:val="en-US"/>
        </w:rPr>
        <w:t>exitClass</w:t>
      </w:r>
      <w:r>
        <w:rPr>
          <w:lang w:val="en-US"/>
        </w:rPr>
        <w:t xml:space="preserve"> move this complete information into our field </w:t>
      </w:r>
      <w:r w:rsidRPr="00566A15">
        <w:rPr>
          <w:rStyle w:val="LienChamps"/>
          <w:lang w:val="en-US"/>
        </w:rPr>
        <w:t>_classInfoTable</w:t>
      </w:r>
      <w:r>
        <w:rPr>
          <w:lang w:val="en-US"/>
        </w:rPr>
        <w:t>.</w:t>
      </w:r>
    </w:p>
    <w:p w:rsidR="00BE0A64" w:rsidRPr="00BE0A64" w:rsidRDefault="00493898" w:rsidP="00BE0A64">
      <w:pPr>
        <w:pStyle w:val="NormalDef"/>
        <w:rPr>
          <w:lang w:val="en-US"/>
        </w:rPr>
      </w:pPr>
      <w:r>
        <w:rPr>
          <w:lang w:val="en-US"/>
        </w:rPr>
        <w:t xml:space="preserve">This field provides invaluable information on </w:t>
      </w:r>
      <w:r w:rsidR="004C6E65">
        <w:rPr>
          <w:lang w:val="en-US"/>
        </w:rPr>
        <w:t>base</w:t>
      </w:r>
      <w:r>
        <w:rPr>
          <w:lang w:val="en-US"/>
        </w:rPr>
        <w:t xml:space="preserve"> classes</w:t>
      </w:r>
      <w:r w:rsidR="004C6E65">
        <w:rPr>
          <w:lang w:val="en-US"/>
        </w:rPr>
        <w:t>, on classes that appear during the visit of a function/method</w:t>
      </w:r>
      <w:r w:rsidR="00642C19">
        <w:rPr>
          <w:lang w:val="en-US"/>
        </w:rPr>
        <w:t xml:space="preserve"> (see the methods </w:t>
      </w:r>
      <w:r w:rsidR="00642C19" w:rsidRPr="00E54106">
        <w:rPr>
          <w:rStyle w:val="LienMthode"/>
          <w:lang w:val="en-US"/>
        </w:rPr>
        <w:t>hasPvmt</w:t>
      </w:r>
      <w:r w:rsidR="00642C19">
        <w:rPr>
          <w:lang w:val="en-US"/>
        </w:rPr>
        <w:t xml:space="preserve">, </w:t>
      </w:r>
      <w:r w:rsidR="00642C19" w:rsidRPr="00E54106">
        <w:rPr>
          <w:rStyle w:val="LienMthode"/>
          <w:lang w:val="en-US"/>
        </w:rPr>
        <w:t>hasVirtualMethods</w:t>
      </w:r>
      <w:r w:rsidR="00642C19">
        <w:rPr>
          <w:lang w:val="en-US"/>
        </w:rPr>
        <w:t xml:space="preserve">, </w:t>
      </w:r>
      <w:r w:rsidR="00642C19" w:rsidRPr="00E54106">
        <w:rPr>
          <w:rStyle w:val="LienMthode"/>
          <w:lang w:val="en-US"/>
        </w:rPr>
        <w:t>getBasePosition</w:t>
      </w:r>
      <w:r w:rsidR="00642C19">
        <w:rPr>
          <w:lang w:val="en-US"/>
        </w:rPr>
        <w:t xml:space="preserve">, </w:t>
      </w:r>
      <w:r w:rsidR="00642C19" w:rsidRPr="00E54106">
        <w:rPr>
          <w:rStyle w:val="LienMthode"/>
          <w:lang w:val="en-US"/>
        </w:rPr>
        <w:t>retrieveMethodIndex</w:t>
      </w:r>
      <w:r w:rsidR="00642C19">
        <w:rPr>
          <w:lang w:val="en-US"/>
        </w:rPr>
        <w:t xml:space="preserve">, </w:t>
      </w:r>
      <w:r w:rsidR="00642C19" w:rsidRPr="00E54106">
        <w:rPr>
          <w:rStyle w:val="LienMthode"/>
          <w:lang w:val="en-US"/>
        </w:rPr>
        <w:t>retrieveBaseIndex</w:t>
      </w:r>
      <w:r w:rsidR="00642C19">
        <w:rPr>
          <w:lang w:val="en-US"/>
        </w:rPr>
        <w:t xml:space="preserve">, </w:t>
      </w:r>
      <w:r w:rsidR="00642C19" w:rsidRPr="00E54106">
        <w:rPr>
          <w:rStyle w:val="LienMthode"/>
          <w:lang w:val="en-US"/>
        </w:rPr>
        <w:t>retrieveInheritancePathBetween</w:t>
      </w:r>
      <w:r>
        <w:rPr>
          <w:lang w:val="en-US"/>
        </w:rPr>
        <w:t>.</w:t>
      </w:r>
    </w:p>
    <w:p w:rsidR="00B83299" w:rsidRDefault="00B83299" w:rsidP="00B83299">
      <w:pPr>
        <w:pStyle w:val="EntteChamps"/>
        <w:rPr>
          <w:lang w:val="en-US"/>
        </w:rPr>
      </w:pPr>
      <w:r w:rsidRPr="002B1A9A">
        <w:rPr>
          <w:rStyle w:val="LienUnit"/>
          <w:lang w:val="en-US"/>
        </w:rPr>
        <w:t>std</w:t>
      </w:r>
      <w:r w:rsidRPr="002B1A9A">
        <w:rPr>
          <w:lang w:val="en-US"/>
        </w:rPr>
        <w:t>::</w:t>
      </w:r>
      <w:r w:rsidRPr="002B1A9A">
        <w:rPr>
          <w:rStyle w:val="LienClasseC"/>
          <w:lang w:val="en-US"/>
        </w:rPr>
        <w:t>list</w:t>
      </w:r>
      <w:r w:rsidRPr="002B1A9A">
        <w:rPr>
          <w:lang w:val="en-US"/>
        </w:rPr>
        <w:t>&lt;</w:t>
      </w:r>
      <w:r w:rsidRPr="002B1A9A">
        <w:rPr>
          <w:b/>
          <w:bCs/>
          <w:lang w:val="en-US"/>
        </w:rPr>
        <w:t>const</w:t>
      </w:r>
      <w:r w:rsidRPr="002B1A9A">
        <w:rPr>
          <w:lang w:val="en-US"/>
        </w:rPr>
        <w:t xml:space="preserve"> </w:t>
      </w:r>
      <w:r w:rsidRPr="002B1A9A">
        <w:rPr>
          <w:rStyle w:val="LienUnit"/>
          <w:lang w:val="en-US"/>
        </w:rPr>
        <w:t>clang</w:t>
      </w:r>
      <w:r w:rsidRPr="002B1A9A">
        <w:rPr>
          <w:lang w:val="en-US"/>
        </w:rPr>
        <w:t>::</w:t>
      </w:r>
      <w:r w:rsidRPr="002B1A9A">
        <w:rPr>
          <w:rStyle w:val="LienClasseC"/>
          <w:lang w:val="en-US"/>
        </w:rPr>
        <w:t>CXXRecordDecl</w:t>
      </w:r>
      <w:r w:rsidRPr="002B1A9A">
        <w:rPr>
          <w:lang w:val="en-US"/>
        </w:rPr>
        <w:t xml:space="preserve">*&gt; </w:t>
      </w:r>
      <w:r w:rsidRPr="002B1A9A">
        <w:rPr>
          <w:rStyle w:val="DfinitionChamps"/>
          <w:lang w:val="en-US"/>
        </w:rPr>
        <w:t>_currentClass</w:t>
      </w:r>
      <w:r w:rsidRPr="002B1A9A">
        <w:rPr>
          <w:lang w:val="en-US"/>
        </w:rPr>
        <w:t>;</w:t>
      </w:r>
    </w:p>
    <w:p w:rsidR="00BE0A64" w:rsidRPr="00BE0A64" w:rsidRDefault="00F94D14" w:rsidP="00BE0A64">
      <w:pPr>
        <w:pStyle w:val="NormalDef"/>
        <w:rPr>
          <w:lang w:val="en-US"/>
        </w:rPr>
      </w:pPr>
      <w:r>
        <w:rPr>
          <w:lang w:val="en-US"/>
        </w:rPr>
        <w:t xml:space="preserve">This field represents the classes that are currently visited, as C++ authorizes nested classes. The first one </w:t>
      </w:r>
      <w:r w:rsidRPr="00566A15">
        <w:rPr>
          <w:rStyle w:val="LienChamps"/>
          <w:lang w:val="en-US"/>
        </w:rPr>
        <w:t>_currentClass</w:t>
      </w:r>
      <w:r w:rsidRPr="00566A15">
        <w:rPr>
          <w:rStyle w:val="TexteC"/>
          <w:lang w:val="en-US"/>
        </w:rPr>
        <w:t>.</w:t>
      </w:r>
      <w:r w:rsidRPr="00566A15">
        <w:rPr>
          <w:rStyle w:val="LienMthode"/>
          <w:lang w:val="en-US"/>
        </w:rPr>
        <w:t>front</w:t>
      </w:r>
      <w:r w:rsidRPr="00566A15">
        <w:rPr>
          <w:rStyle w:val="TexteC"/>
          <w:lang w:val="en-US"/>
        </w:rPr>
        <w:t>()</w:t>
      </w:r>
      <w:r>
        <w:rPr>
          <w:lang w:val="en-US"/>
        </w:rPr>
        <w:t xml:space="preserve"> is the class under visit. It is set up by the method </w:t>
      </w:r>
      <w:r w:rsidRPr="00566A15">
        <w:rPr>
          <w:rStyle w:val="LienMthode"/>
          <w:lang w:val="en-US"/>
        </w:rPr>
        <w:t>enterClass</w:t>
      </w:r>
      <w:r>
        <w:rPr>
          <w:lang w:val="en-US"/>
        </w:rPr>
        <w:t xml:space="preserve"> and it is erased by the method </w:t>
      </w:r>
      <w:r w:rsidRPr="00566A15">
        <w:rPr>
          <w:rStyle w:val="LienMthode"/>
          <w:lang w:val="en-US"/>
        </w:rPr>
        <w:t>exitClass</w:t>
      </w:r>
      <w:r>
        <w:rPr>
          <w:lang w:val="en-US"/>
        </w:rPr>
        <w:t xml:space="preserve">. The elements of </w:t>
      </w:r>
      <w:r w:rsidRPr="00566A15">
        <w:rPr>
          <w:rStyle w:val="LienChamps"/>
          <w:lang w:val="en-US"/>
        </w:rPr>
        <w:t>_currentClass</w:t>
      </w:r>
      <w:r>
        <w:rPr>
          <w:lang w:val="en-US"/>
        </w:rPr>
        <w:t xml:space="preserve"> are in connection with the virtual method tables in construction in </w:t>
      </w:r>
      <w:r w:rsidRPr="00566A15">
        <w:rPr>
          <w:rStyle w:val="LienChamps"/>
          <w:lang w:val="en-US"/>
        </w:rPr>
        <w:t>_currentClassInfo</w:t>
      </w:r>
      <w:r>
        <w:rPr>
          <w:lang w:val="en-US"/>
        </w:rPr>
        <w:t>.</w:t>
      </w:r>
    </w:p>
    <w:p w:rsidR="00B83299" w:rsidRDefault="00B83299" w:rsidP="00B83299">
      <w:pPr>
        <w:pStyle w:val="EntteChamps"/>
        <w:rPr>
          <w:lang w:val="en-US"/>
        </w:rPr>
      </w:pPr>
      <w:r w:rsidRPr="002B1A9A">
        <w:rPr>
          <w:rStyle w:val="LienUnit"/>
          <w:lang w:val="en-US"/>
        </w:rPr>
        <w:t>std</w:t>
      </w:r>
      <w:r w:rsidRPr="002B1A9A">
        <w:rPr>
          <w:lang w:val="en-US"/>
        </w:rPr>
        <w:t>::</w:t>
      </w:r>
      <w:r w:rsidRPr="002B1A9A">
        <w:rPr>
          <w:rStyle w:val="LienClasseC"/>
          <w:lang w:val="en-US"/>
        </w:rPr>
        <w:t>list</w:t>
      </w:r>
      <w:r w:rsidRPr="002B1A9A">
        <w:rPr>
          <w:lang w:val="en-US"/>
        </w:rPr>
        <w:t>&lt;</w:t>
      </w:r>
      <w:r w:rsidRPr="002B1A9A">
        <w:rPr>
          <w:rStyle w:val="LienClasseC"/>
          <w:lang w:val="en-US"/>
        </w:rPr>
        <w:t>ClassInfo</w:t>
      </w:r>
      <w:r w:rsidRPr="002B1A9A">
        <w:rPr>
          <w:lang w:val="en-US"/>
        </w:rPr>
        <w:t xml:space="preserve">&gt; </w:t>
      </w:r>
      <w:r w:rsidRPr="002B1A9A">
        <w:rPr>
          <w:rStyle w:val="DfinitionChamps"/>
          <w:lang w:val="en-US"/>
        </w:rPr>
        <w:t>_currentClassInfo</w:t>
      </w:r>
      <w:r w:rsidRPr="002B1A9A">
        <w:rPr>
          <w:lang w:val="en-US"/>
        </w:rPr>
        <w:t>;</w:t>
      </w:r>
    </w:p>
    <w:p w:rsidR="00BE0A64" w:rsidRPr="00BE0A64" w:rsidRDefault="00F94D14" w:rsidP="00BE0A64">
      <w:pPr>
        <w:pStyle w:val="NormalDef"/>
        <w:rPr>
          <w:lang w:val="en-US"/>
        </w:rPr>
      </w:pPr>
      <w:r>
        <w:rPr>
          <w:lang w:val="en-US"/>
        </w:rPr>
        <w:t xml:space="preserve">This field represents the virtual method tables under construction during the visit of the classes in </w:t>
      </w:r>
      <w:r w:rsidRPr="00566A15">
        <w:rPr>
          <w:rStyle w:val="LienChamps"/>
          <w:lang w:val="en-US"/>
        </w:rPr>
        <w:t>_currentClass</w:t>
      </w:r>
      <w:r>
        <w:rPr>
          <w:lang w:val="en-US"/>
        </w:rPr>
        <w:t xml:space="preserve">. The first one </w:t>
      </w:r>
      <w:r w:rsidRPr="00566A15">
        <w:rPr>
          <w:rStyle w:val="LienChamps"/>
          <w:lang w:val="en-US"/>
        </w:rPr>
        <w:t>_currentClassInfo</w:t>
      </w:r>
      <w:r>
        <w:rPr>
          <w:lang w:val="en-US"/>
        </w:rPr>
        <w:t xml:space="preserve"> is the virtual method table under construction. This field is set up by the method </w:t>
      </w:r>
      <w:r w:rsidRPr="00566A15">
        <w:rPr>
          <w:rStyle w:val="LienMthode"/>
          <w:lang w:val="en-US"/>
        </w:rPr>
        <w:t>enterClass</w:t>
      </w:r>
      <w:r>
        <w:rPr>
          <w:lang w:val="en-US"/>
        </w:rPr>
        <w:t xml:space="preserve"> and it is </w:t>
      </w:r>
      <w:r w:rsidR="00F12DFB">
        <w:rPr>
          <w:lang w:val="en-US"/>
        </w:rPr>
        <w:t xml:space="preserve">moved into </w:t>
      </w:r>
      <w:r w:rsidR="00F12DFB" w:rsidRPr="00566A15">
        <w:rPr>
          <w:rStyle w:val="LienChamps"/>
          <w:lang w:val="en-US"/>
        </w:rPr>
        <w:t>_classInfoTable</w:t>
      </w:r>
      <w:r>
        <w:rPr>
          <w:lang w:val="en-US"/>
        </w:rPr>
        <w:t xml:space="preserve"> by the method </w:t>
      </w:r>
      <w:r w:rsidRPr="00566A15">
        <w:rPr>
          <w:rStyle w:val="LienMthode"/>
          <w:lang w:val="en-US"/>
        </w:rPr>
        <w:t>exitClass</w:t>
      </w:r>
      <w:r>
        <w:rPr>
          <w:lang w:val="en-US"/>
        </w:rPr>
        <w:t>.</w:t>
      </w:r>
    </w:p>
    <w:p w:rsidR="00B83299" w:rsidRDefault="00B83299" w:rsidP="00B83299">
      <w:pPr>
        <w:pStyle w:val="EntteChamps"/>
        <w:rPr>
          <w:lang w:val="en-US"/>
        </w:rPr>
      </w:pPr>
      <w:r w:rsidRPr="002B1A9A">
        <w:rPr>
          <w:rStyle w:val="LienUnit"/>
          <w:lang w:val="en-US"/>
        </w:rPr>
        <w:t>std</w:t>
      </w:r>
      <w:r w:rsidRPr="002B1A9A">
        <w:rPr>
          <w:lang w:val="en-US"/>
        </w:rPr>
        <w:t>::</w:t>
      </w:r>
      <w:r w:rsidRPr="002B1A9A">
        <w:rPr>
          <w:rStyle w:val="LienClasseC"/>
          <w:lang w:val="en-US"/>
        </w:rPr>
        <w:t>list</w:t>
      </w:r>
      <w:r w:rsidRPr="002B1A9A">
        <w:rPr>
          <w:lang w:val="en-US"/>
        </w:rPr>
        <w:t>&lt;</w:t>
      </w:r>
      <w:r w:rsidRPr="002B1A9A">
        <w:rPr>
          <w:rStyle w:val="LienUnit"/>
          <w:lang w:val="en-US"/>
        </w:rPr>
        <w:t>std</w:t>
      </w:r>
      <w:r w:rsidRPr="002B1A9A">
        <w:rPr>
          <w:lang w:val="en-US"/>
        </w:rPr>
        <w:t>::</w:t>
      </w:r>
      <w:r w:rsidRPr="002B1A9A">
        <w:rPr>
          <w:rStyle w:val="LienClasseC"/>
          <w:lang w:val="en-US"/>
        </w:rPr>
        <w:t>vector</w:t>
      </w:r>
      <w:r w:rsidRPr="002B1A9A">
        <w:rPr>
          <w:lang w:val="en-US"/>
        </w:rPr>
        <w:t>&lt;</w:t>
      </w:r>
      <w:r w:rsidR="000428F7" w:rsidRPr="000428F7">
        <w:rPr>
          <w:i/>
          <w:color w:val="0033CC"/>
          <w:lang w:val="en-US"/>
        </w:rPr>
        <w:t>/* statement */</w:t>
      </w:r>
      <w:r w:rsidR="000428F7">
        <w:rPr>
          <w:lang w:val="en-US"/>
        </w:rPr>
        <w:t xml:space="preserve"> </w:t>
      </w:r>
      <w:r w:rsidRPr="002B1A9A">
        <w:rPr>
          <w:rStyle w:val="LienType"/>
          <w:lang w:val="en-US"/>
        </w:rPr>
        <w:t>list</w:t>
      </w:r>
      <w:r w:rsidRPr="002B1A9A">
        <w:rPr>
          <w:lang w:val="en-US"/>
        </w:rPr>
        <w:t xml:space="preserve">*&gt; &gt; </w:t>
      </w:r>
      <w:r w:rsidRPr="002B1A9A">
        <w:rPr>
          <w:rStyle w:val="DfinitionChamps"/>
          <w:lang w:val="en-US"/>
        </w:rPr>
        <w:t>_pvmtInsertionPoints</w:t>
      </w:r>
      <w:r w:rsidRPr="002B1A9A">
        <w:rPr>
          <w:lang w:val="en-US"/>
        </w:rPr>
        <w:t>;</w:t>
      </w:r>
    </w:p>
    <w:p w:rsidR="00337BFD" w:rsidRDefault="00F12DFB" w:rsidP="00337BFD">
      <w:pPr>
        <w:pStyle w:val="NormalDef"/>
        <w:rPr>
          <w:lang w:val="en-US"/>
        </w:rPr>
      </w:pPr>
      <w:r>
        <w:rPr>
          <w:lang w:val="en-US"/>
        </w:rPr>
        <w:t xml:space="preserve">During the visit of constructors/destructors, it is necessary to define the right method table for the calls to virtual methods. For a constructor, the policy is to call the inherited constructor, then to set up the method table with the table associated to the class of the constructor and at end to set up the fields and to execute the body of the constructor. As the virtual method table of a class is only known at the end of the visit, the constructors inside the class have no knowledge of it. So they </w:t>
      </w:r>
      <w:r w:rsidR="000428F7">
        <w:rPr>
          <w:lang w:val="en-US"/>
        </w:rPr>
        <w:t>generate the code in the intermediate format and they track the place</w:t>
      </w:r>
      <w:r w:rsidR="00E94231">
        <w:rPr>
          <w:lang w:val="en-US"/>
        </w:rPr>
        <w:t>s</w:t>
      </w:r>
      <w:r w:rsidR="000428F7">
        <w:rPr>
          <w:lang w:val="en-US"/>
        </w:rPr>
        <w:t xml:space="preserve"> where the access to the </w:t>
      </w:r>
      <w:r w:rsidR="00E94231">
        <w:rPr>
          <w:lang w:val="en-US"/>
        </w:rPr>
        <w:t xml:space="preserve">virtual method table should be inserted. These places are stored in </w:t>
      </w:r>
      <w:r w:rsidR="00E94231" w:rsidRPr="00566A15">
        <w:rPr>
          <w:rStyle w:val="LienChamps"/>
          <w:lang w:val="en-US"/>
        </w:rPr>
        <w:t>_pvmtInsertionPoints</w:t>
      </w:r>
      <w:r w:rsidR="004002C8">
        <w:rPr>
          <w:lang w:val="en-US"/>
        </w:rPr>
        <w:t xml:space="preserve"> with the method </w:t>
      </w:r>
      <w:r w:rsidR="004002C8" w:rsidRPr="00566A15">
        <w:rPr>
          <w:rStyle w:val="LienMthode"/>
          <w:lang w:val="en-US"/>
        </w:rPr>
        <w:t>addPvmtSetter</w:t>
      </w:r>
      <w:r w:rsidR="00912171" w:rsidRPr="00912171">
        <w:rPr>
          <w:rStyle w:val="TexteC"/>
          <w:lang w:val="en-US"/>
        </w:rPr>
        <w:t>(</w:t>
      </w:r>
      <w:r w:rsidR="00912171" w:rsidRPr="00912171">
        <w:rPr>
          <w:rStyle w:val="TexteC"/>
          <w:i/>
          <w:color w:val="0033CC"/>
          <w:lang w:val="en-US"/>
        </w:rPr>
        <w:t>/* statement */</w:t>
      </w:r>
      <w:r w:rsidR="00912171" w:rsidRPr="00912171">
        <w:rPr>
          <w:rStyle w:val="TexteC"/>
          <w:lang w:val="en-US"/>
        </w:rPr>
        <w:t xml:space="preserve"> </w:t>
      </w:r>
      <w:r w:rsidR="00912171" w:rsidRPr="00912171">
        <w:rPr>
          <w:rStyle w:val="LienType"/>
          <w:lang w:val="en-US"/>
        </w:rPr>
        <w:t>list</w:t>
      </w:r>
      <w:r w:rsidR="00912171" w:rsidRPr="00912171">
        <w:rPr>
          <w:rStyle w:val="TexteC"/>
          <w:lang w:val="en-US"/>
        </w:rPr>
        <w:t>&amp;</w:t>
      </w:r>
      <w:r w:rsidR="00912171" w:rsidRPr="00566A15">
        <w:rPr>
          <w:rStyle w:val="TexteC"/>
          <w:lang w:val="en-US"/>
        </w:rPr>
        <w:t>)</w:t>
      </w:r>
      <w:r w:rsidR="00912171">
        <w:rPr>
          <w:lang w:val="en-US"/>
        </w:rPr>
        <w:t xml:space="preserve"> </w:t>
      </w:r>
      <w:r w:rsidR="004002C8">
        <w:rPr>
          <w:lang w:val="en-US"/>
        </w:rPr>
        <w:t xml:space="preserve">(see the </w:t>
      </w:r>
      <w:r w:rsidR="004002C8" w:rsidRPr="004002C8">
        <w:rPr>
          <w:rStyle w:val="LienClasseC"/>
          <w:lang w:val="en-US"/>
        </w:rPr>
        <w:t>Visitor</w:t>
      </w:r>
      <w:r w:rsidR="004002C8" w:rsidRPr="004002C8">
        <w:rPr>
          <w:rStyle w:val="TexteC"/>
          <w:lang w:val="en-US"/>
        </w:rPr>
        <w:t>::</w:t>
      </w:r>
      <w:r w:rsidR="004002C8" w:rsidRPr="004002C8">
        <w:rPr>
          <w:rStyle w:val="LienMthode"/>
          <w:lang w:val="en-US"/>
        </w:rPr>
        <w:t>insertConstructorPreambleIn</w:t>
      </w:r>
      <w:r w:rsidR="004002C8">
        <w:rPr>
          <w:lang w:val="en-US"/>
        </w:rPr>
        <w:t xml:space="preserve"> and </w:t>
      </w:r>
      <w:r w:rsidR="004002C8" w:rsidRPr="004002C8">
        <w:rPr>
          <w:rStyle w:val="LienClasseC"/>
          <w:lang w:val="en-US"/>
        </w:rPr>
        <w:t>Visitor</w:t>
      </w:r>
      <w:r w:rsidR="004002C8" w:rsidRPr="004002C8">
        <w:rPr>
          <w:rStyle w:val="TexteC"/>
          <w:lang w:val="en-US"/>
        </w:rPr>
        <w:t>::</w:t>
      </w:r>
      <w:r w:rsidR="004002C8" w:rsidRPr="004002C8">
        <w:rPr>
          <w:rStyle w:val="LienMthode"/>
          <w:lang w:val="en-US"/>
        </w:rPr>
        <w:t>insertDestructorPreambleIn</w:t>
      </w:r>
      <w:r w:rsidR="004002C8">
        <w:rPr>
          <w:lang w:val="en-US"/>
        </w:rPr>
        <w:t>) methods</w:t>
      </w:r>
      <w:r w:rsidR="00912171">
        <w:rPr>
          <w:lang w:val="en-US"/>
        </w:rPr>
        <w:t>.</w:t>
      </w:r>
      <w:r w:rsidR="00E94231">
        <w:rPr>
          <w:lang w:val="en-US"/>
        </w:rPr>
        <w:t xml:space="preserve"> When </w:t>
      </w:r>
      <w:r w:rsidR="004002C8">
        <w:rPr>
          <w:lang w:val="en-US"/>
        </w:rPr>
        <w:t xml:space="preserve">the </w:t>
      </w:r>
      <w:r w:rsidR="00912171">
        <w:rPr>
          <w:lang w:val="en-US"/>
        </w:rPr>
        <w:t xml:space="preserve">entire </w:t>
      </w:r>
      <w:r w:rsidR="004002C8">
        <w:rPr>
          <w:lang w:val="en-US"/>
        </w:rPr>
        <w:t xml:space="preserve">virtual method table is known (see the method </w:t>
      </w:r>
      <w:r w:rsidR="004002C8" w:rsidRPr="00566A15">
        <w:rPr>
          <w:rStyle w:val="LienMthode"/>
          <w:lang w:val="en-US"/>
        </w:rPr>
        <w:t>exitClass</w:t>
      </w:r>
      <w:r w:rsidR="004002C8">
        <w:rPr>
          <w:lang w:val="en-US"/>
        </w:rPr>
        <w:t xml:space="preserve">), </w:t>
      </w:r>
      <w:r w:rsidR="00912171">
        <w:rPr>
          <w:lang w:val="en-US"/>
        </w:rPr>
        <w:t xml:space="preserve">the call to </w:t>
      </w:r>
      <w:r w:rsidR="00912171" w:rsidRPr="00912171">
        <w:rPr>
          <w:rStyle w:val="LienMthode"/>
          <w:lang w:val="en-US"/>
        </w:rPr>
        <w:t>addPvmtSetter</w:t>
      </w:r>
      <w:r w:rsidR="00912171" w:rsidRPr="00912171">
        <w:rPr>
          <w:rStyle w:val="TexteC"/>
          <w:lang w:val="en-US"/>
        </w:rPr>
        <w:t>(</w:t>
      </w:r>
      <w:r w:rsidR="00912171" w:rsidRPr="00912171">
        <w:rPr>
          <w:rStyle w:val="TexteC"/>
          <w:b/>
          <w:lang w:val="en-US"/>
        </w:rPr>
        <w:t>const</w:t>
      </w:r>
      <w:r w:rsidR="00912171" w:rsidRPr="00912171">
        <w:rPr>
          <w:rStyle w:val="TexteC"/>
          <w:lang w:val="en-US"/>
        </w:rPr>
        <w:t xml:space="preserve"> </w:t>
      </w:r>
      <w:r w:rsidR="00912171" w:rsidRPr="00912171">
        <w:rPr>
          <w:rStyle w:val="LienClasseC"/>
          <w:lang w:val="en-US"/>
        </w:rPr>
        <w:t>Clang_utils</w:t>
      </w:r>
      <w:r w:rsidR="00912171" w:rsidRPr="00912171">
        <w:rPr>
          <w:rStyle w:val="TexteC"/>
          <w:lang w:val="en-US"/>
        </w:rPr>
        <w:t>&amp;,</w:t>
      </w:r>
      <w:r w:rsidR="00912171" w:rsidRPr="00566A15">
        <w:rPr>
          <w:rStyle w:val="TexteC"/>
          <w:lang w:val="en-US"/>
        </w:rPr>
        <w:t xml:space="preserve"> </w:t>
      </w:r>
      <w:r w:rsidR="00912171" w:rsidRPr="00912171">
        <w:rPr>
          <w:rStyle w:val="TexteC"/>
          <w:b/>
          <w:lang w:val="en-US"/>
        </w:rPr>
        <w:t>const</w:t>
      </w:r>
      <w:r w:rsidR="00912171" w:rsidRPr="00912171">
        <w:rPr>
          <w:rStyle w:val="TexteC"/>
          <w:lang w:val="en-US"/>
        </w:rPr>
        <w:t xml:space="preserve"> </w:t>
      </w:r>
      <w:r w:rsidR="00912171" w:rsidRPr="00912171">
        <w:rPr>
          <w:rStyle w:val="LienUnit"/>
          <w:lang w:val="en-US"/>
        </w:rPr>
        <w:t>clang</w:t>
      </w:r>
      <w:r w:rsidR="00912171" w:rsidRPr="00912171">
        <w:rPr>
          <w:rStyle w:val="TexteC"/>
          <w:lang w:val="en-US"/>
        </w:rPr>
        <w:t>::</w:t>
      </w:r>
      <w:proofErr w:type="spellStart"/>
      <w:r w:rsidR="00912171" w:rsidRPr="00912171">
        <w:rPr>
          <w:rStyle w:val="LienClasseC"/>
          <w:lang w:val="en-US"/>
        </w:rPr>
        <w:t>CXXRecordDecl</w:t>
      </w:r>
      <w:proofErr w:type="spellEnd"/>
      <w:r w:rsidR="00912171" w:rsidRPr="00912171">
        <w:rPr>
          <w:rStyle w:val="TexteC"/>
          <w:lang w:val="en-US"/>
        </w:rPr>
        <w:t xml:space="preserve">*, </w:t>
      </w:r>
      <w:r w:rsidR="00912171" w:rsidRPr="00912171">
        <w:rPr>
          <w:rStyle w:val="TexteC"/>
          <w:i/>
          <w:color w:val="0033CC"/>
          <w:lang w:val="en-US"/>
        </w:rPr>
        <w:t>/* statement */</w:t>
      </w:r>
      <w:r w:rsidR="00912171" w:rsidRPr="00912171">
        <w:rPr>
          <w:rStyle w:val="TexteC"/>
          <w:lang w:val="en-US"/>
        </w:rPr>
        <w:t xml:space="preserve"> </w:t>
      </w:r>
      <w:r w:rsidR="00912171" w:rsidRPr="00912171">
        <w:rPr>
          <w:rStyle w:val="LienType"/>
          <w:lang w:val="en-US"/>
        </w:rPr>
        <w:t>list</w:t>
      </w:r>
      <w:r w:rsidR="00912171" w:rsidRPr="00912171">
        <w:rPr>
          <w:rStyle w:val="TexteC"/>
          <w:lang w:val="en-US"/>
        </w:rPr>
        <w:t>&amp;,</w:t>
      </w:r>
      <w:r w:rsidR="00912171" w:rsidRPr="00566A15">
        <w:rPr>
          <w:rStyle w:val="TexteC"/>
          <w:lang w:val="en-US"/>
        </w:rPr>
        <w:t xml:space="preserve"> </w:t>
      </w:r>
      <w:r w:rsidR="00912171" w:rsidRPr="00912171">
        <w:rPr>
          <w:rStyle w:val="LienType"/>
          <w:lang w:val="en-US"/>
        </w:rPr>
        <w:t>location</w:t>
      </w:r>
      <w:r w:rsidR="00912171" w:rsidRPr="00912171">
        <w:rPr>
          <w:rStyle w:val="TexteC"/>
          <w:lang w:val="en-US"/>
        </w:rPr>
        <w:t>)</w:t>
      </w:r>
      <w:r w:rsidR="00912171">
        <w:rPr>
          <w:lang w:val="en-US"/>
        </w:rPr>
        <w:t xml:space="preserve"> </w:t>
      </w:r>
      <w:r w:rsidR="00204909">
        <w:rPr>
          <w:lang w:val="en-US"/>
        </w:rPr>
        <w:t xml:space="preserve">inserts the access initialization of the virtual method table at each place in </w:t>
      </w:r>
      <w:r w:rsidR="00204909" w:rsidRPr="00566A15">
        <w:rPr>
          <w:rStyle w:val="LienChamps"/>
          <w:lang w:val="en-US"/>
        </w:rPr>
        <w:t>_pvmtInsertionPoints</w:t>
      </w:r>
      <w:r w:rsidR="00204909" w:rsidRPr="00566A15">
        <w:rPr>
          <w:rStyle w:val="TexteC"/>
          <w:lang w:val="en-US"/>
        </w:rPr>
        <w:t>.</w:t>
      </w:r>
      <w:r w:rsidR="00204909" w:rsidRPr="00566A15">
        <w:rPr>
          <w:rStyle w:val="LienMthode"/>
          <w:lang w:val="en-US"/>
        </w:rPr>
        <w:t>front</w:t>
      </w:r>
      <w:r w:rsidR="00204909" w:rsidRPr="00566A15">
        <w:rPr>
          <w:rStyle w:val="TexteC"/>
          <w:lang w:val="en-US"/>
        </w:rPr>
        <w:t>()</w:t>
      </w:r>
      <w:r w:rsidR="00204909">
        <w:rPr>
          <w:lang w:val="en-US"/>
        </w:rPr>
        <w:t>.</w:t>
      </w:r>
    </w:p>
    <w:p w:rsidR="00337BFD" w:rsidRPr="00337BFD" w:rsidRDefault="00337BFD" w:rsidP="00337BFD">
      <w:pPr>
        <w:pStyle w:val="NormalDef"/>
        <w:rPr>
          <w:lang w:val="en-US"/>
        </w:rPr>
      </w:pPr>
      <w:r>
        <w:rPr>
          <w:lang w:val="en-US"/>
        </w:rPr>
        <w:t xml:space="preserve">Note that the elements of </w:t>
      </w:r>
      <w:r w:rsidRPr="00566A15">
        <w:rPr>
          <w:rStyle w:val="LienChamps"/>
          <w:lang w:val="en-US"/>
        </w:rPr>
        <w:t>_pvmtInsertionPoints</w:t>
      </w:r>
      <w:r>
        <w:rPr>
          <w:lang w:val="en-US"/>
        </w:rPr>
        <w:t xml:space="preserve"> are in connection with the nested class </w:t>
      </w:r>
      <w:r w:rsidRPr="00566A15">
        <w:rPr>
          <w:rStyle w:val="LienChamps"/>
          <w:lang w:val="en-US"/>
        </w:rPr>
        <w:t>_currentClass</w:t>
      </w:r>
      <w:r>
        <w:rPr>
          <w:lang w:val="en-US"/>
        </w:rPr>
        <w:t>.</w:t>
      </w:r>
    </w:p>
    <w:p w:rsidR="00BE0A64" w:rsidRPr="002B1A9A" w:rsidRDefault="00BE0A64" w:rsidP="00BE0A64">
      <w:pPr>
        <w:pStyle w:val="EntteChamps"/>
        <w:rPr>
          <w:lang w:val="en-US"/>
        </w:rPr>
      </w:pPr>
      <w:r w:rsidRPr="00BE0A64">
        <w:rPr>
          <w:rStyle w:val="LienUnit"/>
          <w:lang w:val="en-US"/>
        </w:rPr>
        <w:t>std</w:t>
      </w:r>
      <w:r w:rsidRPr="00BE0A64">
        <w:rPr>
          <w:lang w:val="en-US"/>
        </w:rPr>
        <w:t>::</w:t>
      </w:r>
      <w:r w:rsidRPr="00BE0A64">
        <w:rPr>
          <w:rStyle w:val="LienClasseC"/>
          <w:lang w:val="en-US"/>
        </w:rPr>
        <w:t>vector</w:t>
      </w:r>
      <w:r w:rsidRPr="00BE0A64">
        <w:rPr>
          <w:lang w:val="en-US"/>
        </w:rPr>
        <w:t>&lt;</w:t>
      </w:r>
      <w:r w:rsidRPr="00BE0A64">
        <w:rPr>
          <w:b/>
          <w:lang w:val="en-US"/>
        </w:rPr>
        <w:t>bool</w:t>
      </w:r>
      <w:r w:rsidRPr="00BE0A64">
        <w:rPr>
          <w:lang w:val="en-US"/>
        </w:rPr>
        <w:t xml:space="preserve">*&gt; </w:t>
      </w:r>
      <w:r w:rsidRPr="00566A15">
        <w:rPr>
          <w:rStyle w:val="DfinitionChamps"/>
          <w:lang w:val="en-US"/>
        </w:rPr>
        <w:t>_virtualTags</w:t>
      </w:r>
      <w:r w:rsidRPr="00BE0A64">
        <w:rPr>
          <w:lang w:val="en-US"/>
        </w:rPr>
        <w:t>;</w:t>
      </w:r>
    </w:p>
    <w:p w:rsidR="00337BFD" w:rsidRDefault="00337BFD" w:rsidP="00337BFD">
      <w:pPr>
        <w:pStyle w:val="NormalDef"/>
        <w:rPr>
          <w:lang w:val="en-US"/>
        </w:rPr>
      </w:pPr>
      <w:r>
        <w:rPr>
          <w:lang w:val="en-US"/>
        </w:rPr>
        <w:t xml:space="preserve">List of pointers onto the field </w:t>
      </w:r>
      <w:r w:rsidRPr="00566A15">
        <w:rPr>
          <w:rStyle w:val="TexteC"/>
          <w:b/>
          <w:lang w:val="en-US"/>
        </w:rPr>
        <w:t>struct</w:t>
      </w:r>
      <w:r w:rsidRPr="00566A15">
        <w:rPr>
          <w:rStyle w:val="TexteC"/>
          <w:lang w:val="en-US"/>
        </w:rPr>
        <w:t xml:space="preserve"> </w:t>
      </w:r>
      <w:r w:rsidRPr="00566A15">
        <w:rPr>
          <w:rStyle w:val="LienClasseC"/>
          <w:lang w:val="en-US"/>
        </w:rPr>
        <w:t>_</w:t>
      </w:r>
      <w:r w:rsidRPr="00337BFD">
        <w:rPr>
          <w:rStyle w:val="LienClasseC"/>
          <w:lang w:val="en-US"/>
        </w:rPr>
        <w:t>translation_unit_decl</w:t>
      </w:r>
      <w:r w:rsidRPr="00566A15">
        <w:rPr>
          <w:rStyle w:val="TexteC"/>
          <w:lang w:val="en-US"/>
        </w:rPr>
        <w:t>::</w:t>
      </w:r>
      <w:r w:rsidRPr="00337BFD">
        <w:rPr>
          <w:rStyle w:val="LienChamps"/>
          <w:lang w:val="en-US"/>
        </w:rPr>
        <w:t>cons_translation_unit_decl</w:t>
      </w:r>
      <w:r w:rsidRPr="00337BFD">
        <w:rPr>
          <w:rStyle w:val="TexteC"/>
          <w:lang w:val="en-US"/>
        </w:rPr>
        <w:t>.</w:t>
      </w:r>
      <w:r w:rsidRPr="00337BFD">
        <w:rPr>
          <w:rStyle w:val="LienChamps"/>
          <w:lang w:val="en-US"/>
        </w:rPr>
        <w:t>Compound</w:t>
      </w:r>
      <w:r w:rsidRPr="00337BFD">
        <w:rPr>
          <w:rStyle w:val="TexteC"/>
          <w:lang w:val="en-US"/>
        </w:rPr>
        <w:t>.</w:t>
      </w:r>
      <w:r w:rsidRPr="00337BFD">
        <w:rPr>
          <w:rStyle w:val="LienChamps"/>
          <w:lang w:val="en-US"/>
        </w:rPr>
        <w:t>has_virtual</w:t>
      </w:r>
      <w:r>
        <w:rPr>
          <w:lang w:val="en-US"/>
        </w:rPr>
        <w:t xml:space="preserve"> of the generation of the current class. As soon as the method </w:t>
      </w:r>
      <w:r w:rsidRPr="00566A15">
        <w:rPr>
          <w:rStyle w:val="LienMthode"/>
          <w:lang w:val="en-US"/>
        </w:rPr>
        <w:t>addVirtualMethod</w:t>
      </w:r>
      <w:r>
        <w:rPr>
          <w:lang w:val="en-US"/>
        </w:rPr>
        <w:t xml:space="preserve"> is called, the field </w:t>
      </w:r>
      <w:r w:rsidRPr="00566A15">
        <w:rPr>
          <w:rStyle w:val="TexteC"/>
          <w:lang w:val="en-US"/>
        </w:rPr>
        <w:t>….</w:t>
      </w:r>
      <w:r w:rsidRPr="00566A15">
        <w:rPr>
          <w:rStyle w:val="LienChamps"/>
          <w:lang w:val="en-US"/>
        </w:rPr>
        <w:t>has_virtual</w:t>
      </w:r>
      <w:r>
        <w:rPr>
          <w:lang w:val="en-US"/>
        </w:rPr>
        <w:t xml:space="preserve"> becomes </w:t>
      </w:r>
      <w:r w:rsidRPr="00566A15">
        <w:rPr>
          <w:rStyle w:val="TexteC"/>
          <w:b/>
          <w:lang w:val="en-US"/>
        </w:rPr>
        <w:t>true</w:t>
      </w:r>
      <w:r>
        <w:rPr>
          <w:lang w:val="en-US"/>
        </w:rPr>
        <w:t>. This means that a virtual method table should be generated.</w:t>
      </w:r>
    </w:p>
    <w:p w:rsidR="00337BFD" w:rsidRPr="00337BFD" w:rsidRDefault="00337BFD" w:rsidP="00337BFD">
      <w:pPr>
        <w:pStyle w:val="NormalDef"/>
        <w:rPr>
          <w:lang w:val="en-US"/>
        </w:rPr>
      </w:pPr>
      <w:r>
        <w:rPr>
          <w:lang w:val="en-US"/>
        </w:rPr>
        <w:t xml:space="preserve">Note that the elements of </w:t>
      </w:r>
      <w:r w:rsidRPr="00566A15">
        <w:rPr>
          <w:rStyle w:val="LienChamps"/>
          <w:lang w:val="en-US"/>
        </w:rPr>
        <w:t>_pvmtInsertionPoints</w:t>
      </w:r>
      <w:r>
        <w:rPr>
          <w:lang w:val="en-US"/>
        </w:rPr>
        <w:t xml:space="preserve"> are in reverse connection with the nested class </w:t>
      </w:r>
      <w:r w:rsidRPr="00566A15">
        <w:rPr>
          <w:rStyle w:val="LienChamps"/>
          <w:lang w:val="en-US"/>
        </w:rPr>
        <w:t>_currentClass</w:t>
      </w:r>
      <w:r>
        <w:rPr>
          <w:lang w:val="en-US"/>
        </w:rPr>
        <w:t>.</w:t>
      </w:r>
    </w:p>
    <w:p w:rsidR="00B83299" w:rsidRDefault="00B83299" w:rsidP="00B83299">
      <w:pPr>
        <w:pStyle w:val="EntteChamps"/>
        <w:rPr>
          <w:lang w:val="en-US"/>
        </w:rPr>
      </w:pPr>
      <w:r w:rsidRPr="002B1A9A">
        <w:rPr>
          <w:rStyle w:val="LienUnit"/>
          <w:lang w:val="en-US"/>
        </w:rPr>
        <w:t>std</w:t>
      </w:r>
      <w:r w:rsidRPr="002B1A9A">
        <w:rPr>
          <w:lang w:val="en-US"/>
        </w:rPr>
        <w:t>::</w:t>
      </w:r>
      <w:r w:rsidRPr="002B1A9A">
        <w:rPr>
          <w:rStyle w:val="LienClasseC"/>
          <w:lang w:val="en-US"/>
        </w:rPr>
        <w:t>map</w:t>
      </w:r>
      <w:r w:rsidRPr="002B1A9A">
        <w:rPr>
          <w:lang w:val="en-US"/>
        </w:rPr>
        <w:t>&lt;</w:t>
      </w:r>
      <w:r w:rsidRPr="002B1A9A">
        <w:rPr>
          <w:b/>
          <w:bCs/>
          <w:lang w:val="en-US"/>
        </w:rPr>
        <w:t>const</w:t>
      </w:r>
      <w:r w:rsidRPr="002B1A9A">
        <w:rPr>
          <w:lang w:val="en-US"/>
        </w:rPr>
        <w:t xml:space="preserve"> </w:t>
      </w:r>
      <w:r w:rsidRPr="002B1A9A">
        <w:rPr>
          <w:rStyle w:val="LienUnit"/>
          <w:lang w:val="en-US"/>
        </w:rPr>
        <w:t>clang</w:t>
      </w:r>
      <w:r w:rsidRPr="002B1A9A">
        <w:rPr>
          <w:lang w:val="en-US"/>
        </w:rPr>
        <w:t>::</w:t>
      </w:r>
      <w:r w:rsidRPr="002B1A9A">
        <w:rPr>
          <w:rStyle w:val="LienClasseC"/>
          <w:lang w:val="en-US"/>
        </w:rPr>
        <w:t>CXXRecordDecl</w:t>
      </w:r>
      <w:r w:rsidRPr="002B1A9A">
        <w:rPr>
          <w:lang w:val="en-US"/>
        </w:rPr>
        <w:t xml:space="preserve">*, </w:t>
      </w:r>
      <w:r w:rsidRPr="002B1A9A">
        <w:rPr>
          <w:rStyle w:val="LienClasseC"/>
          <w:lang w:val="en-US"/>
        </w:rPr>
        <w:t>DelayedMethodCalls</w:t>
      </w:r>
      <w:r w:rsidRPr="002B1A9A">
        <w:rPr>
          <w:lang w:val="en-US"/>
        </w:rPr>
        <w:t xml:space="preserve">&gt; </w:t>
      </w:r>
      <w:r w:rsidRPr="002B1A9A">
        <w:rPr>
          <w:rStyle w:val="DfinitionChamps"/>
          <w:lang w:val="en-US"/>
        </w:rPr>
        <w:t>_delayedMethodCalls</w:t>
      </w:r>
      <w:r w:rsidRPr="002B1A9A">
        <w:rPr>
          <w:lang w:val="en-US"/>
        </w:rPr>
        <w:t>;</w:t>
      </w:r>
    </w:p>
    <w:p w:rsidR="00337BFD" w:rsidRDefault="00337BFD" w:rsidP="00337BFD">
      <w:pPr>
        <w:pStyle w:val="NormalDef"/>
        <w:rPr>
          <w:lang w:val="en-US"/>
        </w:rPr>
      </w:pPr>
      <w:r>
        <w:rPr>
          <w:lang w:val="en-US"/>
        </w:rPr>
        <w:t xml:space="preserve">This field manages the calls to the virtual method of </w:t>
      </w:r>
      <w:r w:rsidRPr="00566A15">
        <w:rPr>
          <w:rStyle w:val="LienChamps"/>
          <w:lang w:val="en-US"/>
        </w:rPr>
        <w:t>_currentClass</w:t>
      </w:r>
      <w:r>
        <w:rPr>
          <w:lang w:val="en-US"/>
        </w:rPr>
        <w:t xml:space="preserve"> before this class is completely visited. As the entries in the virtual method table have not been built, in particular for the cast of the object (implicit first argument of the virtual method call), the simplest way to manage this delay is to register the calls into the field </w:t>
      </w:r>
      <w:r w:rsidRPr="00366370">
        <w:rPr>
          <w:rStyle w:val="LienChamps"/>
          <w:lang w:val="en-US"/>
        </w:rPr>
        <w:t>_delayed</w:t>
      </w:r>
      <w:r>
        <w:rPr>
          <w:rStyle w:val="LienChamps"/>
          <w:lang w:val="en-US"/>
        </w:rPr>
        <w:t>Method</w:t>
      </w:r>
      <w:r w:rsidRPr="00366370">
        <w:rPr>
          <w:rStyle w:val="LienChamps"/>
          <w:lang w:val="en-US"/>
        </w:rPr>
        <w:t>Calls</w:t>
      </w:r>
      <w:r>
        <w:rPr>
          <w:lang w:val="en-US"/>
        </w:rPr>
        <w:t xml:space="preserve"> (see the method </w:t>
      </w:r>
      <w:r>
        <w:rPr>
          <w:rStyle w:val="LienMthode"/>
          <w:lang w:val="en-US"/>
        </w:rPr>
        <w:t>retrieveMethodIndex</w:t>
      </w:r>
      <w:r w:rsidR="00BD2DBC">
        <w:rPr>
          <w:lang w:val="en-US"/>
        </w:rPr>
        <w:t>/</w:t>
      </w:r>
      <w:proofErr w:type="spellStart"/>
      <w:r w:rsidR="00BD2DBC" w:rsidRPr="00566A15">
        <w:rPr>
          <w:rStyle w:val="LienMthode"/>
          <w:lang w:val="en-US"/>
        </w:rPr>
        <w:t>retrieveBaseIndex</w:t>
      </w:r>
      <w:proofErr w:type="spellEnd"/>
      <w:r w:rsidR="00BD2DBC">
        <w:rPr>
          <w:lang w:val="en-US"/>
        </w:rPr>
        <w:t>)</w:t>
      </w:r>
      <w:r>
        <w:rPr>
          <w:lang w:val="en-US"/>
        </w:rPr>
        <w:t xml:space="preserve">. At the end of the visit </w:t>
      </w:r>
      <w:r w:rsidR="00BD2DBC">
        <w:rPr>
          <w:lang w:val="en-US"/>
        </w:rPr>
        <w:t xml:space="preserve">(see the method </w:t>
      </w:r>
      <w:r w:rsidR="00BD2DBC" w:rsidRPr="00566A15">
        <w:rPr>
          <w:rStyle w:val="LienMthode"/>
          <w:lang w:val="en-US"/>
        </w:rPr>
        <w:t>exitClass</w:t>
      </w:r>
      <w:r w:rsidR="00BD2DBC">
        <w:rPr>
          <w:lang w:val="en-US"/>
        </w:rPr>
        <w:t xml:space="preserve">) </w:t>
      </w:r>
      <w:r w:rsidR="00BD2DBC" w:rsidRPr="00BD2DBC">
        <w:rPr>
          <w:rStyle w:val="LienChamps"/>
          <w:lang w:val="en-US"/>
        </w:rPr>
        <w:t>_currentClassInfo</w:t>
      </w:r>
      <w:r>
        <w:rPr>
          <w:lang w:val="en-US"/>
        </w:rPr>
        <w:t xml:space="preserve"> is </w:t>
      </w:r>
      <w:r w:rsidR="00BD2DBC">
        <w:rPr>
          <w:lang w:val="en-US"/>
        </w:rPr>
        <w:t xml:space="preserve">completely </w:t>
      </w:r>
      <w:r>
        <w:rPr>
          <w:lang w:val="en-US"/>
        </w:rPr>
        <w:lastRenderedPageBreak/>
        <w:t xml:space="preserve">built. Then the method </w:t>
      </w:r>
      <w:r w:rsidR="00BD2DBC" w:rsidRPr="00566A15">
        <w:rPr>
          <w:rStyle w:val="LienClasseC"/>
          <w:lang w:val="en-US"/>
        </w:rPr>
        <w:t>DelayedMethodCalls</w:t>
      </w:r>
      <w:r w:rsidR="00BD2DBC" w:rsidRPr="00566A15">
        <w:rPr>
          <w:rStyle w:val="TexteC"/>
          <w:lang w:val="en-US"/>
        </w:rPr>
        <w:t>::</w:t>
      </w:r>
      <w:r w:rsidRPr="00366370">
        <w:rPr>
          <w:rStyle w:val="LienMthode"/>
          <w:lang w:val="en-US"/>
        </w:rPr>
        <w:t>updateWith</w:t>
      </w:r>
      <w:r>
        <w:rPr>
          <w:lang w:val="en-US"/>
        </w:rPr>
        <w:t xml:space="preserve"> updates the generated calls with the full knowledge of the </w:t>
      </w:r>
      <w:r w:rsidRPr="00D4577F">
        <w:rPr>
          <w:rStyle w:val="LienClasseC"/>
          <w:lang w:val="en-US"/>
        </w:rPr>
        <w:t>ClassInfo</w:t>
      </w:r>
      <w:r>
        <w:rPr>
          <w:lang w:val="en-US"/>
        </w:rPr>
        <w:t>.</w:t>
      </w:r>
      <w:r w:rsidR="00BD2DBC">
        <w:rPr>
          <w:lang w:val="en-US"/>
        </w:rPr>
        <w:t xml:space="preserve"> Thanks to the mechanism of template class instantiation, this field is used in different situations and not only for nested classes. That is why it is not a list in connection with </w:t>
      </w:r>
      <w:r w:rsidR="00BD2DBC" w:rsidRPr="00566A15">
        <w:rPr>
          <w:rStyle w:val="LienChamps"/>
          <w:lang w:val="en-US"/>
        </w:rPr>
        <w:t>_currentClass</w:t>
      </w:r>
      <w:r w:rsidR="00BD2DBC">
        <w:rPr>
          <w:lang w:val="en-US"/>
        </w:rPr>
        <w:t>.</w:t>
      </w:r>
    </w:p>
    <w:p w:rsidR="00A74149" w:rsidRPr="002B1A9A" w:rsidRDefault="00A74149" w:rsidP="00A74149">
      <w:pPr>
        <w:pStyle w:val="SectionDclarationClasse"/>
        <w:rPr>
          <w:rStyle w:val="LienClasseC"/>
          <w:lang w:val="en-US"/>
        </w:rPr>
      </w:pPr>
      <w:r>
        <w:rPr>
          <w:lang w:val="en-US"/>
        </w:rPr>
        <w:t xml:space="preserve">Declaration of the class </w:t>
      </w:r>
      <w:r w:rsidRPr="002B1A9A">
        <w:rPr>
          <w:rStyle w:val="LienClasseC"/>
          <w:lang w:val="en-US"/>
        </w:rPr>
        <w:t>RTTITable</w:t>
      </w:r>
    </w:p>
    <w:p w:rsidR="00A74149" w:rsidRPr="002B1A9A" w:rsidRDefault="00A74149" w:rsidP="00A74149">
      <w:pPr>
        <w:pStyle w:val="Dclarationdeclasse"/>
        <w:rPr>
          <w:lang w:val="en-US"/>
        </w:rPr>
      </w:pPr>
      <w:r w:rsidRPr="002B1A9A">
        <w:rPr>
          <w:b/>
          <w:bCs/>
          <w:lang w:val="en-US"/>
        </w:rPr>
        <w:t>class</w:t>
      </w:r>
      <w:r w:rsidRPr="002B1A9A">
        <w:rPr>
          <w:lang w:val="en-US"/>
        </w:rPr>
        <w:t xml:space="preserve"> </w:t>
      </w:r>
      <w:r w:rsidRPr="002B1A9A">
        <w:rPr>
          <w:rStyle w:val="DfinitionClasse"/>
          <w:lang w:val="en-US"/>
        </w:rPr>
        <w:t>RTTITable</w:t>
      </w:r>
      <w:r w:rsidRPr="002B1A9A">
        <w:rPr>
          <w:lang w:val="en-US"/>
        </w:rPr>
        <w:t xml:space="preserve"> {</w:t>
      </w:r>
    </w:p>
    <w:p w:rsidR="00A74149" w:rsidRPr="002B1A9A" w:rsidRDefault="00A74149" w:rsidP="00A74149">
      <w:pPr>
        <w:pStyle w:val="Dclarationdeclasse"/>
        <w:rPr>
          <w:lang w:val="en-US"/>
        </w:rPr>
      </w:pPr>
      <w:r w:rsidRPr="002B1A9A">
        <w:rPr>
          <w:b/>
          <w:bCs/>
          <w:lang w:val="en-US"/>
        </w:rPr>
        <w:t>private</w:t>
      </w:r>
      <w:r w:rsidRPr="002B1A9A">
        <w:rPr>
          <w:lang w:val="en-US"/>
        </w:rPr>
        <w:t>:</w:t>
      </w:r>
    </w:p>
    <w:p w:rsidR="00A74149" w:rsidRPr="002B1A9A" w:rsidRDefault="00A74149" w:rsidP="00A74149">
      <w:pPr>
        <w:pStyle w:val="Dclarationdeclasse"/>
        <w:rPr>
          <w:lang w:val="en-US"/>
        </w:rPr>
      </w:pPr>
      <w:r w:rsidRPr="002B1A9A">
        <w:rPr>
          <w:lang w:val="en-US"/>
        </w:rPr>
        <w:t xml:space="preserve">  </w:t>
      </w:r>
      <w:r w:rsidRPr="002B1A9A">
        <w:rPr>
          <w:b/>
          <w:bCs/>
          <w:lang w:val="en-US"/>
        </w:rPr>
        <w:t>bool</w:t>
      </w:r>
      <w:r w:rsidRPr="002B1A9A">
        <w:rPr>
          <w:lang w:val="en-US"/>
        </w:rPr>
        <w:t xml:space="preserve"> </w:t>
      </w:r>
      <w:r w:rsidRPr="002B1A9A">
        <w:rPr>
          <w:rStyle w:val="LienChamps"/>
          <w:lang w:val="en-US"/>
        </w:rPr>
        <w:t>_hasInitRTTIFunctions</w:t>
      </w:r>
      <w:r w:rsidRPr="002B1A9A">
        <w:rPr>
          <w:lang w:val="en-US"/>
        </w:rPr>
        <w:t>;</w:t>
      </w:r>
    </w:p>
    <w:p w:rsidR="00A74149" w:rsidRPr="002B1A9A" w:rsidRDefault="00A74149" w:rsidP="00A74149">
      <w:pPr>
        <w:pStyle w:val="Dclarationdeclasse"/>
        <w:rPr>
          <w:lang w:val="en-US"/>
        </w:rPr>
      </w:pPr>
      <w:r w:rsidRPr="002B1A9A">
        <w:rPr>
          <w:lang w:val="en-US"/>
        </w:rPr>
        <w:t xml:space="preserve">  </w:t>
      </w:r>
      <w:r w:rsidRPr="002B1A9A">
        <w:rPr>
          <w:rStyle w:val="LienUnit"/>
          <w:lang w:val="en-US"/>
        </w:rPr>
        <w:t>std</w:t>
      </w:r>
      <w:r w:rsidRPr="002B1A9A">
        <w:rPr>
          <w:lang w:val="en-US"/>
        </w:rPr>
        <w:t>::</w:t>
      </w:r>
      <w:r w:rsidRPr="002B1A9A">
        <w:rPr>
          <w:rStyle w:val="LienClasseC"/>
          <w:lang w:val="en-US"/>
        </w:rPr>
        <w:t>map</w:t>
      </w:r>
      <w:r w:rsidRPr="002B1A9A">
        <w:rPr>
          <w:lang w:val="en-US"/>
        </w:rPr>
        <w:t>&lt;</w:t>
      </w:r>
      <w:r w:rsidRPr="002B1A9A">
        <w:rPr>
          <w:b/>
          <w:bCs/>
          <w:lang w:val="en-US"/>
        </w:rPr>
        <w:t>const</w:t>
      </w:r>
      <w:r w:rsidRPr="002B1A9A">
        <w:rPr>
          <w:lang w:val="en-US"/>
        </w:rPr>
        <w:t xml:space="preserve"> </w:t>
      </w:r>
      <w:r w:rsidRPr="002B1A9A">
        <w:rPr>
          <w:rStyle w:val="LienUnit"/>
          <w:lang w:val="en-US"/>
        </w:rPr>
        <w:t>clang</w:t>
      </w:r>
      <w:r w:rsidRPr="002B1A9A">
        <w:rPr>
          <w:lang w:val="en-US"/>
        </w:rPr>
        <w:t>::</w:t>
      </w:r>
      <w:r w:rsidRPr="002B1A9A">
        <w:rPr>
          <w:rStyle w:val="LienClasseC"/>
          <w:lang w:val="en-US"/>
        </w:rPr>
        <w:t>CXXRecordDecl</w:t>
      </w:r>
      <w:r w:rsidRPr="002B1A9A">
        <w:rPr>
          <w:lang w:val="en-US"/>
        </w:rPr>
        <w:t xml:space="preserve">*, </w:t>
      </w:r>
      <w:r w:rsidRPr="002B1A9A">
        <w:rPr>
          <w:rStyle w:val="LienClasseC"/>
          <w:lang w:val="en-US"/>
        </w:rPr>
        <w:t>ClassInfo</w:t>
      </w:r>
      <w:r w:rsidRPr="002B1A9A">
        <w:rPr>
          <w:lang w:val="en-US"/>
        </w:rPr>
        <w:t xml:space="preserve">&gt; </w:t>
      </w:r>
      <w:r w:rsidRPr="002B1A9A">
        <w:rPr>
          <w:rStyle w:val="LienChamps"/>
          <w:lang w:val="en-US"/>
        </w:rPr>
        <w:t>_classInfoTable</w:t>
      </w:r>
      <w:r w:rsidRPr="002B1A9A">
        <w:rPr>
          <w:lang w:val="en-US"/>
        </w:rPr>
        <w:t>;</w:t>
      </w:r>
    </w:p>
    <w:p w:rsidR="00A74149" w:rsidRPr="002B1A9A" w:rsidRDefault="00A74149" w:rsidP="00A74149">
      <w:pPr>
        <w:pStyle w:val="Dclarationdeclasse"/>
        <w:rPr>
          <w:lang w:val="en-US"/>
        </w:rPr>
      </w:pPr>
      <w:r w:rsidRPr="002B1A9A">
        <w:rPr>
          <w:lang w:val="en-US"/>
        </w:rPr>
        <w:t xml:space="preserve">  </w:t>
      </w:r>
      <w:r w:rsidRPr="002B1A9A">
        <w:rPr>
          <w:rStyle w:val="LienUnit"/>
          <w:lang w:val="en-US"/>
        </w:rPr>
        <w:t>std</w:t>
      </w:r>
      <w:r w:rsidRPr="002B1A9A">
        <w:rPr>
          <w:lang w:val="en-US"/>
        </w:rPr>
        <w:t>::</w:t>
      </w:r>
      <w:r w:rsidRPr="002B1A9A">
        <w:rPr>
          <w:rStyle w:val="LienClasseC"/>
          <w:lang w:val="en-US"/>
        </w:rPr>
        <w:t>list</w:t>
      </w:r>
      <w:r w:rsidRPr="002B1A9A">
        <w:rPr>
          <w:lang w:val="en-US"/>
        </w:rPr>
        <w:t>&lt;</w:t>
      </w:r>
      <w:r w:rsidRPr="002B1A9A">
        <w:rPr>
          <w:b/>
          <w:bCs/>
          <w:lang w:val="en-US"/>
        </w:rPr>
        <w:t>const</w:t>
      </w:r>
      <w:r w:rsidRPr="002B1A9A">
        <w:rPr>
          <w:lang w:val="en-US"/>
        </w:rPr>
        <w:t xml:space="preserve"> </w:t>
      </w:r>
      <w:r w:rsidRPr="002B1A9A">
        <w:rPr>
          <w:rStyle w:val="LienUnit"/>
          <w:lang w:val="en-US"/>
        </w:rPr>
        <w:t>clang</w:t>
      </w:r>
      <w:r w:rsidRPr="002B1A9A">
        <w:rPr>
          <w:lang w:val="en-US"/>
        </w:rPr>
        <w:t>::</w:t>
      </w:r>
      <w:r w:rsidRPr="002B1A9A">
        <w:rPr>
          <w:rStyle w:val="LienClasseC"/>
          <w:lang w:val="en-US"/>
        </w:rPr>
        <w:t>CXXRecordDecl</w:t>
      </w:r>
      <w:r w:rsidRPr="002B1A9A">
        <w:rPr>
          <w:lang w:val="en-US"/>
        </w:rPr>
        <w:t xml:space="preserve">*&gt; </w:t>
      </w:r>
      <w:r w:rsidRPr="002B1A9A">
        <w:rPr>
          <w:rStyle w:val="LienChamps"/>
          <w:lang w:val="en-US"/>
        </w:rPr>
        <w:t>_currentClass</w:t>
      </w:r>
      <w:r w:rsidRPr="002B1A9A">
        <w:rPr>
          <w:lang w:val="en-US"/>
        </w:rPr>
        <w:t>;</w:t>
      </w:r>
    </w:p>
    <w:p w:rsidR="00A74149" w:rsidRPr="002B1A9A" w:rsidRDefault="00A74149" w:rsidP="00A74149">
      <w:pPr>
        <w:pStyle w:val="Dclarationdeclasse"/>
        <w:rPr>
          <w:lang w:val="en-US"/>
        </w:rPr>
      </w:pPr>
      <w:r w:rsidRPr="002B1A9A">
        <w:rPr>
          <w:lang w:val="en-US"/>
        </w:rPr>
        <w:t xml:space="preserve">  </w:t>
      </w:r>
      <w:r w:rsidRPr="002B1A9A">
        <w:rPr>
          <w:rStyle w:val="LienUnit"/>
          <w:lang w:val="en-US"/>
        </w:rPr>
        <w:t>std</w:t>
      </w:r>
      <w:r w:rsidRPr="002B1A9A">
        <w:rPr>
          <w:lang w:val="en-US"/>
        </w:rPr>
        <w:t>::</w:t>
      </w:r>
      <w:r w:rsidRPr="002B1A9A">
        <w:rPr>
          <w:rStyle w:val="LienClasseC"/>
          <w:lang w:val="en-US"/>
        </w:rPr>
        <w:t>list</w:t>
      </w:r>
      <w:r w:rsidRPr="002B1A9A">
        <w:rPr>
          <w:lang w:val="en-US"/>
        </w:rPr>
        <w:t>&lt;</w:t>
      </w:r>
      <w:r w:rsidRPr="002B1A9A">
        <w:rPr>
          <w:rStyle w:val="LienClasseC"/>
          <w:lang w:val="en-US"/>
        </w:rPr>
        <w:t>ClassInfo</w:t>
      </w:r>
      <w:r w:rsidRPr="002B1A9A">
        <w:rPr>
          <w:lang w:val="en-US"/>
        </w:rPr>
        <w:t xml:space="preserve">&gt; </w:t>
      </w:r>
      <w:r w:rsidRPr="002B1A9A">
        <w:rPr>
          <w:rStyle w:val="LienChamps"/>
          <w:lang w:val="en-US"/>
        </w:rPr>
        <w:t>_currentClassInfo</w:t>
      </w:r>
      <w:r w:rsidRPr="002B1A9A">
        <w:rPr>
          <w:lang w:val="en-US"/>
        </w:rPr>
        <w:t>;</w:t>
      </w:r>
    </w:p>
    <w:p w:rsidR="00A74149" w:rsidRDefault="00A74149" w:rsidP="00A74149">
      <w:pPr>
        <w:pStyle w:val="Dclarationdeclasse"/>
        <w:rPr>
          <w:lang w:val="en-US"/>
        </w:rPr>
      </w:pPr>
      <w:r w:rsidRPr="002B1A9A">
        <w:rPr>
          <w:lang w:val="en-US"/>
        </w:rPr>
        <w:t xml:space="preserve">  </w:t>
      </w:r>
      <w:r w:rsidRPr="002B1A9A">
        <w:rPr>
          <w:rStyle w:val="LienUnit"/>
          <w:lang w:val="en-US"/>
        </w:rPr>
        <w:t>std</w:t>
      </w:r>
      <w:r w:rsidRPr="002B1A9A">
        <w:rPr>
          <w:lang w:val="en-US"/>
        </w:rPr>
        <w:t>::</w:t>
      </w:r>
      <w:r w:rsidRPr="002B1A9A">
        <w:rPr>
          <w:rStyle w:val="LienClasseC"/>
          <w:lang w:val="en-US"/>
        </w:rPr>
        <w:t>list</w:t>
      </w:r>
      <w:r w:rsidRPr="002B1A9A">
        <w:rPr>
          <w:lang w:val="en-US"/>
        </w:rPr>
        <w:t>&lt;</w:t>
      </w:r>
      <w:r w:rsidRPr="002B1A9A">
        <w:rPr>
          <w:rStyle w:val="LienUnit"/>
          <w:lang w:val="en-US"/>
        </w:rPr>
        <w:t>std</w:t>
      </w:r>
      <w:r w:rsidRPr="002B1A9A">
        <w:rPr>
          <w:lang w:val="en-US"/>
        </w:rPr>
        <w:t>::</w:t>
      </w:r>
      <w:r w:rsidRPr="002B1A9A">
        <w:rPr>
          <w:rStyle w:val="LienClasseC"/>
          <w:lang w:val="en-US"/>
        </w:rPr>
        <w:t>vector</w:t>
      </w:r>
      <w:r w:rsidRPr="002B1A9A">
        <w:rPr>
          <w:lang w:val="en-US"/>
        </w:rPr>
        <w:t>&lt;</w:t>
      </w:r>
      <w:r w:rsidRPr="002B1A9A">
        <w:rPr>
          <w:rStyle w:val="LienType"/>
          <w:lang w:val="en-US"/>
        </w:rPr>
        <w:t>list</w:t>
      </w:r>
      <w:r w:rsidRPr="002B1A9A">
        <w:rPr>
          <w:lang w:val="en-US"/>
        </w:rPr>
        <w:t xml:space="preserve">*&gt; &gt; </w:t>
      </w:r>
      <w:r w:rsidRPr="002B1A9A">
        <w:rPr>
          <w:rStyle w:val="LienChamps"/>
          <w:lang w:val="en-US"/>
        </w:rPr>
        <w:t>_pvmtInsertionPoints</w:t>
      </w:r>
      <w:r w:rsidRPr="002B1A9A">
        <w:rPr>
          <w:lang w:val="en-US"/>
        </w:rPr>
        <w:t>;</w:t>
      </w:r>
    </w:p>
    <w:p w:rsidR="00BE0A64" w:rsidRPr="002B1A9A" w:rsidRDefault="00BE0A64" w:rsidP="00A74149">
      <w:pPr>
        <w:pStyle w:val="Dclarationdeclasse"/>
        <w:rPr>
          <w:lang w:val="en-US"/>
        </w:rPr>
      </w:pPr>
      <w:r w:rsidRPr="00BE0A64">
        <w:rPr>
          <w:lang w:val="en-US"/>
        </w:rPr>
        <w:t xml:space="preserve">  </w:t>
      </w:r>
      <w:r w:rsidRPr="00BE0A64">
        <w:rPr>
          <w:rStyle w:val="LienUnit"/>
          <w:lang w:val="en-US"/>
        </w:rPr>
        <w:t>std</w:t>
      </w:r>
      <w:r w:rsidRPr="00BE0A64">
        <w:rPr>
          <w:lang w:val="en-US"/>
        </w:rPr>
        <w:t>::</w:t>
      </w:r>
      <w:r w:rsidRPr="00BE0A64">
        <w:rPr>
          <w:rStyle w:val="LienClasseC"/>
          <w:lang w:val="en-US"/>
        </w:rPr>
        <w:t>vector</w:t>
      </w:r>
      <w:r w:rsidRPr="00BE0A64">
        <w:rPr>
          <w:lang w:val="en-US"/>
        </w:rPr>
        <w:t>&lt;</w:t>
      </w:r>
      <w:r w:rsidRPr="00BE0A64">
        <w:rPr>
          <w:b/>
          <w:lang w:val="en-US"/>
        </w:rPr>
        <w:t>bool</w:t>
      </w:r>
      <w:r w:rsidRPr="00BE0A64">
        <w:rPr>
          <w:lang w:val="en-US"/>
        </w:rPr>
        <w:t xml:space="preserve">*&gt; </w:t>
      </w:r>
      <w:r w:rsidRPr="00BE0A64">
        <w:rPr>
          <w:rStyle w:val="LienChamps"/>
          <w:lang w:val="en-US"/>
        </w:rPr>
        <w:t>_virtualTags</w:t>
      </w:r>
      <w:r w:rsidRPr="00BE0A64">
        <w:rPr>
          <w:lang w:val="en-US"/>
        </w:rPr>
        <w:t>;</w:t>
      </w:r>
    </w:p>
    <w:p w:rsidR="00A74149" w:rsidRPr="002B1A9A" w:rsidRDefault="00A74149" w:rsidP="00A74149">
      <w:pPr>
        <w:pStyle w:val="Dclarationdeclasse"/>
        <w:rPr>
          <w:lang w:val="en-US"/>
        </w:rPr>
      </w:pPr>
      <w:r w:rsidRPr="002B1A9A">
        <w:rPr>
          <w:lang w:val="en-US"/>
        </w:rPr>
        <w:t xml:space="preserve">  </w:t>
      </w:r>
      <w:r w:rsidRPr="002B1A9A">
        <w:rPr>
          <w:rStyle w:val="LienUnit"/>
          <w:lang w:val="en-US"/>
        </w:rPr>
        <w:t>std</w:t>
      </w:r>
      <w:r w:rsidRPr="002B1A9A">
        <w:rPr>
          <w:lang w:val="en-US"/>
        </w:rPr>
        <w:t>::</w:t>
      </w:r>
      <w:r w:rsidRPr="002B1A9A">
        <w:rPr>
          <w:rStyle w:val="LienClasseC"/>
          <w:lang w:val="en-US"/>
        </w:rPr>
        <w:t>map</w:t>
      </w:r>
      <w:r w:rsidRPr="002B1A9A">
        <w:rPr>
          <w:lang w:val="en-US"/>
        </w:rPr>
        <w:t>&lt;</w:t>
      </w:r>
      <w:r w:rsidRPr="002B1A9A">
        <w:rPr>
          <w:b/>
          <w:bCs/>
          <w:lang w:val="en-US"/>
        </w:rPr>
        <w:t>const</w:t>
      </w:r>
      <w:r w:rsidRPr="002B1A9A">
        <w:rPr>
          <w:lang w:val="en-US"/>
        </w:rPr>
        <w:t xml:space="preserve"> </w:t>
      </w:r>
      <w:r w:rsidRPr="002B1A9A">
        <w:rPr>
          <w:rStyle w:val="LienUnit"/>
          <w:lang w:val="en-US"/>
        </w:rPr>
        <w:t>clang</w:t>
      </w:r>
      <w:r w:rsidRPr="002B1A9A">
        <w:rPr>
          <w:lang w:val="en-US"/>
        </w:rPr>
        <w:t>::</w:t>
      </w:r>
      <w:r w:rsidRPr="002B1A9A">
        <w:rPr>
          <w:rStyle w:val="LienClasseC"/>
          <w:lang w:val="en-US"/>
        </w:rPr>
        <w:t>CXXRecordDecl</w:t>
      </w:r>
      <w:r w:rsidRPr="002B1A9A">
        <w:rPr>
          <w:lang w:val="en-US"/>
        </w:rPr>
        <w:t xml:space="preserve">*, </w:t>
      </w:r>
      <w:r w:rsidRPr="002B1A9A">
        <w:rPr>
          <w:rStyle w:val="LienClasseC"/>
          <w:lang w:val="en-US"/>
        </w:rPr>
        <w:t>DelayedMethodCalls</w:t>
      </w:r>
      <w:r w:rsidRPr="002B1A9A">
        <w:rPr>
          <w:lang w:val="en-US"/>
        </w:rPr>
        <w:t xml:space="preserve">&gt; </w:t>
      </w:r>
      <w:r w:rsidRPr="002B1A9A">
        <w:rPr>
          <w:rStyle w:val="LienChamps"/>
          <w:lang w:val="en-US"/>
        </w:rPr>
        <w:t>_delayedMethodCalls</w:t>
      </w:r>
      <w:r w:rsidRPr="002B1A9A">
        <w:rPr>
          <w:lang w:val="en-US"/>
        </w:rPr>
        <w:t>;</w:t>
      </w:r>
    </w:p>
    <w:p w:rsidR="00A74149" w:rsidRPr="002B1A9A" w:rsidRDefault="00A74149" w:rsidP="00A74149">
      <w:pPr>
        <w:pStyle w:val="Dclarationdeclasse"/>
        <w:rPr>
          <w:lang w:val="en-US"/>
        </w:rPr>
      </w:pPr>
    </w:p>
    <w:p w:rsidR="00A74149" w:rsidRPr="002B1A9A" w:rsidRDefault="00A74149" w:rsidP="00A74149">
      <w:pPr>
        <w:pStyle w:val="Dclarationdeclasse"/>
        <w:rPr>
          <w:lang w:val="en-US"/>
        </w:rPr>
      </w:pPr>
      <w:r w:rsidRPr="002B1A9A">
        <w:rPr>
          <w:lang w:val="en-US"/>
        </w:rPr>
        <w:t xml:space="preserve">  </w:t>
      </w:r>
      <w:r w:rsidRPr="002B1A9A">
        <w:rPr>
          <w:b/>
          <w:bCs/>
          <w:lang w:val="en-US"/>
        </w:rPr>
        <w:t>void</w:t>
      </w:r>
      <w:r w:rsidRPr="002B1A9A">
        <w:rPr>
          <w:lang w:val="en-US"/>
        </w:rPr>
        <w:t xml:space="preserve"> </w:t>
      </w:r>
      <w:r w:rsidRPr="002B1A9A">
        <w:rPr>
          <w:rStyle w:val="LienMthode"/>
          <w:lang w:val="en-US"/>
        </w:rPr>
        <w:t>insertVMTContentPrelude</w:t>
      </w:r>
      <w:r w:rsidRPr="002B1A9A">
        <w:rPr>
          <w:lang w:val="en-US"/>
        </w:rPr>
        <w:t>(</w:t>
      </w:r>
      <w:r w:rsidRPr="002B1A9A">
        <w:rPr>
          <w:rStyle w:val="LienClasseC"/>
          <w:lang w:val="en-US"/>
        </w:rPr>
        <w:t>ForwardReferenceList</w:t>
      </w:r>
      <w:r w:rsidRPr="002B1A9A">
        <w:rPr>
          <w:lang w:val="en-US"/>
        </w:rPr>
        <w:t xml:space="preserve">&amp; globals, </w:t>
      </w:r>
      <w:r w:rsidRPr="002B1A9A">
        <w:rPr>
          <w:rStyle w:val="LienType"/>
          <w:lang w:val="en-US"/>
        </w:rPr>
        <w:t>location</w:t>
      </w:r>
      <w:r w:rsidRPr="002B1A9A">
        <w:rPr>
          <w:lang w:val="en-US"/>
        </w:rPr>
        <w:t xml:space="preserve"> loc);</w:t>
      </w:r>
    </w:p>
    <w:p w:rsidR="00A74149" w:rsidRPr="002B1A9A" w:rsidRDefault="00A74149" w:rsidP="00A74149">
      <w:pPr>
        <w:pStyle w:val="Dclarationdeclasse"/>
        <w:rPr>
          <w:lang w:val="en-US"/>
        </w:rPr>
      </w:pPr>
      <w:r w:rsidRPr="002B1A9A">
        <w:rPr>
          <w:lang w:val="en-US"/>
        </w:rPr>
        <w:t xml:space="preserve">  </w:t>
      </w:r>
      <w:r w:rsidRPr="002B1A9A">
        <w:rPr>
          <w:b/>
          <w:bCs/>
          <w:lang w:val="en-US"/>
        </w:rPr>
        <w:t>void</w:t>
      </w:r>
      <w:r w:rsidRPr="002B1A9A">
        <w:rPr>
          <w:lang w:val="en-US"/>
        </w:rPr>
        <w:t xml:space="preserve"> </w:t>
      </w:r>
      <w:r w:rsidRPr="002B1A9A">
        <w:rPr>
          <w:rStyle w:val="LienMthode"/>
          <w:lang w:val="en-US"/>
        </w:rPr>
        <w:t>insertVMTTypePrelude</w:t>
      </w:r>
      <w:r w:rsidRPr="002B1A9A">
        <w:rPr>
          <w:lang w:val="en-US"/>
        </w:rPr>
        <w:t>(</w:t>
      </w:r>
      <w:r w:rsidRPr="002B1A9A">
        <w:rPr>
          <w:rStyle w:val="LienClasseC"/>
          <w:lang w:val="en-US"/>
        </w:rPr>
        <w:t>ForwardReferenceList</w:t>
      </w:r>
      <w:r w:rsidRPr="002B1A9A">
        <w:rPr>
          <w:lang w:val="en-US"/>
        </w:rPr>
        <w:t xml:space="preserve">&amp; globals, </w:t>
      </w:r>
      <w:r w:rsidRPr="002B1A9A">
        <w:rPr>
          <w:rStyle w:val="LienType"/>
          <w:lang w:val="en-US"/>
        </w:rPr>
        <w:t>location</w:t>
      </w:r>
      <w:r w:rsidRPr="002B1A9A">
        <w:rPr>
          <w:lang w:val="en-US"/>
        </w:rPr>
        <w:t xml:space="preserve"> loc);</w:t>
      </w:r>
    </w:p>
    <w:p w:rsidR="00A74149" w:rsidRPr="002B1A9A" w:rsidRDefault="00A74149" w:rsidP="00A74149">
      <w:pPr>
        <w:pStyle w:val="Dclarationdeclasse"/>
        <w:rPr>
          <w:lang w:val="en-US"/>
        </w:rPr>
      </w:pPr>
      <w:r w:rsidRPr="002B1A9A">
        <w:rPr>
          <w:lang w:val="en-US"/>
        </w:rPr>
        <w:t xml:space="preserve">  </w:t>
      </w:r>
      <w:r w:rsidRPr="002B1A9A">
        <w:rPr>
          <w:b/>
          <w:bCs/>
          <w:lang w:val="en-US"/>
        </w:rPr>
        <w:t>void</w:t>
      </w:r>
      <w:r w:rsidRPr="002B1A9A">
        <w:rPr>
          <w:lang w:val="en-US"/>
        </w:rPr>
        <w:t xml:space="preserve"> </w:t>
      </w:r>
      <w:r w:rsidRPr="002B1A9A">
        <w:rPr>
          <w:rStyle w:val="LienMthode"/>
          <w:lang w:val="en-US"/>
        </w:rPr>
        <w:t>insertRTTIInfoPrelude</w:t>
      </w:r>
      <w:r w:rsidRPr="002B1A9A">
        <w:rPr>
          <w:lang w:val="en-US"/>
        </w:rPr>
        <w:t>(</w:t>
      </w:r>
      <w:r w:rsidRPr="002B1A9A">
        <w:rPr>
          <w:rStyle w:val="LienClasseC"/>
          <w:lang w:val="en-US"/>
        </w:rPr>
        <w:t>ForwardReferenceList</w:t>
      </w:r>
      <w:r w:rsidRPr="002B1A9A">
        <w:rPr>
          <w:lang w:val="en-US"/>
        </w:rPr>
        <w:t xml:space="preserve">&amp; globals, </w:t>
      </w:r>
      <w:r w:rsidRPr="002B1A9A">
        <w:rPr>
          <w:rStyle w:val="LienType"/>
          <w:lang w:val="en-US"/>
        </w:rPr>
        <w:t>location</w:t>
      </w:r>
      <w:r w:rsidRPr="002B1A9A">
        <w:rPr>
          <w:lang w:val="en-US"/>
        </w:rPr>
        <w:t xml:space="preserve"> loc);</w:t>
      </w:r>
    </w:p>
    <w:p w:rsidR="00A74149" w:rsidRPr="002B1A9A" w:rsidRDefault="00A74149" w:rsidP="00A74149">
      <w:pPr>
        <w:pStyle w:val="Dclarationdeclasse"/>
        <w:rPr>
          <w:lang w:val="en-US"/>
        </w:rPr>
      </w:pPr>
      <w:r w:rsidRPr="002B1A9A">
        <w:rPr>
          <w:lang w:val="en-US"/>
        </w:rPr>
        <w:t xml:space="preserve">  </w:t>
      </w:r>
      <w:r w:rsidRPr="002B1A9A">
        <w:rPr>
          <w:i/>
          <w:iCs/>
          <w:color w:val="0000FF"/>
          <w:lang w:val="en-US"/>
        </w:rPr>
        <w:t>/* statement */</w:t>
      </w:r>
      <w:r w:rsidRPr="002B1A9A">
        <w:rPr>
          <w:lang w:val="en-US"/>
        </w:rPr>
        <w:t xml:space="preserve"> </w:t>
      </w:r>
      <w:r w:rsidRPr="002B1A9A">
        <w:rPr>
          <w:rStyle w:val="LienType"/>
          <w:lang w:val="en-US"/>
        </w:rPr>
        <w:t>list</w:t>
      </w:r>
      <w:r w:rsidRPr="002B1A9A">
        <w:rPr>
          <w:lang w:val="en-US"/>
        </w:rPr>
        <w:t xml:space="preserve">* </w:t>
      </w:r>
      <w:r w:rsidRPr="002B1A9A">
        <w:rPr>
          <w:rStyle w:val="LienMthode"/>
          <w:lang w:val="en-US"/>
        </w:rPr>
        <w:t>insertRTTIAlgorithmsAuxDeclPrelude</w:t>
      </w:r>
      <w:r w:rsidRPr="002B1A9A">
        <w:rPr>
          <w:lang w:val="en-US"/>
        </w:rPr>
        <w:t>(</w:t>
      </w:r>
      <w:r w:rsidRPr="002B1A9A">
        <w:rPr>
          <w:rStyle w:val="LienClasseC"/>
          <w:lang w:val="en-US"/>
        </w:rPr>
        <w:t>ForwardReferenceList</w:t>
      </w:r>
      <w:r w:rsidRPr="002B1A9A">
        <w:rPr>
          <w:lang w:val="en-US"/>
        </w:rPr>
        <w:t>&amp; globals, location loc);</w:t>
      </w:r>
    </w:p>
    <w:p w:rsidR="00A74149" w:rsidRPr="002B1A9A" w:rsidRDefault="00A74149" w:rsidP="00A74149">
      <w:pPr>
        <w:pStyle w:val="Dclarationdeclasse"/>
        <w:rPr>
          <w:lang w:val="en-US"/>
        </w:rPr>
      </w:pPr>
      <w:r w:rsidRPr="002B1A9A">
        <w:rPr>
          <w:lang w:val="en-US"/>
        </w:rPr>
        <w:t xml:space="preserve">  </w:t>
      </w:r>
      <w:r w:rsidRPr="002B1A9A">
        <w:rPr>
          <w:i/>
          <w:iCs/>
          <w:color w:val="0000FF"/>
          <w:lang w:val="en-US"/>
        </w:rPr>
        <w:t>/* statement */</w:t>
      </w:r>
      <w:r w:rsidRPr="002B1A9A">
        <w:rPr>
          <w:lang w:val="en-US"/>
        </w:rPr>
        <w:t xml:space="preserve"> </w:t>
      </w:r>
      <w:r w:rsidRPr="002B1A9A">
        <w:rPr>
          <w:rStyle w:val="LienType"/>
          <w:lang w:val="en-US"/>
        </w:rPr>
        <w:t>list</w:t>
      </w:r>
      <w:r w:rsidRPr="002B1A9A">
        <w:rPr>
          <w:lang w:val="en-US"/>
        </w:rPr>
        <w:t xml:space="preserve">* </w:t>
      </w:r>
      <w:r w:rsidRPr="002B1A9A">
        <w:rPr>
          <w:rStyle w:val="LienMthode"/>
          <w:lang w:val="en-US"/>
        </w:rPr>
        <w:t>insertRTTIAlgorithmsAuxWhilePrelude</w:t>
      </w:r>
      <w:r w:rsidRPr="002B1A9A">
        <w:rPr>
          <w:lang w:val="en-US"/>
        </w:rPr>
        <w:t>(</w:t>
      </w:r>
      <w:r w:rsidRPr="002B1A9A">
        <w:rPr>
          <w:i/>
          <w:iCs/>
          <w:color w:val="0000FF"/>
          <w:lang w:val="en-US"/>
        </w:rPr>
        <w:t>/* statement */</w:t>
      </w:r>
      <w:r w:rsidRPr="002B1A9A">
        <w:rPr>
          <w:lang w:val="en-US"/>
        </w:rPr>
        <w:t xml:space="preserve"> </w:t>
      </w:r>
      <w:r w:rsidRPr="002B1A9A">
        <w:rPr>
          <w:rStyle w:val="LienType"/>
          <w:lang w:val="en-US"/>
        </w:rPr>
        <w:t>list</w:t>
      </w:r>
      <w:r w:rsidRPr="002B1A9A">
        <w:rPr>
          <w:lang w:val="en-US"/>
        </w:rPr>
        <w:t xml:space="preserve">* functionBodyRef, </w:t>
      </w:r>
      <w:r w:rsidRPr="002B1A9A">
        <w:rPr>
          <w:rStyle w:val="LienType"/>
          <w:lang w:val="en-US"/>
        </w:rPr>
        <w:t>location</w:t>
      </w:r>
      <w:r w:rsidRPr="002B1A9A">
        <w:rPr>
          <w:lang w:val="en-US"/>
        </w:rPr>
        <w:t xml:space="preserve"> loc);</w:t>
      </w:r>
    </w:p>
    <w:p w:rsidR="00A74149" w:rsidRPr="002B1A9A" w:rsidRDefault="00A74149" w:rsidP="00A74149">
      <w:pPr>
        <w:pStyle w:val="Dclarationdeclasse"/>
        <w:rPr>
          <w:lang w:val="en-US"/>
        </w:rPr>
      </w:pPr>
      <w:r w:rsidRPr="002B1A9A">
        <w:rPr>
          <w:lang w:val="en-US"/>
        </w:rPr>
        <w:t xml:space="preserve">  </w:t>
      </w:r>
      <w:r w:rsidRPr="002B1A9A">
        <w:rPr>
          <w:b/>
          <w:bCs/>
          <w:lang w:val="en-US"/>
        </w:rPr>
        <w:t>void</w:t>
      </w:r>
      <w:r w:rsidRPr="002B1A9A">
        <w:rPr>
          <w:lang w:val="en-US"/>
        </w:rPr>
        <w:t xml:space="preserve"> </w:t>
      </w:r>
      <w:r w:rsidRPr="002B1A9A">
        <w:rPr>
          <w:rStyle w:val="LienMthode"/>
          <w:lang w:val="en-US"/>
        </w:rPr>
        <w:t>insertRTTIAlgorithmsAuxWhileBodyPrelude</w:t>
      </w:r>
      <w:r w:rsidRPr="002B1A9A">
        <w:rPr>
          <w:lang w:val="en-US"/>
        </w:rPr>
        <w:t>(</w:t>
      </w:r>
      <w:r w:rsidRPr="002B1A9A">
        <w:rPr>
          <w:i/>
          <w:iCs/>
          <w:color w:val="0000FF"/>
          <w:lang w:val="en-US"/>
        </w:rPr>
        <w:t>/* statement */</w:t>
      </w:r>
      <w:r w:rsidRPr="002B1A9A">
        <w:rPr>
          <w:lang w:val="en-US"/>
        </w:rPr>
        <w:t xml:space="preserve"> </w:t>
      </w:r>
      <w:r w:rsidRPr="002B1A9A">
        <w:rPr>
          <w:rStyle w:val="LienType"/>
          <w:lang w:val="en-US"/>
        </w:rPr>
        <w:t>list</w:t>
      </w:r>
      <w:r w:rsidRPr="002B1A9A">
        <w:rPr>
          <w:lang w:val="en-US"/>
        </w:rPr>
        <w:t xml:space="preserve">* whileBodyRef, </w:t>
      </w:r>
      <w:r w:rsidRPr="002B1A9A">
        <w:rPr>
          <w:rStyle w:val="LienType"/>
          <w:lang w:val="en-US"/>
        </w:rPr>
        <w:t>location</w:t>
      </w:r>
      <w:r w:rsidRPr="002B1A9A">
        <w:rPr>
          <w:lang w:val="en-US"/>
        </w:rPr>
        <w:t xml:space="preserve"> loc, </w:t>
      </w:r>
      <w:r w:rsidRPr="002B1A9A">
        <w:rPr>
          <w:i/>
          <w:iCs/>
          <w:color w:val="0000FF"/>
          <w:lang w:val="en-US"/>
        </w:rPr>
        <w:t>/* statement */</w:t>
      </w:r>
      <w:r w:rsidRPr="002B1A9A">
        <w:rPr>
          <w:lang w:val="en-US"/>
        </w:rPr>
        <w:t xml:space="preserve"> </w:t>
      </w:r>
      <w:r w:rsidRPr="002B1A9A">
        <w:rPr>
          <w:rStyle w:val="LienType"/>
          <w:lang w:val="en-US"/>
        </w:rPr>
        <w:t>list</w:t>
      </w:r>
      <w:r w:rsidRPr="002B1A9A">
        <w:rPr>
          <w:lang w:val="en-US"/>
        </w:rPr>
        <w:t xml:space="preserve">*&amp; then, </w:t>
      </w:r>
      <w:r w:rsidRPr="002B1A9A">
        <w:rPr>
          <w:i/>
          <w:iCs/>
          <w:color w:val="0000FF"/>
          <w:lang w:val="en-US"/>
        </w:rPr>
        <w:t>/* statement */</w:t>
      </w:r>
      <w:r w:rsidRPr="002B1A9A">
        <w:rPr>
          <w:lang w:val="en-US"/>
        </w:rPr>
        <w:t xml:space="preserve"> </w:t>
      </w:r>
      <w:r w:rsidRPr="002B1A9A">
        <w:rPr>
          <w:rStyle w:val="LienType"/>
          <w:lang w:val="en-US"/>
        </w:rPr>
        <w:t>list</w:t>
      </w:r>
      <w:r w:rsidRPr="002B1A9A">
        <w:rPr>
          <w:lang w:val="en-US"/>
        </w:rPr>
        <w:t xml:space="preserve">*&amp; elseThen, </w:t>
      </w:r>
      <w:r w:rsidRPr="002B1A9A">
        <w:rPr>
          <w:i/>
          <w:iCs/>
          <w:color w:val="0000FF"/>
          <w:lang w:val="en-US"/>
        </w:rPr>
        <w:t>/* statement */</w:t>
      </w:r>
      <w:r w:rsidRPr="002B1A9A">
        <w:rPr>
          <w:lang w:val="en-US"/>
        </w:rPr>
        <w:t xml:space="preserve"> </w:t>
      </w:r>
      <w:r w:rsidRPr="002B1A9A">
        <w:rPr>
          <w:rStyle w:val="LienType"/>
          <w:lang w:val="en-US"/>
        </w:rPr>
        <w:t>list</w:t>
      </w:r>
      <w:r w:rsidRPr="002B1A9A">
        <w:rPr>
          <w:lang w:val="en-US"/>
        </w:rPr>
        <w:t>*&amp; elseElseThen);</w:t>
      </w:r>
    </w:p>
    <w:p w:rsidR="00A74149" w:rsidRPr="002B1A9A" w:rsidRDefault="00A74149" w:rsidP="00A74149">
      <w:pPr>
        <w:pStyle w:val="Dclarationdeclasse"/>
        <w:rPr>
          <w:lang w:val="en-US"/>
        </w:rPr>
      </w:pPr>
      <w:r w:rsidRPr="002B1A9A">
        <w:rPr>
          <w:lang w:val="en-US"/>
        </w:rPr>
        <w:t xml:space="preserve">  </w:t>
      </w:r>
      <w:r w:rsidRPr="002B1A9A">
        <w:rPr>
          <w:b/>
          <w:bCs/>
          <w:lang w:val="en-US"/>
        </w:rPr>
        <w:t>void</w:t>
      </w:r>
      <w:r w:rsidRPr="002B1A9A">
        <w:rPr>
          <w:lang w:val="en-US"/>
        </w:rPr>
        <w:t xml:space="preserve"> </w:t>
      </w:r>
      <w:r w:rsidRPr="002B1A9A">
        <w:rPr>
          <w:rStyle w:val="LienMthode"/>
          <w:lang w:val="en-US"/>
        </w:rPr>
        <w:t>insertRTTIAlgorithmsAuxWhileThenBodyPrelude</w:t>
      </w:r>
      <w:r w:rsidRPr="002B1A9A">
        <w:rPr>
          <w:lang w:val="en-US"/>
        </w:rPr>
        <w:t>(</w:t>
      </w:r>
      <w:r w:rsidRPr="002B1A9A">
        <w:rPr>
          <w:i/>
          <w:iCs/>
          <w:color w:val="0000FF"/>
          <w:lang w:val="en-US"/>
        </w:rPr>
        <w:t>/* statement */</w:t>
      </w:r>
      <w:r w:rsidRPr="002B1A9A">
        <w:rPr>
          <w:lang w:val="en-US"/>
        </w:rPr>
        <w:t xml:space="preserve"> </w:t>
      </w:r>
      <w:r w:rsidRPr="002B1A9A">
        <w:rPr>
          <w:rStyle w:val="LienType"/>
          <w:lang w:val="en-US"/>
        </w:rPr>
        <w:t>list</w:t>
      </w:r>
      <w:r w:rsidRPr="002B1A9A">
        <w:rPr>
          <w:lang w:val="en-US"/>
        </w:rPr>
        <w:t xml:space="preserve">* statements, </w:t>
      </w:r>
      <w:r w:rsidRPr="002B1A9A">
        <w:rPr>
          <w:rStyle w:val="LienType"/>
          <w:lang w:val="en-US"/>
        </w:rPr>
        <w:t>location</w:t>
      </w:r>
      <w:r w:rsidRPr="002B1A9A">
        <w:rPr>
          <w:lang w:val="en-US"/>
        </w:rPr>
        <w:t xml:space="preserve"> loc);</w:t>
      </w:r>
    </w:p>
    <w:p w:rsidR="00A74149" w:rsidRPr="002B1A9A" w:rsidRDefault="00A74149" w:rsidP="00A74149">
      <w:pPr>
        <w:pStyle w:val="Dclarationdeclasse"/>
        <w:rPr>
          <w:lang w:val="en-US"/>
        </w:rPr>
      </w:pPr>
      <w:r w:rsidRPr="002B1A9A">
        <w:rPr>
          <w:lang w:val="en-US"/>
        </w:rPr>
        <w:t xml:space="preserve">  </w:t>
      </w:r>
      <w:r w:rsidRPr="002B1A9A">
        <w:rPr>
          <w:b/>
          <w:bCs/>
          <w:lang w:val="en-US"/>
        </w:rPr>
        <w:t>void</w:t>
      </w:r>
      <w:r w:rsidRPr="002B1A9A">
        <w:rPr>
          <w:lang w:val="en-US"/>
        </w:rPr>
        <w:t xml:space="preserve"> </w:t>
      </w:r>
      <w:r w:rsidRPr="002B1A9A">
        <w:rPr>
          <w:rStyle w:val="LienMthode"/>
          <w:lang w:val="en-US"/>
        </w:rPr>
        <w:t>insertRTTIAlgorithmsAuxWhileElseThenBodyPrelude</w:t>
      </w:r>
      <w:r w:rsidRPr="002B1A9A">
        <w:rPr>
          <w:lang w:val="en-US"/>
        </w:rPr>
        <w:t>(</w:t>
      </w:r>
      <w:r w:rsidRPr="002B1A9A">
        <w:rPr>
          <w:i/>
          <w:iCs/>
          <w:color w:val="0000FF"/>
          <w:lang w:val="en-US"/>
        </w:rPr>
        <w:t>/* statement */</w:t>
      </w:r>
      <w:r w:rsidRPr="002B1A9A">
        <w:rPr>
          <w:lang w:val="en-US"/>
        </w:rPr>
        <w:t xml:space="preserve"> </w:t>
      </w:r>
      <w:r w:rsidRPr="002B1A9A">
        <w:rPr>
          <w:rStyle w:val="LienType"/>
          <w:lang w:val="en-US"/>
        </w:rPr>
        <w:t>list</w:t>
      </w:r>
      <w:r w:rsidRPr="002B1A9A">
        <w:rPr>
          <w:lang w:val="en-US"/>
        </w:rPr>
        <w:t xml:space="preserve">* statements, </w:t>
      </w:r>
      <w:r w:rsidRPr="002B1A9A">
        <w:rPr>
          <w:rStyle w:val="LienType"/>
          <w:lang w:val="en-US"/>
        </w:rPr>
        <w:t>location</w:t>
      </w:r>
      <w:r w:rsidRPr="002B1A9A">
        <w:rPr>
          <w:lang w:val="en-US"/>
        </w:rPr>
        <w:t xml:space="preserve"> loc);</w:t>
      </w:r>
    </w:p>
    <w:p w:rsidR="00A74149" w:rsidRPr="002B1A9A" w:rsidRDefault="00A74149" w:rsidP="00A74149">
      <w:pPr>
        <w:pStyle w:val="Dclarationdeclasse"/>
        <w:rPr>
          <w:lang w:val="en-US"/>
        </w:rPr>
      </w:pPr>
      <w:r w:rsidRPr="002B1A9A">
        <w:rPr>
          <w:lang w:val="en-US"/>
        </w:rPr>
        <w:t xml:space="preserve">  </w:t>
      </w:r>
      <w:r w:rsidRPr="002B1A9A">
        <w:rPr>
          <w:b/>
          <w:bCs/>
          <w:lang w:val="en-US"/>
        </w:rPr>
        <w:t>void</w:t>
      </w:r>
      <w:r w:rsidRPr="002B1A9A">
        <w:rPr>
          <w:lang w:val="en-US"/>
        </w:rPr>
        <w:t xml:space="preserve"> </w:t>
      </w:r>
      <w:r w:rsidRPr="002B1A9A">
        <w:rPr>
          <w:rStyle w:val="LienMthode"/>
          <w:lang w:val="en-US"/>
        </w:rPr>
        <w:t>insertRTTIAlgorithmsAuxWhileElseElseThenBodyPrelude</w:t>
      </w:r>
      <w:r w:rsidRPr="002B1A9A">
        <w:rPr>
          <w:lang w:val="en-US"/>
        </w:rPr>
        <w:t>(</w:t>
      </w:r>
      <w:r w:rsidRPr="002B1A9A">
        <w:rPr>
          <w:i/>
          <w:iCs/>
          <w:color w:val="0000FF"/>
          <w:lang w:val="en-US"/>
        </w:rPr>
        <w:t>/* statement */</w:t>
      </w:r>
      <w:r w:rsidRPr="002B1A9A">
        <w:rPr>
          <w:lang w:val="en-US"/>
        </w:rPr>
        <w:t xml:space="preserve"> </w:t>
      </w:r>
      <w:r w:rsidRPr="002B1A9A">
        <w:rPr>
          <w:rStyle w:val="LienType"/>
          <w:lang w:val="en-US"/>
        </w:rPr>
        <w:t>list</w:t>
      </w:r>
      <w:r w:rsidRPr="002B1A9A">
        <w:rPr>
          <w:lang w:val="en-US"/>
        </w:rPr>
        <w:t xml:space="preserve">* statements, </w:t>
      </w:r>
      <w:r w:rsidRPr="002B1A9A">
        <w:rPr>
          <w:rStyle w:val="LienType"/>
          <w:lang w:val="en-US"/>
        </w:rPr>
        <w:t>location</w:t>
      </w:r>
      <w:r w:rsidRPr="002B1A9A">
        <w:rPr>
          <w:lang w:val="en-US"/>
        </w:rPr>
        <w:t xml:space="preserve"> loc);</w:t>
      </w:r>
    </w:p>
    <w:p w:rsidR="00A74149" w:rsidRPr="002B1A9A" w:rsidRDefault="00A74149" w:rsidP="00A74149">
      <w:pPr>
        <w:pStyle w:val="Dclarationdeclasse"/>
        <w:rPr>
          <w:lang w:val="en-US"/>
        </w:rPr>
      </w:pPr>
      <w:r w:rsidRPr="002B1A9A">
        <w:rPr>
          <w:lang w:val="en-US"/>
        </w:rPr>
        <w:t xml:space="preserve">  </w:t>
      </w:r>
      <w:r w:rsidRPr="002B1A9A">
        <w:rPr>
          <w:i/>
          <w:iCs/>
          <w:color w:val="0000FF"/>
          <w:lang w:val="en-US"/>
        </w:rPr>
        <w:t>/* statement */</w:t>
      </w:r>
      <w:r w:rsidRPr="002B1A9A">
        <w:rPr>
          <w:lang w:val="en-US"/>
        </w:rPr>
        <w:t xml:space="preserve"> </w:t>
      </w:r>
      <w:r w:rsidRPr="002B1A9A">
        <w:rPr>
          <w:rStyle w:val="LienType"/>
          <w:lang w:val="en-US"/>
        </w:rPr>
        <w:t>list</w:t>
      </w:r>
      <w:r w:rsidRPr="002B1A9A">
        <w:rPr>
          <w:lang w:val="en-US"/>
        </w:rPr>
        <w:t xml:space="preserve">* </w:t>
      </w:r>
      <w:r w:rsidRPr="002B1A9A">
        <w:rPr>
          <w:rStyle w:val="LienMthode"/>
          <w:lang w:val="en-US"/>
        </w:rPr>
        <w:t>insertRTTIAlgorithmsAuxPrelude</w:t>
      </w:r>
      <w:r w:rsidRPr="002B1A9A">
        <w:rPr>
          <w:lang w:val="en-US"/>
        </w:rPr>
        <w:t>(</w:t>
      </w:r>
      <w:r w:rsidRPr="002B1A9A">
        <w:rPr>
          <w:rStyle w:val="LienClasseC"/>
          <w:lang w:val="en-US"/>
        </w:rPr>
        <w:t>ForwardReferenceList</w:t>
      </w:r>
      <w:r w:rsidRPr="002B1A9A">
        <w:rPr>
          <w:lang w:val="en-US"/>
        </w:rPr>
        <w:t xml:space="preserve">&amp; globals, </w:t>
      </w:r>
      <w:r w:rsidRPr="002B1A9A">
        <w:rPr>
          <w:rStyle w:val="LienType"/>
          <w:lang w:val="en-US"/>
        </w:rPr>
        <w:t>location</w:t>
      </w:r>
      <w:r w:rsidRPr="002B1A9A">
        <w:rPr>
          <w:lang w:val="en-US"/>
        </w:rPr>
        <w:t xml:space="preserve"> loc);</w:t>
      </w:r>
    </w:p>
    <w:p w:rsidR="00A74149" w:rsidRPr="002B1A9A" w:rsidRDefault="00A74149" w:rsidP="00A74149">
      <w:pPr>
        <w:pStyle w:val="Dclarationdeclasse"/>
        <w:rPr>
          <w:lang w:val="en-US"/>
        </w:rPr>
      </w:pPr>
      <w:r w:rsidRPr="002B1A9A">
        <w:rPr>
          <w:lang w:val="en-US"/>
        </w:rPr>
        <w:t xml:space="preserve">  </w:t>
      </w:r>
      <w:r w:rsidRPr="002B1A9A">
        <w:rPr>
          <w:i/>
          <w:iCs/>
          <w:color w:val="0000FF"/>
          <w:lang w:val="en-US"/>
        </w:rPr>
        <w:t>/* statement */</w:t>
      </w:r>
      <w:r w:rsidRPr="002B1A9A">
        <w:rPr>
          <w:lang w:val="en-US"/>
        </w:rPr>
        <w:t xml:space="preserve"> </w:t>
      </w:r>
      <w:r w:rsidRPr="002B1A9A">
        <w:rPr>
          <w:rStyle w:val="LienType"/>
          <w:lang w:val="en-US"/>
        </w:rPr>
        <w:t>list</w:t>
      </w:r>
      <w:r w:rsidRPr="002B1A9A">
        <w:rPr>
          <w:lang w:val="en-US"/>
        </w:rPr>
        <w:t xml:space="preserve">* </w:t>
      </w:r>
      <w:r w:rsidRPr="002B1A9A">
        <w:rPr>
          <w:rStyle w:val="LienMthode"/>
          <w:lang w:val="en-US"/>
        </w:rPr>
        <w:t>insertRTTIAlgorithmsDeclPrelude</w:t>
      </w:r>
      <w:r w:rsidRPr="002B1A9A">
        <w:rPr>
          <w:lang w:val="en-US"/>
        </w:rPr>
        <w:t>(</w:t>
      </w:r>
      <w:r w:rsidRPr="002B1A9A">
        <w:rPr>
          <w:rStyle w:val="LienClasseC"/>
          <w:lang w:val="en-US"/>
        </w:rPr>
        <w:t>ForwardReferenceList</w:t>
      </w:r>
      <w:r w:rsidRPr="002B1A9A">
        <w:rPr>
          <w:lang w:val="en-US"/>
        </w:rPr>
        <w:t xml:space="preserve">&amp; globals, </w:t>
      </w:r>
      <w:r w:rsidRPr="002B1A9A">
        <w:rPr>
          <w:rStyle w:val="LienType"/>
          <w:lang w:val="en-US"/>
        </w:rPr>
        <w:t>location</w:t>
      </w:r>
      <w:r w:rsidRPr="002B1A9A">
        <w:rPr>
          <w:lang w:val="en-US"/>
        </w:rPr>
        <w:t xml:space="preserve"> loc);</w:t>
      </w:r>
    </w:p>
    <w:p w:rsidR="00A74149" w:rsidRPr="002B1A9A" w:rsidRDefault="00A74149" w:rsidP="00A74149">
      <w:pPr>
        <w:pStyle w:val="Dclarationdeclasse"/>
        <w:rPr>
          <w:lang w:val="en-US"/>
        </w:rPr>
      </w:pPr>
      <w:r w:rsidRPr="002B1A9A">
        <w:rPr>
          <w:lang w:val="en-US"/>
        </w:rPr>
        <w:t xml:space="preserve">  </w:t>
      </w:r>
      <w:r w:rsidRPr="002B1A9A">
        <w:rPr>
          <w:i/>
          <w:iCs/>
          <w:color w:val="0000FF"/>
          <w:lang w:val="en-US"/>
        </w:rPr>
        <w:t>/* statement */</w:t>
      </w:r>
      <w:r w:rsidRPr="002B1A9A">
        <w:rPr>
          <w:lang w:val="en-US"/>
        </w:rPr>
        <w:t xml:space="preserve"> </w:t>
      </w:r>
      <w:r w:rsidRPr="002B1A9A">
        <w:rPr>
          <w:rStyle w:val="LienType"/>
          <w:lang w:val="en-US"/>
        </w:rPr>
        <w:t>list</w:t>
      </w:r>
      <w:r w:rsidRPr="002B1A9A">
        <w:rPr>
          <w:lang w:val="en-US"/>
        </w:rPr>
        <w:t xml:space="preserve">* </w:t>
      </w:r>
      <w:r w:rsidRPr="002B1A9A">
        <w:rPr>
          <w:rStyle w:val="LienMthode"/>
          <w:lang w:val="en-US"/>
        </w:rPr>
        <w:t>insertRTTIAlgorithmsFirstPartPrelude</w:t>
      </w:r>
      <w:r w:rsidRPr="002B1A9A">
        <w:rPr>
          <w:lang w:val="en-US"/>
        </w:rPr>
        <w:t>(</w:t>
      </w:r>
      <w:r w:rsidRPr="002B1A9A">
        <w:rPr>
          <w:i/>
          <w:iCs/>
          <w:color w:val="0000FF"/>
          <w:lang w:val="en-US"/>
        </w:rPr>
        <w:t>/* statement */</w:t>
      </w:r>
      <w:r w:rsidRPr="002B1A9A">
        <w:rPr>
          <w:lang w:val="en-US"/>
        </w:rPr>
        <w:t xml:space="preserve"> </w:t>
      </w:r>
      <w:r w:rsidRPr="002B1A9A">
        <w:rPr>
          <w:rStyle w:val="LienType"/>
          <w:lang w:val="en-US"/>
        </w:rPr>
        <w:t>list</w:t>
      </w:r>
      <w:r w:rsidRPr="002B1A9A">
        <w:rPr>
          <w:lang w:val="en-US"/>
        </w:rPr>
        <w:t xml:space="preserve">* statements, </w:t>
      </w:r>
      <w:r w:rsidRPr="002B1A9A">
        <w:rPr>
          <w:rStyle w:val="LienType"/>
          <w:lang w:val="en-US"/>
        </w:rPr>
        <w:t>location</w:t>
      </w:r>
      <w:r w:rsidRPr="002B1A9A">
        <w:rPr>
          <w:lang w:val="en-US"/>
        </w:rPr>
        <w:t xml:space="preserve"> loc);</w:t>
      </w:r>
    </w:p>
    <w:p w:rsidR="00A74149" w:rsidRPr="002B1A9A" w:rsidRDefault="00A74149" w:rsidP="00A74149">
      <w:pPr>
        <w:pStyle w:val="Dclarationdeclasse"/>
        <w:rPr>
          <w:lang w:val="en-US"/>
        </w:rPr>
      </w:pPr>
      <w:r w:rsidRPr="002B1A9A">
        <w:rPr>
          <w:lang w:val="en-US"/>
        </w:rPr>
        <w:t xml:space="preserve">  </w:t>
      </w:r>
      <w:r w:rsidRPr="002B1A9A">
        <w:rPr>
          <w:i/>
          <w:iCs/>
          <w:color w:val="0000FF"/>
          <w:lang w:val="en-US"/>
        </w:rPr>
        <w:t>/* statement */</w:t>
      </w:r>
      <w:r w:rsidRPr="002B1A9A">
        <w:rPr>
          <w:lang w:val="en-US"/>
        </w:rPr>
        <w:t xml:space="preserve"> </w:t>
      </w:r>
      <w:r w:rsidRPr="002B1A9A">
        <w:rPr>
          <w:rStyle w:val="LienType"/>
          <w:lang w:val="en-US"/>
        </w:rPr>
        <w:t>list</w:t>
      </w:r>
      <w:r w:rsidRPr="002B1A9A">
        <w:rPr>
          <w:lang w:val="en-US"/>
        </w:rPr>
        <w:t xml:space="preserve">* </w:t>
      </w:r>
      <w:r w:rsidRPr="002B1A9A">
        <w:rPr>
          <w:rStyle w:val="LienMthode"/>
          <w:lang w:val="en-US"/>
        </w:rPr>
        <w:t>insertRTTIAlgorithmsDoWhilePrelude</w:t>
      </w:r>
      <w:r w:rsidRPr="002B1A9A">
        <w:rPr>
          <w:lang w:val="en-US"/>
        </w:rPr>
        <w:t>(</w:t>
      </w:r>
      <w:r w:rsidRPr="002B1A9A">
        <w:rPr>
          <w:i/>
          <w:iCs/>
          <w:color w:val="0000FF"/>
          <w:lang w:val="en-US"/>
        </w:rPr>
        <w:t>/* statement */</w:t>
      </w:r>
      <w:r w:rsidRPr="002B1A9A">
        <w:rPr>
          <w:lang w:val="en-US"/>
        </w:rPr>
        <w:t xml:space="preserve"> </w:t>
      </w:r>
      <w:r w:rsidRPr="002B1A9A">
        <w:rPr>
          <w:rStyle w:val="LienType"/>
          <w:lang w:val="en-US"/>
        </w:rPr>
        <w:t>list</w:t>
      </w:r>
      <w:r w:rsidRPr="002B1A9A">
        <w:rPr>
          <w:lang w:val="en-US"/>
        </w:rPr>
        <w:t xml:space="preserve">*&amp; statements, </w:t>
      </w:r>
      <w:r w:rsidRPr="002B1A9A">
        <w:rPr>
          <w:rStyle w:val="LienType"/>
          <w:lang w:val="en-US"/>
        </w:rPr>
        <w:t>location</w:t>
      </w:r>
      <w:r w:rsidRPr="002B1A9A">
        <w:rPr>
          <w:lang w:val="en-US"/>
        </w:rPr>
        <w:t xml:space="preserve"> loc);</w:t>
      </w:r>
    </w:p>
    <w:p w:rsidR="00A74149" w:rsidRPr="002B1A9A" w:rsidRDefault="00A74149" w:rsidP="00A74149">
      <w:pPr>
        <w:pStyle w:val="Dclarationdeclasse"/>
        <w:rPr>
          <w:lang w:val="en-US"/>
        </w:rPr>
      </w:pPr>
      <w:r w:rsidRPr="002B1A9A">
        <w:rPr>
          <w:lang w:val="en-US"/>
        </w:rPr>
        <w:t xml:space="preserve">  </w:t>
      </w:r>
      <w:r w:rsidRPr="002B1A9A">
        <w:rPr>
          <w:i/>
          <w:iCs/>
          <w:color w:val="0000FF"/>
          <w:lang w:val="en-US"/>
        </w:rPr>
        <w:t>/* statement */</w:t>
      </w:r>
      <w:r w:rsidRPr="002B1A9A">
        <w:rPr>
          <w:lang w:val="en-US"/>
        </w:rPr>
        <w:t xml:space="preserve"> </w:t>
      </w:r>
      <w:r w:rsidRPr="002B1A9A">
        <w:rPr>
          <w:rStyle w:val="LienType"/>
          <w:lang w:val="en-US"/>
        </w:rPr>
        <w:t>list</w:t>
      </w:r>
      <w:r w:rsidRPr="002B1A9A">
        <w:rPr>
          <w:lang w:val="en-US"/>
        </w:rPr>
        <w:t xml:space="preserve">* </w:t>
      </w:r>
      <w:r w:rsidRPr="002B1A9A">
        <w:rPr>
          <w:rStyle w:val="LienMthode"/>
          <w:lang w:val="en-US"/>
        </w:rPr>
        <w:t>insertRTTIAlgorithmsSecondWhilePrelude</w:t>
      </w:r>
      <w:r w:rsidRPr="002B1A9A">
        <w:rPr>
          <w:lang w:val="en-US"/>
        </w:rPr>
        <w:t>(</w:t>
      </w:r>
      <w:r w:rsidRPr="002B1A9A">
        <w:rPr>
          <w:i/>
          <w:iCs/>
          <w:color w:val="0000FF"/>
          <w:lang w:val="en-US"/>
        </w:rPr>
        <w:t>/* statement */</w:t>
      </w:r>
      <w:r w:rsidRPr="002B1A9A">
        <w:rPr>
          <w:lang w:val="en-US"/>
        </w:rPr>
        <w:t xml:space="preserve"> </w:t>
      </w:r>
      <w:r w:rsidRPr="002B1A9A">
        <w:rPr>
          <w:rStyle w:val="LienType"/>
          <w:lang w:val="en-US"/>
        </w:rPr>
        <w:t>list</w:t>
      </w:r>
      <w:r w:rsidRPr="002B1A9A">
        <w:rPr>
          <w:lang w:val="en-US"/>
        </w:rPr>
        <w:t xml:space="preserve">*&amp; statements, </w:t>
      </w:r>
      <w:r w:rsidRPr="002B1A9A">
        <w:rPr>
          <w:rStyle w:val="LienType"/>
          <w:lang w:val="en-US"/>
        </w:rPr>
        <w:t>location</w:t>
      </w:r>
      <w:r w:rsidRPr="002B1A9A">
        <w:rPr>
          <w:lang w:val="en-US"/>
        </w:rPr>
        <w:t xml:space="preserve"> loc);</w:t>
      </w:r>
    </w:p>
    <w:p w:rsidR="00A74149" w:rsidRPr="002B1A9A" w:rsidRDefault="00A74149" w:rsidP="00A74149">
      <w:pPr>
        <w:pStyle w:val="Dclarationdeclasse"/>
        <w:rPr>
          <w:lang w:val="en-US"/>
        </w:rPr>
      </w:pPr>
      <w:r w:rsidRPr="002B1A9A">
        <w:rPr>
          <w:lang w:val="en-US"/>
        </w:rPr>
        <w:t xml:space="preserve">  </w:t>
      </w:r>
      <w:r w:rsidRPr="002B1A9A">
        <w:rPr>
          <w:b/>
          <w:bCs/>
          <w:lang w:val="en-US"/>
        </w:rPr>
        <w:t>void</w:t>
      </w:r>
      <w:r w:rsidRPr="002B1A9A">
        <w:rPr>
          <w:lang w:val="en-US"/>
        </w:rPr>
        <w:t xml:space="preserve"> </w:t>
      </w:r>
      <w:r w:rsidRPr="002B1A9A">
        <w:rPr>
          <w:rStyle w:val="LienMthode"/>
          <w:lang w:val="en-US"/>
        </w:rPr>
        <w:t>insertRTTIAlgorithmsSecondWhileBodyPrelude</w:t>
      </w:r>
      <w:r w:rsidRPr="002B1A9A">
        <w:rPr>
          <w:lang w:val="en-US"/>
        </w:rPr>
        <w:t>(</w:t>
      </w:r>
      <w:r w:rsidRPr="002B1A9A">
        <w:rPr>
          <w:i/>
          <w:iCs/>
          <w:color w:val="0000FF"/>
          <w:lang w:val="en-US"/>
        </w:rPr>
        <w:t>/* statement */</w:t>
      </w:r>
      <w:r w:rsidRPr="002B1A9A">
        <w:rPr>
          <w:lang w:val="en-US"/>
        </w:rPr>
        <w:t xml:space="preserve"> </w:t>
      </w:r>
      <w:r w:rsidRPr="002B1A9A">
        <w:rPr>
          <w:rStyle w:val="LienType"/>
          <w:lang w:val="en-US"/>
        </w:rPr>
        <w:t>list</w:t>
      </w:r>
      <w:r w:rsidRPr="002B1A9A">
        <w:rPr>
          <w:lang w:val="en-US"/>
        </w:rPr>
        <w:t xml:space="preserve">*&amp; statements, </w:t>
      </w:r>
      <w:r w:rsidRPr="002B1A9A">
        <w:rPr>
          <w:rStyle w:val="LienType"/>
          <w:lang w:val="en-US"/>
        </w:rPr>
        <w:t>location</w:t>
      </w:r>
      <w:r w:rsidRPr="002B1A9A">
        <w:rPr>
          <w:lang w:val="en-US"/>
        </w:rPr>
        <w:t xml:space="preserve"> loc);</w:t>
      </w:r>
    </w:p>
    <w:p w:rsidR="00A74149" w:rsidRPr="002B1A9A" w:rsidRDefault="00A74149" w:rsidP="00A74149">
      <w:pPr>
        <w:pStyle w:val="Dclarationdeclasse"/>
        <w:rPr>
          <w:lang w:val="en-US"/>
        </w:rPr>
      </w:pPr>
      <w:r w:rsidRPr="002B1A9A">
        <w:rPr>
          <w:lang w:val="en-US"/>
        </w:rPr>
        <w:t xml:space="preserve">  </w:t>
      </w:r>
      <w:r w:rsidRPr="002B1A9A">
        <w:rPr>
          <w:i/>
          <w:iCs/>
          <w:color w:val="0000FF"/>
          <w:lang w:val="en-US"/>
        </w:rPr>
        <w:t>/* statement */</w:t>
      </w:r>
      <w:r w:rsidRPr="002B1A9A">
        <w:rPr>
          <w:lang w:val="en-US"/>
        </w:rPr>
        <w:t xml:space="preserve"> </w:t>
      </w:r>
      <w:r w:rsidRPr="002B1A9A">
        <w:rPr>
          <w:rStyle w:val="LienType"/>
          <w:lang w:val="en-US"/>
        </w:rPr>
        <w:t>list</w:t>
      </w:r>
      <w:r w:rsidRPr="002B1A9A">
        <w:rPr>
          <w:lang w:val="en-US"/>
        </w:rPr>
        <w:t xml:space="preserve">* </w:t>
      </w:r>
      <w:r w:rsidRPr="002B1A9A">
        <w:rPr>
          <w:rStyle w:val="LienMthode"/>
          <w:lang w:val="en-US"/>
        </w:rPr>
        <w:t>insertRTTIAlgorithmsSecondIfThenPrelude</w:t>
      </w:r>
      <w:r w:rsidRPr="002B1A9A">
        <w:rPr>
          <w:lang w:val="en-US"/>
        </w:rPr>
        <w:t>(</w:t>
      </w:r>
      <w:r w:rsidRPr="002B1A9A">
        <w:rPr>
          <w:i/>
          <w:iCs/>
          <w:color w:val="0000FF"/>
          <w:lang w:val="en-US"/>
        </w:rPr>
        <w:t>/* statement */</w:t>
      </w:r>
      <w:r w:rsidRPr="002B1A9A">
        <w:rPr>
          <w:lang w:val="en-US"/>
        </w:rPr>
        <w:t xml:space="preserve"> </w:t>
      </w:r>
      <w:r w:rsidRPr="002B1A9A">
        <w:rPr>
          <w:rStyle w:val="LienType"/>
          <w:lang w:val="en-US"/>
        </w:rPr>
        <w:t>list</w:t>
      </w:r>
      <w:r w:rsidRPr="002B1A9A">
        <w:rPr>
          <w:lang w:val="en-US"/>
        </w:rPr>
        <w:t xml:space="preserve">*&amp; statements, </w:t>
      </w:r>
      <w:r w:rsidRPr="002B1A9A">
        <w:rPr>
          <w:rStyle w:val="LienType"/>
          <w:lang w:val="en-US"/>
        </w:rPr>
        <w:t>location</w:t>
      </w:r>
      <w:r w:rsidRPr="002B1A9A">
        <w:rPr>
          <w:lang w:val="en-US"/>
        </w:rPr>
        <w:t xml:space="preserve"> loc);</w:t>
      </w:r>
    </w:p>
    <w:p w:rsidR="00A74149" w:rsidRPr="002B1A9A" w:rsidRDefault="00A74149" w:rsidP="00A74149">
      <w:pPr>
        <w:pStyle w:val="Dclarationdeclasse"/>
        <w:rPr>
          <w:lang w:val="en-US"/>
        </w:rPr>
      </w:pPr>
      <w:r w:rsidRPr="002B1A9A">
        <w:rPr>
          <w:lang w:val="en-US"/>
        </w:rPr>
        <w:t xml:space="preserve">  </w:t>
      </w:r>
      <w:r w:rsidRPr="002B1A9A">
        <w:rPr>
          <w:b/>
          <w:bCs/>
          <w:lang w:val="en-US"/>
        </w:rPr>
        <w:t>void</w:t>
      </w:r>
      <w:r w:rsidRPr="002B1A9A">
        <w:rPr>
          <w:lang w:val="en-US"/>
        </w:rPr>
        <w:t xml:space="preserve"> </w:t>
      </w:r>
      <w:r w:rsidRPr="002B1A9A">
        <w:rPr>
          <w:rStyle w:val="LienMthode"/>
          <w:lang w:val="en-US"/>
        </w:rPr>
        <w:t>insertRTTIAlgorithmsSecondIfThenBodyPrelude</w:t>
      </w:r>
      <w:r w:rsidRPr="002B1A9A">
        <w:rPr>
          <w:lang w:val="en-US"/>
        </w:rPr>
        <w:t>(</w:t>
      </w:r>
      <w:r w:rsidRPr="002B1A9A">
        <w:rPr>
          <w:i/>
          <w:iCs/>
          <w:color w:val="0000FF"/>
          <w:lang w:val="en-US"/>
        </w:rPr>
        <w:t>/* statement */</w:t>
      </w:r>
      <w:r w:rsidRPr="002B1A9A">
        <w:rPr>
          <w:lang w:val="en-US"/>
        </w:rPr>
        <w:t xml:space="preserve"> </w:t>
      </w:r>
      <w:r w:rsidRPr="002B1A9A">
        <w:rPr>
          <w:rStyle w:val="LienType"/>
          <w:lang w:val="en-US"/>
        </w:rPr>
        <w:t>list</w:t>
      </w:r>
      <w:r w:rsidRPr="002B1A9A">
        <w:rPr>
          <w:lang w:val="en-US"/>
        </w:rPr>
        <w:t xml:space="preserve">*&amp; statements, </w:t>
      </w:r>
      <w:r w:rsidRPr="002B1A9A">
        <w:rPr>
          <w:rStyle w:val="LienType"/>
          <w:lang w:val="en-US"/>
        </w:rPr>
        <w:t>location</w:t>
      </w:r>
      <w:r w:rsidRPr="002B1A9A">
        <w:rPr>
          <w:lang w:val="en-US"/>
        </w:rPr>
        <w:t xml:space="preserve"> loc);</w:t>
      </w:r>
    </w:p>
    <w:p w:rsidR="00A74149" w:rsidRPr="002B1A9A" w:rsidRDefault="00A74149" w:rsidP="00A74149">
      <w:pPr>
        <w:pStyle w:val="Dclarationdeclasse"/>
        <w:rPr>
          <w:lang w:val="en-US"/>
        </w:rPr>
      </w:pPr>
      <w:r w:rsidRPr="002B1A9A">
        <w:rPr>
          <w:lang w:val="en-US"/>
        </w:rPr>
        <w:t xml:space="preserve">  </w:t>
      </w:r>
      <w:r w:rsidRPr="002B1A9A">
        <w:rPr>
          <w:b/>
          <w:bCs/>
          <w:lang w:val="en-US"/>
        </w:rPr>
        <w:t>void</w:t>
      </w:r>
      <w:r w:rsidRPr="002B1A9A">
        <w:rPr>
          <w:lang w:val="en-US"/>
        </w:rPr>
        <w:t xml:space="preserve"> </w:t>
      </w:r>
      <w:r w:rsidRPr="002B1A9A">
        <w:rPr>
          <w:rStyle w:val="LienMthode"/>
          <w:lang w:val="en-US"/>
        </w:rPr>
        <w:t>insertRTTIAlgorithmsLastPartPrelude</w:t>
      </w:r>
      <w:r w:rsidRPr="002B1A9A">
        <w:rPr>
          <w:lang w:val="en-US"/>
        </w:rPr>
        <w:t>(</w:t>
      </w:r>
      <w:r w:rsidRPr="002B1A9A">
        <w:rPr>
          <w:i/>
          <w:iCs/>
          <w:color w:val="0000FF"/>
          <w:lang w:val="en-US"/>
        </w:rPr>
        <w:t>/* statement */</w:t>
      </w:r>
      <w:r w:rsidRPr="002B1A9A">
        <w:rPr>
          <w:lang w:val="en-US"/>
        </w:rPr>
        <w:t xml:space="preserve"> </w:t>
      </w:r>
      <w:r w:rsidRPr="002B1A9A">
        <w:rPr>
          <w:rStyle w:val="LienType"/>
          <w:lang w:val="en-US"/>
        </w:rPr>
        <w:t>list</w:t>
      </w:r>
      <w:r w:rsidRPr="002B1A9A">
        <w:rPr>
          <w:lang w:val="en-US"/>
        </w:rPr>
        <w:t xml:space="preserve">*&amp; statements, </w:t>
      </w:r>
      <w:r w:rsidRPr="002B1A9A">
        <w:rPr>
          <w:rStyle w:val="LienType"/>
          <w:lang w:val="en-US"/>
        </w:rPr>
        <w:t>location</w:t>
      </w:r>
      <w:r w:rsidRPr="002B1A9A">
        <w:rPr>
          <w:lang w:val="en-US"/>
        </w:rPr>
        <w:t xml:space="preserve"> loc);</w:t>
      </w:r>
    </w:p>
    <w:p w:rsidR="00A74149" w:rsidRPr="002B1A9A" w:rsidRDefault="00A74149" w:rsidP="00A74149">
      <w:pPr>
        <w:pStyle w:val="Dclarationdeclasse"/>
        <w:rPr>
          <w:lang w:val="en-US"/>
        </w:rPr>
      </w:pPr>
      <w:r w:rsidRPr="002B1A9A">
        <w:rPr>
          <w:lang w:val="en-US"/>
        </w:rPr>
        <w:t xml:space="preserve">  </w:t>
      </w:r>
      <w:r w:rsidRPr="002B1A9A">
        <w:rPr>
          <w:i/>
          <w:iCs/>
          <w:color w:val="0000FF"/>
          <w:lang w:val="en-US"/>
        </w:rPr>
        <w:t>/* statement */</w:t>
      </w:r>
      <w:r w:rsidRPr="002B1A9A">
        <w:rPr>
          <w:lang w:val="en-US"/>
        </w:rPr>
        <w:t xml:space="preserve"> </w:t>
      </w:r>
      <w:r w:rsidRPr="002B1A9A">
        <w:rPr>
          <w:rStyle w:val="LienType"/>
          <w:lang w:val="en-US"/>
        </w:rPr>
        <w:t>list</w:t>
      </w:r>
      <w:r w:rsidRPr="002B1A9A">
        <w:rPr>
          <w:lang w:val="en-US"/>
        </w:rPr>
        <w:t xml:space="preserve">* </w:t>
      </w:r>
      <w:r w:rsidRPr="002B1A9A">
        <w:rPr>
          <w:rStyle w:val="LienMthode"/>
          <w:lang w:val="en-US"/>
        </w:rPr>
        <w:t>insertRTTIAlgorithmsPrelude</w:t>
      </w:r>
      <w:r w:rsidRPr="002B1A9A">
        <w:rPr>
          <w:lang w:val="en-US"/>
        </w:rPr>
        <w:t>(</w:t>
      </w:r>
      <w:r w:rsidRPr="002B1A9A">
        <w:rPr>
          <w:rStyle w:val="LienClasseC"/>
          <w:lang w:val="en-US"/>
        </w:rPr>
        <w:t>ForwardReferenceList</w:t>
      </w:r>
      <w:r w:rsidRPr="002B1A9A">
        <w:rPr>
          <w:lang w:val="en-US"/>
        </w:rPr>
        <w:t xml:space="preserve">&amp; globals, </w:t>
      </w:r>
      <w:r w:rsidRPr="002B1A9A">
        <w:rPr>
          <w:rStyle w:val="LienType"/>
          <w:lang w:val="en-US"/>
        </w:rPr>
        <w:t>location</w:t>
      </w:r>
      <w:r w:rsidRPr="002B1A9A">
        <w:rPr>
          <w:lang w:val="en-US"/>
        </w:rPr>
        <w:t xml:space="preserve"> loc);</w:t>
      </w:r>
    </w:p>
    <w:p w:rsidR="00A74149" w:rsidRPr="002B1A9A" w:rsidRDefault="00A74149" w:rsidP="00A74149">
      <w:pPr>
        <w:pStyle w:val="Dclarationdeclasse"/>
        <w:rPr>
          <w:lang w:val="en-US"/>
        </w:rPr>
      </w:pPr>
      <w:r w:rsidRPr="002B1A9A">
        <w:rPr>
          <w:lang w:val="en-US"/>
        </w:rPr>
        <w:t xml:space="preserve">  </w:t>
      </w:r>
      <w:r w:rsidRPr="002B1A9A">
        <w:rPr>
          <w:b/>
          <w:bCs/>
          <w:lang w:val="en-US"/>
        </w:rPr>
        <w:t>void</w:t>
      </w:r>
      <w:r w:rsidRPr="002B1A9A">
        <w:rPr>
          <w:lang w:val="en-US"/>
        </w:rPr>
        <w:t xml:space="preserve"> </w:t>
      </w:r>
      <w:r w:rsidRPr="002B1A9A">
        <w:rPr>
          <w:rStyle w:val="LienMthode"/>
          <w:lang w:val="en-US"/>
        </w:rPr>
        <w:t>insertRttiPrelude</w:t>
      </w:r>
      <w:r w:rsidRPr="002B1A9A">
        <w:rPr>
          <w:lang w:val="en-US"/>
        </w:rPr>
        <w:t>(</w:t>
      </w:r>
      <w:r w:rsidRPr="002B1A9A">
        <w:rPr>
          <w:rStyle w:val="LienClasseC"/>
          <w:lang w:val="en-US"/>
        </w:rPr>
        <w:t>ForwardReferenceList</w:t>
      </w:r>
      <w:r w:rsidRPr="002B1A9A">
        <w:rPr>
          <w:lang w:val="en-US"/>
        </w:rPr>
        <w:t xml:space="preserve">&amp; globals, </w:t>
      </w:r>
      <w:r w:rsidRPr="002B1A9A">
        <w:rPr>
          <w:rStyle w:val="LienType"/>
          <w:lang w:val="en-US"/>
        </w:rPr>
        <w:t>location</w:t>
      </w:r>
      <w:r w:rsidRPr="002B1A9A">
        <w:rPr>
          <w:lang w:val="en-US"/>
        </w:rPr>
        <w:t xml:space="preserve"> loc);</w:t>
      </w:r>
    </w:p>
    <w:p w:rsidR="00A74149" w:rsidRPr="002B1A9A" w:rsidRDefault="00A74149" w:rsidP="00A74149">
      <w:pPr>
        <w:pStyle w:val="Dclarationdeclasse"/>
        <w:rPr>
          <w:lang w:val="en-US"/>
        </w:rPr>
      </w:pPr>
    </w:p>
    <w:p w:rsidR="00A74149" w:rsidRPr="002B1A9A" w:rsidRDefault="00A74149" w:rsidP="00A74149">
      <w:pPr>
        <w:pStyle w:val="Dclarationdeclasse"/>
        <w:rPr>
          <w:lang w:val="en-US"/>
        </w:rPr>
      </w:pPr>
      <w:r w:rsidRPr="002B1A9A">
        <w:rPr>
          <w:lang w:val="en-US"/>
        </w:rPr>
        <w:t xml:space="preserve">  </w:t>
      </w:r>
      <w:r w:rsidRPr="002B1A9A">
        <w:rPr>
          <w:b/>
          <w:bCs/>
          <w:lang w:val="en-US"/>
        </w:rPr>
        <w:t>void</w:t>
      </w:r>
      <w:r w:rsidRPr="002B1A9A">
        <w:rPr>
          <w:lang w:val="en-US"/>
        </w:rPr>
        <w:t xml:space="preserve"> </w:t>
      </w:r>
      <w:r w:rsidRPr="002B1A9A">
        <w:rPr>
          <w:rStyle w:val="LienMthode"/>
          <w:lang w:val="en-US"/>
        </w:rPr>
        <w:t>insertStaticVMTDeclaration</w:t>
      </w:r>
      <w:r w:rsidRPr="002B1A9A">
        <w:rPr>
          <w:lang w:val="en-US"/>
        </w:rPr>
        <w:t>(</w:t>
      </w:r>
      <w:r w:rsidRPr="002B1A9A">
        <w:rPr>
          <w:rStyle w:val="LienClasseC"/>
          <w:lang w:val="en-US"/>
        </w:rPr>
        <w:t>ForwardReferenceList</w:t>
      </w:r>
      <w:r w:rsidRPr="002B1A9A">
        <w:rPr>
          <w:lang w:val="en-US"/>
        </w:rPr>
        <w:t xml:space="preserve">&amp; classContent, </w:t>
      </w:r>
      <w:r w:rsidRPr="002B1A9A">
        <w:rPr>
          <w:rStyle w:val="LienType"/>
          <w:lang w:val="en-US"/>
        </w:rPr>
        <w:t>location</w:t>
      </w:r>
      <w:r w:rsidRPr="002B1A9A">
        <w:rPr>
          <w:lang w:val="en-US"/>
        </w:rPr>
        <w:t xml:space="preserve"> classLoc);</w:t>
      </w:r>
    </w:p>
    <w:p w:rsidR="00A74149" w:rsidRPr="002B1A9A" w:rsidRDefault="00A74149" w:rsidP="00A74149">
      <w:pPr>
        <w:pStyle w:val="Dclarationdeclasse"/>
        <w:rPr>
          <w:lang w:val="en-US"/>
        </w:rPr>
      </w:pPr>
      <w:r w:rsidRPr="002B1A9A">
        <w:rPr>
          <w:lang w:val="en-US"/>
        </w:rPr>
        <w:t xml:space="preserve">  </w:t>
      </w:r>
      <w:r w:rsidRPr="00566A15">
        <w:rPr>
          <w:rStyle w:val="LienType"/>
          <w:lang w:val="en-US"/>
        </w:rPr>
        <w:t>qualified_name</w:t>
      </w:r>
      <w:r w:rsidRPr="002B1A9A">
        <w:rPr>
          <w:lang w:val="en-US"/>
        </w:rPr>
        <w:t xml:space="preserve"> </w:t>
      </w:r>
      <w:r w:rsidRPr="002B1A9A">
        <w:rPr>
          <w:rStyle w:val="LienMthode"/>
          <w:lang w:val="en-US"/>
        </w:rPr>
        <w:t>insertStaticVMTDefinition</w:t>
      </w:r>
      <w:r w:rsidRPr="002B1A9A">
        <w:rPr>
          <w:lang w:val="en-US"/>
        </w:rPr>
        <w:t>(</w:t>
      </w:r>
      <w:r w:rsidRPr="002B1A9A">
        <w:rPr>
          <w:b/>
          <w:bCs/>
          <w:lang w:val="en-US"/>
        </w:rPr>
        <w:t>const</w:t>
      </w:r>
      <w:r w:rsidRPr="002B1A9A">
        <w:rPr>
          <w:lang w:val="en-US"/>
        </w:rPr>
        <w:t xml:space="preserve"> </w:t>
      </w:r>
      <w:r w:rsidRPr="002B1A9A">
        <w:rPr>
          <w:rStyle w:val="LienClasseC"/>
          <w:lang w:val="en-US"/>
        </w:rPr>
        <w:t>Clang_utils</w:t>
      </w:r>
      <w:r w:rsidRPr="002B1A9A">
        <w:rPr>
          <w:lang w:val="en-US"/>
        </w:rPr>
        <w:t xml:space="preserve">&amp; utils, </w:t>
      </w:r>
      <w:r w:rsidRPr="002B1A9A">
        <w:rPr>
          <w:rStyle w:val="LienClasseC"/>
          <w:lang w:val="en-US"/>
        </w:rPr>
        <w:t>ForwardReferenceList</w:t>
      </w:r>
      <w:r w:rsidRPr="002B1A9A">
        <w:rPr>
          <w:lang w:val="en-US"/>
        </w:rPr>
        <w:t xml:space="preserve">&amp; globals, </w:t>
      </w:r>
      <w:r w:rsidRPr="002B1A9A">
        <w:rPr>
          <w:rStyle w:val="LienType"/>
          <w:lang w:val="en-US"/>
        </w:rPr>
        <w:t>location</w:t>
      </w:r>
      <w:r w:rsidRPr="002B1A9A">
        <w:rPr>
          <w:lang w:val="en-US"/>
        </w:rPr>
        <w:t xml:space="preserve"> classLoc);</w:t>
      </w:r>
    </w:p>
    <w:p w:rsidR="00A74149" w:rsidRPr="002B1A9A" w:rsidRDefault="00A74149" w:rsidP="00A74149">
      <w:pPr>
        <w:pStyle w:val="Dclarationdeclasse"/>
        <w:rPr>
          <w:lang w:val="en-US"/>
        </w:rPr>
      </w:pPr>
    </w:p>
    <w:p w:rsidR="00A74149" w:rsidRPr="002B1A9A" w:rsidRDefault="00A74149" w:rsidP="00A74149">
      <w:pPr>
        <w:pStyle w:val="Dclarationdeclasse"/>
        <w:rPr>
          <w:lang w:val="en-US"/>
        </w:rPr>
      </w:pPr>
      <w:r w:rsidRPr="002B1A9A">
        <w:rPr>
          <w:lang w:val="en-US"/>
        </w:rPr>
        <w:t xml:space="preserve">  </w:t>
      </w:r>
      <w:r w:rsidRPr="002B1A9A">
        <w:rPr>
          <w:b/>
          <w:bCs/>
          <w:lang w:val="en-US"/>
        </w:rPr>
        <w:t>void</w:t>
      </w:r>
      <w:r w:rsidRPr="002B1A9A">
        <w:rPr>
          <w:lang w:val="en-US"/>
        </w:rPr>
        <w:t xml:space="preserve"> </w:t>
      </w:r>
      <w:r w:rsidRPr="002B1A9A">
        <w:rPr>
          <w:rStyle w:val="LienMthode"/>
          <w:lang w:val="en-US"/>
        </w:rPr>
        <w:t>insertStaticBaseClassesDeclaration</w:t>
      </w:r>
      <w:r w:rsidRPr="002B1A9A">
        <w:rPr>
          <w:lang w:val="en-US"/>
        </w:rPr>
        <w:t>(</w:t>
      </w:r>
      <w:r w:rsidRPr="002B1A9A">
        <w:rPr>
          <w:rStyle w:val="LienClasseC"/>
          <w:lang w:val="en-US"/>
        </w:rPr>
        <w:t>ForwardReferenceList</w:t>
      </w:r>
      <w:r w:rsidRPr="002B1A9A">
        <w:rPr>
          <w:lang w:val="en-US"/>
        </w:rPr>
        <w:t xml:space="preserve">&amp; classContent, </w:t>
      </w:r>
      <w:r w:rsidRPr="002B1A9A">
        <w:rPr>
          <w:rStyle w:val="LienType"/>
          <w:lang w:val="en-US"/>
        </w:rPr>
        <w:t>location</w:t>
      </w:r>
      <w:r w:rsidRPr="002B1A9A">
        <w:rPr>
          <w:lang w:val="en-US"/>
        </w:rPr>
        <w:t xml:space="preserve"> classLoc);</w:t>
      </w:r>
    </w:p>
    <w:p w:rsidR="00A74149" w:rsidRPr="002B1A9A" w:rsidRDefault="00A74149" w:rsidP="00A74149">
      <w:pPr>
        <w:pStyle w:val="Dclarationdeclasse"/>
        <w:rPr>
          <w:lang w:val="en-US"/>
        </w:rPr>
      </w:pPr>
      <w:r w:rsidRPr="002B1A9A">
        <w:rPr>
          <w:lang w:val="en-US"/>
        </w:rPr>
        <w:t xml:space="preserve">  </w:t>
      </w:r>
      <w:r w:rsidRPr="00566A15">
        <w:rPr>
          <w:rStyle w:val="LienType"/>
          <w:lang w:val="en-US"/>
        </w:rPr>
        <w:t>qualified_name</w:t>
      </w:r>
      <w:r w:rsidRPr="002B1A9A">
        <w:rPr>
          <w:lang w:val="en-US"/>
        </w:rPr>
        <w:t xml:space="preserve"> </w:t>
      </w:r>
      <w:r w:rsidRPr="002B1A9A">
        <w:rPr>
          <w:rStyle w:val="LienMthode"/>
          <w:lang w:val="en-US"/>
        </w:rPr>
        <w:t>insertStaticBaseClassesDefinition</w:t>
      </w:r>
      <w:r w:rsidRPr="002B1A9A">
        <w:rPr>
          <w:lang w:val="en-US"/>
        </w:rPr>
        <w:t>(</w:t>
      </w:r>
      <w:r w:rsidRPr="002B1A9A">
        <w:rPr>
          <w:b/>
          <w:bCs/>
          <w:lang w:val="en-US"/>
        </w:rPr>
        <w:t>const</w:t>
      </w:r>
      <w:r w:rsidRPr="002B1A9A">
        <w:rPr>
          <w:lang w:val="en-US"/>
        </w:rPr>
        <w:t xml:space="preserve"> </w:t>
      </w:r>
      <w:r w:rsidRPr="002B1A9A">
        <w:rPr>
          <w:rStyle w:val="LienClasseC"/>
          <w:lang w:val="en-US"/>
        </w:rPr>
        <w:t>Clang_utils</w:t>
      </w:r>
      <w:r w:rsidRPr="002B1A9A">
        <w:rPr>
          <w:lang w:val="en-US"/>
        </w:rPr>
        <w:t xml:space="preserve">&amp; utils, </w:t>
      </w:r>
      <w:r w:rsidRPr="002B1A9A">
        <w:rPr>
          <w:rStyle w:val="LienClasseC"/>
          <w:lang w:val="en-US"/>
        </w:rPr>
        <w:t>ForwardReferenceList</w:t>
      </w:r>
      <w:r w:rsidRPr="002B1A9A">
        <w:rPr>
          <w:lang w:val="en-US"/>
        </w:rPr>
        <w:t xml:space="preserve">&amp; globals, </w:t>
      </w:r>
      <w:r w:rsidRPr="002B1A9A">
        <w:rPr>
          <w:rStyle w:val="LienType"/>
          <w:lang w:val="en-US"/>
        </w:rPr>
        <w:t>location</w:t>
      </w:r>
      <w:r w:rsidRPr="002B1A9A">
        <w:rPr>
          <w:lang w:val="en-US"/>
        </w:rPr>
        <w:t xml:space="preserve"> classLoc);</w:t>
      </w:r>
    </w:p>
    <w:p w:rsidR="00A74149" w:rsidRPr="002B1A9A" w:rsidRDefault="00A74149" w:rsidP="00A74149">
      <w:pPr>
        <w:pStyle w:val="Dclarationdeclasse"/>
        <w:rPr>
          <w:lang w:val="en-US"/>
        </w:rPr>
      </w:pPr>
    </w:p>
    <w:p w:rsidR="00A74149" w:rsidRPr="002B1A9A" w:rsidRDefault="00A74149" w:rsidP="00A74149">
      <w:pPr>
        <w:pStyle w:val="Dclarationdeclasse"/>
        <w:rPr>
          <w:lang w:val="en-US"/>
        </w:rPr>
      </w:pPr>
      <w:r w:rsidRPr="002B1A9A">
        <w:rPr>
          <w:lang w:val="en-US"/>
        </w:rPr>
        <w:t xml:space="preserve">  </w:t>
      </w:r>
      <w:r w:rsidRPr="002B1A9A">
        <w:rPr>
          <w:b/>
          <w:bCs/>
          <w:lang w:val="en-US"/>
        </w:rPr>
        <w:t>void</w:t>
      </w:r>
      <w:r w:rsidRPr="002B1A9A">
        <w:rPr>
          <w:lang w:val="en-US"/>
        </w:rPr>
        <w:t xml:space="preserve"> </w:t>
      </w:r>
      <w:r w:rsidRPr="002B1A9A">
        <w:rPr>
          <w:rStyle w:val="LienMthode"/>
          <w:lang w:val="en-US"/>
        </w:rPr>
        <w:t>insertStaticRTTIDeclaration</w:t>
      </w:r>
      <w:r w:rsidRPr="002B1A9A">
        <w:rPr>
          <w:lang w:val="en-US"/>
        </w:rPr>
        <w:t>(</w:t>
      </w:r>
      <w:r w:rsidRPr="002B1A9A">
        <w:rPr>
          <w:rStyle w:val="LienClasseC"/>
          <w:lang w:val="en-US"/>
        </w:rPr>
        <w:t>ForwardReferenceList</w:t>
      </w:r>
      <w:r w:rsidRPr="002B1A9A">
        <w:rPr>
          <w:lang w:val="en-US"/>
        </w:rPr>
        <w:t xml:space="preserve">&amp; classContent, </w:t>
      </w:r>
      <w:r w:rsidRPr="002B1A9A">
        <w:rPr>
          <w:rStyle w:val="LienType"/>
          <w:lang w:val="en-US"/>
        </w:rPr>
        <w:t>location</w:t>
      </w:r>
      <w:r w:rsidRPr="002B1A9A">
        <w:rPr>
          <w:lang w:val="en-US"/>
        </w:rPr>
        <w:t xml:space="preserve"> classLoc);</w:t>
      </w:r>
    </w:p>
    <w:p w:rsidR="00A74149" w:rsidRPr="002B1A9A" w:rsidRDefault="00A74149" w:rsidP="00A74149">
      <w:pPr>
        <w:pStyle w:val="Dclarationdeclasse"/>
        <w:rPr>
          <w:lang w:val="en-US"/>
        </w:rPr>
      </w:pPr>
      <w:r w:rsidRPr="002B1A9A">
        <w:rPr>
          <w:lang w:val="en-US"/>
        </w:rPr>
        <w:t xml:space="preserve">  </w:t>
      </w:r>
      <w:r w:rsidRPr="00566A15">
        <w:rPr>
          <w:rStyle w:val="LienType"/>
          <w:lang w:val="en-US"/>
        </w:rPr>
        <w:t>qualified_name</w:t>
      </w:r>
      <w:r w:rsidRPr="002B1A9A">
        <w:rPr>
          <w:lang w:val="en-US"/>
        </w:rPr>
        <w:t xml:space="preserve"> </w:t>
      </w:r>
      <w:r w:rsidRPr="002B1A9A">
        <w:rPr>
          <w:rStyle w:val="LienMthode"/>
          <w:lang w:val="en-US"/>
        </w:rPr>
        <w:t>insertStaticRTTIDefinition</w:t>
      </w:r>
      <w:r w:rsidRPr="002B1A9A">
        <w:rPr>
          <w:lang w:val="en-US"/>
        </w:rPr>
        <w:t>(</w:t>
      </w:r>
      <w:r w:rsidRPr="002B1A9A">
        <w:rPr>
          <w:b/>
          <w:bCs/>
          <w:lang w:val="en-US"/>
        </w:rPr>
        <w:t>const</w:t>
      </w:r>
      <w:r w:rsidRPr="002B1A9A">
        <w:rPr>
          <w:lang w:val="en-US"/>
        </w:rPr>
        <w:t xml:space="preserve"> </w:t>
      </w:r>
      <w:r w:rsidRPr="002B1A9A">
        <w:rPr>
          <w:rStyle w:val="LienClasseC"/>
          <w:lang w:val="en-US"/>
        </w:rPr>
        <w:t>Clang_utils</w:t>
      </w:r>
      <w:r w:rsidRPr="002B1A9A">
        <w:rPr>
          <w:lang w:val="en-US"/>
        </w:rPr>
        <w:t xml:space="preserve">&amp; utils, </w:t>
      </w:r>
      <w:r w:rsidRPr="002B1A9A">
        <w:rPr>
          <w:rStyle w:val="LienClasseC"/>
          <w:lang w:val="en-US"/>
        </w:rPr>
        <w:t>ForwardReferenceList</w:t>
      </w:r>
      <w:r w:rsidRPr="002B1A9A">
        <w:rPr>
          <w:lang w:val="en-US"/>
        </w:rPr>
        <w:t xml:space="preserve">&amp; globals, </w:t>
      </w:r>
      <w:r w:rsidRPr="002B1A9A">
        <w:rPr>
          <w:rStyle w:val="LienType"/>
          <w:lang w:val="en-US"/>
        </w:rPr>
        <w:t>location</w:t>
      </w:r>
      <w:r w:rsidRPr="002B1A9A">
        <w:rPr>
          <w:lang w:val="en-US"/>
        </w:rPr>
        <w:t xml:space="preserve"> classLoc, </w:t>
      </w:r>
      <w:r w:rsidRPr="002B1A9A">
        <w:rPr>
          <w:rStyle w:val="LienType"/>
          <w:lang w:val="en-US"/>
        </w:rPr>
        <w:t>qualified_name</w:t>
      </w:r>
      <w:r w:rsidRPr="002B1A9A">
        <w:rPr>
          <w:lang w:val="en-US"/>
        </w:rPr>
        <w:t xml:space="preserve"> vmtName, </w:t>
      </w:r>
      <w:r w:rsidRPr="002B1A9A">
        <w:rPr>
          <w:rStyle w:val="LienType"/>
          <w:lang w:val="en-US"/>
        </w:rPr>
        <w:t>qualified_name</w:t>
      </w:r>
      <w:r w:rsidRPr="002B1A9A">
        <w:rPr>
          <w:lang w:val="en-US"/>
        </w:rPr>
        <w:t xml:space="preserve"> nameBaseClasses);</w:t>
      </w:r>
    </w:p>
    <w:p w:rsidR="00A74149" w:rsidRPr="002B1A9A" w:rsidRDefault="00A74149" w:rsidP="00A74149">
      <w:pPr>
        <w:pStyle w:val="Dclarationdeclasse"/>
        <w:rPr>
          <w:lang w:val="en-US"/>
        </w:rPr>
      </w:pPr>
    </w:p>
    <w:p w:rsidR="00A74149" w:rsidRPr="002B1A9A" w:rsidRDefault="00A74149" w:rsidP="00A74149">
      <w:pPr>
        <w:pStyle w:val="Dclarationdeclasse"/>
        <w:rPr>
          <w:lang w:val="en-US"/>
        </w:rPr>
      </w:pPr>
      <w:r w:rsidRPr="002B1A9A">
        <w:rPr>
          <w:lang w:val="en-US"/>
        </w:rPr>
        <w:t xml:space="preserve">  </w:t>
      </w:r>
      <w:r w:rsidRPr="002B1A9A">
        <w:rPr>
          <w:b/>
          <w:bCs/>
          <w:lang w:val="en-US"/>
        </w:rPr>
        <w:t>void</w:t>
      </w:r>
      <w:r w:rsidRPr="002B1A9A">
        <w:rPr>
          <w:lang w:val="en-US"/>
        </w:rPr>
        <w:t xml:space="preserve"> </w:t>
      </w:r>
      <w:r w:rsidRPr="002B1A9A">
        <w:rPr>
          <w:rStyle w:val="LienMthode"/>
          <w:lang w:val="en-US"/>
        </w:rPr>
        <w:t>insertStaticVMTHeaderDeclaration</w:t>
      </w:r>
      <w:r w:rsidRPr="002B1A9A">
        <w:rPr>
          <w:lang w:val="en-US"/>
        </w:rPr>
        <w:t>(</w:t>
      </w:r>
      <w:r w:rsidRPr="002B1A9A">
        <w:rPr>
          <w:rStyle w:val="LienClasseC"/>
          <w:lang w:val="en-US"/>
        </w:rPr>
        <w:t>ForwardReferenceList</w:t>
      </w:r>
      <w:r w:rsidRPr="002B1A9A">
        <w:rPr>
          <w:lang w:val="en-US"/>
        </w:rPr>
        <w:t xml:space="preserve">&amp; classContent, </w:t>
      </w:r>
      <w:r w:rsidRPr="002B1A9A">
        <w:rPr>
          <w:rStyle w:val="LienType"/>
          <w:lang w:val="en-US"/>
        </w:rPr>
        <w:t>location</w:t>
      </w:r>
      <w:r w:rsidRPr="002B1A9A">
        <w:rPr>
          <w:lang w:val="en-US"/>
        </w:rPr>
        <w:t xml:space="preserve"> classLoc);</w:t>
      </w:r>
    </w:p>
    <w:p w:rsidR="00A74149" w:rsidRDefault="00A74149" w:rsidP="00A74149">
      <w:pPr>
        <w:pStyle w:val="Dclarationdeclasse"/>
        <w:rPr>
          <w:lang w:val="en-US"/>
        </w:rPr>
      </w:pPr>
      <w:r w:rsidRPr="002B1A9A">
        <w:rPr>
          <w:lang w:val="en-US"/>
        </w:rPr>
        <w:t xml:space="preserve">  </w:t>
      </w:r>
      <w:r w:rsidRPr="002B1A9A">
        <w:rPr>
          <w:b/>
          <w:bCs/>
          <w:lang w:val="en-US"/>
        </w:rPr>
        <w:t>void</w:t>
      </w:r>
      <w:r w:rsidRPr="002B1A9A">
        <w:rPr>
          <w:lang w:val="en-US"/>
        </w:rPr>
        <w:t xml:space="preserve"> </w:t>
      </w:r>
      <w:r w:rsidRPr="002B1A9A">
        <w:rPr>
          <w:rStyle w:val="LienMthode"/>
          <w:lang w:val="en-US"/>
        </w:rPr>
        <w:t>insertStaticVMTHeaderDefinition</w:t>
      </w:r>
      <w:r w:rsidRPr="002B1A9A">
        <w:rPr>
          <w:lang w:val="en-US"/>
        </w:rPr>
        <w:t>(</w:t>
      </w:r>
      <w:r w:rsidRPr="002B1A9A">
        <w:rPr>
          <w:b/>
          <w:bCs/>
          <w:lang w:val="en-US"/>
        </w:rPr>
        <w:t>const</w:t>
      </w:r>
      <w:r w:rsidRPr="002B1A9A">
        <w:rPr>
          <w:lang w:val="en-US"/>
        </w:rPr>
        <w:t xml:space="preserve"> </w:t>
      </w:r>
      <w:r w:rsidRPr="002B1A9A">
        <w:rPr>
          <w:rStyle w:val="LienClasseC"/>
          <w:lang w:val="en-US"/>
        </w:rPr>
        <w:t>Clang_utils</w:t>
      </w:r>
      <w:r w:rsidRPr="002B1A9A">
        <w:rPr>
          <w:lang w:val="en-US"/>
        </w:rPr>
        <w:t xml:space="preserve">&amp; utils, </w:t>
      </w:r>
      <w:r w:rsidRPr="002B1A9A">
        <w:rPr>
          <w:rStyle w:val="LienClasseC"/>
          <w:lang w:val="en-US"/>
        </w:rPr>
        <w:t>ForwardReferenceList</w:t>
      </w:r>
      <w:r w:rsidRPr="002B1A9A">
        <w:rPr>
          <w:lang w:val="en-US"/>
        </w:rPr>
        <w:t xml:space="preserve">&amp; globals, </w:t>
      </w:r>
      <w:r w:rsidRPr="002B1A9A">
        <w:rPr>
          <w:rStyle w:val="LienType"/>
          <w:lang w:val="en-US"/>
        </w:rPr>
        <w:t>location</w:t>
      </w:r>
      <w:r w:rsidRPr="002B1A9A">
        <w:rPr>
          <w:lang w:val="en-US"/>
        </w:rPr>
        <w:t xml:space="preserve"> classLoc, </w:t>
      </w:r>
      <w:r w:rsidRPr="002B1A9A">
        <w:rPr>
          <w:rStyle w:val="LienType"/>
          <w:lang w:val="en-US"/>
        </w:rPr>
        <w:t>qualified_name</w:t>
      </w:r>
      <w:r w:rsidRPr="002B1A9A">
        <w:rPr>
          <w:lang w:val="en-US"/>
        </w:rPr>
        <w:t xml:space="preserve"> vmtName, </w:t>
      </w:r>
      <w:r w:rsidRPr="002B1A9A">
        <w:rPr>
          <w:rStyle w:val="LienType"/>
          <w:lang w:val="en-US"/>
        </w:rPr>
        <w:t>qualified_name</w:t>
      </w:r>
      <w:r w:rsidRPr="002B1A9A">
        <w:rPr>
          <w:lang w:val="en-US"/>
        </w:rPr>
        <w:t xml:space="preserve"> nameRtti);</w:t>
      </w:r>
    </w:p>
    <w:p w:rsidR="00BE0A64" w:rsidRPr="00BE0A64" w:rsidRDefault="00BE0A64" w:rsidP="00BE0A64">
      <w:pPr>
        <w:pStyle w:val="Dclarationdeclasse"/>
        <w:rPr>
          <w:lang w:val="en-US"/>
        </w:rPr>
      </w:pPr>
      <w:r w:rsidRPr="00BE0A64">
        <w:rPr>
          <w:lang w:val="en-US"/>
        </w:rPr>
        <w:t xml:space="preserve">  </w:t>
      </w:r>
      <w:r w:rsidRPr="00BE0A64">
        <w:rPr>
          <w:b/>
          <w:lang w:val="en-US"/>
        </w:rPr>
        <w:t>bool</w:t>
      </w:r>
      <w:r w:rsidRPr="00BE0A64">
        <w:rPr>
          <w:lang w:val="en-US"/>
        </w:rPr>
        <w:t xml:space="preserve"> </w:t>
      </w:r>
      <w:r w:rsidRPr="00BE0A64">
        <w:rPr>
          <w:rStyle w:val="LienMthode"/>
          <w:lang w:val="en-US"/>
        </w:rPr>
        <w:t>retrieveStaticInheritancePathBetween</w:t>
      </w:r>
      <w:r w:rsidRPr="00BE0A64">
        <w:rPr>
          <w:lang w:val="en-US"/>
        </w:rPr>
        <w:t>(</w:t>
      </w:r>
      <w:r w:rsidRPr="00BE0A64">
        <w:rPr>
          <w:b/>
          <w:lang w:val="en-US"/>
        </w:rPr>
        <w:t>const</w:t>
      </w:r>
      <w:r w:rsidRPr="00BE0A64">
        <w:rPr>
          <w:lang w:val="en-US"/>
        </w:rPr>
        <w:t xml:space="preserve"> </w:t>
      </w:r>
      <w:r w:rsidRPr="00BE0A64">
        <w:rPr>
          <w:rStyle w:val="LienUnit"/>
          <w:lang w:val="en-US"/>
        </w:rPr>
        <w:t>clang</w:t>
      </w:r>
      <w:r w:rsidRPr="00BE0A64">
        <w:rPr>
          <w:lang w:val="en-US"/>
        </w:rPr>
        <w:t>::</w:t>
      </w:r>
      <w:r w:rsidRPr="00BE0A64">
        <w:rPr>
          <w:rStyle w:val="LienClasseC"/>
          <w:lang w:val="en-US"/>
        </w:rPr>
        <w:t>CXXRecordDecl</w:t>
      </w:r>
      <w:r w:rsidRPr="00BE0A64">
        <w:rPr>
          <w:lang w:val="en-US"/>
        </w:rPr>
        <w:t>* derived,</w:t>
      </w:r>
      <w:r>
        <w:rPr>
          <w:lang w:val="en-US"/>
        </w:rPr>
        <w:t xml:space="preserve"> </w:t>
      </w:r>
      <w:r w:rsidRPr="00BE0A64">
        <w:rPr>
          <w:b/>
          <w:lang w:val="en-US"/>
        </w:rPr>
        <w:t>const</w:t>
      </w:r>
      <w:r w:rsidRPr="00BE0A64">
        <w:rPr>
          <w:lang w:val="en-US"/>
        </w:rPr>
        <w:t xml:space="preserve"> </w:t>
      </w:r>
      <w:r w:rsidRPr="00BE0A64">
        <w:rPr>
          <w:rStyle w:val="LienUnit"/>
          <w:lang w:val="en-US"/>
        </w:rPr>
        <w:t>clang</w:t>
      </w:r>
      <w:r w:rsidRPr="00BE0A64">
        <w:rPr>
          <w:lang w:val="en-US"/>
        </w:rPr>
        <w:t>::</w:t>
      </w:r>
      <w:r w:rsidRPr="00BE0A64">
        <w:rPr>
          <w:rStyle w:val="LienClasseC"/>
          <w:lang w:val="en-US"/>
        </w:rPr>
        <w:t>CXXRecordDecl</w:t>
      </w:r>
      <w:r w:rsidRPr="00BE0A64">
        <w:rPr>
          <w:lang w:val="en-US"/>
        </w:rPr>
        <w:t xml:space="preserve">* base, </w:t>
      </w:r>
      <w:r w:rsidRPr="00BE0A64">
        <w:rPr>
          <w:rStyle w:val="LienClasseC"/>
          <w:lang w:val="en-US"/>
        </w:rPr>
        <w:t>InheritancePath</w:t>
      </w:r>
      <w:r w:rsidRPr="00BE0A64">
        <w:rPr>
          <w:lang w:val="en-US"/>
        </w:rPr>
        <w:t>&amp; result,</w:t>
      </w:r>
      <w:r>
        <w:rPr>
          <w:lang w:val="en-US"/>
        </w:rPr>
        <w:t xml:space="preserve"> </w:t>
      </w:r>
      <w:r w:rsidRPr="00BE0A64">
        <w:rPr>
          <w:b/>
          <w:lang w:val="en-US"/>
        </w:rPr>
        <w:t>const</w:t>
      </w:r>
      <w:r w:rsidRPr="00BE0A64">
        <w:rPr>
          <w:lang w:val="en-US"/>
        </w:rPr>
        <w:t xml:space="preserve"> </w:t>
      </w:r>
      <w:r w:rsidRPr="00BE0A64">
        <w:rPr>
          <w:rStyle w:val="LienClasseC"/>
          <w:lang w:val="en-US"/>
        </w:rPr>
        <w:t>Clang_utils</w:t>
      </w:r>
      <w:r w:rsidRPr="00BE0A64">
        <w:rPr>
          <w:lang w:val="en-US"/>
        </w:rPr>
        <w:t>&amp; utils,</w:t>
      </w:r>
      <w:r>
        <w:rPr>
          <w:lang w:val="en-US"/>
        </w:rPr>
        <w:t xml:space="preserve"> </w:t>
      </w:r>
      <w:r w:rsidRPr="00BE0A64">
        <w:rPr>
          <w:rStyle w:val="LienClasseC"/>
          <w:lang w:val="en-US"/>
        </w:rPr>
        <w:t>VirtualInheritancePath</w:t>
      </w:r>
      <w:r w:rsidRPr="00BE0A64">
        <w:rPr>
          <w:lang w:val="en-US"/>
        </w:rPr>
        <w:t xml:space="preserve">* virtualResult = </w:t>
      </w:r>
      <w:r w:rsidRPr="00BE0A64">
        <w:rPr>
          <w:b/>
          <w:lang w:val="en-US"/>
        </w:rPr>
        <w:t>nullptr</w:t>
      </w:r>
      <w:r w:rsidRPr="00BE0A64">
        <w:rPr>
          <w:lang w:val="en-US"/>
        </w:rPr>
        <w:t>) const;</w:t>
      </w:r>
    </w:p>
    <w:p w:rsidR="00A74149" w:rsidRDefault="00215EBA" w:rsidP="00A74149">
      <w:pPr>
        <w:pStyle w:val="Dclarationdeclasse"/>
        <w:rPr>
          <w:lang w:val="en-US"/>
        </w:rPr>
      </w:pPr>
      <w:r w:rsidRPr="00215EBA">
        <w:rPr>
          <w:lang w:val="en-US"/>
        </w:rPr>
        <w:t xml:space="preserve">  </w:t>
      </w:r>
      <w:r w:rsidRPr="00215EBA">
        <w:rPr>
          <w:b/>
          <w:lang w:val="en-US"/>
        </w:rPr>
        <w:t>void</w:t>
      </w:r>
      <w:r w:rsidRPr="00215EBA">
        <w:rPr>
          <w:lang w:val="en-US"/>
        </w:rPr>
        <w:t xml:space="preserve"> </w:t>
      </w:r>
      <w:r w:rsidRPr="00215EBA">
        <w:rPr>
          <w:rStyle w:val="LienMthode"/>
          <w:lang w:val="en-US"/>
        </w:rPr>
        <w:t>addBareToQualification</w:t>
      </w:r>
      <w:r w:rsidRPr="00215EBA">
        <w:rPr>
          <w:lang w:val="en-US"/>
        </w:rPr>
        <w:t>(</w:t>
      </w:r>
      <w:r w:rsidRPr="00215EBA">
        <w:rPr>
          <w:rStyle w:val="LienType"/>
          <w:lang w:val="en-US"/>
        </w:rPr>
        <w:t>qualified_name</w:t>
      </w:r>
      <w:r w:rsidRPr="00215EBA">
        <w:rPr>
          <w:lang w:val="en-US"/>
        </w:rPr>
        <w:t xml:space="preserve">&amp; name) </w:t>
      </w:r>
      <w:r w:rsidRPr="00215EBA">
        <w:rPr>
          <w:b/>
          <w:lang w:val="en-US"/>
        </w:rPr>
        <w:t>const</w:t>
      </w:r>
      <w:r w:rsidRPr="00215EBA">
        <w:rPr>
          <w:lang w:val="en-US"/>
        </w:rPr>
        <w:t>;</w:t>
      </w:r>
    </w:p>
    <w:p w:rsidR="00215EBA" w:rsidRPr="002B1A9A" w:rsidRDefault="00215EBA" w:rsidP="00A74149">
      <w:pPr>
        <w:pStyle w:val="Dclarationdeclasse"/>
        <w:rPr>
          <w:lang w:val="en-US"/>
        </w:rPr>
      </w:pPr>
    </w:p>
    <w:p w:rsidR="00A74149" w:rsidRPr="002B1A9A" w:rsidRDefault="00A74149" w:rsidP="00A74149">
      <w:pPr>
        <w:pStyle w:val="Dclarationdeclasse"/>
        <w:rPr>
          <w:lang w:val="en-US"/>
        </w:rPr>
      </w:pPr>
      <w:r w:rsidRPr="002B1A9A">
        <w:rPr>
          <w:b/>
          <w:bCs/>
          <w:lang w:val="en-US"/>
        </w:rPr>
        <w:t>public</w:t>
      </w:r>
      <w:r w:rsidRPr="002B1A9A">
        <w:rPr>
          <w:lang w:val="en-US"/>
        </w:rPr>
        <w:t>:</w:t>
      </w:r>
    </w:p>
    <w:p w:rsidR="00A74149" w:rsidRPr="002B1A9A" w:rsidRDefault="00A74149" w:rsidP="00A74149">
      <w:pPr>
        <w:pStyle w:val="Dclarationdeclasse"/>
        <w:rPr>
          <w:lang w:val="en-US"/>
        </w:rPr>
      </w:pPr>
      <w:r w:rsidRPr="002B1A9A">
        <w:rPr>
          <w:lang w:val="en-US"/>
        </w:rPr>
        <w:t xml:space="preserve">  </w:t>
      </w:r>
      <w:r w:rsidRPr="002B1A9A">
        <w:rPr>
          <w:rStyle w:val="LienMthode"/>
          <w:lang w:val="en-US"/>
        </w:rPr>
        <w:t>RTTITable</w:t>
      </w:r>
      <w:r w:rsidRPr="002B1A9A">
        <w:rPr>
          <w:lang w:val="en-US"/>
        </w:rPr>
        <w:t xml:space="preserve">() : </w:t>
      </w:r>
      <w:r w:rsidRPr="002B1A9A">
        <w:rPr>
          <w:rStyle w:val="LienType"/>
          <w:lang w:val="en-US"/>
        </w:rPr>
        <w:t>_hasInitRTTIFunctions</w:t>
      </w:r>
      <w:r w:rsidRPr="002B1A9A">
        <w:rPr>
          <w:lang w:val="en-US"/>
        </w:rPr>
        <w:t>(</w:t>
      </w:r>
      <w:r w:rsidRPr="002B1A9A">
        <w:rPr>
          <w:b/>
          <w:bCs/>
          <w:lang w:val="en-US"/>
        </w:rPr>
        <w:t>false</w:t>
      </w:r>
      <w:r w:rsidRPr="002B1A9A">
        <w:rPr>
          <w:lang w:val="en-US"/>
        </w:rPr>
        <w:t xml:space="preserve">), </w:t>
      </w:r>
      <w:r w:rsidRPr="002B1A9A">
        <w:rPr>
          <w:rStyle w:val="LienType"/>
          <w:lang w:val="en-US"/>
        </w:rPr>
        <w:t>_currentClass</w:t>
      </w:r>
      <w:r w:rsidRPr="002B1A9A">
        <w:rPr>
          <w:lang w:val="en-US"/>
        </w:rPr>
        <w:t xml:space="preserve">(), </w:t>
      </w:r>
      <w:r w:rsidRPr="002B1A9A">
        <w:rPr>
          <w:rStyle w:val="LienType"/>
          <w:lang w:val="en-US"/>
        </w:rPr>
        <w:t>_currentClassInfo</w:t>
      </w:r>
      <w:r w:rsidRPr="002B1A9A">
        <w:rPr>
          <w:lang w:val="en-US"/>
        </w:rPr>
        <w:t xml:space="preserve">(), </w:t>
      </w:r>
      <w:r w:rsidRPr="002B1A9A">
        <w:rPr>
          <w:rStyle w:val="LienType"/>
          <w:lang w:val="en-US"/>
        </w:rPr>
        <w:t>_pvmtInsertionPoints</w:t>
      </w:r>
      <w:r w:rsidRPr="002B1A9A">
        <w:rPr>
          <w:lang w:val="en-US"/>
        </w:rPr>
        <w:t>(){}</w:t>
      </w:r>
    </w:p>
    <w:p w:rsidR="00A74149" w:rsidRDefault="00A74149" w:rsidP="00A74149">
      <w:pPr>
        <w:pStyle w:val="Dclarationdeclasse"/>
        <w:rPr>
          <w:lang w:val="en-US"/>
        </w:rPr>
      </w:pPr>
    </w:p>
    <w:p w:rsidR="00F83CF2" w:rsidRPr="002B1A9A" w:rsidRDefault="00F83CF2" w:rsidP="00F83CF2">
      <w:pPr>
        <w:pStyle w:val="Dclarationdeclasse"/>
        <w:rPr>
          <w:lang w:val="en-US"/>
        </w:rPr>
      </w:pPr>
      <w:r w:rsidRPr="00F83CF2">
        <w:rPr>
          <w:lang w:val="en-US"/>
        </w:rPr>
        <w:t xml:space="preserve">  </w:t>
      </w:r>
      <w:r w:rsidRPr="00F83CF2">
        <w:rPr>
          <w:b/>
          <w:lang w:val="en-US"/>
        </w:rPr>
        <w:t>bool</w:t>
      </w:r>
      <w:r w:rsidRPr="00F83CF2">
        <w:rPr>
          <w:lang w:val="en-US"/>
        </w:rPr>
        <w:t xml:space="preserve"> </w:t>
      </w:r>
      <w:r w:rsidRPr="00F83CF2">
        <w:rPr>
          <w:rStyle w:val="LienMthode"/>
          <w:lang w:val="en-US"/>
        </w:rPr>
        <w:t>hasDelayedMethodCalls</w:t>
      </w:r>
      <w:r w:rsidRPr="00F83CF2">
        <w:rPr>
          <w:lang w:val="en-US"/>
        </w:rPr>
        <w:t xml:space="preserve">() </w:t>
      </w:r>
      <w:r w:rsidRPr="00F83CF2">
        <w:rPr>
          <w:b/>
          <w:lang w:val="en-US"/>
        </w:rPr>
        <w:t>const</w:t>
      </w:r>
      <w:r>
        <w:rPr>
          <w:lang w:val="en-US"/>
        </w:rPr>
        <w:t xml:space="preserve"> </w:t>
      </w:r>
      <w:r w:rsidRPr="00F83CF2">
        <w:rPr>
          <w:lang w:val="en-US"/>
        </w:rPr>
        <w:t xml:space="preserve">{ </w:t>
      </w:r>
      <w:r w:rsidRPr="00F83CF2">
        <w:rPr>
          <w:b/>
          <w:lang w:val="en-US"/>
        </w:rPr>
        <w:t>return</w:t>
      </w:r>
      <w:r w:rsidRPr="00F83CF2">
        <w:rPr>
          <w:lang w:val="en-US"/>
        </w:rPr>
        <w:t xml:space="preserve"> !</w:t>
      </w:r>
      <w:r w:rsidRPr="00F83CF2">
        <w:rPr>
          <w:rStyle w:val="LienChamps"/>
          <w:lang w:val="en-US"/>
        </w:rPr>
        <w:t>_delayedMethodCalls</w:t>
      </w:r>
      <w:r w:rsidRPr="00F83CF2">
        <w:rPr>
          <w:lang w:val="en-US"/>
        </w:rPr>
        <w:t>.</w:t>
      </w:r>
      <w:r w:rsidRPr="00F83CF2">
        <w:rPr>
          <w:rStyle w:val="LienMthode"/>
          <w:lang w:val="en-US"/>
        </w:rPr>
        <w:t>empty</w:t>
      </w:r>
      <w:r w:rsidRPr="00F83CF2">
        <w:rPr>
          <w:lang w:val="en-US"/>
        </w:rPr>
        <w:t>(); }</w:t>
      </w:r>
    </w:p>
    <w:p w:rsidR="00A74149" w:rsidRPr="002B1A9A" w:rsidRDefault="00A74149" w:rsidP="00A74149">
      <w:pPr>
        <w:pStyle w:val="Dclarationdeclasse"/>
        <w:rPr>
          <w:lang w:val="en-US"/>
        </w:rPr>
      </w:pPr>
      <w:r w:rsidRPr="002B1A9A">
        <w:rPr>
          <w:lang w:val="en-US"/>
        </w:rPr>
        <w:t xml:space="preserve">  </w:t>
      </w:r>
      <w:r w:rsidRPr="002B1A9A">
        <w:rPr>
          <w:b/>
          <w:bCs/>
          <w:lang w:val="en-US"/>
        </w:rPr>
        <w:t>void</w:t>
      </w:r>
      <w:r w:rsidRPr="002B1A9A">
        <w:rPr>
          <w:lang w:val="en-US"/>
        </w:rPr>
        <w:t xml:space="preserve"> </w:t>
      </w:r>
      <w:r w:rsidRPr="002B1A9A">
        <w:rPr>
          <w:rStyle w:val="LienMthode"/>
          <w:lang w:val="en-US"/>
        </w:rPr>
        <w:t>insertVMTAndRttiPrelude</w:t>
      </w:r>
      <w:r w:rsidRPr="002B1A9A">
        <w:rPr>
          <w:lang w:val="en-US"/>
        </w:rPr>
        <w:t>(</w:t>
      </w:r>
      <w:r w:rsidRPr="002B1A9A">
        <w:rPr>
          <w:rStyle w:val="LienClasseC"/>
          <w:lang w:val="en-US"/>
        </w:rPr>
        <w:t>ForwardReferenceList</w:t>
      </w:r>
      <w:r w:rsidRPr="002B1A9A">
        <w:rPr>
          <w:lang w:val="en-US"/>
        </w:rPr>
        <w:t xml:space="preserve">&amp; globals, </w:t>
      </w:r>
      <w:r w:rsidRPr="002B1A9A">
        <w:rPr>
          <w:rStyle w:val="LienType"/>
          <w:lang w:val="en-US"/>
        </w:rPr>
        <w:t>location</w:t>
      </w:r>
      <w:r w:rsidRPr="002B1A9A">
        <w:rPr>
          <w:lang w:val="en-US"/>
        </w:rPr>
        <w:t xml:space="preserve"> loc);</w:t>
      </w:r>
    </w:p>
    <w:p w:rsidR="00A74149" w:rsidRPr="002B1A9A" w:rsidRDefault="00A74149" w:rsidP="00A74149">
      <w:pPr>
        <w:pStyle w:val="Dclarationdeclasse"/>
        <w:rPr>
          <w:lang w:val="en-US"/>
        </w:rPr>
      </w:pPr>
    </w:p>
    <w:p w:rsidR="00A74149" w:rsidRPr="002B1A9A" w:rsidRDefault="00A74149" w:rsidP="00A74149">
      <w:pPr>
        <w:pStyle w:val="Dclarationdeclasse"/>
        <w:rPr>
          <w:lang w:val="en-US"/>
        </w:rPr>
      </w:pPr>
      <w:r w:rsidRPr="002B1A9A">
        <w:rPr>
          <w:lang w:val="en-US"/>
        </w:rPr>
        <w:t xml:space="preserve">  </w:t>
      </w:r>
      <w:r w:rsidRPr="002B1A9A">
        <w:rPr>
          <w:b/>
          <w:bCs/>
          <w:lang w:val="en-US"/>
        </w:rPr>
        <w:t>void</w:t>
      </w:r>
      <w:r w:rsidRPr="002B1A9A">
        <w:rPr>
          <w:lang w:val="en-US"/>
        </w:rPr>
        <w:t xml:space="preserve"> </w:t>
      </w:r>
      <w:r w:rsidRPr="002B1A9A">
        <w:rPr>
          <w:rStyle w:val="LienMthode"/>
          <w:lang w:val="en-US"/>
        </w:rPr>
        <w:t>enterClass</w:t>
      </w:r>
      <w:r w:rsidRPr="002B1A9A">
        <w:rPr>
          <w:lang w:val="en-US"/>
        </w:rPr>
        <w:t>(</w:t>
      </w:r>
      <w:r w:rsidRPr="002B1A9A">
        <w:rPr>
          <w:b/>
          <w:bCs/>
          <w:lang w:val="en-US"/>
        </w:rPr>
        <w:t>const</w:t>
      </w:r>
      <w:r w:rsidRPr="002B1A9A">
        <w:rPr>
          <w:lang w:val="en-US"/>
        </w:rPr>
        <w:t xml:space="preserve"> </w:t>
      </w:r>
      <w:r w:rsidRPr="002B1A9A">
        <w:rPr>
          <w:rStyle w:val="LienUnit"/>
          <w:lang w:val="en-US"/>
        </w:rPr>
        <w:t>clang</w:t>
      </w:r>
      <w:r w:rsidRPr="002B1A9A">
        <w:rPr>
          <w:lang w:val="en-US"/>
        </w:rPr>
        <w:t>::</w:t>
      </w:r>
      <w:r w:rsidRPr="002B1A9A">
        <w:rPr>
          <w:rStyle w:val="LienClasseC"/>
          <w:lang w:val="en-US"/>
        </w:rPr>
        <w:t>CXXRecordDecl</w:t>
      </w:r>
      <w:r w:rsidRPr="002B1A9A">
        <w:rPr>
          <w:lang w:val="en-US"/>
        </w:rPr>
        <w:t>* classDecl)</w:t>
      </w:r>
    </w:p>
    <w:p w:rsidR="00A74149" w:rsidRPr="002B1A9A" w:rsidRDefault="00A74149" w:rsidP="00A74149">
      <w:pPr>
        <w:pStyle w:val="Dclarationdeclasse"/>
        <w:rPr>
          <w:lang w:val="en-US"/>
        </w:rPr>
      </w:pPr>
      <w:r w:rsidRPr="002B1A9A">
        <w:rPr>
          <w:lang w:val="en-US"/>
        </w:rPr>
        <w:t xml:space="preserve">    { _</w:t>
      </w:r>
      <w:r w:rsidRPr="002B1A9A">
        <w:rPr>
          <w:rStyle w:val="LienConstante"/>
          <w:lang w:val="en-US"/>
        </w:rPr>
        <w:t>currentClass</w:t>
      </w:r>
      <w:r w:rsidRPr="002B1A9A">
        <w:rPr>
          <w:lang w:val="en-US"/>
        </w:rPr>
        <w:t>.</w:t>
      </w:r>
      <w:r w:rsidRPr="002B1A9A">
        <w:rPr>
          <w:rStyle w:val="LienMthode"/>
          <w:lang w:val="en-US"/>
        </w:rPr>
        <w:t>push_front</w:t>
      </w:r>
      <w:r w:rsidRPr="002B1A9A">
        <w:rPr>
          <w:lang w:val="en-US"/>
        </w:rPr>
        <w:t>(classDecl); _</w:t>
      </w:r>
      <w:r w:rsidRPr="002B1A9A">
        <w:rPr>
          <w:rStyle w:val="LienConstante"/>
          <w:lang w:val="en-US"/>
        </w:rPr>
        <w:t>currentClassInfo</w:t>
      </w:r>
      <w:r w:rsidRPr="002B1A9A">
        <w:rPr>
          <w:lang w:val="en-US"/>
        </w:rPr>
        <w:t>.</w:t>
      </w:r>
      <w:r w:rsidRPr="002B1A9A">
        <w:rPr>
          <w:rStyle w:val="LienMthode"/>
          <w:lang w:val="en-US"/>
        </w:rPr>
        <w:t>push_front</w:t>
      </w:r>
      <w:r w:rsidRPr="002B1A9A">
        <w:rPr>
          <w:lang w:val="en-US"/>
        </w:rPr>
        <w:t>(ClassInfo()); _</w:t>
      </w:r>
      <w:r w:rsidRPr="002B1A9A">
        <w:rPr>
          <w:rStyle w:val="LienConstante"/>
          <w:lang w:val="en-US"/>
        </w:rPr>
        <w:t>pvmtInsertionPoints</w:t>
      </w:r>
      <w:r w:rsidRPr="002B1A9A">
        <w:rPr>
          <w:lang w:val="en-US"/>
        </w:rPr>
        <w:t>.</w:t>
      </w:r>
      <w:r w:rsidRPr="002B1A9A">
        <w:rPr>
          <w:rStyle w:val="LienMthode"/>
          <w:lang w:val="en-US"/>
        </w:rPr>
        <w:t>push_front</w:t>
      </w:r>
      <w:r w:rsidRPr="002B1A9A">
        <w:rPr>
          <w:lang w:val="en-US"/>
        </w:rPr>
        <w:t>(</w:t>
      </w:r>
      <w:r w:rsidRPr="002B1A9A">
        <w:rPr>
          <w:rStyle w:val="LienUnit"/>
          <w:lang w:val="en-US"/>
        </w:rPr>
        <w:t>std</w:t>
      </w:r>
      <w:r w:rsidRPr="002B1A9A">
        <w:rPr>
          <w:lang w:val="en-US"/>
        </w:rPr>
        <w:t>::</w:t>
      </w:r>
      <w:r w:rsidRPr="002B1A9A">
        <w:rPr>
          <w:rStyle w:val="LienClasseC"/>
          <w:lang w:val="en-US"/>
        </w:rPr>
        <w:t>vector</w:t>
      </w:r>
      <w:r w:rsidRPr="002B1A9A">
        <w:rPr>
          <w:lang w:val="en-US"/>
        </w:rPr>
        <w:t>&lt;</w:t>
      </w:r>
      <w:r w:rsidRPr="002B1A9A">
        <w:rPr>
          <w:rStyle w:val="LienType"/>
          <w:lang w:val="en-US"/>
        </w:rPr>
        <w:t>list</w:t>
      </w:r>
      <w:r w:rsidRPr="002B1A9A">
        <w:rPr>
          <w:lang w:val="en-US"/>
        </w:rPr>
        <w:t>*&gt;()); }</w:t>
      </w:r>
    </w:p>
    <w:p w:rsidR="00A74149" w:rsidRPr="002B1A9A" w:rsidRDefault="00A74149" w:rsidP="00F83CF2">
      <w:pPr>
        <w:pStyle w:val="Dclarationdeclasse"/>
        <w:rPr>
          <w:lang w:val="en-US"/>
        </w:rPr>
      </w:pPr>
      <w:r w:rsidRPr="002B1A9A">
        <w:rPr>
          <w:lang w:val="en-US"/>
        </w:rPr>
        <w:t xml:space="preserve">  </w:t>
      </w:r>
      <w:r w:rsidRPr="002B1A9A">
        <w:rPr>
          <w:b/>
          <w:bCs/>
          <w:lang w:val="en-US"/>
        </w:rPr>
        <w:t>const</w:t>
      </w:r>
      <w:r w:rsidRPr="002B1A9A">
        <w:rPr>
          <w:lang w:val="en-US"/>
        </w:rPr>
        <w:t xml:space="preserve"> </w:t>
      </w:r>
      <w:r w:rsidRPr="002B1A9A">
        <w:rPr>
          <w:rStyle w:val="LienUnit"/>
          <w:lang w:val="en-US"/>
        </w:rPr>
        <w:t>clang</w:t>
      </w:r>
      <w:r w:rsidRPr="002B1A9A">
        <w:rPr>
          <w:lang w:val="en-US"/>
        </w:rPr>
        <w:t>::</w:t>
      </w:r>
      <w:r w:rsidRPr="002B1A9A">
        <w:rPr>
          <w:rStyle w:val="LienClasseC"/>
          <w:lang w:val="en-US"/>
        </w:rPr>
        <w:t>CXXRecordDecl</w:t>
      </w:r>
      <w:r w:rsidRPr="002B1A9A">
        <w:rPr>
          <w:lang w:val="en-US"/>
        </w:rPr>
        <w:t xml:space="preserve">* </w:t>
      </w:r>
      <w:r w:rsidRPr="002B1A9A">
        <w:rPr>
          <w:rStyle w:val="LienMthode"/>
          <w:lang w:val="en-US"/>
        </w:rPr>
        <w:t>getCurrentClass</w:t>
      </w:r>
      <w:r w:rsidRPr="002B1A9A">
        <w:rPr>
          <w:lang w:val="en-US"/>
        </w:rPr>
        <w:t xml:space="preserve">() </w:t>
      </w:r>
      <w:r w:rsidRPr="002B1A9A">
        <w:rPr>
          <w:b/>
          <w:bCs/>
          <w:lang w:val="en-US"/>
        </w:rPr>
        <w:t>const</w:t>
      </w:r>
      <w:r w:rsidR="00F83CF2">
        <w:rPr>
          <w:lang w:val="en-US"/>
        </w:rPr>
        <w:t xml:space="preserve"> </w:t>
      </w:r>
      <w:r w:rsidRPr="002B1A9A">
        <w:rPr>
          <w:lang w:val="en-US"/>
        </w:rPr>
        <w:t xml:space="preserve">{ </w:t>
      </w:r>
      <w:r w:rsidRPr="002B1A9A">
        <w:rPr>
          <w:b/>
          <w:bCs/>
          <w:lang w:val="en-US"/>
        </w:rPr>
        <w:t>return</w:t>
      </w:r>
      <w:r w:rsidRPr="002B1A9A">
        <w:rPr>
          <w:lang w:val="en-US"/>
        </w:rPr>
        <w:t xml:space="preserve"> </w:t>
      </w:r>
      <w:r w:rsidRPr="002B1A9A">
        <w:rPr>
          <w:rStyle w:val="LienChamps"/>
          <w:lang w:val="en-US"/>
        </w:rPr>
        <w:t>_currentClass</w:t>
      </w:r>
      <w:r w:rsidRPr="002B1A9A">
        <w:rPr>
          <w:lang w:val="en-US"/>
        </w:rPr>
        <w:t>.</w:t>
      </w:r>
      <w:r w:rsidRPr="002B1A9A">
        <w:rPr>
          <w:rStyle w:val="LienMthode"/>
          <w:lang w:val="en-US"/>
        </w:rPr>
        <w:t>empty</w:t>
      </w:r>
      <w:r w:rsidRPr="002B1A9A">
        <w:rPr>
          <w:lang w:val="en-US"/>
        </w:rPr>
        <w:t>()</w:t>
      </w:r>
      <w:r w:rsidR="00F83CF2">
        <w:rPr>
          <w:lang w:val="en-US"/>
        </w:rPr>
        <w:t xml:space="preserve"> </w:t>
      </w:r>
      <w:r w:rsidRPr="002B1A9A">
        <w:rPr>
          <w:lang w:val="en-US"/>
        </w:rPr>
        <w:t>?</w:t>
      </w:r>
      <w:r w:rsidR="00F83CF2">
        <w:rPr>
          <w:lang w:val="en-US"/>
        </w:rPr>
        <w:t xml:space="preserve"> </w:t>
      </w:r>
      <w:r w:rsidR="00F83CF2">
        <w:rPr>
          <w:b/>
          <w:bCs/>
          <w:lang w:val="en-US"/>
        </w:rPr>
        <w:t>nullptr</w:t>
      </w:r>
      <w:r w:rsidR="00F83CF2">
        <w:rPr>
          <w:lang w:val="en-US"/>
        </w:rPr>
        <w:t xml:space="preserve"> : </w:t>
      </w:r>
      <w:r w:rsidRPr="002B1A9A">
        <w:rPr>
          <w:rStyle w:val="LienChamps"/>
          <w:lang w:val="en-US"/>
        </w:rPr>
        <w:t>_currentClass</w:t>
      </w:r>
      <w:r w:rsidRPr="002B1A9A">
        <w:rPr>
          <w:lang w:val="en-US"/>
        </w:rPr>
        <w:t>.</w:t>
      </w:r>
      <w:r w:rsidRPr="002B1A9A">
        <w:rPr>
          <w:rStyle w:val="LienMthode"/>
          <w:lang w:val="en-US"/>
        </w:rPr>
        <w:t>front</w:t>
      </w:r>
      <w:r w:rsidRPr="002B1A9A">
        <w:rPr>
          <w:lang w:val="en-US"/>
        </w:rPr>
        <w:t>(); }</w:t>
      </w:r>
    </w:p>
    <w:p w:rsidR="00A74149" w:rsidRPr="002B1A9A" w:rsidRDefault="00A74149" w:rsidP="00A74149">
      <w:pPr>
        <w:pStyle w:val="Dclarationdeclasse"/>
        <w:rPr>
          <w:lang w:val="en-US"/>
        </w:rPr>
      </w:pPr>
      <w:r w:rsidRPr="002B1A9A">
        <w:rPr>
          <w:lang w:val="en-US"/>
        </w:rPr>
        <w:t xml:space="preserve">  </w:t>
      </w:r>
      <w:r w:rsidRPr="002B1A9A">
        <w:rPr>
          <w:b/>
          <w:bCs/>
          <w:lang w:val="en-US"/>
        </w:rPr>
        <w:t>void</w:t>
      </w:r>
      <w:r w:rsidRPr="002B1A9A">
        <w:rPr>
          <w:lang w:val="en-US"/>
        </w:rPr>
        <w:t xml:space="preserve"> </w:t>
      </w:r>
      <w:r w:rsidRPr="002B1A9A">
        <w:rPr>
          <w:rStyle w:val="LienMthode"/>
          <w:lang w:val="en-US"/>
        </w:rPr>
        <w:t>exitClass</w:t>
      </w:r>
      <w:r w:rsidRPr="002B1A9A">
        <w:rPr>
          <w:lang w:val="en-US"/>
        </w:rPr>
        <w:t xml:space="preserve">() { </w:t>
      </w:r>
      <w:r w:rsidRPr="002B1A9A">
        <w:rPr>
          <w:rStyle w:val="LienChamps"/>
          <w:lang w:val="en-US"/>
        </w:rPr>
        <w:t>_currentClass</w:t>
      </w:r>
      <w:r w:rsidRPr="002B1A9A">
        <w:rPr>
          <w:lang w:val="en-US"/>
        </w:rPr>
        <w:t>.</w:t>
      </w:r>
      <w:r w:rsidRPr="002B1A9A">
        <w:rPr>
          <w:rStyle w:val="LienMthode"/>
          <w:lang w:val="en-US"/>
        </w:rPr>
        <w:t>pop_front</w:t>
      </w:r>
      <w:r w:rsidRPr="002B1A9A">
        <w:rPr>
          <w:lang w:val="en-US"/>
        </w:rPr>
        <w:t xml:space="preserve">(); </w:t>
      </w:r>
      <w:r w:rsidRPr="002B1A9A">
        <w:rPr>
          <w:rStyle w:val="LienChamps"/>
          <w:lang w:val="en-US"/>
        </w:rPr>
        <w:t>_currentClassInfo</w:t>
      </w:r>
      <w:r w:rsidRPr="002B1A9A">
        <w:rPr>
          <w:lang w:val="en-US"/>
        </w:rPr>
        <w:t>.</w:t>
      </w:r>
      <w:r w:rsidRPr="002B1A9A">
        <w:rPr>
          <w:rStyle w:val="LienMthode"/>
          <w:lang w:val="en-US"/>
        </w:rPr>
        <w:t>pop_front</w:t>
      </w:r>
      <w:r w:rsidRPr="002B1A9A">
        <w:rPr>
          <w:lang w:val="en-US"/>
        </w:rPr>
        <w:t xml:space="preserve">(); </w:t>
      </w:r>
      <w:r w:rsidRPr="002B1A9A">
        <w:rPr>
          <w:rStyle w:val="LienChamps"/>
          <w:lang w:val="en-US"/>
        </w:rPr>
        <w:t>_pvmtInsertionPoints</w:t>
      </w:r>
      <w:r w:rsidRPr="002B1A9A">
        <w:rPr>
          <w:lang w:val="en-US"/>
        </w:rPr>
        <w:t>.</w:t>
      </w:r>
      <w:r w:rsidRPr="002B1A9A">
        <w:rPr>
          <w:rStyle w:val="LienMthode"/>
          <w:lang w:val="en-US"/>
        </w:rPr>
        <w:t>pop_front</w:t>
      </w:r>
      <w:r w:rsidRPr="002B1A9A">
        <w:rPr>
          <w:lang w:val="en-US"/>
        </w:rPr>
        <w:t>(); }</w:t>
      </w:r>
    </w:p>
    <w:p w:rsidR="00A74149" w:rsidRPr="002B1A9A" w:rsidRDefault="00A74149" w:rsidP="00A74149">
      <w:pPr>
        <w:pStyle w:val="Dclarationdeclasse"/>
        <w:rPr>
          <w:lang w:val="en-US"/>
        </w:rPr>
      </w:pPr>
      <w:r w:rsidRPr="002B1A9A">
        <w:rPr>
          <w:lang w:val="en-US"/>
        </w:rPr>
        <w:t xml:space="preserve">  </w:t>
      </w:r>
      <w:r w:rsidRPr="002B1A9A">
        <w:rPr>
          <w:b/>
          <w:bCs/>
          <w:lang w:val="en-US"/>
        </w:rPr>
        <w:t>void</w:t>
      </w:r>
      <w:r w:rsidRPr="002B1A9A">
        <w:rPr>
          <w:lang w:val="en-US"/>
        </w:rPr>
        <w:t xml:space="preserve"> </w:t>
      </w:r>
      <w:r w:rsidRPr="002B1A9A">
        <w:rPr>
          <w:rStyle w:val="LienMthode"/>
          <w:lang w:val="en-US"/>
        </w:rPr>
        <w:t>exitClass</w:t>
      </w:r>
      <w:r w:rsidRPr="002B1A9A">
        <w:rPr>
          <w:lang w:val="en-US"/>
        </w:rPr>
        <w:t>(</w:t>
      </w:r>
      <w:r w:rsidRPr="002B1A9A">
        <w:rPr>
          <w:b/>
          <w:bCs/>
          <w:lang w:val="en-US"/>
        </w:rPr>
        <w:t>const</w:t>
      </w:r>
      <w:r w:rsidRPr="002B1A9A">
        <w:rPr>
          <w:lang w:val="en-US"/>
        </w:rPr>
        <w:t xml:space="preserve"> </w:t>
      </w:r>
      <w:r w:rsidRPr="002B1A9A">
        <w:rPr>
          <w:rStyle w:val="LienClasseC"/>
          <w:lang w:val="en-US"/>
        </w:rPr>
        <w:t>Clang_utils</w:t>
      </w:r>
      <w:r w:rsidRPr="002B1A9A">
        <w:rPr>
          <w:lang w:val="en-US"/>
        </w:rPr>
        <w:t xml:space="preserve">&amp; utils, </w:t>
      </w:r>
      <w:r w:rsidRPr="002B1A9A">
        <w:rPr>
          <w:rStyle w:val="LienClasseC"/>
          <w:lang w:val="en-US"/>
        </w:rPr>
        <w:t>ForwardReferenceList</w:t>
      </w:r>
      <w:r w:rsidRPr="002B1A9A">
        <w:rPr>
          <w:lang w:val="en-US"/>
        </w:rPr>
        <w:t xml:space="preserve">&amp; content, </w:t>
      </w:r>
      <w:r w:rsidRPr="002B1A9A">
        <w:rPr>
          <w:rStyle w:val="LienClasseC"/>
          <w:lang w:val="en-US"/>
        </w:rPr>
        <w:t>ForwardReferenceList</w:t>
      </w:r>
      <w:r w:rsidRPr="002B1A9A">
        <w:rPr>
          <w:lang w:val="en-US"/>
        </w:rPr>
        <w:t xml:space="preserve">&amp; globals, </w:t>
      </w:r>
      <w:r w:rsidRPr="002B1A9A">
        <w:rPr>
          <w:rStyle w:val="LienType"/>
          <w:lang w:val="en-US"/>
        </w:rPr>
        <w:t>location</w:t>
      </w:r>
      <w:r w:rsidRPr="002B1A9A">
        <w:rPr>
          <w:lang w:val="en-US"/>
        </w:rPr>
        <w:t xml:space="preserve"> classLoc);</w:t>
      </w:r>
    </w:p>
    <w:p w:rsidR="00A74149" w:rsidRDefault="00A74149" w:rsidP="00A74149">
      <w:pPr>
        <w:pStyle w:val="Dclarationdeclasse"/>
        <w:rPr>
          <w:lang w:val="en-US"/>
        </w:rPr>
      </w:pPr>
    </w:p>
    <w:p w:rsidR="00F83CF2" w:rsidRPr="002B1A9A" w:rsidRDefault="00F83CF2" w:rsidP="00F83CF2">
      <w:pPr>
        <w:pStyle w:val="Dclarationdeclasse"/>
        <w:rPr>
          <w:lang w:val="en-US"/>
        </w:rPr>
      </w:pPr>
      <w:r w:rsidRPr="00F83CF2">
        <w:rPr>
          <w:lang w:val="en-US"/>
        </w:rPr>
        <w:t xml:space="preserve">  </w:t>
      </w:r>
      <w:r w:rsidRPr="00F83CF2">
        <w:rPr>
          <w:rStyle w:val="LienType"/>
          <w:lang w:val="en-US"/>
        </w:rPr>
        <w:t>expression</w:t>
      </w:r>
      <w:r w:rsidRPr="00F83CF2">
        <w:rPr>
          <w:lang w:val="en-US"/>
        </w:rPr>
        <w:t xml:space="preserve"> </w:t>
      </w:r>
      <w:r w:rsidRPr="00F83CF2">
        <w:rPr>
          <w:rStyle w:val="LienMthode"/>
          <w:lang w:val="en-US"/>
        </w:rPr>
        <w:t>getPvmt</w:t>
      </w:r>
      <w:r w:rsidRPr="00F83CF2">
        <w:rPr>
          <w:lang w:val="en-US"/>
        </w:rPr>
        <w:t>(</w:t>
      </w:r>
      <w:r w:rsidRPr="00F83CF2">
        <w:rPr>
          <w:b/>
          <w:lang w:val="en-US"/>
        </w:rPr>
        <w:t>const</w:t>
      </w:r>
      <w:r w:rsidRPr="00F83CF2">
        <w:rPr>
          <w:lang w:val="en-US"/>
        </w:rPr>
        <w:t xml:space="preserve"> </w:t>
      </w:r>
      <w:r w:rsidRPr="00F83CF2">
        <w:rPr>
          <w:rStyle w:val="LienClasseC"/>
          <w:lang w:val="en-US"/>
        </w:rPr>
        <w:t>Clang_utils</w:t>
      </w:r>
      <w:r w:rsidRPr="00F83CF2">
        <w:rPr>
          <w:lang w:val="en-US"/>
        </w:rPr>
        <w:t>&amp; utils,</w:t>
      </w:r>
      <w:r>
        <w:rPr>
          <w:lang w:val="en-US"/>
        </w:rPr>
        <w:t xml:space="preserve"> </w:t>
      </w:r>
      <w:r w:rsidRPr="00F83CF2">
        <w:rPr>
          <w:b/>
          <w:lang w:val="en-US"/>
        </w:rPr>
        <w:t>const</w:t>
      </w:r>
      <w:r w:rsidRPr="00F83CF2">
        <w:rPr>
          <w:lang w:val="en-US"/>
        </w:rPr>
        <w:t xml:space="preserve"> </w:t>
      </w:r>
      <w:r w:rsidRPr="00F83CF2">
        <w:rPr>
          <w:rStyle w:val="LienUnit"/>
          <w:lang w:val="en-US"/>
        </w:rPr>
        <w:t>clang</w:t>
      </w:r>
      <w:r w:rsidRPr="00F83CF2">
        <w:rPr>
          <w:lang w:val="en-US"/>
        </w:rPr>
        <w:t>::</w:t>
      </w:r>
      <w:r w:rsidRPr="00F83CF2">
        <w:rPr>
          <w:rStyle w:val="LienClasseC"/>
          <w:lang w:val="en-US"/>
        </w:rPr>
        <w:t>CXXRecordDecl</w:t>
      </w:r>
      <w:r w:rsidRPr="00F83CF2">
        <w:rPr>
          <w:lang w:val="en-US"/>
        </w:rPr>
        <w:t xml:space="preserve">* source, </w:t>
      </w:r>
      <w:r w:rsidRPr="00F83CF2">
        <w:rPr>
          <w:rStyle w:val="LienType"/>
          <w:lang w:val="en-US"/>
        </w:rPr>
        <w:t>expression</w:t>
      </w:r>
      <w:r w:rsidRPr="00F83CF2">
        <w:rPr>
          <w:lang w:val="en-US"/>
        </w:rPr>
        <w:t xml:space="preserve"> arg) </w:t>
      </w:r>
      <w:r w:rsidRPr="00F83CF2">
        <w:rPr>
          <w:b/>
          <w:lang w:val="en-US"/>
        </w:rPr>
        <w:t>const</w:t>
      </w:r>
      <w:r w:rsidRPr="00F83CF2">
        <w:rPr>
          <w:lang w:val="en-US"/>
        </w:rPr>
        <w:t>;</w:t>
      </w:r>
    </w:p>
    <w:p w:rsidR="00A74149" w:rsidRPr="002B1A9A" w:rsidRDefault="00A74149" w:rsidP="00A74149">
      <w:pPr>
        <w:pStyle w:val="Dclarationdeclasse"/>
        <w:rPr>
          <w:lang w:val="en-US"/>
        </w:rPr>
      </w:pPr>
      <w:r w:rsidRPr="002B1A9A">
        <w:rPr>
          <w:lang w:val="en-US"/>
        </w:rPr>
        <w:t xml:space="preserve">  </w:t>
      </w:r>
      <w:r w:rsidRPr="002B1A9A">
        <w:rPr>
          <w:b/>
          <w:bCs/>
          <w:lang w:val="en-US"/>
        </w:rPr>
        <w:t>void</w:t>
      </w:r>
      <w:r w:rsidRPr="002B1A9A">
        <w:rPr>
          <w:lang w:val="en-US"/>
        </w:rPr>
        <w:t xml:space="preserve"> </w:t>
      </w:r>
      <w:r w:rsidRPr="002B1A9A">
        <w:rPr>
          <w:rStyle w:val="LienMthode"/>
          <w:lang w:val="en-US"/>
        </w:rPr>
        <w:t>addPvmtSetter</w:t>
      </w:r>
      <w:r w:rsidRPr="002B1A9A">
        <w:rPr>
          <w:lang w:val="en-US"/>
        </w:rPr>
        <w:t>(</w:t>
      </w:r>
      <w:r w:rsidRPr="002B1A9A">
        <w:rPr>
          <w:i/>
          <w:iCs/>
          <w:color w:val="0000FF"/>
          <w:lang w:val="en-US"/>
        </w:rPr>
        <w:t>/* statement */</w:t>
      </w:r>
      <w:r w:rsidRPr="002B1A9A">
        <w:rPr>
          <w:lang w:val="en-US"/>
        </w:rPr>
        <w:t xml:space="preserve"> </w:t>
      </w:r>
      <w:r w:rsidRPr="002B1A9A">
        <w:rPr>
          <w:rStyle w:val="LienType"/>
          <w:lang w:val="en-US"/>
        </w:rPr>
        <w:t>list</w:t>
      </w:r>
      <w:r w:rsidRPr="002B1A9A">
        <w:rPr>
          <w:lang w:val="en-US"/>
        </w:rPr>
        <w:t xml:space="preserve">&amp; insertionPoint) { </w:t>
      </w:r>
      <w:r w:rsidRPr="002B1A9A">
        <w:rPr>
          <w:rStyle w:val="LienChamps"/>
          <w:lang w:val="en-US"/>
        </w:rPr>
        <w:t>_pvmtInsertionPoints</w:t>
      </w:r>
      <w:r w:rsidRPr="002B1A9A">
        <w:rPr>
          <w:lang w:val="en-US"/>
        </w:rPr>
        <w:t>.</w:t>
      </w:r>
      <w:r w:rsidRPr="002B1A9A">
        <w:rPr>
          <w:rStyle w:val="LienMthode"/>
          <w:lang w:val="en-US"/>
        </w:rPr>
        <w:t>front</w:t>
      </w:r>
      <w:r w:rsidRPr="002B1A9A">
        <w:rPr>
          <w:lang w:val="en-US"/>
        </w:rPr>
        <w:t>().</w:t>
      </w:r>
      <w:r w:rsidRPr="002B1A9A">
        <w:rPr>
          <w:rStyle w:val="LienMthode"/>
          <w:lang w:val="en-US"/>
        </w:rPr>
        <w:t>push_back</w:t>
      </w:r>
      <w:r w:rsidRPr="002B1A9A">
        <w:rPr>
          <w:lang w:val="en-US"/>
        </w:rPr>
        <w:t>(&amp;insertionPoint); }</w:t>
      </w:r>
    </w:p>
    <w:p w:rsidR="00A74149" w:rsidRPr="002B1A9A" w:rsidRDefault="00A74149" w:rsidP="00A74149">
      <w:pPr>
        <w:pStyle w:val="Dclarationdeclasse"/>
        <w:rPr>
          <w:lang w:val="en-US"/>
        </w:rPr>
      </w:pPr>
      <w:r w:rsidRPr="002B1A9A">
        <w:rPr>
          <w:lang w:val="en-US"/>
        </w:rPr>
        <w:t xml:space="preserve">  </w:t>
      </w:r>
      <w:r w:rsidRPr="002B1A9A">
        <w:rPr>
          <w:b/>
          <w:bCs/>
          <w:lang w:val="en-US"/>
        </w:rPr>
        <w:t>void</w:t>
      </w:r>
      <w:r w:rsidRPr="002B1A9A">
        <w:rPr>
          <w:lang w:val="en-US"/>
        </w:rPr>
        <w:t xml:space="preserve"> </w:t>
      </w:r>
      <w:r w:rsidRPr="002B1A9A">
        <w:rPr>
          <w:rStyle w:val="LienMthode"/>
          <w:lang w:val="en-US"/>
        </w:rPr>
        <w:t>addPvmtSetter</w:t>
      </w:r>
      <w:r w:rsidRPr="002B1A9A">
        <w:rPr>
          <w:lang w:val="en-US"/>
        </w:rPr>
        <w:t>(</w:t>
      </w:r>
      <w:r w:rsidRPr="002B1A9A">
        <w:rPr>
          <w:b/>
          <w:bCs/>
          <w:lang w:val="en-US"/>
        </w:rPr>
        <w:t>const</w:t>
      </w:r>
      <w:r w:rsidRPr="002B1A9A">
        <w:rPr>
          <w:lang w:val="en-US"/>
        </w:rPr>
        <w:t xml:space="preserve"> </w:t>
      </w:r>
      <w:r w:rsidRPr="002B1A9A">
        <w:rPr>
          <w:rStyle w:val="LienClasseC"/>
          <w:lang w:val="en-US"/>
        </w:rPr>
        <w:t>Clang_utils</w:t>
      </w:r>
      <w:r w:rsidRPr="002B1A9A">
        <w:rPr>
          <w:lang w:val="en-US"/>
        </w:rPr>
        <w:t xml:space="preserve">&amp; utils, </w:t>
      </w:r>
      <w:r w:rsidRPr="002B1A9A">
        <w:rPr>
          <w:b/>
          <w:bCs/>
          <w:lang w:val="en-US"/>
        </w:rPr>
        <w:t>const</w:t>
      </w:r>
      <w:r w:rsidRPr="002B1A9A">
        <w:rPr>
          <w:lang w:val="en-US"/>
        </w:rPr>
        <w:t xml:space="preserve"> </w:t>
      </w:r>
      <w:r w:rsidRPr="002B1A9A">
        <w:rPr>
          <w:rStyle w:val="LienUnit"/>
          <w:lang w:val="en-US"/>
        </w:rPr>
        <w:t>clang</w:t>
      </w:r>
      <w:r w:rsidRPr="002B1A9A">
        <w:rPr>
          <w:lang w:val="en-US"/>
        </w:rPr>
        <w:t>::</w:t>
      </w:r>
      <w:r w:rsidRPr="002B1A9A">
        <w:rPr>
          <w:rStyle w:val="LienClasseC"/>
          <w:lang w:val="en-US"/>
        </w:rPr>
        <w:t>CXXRecordDecl</w:t>
      </w:r>
      <w:r w:rsidRPr="002B1A9A">
        <w:rPr>
          <w:lang w:val="en-US"/>
        </w:rPr>
        <w:t xml:space="preserve">* source, </w:t>
      </w:r>
      <w:r w:rsidRPr="002B1A9A">
        <w:rPr>
          <w:i/>
          <w:iCs/>
          <w:color w:val="0000FF"/>
          <w:lang w:val="en-US"/>
        </w:rPr>
        <w:t>/* statement */</w:t>
      </w:r>
      <w:r w:rsidRPr="002B1A9A">
        <w:rPr>
          <w:lang w:val="en-US"/>
        </w:rPr>
        <w:t xml:space="preserve"> </w:t>
      </w:r>
      <w:r w:rsidRPr="002B1A9A">
        <w:rPr>
          <w:rStyle w:val="LienType"/>
          <w:lang w:val="en-US"/>
        </w:rPr>
        <w:t>list</w:t>
      </w:r>
      <w:r w:rsidRPr="002B1A9A">
        <w:rPr>
          <w:lang w:val="en-US"/>
        </w:rPr>
        <w:t xml:space="preserve">&amp; insertionPoint, </w:t>
      </w:r>
      <w:r w:rsidRPr="002B1A9A">
        <w:rPr>
          <w:rStyle w:val="LienType"/>
          <w:lang w:val="en-US"/>
        </w:rPr>
        <w:t>location</w:t>
      </w:r>
      <w:r w:rsidRPr="002B1A9A">
        <w:rPr>
          <w:lang w:val="en-US"/>
        </w:rPr>
        <w:t xml:space="preserve"> loc);</w:t>
      </w:r>
    </w:p>
    <w:p w:rsidR="00A74149" w:rsidRPr="002B1A9A" w:rsidRDefault="00A74149" w:rsidP="00A74149">
      <w:pPr>
        <w:pStyle w:val="Dclarationdeclasse"/>
        <w:rPr>
          <w:lang w:val="en-US"/>
        </w:rPr>
      </w:pPr>
      <w:r w:rsidRPr="002B1A9A">
        <w:rPr>
          <w:lang w:val="en-US"/>
        </w:rPr>
        <w:t xml:space="preserve">  </w:t>
      </w:r>
      <w:r w:rsidRPr="002B1A9A">
        <w:rPr>
          <w:b/>
          <w:bCs/>
          <w:lang w:val="en-US"/>
        </w:rPr>
        <w:t>int</w:t>
      </w:r>
      <w:r w:rsidRPr="002B1A9A">
        <w:rPr>
          <w:lang w:val="en-US"/>
        </w:rPr>
        <w:t xml:space="preserve"> </w:t>
      </w:r>
      <w:r w:rsidRPr="002B1A9A">
        <w:rPr>
          <w:rStyle w:val="LienMthode"/>
          <w:lang w:val="en-US"/>
        </w:rPr>
        <w:t>addDerivation</w:t>
      </w:r>
      <w:r w:rsidRPr="002B1A9A">
        <w:rPr>
          <w:lang w:val="en-US"/>
        </w:rPr>
        <w:t>(</w:t>
      </w:r>
      <w:r w:rsidRPr="002B1A9A">
        <w:rPr>
          <w:b/>
          <w:bCs/>
          <w:lang w:val="en-US"/>
        </w:rPr>
        <w:t>const</w:t>
      </w:r>
      <w:r w:rsidRPr="002B1A9A">
        <w:rPr>
          <w:lang w:val="en-US"/>
        </w:rPr>
        <w:t xml:space="preserve"> </w:t>
      </w:r>
      <w:r w:rsidRPr="002B1A9A">
        <w:rPr>
          <w:rStyle w:val="LienUnit"/>
          <w:lang w:val="en-US"/>
        </w:rPr>
        <w:t>clang</w:t>
      </w:r>
      <w:r w:rsidRPr="002B1A9A">
        <w:rPr>
          <w:lang w:val="en-US"/>
        </w:rPr>
        <w:t>::</w:t>
      </w:r>
      <w:r w:rsidRPr="002B1A9A">
        <w:rPr>
          <w:rStyle w:val="LienClasseC"/>
          <w:lang w:val="en-US"/>
        </w:rPr>
        <w:t>CXXRecordDecl</w:t>
      </w:r>
      <w:r w:rsidRPr="002B1A9A">
        <w:rPr>
          <w:lang w:val="en-US"/>
        </w:rPr>
        <w:t>* source</w:t>
      </w:r>
      <w:r w:rsidR="00F83CF2">
        <w:rPr>
          <w:lang w:val="en-US"/>
        </w:rPr>
        <w:t xml:space="preserve">, </w:t>
      </w:r>
      <w:r w:rsidR="00F83CF2" w:rsidRPr="00F83CF2">
        <w:rPr>
          <w:b/>
          <w:lang w:val="en-US"/>
        </w:rPr>
        <w:t>bool</w:t>
      </w:r>
      <w:r w:rsidR="00F83CF2">
        <w:rPr>
          <w:lang w:val="en-US"/>
        </w:rPr>
        <w:t xml:space="preserve"> isVirtual</w:t>
      </w:r>
      <w:r w:rsidRPr="002B1A9A">
        <w:rPr>
          <w:lang w:val="en-US"/>
        </w:rPr>
        <w:t>);</w:t>
      </w:r>
    </w:p>
    <w:p w:rsidR="00A74149" w:rsidRPr="002B1A9A" w:rsidRDefault="00A74149" w:rsidP="00A74149">
      <w:pPr>
        <w:pStyle w:val="Dclarationdeclasse"/>
        <w:rPr>
          <w:lang w:val="en-US"/>
        </w:rPr>
      </w:pPr>
      <w:r w:rsidRPr="002B1A9A">
        <w:rPr>
          <w:lang w:val="en-US"/>
        </w:rPr>
        <w:t xml:space="preserve">  </w:t>
      </w:r>
      <w:r w:rsidRPr="002B1A9A">
        <w:rPr>
          <w:b/>
          <w:bCs/>
          <w:lang w:val="en-US"/>
        </w:rPr>
        <w:t>bool</w:t>
      </w:r>
      <w:r w:rsidRPr="002B1A9A">
        <w:rPr>
          <w:lang w:val="en-US"/>
        </w:rPr>
        <w:t xml:space="preserve"> </w:t>
      </w:r>
      <w:r w:rsidRPr="002B1A9A">
        <w:rPr>
          <w:rStyle w:val="LienMthode"/>
          <w:lang w:val="en-US"/>
        </w:rPr>
        <w:t>hasVirtualMethods</w:t>
      </w:r>
      <w:r w:rsidRPr="002B1A9A">
        <w:rPr>
          <w:lang w:val="en-US"/>
        </w:rPr>
        <w:t xml:space="preserve">() </w:t>
      </w:r>
      <w:r w:rsidRPr="002B1A9A">
        <w:rPr>
          <w:b/>
          <w:bCs/>
          <w:lang w:val="en-US"/>
        </w:rPr>
        <w:t>const</w:t>
      </w:r>
      <w:r w:rsidRPr="002B1A9A">
        <w:rPr>
          <w:lang w:val="en-US"/>
        </w:rPr>
        <w:t xml:space="preserve"> { </w:t>
      </w:r>
      <w:r w:rsidRPr="002B1A9A">
        <w:rPr>
          <w:b/>
          <w:bCs/>
          <w:lang w:val="en-US"/>
        </w:rPr>
        <w:t>return</w:t>
      </w:r>
      <w:r w:rsidRPr="002B1A9A">
        <w:rPr>
          <w:lang w:val="en-US"/>
        </w:rPr>
        <w:t xml:space="preserve"> </w:t>
      </w:r>
      <w:r w:rsidRPr="002B1A9A">
        <w:rPr>
          <w:rStyle w:val="LienChamps"/>
          <w:lang w:val="en-US"/>
        </w:rPr>
        <w:t>_currentClassInfo</w:t>
      </w:r>
      <w:r w:rsidRPr="002B1A9A">
        <w:rPr>
          <w:lang w:val="en-US"/>
        </w:rPr>
        <w:t>.</w:t>
      </w:r>
      <w:r w:rsidRPr="002B1A9A">
        <w:rPr>
          <w:rStyle w:val="LienMthode"/>
          <w:lang w:val="en-US"/>
        </w:rPr>
        <w:t>front</w:t>
      </w:r>
      <w:r w:rsidRPr="002B1A9A">
        <w:rPr>
          <w:lang w:val="en-US"/>
        </w:rPr>
        <w:t>().</w:t>
      </w:r>
      <w:r w:rsidRPr="002B1A9A">
        <w:rPr>
          <w:rStyle w:val="LienMthode"/>
          <w:lang w:val="en-US"/>
        </w:rPr>
        <w:t>numberOfMethods</w:t>
      </w:r>
      <w:r w:rsidRPr="002B1A9A">
        <w:rPr>
          <w:lang w:val="en-US"/>
        </w:rPr>
        <w:t>() &gt; 0; }</w:t>
      </w:r>
    </w:p>
    <w:p w:rsidR="00A74149" w:rsidRPr="002B1A9A" w:rsidRDefault="00A74149" w:rsidP="00A74149">
      <w:pPr>
        <w:pStyle w:val="Dclarationdeclasse"/>
        <w:rPr>
          <w:lang w:val="en-US"/>
        </w:rPr>
      </w:pPr>
      <w:r w:rsidRPr="002B1A9A">
        <w:rPr>
          <w:lang w:val="en-US"/>
        </w:rPr>
        <w:t xml:space="preserve">  </w:t>
      </w:r>
      <w:r w:rsidRPr="002B1A9A">
        <w:rPr>
          <w:b/>
          <w:bCs/>
          <w:lang w:val="en-US"/>
        </w:rPr>
        <w:t>bool</w:t>
      </w:r>
      <w:r w:rsidRPr="002B1A9A">
        <w:rPr>
          <w:lang w:val="en-US"/>
        </w:rPr>
        <w:t xml:space="preserve"> </w:t>
      </w:r>
      <w:r w:rsidRPr="002B1A9A">
        <w:rPr>
          <w:rStyle w:val="LienMthode"/>
          <w:lang w:val="en-US"/>
        </w:rPr>
        <w:t>hasVirtualMethods</w:t>
      </w:r>
      <w:r w:rsidRPr="002B1A9A">
        <w:rPr>
          <w:lang w:val="en-US"/>
        </w:rPr>
        <w:t>(</w:t>
      </w:r>
      <w:r w:rsidRPr="002B1A9A">
        <w:rPr>
          <w:b/>
          <w:bCs/>
          <w:lang w:val="en-US"/>
        </w:rPr>
        <w:t>const</w:t>
      </w:r>
      <w:r w:rsidRPr="002B1A9A">
        <w:rPr>
          <w:lang w:val="en-US"/>
        </w:rPr>
        <w:t xml:space="preserve"> </w:t>
      </w:r>
      <w:r w:rsidRPr="002B1A9A">
        <w:rPr>
          <w:rStyle w:val="LienUnit"/>
          <w:lang w:val="en-US"/>
        </w:rPr>
        <w:t>clang</w:t>
      </w:r>
      <w:r w:rsidRPr="002B1A9A">
        <w:rPr>
          <w:lang w:val="en-US"/>
        </w:rPr>
        <w:t>::</w:t>
      </w:r>
      <w:r w:rsidRPr="002B1A9A">
        <w:rPr>
          <w:rStyle w:val="LienClasseC"/>
          <w:lang w:val="en-US"/>
        </w:rPr>
        <w:t>CXXRecordDecl</w:t>
      </w:r>
      <w:r w:rsidRPr="002B1A9A">
        <w:rPr>
          <w:lang w:val="en-US"/>
        </w:rPr>
        <w:t xml:space="preserve">* source) </w:t>
      </w:r>
      <w:r w:rsidRPr="002B1A9A">
        <w:rPr>
          <w:b/>
          <w:bCs/>
          <w:lang w:val="en-US"/>
        </w:rPr>
        <w:t>const</w:t>
      </w:r>
    </w:p>
    <w:p w:rsidR="00A74149" w:rsidRDefault="00A74149" w:rsidP="00A74149">
      <w:pPr>
        <w:pStyle w:val="Dclarationdeclasse"/>
        <w:rPr>
          <w:lang w:val="en-US"/>
        </w:rPr>
      </w:pPr>
      <w:r w:rsidRPr="002B1A9A">
        <w:rPr>
          <w:lang w:val="en-US"/>
        </w:rPr>
        <w:t xml:space="preserve">  </w:t>
      </w:r>
      <w:r w:rsidR="00F83CF2">
        <w:rPr>
          <w:lang w:val="en-US"/>
        </w:rPr>
        <w:t xml:space="preserve"> </w:t>
      </w:r>
      <w:r w:rsidRPr="002B1A9A">
        <w:rPr>
          <w:lang w:val="en-US"/>
        </w:rPr>
        <w:t xml:space="preserve"> { </w:t>
      </w:r>
      <w:r w:rsidRPr="002B1A9A">
        <w:rPr>
          <w:b/>
          <w:lang w:val="en-US"/>
        </w:rPr>
        <w:t>auto</w:t>
      </w:r>
      <w:r w:rsidRPr="002B1A9A">
        <w:rPr>
          <w:lang w:val="en-US"/>
        </w:rPr>
        <w:t xml:space="preserve"> found = </w:t>
      </w:r>
      <w:r w:rsidRPr="002B1A9A">
        <w:rPr>
          <w:rStyle w:val="LienChamps"/>
          <w:lang w:val="en-US"/>
        </w:rPr>
        <w:t>_classInfoTable</w:t>
      </w:r>
      <w:r w:rsidRPr="002B1A9A">
        <w:rPr>
          <w:lang w:val="en-US"/>
        </w:rPr>
        <w:t>.</w:t>
      </w:r>
      <w:r w:rsidRPr="002B1A9A">
        <w:rPr>
          <w:rStyle w:val="LienMthode"/>
          <w:lang w:val="en-US"/>
        </w:rPr>
        <w:t>find</w:t>
      </w:r>
      <w:r w:rsidRPr="002B1A9A">
        <w:rPr>
          <w:lang w:val="en-US"/>
        </w:rPr>
        <w:t xml:space="preserve">(source); </w:t>
      </w:r>
      <w:r w:rsidRPr="002B1A9A">
        <w:rPr>
          <w:b/>
          <w:bCs/>
          <w:lang w:val="en-US"/>
        </w:rPr>
        <w:t>return</w:t>
      </w:r>
      <w:r w:rsidRPr="002B1A9A">
        <w:rPr>
          <w:lang w:val="en-US"/>
        </w:rPr>
        <w:t xml:space="preserve"> (found != </w:t>
      </w:r>
      <w:r w:rsidRPr="002B1A9A">
        <w:rPr>
          <w:rStyle w:val="LienChamps"/>
          <w:lang w:val="en-US"/>
        </w:rPr>
        <w:t>_classInfoTable</w:t>
      </w:r>
      <w:r w:rsidRPr="002B1A9A">
        <w:rPr>
          <w:lang w:val="en-US"/>
        </w:rPr>
        <w:t>.</w:t>
      </w:r>
      <w:r w:rsidRPr="002B1A9A">
        <w:rPr>
          <w:rStyle w:val="LienMthode"/>
          <w:lang w:val="en-US"/>
        </w:rPr>
        <w:t>end</w:t>
      </w:r>
      <w:r w:rsidRPr="002B1A9A">
        <w:rPr>
          <w:lang w:val="en-US"/>
        </w:rPr>
        <w:t>()) &amp;&amp; found-&gt;second.</w:t>
      </w:r>
      <w:r w:rsidRPr="002B1A9A">
        <w:rPr>
          <w:rStyle w:val="LienMthode"/>
          <w:lang w:val="en-US"/>
        </w:rPr>
        <w:t>numberOfMethods</w:t>
      </w:r>
      <w:r w:rsidRPr="002B1A9A">
        <w:rPr>
          <w:lang w:val="en-US"/>
        </w:rPr>
        <w:t>() &gt; 0; }</w:t>
      </w:r>
    </w:p>
    <w:p w:rsidR="00C65682" w:rsidRDefault="00C65682" w:rsidP="00A74149">
      <w:pPr>
        <w:pStyle w:val="Dclarationdeclasse"/>
        <w:rPr>
          <w:lang w:val="en-US"/>
        </w:rPr>
      </w:pPr>
      <w:r w:rsidRPr="00C65682">
        <w:rPr>
          <w:lang w:val="en-US"/>
        </w:rPr>
        <w:t xml:space="preserve">  </w:t>
      </w:r>
      <w:r w:rsidRPr="00C65682">
        <w:rPr>
          <w:b/>
          <w:lang w:val="en-US"/>
        </w:rPr>
        <w:t>const</w:t>
      </w:r>
      <w:r w:rsidRPr="00C65682">
        <w:rPr>
          <w:lang w:val="en-US"/>
        </w:rPr>
        <w:t xml:space="preserve"> </w:t>
      </w:r>
      <w:r w:rsidRPr="00C65682">
        <w:rPr>
          <w:rStyle w:val="LienClasseC"/>
          <w:lang w:val="en-US"/>
        </w:rPr>
        <w:t>ClassInfo</w:t>
      </w:r>
      <w:r w:rsidRPr="00C65682">
        <w:rPr>
          <w:lang w:val="en-US"/>
        </w:rPr>
        <w:t xml:space="preserve">* </w:t>
      </w:r>
      <w:r w:rsidRPr="00C65682">
        <w:rPr>
          <w:rStyle w:val="LienMthode"/>
          <w:lang w:val="en-US"/>
        </w:rPr>
        <w:t>getClassInfo</w:t>
      </w:r>
      <w:r w:rsidRPr="00C65682">
        <w:rPr>
          <w:lang w:val="en-US"/>
        </w:rPr>
        <w:t>(</w:t>
      </w:r>
      <w:r w:rsidRPr="00C65682">
        <w:rPr>
          <w:b/>
          <w:lang w:val="en-US"/>
        </w:rPr>
        <w:t>const</w:t>
      </w:r>
      <w:r w:rsidRPr="00C65682">
        <w:rPr>
          <w:lang w:val="en-US"/>
        </w:rPr>
        <w:t xml:space="preserve"> </w:t>
      </w:r>
      <w:r w:rsidRPr="00C65682">
        <w:rPr>
          <w:rStyle w:val="LienUnit"/>
          <w:lang w:val="en-US"/>
        </w:rPr>
        <w:t>clang</w:t>
      </w:r>
      <w:r w:rsidRPr="00C65682">
        <w:rPr>
          <w:lang w:val="en-US"/>
        </w:rPr>
        <w:t>::</w:t>
      </w:r>
      <w:r w:rsidRPr="00C65682">
        <w:rPr>
          <w:rStyle w:val="LienClasseC"/>
          <w:lang w:val="en-US"/>
        </w:rPr>
        <w:t>CXXRecordDecl</w:t>
      </w:r>
      <w:r w:rsidRPr="00C65682">
        <w:rPr>
          <w:lang w:val="en-US"/>
        </w:rPr>
        <w:t xml:space="preserve">* source) </w:t>
      </w:r>
      <w:r w:rsidRPr="00C65682">
        <w:rPr>
          <w:b/>
          <w:lang w:val="en-US"/>
        </w:rPr>
        <w:t>const</w:t>
      </w:r>
      <w:r>
        <w:rPr>
          <w:lang w:val="en-US"/>
        </w:rPr>
        <w:t>;</w:t>
      </w:r>
    </w:p>
    <w:p w:rsidR="00F83CF2" w:rsidRPr="00F83CF2" w:rsidRDefault="00F83CF2" w:rsidP="00F83CF2">
      <w:pPr>
        <w:pStyle w:val="Dclarationdeclasse"/>
        <w:rPr>
          <w:lang w:val="en-US"/>
        </w:rPr>
      </w:pPr>
      <w:r w:rsidRPr="00F83CF2">
        <w:rPr>
          <w:lang w:val="en-US"/>
        </w:rPr>
        <w:t xml:space="preserve">  </w:t>
      </w:r>
      <w:r w:rsidRPr="00F83CF2">
        <w:rPr>
          <w:b/>
          <w:lang w:val="en-US"/>
        </w:rPr>
        <w:t>bool</w:t>
      </w:r>
      <w:r w:rsidRPr="00F83CF2">
        <w:rPr>
          <w:lang w:val="en-US"/>
        </w:rPr>
        <w:t xml:space="preserve"> </w:t>
      </w:r>
      <w:r w:rsidRPr="00F83CF2">
        <w:rPr>
          <w:rStyle w:val="LienMthode"/>
          <w:lang w:val="en-US"/>
        </w:rPr>
        <w:t>hasVirtualBaseClasses</w:t>
      </w:r>
      <w:r w:rsidRPr="00F83CF2">
        <w:rPr>
          <w:lang w:val="en-US"/>
        </w:rPr>
        <w:t>(</w:t>
      </w:r>
      <w:r w:rsidRPr="00F83CF2">
        <w:rPr>
          <w:b/>
          <w:lang w:val="en-US"/>
        </w:rPr>
        <w:t>const</w:t>
      </w:r>
      <w:r w:rsidRPr="00F83CF2">
        <w:rPr>
          <w:lang w:val="en-US"/>
        </w:rPr>
        <w:t xml:space="preserve"> </w:t>
      </w:r>
      <w:r w:rsidRPr="00F83CF2">
        <w:rPr>
          <w:rStyle w:val="LienUnit"/>
          <w:lang w:val="en-US"/>
        </w:rPr>
        <w:t>clang</w:t>
      </w:r>
      <w:r w:rsidRPr="00F83CF2">
        <w:rPr>
          <w:lang w:val="en-US"/>
        </w:rPr>
        <w:t>::</w:t>
      </w:r>
      <w:r w:rsidRPr="00F83CF2">
        <w:rPr>
          <w:rStyle w:val="LienClasseC"/>
          <w:lang w:val="en-US"/>
        </w:rPr>
        <w:t>CXXRecordDecl</w:t>
      </w:r>
      <w:r w:rsidRPr="00F83CF2">
        <w:rPr>
          <w:lang w:val="en-US"/>
        </w:rPr>
        <w:t xml:space="preserve">* source) </w:t>
      </w:r>
      <w:r w:rsidRPr="00F83CF2">
        <w:rPr>
          <w:b/>
          <w:lang w:val="en-US"/>
        </w:rPr>
        <w:t>const</w:t>
      </w:r>
    </w:p>
    <w:p w:rsidR="00F83CF2" w:rsidRPr="00F83CF2" w:rsidRDefault="00F83CF2" w:rsidP="00F83CF2">
      <w:pPr>
        <w:pStyle w:val="Dclarationdeclasse"/>
        <w:rPr>
          <w:lang w:val="en-US"/>
        </w:rPr>
      </w:pPr>
      <w:r>
        <w:rPr>
          <w:lang w:val="en-US"/>
        </w:rPr>
        <w:t xml:space="preserve">  </w:t>
      </w:r>
      <w:r w:rsidRPr="00F83CF2">
        <w:rPr>
          <w:lang w:val="en-US"/>
        </w:rPr>
        <w:t xml:space="preserve">  { </w:t>
      </w:r>
      <w:r w:rsidRPr="00F83CF2">
        <w:rPr>
          <w:b/>
          <w:lang w:val="en-US"/>
        </w:rPr>
        <w:t>auto</w:t>
      </w:r>
      <w:r>
        <w:rPr>
          <w:lang w:val="en-US"/>
        </w:rPr>
        <w:t xml:space="preserve"> </w:t>
      </w:r>
      <w:r w:rsidRPr="00F83CF2">
        <w:rPr>
          <w:lang w:val="en-US"/>
        </w:rPr>
        <w:t xml:space="preserve">found = </w:t>
      </w:r>
      <w:r w:rsidRPr="00F83CF2">
        <w:rPr>
          <w:rStyle w:val="LienChamps"/>
          <w:lang w:val="en-US"/>
        </w:rPr>
        <w:t>_classInfoTable</w:t>
      </w:r>
      <w:r w:rsidRPr="00F83CF2">
        <w:rPr>
          <w:lang w:val="en-US"/>
        </w:rPr>
        <w:t>.</w:t>
      </w:r>
      <w:r w:rsidRPr="00F83CF2">
        <w:rPr>
          <w:rStyle w:val="LienMthode"/>
          <w:lang w:val="en-US"/>
        </w:rPr>
        <w:t>find</w:t>
      </w:r>
      <w:r w:rsidRPr="00F83CF2">
        <w:rPr>
          <w:lang w:val="en-US"/>
        </w:rPr>
        <w:t>(source);</w:t>
      </w:r>
      <w:r>
        <w:rPr>
          <w:lang w:val="en-US"/>
        </w:rPr>
        <w:t xml:space="preserve"> </w:t>
      </w:r>
      <w:r w:rsidRPr="00F83CF2">
        <w:rPr>
          <w:b/>
          <w:lang w:val="en-US"/>
        </w:rPr>
        <w:t>return</w:t>
      </w:r>
      <w:r w:rsidRPr="00F83CF2">
        <w:rPr>
          <w:lang w:val="en-US"/>
        </w:rPr>
        <w:t xml:space="preserve"> (found != </w:t>
      </w:r>
      <w:r w:rsidRPr="00F83CF2">
        <w:rPr>
          <w:rStyle w:val="LienChamps"/>
          <w:lang w:val="en-US"/>
        </w:rPr>
        <w:t>_classInfoTable</w:t>
      </w:r>
      <w:r w:rsidRPr="00F83CF2">
        <w:rPr>
          <w:lang w:val="en-US"/>
        </w:rPr>
        <w:t>.</w:t>
      </w:r>
      <w:r w:rsidRPr="00F83CF2">
        <w:rPr>
          <w:rStyle w:val="LienMthode"/>
          <w:lang w:val="en-US"/>
        </w:rPr>
        <w:t>end</w:t>
      </w:r>
      <w:r w:rsidRPr="00F83CF2">
        <w:rPr>
          <w:lang w:val="en-US"/>
        </w:rPr>
        <w:t>())</w:t>
      </w:r>
      <w:r>
        <w:rPr>
          <w:lang w:val="en-US"/>
        </w:rPr>
        <w:t xml:space="preserve"> </w:t>
      </w:r>
      <w:r w:rsidRPr="00F83CF2">
        <w:rPr>
          <w:lang w:val="en-US"/>
        </w:rPr>
        <w:t>&amp;&amp; found-&gt;second.</w:t>
      </w:r>
      <w:r w:rsidRPr="00F83CF2">
        <w:rPr>
          <w:rStyle w:val="LienMthode"/>
          <w:lang w:val="en-US"/>
        </w:rPr>
        <w:t>hasVirtualBaseClasses</w:t>
      </w:r>
      <w:r w:rsidRPr="00F83CF2">
        <w:rPr>
          <w:lang w:val="en-US"/>
        </w:rPr>
        <w:t>();</w:t>
      </w:r>
      <w:r>
        <w:rPr>
          <w:lang w:val="en-US"/>
        </w:rPr>
        <w:t xml:space="preserve"> </w:t>
      </w:r>
      <w:r w:rsidRPr="00F83CF2">
        <w:rPr>
          <w:lang w:val="en-US"/>
        </w:rPr>
        <w:t>}</w:t>
      </w:r>
    </w:p>
    <w:p w:rsidR="00F83CF2" w:rsidRPr="00F83CF2" w:rsidRDefault="00F83CF2" w:rsidP="00F83CF2">
      <w:pPr>
        <w:pStyle w:val="Dclarationdeclasse"/>
        <w:rPr>
          <w:lang w:val="en-US"/>
        </w:rPr>
      </w:pPr>
      <w:r w:rsidRPr="00F83CF2">
        <w:rPr>
          <w:lang w:val="en-US"/>
        </w:rPr>
        <w:t xml:space="preserve">  </w:t>
      </w:r>
      <w:r w:rsidRPr="00F83CF2">
        <w:rPr>
          <w:b/>
          <w:lang w:val="en-US"/>
        </w:rPr>
        <w:t>bool</w:t>
      </w:r>
      <w:r w:rsidRPr="00F83CF2">
        <w:rPr>
          <w:lang w:val="en-US"/>
        </w:rPr>
        <w:t xml:space="preserve"> </w:t>
      </w:r>
      <w:r w:rsidRPr="00F83CF2">
        <w:rPr>
          <w:rStyle w:val="LienMthode"/>
          <w:lang w:val="en-US"/>
        </w:rPr>
        <w:t>hasPvmt</w:t>
      </w:r>
      <w:r w:rsidRPr="00F83CF2">
        <w:rPr>
          <w:lang w:val="en-US"/>
        </w:rPr>
        <w:t>(</w:t>
      </w:r>
      <w:r w:rsidRPr="00F83CF2">
        <w:rPr>
          <w:b/>
          <w:lang w:val="en-US"/>
        </w:rPr>
        <w:t>const</w:t>
      </w:r>
      <w:r w:rsidRPr="00F83CF2">
        <w:rPr>
          <w:lang w:val="en-US"/>
        </w:rPr>
        <w:t xml:space="preserve"> </w:t>
      </w:r>
      <w:r w:rsidRPr="00F83CF2">
        <w:rPr>
          <w:rStyle w:val="LienUnit"/>
          <w:lang w:val="en-US"/>
        </w:rPr>
        <w:t>clang</w:t>
      </w:r>
      <w:r w:rsidRPr="00F83CF2">
        <w:rPr>
          <w:lang w:val="en-US"/>
        </w:rPr>
        <w:t>::</w:t>
      </w:r>
      <w:r w:rsidRPr="00F83CF2">
        <w:rPr>
          <w:rStyle w:val="LienClasseC"/>
          <w:lang w:val="en-US"/>
        </w:rPr>
        <w:t>CXXRecordDecl</w:t>
      </w:r>
      <w:r w:rsidRPr="00F83CF2">
        <w:rPr>
          <w:lang w:val="en-US"/>
        </w:rPr>
        <w:t xml:space="preserve">* source) </w:t>
      </w:r>
      <w:r w:rsidRPr="00F83CF2">
        <w:rPr>
          <w:b/>
          <w:lang w:val="en-US"/>
        </w:rPr>
        <w:t>const</w:t>
      </w:r>
    </w:p>
    <w:p w:rsidR="00F83CF2" w:rsidRPr="002B1A9A" w:rsidRDefault="00F83CF2" w:rsidP="00F83CF2">
      <w:pPr>
        <w:pStyle w:val="Dclarationdeclasse"/>
        <w:rPr>
          <w:lang w:val="en-US"/>
        </w:rPr>
      </w:pPr>
      <w:r w:rsidRPr="00F83CF2">
        <w:rPr>
          <w:lang w:val="en-US"/>
        </w:rPr>
        <w:t xml:space="preserve"> </w:t>
      </w:r>
      <w:r>
        <w:rPr>
          <w:lang w:val="en-US"/>
        </w:rPr>
        <w:t xml:space="preserve">  </w:t>
      </w:r>
      <w:r w:rsidRPr="00F83CF2">
        <w:rPr>
          <w:lang w:val="en-US"/>
        </w:rPr>
        <w:t xml:space="preserve"> { </w:t>
      </w:r>
      <w:r w:rsidRPr="00F83CF2">
        <w:rPr>
          <w:b/>
          <w:lang w:val="en-US"/>
        </w:rPr>
        <w:t>auto</w:t>
      </w:r>
      <w:r>
        <w:rPr>
          <w:lang w:val="en-US"/>
        </w:rPr>
        <w:t xml:space="preserve"> </w:t>
      </w:r>
      <w:r w:rsidRPr="00F83CF2">
        <w:rPr>
          <w:lang w:val="en-US"/>
        </w:rPr>
        <w:t xml:space="preserve">found = </w:t>
      </w:r>
      <w:r w:rsidRPr="00F83CF2">
        <w:rPr>
          <w:rStyle w:val="LienChamps"/>
          <w:lang w:val="en-US"/>
        </w:rPr>
        <w:t>_classInfoTable</w:t>
      </w:r>
      <w:r w:rsidRPr="00F83CF2">
        <w:rPr>
          <w:lang w:val="en-US"/>
        </w:rPr>
        <w:t>.</w:t>
      </w:r>
      <w:r w:rsidRPr="00F83CF2">
        <w:rPr>
          <w:rStyle w:val="LienMthode"/>
          <w:lang w:val="en-US"/>
        </w:rPr>
        <w:t>find</w:t>
      </w:r>
      <w:r w:rsidRPr="00F83CF2">
        <w:rPr>
          <w:lang w:val="en-US"/>
        </w:rPr>
        <w:t>(source);</w:t>
      </w:r>
      <w:r>
        <w:rPr>
          <w:lang w:val="en-US"/>
        </w:rPr>
        <w:t xml:space="preserve"> </w:t>
      </w:r>
      <w:r w:rsidRPr="00F83CF2">
        <w:rPr>
          <w:b/>
          <w:lang w:val="en-US"/>
        </w:rPr>
        <w:t>return</w:t>
      </w:r>
      <w:r w:rsidRPr="00F83CF2">
        <w:rPr>
          <w:lang w:val="en-US"/>
        </w:rPr>
        <w:t xml:space="preserve"> (found != </w:t>
      </w:r>
      <w:r w:rsidRPr="00F83CF2">
        <w:rPr>
          <w:rStyle w:val="LienChamps"/>
          <w:lang w:val="en-US"/>
        </w:rPr>
        <w:t>_classInfoTable</w:t>
      </w:r>
      <w:r w:rsidRPr="00F83CF2">
        <w:rPr>
          <w:lang w:val="en-US"/>
        </w:rPr>
        <w:t>.</w:t>
      </w:r>
      <w:r w:rsidRPr="00F83CF2">
        <w:rPr>
          <w:rStyle w:val="LienMthode"/>
          <w:lang w:val="en-US"/>
        </w:rPr>
        <w:t>end</w:t>
      </w:r>
      <w:r w:rsidRPr="00F83CF2">
        <w:rPr>
          <w:lang w:val="en-US"/>
        </w:rPr>
        <w:t>()) &amp;&amp; !found-&gt;second.</w:t>
      </w:r>
      <w:r w:rsidRPr="00F83CF2">
        <w:rPr>
          <w:rStyle w:val="LienMthode"/>
          <w:lang w:val="en-US"/>
        </w:rPr>
        <w:t>isEmpty</w:t>
      </w:r>
      <w:r w:rsidRPr="00F83CF2">
        <w:rPr>
          <w:lang w:val="en-US"/>
        </w:rPr>
        <w:t>();</w:t>
      </w:r>
      <w:r>
        <w:rPr>
          <w:lang w:val="en-US"/>
        </w:rPr>
        <w:t xml:space="preserve"> </w:t>
      </w:r>
      <w:r w:rsidRPr="00F83CF2">
        <w:rPr>
          <w:lang w:val="en-US"/>
        </w:rPr>
        <w:t>}</w:t>
      </w:r>
    </w:p>
    <w:p w:rsidR="00A74149" w:rsidRPr="002B1A9A" w:rsidRDefault="00A74149" w:rsidP="00F83CF2">
      <w:pPr>
        <w:pStyle w:val="Dclarationdeclasse"/>
        <w:rPr>
          <w:lang w:val="en-US"/>
        </w:rPr>
      </w:pPr>
      <w:r w:rsidRPr="002B1A9A">
        <w:rPr>
          <w:lang w:val="en-US"/>
        </w:rPr>
        <w:t xml:space="preserve">  </w:t>
      </w:r>
      <w:r w:rsidRPr="002B1A9A">
        <w:rPr>
          <w:b/>
          <w:bCs/>
          <w:lang w:val="en-US"/>
        </w:rPr>
        <w:t>int</w:t>
      </w:r>
      <w:r w:rsidRPr="002B1A9A">
        <w:rPr>
          <w:lang w:val="en-US"/>
        </w:rPr>
        <w:t xml:space="preserve"> </w:t>
      </w:r>
      <w:r w:rsidRPr="002B1A9A">
        <w:rPr>
          <w:rStyle w:val="LienMthode"/>
          <w:lang w:val="en-US"/>
        </w:rPr>
        <w:t>getBasePosition</w:t>
      </w:r>
      <w:r w:rsidRPr="002B1A9A">
        <w:rPr>
          <w:lang w:val="en-US"/>
        </w:rPr>
        <w:t>(</w:t>
      </w:r>
      <w:r w:rsidRPr="002B1A9A">
        <w:rPr>
          <w:b/>
          <w:bCs/>
          <w:lang w:val="en-US"/>
        </w:rPr>
        <w:t>const</w:t>
      </w:r>
      <w:r w:rsidRPr="002B1A9A">
        <w:rPr>
          <w:lang w:val="en-US"/>
        </w:rPr>
        <w:t xml:space="preserve"> </w:t>
      </w:r>
      <w:r w:rsidRPr="002B1A9A">
        <w:rPr>
          <w:rStyle w:val="LienUnit"/>
          <w:lang w:val="en-US"/>
        </w:rPr>
        <w:t>clang</w:t>
      </w:r>
      <w:r w:rsidRPr="002B1A9A">
        <w:rPr>
          <w:lang w:val="en-US"/>
        </w:rPr>
        <w:t>::</w:t>
      </w:r>
      <w:r w:rsidRPr="002B1A9A">
        <w:rPr>
          <w:rStyle w:val="LienClasseC"/>
          <w:lang w:val="en-US"/>
        </w:rPr>
        <w:t>CXXRecordDecl</w:t>
      </w:r>
      <w:r w:rsidRPr="002B1A9A">
        <w:rPr>
          <w:lang w:val="en-US"/>
        </w:rPr>
        <w:t xml:space="preserve">* derived, </w:t>
      </w:r>
      <w:r w:rsidRPr="002B1A9A">
        <w:rPr>
          <w:b/>
          <w:bCs/>
          <w:lang w:val="en-US"/>
        </w:rPr>
        <w:t>const</w:t>
      </w:r>
      <w:r w:rsidRPr="002B1A9A">
        <w:rPr>
          <w:lang w:val="en-US"/>
        </w:rPr>
        <w:t xml:space="preserve"> </w:t>
      </w:r>
      <w:r w:rsidRPr="002B1A9A">
        <w:rPr>
          <w:rStyle w:val="LienUnit"/>
          <w:lang w:val="en-US"/>
        </w:rPr>
        <w:t>clang</w:t>
      </w:r>
      <w:r w:rsidRPr="002B1A9A">
        <w:rPr>
          <w:lang w:val="en-US"/>
        </w:rPr>
        <w:t>::</w:t>
      </w:r>
      <w:r w:rsidRPr="002B1A9A">
        <w:rPr>
          <w:rStyle w:val="LienClasseC"/>
          <w:lang w:val="en-US"/>
        </w:rPr>
        <w:t>CXXRecordDecl</w:t>
      </w:r>
      <w:r w:rsidRPr="002B1A9A">
        <w:rPr>
          <w:lang w:val="en-US"/>
        </w:rPr>
        <w:t>* base</w:t>
      </w:r>
      <w:r w:rsidR="00F83CF2" w:rsidRPr="00F83CF2">
        <w:rPr>
          <w:lang w:val="en-US"/>
        </w:rPr>
        <w:t xml:space="preserve">, </w:t>
      </w:r>
      <w:r w:rsidR="00F83CF2" w:rsidRPr="00F83CF2">
        <w:rPr>
          <w:b/>
          <w:lang w:val="en-US"/>
        </w:rPr>
        <w:t>bool</w:t>
      </w:r>
      <w:r w:rsidR="00F83CF2" w:rsidRPr="00F83CF2">
        <w:rPr>
          <w:lang w:val="en-US"/>
        </w:rPr>
        <w:t>&amp; isVirtual</w:t>
      </w:r>
      <w:r w:rsidRPr="002B1A9A">
        <w:rPr>
          <w:lang w:val="en-US"/>
        </w:rPr>
        <w:t xml:space="preserve">) </w:t>
      </w:r>
      <w:r w:rsidRPr="002B1A9A">
        <w:rPr>
          <w:b/>
          <w:bCs/>
          <w:lang w:val="en-US"/>
        </w:rPr>
        <w:t>const</w:t>
      </w:r>
      <w:r w:rsidR="00F83CF2">
        <w:rPr>
          <w:lang w:val="en-US"/>
        </w:rPr>
        <w:t>;</w:t>
      </w:r>
    </w:p>
    <w:p w:rsidR="00A74149" w:rsidRPr="002B1A9A" w:rsidRDefault="00A74149" w:rsidP="00A74149">
      <w:pPr>
        <w:pStyle w:val="Dclarationdeclasse"/>
        <w:rPr>
          <w:lang w:val="en-US"/>
        </w:rPr>
      </w:pPr>
      <w:r w:rsidRPr="002B1A9A">
        <w:rPr>
          <w:lang w:val="en-US"/>
        </w:rPr>
        <w:t xml:space="preserve">  </w:t>
      </w:r>
      <w:r w:rsidRPr="002B1A9A">
        <w:rPr>
          <w:b/>
          <w:bCs/>
          <w:lang w:val="en-US"/>
        </w:rPr>
        <w:t>void</w:t>
      </w:r>
      <w:r w:rsidRPr="002B1A9A">
        <w:rPr>
          <w:lang w:val="en-US"/>
        </w:rPr>
        <w:t xml:space="preserve"> </w:t>
      </w:r>
      <w:r w:rsidRPr="002B1A9A">
        <w:rPr>
          <w:rStyle w:val="LienMthode"/>
          <w:lang w:val="en-US"/>
        </w:rPr>
        <w:t>addVirtualMethod</w:t>
      </w:r>
      <w:r w:rsidRPr="002B1A9A">
        <w:rPr>
          <w:lang w:val="en-US"/>
        </w:rPr>
        <w:t>(</w:t>
      </w:r>
      <w:r w:rsidRPr="002B1A9A">
        <w:rPr>
          <w:rStyle w:val="LienUnit"/>
          <w:lang w:val="en-US"/>
        </w:rPr>
        <w:t>clang</w:t>
      </w:r>
      <w:r w:rsidRPr="002B1A9A">
        <w:rPr>
          <w:lang w:val="en-US"/>
        </w:rPr>
        <w:t>::</w:t>
      </w:r>
      <w:r w:rsidRPr="002B1A9A">
        <w:rPr>
          <w:rStyle w:val="LienClasseC"/>
          <w:lang w:val="en-US"/>
        </w:rPr>
        <w:t>CXXMethodDecl</w:t>
      </w:r>
      <w:r w:rsidRPr="002B1A9A">
        <w:rPr>
          <w:lang w:val="en-US"/>
        </w:rPr>
        <w:t>* method)</w:t>
      </w:r>
    </w:p>
    <w:p w:rsidR="00A74149" w:rsidRPr="002B1A9A" w:rsidRDefault="00A74149" w:rsidP="00A74149">
      <w:pPr>
        <w:pStyle w:val="Dclarationdeclasse"/>
        <w:rPr>
          <w:lang w:val="en-US"/>
        </w:rPr>
      </w:pPr>
      <w:r w:rsidRPr="002B1A9A">
        <w:rPr>
          <w:lang w:val="en-US"/>
        </w:rPr>
        <w:t xml:space="preserve">    { </w:t>
      </w:r>
      <w:r w:rsidRPr="002B1A9A">
        <w:rPr>
          <w:rStyle w:val="LienChamps"/>
          <w:lang w:val="en-US"/>
        </w:rPr>
        <w:t>_currentClassInfo</w:t>
      </w:r>
      <w:r w:rsidRPr="002B1A9A">
        <w:rPr>
          <w:lang w:val="en-US"/>
        </w:rPr>
        <w:t>.</w:t>
      </w:r>
      <w:r w:rsidRPr="002B1A9A">
        <w:rPr>
          <w:rStyle w:val="LienMthode"/>
          <w:lang w:val="en-US"/>
        </w:rPr>
        <w:t>front</w:t>
      </w:r>
      <w:r w:rsidRPr="002B1A9A">
        <w:rPr>
          <w:lang w:val="en-US"/>
        </w:rPr>
        <w:t>().</w:t>
      </w:r>
      <w:r w:rsidRPr="002B1A9A">
        <w:rPr>
          <w:rStyle w:val="LienMthode"/>
          <w:lang w:val="en-US"/>
        </w:rPr>
        <w:t>addVirtualMethod</w:t>
      </w:r>
      <w:r w:rsidRPr="002B1A9A">
        <w:rPr>
          <w:lang w:val="en-US"/>
        </w:rPr>
        <w:t xml:space="preserve">(method, </w:t>
      </w:r>
      <w:r w:rsidRPr="002B1A9A">
        <w:rPr>
          <w:rStyle w:val="LienChamps"/>
          <w:lang w:val="en-US"/>
        </w:rPr>
        <w:t>_currentClass</w:t>
      </w:r>
      <w:r w:rsidRPr="002B1A9A">
        <w:rPr>
          <w:lang w:val="en-US"/>
        </w:rPr>
        <w:t>.</w:t>
      </w:r>
      <w:r w:rsidRPr="002B1A9A">
        <w:rPr>
          <w:rStyle w:val="LienMthode"/>
          <w:lang w:val="en-US"/>
        </w:rPr>
        <w:t>front</w:t>
      </w:r>
      <w:r w:rsidRPr="002B1A9A">
        <w:rPr>
          <w:lang w:val="en-US"/>
        </w:rPr>
        <w:t>()); *</w:t>
      </w:r>
      <w:r w:rsidRPr="002B1A9A">
        <w:rPr>
          <w:rStyle w:val="LienChamps"/>
          <w:lang w:val="en-US"/>
        </w:rPr>
        <w:t>_virtualTag</w:t>
      </w:r>
      <w:r w:rsidR="00F83CF2">
        <w:rPr>
          <w:rStyle w:val="LienChamps"/>
          <w:lang w:val="en-US"/>
        </w:rPr>
        <w:t>s</w:t>
      </w:r>
      <w:r w:rsidR="00F83CF2">
        <w:rPr>
          <w:lang w:val="en-US"/>
        </w:rPr>
        <w:t>.</w:t>
      </w:r>
      <w:r w:rsidR="00F83CF2" w:rsidRPr="00566A15">
        <w:rPr>
          <w:rStyle w:val="LienMthode"/>
          <w:lang w:val="en-US"/>
        </w:rPr>
        <w:t>back</w:t>
      </w:r>
      <w:r w:rsidR="00F83CF2">
        <w:rPr>
          <w:lang w:val="en-US"/>
        </w:rPr>
        <w:t xml:space="preserve">() </w:t>
      </w:r>
      <w:r w:rsidRPr="002B1A9A">
        <w:rPr>
          <w:lang w:val="en-US"/>
        </w:rPr>
        <w:t xml:space="preserve">= </w:t>
      </w:r>
      <w:r w:rsidRPr="002B1A9A">
        <w:rPr>
          <w:b/>
          <w:bCs/>
          <w:lang w:val="en-US"/>
        </w:rPr>
        <w:t>true</w:t>
      </w:r>
      <w:r w:rsidRPr="002B1A9A">
        <w:rPr>
          <w:lang w:val="en-US"/>
        </w:rPr>
        <w:t>; }</w:t>
      </w:r>
    </w:p>
    <w:p w:rsidR="00A74149" w:rsidRPr="002B1A9A" w:rsidRDefault="00A74149" w:rsidP="00A74149">
      <w:pPr>
        <w:pStyle w:val="Dclarationdeclasse"/>
        <w:rPr>
          <w:lang w:val="en-US"/>
        </w:rPr>
      </w:pPr>
      <w:r w:rsidRPr="002B1A9A">
        <w:rPr>
          <w:lang w:val="en-US"/>
        </w:rPr>
        <w:t xml:space="preserve">  </w:t>
      </w:r>
      <w:r w:rsidRPr="002B1A9A">
        <w:rPr>
          <w:b/>
          <w:bCs/>
          <w:lang w:val="en-US"/>
        </w:rPr>
        <w:t>void</w:t>
      </w:r>
      <w:r w:rsidRPr="002B1A9A">
        <w:rPr>
          <w:lang w:val="en-US"/>
        </w:rPr>
        <w:t xml:space="preserve"> </w:t>
      </w:r>
      <w:r w:rsidRPr="002B1A9A">
        <w:rPr>
          <w:rStyle w:val="LienMthode"/>
          <w:lang w:val="en-US"/>
        </w:rPr>
        <w:t>setVirtualTag</w:t>
      </w:r>
      <w:r w:rsidRPr="002B1A9A">
        <w:rPr>
          <w:lang w:val="en-US"/>
        </w:rPr>
        <w:t>(</w:t>
      </w:r>
      <w:r w:rsidRPr="002B1A9A">
        <w:rPr>
          <w:b/>
          <w:bCs/>
          <w:lang w:val="en-US"/>
        </w:rPr>
        <w:t>bool</w:t>
      </w:r>
      <w:r w:rsidRPr="002B1A9A">
        <w:rPr>
          <w:lang w:val="en-US"/>
        </w:rPr>
        <w:t xml:space="preserve">&amp; virtualTag) { </w:t>
      </w:r>
      <w:r w:rsidR="00F83CF2" w:rsidRPr="00F83CF2">
        <w:rPr>
          <w:rStyle w:val="LienChamps"/>
          <w:lang w:val="en-US"/>
        </w:rPr>
        <w:t>_virtualTags</w:t>
      </w:r>
      <w:r w:rsidR="00F83CF2" w:rsidRPr="00F83CF2">
        <w:rPr>
          <w:lang w:val="en-US"/>
        </w:rPr>
        <w:t>.</w:t>
      </w:r>
      <w:r w:rsidR="00F83CF2" w:rsidRPr="00F83CF2">
        <w:rPr>
          <w:rStyle w:val="LienMthode"/>
          <w:lang w:val="en-US"/>
        </w:rPr>
        <w:t>push_back</w:t>
      </w:r>
      <w:r w:rsidR="00F83CF2" w:rsidRPr="00F83CF2">
        <w:rPr>
          <w:lang w:val="en-US"/>
        </w:rPr>
        <w:t>(&amp;virtualTag);</w:t>
      </w:r>
      <w:r w:rsidRPr="002B1A9A">
        <w:rPr>
          <w:lang w:val="en-US"/>
        </w:rPr>
        <w:t xml:space="preserve"> }</w:t>
      </w:r>
    </w:p>
    <w:p w:rsidR="00A74149" w:rsidRDefault="00A74149" w:rsidP="00A74149">
      <w:pPr>
        <w:pStyle w:val="Dclarationdeclasse"/>
        <w:rPr>
          <w:lang w:val="en-US"/>
        </w:rPr>
      </w:pPr>
      <w:r w:rsidRPr="002B1A9A">
        <w:rPr>
          <w:lang w:val="en-US"/>
        </w:rPr>
        <w:lastRenderedPageBreak/>
        <w:t xml:space="preserve">  </w:t>
      </w:r>
      <w:r w:rsidRPr="002B1A9A">
        <w:rPr>
          <w:b/>
          <w:bCs/>
          <w:lang w:val="en-US"/>
        </w:rPr>
        <w:t>void</w:t>
      </w:r>
      <w:r w:rsidRPr="002B1A9A">
        <w:rPr>
          <w:lang w:val="en-US"/>
        </w:rPr>
        <w:t xml:space="preserve"> </w:t>
      </w:r>
      <w:r w:rsidRPr="002B1A9A">
        <w:rPr>
          <w:rStyle w:val="LienMthode"/>
          <w:lang w:val="en-US"/>
        </w:rPr>
        <w:t>retrieveMethodIndex</w:t>
      </w:r>
      <w:r w:rsidRPr="002B1A9A">
        <w:rPr>
          <w:lang w:val="en-US"/>
        </w:rPr>
        <w:t>(</w:t>
      </w:r>
      <w:r w:rsidRPr="002B1A9A">
        <w:rPr>
          <w:b/>
          <w:bCs/>
          <w:lang w:val="en-US"/>
        </w:rPr>
        <w:t>const</w:t>
      </w:r>
      <w:r w:rsidRPr="002B1A9A">
        <w:rPr>
          <w:lang w:val="en-US"/>
        </w:rPr>
        <w:t xml:space="preserve"> </w:t>
      </w:r>
      <w:r w:rsidRPr="002B1A9A">
        <w:rPr>
          <w:rStyle w:val="LienClasseC"/>
          <w:lang w:val="en-US"/>
        </w:rPr>
        <w:t>Clang_utils</w:t>
      </w:r>
      <w:r w:rsidRPr="002B1A9A">
        <w:rPr>
          <w:lang w:val="en-US"/>
        </w:rPr>
        <w:t xml:space="preserve">&amp; utils, </w:t>
      </w:r>
      <w:r w:rsidRPr="002B1A9A">
        <w:rPr>
          <w:b/>
          <w:bCs/>
          <w:lang w:val="en-US"/>
        </w:rPr>
        <w:t>const</w:t>
      </w:r>
      <w:r w:rsidRPr="002B1A9A">
        <w:rPr>
          <w:lang w:val="en-US"/>
        </w:rPr>
        <w:t xml:space="preserve"> </w:t>
      </w:r>
      <w:r w:rsidRPr="002B1A9A">
        <w:rPr>
          <w:rStyle w:val="LienUnit"/>
          <w:lang w:val="en-US"/>
        </w:rPr>
        <w:t>clang</w:t>
      </w:r>
      <w:r w:rsidRPr="002B1A9A">
        <w:rPr>
          <w:lang w:val="en-US"/>
        </w:rPr>
        <w:t>::</w:t>
      </w:r>
      <w:r w:rsidRPr="002B1A9A">
        <w:rPr>
          <w:rStyle w:val="LienClasseC"/>
          <w:lang w:val="en-US"/>
        </w:rPr>
        <w:t>CXXRecordDecl</w:t>
      </w:r>
      <w:r w:rsidRPr="002B1A9A">
        <w:rPr>
          <w:lang w:val="en-US"/>
        </w:rPr>
        <w:t xml:space="preserve">* classCaller, </w:t>
      </w:r>
      <w:r w:rsidRPr="002B1A9A">
        <w:rPr>
          <w:rStyle w:val="LienUnit"/>
          <w:lang w:val="en-US"/>
        </w:rPr>
        <w:t>clang</w:t>
      </w:r>
      <w:r w:rsidRPr="002B1A9A">
        <w:rPr>
          <w:lang w:val="en-US"/>
        </w:rPr>
        <w:t>::</w:t>
      </w:r>
      <w:r w:rsidRPr="002B1A9A">
        <w:rPr>
          <w:rStyle w:val="LienClasseC"/>
          <w:lang w:val="en-US"/>
        </w:rPr>
        <w:t>CXXMethodDecl</w:t>
      </w:r>
      <w:r w:rsidRPr="002B1A9A">
        <w:rPr>
          <w:lang w:val="en-US"/>
        </w:rPr>
        <w:t xml:space="preserve">* methodCalled, </w:t>
      </w:r>
      <w:r w:rsidRPr="002B1A9A">
        <w:rPr>
          <w:rStyle w:val="LienType"/>
          <w:lang w:val="en-US"/>
        </w:rPr>
        <w:t>int64_t</w:t>
      </w:r>
      <w:r w:rsidRPr="002B1A9A">
        <w:rPr>
          <w:lang w:val="en-US"/>
        </w:rPr>
        <w:t xml:space="preserve">* methodIndex, </w:t>
      </w:r>
      <w:r w:rsidRPr="002B1A9A">
        <w:rPr>
          <w:i/>
          <w:iCs/>
          <w:color w:val="0000FF"/>
          <w:lang w:val="en-US"/>
        </w:rPr>
        <w:t>/* inheritance */</w:t>
      </w:r>
      <w:r w:rsidRPr="002B1A9A">
        <w:rPr>
          <w:lang w:val="en-US"/>
        </w:rPr>
        <w:t xml:space="preserve"> </w:t>
      </w:r>
      <w:r w:rsidRPr="002B1A9A">
        <w:rPr>
          <w:rStyle w:val="LienType"/>
          <w:lang w:val="en-US"/>
        </w:rPr>
        <w:t>list</w:t>
      </w:r>
      <w:r w:rsidRPr="002B1A9A">
        <w:rPr>
          <w:lang w:val="en-US"/>
        </w:rPr>
        <w:t xml:space="preserve">* shiftObject, </w:t>
      </w:r>
      <w:r w:rsidRPr="002B1A9A">
        <w:rPr>
          <w:i/>
          <w:iCs/>
          <w:color w:val="0000FF"/>
          <w:lang w:val="en-US"/>
        </w:rPr>
        <w:t>/* inheritance */</w:t>
      </w:r>
      <w:r w:rsidRPr="002B1A9A">
        <w:rPr>
          <w:lang w:val="en-US"/>
        </w:rPr>
        <w:t xml:space="preserve"> </w:t>
      </w:r>
      <w:r w:rsidRPr="002B1A9A">
        <w:rPr>
          <w:rStyle w:val="LienType"/>
          <w:lang w:val="en-US"/>
        </w:rPr>
        <w:t>list</w:t>
      </w:r>
      <w:r w:rsidRPr="002B1A9A">
        <w:rPr>
          <w:lang w:val="en-US"/>
        </w:rPr>
        <w:t>* shiftPvmt);</w:t>
      </w:r>
    </w:p>
    <w:p w:rsidR="00F83CF2" w:rsidRPr="002B1A9A" w:rsidRDefault="00F83CF2" w:rsidP="00F83CF2">
      <w:pPr>
        <w:pStyle w:val="Dclarationdeclasse"/>
        <w:rPr>
          <w:lang w:val="en-US"/>
        </w:rPr>
      </w:pPr>
      <w:r w:rsidRPr="00F83CF2">
        <w:rPr>
          <w:lang w:val="en-US"/>
        </w:rPr>
        <w:t xml:space="preserve">  </w:t>
      </w:r>
      <w:r w:rsidRPr="00F83CF2">
        <w:rPr>
          <w:b/>
          <w:lang w:val="en-US"/>
        </w:rPr>
        <w:t>void</w:t>
      </w:r>
      <w:r w:rsidRPr="00F83CF2">
        <w:rPr>
          <w:lang w:val="en-US"/>
        </w:rPr>
        <w:t xml:space="preserve"> </w:t>
      </w:r>
      <w:r w:rsidRPr="00F83CF2">
        <w:rPr>
          <w:rStyle w:val="LienMthode"/>
          <w:lang w:val="en-US"/>
        </w:rPr>
        <w:t>retrieveBaseIndex</w:t>
      </w:r>
      <w:r w:rsidRPr="00F83CF2">
        <w:rPr>
          <w:lang w:val="en-US"/>
        </w:rPr>
        <w:t>(</w:t>
      </w:r>
      <w:r w:rsidRPr="00F83CF2">
        <w:rPr>
          <w:b/>
          <w:lang w:val="en-US"/>
        </w:rPr>
        <w:t>const</w:t>
      </w:r>
      <w:r w:rsidRPr="00F83CF2">
        <w:rPr>
          <w:lang w:val="en-US"/>
        </w:rPr>
        <w:t xml:space="preserve"> </w:t>
      </w:r>
      <w:r w:rsidRPr="00F83CF2">
        <w:rPr>
          <w:rStyle w:val="LienClasseC"/>
          <w:lang w:val="en-US"/>
        </w:rPr>
        <w:t>Clang_utils</w:t>
      </w:r>
      <w:r w:rsidRPr="00F83CF2">
        <w:rPr>
          <w:lang w:val="en-US"/>
        </w:rPr>
        <w:t>&amp; utils,</w:t>
      </w:r>
      <w:r>
        <w:rPr>
          <w:lang w:val="en-US"/>
        </w:rPr>
        <w:t xml:space="preserve"> </w:t>
      </w:r>
      <w:r w:rsidRPr="00F83CF2">
        <w:rPr>
          <w:b/>
          <w:lang w:val="en-US"/>
        </w:rPr>
        <w:t>const</w:t>
      </w:r>
      <w:r w:rsidRPr="00F83CF2">
        <w:rPr>
          <w:lang w:val="en-US"/>
        </w:rPr>
        <w:t xml:space="preserve"> </w:t>
      </w:r>
      <w:r w:rsidRPr="00F83CF2">
        <w:rPr>
          <w:rStyle w:val="LienUnit"/>
          <w:lang w:val="en-US"/>
        </w:rPr>
        <w:t>clang</w:t>
      </w:r>
      <w:r w:rsidRPr="00F83CF2">
        <w:rPr>
          <w:lang w:val="en-US"/>
        </w:rPr>
        <w:t>::</w:t>
      </w:r>
      <w:r w:rsidRPr="00F83CF2">
        <w:rPr>
          <w:rStyle w:val="LienClasseC"/>
          <w:lang w:val="en-US"/>
        </w:rPr>
        <w:t>CXXRecordDecl</w:t>
      </w:r>
      <w:r w:rsidRPr="00F83CF2">
        <w:rPr>
          <w:lang w:val="en-US"/>
        </w:rPr>
        <w:t>* classCaller,</w:t>
      </w:r>
      <w:r>
        <w:rPr>
          <w:lang w:val="en-US"/>
        </w:rPr>
        <w:t xml:space="preserve"> </w:t>
      </w:r>
      <w:r w:rsidRPr="00F83CF2">
        <w:rPr>
          <w:rStyle w:val="LienUnit"/>
          <w:lang w:val="en-US"/>
        </w:rPr>
        <w:t>clang</w:t>
      </w:r>
      <w:r w:rsidRPr="00F83CF2">
        <w:rPr>
          <w:lang w:val="en-US"/>
        </w:rPr>
        <w:t>::</w:t>
      </w:r>
      <w:r w:rsidRPr="00F83CF2">
        <w:rPr>
          <w:rStyle w:val="LienClasseC"/>
          <w:lang w:val="en-US"/>
        </w:rPr>
        <w:t>CXXRecordDecl</w:t>
      </w:r>
      <w:r w:rsidRPr="00F83CF2">
        <w:rPr>
          <w:lang w:val="en-US"/>
        </w:rPr>
        <w:t xml:space="preserve">* baseClass, </w:t>
      </w:r>
      <w:r w:rsidRPr="00F83CF2">
        <w:rPr>
          <w:rStyle w:val="LienType"/>
          <w:lang w:val="en-US"/>
        </w:rPr>
        <w:t>int64_t</w:t>
      </w:r>
      <w:r w:rsidRPr="00F83CF2">
        <w:rPr>
          <w:lang w:val="en-US"/>
        </w:rPr>
        <w:t>* accessIndex);</w:t>
      </w:r>
    </w:p>
    <w:p w:rsidR="00A74149" w:rsidRPr="002B1A9A" w:rsidRDefault="00A74149" w:rsidP="00A74149">
      <w:pPr>
        <w:pStyle w:val="Dclarationdeclasse"/>
        <w:rPr>
          <w:lang w:val="en-US"/>
        </w:rPr>
      </w:pPr>
      <w:r w:rsidRPr="002B1A9A">
        <w:rPr>
          <w:lang w:val="en-US"/>
        </w:rPr>
        <w:t xml:space="preserve">  </w:t>
      </w:r>
      <w:r w:rsidRPr="002B1A9A">
        <w:rPr>
          <w:b/>
          <w:bCs/>
          <w:lang w:val="en-US"/>
        </w:rPr>
        <w:t>void</w:t>
      </w:r>
      <w:r w:rsidRPr="002B1A9A">
        <w:rPr>
          <w:lang w:val="en-US"/>
        </w:rPr>
        <w:t xml:space="preserve"> </w:t>
      </w:r>
      <w:r w:rsidRPr="002B1A9A">
        <w:rPr>
          <w:rStyle w:val="LienMthode"/>
          <w:lang w:val="en-US"/>
        </w:rPr>
        <w:t>retrieveInheritancePathBetween</w:t>
      </w:r>
      <w:r w:rsidRPr="002B1A9A">
        <w:rPr>
          <w:lang w:val="en-US"/>
        </w:rPr>
        <w:t>(</w:t>
      </w:r>
      <w:r w:rsidRPr="002B1A9A">
        <w:rPr>
          <w:b/>
          <w:bCs/>
          <w:lang w:val="en-US"/>
        </w:rPr>
        <w:t>const</w:t>
      </w:r>
      <w:r w:rsidRPr="002B1A9A">
        <w:rPr>
          <w:lang w:val="en-US"/>
        </w:rPr>
        <w:t xml:space="preserve"> </w:t>
      </w:r>
      <w:r w:rsidRPr="002B1A9A">
        <w:rPr>
          <w:rStyle w:val="LienUnit"/>
          <w:lang w:val="en-US"/>
        </w:rPr>
        <w:t>clang</w:t>
      </w:r>
      <w:r w:rsidRPr="002B1A9A">
        <w:rPr>
          <w:lang w:val="en-US"/>
        </w:rPr>
        <w:t>::</w:t>
      </w:r>
      <w:r w:rsidRPr="002B1A9A">
        <w:rPr>
          <w:rStyle w:val="LienClasseC"/>
          <w:lang w:val="en-US"/>
        </w:rPr>
        <w:t>CXXRecordDecl</w:t>
      </w:r>
      <w:r w:rsidRPr="002B1A9A">
        <w:rPr>
          <w:lang w:val="en-US"/>
        </w:rPr>
        <w:t xml:space="preserve">* derived, </w:t>
      </w:r>
      <w:r w:rsidRPr="002B1A9A">
        <w:rPr>
          <w:b/>
          <w:bCs/>
          <w:lang w:val="en-US"/>
        </w:rPr>
        <w:t>const</w:t>
      </w:r>
      <w:r w:rsidRPr="002B1A9A">
        <w:rPr>
          <w:lang w:val="en-US"/>
        </w:rPr>
        <w:t xml:space="preserve"> </w:t>
      </w:r>
      <w:r w:rsidRPr="002B1A9A">
        <w:rPr>
          <w:rStyle w:val="LienUnit"/>
          <w:lang w:val="en-US"/>
        </w:rPr>
        <w:t>clang</w:t>
      </w:r>
      <w:r w:rsidRPr="002B1A9A">
        <w:rPr>
          <w:lang w:val="en-US"/>
        </w:rPr>
        <w:t>::</w:t>
      </w:r>
      <w:r w:rsidRPr="002B1A9A">
        <w:rPr>
          <w:rStyle w:val="LienClasseC"/>
          <w:lang w:val="en-US"/>
        </w:rPr>
        <w:t>CXXRecordDecl</w:t>
      </w:r>
      <w:r w:rsidRPr="002B1A9A">
        <w:rPr>
          <w:lang w:val="en-US"/>
        </w:rPr>
        <w:t xml:space="preserve">* base, </w:t>
      </w:r>
      <w:r w:rsidR="00F83CF2" w:rsidRPr="002B1A9A">
        <w:rPr>
          <w:rStyle w:val="LienClasseC"/>
          <w:lang w:val="en-US"/>
        </w:rPr>
        <w:t>InheritancePath</w:t>
      </w:r>
      <w:r w:rsidR="00F83CF2" w:rsidRPr="002B1A9A">
        <w:rPr>
          <w:lang w:val="en-US"/>
        </w:rPr>
        <w:t xml:space="preserve">&amp; result, </w:t>
      </w:r>
      <w:r w:rsidR="00F83CF2">
        <w:rPr>
          <w:rStyle w:val="LienClasseC"/>
          <w:lang w:val="en-US"/>
        </w:rPr>
        <w:t>VirtualI</w:t>
      </w:r>
      <w:r w:rsidRPr="002B1A9A">
        <w:rPr>
          <w:rStyle w:val="LienClasseC"/>
          <w:lang w:val="en-US"/>
        </w:rPr>
        <w:t>nheritancePath</w:t>
      </w:r>
      <w:r w:rsidRPr="002B1A9A">
        <w:rPr>
          <w:lang w:val="en-US"/>
        </w:rPr>
        <w:t xml:space="preserve">&amp; </w:t>
      </w:r>
      <w:r w:rsidR="00F83CF2">
        <w:rPr>
          <w:lang w:val="en-US"/>
        </w:rPr>
        <w:t>virtualR</w:t>
      </w:r>
      <w:r w:rsidRPr="002B1A9A">
        <w:rPr>
          <w:lang w:val="en-US"/>
        </w:rPr>
        <w:t xml:space="preserve">esult, </w:t>
      </w:r>
      <w:r w:rsidRPr="002B1A9A">
        <w:rPr>
          <w:b/>
          <w:bCs/>
          <w:lang w:val="en-US"/>
        </w:rPr>
        <w:t>const</w:t>
      </w:r>
      <w:r w:rsidRPr="002B1A9A">
        <w:rPr>
          <w:lang w:val="en-US"/>
        </w:rPr>
        <w:t xml:space="preserve"> </w:t>
      </w:r>
      <w:r w:rsidRPr="002B1A9A">
        <w:rPr>
          <w:rStyle w:val="LienClasseC"/>
          <w:lang w:val="en-US"/>
        </w:rPr>
        <w:t>Clang_utils</w:t>
      </w:r>
      <w:r w:rsidRPr="002B1A9A">
        <w:rPr>
          <w:lang w:val="en-US"/>
        </w:rPr>
        <w:t xml:space="preserve">&amp; utils) </w:t>
      </w:r>
      <w:r w:rsidRPr="002B1A9A">
        <w:rPr>
          <w:b/>
          <w:bCs/>
          <w:lang w:val="en-US"/>
        </w:rPr>
        <w:t>const</w:t>
      </w:r>
      <w:r w:rsidRPr="002B1A9A">
        <w:rPr>
          <w:lang w:val="en-US"/>
        </w:rPr>
        <w:t>;</w:t>
      </w:r>
    </w:p>
    <w:p w:rsidR="00A74149" w:rsidRPr="002B1A9A" w:rsidRDefault="00A74149" w:rsidP="00A74149">
      <w:pPr>
        <w:pStyle w:val="Dclarationdeclasse"/>
        <w:rPr>
          <w:lang w:val="en-US"/>
        </w:rPr>
      </w:pPr>
      <w:r w:rsidRPr="002B1A9A">
        <w:rPr>
          <w:lang w:val="en-US"/>
        </w:rPr>
        <w:t>};</w:t>
      </w:r>
    </w:p>
    <w:p w:rsidR="00A74149" w:rsidRPr="002B1A9A" w:rsidRDefault="00A74149" w:rsidP="00A74149">
      <w:pPr>
        <w:pStyle w:val="SectionMthodes"/>
        <w:rPr>
          <w:rStyle w:val="LienClasseC"/>
          <w:lang w:val="en-US"/>
        </w:rPr>
      </w:pPr>
      <w:r w:rsidRPr="002B1A9A">
        <w:rPr>
          <w:lang w:val="en-US"/>
        </w:rPr>
        <w:t xml:space="preserve">Methods of the class </w:t>
      </w:r>
      <w:r w:rsidRPr="002B1A9A">
        <w:rPr>
          <w:rStyle w:val="LienClasseC"/>
          <w:lang w:val="en-US"/>
        </w:rPr>
        <w:t>RTTITable</w:t>
      </w:r>
    </w:p>
    <w:p w:rsidR="00BC5111" w:rsidRPr="002B1A9A" w:rsidRDefault="00BC5111" w:rsidP="00BC5111">
      <w:pPr>
        <w:pStyle w:val="SectionPrive"/>
        <w:rPr>
          <w:lang w:val="en-US"/>
        </w:rPr>
      </w:pPr>
      <w:r w:rsidRPr="002B1A9A">
        <w:rPr>
          <w:lang w:val="en-US"/>
        </w:rPr>
        <w:t>Private methods</w:t>
      </w:r>
    </w:p>
    <w:p w:rsidR="00BC5111" w:rsidRDefault="00BC5111" w:rsidP="00BC5111">
      <w:pPr>
        <w:pStyle w:val="EntteMthode"/>
        <w:rPr>
          <w:lang w:val="en-US"/>
        </w:rPr>
      </w:pPr>
      <w:r w:rsidRPr="002B1A9A">
        <w:rPr>
          <w:b/>
          <w:bCs/>
          <w:lang w:val="en-US"/>
        </w:rPr>
        <w:t>void</w:t>
      </w:r>
      <w:r w:rsidRPr="002B1A9A">
        <w:rPr>
          <w:lang w:val="en-US"/>
        </w:rPr>
        <w:t xml:space="preserve"> </w:t>
      </w:r>
      <w:r w:rsidRPr="002B1A9A">
        <w:rPr>
          <w:rStyle w:val="DfinitionMthode"/>
          <w:lang w:val="en-US"/>
        </w:rPr>
        <w:t>insertVMTContentPrelude</w:t>
      </w:r>
      <w:r w:rsidRPr="002B1A9A">
        <w:rPr>
          <w:lang w:val="en-US"/>
        </w:rPr>
        <w:t>(</w:t>
      </w:r>
      <w:r w:rsidRPr="002B1A9A">
        <w:rPr>
          <w:rStyle w:val="LienClasseC"/>
          <w:lang w:val="en-US"/>
        </w:rPr>
        <w:t>ForwardReferenceList</w:t>
      </w:r>
      <w:r w:rsidRPr="002B1A9A">
        <w:rPr>
          <w:lang w:val="en-US"/>
        </w:rPr>
        <w:t xml:space="preserve">&amp; globals, </w:t>
      </w:r>
      <w:r w:rsidRPr="002B1A9A">
        <w:rPr>
          <w:rStyle w:val="LienType"/>
          <w:lang w:val="en-US"/>
        </w:rPr>
        <w:t>location</w:t>
      </w:r>
      <w:r w:rsidRPr="002B1A9A">
        <w:rPr>
          <w:lang w:val="en-US"/>
        </w:rPr>
        <w:t xml:space="preserve"> loc);</w:t>
      </w:r>
    </w:p>
    <w:p w:rsidR="00847F1B" w:rsidRDefault="00847F1B" w:rsidP="00847F1B">
      <w:pPr>
        <w:rPr>
          <w:lang w:val="en-US"/>
        </w:rPr>
      </w:pPr>
      <w:r>
        <w:rPr>
          <w:lang w:val="en-US"/>
        </w:rPr>
        <w:t>Generate the following definition at the beginning of each translation unit:</w:t>
      </w:r>
    </w:p>
    <w:p w:rsidR="00847F1B" w:rsidRPr="00281C0E" w:rsidRDefault="00847F1B" w:rsidP="00847F1B">
      <w:pPr>
        <w:spacing w:before="120"/>
        <w:ind w:left="567"/>
        <w:rPr>
          <w:rStyle w:val="TexteC"/>
          <w:sz w:val="16"/>
          <w:szCs w:val="16"/>
          <w:lang w:val="en-US"/>
        </w:rPr>
      </w:pPr>
      <w:r w:rsidRPr="00281C0E">
        <w:rPr>
          <w:rStyle w:val="TexteC"/>
          <w:b/>
          <w:sz w:val="16"/>
          <w:szCs w:val="16"/>
          <w:lang w:val="en-US"/>
        </w:rPr>
        <w:t>struct</w:t>
      </w:r>
      <w:r w:rsidRPr="00281C0E">
        <w:rPr>
          <w:rStyle w:val="TexteC"/>
          <w:sz w:val="16"/>
          <w:szCs w:val="16"/>
          <w:lang w:val="en-US"/>
        </w:rPr>
        <w:t xml:space="preserve"> _frama_c_vmt_content {</w:t>
      </w:r>
    </w:p>
    <w:p w:rsidR="00847F1B" w:rsidRPr="00281C0E" w:rsidRDefault="00847F1B" w:rsidP="00847F1B">
      <w:pPr>
        <w:ind w:left="567"/>
        <w:rPr>
          <w:rStyle w:val="TexteC"/>
          <w:sz w:val="16"/>
          <w:szCs w:val="16"/>
          <w:lang w:val="en-US"/>
        </w:rPr>
      </w:pPr>
      <w:r w:rsidRPr="00281C0E">
        <w:rPr>
          <w:rStyle w:val="TexteC"/>
          <w:sz w:val="16"/>
          <w:szCs w:val="16"/>
          <w:lang w:val="en-US"/>
        </w:rPr>
        <w:t xml:space="preserve">  </w:t>
      </w:r>
      <w:r w:rsidRPr="00281C0E">
        <w:rPr>
          <w:rStyle w:val="TexteC"/>
          <w:b/>
          <w:sz w:val="16"/>
          <w:szCs w:val="16"/>
          <w:lang w:val="en-US"/>
        </w:rPr>
        <w:t>void</w:t>
      </w:r>
      <w:r w:rsidRPr="00281C0E">
        <w:rPr>
          <w:rStyle w:val="TexteC"/>
          <w:sz w:val="16"/>
          <w:szCs w:val="16"/>
          <w:lang w:val="en-US"/>
        </w:rPr>
        <w:t xml:space="preserve"> (*method_ptr)();</w:t>
      </w:r>
    </w:p>
    <w:p w:rsidR="00847F1B" w:rsidRPr="00281C0E" w:rsidRDefault="00847F1B" w:rsidP="00847F1B">
      <w:pPr>
        <w:ind w:left="567"/>
        <w:rPr>
          <w:rStyle w:val="TexteC"/>
          <w:sz w:val="16"/>
          <w:szCs w:val="16"/>
          <w:lang w:val="en-US"/>
        </w:rPr>
      </w:pPr>
      <w:r w:rsidRPr="00281C0E">
        <w:rPr>
          <w:rStyle w:val="TexteC"/>
          <w:sz w:val="16"/>
          <w:szCs w:val="16"/>
          <w:lang w:val="en-US"/>
        </w:rPr>
        <w:t xml:space="preserve">  </w:t>
      </w:r>
      <w:r w:rsidRPr="00281C0E">
        <w:rPr>
          <w:rStyle w:val="TexteC"/>
          <w:b/>
          <w:sz w:val="16"/>
          <w:szCs w:val="16"/>
          <w:lang w:val="en-US"/>
        </w:rPr>
        <w:t>int</w:t>
      </w:r>
      <w:r w:rsidRPr="00281C0E">
        <w:rPr>
          <w:rStyle w:val="TexteC"/>
          <w:sz w:val="16"/>
          <w:szCs w:val="16"/>
          <w:lang w:val="en-US"/>
        </w:rPr>
        <w:t xml:space="preserve"> shift_this;</w:t>
      </w:r>
    </w:p>
    <w:p w:rsidR="00847F1B" w:rsidRPr="00566A15" w:rsidRDefault="00847F1B" w:rsidP="00847F1B">
      <w:pPr>
        <w:spacing w:after="120"/>
        <w:ind w:left="567"/>
        <w:rPr>
          <w:rStyle w:val="TexteC"/>
          <w:sz w:val="16"/>
          <w:szCs w:val="16"/>
          <w:lang w:val="en-US"/>
        </w:rPr>
      </w:pPr>
      <w:r w:rsidRPr="00281C0E">
        <w:rPr>
          <w:rStyle w:val="TexteC"/>
          <w:sz w:val="16"/>
          <w:szCs w:val="16"/>
          <w:lang w:val="en-US"/>
        </w:rPr>
        <w:t>};</w:t>
      </w:r>
    </w:p>
    <w:p w:rsidR="00E35F88" w:rsidRDefault="00847F1B" w:rsidP="00847F1B">
      <w:pPr>
        <w:rPr>
          <w:lang w:val="en-US"/>
        </w:rPr>
      </w:pPr>
      <w:r>
        <w:rPr>
          <w:lang w:val="en-US"/>
        </w:rPr>
        <w:t>It defines the cell in the virtual method table enabling to call a virtual method.</w:t>
      </w:r>
    </w:p>
    <w:p w:rsidR="00566A15" w:rsidRDefault="00566A15" w:rsidP="00847F1B">
      <w:pPr>
        <w:rPr>
          <w:lang w:val="en-US"/>
        </w:rPr>
      </w:pPr>
    </w:p>
    <w:p w:rsidR="00566A15" w:rsidRDefault="00566A15" w:rsidP="00847F1B">
      <w:pPr>
        <w:rPr>
          <w:lang w:val="en-US"/>
        </w:rPr>
      </w:pPr>
      <w:r>
        <w:rPr>
          <w:lang w:val="en-US"/>
        </w:rPr>
        <w:t>For the example 1, this data structure is underlined in yellow on the following schema:</w:t>
      </w:r>
    </w:p>
    <w:p w:rsidR="00566A15" w:rsidRDefault="00566A15" w:rsidP="00566A15">
      <w:pPr>
        <w:jc w:val="center"/>
        <w:rPr>
          <w:lang w:val="en-US"/>
        </w:rPr>
      </w:pPr>
      <w:r>
        <w:rPr>
          <w:noProof/>
        </w:rPr>
        <w:drawing>
          <wp:inline distT="0" distB="0" distL="0" distR="0">
            <wp:extent cx="6353175" cy="2000250"/>
            <wp:effectExtent l="0" t="0" r="952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353175" cy="2000250"/>
                    </a:xfrm>
                    <a:prstGeom prst="rect">
                      <a:avLst/>
                    </a:prstGeom>
                    <a:noFill/>
                    <a:ln>
                      <a:noFill/>
                    </a:ln>
                  </pic:spPr>
                </pic:pic>
              </a:graphicData>
            </a:graphic>
          </wp:inline>
        </w:drawing>
      </w:r>
    </w:p>
    <w:p w:rsidR="00847F1B" w:rsidRDefault="00847F1B" w:rsidP="00847F1B">
      <w:pPr>
        <w:rPr>
          <w:lang w:val="en-US"/>
        </w:rPr>
      </w:pPr>
    </w:p>
    <w:p w:rsidR="00847F1B" w:rsidRDefault="00847F1B" w:rsidP="00847F1B">
      <w:pPr>
        <w:rPr>
          <w:lang w:val="en-US"/>
        </w:rPr>
      </w:pPr>
      <w:r>
        <w:rPr>
          <w:lang w:val="en-US"/>
        </w:rPr>
        <w:t xml:space="preserve">This method is called by the method </w:t>
      </w:r>
      <w:r w:rsidRPr="00847F1B">
        <w:rPr>
          <w:rStyle w:val="LienMthode"/>
          <w:lang w:val="en-US"/>
        </w:rPr>
        <w:t>insertVMTAndRttiPrelude</w:t>
      </w:r>
      <w:r>
        <w:rPr>
          <w:lang w:val="en-US"/>
        </w:rPr>
        <w:t xml:space="preserve"> where a more complete description is available.</w:t>
      </w:r>
    </w:p>
    <w:p w:rsidR="00847F1B" w:rsidRDefault="00847F1B" w:rsidP="00847F1B">
      <w:pPr>
        <w:pStyle w:val="Relatives"/>
        <w:rPr>
          <w:lang w:val="en-US"/>
        </w:rPr>
      </w:pPr>
    </w:p>
    <w:p w:rsidR="00847F1B" w:rsidRDefault="00847F1B" w:rsidP="00847F1B">
      <w:pPr>
        <w:pStyle w:val="RelativesItem"/>
        <w:rPr>
          <w:lang w:val="en-US"/>
        </w:rPr>
      </w:pPr>
      <w:r>
        <w:rPr>
          <w:lang w:val="en-US"/>
        </w:rPr>
        <w:t xml:space="preserve">The method </w:t>
      </w:r>
      <w:r w:rsidRPr="00847F1B">
        <w:rPr>
          <w:rStyle w:val="LienMthode"/>
          <w:lang w:val="en-US"/>
        </w:rPr>
        <w:t>insertVMTAndRttiPrelude</w:t>
      </w:r>
      <w:r>
        <w:rPr>
          <w:lang w:val="en-US"/>
        </w:rPr>
        <w:t>,</w:t>
      </w:r>
    </w:p>
    <w:p w:rsidR="00847F1B" w:rsidRDefault="00847F1B" w:rsidP="00847F1B">
      <w:pPr>
        <w:pStyle w:val="RelativesItem"/>
        <w:rPr>
          <w:lang w:val="en-US"/>
        </w:rPr>
      </w:pPr>
      <w:r>
        <w:rPr>
          <w:lang w:val="en-US"/>
        </w:rPr>
        <w:t xml:space="preserve">the methods </w:t>
      </w:r>
      <w:r w:rsidRPr="00D541CD">
        <w:rPr>
          <w:rStyle w:val="LienMthode"/>
          <w:lang w:val="en-US"/>
        </w:rPr>
        <w:t>insertVMTTypePrelude</w:t>
      </w:r>
      <w:r>
        <w:rPr>
          <w:lang w:val="en-US"/>
        </w:rPr>
        <w:t xml:space="preserve">, </w:t>
      </w:r>
      <w:r w:rsidRPr="00D541CD">
        <w:rPr>
          <w:rStyle w:val="LienMthode"/>
          <w:lang w:val="en-US"/>
        </w:rPr>
        <w:t>insertRTTIInfoPrelude</w:t>
      </w:r>
      <w:r>
        <w:rPr>
          <w:lang w:val="en-US"/>
        </w:rPr>
        <w:t>,</w:t>
      </w:r>
    </w:p>
    <w:p w:rsidR="00847F1B" w:rsidRPr="00D541CD" w:rsidRDefault="00847F1B" w:rsidP="00847F1B">
      <w:pPr>
        <w:pStyle w:val="RelativesItem"/>
        <w:rPr>
          <w:lang w:val="en-US"/>
        </w:rPr>
      </w:pPr>
      <w:proofErr w:type="gramStart"/>
      <w:r w:rsidRPr="00D541CD">
        <w:rPr>
          <w:lang w:val="en-US"/>
        </w:rPr>
        <w:t>the</w:t>
      </w:r>
      <w:proofErr w:type="gramEnd"/>
      <w:r w:rsidRPr="00D541CD">
        <w:rPr>
          <w:lang w:val="en-US"/>
        </w:rPr>
        <w:t xml:space="preserve"> </w:t>
      </w:r>
      <w:r>
        <w:rPr>
          <w:lang w:val="en-US"/>
        </w:rPr>
        <w:t>constructor</w:t>
      </w:r>
      <w:r w:rsidRPr="00D541CD">
        <w:rPr>
          <w:lang w:val="en-US"/>
        </w:rPr>
        <w:t xml:space="preserve"> </w:t>
      </w:r>
      <w:r w:rsidRPr="00D541CD">
        <w:rPr>
          <w:rStyle w:val="LienClasseC"/>
          <w:lang w:val="en-US"/>
        </w:rPr>
        <w:t>Visitor</w:t>
      </w:r>
      <w:r w:rsidRPr="00D541CD">
        <w:rPr>
          <w:rStyle w:val="TexteC"/>
          <w:lang w:val="en-US"/>
        </w:rPr>
        <w:t>::</w:t>
      </w:r>
      <w:r w:rsidRPr="00D541CD">
        <w:rPr>
          <w:rStyle w:val="LienMthode"/>
          <w:lang w:val="en-US"/>
        </w:rPr>
        <w:t>Visitor</w:t>
      </w:r>
      <w:r w:rsidRPr="00D541CD">
        <w:rPr>
          <w:rStyle w:val="TexteC"/>
          <w:lang w:val="en-US"/>
        </w:rPr>
        <w:t>(</w:t>
      </w:r>
      <w:r w:rsidRPr="00D541CD">
        <w:rPr>
          <w:rStyle w:val="LienType"/>
          <w:lang w:val="en-US"/>
        </w:rPr>
        <w:t>FILE</w:t>
      </w:r>
      <w:r w:rsidRPr="00D541CD">
        <w:rPr>
          <w:rStyle w:val="TexteC"/>
          <w:lang w:val="en-US"/>
        </w:rPr>
        <w:t>*,</w:t>
      </w:r>
      <w:r w:rsidRPr="00566A15">
        <w:rPr>
          <w:rStyle w:val="TexteC"/>
          <w:lang w:val="en-US"/>
        </w:rPr>
        <w:t xml:space="preserve"> </w:t>
      </w:r>
      <w:r w:rsidRPr="00D541CD">
        <w:rPr>
          <w:rStyle w:val="LienUnit"/>
          <w:lang w:val="en-US"/>
        </w:rPr>
        <w:t>clang</w:t>
      </w:r>
      <w:r w:rsidRPr="00D541CD">
        <w:rPr>
          <w:rStyle w:val="TexteC"/>
          <w:lang w:val="en-US"/>
        </w:rPr>
        <w:t>::</w:t>
      </w:r>
      <w:proofErr w:type="spellStart"/>
      <w:r w:rsidRPr="00D541CD">
        <w:rPr>
          <w:rStyle w:val="LienClasseC"/>
          <w:lang w:val="en-US"/>
        </w:rPr>
        <w:t>CompilerInstance</w:t>
      </w:r>
      <w:proofErr w:type="spellEnd"/>
      <w:r w:rsidRPr="00D541CD">
        <w:rPr>
          <w:rStyle w:val="TexteC"/>
          <w:lang w:val="en-US"/>
        </w:rPr>
        <w:t>&amp;)</w:t>
      </w:r>
      <w:r>
        <w:rPr>
          <w:lang w:val="en-US"/>
        </w:rPr>
        <w:t>.</w:t>
      </w:r>
    </w:p>
    <w:p w:rsidR="00BC5111" w:rsidRDefault="00BC5111" w:rsidP="00BC5111">
      <w:pPr>
        <w:pStyle w:val="EntteMthode"/>
        <w:rPr>
          <w:lang w:val="en-US"/>
        </w:rPr>
      </w:pPr>
      <w:r w:rsidRPr="002B1A9A">
        <w:rPr>
          <w:b/>
          <w:bCs/>
          <w:lang w:val="en-US"/>
        </w:rPr>
        <w:t>void</w:t>
      </w:r>
      <w:r w:rsidRPr="002B1A9A">
        <w:rPr>
          <w:lang w:val="en-US"/>
        </w:rPr>
        <w:t xml:space="preserve"> </w:t>
      </w:r>
      <w:r w:rsidRPr="002B1A9A">
        <w:rPr>
          <w:rStyle w:val="DfinitionMthode"/>
          <w:lang w:val="en-US"/>
        </w:rPr>
        <w:t>insertVMTTypePrelude</w:t>
      </w:r>
      <w:r w:rsidRPr="002B1A9A">
        <w:rPr>
          <w:lang w:val="en-US"/>
        </w:rPr>
        <w:t>(</w:t>
      </w:r>
      <w:r w:rsidRPr="002B1A9A">
        <w:rPr>
          <w:rStyle w:val="LienClasseC"/>
          <w:lang w:val="en-US"/>
        </w:rPr>
        <w:t>ForwardReferenceList</w:t>
      </w:r>
      <w:r w:rsidRPr="002B1A9A">
        <w:rPr>
          <w:lang w:val="en-US"/>
        </w:rPr>
        <w:t xml:space="preserve">&amp; globals, </w:t>
      </w:r>
      <w:r w:rsidRPr="002B1A9A">
        <w:rPr>
          <w:rStyle w:val="LienType"/>
          <w:lang w:val="en-US"/>
        </w:rPr>
        <w:t>location</w:t>
      </w:r>
      <w:r w:rsidRPr="002B1A9A">
        <w:rPr>
          <w:lang w:val="en-US"/>
        </w:rPr>
        <w:t xml:space="preserve"> loc);</w:t>
      </w:r>
    </w:p>
    <w:p w:rsidR="00847F1B" w:rsidRDefault="00847F1B" w:rsidP="00847F1B">
      <w:pPr>
        <w:rPr>
          <w:lang w:val="en-US"/>
        </w:rPr>
      </w:pPr>
      <w:r>
        <w:rPr>
          <w:lang w:val="en-US"/>
        </w:rPr>
        <w:t>Generate the following definitions at the beginning of each translation unit:</w:t>
      </w:r>
    </w:p>
    <w:p w:rsidR="00847F1B" w:rsidRPr="00281C0E" w:rsidRDefault="00847F1B" w:rsidP="00847F1B">
      <w:pPr>
        <w:spacing w:before="120"/>
        <w:ind w:left="567"/>
        <w:rPr>
          <w:rStyle w:val="TexteC"/>
          <w:sz w:val="16"/>
          <w:szCs w:val="16"/>
          <w:lang w:val="en-US"/>
        </w:rPr>
      </w:pPr>
      <w:r w:rsidRPr="00281C0E">
        <w:rPr>
          <w:rStyle w:val="TexteC"/>
          <w:b/>
          <w:sz w:val="16"/>
          <w:szCs w:val="16"/>
          <w:lang w:val="en-US"/>
        </w:rPr>
        <w:t>struct</w:t>
      </w:r>
      <w:r w:rsidRPr="00281C0E">
        <w:rPr>
          <w:rStyle w:val="TexteC"/>
          <w:sz w:val="16"/>
          <w:szCs w:val="16"/>
          <w:lang w:val="en-US"/>
        </w:rPr>
        <w:t xml:space="preserve"> _frama_c_vmt {</w:t>
      </w:r>
    </w:p>
    <w:p w:rsidR="00847F1B" w:rsidRPr="00281C0E" w:rsidRDefault="00847F1B" w:rsidP="00847F1B">
      <w:pPr>
        <w:ind w:left="567"/>
        <w:rPr>
          <w:rStyle w:val="TexteC"/>
          <w:sz w:val="16"/>
          <w:szCs w:val="16"/>
          <w:lang w:val="en-US"/>
        </w:rPr>
      </w:pPr>
      <w:r w:rsidRPr="00281C0E">
        <w:rPr>
          <w:rStyle w:val="TexteC"/>
          <w:sz w:val="16"/>
          <w:szCs w:val="16"/>
          <w:lang w:val="en-US"/>
        </w:rPr>
        <w:t xml:space="preserve">  </w:t>
      </w:r>
      <w:r w:rsidRPr="00281C0E">
        <w:rPr>
          <w:rStyle w:val="TexteC"/>
          <w:b/>
          <w:sz w:val="16"/>
          <w:szCs w:val="16"/>
          <w:lang w:val="en-US"/>
        </w:rPr>
        <w:t>struct</w:t>
      </w:r>
      <w:r w:rsidRPr="00281C0E">
        <w:rPr>
          <w:rStyle w:val="TexteC"/>
          <w:sz w:val="16"/>
          <w:szCs w:val="16"/>
          <w:lang w:val="en-US"/>
        </w:rPr>
        <w:t xml:space="preserve"> _frama_c_vmt_content* table;</w:t>
      </w:r>
    </w:p>
    <w:p w:rsidR="00847F1B" w:rsidRPr="00281C0E" w:rsidRDefault="00847F1B" w:rsidP="00847F1B">
      <w:pPr>
        <w:ind w:left="567"/>
        <w:rPr>
          <w:rStyle w:val="TexteC"/>
          <w:sz w:val="16"/>
          <w:szCs w:val="16"/>
          <w:lang w:val="en-US"/>
        </w:rPr>
      </w:pPr>
      <w:r w:rsidRPr="00281C0E">
        <w:rPr>
          <w:rStyle w:val="TexteC"/>
          <w:sz w:val="16"/>
          <w:szCs w:val="16"/>
          <w:lang w:val="en-US"/>
        </w:rPr>
        <w:t xml:space="preserve">  </w:t>
      </w:r>
      <w:r w:rsidRPr="00281C0E">
        <w:rPr>
          <w:rStyle w:val="TexteC"/>
          <w:b/>
          <w:sz w:val="16"/>
          <w:szCs w:val="16"/>
          <w:lang w:val="en-US"/>
        </w:rPr>
        <w:t>int</w:t>
      </w:r>
      <w:r w:rsidRPr="00281C0E">
        <w:rPr>
          <w:rStyle w:val="TexteC"/>
          <w:sz w:val="16"/>
          <w:szCs w:val="16"/>
          <w:lang w:val="en-US"/>
        </w:rPr>
        <w:t xml:space="preserve"> table_size;</w:t>
      </w:r>
    </w:p>
    <w:p w:rsidR="00847F1B" w:rsidRPr="00281C0E" w:rsidRDefault="00847F1B" w:rsidP="00847F1B">
      <w:pPr>
        <w:ind w:left="567"/>
        <w:rPr>
          <w:rStyle w:val="TexteC"/>
          <w:sz w:val="16"/>
          <w:szCs w:val="16"/>
          <w:lang w:val="en-US"/>
        </w:rPr>
      </w:pPr>
      <w:r w:rsidRPr="00281C0E">
        <w:rPr>
          <w:rStyle w:val="TexteC"/>
          <w:sz w:val="16"/>
          <w:szCs w:val="16"/>
          <w:lang w:val="en-US"/>
        </w:rPr>
        <w:t xml:space="preserve">  </w:t>
      </w:r>
      <w:r w:rsidRPr="00281C0E">
        <w:rPr>
          <w:rStyle w:val="TexteC"/>
          <w:b/>
          <w:sz w:val="16"/>
          <w:szCs w:val="16"/>
          <w:lang w:val="en-US"/>
        </w:rPr>
        <w:t>struct</w:t>
      </w:r>
      <w:r w:rsidRPr="00281C0E">
        <w:rPr>
          <w:rStyle w:val="TexteC"/>
          <w:sz w:val="16"/>
          <w:szCs w:val="16"/>
          <w:lang w:val="en-US"/>
        </w:rPr>
        <w:t xml:space="preserve"> _frama_c_rtti_name_info_node* rtti_info;</w:t>
      </w:r>
    </w:p>
    <w:p w:rsidR="00847F1B" w:rsidRPr="00566A15" w:rsidRDefault="00847F1B" w:rsidP="00847F1B">
      <w:pPr>
        <w:spacing w:after="120"/>
        <w:ind w:left="567"/>
        <w:rPr>
          <w:rStyle w:val="TexteC"/>
          <w:sz w:val="16"/>
          <w:szCs w:val="16"/>
          <w:lang w:val="en-US"/>
        </w:rPr>
      </w:pPr>
      <w:r w:rsidRPr="00281C0E">
        <w:rPr>
          <w:rStyle w:val="TexteC"/>
          <w:sz w:val="16"/>
          <w:szCs w:val="16"/>
          <w:lang w:val="en-US"/>
        </w:rPr>
        <w:t>};</w:t>
      </w:r>
    </w:p>
    <w:p w:rsidR="00E35F88" w:rsidRDefault="00847F1B" w:rsidP="00E35F88">
      <w:pPr>
        <w:rPr>
          <w:lang w:val="en-US"/>
        </w:rPr>
      </w:pPr>
      <w:r>
        <w:rPr>
          <w:lang w:val="en-US"/>
        </w:rPr>
        <w:t xml:space="preserve">It defines the data structure for the virtual method table and for the root of the run-time type information (or </w:t>
      </w:r>
      <w:proofErr w:type="spellStart"/>
      <w:r>
        <w:rPr>
          <w:lang w:val="en-US"/>
        </w:rPr>
        <w:t>rtti</w:t>
      </w:r>
      <w:proofErr w:type="spellEnd"/>
      <w:r>
        <w:rPr>
          <w:lang w:val="en-US"/>
        </w:rPr>
        <w:t xml:space="preserve"> for short). The data structure for the body of the </w:t>
      </w:r>
      <w:proofErr w:type="spellStart"/>
      <w:r>
        <w:rPr>
          <w:lang w:val="en-US"/>
        </w:rPr>
        <w:t>rtti</w:t>
      </w:r>
      <w:proofErr w:type="spellEnd"/>
      <w:r>
        <w:rPr>
          <w:lang w:val="en-US"/>
        </w:rPr>
        <w:t xml:space="preserve"> is given by the method </w:t>
      </w:r>
      <w:r w:rsidRPr="00D541CD">
        <w:rPr>
          <w:rStyle w:val="LienMthode"/>
          <w:lang w:val="en-US"/>
        </w:rPr>
        <w:t>insertRTTIInfoPrelude</w:t>
      </w:r>
      <w:r>
        <w:rPr>
          <w:lang w:val="en-US"/>
        </w:rPr>
        <w:t>.</w:t>
      </w:r>
      <w:r w:rsidR="00E35F88">
        <w:rPr>
          <w:lang w:val="en-US"/>
        </w:rPr>
        <w:t xml:space="preserve"> A pointer on </w:t>
      </w:r>
      <w:r w:rsidR="00E35F88" w:rsidRPr="00E35F88">
        <w:rPr>
          <w:rStyle w:val="TexteC"/>
          <w:b/>
          <w:lang w:val="en-US"/>
        </w:rPr>
        <w:t>struct</w:t>
      </w:r>
      <w:r w:rsidR="00E35F88" w:rsidRPr="00E35F88">
        <w:rPr>
          <w:rStyle w:val="TexteC"/>
          <w:lang w:val="en-US"/>
        </w:rPr>
        <w:t xml:space="preserve"> _frama_c_vmt</w:t>
      </w:r>
      <w:r w:rsidR="00E35F88">
        <w:rPr>
          <w:lang w:val="en-US"/>
        </w:rPr>
        <w:t xml:space="preserve"> is systematically defined in each generated object of a class that has virtual methods or virtual base classes.</w:t>
      </w:r>
    </w:p>
    <w:p w:rsidR="00847F1B" w:rsidRDefault="00847F1B" w:rsidP="00847F1B">
      <w:pPr>
        <w:rPr>
          <w:lang w:val="en-US"/>
        </w:rPr>
      </w:pPr>
    </w:p>
    <w:p w:rsidR="00566A15" w:rsidRDefault="00566A15" w:rsidP="00566A15">
      <w:pPr>
        <w:rPr>
          <w:lang w:val="en-US"/>
        </w:rPr>
      </w:pPr>
      <w:r>
        <w:rPr>
          <w:lang w:val="en-US"/>
        </w:rPr>
        <w:t>For the example 1, this data structure is underlined in yellow on the following schema:</w:t>
      </w:r>
    </w:p>
    <w:p w:rsidR="00566A15" w:rsidRDefault="00566A15" w:rsidP="00566A15">
      <w:pPr>
        <w:jc w:val="center"/>
        <w:rPr>
          <w:lang w:val="en-US"/>
        </w:rPr>
      </w:pPr>
      <w:r>
        <w:rPr>
          <w:noProof/>
        </w:rPr>
        <w:lastRenderedPageBreak/>
        <w:drawing>
          <wp:inline distT="0" distB="0" distL="0" distR="0">
            <wp:extent cx="6353175" cy="2000250"/>
            <wp:effectExtent l="0" t="0" r="9525"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53175" cy="2000250"/>
                    </a:xfrm>
                    <a:prstGeom prst="rect">
                      <a:avLst/>
                    </a:prstGeom>
                    <a:noFill/>
                    <a:ln>
                      <a:noFill/>
                    </a:ln>
                  </pic:spPr>
                </pic:pic>
              </a:graphicData>
            </a:graphic>
          </wp:inline>
        </w:drawing>
      </w:r>
    </w:p>
    <w:p w:rsidR="00847F1B" w:rsidRDefault="00847F1B" w:rsidP="00847F1B">
      <w:pPr>
        <w:rPr>
          <w:lang w:val="en-US"/>
        </w:rPr>
      </w:pPr>
    </w:p>
    <w:p w:rsidR="00847F1B" w:rsidRDefault="00847F1B" w:rsidP="00847F1B">
      <w:pPr>
        <w:rPr>
          <w:lang w:val="en-US"/>
        </w:rPr>
      </w:pPr>
      <w:r>
        <w:rPr>
          <w:lang w:val="en-US"/>
        </w:rPr>
        <w:t xml:space="preserve">This method is called by the method </w:t>
      </w:r>
      <w:r w:rsidRPr="00847F1B">
        <w:rPr>
          <w:rStyle w:val="LienMthode"/>
          <w:lang w:val="en-US"/>
        </w:rPr>
        <w:t>insertVMTAndRttiPrelude</w:t>
      </w:r>
      <w:r>
        <w:rPr>
          <w:lang w:val="en-US"/>
        </w:rPr>
        <w:t xml:space="preserve"> where a more complete description is available.</w:t>
      </w:r>
    </w:p>
    <w:p w:rsidR="00847F1B" w:rsidRDefault="00847F1B" w:rsidP="00847F1B">
      <w:pPr>
        <w:pStyle w:val="Relatives"/>
        <w:rPr>
          <w:lang w:val="en-US"/>
        </w:rPr>
      </w:pPr>
    </w:p>
    <w:p w:rsidR="00847F1B" w:rsidRDefault="00847F1B" w:rsidP="00847F1B">
      <w:pPr>
        <w:pStyle w:val="RelativesItem"/>
        <w:rPr>
          <w:lang w:val="en-US"/>
        </w:rPr>
      </w:pPr>
      <w:r>
        <w:rPr>
          <w:lang w:val="en-US"/>
        </w:rPr>
        <w:t xml:space="preserve">The method </w:t>
      </w:r>
      <w:r w:rsidRPr="00847F1B">
        <w:rPr>
          <w:rStyle w:val="LienMthode"/>
          <w:lang w:val="en-US"/>
        </w:rPr>
        <w:t>insertVMTAndRttiPrelude</w:t>
      </w:r>
      <w:r>
        <w:rPr>
          <w:lang w:val="en-US"/>
        </w:rPr>
        <w:t>,</w:t>
      </w:r>
    </w:p>
    <w:p w:rsidR="00847F1B" w:rsidRDefault="00847F1B" w:rsidP="00847F1B">
      <w:pPr>
        <w:pStyle w:val="RelativesItem"/>
        <w:rPr>
          <w:lang w:val="en-US"/>
        </w:rPr>
      </w:pPr>
      <w:r>
        <w:rPr>
          <w:lang w:val="en-US"/>
        </w:rPr>
        <w:t xml:space="preserve">the methods </w:t>
      </w:r>
      <w:r w:rsidRPr="00D541CD">
        <w:rPr>
          <w:rStyle w:val="LienMthode"/>
          <w:lang w:val="en-US"/>
        </w:rPr>
        <w:t>insertVMTContentPrelude</w:t>
      </w:r>
      <w:r>
        <w:rPr>
          <w:lang w:val="en-US"/>
        </w:rPr>
        <w:t xml:space="preserve">, </w:t>
      </w:r>
      <w:r w:rsidRPr="00D541CD">
        <w:rPr>
          <w:rStyle w:val="LienMthode"/>
          <w:lang w:val="en-US"/>
        </w:rPr>
        <w:t>insertRTTIInfoPrelude</w:t>
      </w:r>
      <w:r>
        <w:rPr>
          <w:lang w:val="en-US"/>
        </w:rPr>
        <w:t>,</w:t>
      </w:r>
    </w:p>
    <w:p w:rsidR="00847F1B" w:rsidRPr="00D541CD" w:rsidRDefault="00847F1B" w:rsidP="00847F1B">
      <w:pPr>
        <w:pStyle w:val="RelativesItem"/>
        <w:rPr>
          <w:lang w:val="en-US"/>
        </w:rPr>
      </w:pPr>
      <w:proofErr w:type="gramStart"/>
      <w:r w:rsidRPr="00D541CD">
        <w:rPr>
          <w:lang w:val="en-US"/>
        </w:rPr>
        <w:t>the</w:t>
      </w:r>
      <w:proofErr w:type="gramEnd"/>
      <w:r w:rsidRPr="00D541CD">
        <w:rPr>
          <w:lang w:val="en-US"/>
        </w:rPr>
        <w:t xml:space="preserve"> </w:t>
      </w:r>
      <w:r>
        <w:rPr>
          <w:lang w:val="en-US"/>
        </w:rPr>
        <w:t>constructor</w:t>
      </w:r>
      <w:r w:rsidRPr="00D541CD">
        <w:rPr>
          <w:lang w:val="en-US"/>
        </w:rPr>
        <w:t xml:space="preserve"> </w:t>
      </w:r>
      <w:r w:rsidRPr="00D541CD">
        <w:rPr>
          <w:rStyle w:val="LienClasseC"/>
          <w:lang w:val="en-US"/>
        </w:rPr>
        <w:t>Visitor</w:t>
      </w:r>
      <w:r w:rsidRPr="00D541CD">
        <w:rPr>
          <w:rStyle w:val="TexteC"/>
          <w:lang w:val="en-US"/>
        </w:rPr>
        <w:t>::</w:t>
      </w:r>
      <w:r w:rsidRPr="00D541CD">
        <w:rPr>
          <w:rStyle w:val="LienMthode"/>
          <w:lang w:val="en-US"/>
        </w:rPr>
        <w:t>Visitor</w:t>
      </w:r>
      <w:r w:rsidRPr="00D541CD">
        <w:rPr>
          <w:rStyle w:val="TexteC"/>
          <w:lang w:val="en-US"/>
        </w:rPr>
        <w:t>(</w:t>
      </w:r>
      <w:r w:rsidRPr="00D541CD">
        <w:rPr>
          <w:rStyle w:val="LienType"/>
          <w:lang w:val="en-US"/>
        </w:rPr>
        <w:t>FILE</w:t>
      </w:r>
      <w:r w:rsidRPr="00D541CD">
        <w:rPr>
          <w:rStyle w:val="TexteC"/>
          <w:lang w:val="en-US"/>
        </w:rPr>
        <w:t>*,</w:t>
      </w:r>
      <w:r w:rsidRPr="00566A15">
        <w:rPr>
          <w:rStyle w:val="TexteC"/>
          <w:lang w:val="en-US"/>
        </w:rPr>
        <w:t xml:space="preserve"> </w:t>
      </w:r>
      <w:r w:rsidRPr="00D541CD">
        <w:rPr>
          <w:rStyle w:val="LienUnit"/>
          <w:lang w:val="en-US"/>
        </w:rPr>
        <w:t>clang</w:t>
      </w:r>
      <w:r w:rsidRPr="00D541CD">
        <w:rPr>
          <w:rStyle w:val="TexteC"/>
          <w:lang w:val="en-US"/>
        </w:rPr>
        <w:t>::</w:t>
      </w:r>
      <w:proofErr w:type="spellStart"/>
      <w:r w:rsidRPr="00D541CD">
        <w:rPr>
          <w:rStyle w:val="LienClasseC"/>
          <w:lang w:val="en-US"/>
        </w:rPr>
        <w:t>CompilerInstance</w:t>
      </w:r>
      <w:proofErr w:type="spellEnd"/>
      <w:r w:rsidRPr="00D541CD">
        <w:rPr>
          <w:rStyle w:val="TexteC"/>
          <w:lang w:val="en-US"/>
        </w:rPr>
        <w:t>&amp;)</w:t>
      </w:r>
      <w:r>
        <w:rPr>
          <w:lang w:val="en-US"/>
        </w:rPr>
        <w:t>.</w:t>
      </w:r>
    </w:p>
    <w:p w:rsidR="00BC5111" w:rsidRDefault="00BC5111" w:rsidP="00BC5111">
      <w:pPr>
        <w:pStyle w:val="EntteMthode"/>
        <w:rPr>
          <w:lang w:val="en-US"/>
        </w:rPr>
      </w:pPr>
      <w:r w:rsidRPr="002B1A9A">
        <w:rPr>
          <w:b/>
          <w:bCs/>
          <w:lang w:val="en-US"/>
        </w:rPr>
        <w:t>void</w:t>
      </w:r>
      <w:r w:rsidRPr="002B1A9A">
        <w:rPr>
          <w:lang w:val="en-US"/>
        </w:rPr>
        <w:t xml:space="preserve"> </w:t>
      </w:r>
      <w:r w:rsidRPr="002B1A9A">
        <w:rPr>
          <w:rStyle w:val="DfinitionMthode"/>
          <w:lang w:val="en-US"/>
        </w:rPr>
        <w:t>insertRTTIInfoPrelude</w:t>
      </w:r>
      <w:r w:rsidRPr="002B1A9A">
        <w:rPr>
          <w:lang w:val="en-US"/>
        </w:rPr>
        <w:t>(</w:t>
      </w:r>
      <w:r w:rsidRPr="002B1A9A">
        <w:rPr>
          <w:rStyle w:val="LienClasseC"/>
          <w:lang w:val="en-US"/>
        </w:rPr>
        <w:t>ForwardReferenceList</w:t>
      </w:r>
      <w:r w:rsidRPr="002B1A9A">
        <w:rPr>
          <w:lang w:val="en-US"/>
        </w:rPr>
        <w:t xml:space="preserve">&amp; globals, </w:t>
      </w:r>
      <w:r w:rsidRPr="002B1A9A">
        <w:rPr>
          <w:rStyle w:val="LienType"/>
          <w:lang w:val="en-US"/>
        </w:rPr>
        <w:t>location</w:t>
      </w:r>
      <w:r w:rsidRPr="002B1A9A">
        <w:rPr>
          <w:lang w:val="en-US"/>
        </w:rPr>
        <w:t xml:space="preserve"> loc);</w:t>
      </w:r>
    </w:p>
    <w:p w:rsidR="00847F1B" w:rsidRDefault="00847F1B" w:rsidP="00847F1B">
      <w:pPr>
        <w:rPr>
          <w:lang w:val="en-US"/>
        </w:rPr>
      </w:pPr>
      <w:r>
        <w:rPr>
          <w:lang w:val="en-US"/>
        </w:rPr>
        <w:t>Generate the following definitions at the beginning of each translation unit:</w:t>
      </w:r>
    </w:p>
    <w:p w:rsidR="00847F1B" w:rsidRPr="00281C0E" w:rsidRDefault="00847F1B" w:rsidP="00E35F88">
      <w:pPr>
        <w:spacing w:before="120"/>
        <w:ind w:left="567"/>
        <w:rPr>
          <w:rStyle w:val="TexteC"/>
          <w:sz w:val="16"/>
          <w:szCs w:val="16"/>
          <w:lang w:val="en-US"/>
        </w:rPr>
      </w:pPr>
      <w:r w:rsidRPr="00281C0E">
        <w:rPr>
          <w:rStyle w:val="TexteC"/>
          <w:b/>
          <w:sz w:val="16"/>
          <w:szCs w:val="16"/>
          <w:lang w:val="en-US"/>
        </w:rPr>
        <w:t>struct</w:t>
      </w:r>
      <w:r w:rsidRPr="00281C0E">
        <w:rPr>
          <w:rStyle w:val="TexteC"/>
          <w:sz w:val="16"/>
          <w:szCs w:val="16"/>
          <w:lang w:val="en-US"/>
        </w:rPr>
        <w:t xml:space="preserve"> _frama_c_rtti_name_info_content {</w:t>
      </w:r>
    </w:p>
    <w:p w:rsidR="00847F1B" w:rsidRPr="00281C0E" w:rsidRDefault="00847F1B" w:rsidP="00847F1B">
      <w:pPr>
        <w:ind w:left="567"/>
        <w:rPr>
          <w:rStyle w:val="TexteC"/>
          <w:sz w:val="16"/>
          <w:szCs w:val="16"/>
          <w:lang w:val="en-US"/>
        </w:rPr>
      </w:pPr>
      <w:r w:rsidRPr="00281C0E">
        <w:rPr>
          <w:rStyle w:val="TexteC"/>
          <w:sz w:val="16"/>
          <w:szCs w:val="16"/>
          <w:lang w:val="en-US"/>
        </w:rPr>
        <w:t xml:space="preserve">  </w:t>
      </w:r>
      <w:r w:rsidRPr="00281C0E">
        <w:rPr>
          <w:rStyle w:val="TexteC"/>
          <w:b/>
          <w:sz w:val="16"/>
          <w:szCs w:val="16"/>
          <w:lang w:val="en-US"/>
        </w:rPr>
        <w:t>struct</w:t>
      </w:r>
      <w:r w:rsidRPr="00281C0E">
        <w:rPr>
          <w:rStyle w:val="TexteC"/>
          <w:sz w:val="16"/>
          <w:szCs w:val="16"/>
          <w:lang w:val="en-US"/>
        </w:rPr>
        <w:t xml:space="preserve"> _frama_c_rtti_name_info_node* value;</w:t>
      </w:r>
    </w:p>
    <w:p w:rsidR="00847F1B" w:rsidRPr="00281C0E" w:rsidRDefault="00847F1B" w:rsidP="00847F1B">
      <w:pPr>
        <w:ind w:left="567"/>
        <w:rPr>
          <w:rStyle w:val="TexteC"/>
          <w:sz w:val="16"/>
          <w:szCs w:val="16"/>
          <w:lang w:val="en-US"/>
        </w:rPr>
      </w:pPr>
      <w:r w:rsidRPr="00281C0E">
        <w:rPr>
          <w:rStyle w:val="TexteC"/>
          <w:sz w:val="16"/>
          <w:szCs w:val="16"/>
          <w:lang w:val="en-US"/>
        </w:rPr>
        <w:t xml:space="preserve">  </w:t>
      </w:r>
      <w:r w:rsidRPr="00281C0E">
        <w:rPr>
          <w:rStyle w:val="TexteC"/>
          <w:b/>
          <w:sz w:val="16"/>
          <w:szCs w:val="16"/>
          <w:lang w:val="en-US"/>
        </w:rPr>
        <w:t>int</w:t>
      </w:r>
      <w:r w:rsidRPr="00281C0E">
        <w:rPr>
          <w:rStyle w:val="TexteC"/>
          <w:sz w:val="16"/>
          <w:szCs w:val="16"/>
          <w:lang w:val="en-US"/>
        </w:rPr>
        <w:t xml:space="preserve"> shift_object; </w:t>
      </w:r>
    </w:p>
    <w:p w:rsidR="00847F1B" w:rsidRPr="00281C0E" w:rsidRDefault="00847F1B" w:rsidP="00847F1B">
      <w:pPr>
        <w:ind w:left="567"/>
        <w:rPr>
          <w:rStyle w:val="TexteC"/>
          <w:sz w:val="16"/>
          <w:szCs w:val="16"/>
          <w:lang w:val="en-US"/>
        </w:rPr>
      </w:pPr>
      <w:r w:rsidRPr="00281C0E">
        <w:rPr>
          <w:rStyle w:val="TexteC"/>
          <w:sz w:val="16"/>
          <w:szCs w:val="16"/>
          <w:lang w:val="en-US"/>
        </w:rPr>
        <w:t xml:space="preserve">  </w:t>
      </w:r>
      <w:r w:rsidRPr="00281C0E">
        <w:rPr>
          <w:rStyle w:val="TexteC"/>
          <w:b/>
          <w:sz w:val="16"/>
          <w:szCs w:val="16"/>
          <w:lang w:val="en-US"/>
        </w:rPr>
        <w:t>int</w:t>
      </w:r>
      <w:r w:rsidRPr="00281C0E">
        <w:rPr>
          <w:rStyle w:val="TexteC"/>
          <w:sz w:val="16"/>
          <w:szCs w:val="16"/>
          <w:lang w:val="en-US"/>
        </w:rPr>
        <w:t xml:space="preserve"> shift_vmt; </w:t>
      </w:r>
    </w:p>
    <w:p w:rsidR="00847F1B" w:rsidRPr="00566A15" w:rsidRDefault="00847F1B" w:rsidP="00847F1B">
      <w:pPr>
        <w:ind w:left="567"/>
        <w:rPr>
          <w:rStyle w:val="TexteC"/>
          <w:sz w:val="16"/>
          <w:szCs w:val="16"/>
          <w:lang w:val="en-US"/>
        </w:rPr>
      </w:pPr>
      <w:r w:rsidRPr="00281C0E">
        <w:rPr>
          <w:rStyle w:val="TexteC"/>
          <w:sz w:val="16"/>
          <w:szCs w:val="16"/>
          <w:lang w:val="en-US"/>
        </w:rPr>
        <w:t>};</w:t>
      </w:r>
    </w:p>
    <w:p w:rsidR="00847F1B" w:rsidRPr="00566A15" w:rsidRDefault="00847F1B" w:rsidP="00847F1B">
      <w:pPr>
        <w:ind w:left="567"/>
        <w:rPr>
          <w:rStyle w:val="TexteC"/>
          <w:sz w:val="16"/>
          <w:szCs w:val="16"/>
          <w:lang w:val="en-US"/>
        </w:rPr>
      </w:pPr>
    </w:p>
    <w:p w:rsidR="00847F1B" w:rsidRPr="00281C0E" w:rsidRDefault="00847F1B" w:rsidP="00847F1B">
      <w:pPr>
        <w:ind w:left="567"/>
        <w:rPr>
          <w:rStyle w:val="TexteC"/>
          <w:sz w:val="16"/>
          <w:szCs w:val="16"/>
          <w:lang w:val="en-US"/>
        </w:rPr>
      </w:pPr>
      <w:r w:rsidRPr="00281C0E">
        <w:rPr>
          <w:rStyle w:val="TexteC"/>
          <w:b/>
          <w:sz w:val="16"/>
          <w:szCs w:val="16"/>
          <w:lang w:val="en-US"/>
        </w:rPr>
        <w:t>struct</w:t>
      </w:r>
      <w:r w:rsidRPr="00281C0E">
        <w:rPr>
          <w:rStyle w:val="TexteC"/>
          <w:sz w:val="16"/>
          <w:szCs w:val="16"/>
          <w:lang w:val="en-US"/>
        </w:rPr>
        <w:t xml:space="preserve"> _frama_c_rtti_name_info_node {</w:t>
      </w:r>
    </w:p>
    <w:p w:rsidR="00847F1B" w:rsidRPr="00281C0E" w:rsidRDefault="00847F1B" w:rsidP="00847F1B">
      <w:pPr>
        <w:ind w:left="567"/>
        <w:rPr>
          <w:rStyle w:val="TexteC"/>
          <w:sz w:val="16"/>
          <w:szCs w:val="16"/>
          <w:lang w:val="en-US"/>
        </w:rPr>
      </w:pPr>
      <w:r w:rsidRPr="00281C0E">
        <w:rPr>
          <w:rStyle w:val="TexteC"/>
          <w:sz w:val="16"/>
          <w:szCs w:val="16"/>
          <w:lang w:val="en-US"/>
        </w:rPr>
        <w:t xml:space="preserve">  </w:t>
      </w:r>
      <w:r w:rsidRPr="00281C0E">
        <w:rPr>
          <w:rStyle w:val="TexteC"/>
          <w:b/>
          <w:sz w:val="16"/>
          <w:szCs w:val="16"/>
          <w:lang w:val="en-US"/>
        </w:rPr>
        <w:t>const</w:t>
      </w:r>
      <w:r w:rsidRPr="00281C0E">
        <w:rPr>
          <w:rStyle w:val="TexteC"/>
          <w:sz w:val="16"/>
          <w:szCs w:val="16"/>
          <w:lang w:val="en-US"/>
        </w:rPr>
        <w:t xml:space="preserve"> </w:t>
      </w:r>
      <w:r w:rsidRPr="00281C0E">
        <w:rPr>
          <w:rStyle w:val="TexteC"/>
          <w:b/>
          <w:sz w:val="16"/>
          <w:szCs w:val="16"/>
          <w:lang w:val="en-US"/>
        </w:rPr>
        <w:t>char</w:t>
      </w:r>
      <w:r w:rsidRPr="00281C0E">
        <w:rPr>
          <w:rStyle w:val="TexteC"/>
          <w:sz w:val="16"/>
          <w:szCs w:val="16"/>
          <w:lang w:val="en-US"/>
        </w:rPr>
        <w:t>* name;</w:t>
      </w:r>
    </w:p>
    <w:p w:rsidR="00847F1B" w:rsidRPr="00281C0E" w:rsidRDefault="00847F1B" w:rsidP="00847F1B">
      <w:pPr>
        <w:ind w:left="567"/>
        <w:rPr>
          <w:rStyle w:val="TexteC"/>
          <w:sz w:val="16"/>
          <w:szCs w:val="16"/>
          <w:lang w:val="en-US"/>
        </w:rPr>
      </w:pPr>
      <w:r w:rsidRPr="00281C0E">
        <w:rPr>
          <w:rStyle w:val="TexteC"/>
          <w:sz w:val="16"/>
          <w:szCs w:val="16"/>
          <w:lang w:val="en-US"/>
        </w:rPr>
        <w:t xml:space="preserve">  </w:t>
      </w:r>
      <w:r w:rsidRPr="00281C0E">
        <w:rPr>
          <w:rStyle w:val="TexteC"/>
          <w:b/>
          <w:sz w:val="16"/>
          <w:szCs w:val="16"/>
          <w:lang w:val="en-US"/>
        </w:rPr>
        <w:t>struct</w:t>
      </w:r>
      <w:r w:rsidRPr="00281C0E">
        <w:rPr>
          <w:rStyle w:val="TexteC"/>
          <w:sz w:val="16"/>
          <w:szCs w:val="16"/>
          <w:lang w:val="en-US"/>
        </w:rPr>
        <w:t xml:space="preserve"> _frama_c_rtti_name_info_content* base_classes;</w:t>
      </w:r>
    </w:p>
    <w:p w:rsidR="00847F1B" w:rsidRPr="00281C0E" w:rsidRDefault="00847F1B" w:rsidP="00847F1B">
      <w:pPr>
        <w:ind w:left="567"/>
        <w:rPr>
          <w:rStyle w:val="TexteC"/>
          <w:sz w:val="16"/>
          <w:szCs w:val="16"/>
          <w:lang w:val="en-US"/>
        </w:rPr>
      </w:pPr>
      <w:r w:rsidRPr="00281C0E">
        <w:rPr>
          <w:rStyle w:val="TexteC"/>
          <w:sz w:val="16"/>
          <w:szCs w:val="16"/>
          <w:lang w:val="en-US"/>
        </w:rPr>
        <w:t xml:space="preserve">  </w:t>
      </w:r>
      <w:r w:rsidRPr="00281C0E">
        <w:rPr>
          <w:rStyle w:val="TexteC"/>
          <w:b/>
          <w:sz w:val="16"/>
          <w:szCs w:val="16"/>
          <w:lang w:val="en-US"/>
        </w:rPr>
        <w:t>int</w:t>
      </w:r>
      <w:r w:rsidRPr="00281C0E">
        <w:rPr>
          <w:rStyle w:val="TexteC"/>
          <w:sz w:val="16"/>
          <w:szCs w:val="16"/>
          <w:lang w:val="en-US"/>
        </w:rPr>
        <w:t xml:space="preserve"> number_of_base_classes;</w:t>
      </w:r>
    </w:p>
    <w:p w:rsidR="00847F1B" w:rsidRPr="00281C0E" w:rsidRDefault="00847F1B" w:rsidP="00847F1B">
      <w:pPr>
        <w:ind w:left="567"/>
        <w:rPr>
          <w:rStyle w:val="TexteC"/>
          <w:sz w:val="16"/>
          <w:szCs w:val="16"/>
          <w:lang w:val="en-US"/>
        </w:rPr>
      </w:pPr>
      <w:r w:rsidRPr="00281C0E">
        <w:rPr>
          <w:rStyle w:val="TexteC"/>
          <w:sz w:val="16"/>
          <w:szCs w:val="16"/>
          <w:lang w:val="en-US"/>
        </w:rPr>
        <w:t xml:space="preserve">  </w:t>
      </w:r>
      <w:r w:rsidRPr="00281C0E">
        <w:rPr>
          <w:rStyle w:val="TexteC"/>
          <w:b/>
          <w:sz w:val="16"/>
          <w:szCs w:val="16"/>
          <w:lang w:val="en-US"/>
        </w:rPr>
        <w:t>struct</w:t>
      </w:r>
      <w:r w:rsidRPr="00281C0E">
        <w:rPr>
          <w:rStyle w:val="TexteC"/>
          <w:sz w:val="16"/>
          <w:szCs w:val="16"/>
          <w:lang w:val="en-US"/>
        </w:rPr>
        <w:t xml:space="preserve"> _frama_c_vmt* pvmt;</w:t>
      </w:r>
    </w:p>
    <w:p w:rsidR="00847F1B" w:rsidRPr="00566A15" w:rsidRDefault="00847F1B" w:rsidP="00847F1B">
      <w:pPr>
        <w:spacing w:after="120"/>
        <w:ind w:left="567"/>
        <w:rPr>
          <w:rStyle w:val="TexteC"/>
          <w:sz w:val="16"/>
          <w:szCs w:val="16"/>
          <w:lang w:val="en-US"/>
        </w:rPr>
      </w:pPr>
      <w:r w:rsidRPr="00281C0E">
        <w:rPr>
          <w:rStyle w:val="TexteC"/>
          <w:sz w:val="16"/>
          <w:szCs w:val="16"/>
          <w:lang w:val="en-US"/>
        </w:rPr>
        <w:t>};</w:t>
      </w:r>
    </w:p>
    <w:p w:rsidR="00847F1B" w:rsidRDefault="00847F1B" w:rsidP="00847F1B">
      <w:pPr>
        <w:rPr>
          <w:lang w:val="en-US"/>
        </w:rPr>
      </w:pPr>
      <w:r>
        <w:rPr>
          <w:lang w:val="en-US"/>
        </w:rPr>
        <w:t xml:space="preserve">It defines the </w:t>
      </w:r>
      <w:r w:rsidR="00F86D7A">
        <w:rPr>
          <w:lang w:val="en-US"/>
        </w:rPr>
        <w:t xml:space="preserve">recursive </w:t>
      </w:r>
      <w:r>
        <w:rPr>
          <w:lang w:val="en-US"/>
        </w:rPr>
        <w:t xml:space="preserve">data structure for </w:t>
      </w:r>
      <w:r w:rsidR="00E35F88">
        <w:rPr>
          <w:lang w:val="en-US"/>
        </w:rPr>
        <w:t xml:space="preserve">the internal part of the </w:t>
      </w:r>
      <w:r>
        <w:rPr>
          <w:lang w:val="en-US"/>
        </w:rPr>
        <w:t xml:space="preserve">run-time type information (or </w:t>
      </w:r>
      <w:proofErr w:type="spellStart"/>
      <w:r>
        <w:rPr>
          <w:lang w:val="en-US"/>
        </w:rPr>
        <w:t>rtti</w:t>
      </w:r>
      <w:proofErr w:type="spellEnd"/>
      <w:r>
        <w:rPr>
          <w:lang w:val="en-US"/>
        </w:rPr>
        <w:t xml:space="preserve"> for short).</w:t>
      </w:r>
      <w:r w:rsidR="00E35F88">
        <w:rPr>
          <w:lang w:val="en-US"/>
        </w:rPr>
        <w:t xml:space="preserve"> This internal part is accessible from the </w:t>
      </w:r>
      <w:r w:rsidR="00F86D7A" w:rsidRPr="00E35F88">
        <w:rPr>
          <w:rStyle w:val="TexteC"/>
          <w:b/>
          <w:lang w:val="en-US"/>
        </w:rPr>
        <w:t>struct</w:t>
      </w:r>
      <w:r w:rsidR="00F86D7A" w:rsidRPr="00E35F88">
        <w:rPr>
          <w:rStyle w:val="TexteC"/>
          <w:lang w:val="en-US"/>
        </w:rPr>
        <w:t xml:space="preserve"> _frama_c_vmt</w:t>
      </w:r>
      <w:r w:rsidR="00F86D7A">
        <w:rPr>
          <w:lang w:val="en-US"/>
        </w:rPr>
        <w:t xml:space="preserve"> defined by </w:t>
      </w:r>
      <w:r w:rsidR="00F86D7A" w:rsidRPr="00566A15">
        <w:rPr>
          <w:rStyle w:val="LienMthode"/>
          <w:lang w:val="en-US"/>
        </w:rPr>
        <w:t>insertVMTTypePrelude</w:t>
      </w:r>
      <w:r w:rsidR="00F86D7A">
        <w:rPr>
          <w:lang w:val="en-US"/>
        </w:rPr>
        <w:t>.</w:t>
      </w:r>
    </w:p>
    <w:p w:rsidR="00566A15" w:rsidRDefault="00566A15" w:rsidP="00566A15">
      <w:pPr>
        <w:rPr>
          <w:lang w:val="en-US"/>
        </w:rPr>
      </w:pPr>
    </w:p>
    <w:p w:rsidR="00566A15" w:rsidRDefault="00566A15" w:rsidP="00566A15">
      <w:pPr>
        <w:rPr>
          <w:lang w:val="en-US"/>
        </w:rPr>
      </w:pPr>
      <w:r>
        <w:rPr>
          <w:lang w:val="en-US"/>
        </w:rPr>
        <w:t>For the example 1, this data structure is underlined in yellow on the following schema:</w:t>
      </w:r>
    </w:p>
    <w:p w:rsidR="00847F1B" w:rsidRDefault="00566A15" w:rsidP="00566A15">
      <w:pPr>
        <w:jc w:val="center"/>
        <w:rPr>
          <w:lang w:val="en-US"/>
        </w:rPr>
      </w:pPr>
      <w:r>
        <w:rPr>
          <w:noProof/>
        </w:rPr>
        <w:drawing>
          <wp:inline distT="0" distB="0" distL="0" distR="0">
            <wp:extent cx="6353175" cy="2000250"/>
            <wp:effectExtent l="0" t="0" r="9525"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353175" cy="2000250"/>
                    </a:xfrm>
                    <a:prstGeom prst="rect">
                      <a:avLst/>
                    </a:prstGeom>
                    <a:noFill/>
                    <a:ln>
                      <a:noFill/>
                    </a:ln>
                  </pic:spPr>
                </pic:pic>
              </a:graphicData>
            </a:graphic>
          </wp:inline>
        </w:drawing>
      </w:r>
    </w:p>
    <w:p w:rsidR="00566A15" w:rsidRDefault="00566A15" w:rsidP="00566A15">
      <w:pPr>
        <w:rPr>
          <w:lang w:val="en-US"/>
        </w:rPr>
      </w:pPr>
    </w:p>
    <w:p w:rsidR="00847F1B" w:rsidRDefault="00847F1B" w:rsidP="00847F1B">
      <w:pPr>
        <w:rPr>
          <w:lang w:val="en-US"/>
        </w:rPr>
      </w:pPr>
      <w:r>
        <w:rPr>
          <w:lang w:val="en-US"/>
        </w:rPr>
        <w:t xml:space="preserve">The implementation calls the methods </w:t>
      </w:r>
      <w:r w:rsidRPr="00D541CD">
        <w:rPr>
          <w:rStyle w:val="LienMthode"/>
          <w:lang w:val="en-US"/>
        </w:rPr>
        <w:t>insertVMTContentPrelude</w:t>
      </w:r>
      <w:r>
        <w:rPr>
          <w:lang w:val="en-US"/>
        </w:rPr>
        <w:t xml:space="preserve">, </w:t>
      </w:r>
      <w:r w:rsidRPr="00D541CD">
        <w:rPr>
          <w:rStyle w:val="LienMthode"/>
          <w:lang w:val="en-US"/>
        </w:rPr>
        <w:t>insertVMTTypePrelude</w:t>
      </w:r>
      <w:r>
        <w:rPr>
          <w:lang w:val="en-US"/>
        </w:rPr>
        <w:t xml:space="preserve">, </w:t>
      </w:r>
      <w:r w:rsidRPr="00D541CD">
        <w:rPr>
          <w:rStyle w:val="LienMthode"/>
          <w:lang w:val="en-US"/>
        </w:rPr>
        <w:t>insertRTTIInfoPrelude</w:t>
      </w:r>
      <w:r>
        <w:rPr>
          <w:lang w:val="en-US"/>
        </w:rPr>
        <w:t>.</w:t>
      </w:r>
    </w:p>
    <w:p w:rsidR="00847F1B" w:rsidRDefault="00847F1B" w:rsidP="00847F1B">
      <w:pPr>
        <w:rPr>
          <w:lang w:val="en-US"/>
        </w:rPr>
      </w:pPr>
      <w:r>
        <w:rPr>
          <w:lang w:val="en-US"/>
        </w:rPr>
        <w:t xml:space="preserve">It is called by the constructor of the class </w:t>
      </w:r>
      <w:r w:rsidRPr="00566A15">
        <w:rPr>
          <w:rStyle w:val="LienClasseC"/>
          <w:lang w:val="en-US"/>
        </w:rPr>
        <w:t>Visitor</w:t>
      </w:r>
      <w:r>
        <w:rPr>
          <w:lang w:val="en-US"/>
        </w:rPr>
        <w:t xml:space="preserve"> as the first code generation.</w:t>
      </w:r>
    </w:p>
    <w:p w:rsidR="00847F1B" w:rsidRDefault="00847F1B" w:rsidP="00847F1B">
      <w:pPr>
        <w:pStyle w:val="Relatives"/>
        <w:rPr>
          <w:lang w:val="en-US"/>
        </w:rPr>
      </w:pPr>
    </w:p>
    <w:p w:rsidR="00847F1B" w:rsidRDefault="00847F1B" w:rsidP="00847F1B">
      <w:pPr>
        <w:pStyle w:val="RelativesItem"/>
        <w:rPr>
          <w:lang w:val="en-US"/>
        </w:rPr>
      </w:pPr>
      <w:r>
        <w:rPr>
          <w:lang w:val="en-US"/>
        </w:rPr>
        <w:t xml:space="preserve">The methods </w:t>
      </w:r>
      <w:r w:rsidRPr="00D541CD">
        <w:rPr>
          <w:rStyle w:val="LienMthode"/>
          <w:lang w:val="en-US"/>
        </w:rPr>
        <w:t>insertVMTContentPrelude</w:t>
      </w:r>
      <w:r>
        <w:rPr>
          <w:lang w:val="en-US"/>
        </w:rPr>
        <w:t xml:space="preserve">, </w:t>
      </w:r>
      <w:r w:rsidRPr="00D541CD">
        <w:rPr>
          <w:rStyle w:val="LienMthode"/>
          <w:lang w:val="en-US"/>
        </w:rPr>
        <w:t>insertVMTTypePrelude</w:t>
      </w:r>
      <w:r>
        <w:rPr>
          <w:lang w:val="en-US"/>
        </w:rPr>
        <w:t xml:space="preserve">, </w:t>
      </w:r>
      <w:r w:rsidRPr="00D541CD">
        <w:rPr>
          <w:rStyle w:val="LienMthode"/>
          <w:lang w:val="en-US"/>
        </w:rPr>
        <w:t>insertRTTIInfoPrelude</w:t>
      </w:r>
      <w:r>
        <w:rPr>
          <w:lang w:val="en-US"/>
        </w:rPr>
        <w:t>,</w:t>
      </w:r>
    </w:p>
    <w:p w:rsidR="00847F1B" w:rsidRPr="00D541CD" w:rsidRDefault="00847F1B" w:rsidP="00847F1B">
      <w:pPr>
        <w:pStyle w:val="RelativesItem"/>
        <w:rPr>
          <w:lang w:val="en-US"/>
        </w:rPr>
      </w:pPr>
      <w:proofErr w:type="gramStart"/>
      <w:r w:rsidRPr="00D541CD">
        <w:rPr>
          <w:lang w:val="en-US"/>
        </w:rPr>
        <w:t>the</w:t>
      </w:r>
      <w:proofErr w:type="gramEnd"/>
      <w:r w:rsidRPr="00D541CD">
        <w:rPr>
          <w:lang w:val="en-US"/>
        </w:rPr>
        <w:t xml:space="preserve"> </w:t>
      </w:r>
      <w:r>
        <w:rPr>
          <w:lang w:val="en-US"/>
        </w:rPr>
        <w:t>constructor</w:t>
      </w:r>
      <w:r w:rsidRPr="00D541CD">
        <w:rPr>
          <w:lang w:val="en-US"/>
        </w:rPr>
        <w:t xml:space="preserve"> </w:t>
      </w:r>
      <w:r w:rsidRPr="00D541CD">
        <w:rPr>
          <w:rStyle w:val="LienClasseC"/>
          <w:lang w:val="en-US"/>
        </w:rPr>
        <w:t>Visitor</w:t>
      </w:r>
      <w:r w:rsidRPr="00D541CD">
        <w:rPr>
          <w:rStyle w:val="TexteC"/>
          <w:lang w:val="en-US"/>
        </w:rPr>
        <w:t>::</w:t>
      </w:r>
      <w:r w:rsidRPr="00D541CD">
        <w:rPr>
          <w:rStyle w:val="LienMthode"/>
          <w:lang w:val="en-US"/>
        </w:rPr>
        <w:t>Visitor</w:t>
      </w:r>
      <w:r w:rsidRPr="00D541CD">
        <w:rPr>
          <w:rStyle w:val="TexteC"/>
          <w:lang w:val="en-US"/>
        </w:rPr>
        <w:t>(</w:t>
      </w:r>
      <w:r w:rsidRPr="00D541CD">
        <w:rPr>
          <w:rStyle w:val="LienType"/>
          <w:lang w:val="en-US"/>
        </w:rPr>
        <w:t>FILE</w:t>
      </w:r>
      <w:r w:rsidRPr="00D541CD">
        <w:rPr>
          <w:rStyle w:val="TexteC"/>
          <w:lang w:val="en-US"/>
        </w:rPr>
        <w:t>*,</w:t>
      </w:r>
      <w:r w:rsidRPr="00566A15">
        <w:rPr>
          <w:rStyle w:val="TexteC"/>
          <w:lang w:val="en-US"/>
        </w:rPr>
        <w:t xml:space="preserve"> </w:t>
      </w:r>
      <w:r w:rsidRPr="00D541CD">
        <w:rPr>
          <w:rStyle w:val="LienUnit"/>
          <w:lang w:val="en-US"/>
        </w:rPr>
        <w:t>clang</w:t>
      </w:r>
      <w:r w:rsidRPr="00D541CD">
        <w:rPr>
          <w:rStyle w:val="TexteC"/>
          <w:lang w:val="en-US"/>
        </w:rPr>
        <w:t>::</w:t>
      </w:r>
      <w:proofErr w:type="spellStart"/>
      <w:r w:rsidRPr="00D541CD">
        <w:rPr>
          <w:rStyle w:val="LienClasseC"/>
          <w:lang w:val="en-US"/>
        </w:rPr>
        <w:t>CompilerInstance</w:t>
      </w:r>
      <w:proofErr w:type="spellEnd"/>
      <w:r w:rsidRPr="00D541CD">
        <w:rPr>
          <w:rStyle w:val="TexteC"/>
          <w:lang w:val="en-US"/>
        </w:rPr>
        <w:t>&amp;)</w:t>
      </w:r>
      <w:r>
        <w:rPr>
          <w:lang w:val="en-US"/>
        </w:rPr>
        <w:t>.</w:t>
      </w:r>
    </w:p>
    <w:p w:rsidR="00BC5111" w:rsidRDefault="00BC5111" w:rsidP="00BC5111">
      <w:pPr>
        <w:pStyle w:val="EntteMthode"/>
        <w:rPr>
          <w:lang w:val="en-US"/>
        </w:rPr>
      </w:pPr>
      <w:r w:rsidRPr="009C7535">
        <w:rPr>
          <w:i/>
          <w:iCs/>
          <w:color w:val="0033CC"/>
          <w:lang w:val="en-US"/>
        </w:rPr>
        <w:t>/* statement */</w:t>
      </w:r>
      <w:r w:rsidRPr="002B1A9A">
        <w:rPr>
          <w:lang w:val="en-US"/>
        </w:rPr>
        <w:t xml:space="preserve"> </w:t>
      </w:r>
      <w:r w:rsidRPr="002B1A9A">
        <w:rPr>
          <w:rStyle w:val="LienType"/>
          <w:lang w:val="en-US"/>
        </w:rPr>
        <w:t>list</w:t>
      </w:r>
      <w:r w:rsidRPr="002B1A9A">
        <w:rPr>
          <w:lang w:val="en-US"/>
        </w:rPr>
        <w:t xml:space="preserve">* </w:t>
      </w:r>
      <w:r w:rsidRPr="002B1A9A">
        <w:rPr>
          <w:rStyle w:val="DfinitionMthode"/>
          <w:lang w:val="en-US"/>
        </w:rPr>
        <w:t>insertRTTIAlgorithmsAuxDeclPrelude</w:t>
      </w:r>
      <w:r w:rsidRPr="002B1A9A">
        <w:rPr>
          <w:lang w:val="en-US"/>
        </w:rPr>
        <w:t>(</w:t>
      </w:r>
      <w:r w:rsidRPr="002B1A9A">
        <w:rPr>
          <w:rStyle w:val="LienClasseC"/>
          <w:lang w:val="en-US"/>
        </w:rPr>
        <w:t>ForwardReferenceList</w:t>
      </w:r>
      <w:r w:rsidRPr="002B1A9A">
        <w:rPr>
          <w:lang w:val="en-US"/>
        </w:rPr>
        <w:t>&amp; globals, location loc);</w:t>
      </w:r>
    </w:p>
    <w:p w:rsidR="00D53023" w:rsidRDefault="00D53023" w:rsidP="00D53023">
      <w:pPr>
        <w:rPr>
          <w:lang w:val="en-US"/>
        </w:rPr>
      </w:pPr>
      <w:r>
        <w:rPr>
          <w:lang w:val="en-US"/>
        </w:rPr>
        <w:t xml:space="preserve">Generate in </w:t>
      </w:r>
      <w:r w:rsidRPr="00566A15">
        <w:rPr>
          <w:rStyle w:val="TexteC"/>
          <w:lang w:val="en-US"/>
        </w:rPr>
        <w:t>globals</w:t>
      </w:r>
      <w:r>
        <w:rPr>
          <w:lang w:val="en-US"/>
        </w:rPr>
        <w:t xml:space="preserve"> the external part of the function </w:t>
      </w:r>
      <w:r w:rsidRPr="004E4361">
        <w:rPr>
          <w:rStyle w:val="TexteC"/>
          <w:lang w:val="en-US"/>
        </w:rPr>
        <w:t>_frama_c_find_dynamic_cast_aux</w:t>
      </w:r>
      <w:r>
        <w:rPr>
          <w:lang w:val="en-US"/>
        </w:rPr>
        <w:t xml:space="preserve"> that defines the recursive part of the </w:t>
      </w:r>
      <w:r w:rsidRPr="00566A15">
        <w:rPr>
          <w:rStyle w:val="TexteC"/>
          <w:b/>
          <w:lang w:val="en-US"/>
        </w:rPr>
        <w:t>dynamic_cast</w:t>
      </w:r>
      <w:r>
        <w:rPr>
          <w:lang w:val="en-US"/>
        </w:rPr>
        <w:t xml:space="preserve"> algorithm. The result is the place where new instructions can be inserted in the function’s body. Our method is called by the method </w:t>
      </w:r>
      <w:r w:rsidRPr="004E4361">
        <w:rPr>
          <w:rStyle w:val="LienMthode"/>
          <w:lang w:val="en-US"/>
        </w:rPr>
        <w:t>insertRttiPrelude</w:t>
      </w:r>
      <w:r>
        <w:rPr>
          <w:lang w:val="en-US"/>
        </w:rPr>
        <w:t>.</w:t>
      </w:r>
    </w:p>
    <w:p w:rsidR="00D53023" w:rsidRPr="00104AF4" w:rsidRDefault="00D53023" w:rsidP="000057FB">
      <w:pPr>
        <w:spacing w:before="120"/>
        <w:ind w:left="992" w:hanging="425"/>
        <w:rPr>
          <w:rStyle w:val="TexteC"/>
          <w:sz w:val="16"/>
          <w:szCs w:val="16"/>
          <w:lang w:val="en-US"/>
        </w:rPr>
      </w:pPr>
      <w:r w:rsidRPr="00104AF4">
        <w:rPr>
          <w:rStyle w:val="TexteC"/>
          <w:b/>
          <w:sz w:val="16"/>
          <w:szCs w:val="16"/>
          <w:lang w:val="en-US"/>
        </w:rPr>
        <w:t>int</w:t>
      </w:r>
      <w:r w:rsidRPr="00104AF4">
        <w:rPr>
          <w:rStyle w:val="TexteC"/>
          <w:sz w:val="16"/>
          <w:szCs w:val="16"/>
          <w:lang w:val="en-US"/>
        </w:rPr>
        <w:t xml:space="preserve"> _frama_c_find_dynamic_cast_aux(</w:t>
      </w:r>
      <w:r w:rsidRPr="00104AF4">
        <w:rPr>
          <w:rStyle w:val="TexteC"/>
          <w:b/>
          <w:sz w:val="16"/>
          <w:szCs w:val="16"/>
          <w:lang w:val="en-US"/>
        </w:rPr>
        <w:t>struct</w:t>
      </w:r>
      <w:r w:rsidRPr="00104AF4">
        <w:rPr>
          <w:rStyle w:val="TexteC"/>
          <w:sz w:val="16"/>
          <w:szCs w:val="16"/>
          <w:lang w:val="en-US"/>
        </w:rPr>
        <w:t xml:space="preserve"> _frama_c_rtti_name_info_node* target_info,</w:t>
      </w:r>
      <w:r>
        <w:rPr>
          <w:rStyle w:val="TexteC"/>
          <w:sz w:val="16"/>
          <w:szCs w:val="16"/>
          <w:lang w:val="en-US"/>
        </w:rPr>
        <w:t xml:space="preserve"> </w:t>
      </w:r>
      <w:r w:rsidRPr="00104AF4">
        <w:rPr>
          <w:rStyle w:val="TexteC"/>
          <w:b/>
          <w:sz w:val="16"/>
          <w:szCs w:val="16"/>
          <w:lang w:val="en-US"/>
        </w:rPr>
        <w:t>struct</w:t>
      </w:r>
      <w:r w:rsidRPr="00104AF4">
        <w:rPr>
          <w:rStyle w:val="TexteC"/>
          <w:sz w:val="16"/>
          <w:szCs w:val="16"/>
          <w:lang w:val="en-US"/>
        </w:rPr>
        <w:t xml:space="preserve"> _frama_c_rtti_name_info_content* concrete_base,</w:t>
      </w:r>
      <w:r>
        <w:rPr>
          <w:rStyle w:val="TexteC"/>
          <w:sz w:val="16"/>
          <w:szCs w:val="16"/>
          <w:lang w:val="en-US"/>
        </w:rPr>
        <w:t xml:space="preserve"> </w:t>
      </w:r>
      <w:r w:rsidRPr="00104AF4">
        <w:rPr>
          <w:rStyle w:val="TexteC"/>
          <w:b/>
          <w:sz w:val="16"/>
          <w:szCs w:val="16"/>
          <w:lang w:val="en-US"/>
        </w:rPr>
        <w:t>int</w:t>
      </w:r>
      <w:r w:rsidRPr="00104AF4">
        <w:rPr>
          <w:rStyle w:val="TexteC"/>
          <w:sz w:val="16"/>
          <w:szCs w:val="16"/>
          <w:lang w:val="en-US"/>
        </w:rPr>
        <w:t xml:space="preserve"> number_of_bases, </w:t>
      </w:r>
      <w:r w:rsidRPr="00104AF4">
        <w:rPr>
          <w:rStyle w:val="TexteC"/>
          <w:b/>
          <w:sz w:val="16"/>
          <w:szCs w:val="16"/>
          <w:lang w:val="en-US"/>
        </w:rPr>
        <w:t>int</w:t>
      </w:r>
      <w:r w:rsidRPr="00104AF4">
        <w:rPr>
          <w:rStyle w:val="TexteC"/>
          <w:sz w:val="16"/>
          <w:szCs w:val="16"/>
          <w:lang w:val="en-US"/>
        </w:rPr>
        <w:t xml:space="preserve"> found_shift_object, </w:t>
      </w:r>
      <w:r w:rsidRPr="00104AF4">
        <w:rPr>
          <w:rStyle w:val="TexteC"/>
          <w:b/>
          <w:sz w:val="16"/>
          <w:szCs w:val="16"/>
          <w:lang w:val="en-US"/>
        </w:rPr>
        <w:t>int</w:t>
      </w:r>
      <w:r w:rsidRPr="00104AF4">
        <w:rPr>
          <w:rStyle w:val="TexteC"/>
          <w:sz w:val="16"/>
          <w:szCs w:val="16"/>
          <w:lang w:val="en-US"/>
        </w:rPr>
        <w:t xml:space="preserve"> found_shift_vmt,</w:t>
      </w:r>
      <w:r>
        <w:rPr>
          <w:rStyle w:val="TexteC"/>
          <w:sz w:val="16"/>
          <w:szCs w:val="16"/>
          <w:lang w:val="en-US"/>
        </w:rPr>
        <w:t xml:space="preserve"> </w:t>
      </w:r>
      <w:r w:rsidRPr="00104AF4">
        <w:rPr>
          <w:rStyle w:val="TexteC"/>
          <w:b/>
          <w:sz w:val="16"/>
          <w:szCs w:val="16"/>
          <w:lang w:val="en-US"/>
        </w:rPr>
        <w:t>int</w:t>
      </w:r>
      <w:r w:rsidRPr="00104AF4">
        <w:rPr>
          <w:rStyle w:val="TexteC"/>
          <w:sz w:val="16"/>
          <w:szCs w:val="16"/>
          <w:lang w:val="en-US"/>
        </w:rPr>
        <w:t xml:space="preserve"> last_shift_vmt, </w:t>
      </w:r>
      <w:r w:rsidRPr="00104AF4">
        <w:rPr>
          <w:rStyle w:val="TexteC"/>
          <w:b/>
          <w:sz w:val="16"/>
          <w:szCs w:val="16"/>
          <w:lang w:val="en-US"/>
        </w:rPr>
        <w:t>int</w:t>
      </w:r>
      <w:r w:rsidRPr="00104AF4">
        <w:rPr>
          <w:rStyle w:val="TexteC"/>
          <w:sz w:val="16"/>
          <w:szCs w:val="16"/>
          <w:lang w:val="en-US"/>
        </w:rPr>
        <w:t xml:space="preserve">* shift_object, </w:t>
      </w:r>
      <w:r w:rsidRPr="00104AF4">
        <w:rPr>
          <w:rStyle w:val="TexteC"/>
          <w:b/>
          <w:sz w:val="16"/>
          <w:szCs w:val="16"/>
          <w:lang w:val="en-US"/>
        </w:rPr>
        <w:t>int</w:t>
      </w:r>
      <w:r w:rsidRPr="00104AF4">
        <w:rPr>
          <w:rStyle w:val="TexteC"/>
          <w:sz w:val="16"/>
          <w:szCs w:val="16"/>
          <w:lang w:val="en-US"/>
        </w:rPr>
        <w:t>* distance)</w:t>
      </w:r>
    </w:p>
    <w:p w:rsidR="00D53023" w:rsidRPr="00104AF4" w:rsidRDefault="00D53023" w:rsidP="00D53023">
      <w:pPr>
        <w:ind w:left="993" w:hanging="426"/>
        <w:rPr>
          <w:rStyle w:val="TexteC"/>
          <w:sz w:val="16"/>
          <w:szCs w:val="16"/>
          <w:lang w:val="en-US"/>
        </w:rPr>
      </w:pPr>
      <w:r w:rsidRPr="00104AF4">
        <w:rPr>
          <w:rStyle w:val="TexteC"/>
          <w:sz w:val="16"/>
          <w:szCs w:val="16"/>
          <w:lang w:val="en-US"/>
        </w:rPr>
        <w:t>{</w:t>
      </w:r>
      <w:r>
        <w:rPr>
          <w:rStyle w:val="TexteC"/>
          <w:sz w:val="16"/>
          <w:szCs w:val="16"/>
          <w:lang w:val="en-US"/>
        </w:rPr>
        <w:t xml:space="preserve"> …</w:t>
      </w:r>
    </w:p>
    <w:p w:rsidR="00D53023" w:rsidRDefault="00D53023" w:rsidP="00D53023">
      <w:pPr>
        <w:spacing w:after="120"/>
        <w:ind w:left="992" w:hanging="425"/>
        <w:rPr>
          <w:rStyle w:val="TexteC"/>
          <w:sz w:val="16"/>
          <w:szCs w:val="16"/>
          <w:lang w:val="en-US"/>
        </w:rPr>
      </w:pPr>
      <w:r w:rsidRPr="00104AF4">
        <w:rPr>
          <w:rStyle w:val="TexteC"/>
          <w:sz w:val="16"/>
          <w:szCs w:val="16"/>
          <w:lang w:val="en-US"/>
        </w:rPr>
        <w:lastRenderedPageBreak/>
        <w:t>}</w:t>
      </w:r>
    </w:p>
    <w:p w:rsidR="00F5503E" w:rsidRDefault="00F5503E" w:rsidP="00F5503E">
      <w:pPr>
        <w:rPr>
          <w:lang w:val="en-US"/>
        </w:rPr>
      </w:pPr>
      <w:r>
        <w:rPr>
          <w:lang w:val="en-US"/>
        </w:rPr>
        <w:t xml:space="preserve">A more precise description is available at the documentation of the method </w:t>
      </w:r>
      <w:r w:rsidRPr="00104AF4">
        <w:rPr>
          <w:rStyle w:val="LienMthode"/>
          <w:lang w:val="en-US"/>
        </w:rPr>
        <w:t>insertRTTIAlgorithms</w:t>
      </w:r>
      <w:r>
        <w:rPr>
          <w:rStyle w:val="LienMthode"/>
          <w:lang w:val="en-US"/>
        </w:rPr>
        <w:t>Aux</w:t>
      </w:r>
      <w:r w:rsidRPr="00104AF4">
        <w:rPr>
          <w:rStyle w:val="LienMthode"/>
          <w:lang w:val="en-US"/>
        </w:rPr>
        <w:t>Prelude</w:t>
      </w:r>
      <w:r>
        <w:rPr>
          <w:lang w:val="en-US"/>
        </w:rPr>
        <w:t xml:space="preserve"> that calls our method.</w:t>
      </w:r>
    </w:p>
    <w:p w:rsidR="00D53023" w:rsidRDefault="00D53023" w:rsidP="00D53023">
      <w:pPr>
        <w:pStyle w:val="Relatives"/>
        <w:rPr>
          <w:lang w:val="en-US"/>
        </w:rPr>
      </w:pPr>
    </w:p>
    <w:p w:rsidR="00D53023" w:rsidRDefault="00D53023" w:rsidP="00D53023">
      <w:pPr>
        <w:pStyle w:val="RelativesItem"/>
        <w:rPr>
          <w:lang w:val="en-US"/>
        </w:rPr>
      </w:pPr>
      <w:r>
        <w:rPr>
          <w:lang w:val="en-US"/>
        </w:rPr>
        <w:t xml:space="preserve">The methods </w:t>
      </w:r>
      <w:r w:rsidRPr="00C9672A">
        <w:rPr>
          <w:rStyle w:val="LienMthode"/>
          <w:lang w:val="en-US"/>
        </w:rPr>
        <w:t>insertRTTIAlgorithmsAuxWhilePrelude</w:t>
      </w:r>
      <w:r>
        <w:rPr>
          <w:lang w:val="en-US"/>
        </w:rPr>
        <w:t xml:space="preserve">, </w:t>
      </w:r>
      <w:r w:rsidRPr="00C9672A">
        <w:rPr>
          <w:rStyle w:val="LienMthode"/>
          <w:lang w:val="en-US"/>
        </w:rPr>
        <w:t>insertRTTIAlgorithmsAuxWhileBodyPrelude</w:t>
      </w:r>
      <w:r>
        <w:rPr>
          <w:lang w:val="en-US"/>
        </w:rPr>
        <w:t xml:space="preserve">, </w:t>
      </w:r>
      <w:r w:rsidRPr="00C9672A">
        <w:rPr>
          <w:rStyle w:val="LienMthode"/>
          <w:lang w:val="en-US"/>
        </w:rPr>
        <w:t>insertRTTIAlgorithmsAuxWhileThenBodyPrelude</w:t>
      </w:r>
      <w:r>
        <w:rPr>
          <w:lang w:val="en-US"/>
        </w:rPr>
        <w:t xml:space="preserve">, </w:t>
      </w:r>
      <w:r w:rsidRPr="00C9672A">
        <w:rPr>
          <w:rStyle w:val="LienMthode"/>
          <w:lang w:val="en-US"/>
        </w:rPr>
        <w:t>insertRTTIAlgorithmsAuxWhileElseThenBodyPrelude</w:t>
      </w:r>
      <w:r>
        <w:rPr>
          <w:lang w:val="en-US"/>
        </w:rPr>
        <w:t xml:space="preserve"> and </w:t>
      </w:r>
      <w:r w:rsidRPr="00C9672A">
        <w:rPr>
          <w:rStyle w:val="LienMthode"/>
          <w:lang w:val="en-US"/>
        </w:rPr>
        <w:t>insertRTTIAlgorithmsAuxWhileElseElseThenBodyPrelude</w:t>
      </w:r>
      <w:r>
        <w:rPr>
          <w:lang w:val="en-US"/>
        </w:rPr>
        <w:t>,</w:t>
      </w:r>
    </w:p>
    <w:p w:rsidR="00D53023" w:rsidRDefault="00D53023" w:rsidP="00D53023">
      <w:pPr>
        <w:pStyle w:val="RelativesItem"/>
        <w:rPr>
          <w:lang w:val="en-US"/>
        </w:rPr>
      </w:pPr>
      <w:r>
        <w:rPr>
          <w:lang w:val="en-US"/>
        </w:rPr>
        <w:t xml:space="preserve">the method </w:t>
      </w:r>
      <w:r w:rsidRPr="00104AF4">
        <w:rPr>
          <w:rStyle w:val="LienMthode"/>
          <w:lang w:val="en-US"/>
        </w:rPr>
        <w:t>insertRTTIAlgorithms</w:t>
      </w:r>
      <w:r>
        <w:rPr>
          <w:rStyle w:val="LienMthode"/>
          <w:lang w:val="en-US"/>
        </w:rPr>
        <w:t>Aux</w:t>
      </w:r>
      <w:r w:rsidRPr="00104AF4">
        <w:rPr>
          <w:rStyle w:val="LienMthode"/>
          <w:lang w:val="en-US"/>
        </w:rPr>
        <w:t>Prelude</w:t>
      </w:r>
      <w:r>
        <w:rPr>
          <w:lang w:val="en-US"/>
        </w:rPr>
        <w:t>,</w:t>
      </w:r>
    </w:p>
    <w:p w:rsidR="00D53023" w:rsidRDefault="00D53023" w:rsidP="00D53023">
      <w:pPr>
        <w:pStyle w:val="RelativesItem"/>
        <w:rPr>
          <w:lang w:val="en-US"/>
        </w:rPr>
      </w:pPr>
      <w:r>
        <w:rPr>
          <w:lang w:val="en-US"/>
        </w:rPr>
        <w:t xml:space="preserve">the method </w:t>
      </w:r>
      <w:r w:rsidRPr="004E4361">
        <w:rPr>
          <w:rStyle w:val="LienMthode"/>
          <w:lang w:val="en-US"/>
        </w:rPr>
        <w:t>insertRttiPrelude</w:t>
      </w:r>
      <w:r>
        <w:rPr>
          <w:lang w:val="en-US"/>
        </w:rPr>
        <w:t>,</w:t>
      </w:r>
    </w:p>
    <w:p w:rsidR="00D53023" w:rsidRPr="008A49E5" w:rsidRDefault="00D53023" w:rsidP="00D53023">
      <w:pPr>
        <w:pStyle w:val="RelativesItem"/>
        <w:rPr>
          <w:lang w:val="en-US"/>
        </w:rPr>
      </w:pPr>
      <w:proofErr w:type="gramStart"/>
      <w:r>
        <w:rPr>
          <w:lang w:val="en-US"/>
        </w:rPr>
        <w:t>the</w:t>
      </w:r>
      <w:proofErr w:type="gramEnd"/>
      <w:r>
        <w:rPr>
          <w:lang w:val="en-US"/>
        </w:rPr>
        <w:t xml:space="preserve"> method </w:t>
      </w:r>
      <w:r w:rsidRPr="00104AF4">
        <w:rPr>
          <w:rStyle w:val="LienMthode"/>
        </w:rPr>
        <w:t>exitClass</w:t>
      </w:r>
      <w:r>
        <w:rPr>
          <w:lang w:val="en-US"/>
        </w:rPr>
        <w:t>.</w:t>
      </w:r>
    </w:p>
    <w:p w:rsidR="00BC5111" w:rsidRDefault="00BC5111" w:rsidP="00BC5111">
      <w:pPr>
        <w:pStyle w:val="EntteMthode"/>
        <w:rPr>
          <w:lang w:val="en-US"/>
        </w:rPr>
      </w:pPr>
      <w:r w:rsidRPr="009C7535">
        <w:rPr>
          <w:i/>
          <w:iCs/>
          <w:color w:val="0033CC"/>
          <w:lang w:val="en-US"/>
        </w:rPr>
        <w:t>/* statement */</w:t>
      </w:r>
      <w:r w:rsidRPr="002B1A9A">
        <w:rPr>
          <w:lang w:val="en-US"/>
        </w:rPr>
        <w:t xml:space="preserve"> </w:t>
      </w:r>
      <w:r w:rsidRPr="002B1A9A">
        <w:rPr>
          <w:rStyle w:val="LienType"/>
          <w:lang w:val="en-US"/>
        </w:rPr>
        <w:t>list</w:t>
      </w:r>
      <w:r w:rsidRPr="002B1A9A">
        <w:rPr>
          <w:lang w:val="en-US"/>
        </w:rPr>
        <w:t xml:space="preserve">* </w:t>
      </w:r>
      <w:r w:rsidRPr="002B1A9A">
        <w:rPr>
          <w:rStyle w:val="DfinitionMthode"/>
          <w:lang w:val="en-US"/>
        </w:rPr>
        <w:t>insertRTTIAlgorithmsAuxWhilePrelude</w:t>
      </w:r>
      <w:r w:rsidRPr="002B1A9A">
        <w:rPr>
          <w:lang w:val="en-US"/>
        </w:rPr>
        <w:t>(</w:t>
      </w:r>
      <w:r w:rsidRPr="009C7535">
        <w:rPr>
          <w:i/>
          <w:iCs/>
          <w:color w:val="0033CC"/>
          <w:lang w:val="en-US"/>
        </w:rPr>
        <w:t>/* statement */</w:t>
      </w:r>
      <w:r w:rsidRPr="002B1A9A">
        <w:rPr>
          <w:lang w:val="en-US"/>
        </w:rPr>
        <w:t xml:space="preserve"> </w:t>
      </w:r>
      <w:r w:rsidRPr="002B1A9A">
        <w:rPr>
          <w:rStyle w:val="LienType"/>
          <w:lang w:val="en-US"/>
        </w:rPr>
        <w:t>list</w:t>
      </w:r>
      <w:r w:rsidRPr="002B1A9A">
        <w:rPr>
          <w:lang w:val="en-US"/>
        </w:rPr>
        <w:t xml:space="preserve">* functionBodyRef, </w:t>
      </w:r>
      <w:r w:rsidRPr="002B1A9A">
        <w:rPr>
          <w:rStyle w:val="LienType"/>
          <w:lang w:val="en-US"/>
        </w:rPr>
        <w:t>location</w:t>
      </w:r>
      <w:r w:rsidRPr="002B1A9A">
        <w:rPr>
          <w:lang w:val="en-US"/>
        </w:rPr>
        <w:t xml:space="preserve"> loc);</w:t>
      </w:r>
    </w:p>
    <w:p w:rsidR="003E17B0" w:rsidRDefault="003E17B0" w:rsidP="003E17B0">
      <w:pPr>
        <w:rPr>
          <w:lang w:val="en-US"/>
        </w:rPr>
      </w:pPr>
      <w:r>
        <w:rPr>
          <w:lang w:val="en-US"/>
        </w:rPr>
        <w:t xml:space="preserve">Generate at the place </w:t>
      </w:r>
      <w:r w:rsidRPr="00566A15">
        <w:rPr>
          <w:rStyle w:val="TexteC"/>
          <w:lang w:val="en-US"/>
        </w:rPr>
        <w:t>functionBodyRef</w:t>
      </w:r>
      <w:r>
        <w:rPr>
          <w:lang w:val="en-US"/>
        </w:rPr>
        <w:t xml:space="preserve"> some instructions of the body of the function </w:t>
      </w:r>
      <w:r w:rsidRPr="004E4361">
        <w:rPr>
          <w:rStyle w:val="TexteC"/>
          <w:lang w:val="en-US"/>
        </w:rPr>
        <w:t>_frama_c_find_dynamic_cast_aux</w:t>
      </w:r>
      <w:r>
        <w:rPr>
          <w:lang w:val="en-US"/>
        </w:rPr>
        <w:t xml:space="preserve"> that defines the recursive part of the </w:t>
      </w:r>
      <w:r w:rsidRPr="00566A15">
        <w:rPr>
          <w:rStyle w:val="TexteC"/>
          <w:b/>
          <w:lang w:val="en-US"/>
        </w:rPr>
        <w:t>dynamic_cast</w:t>
      </w:r>
      <w:r>
        <w:rPr>
          <w:lang w:val="en-US"/>
        </w:rPr>
        <w:t xml:space="preserve"> algorithm. The result is the place where new instructions can be inserted in the </w:t>
      </w:r>
      <w:r w:rsidR="00DC797D">
        <w:rPr>
          <w:lang w:val="en-US"/>
        </w:rPr>
        <w:t xml:space="preserve">main “while” of the </w:t>
      </w:r>
      <w:r>
        <w:rPr>
          <w:lang w:val="en-US"/>
        </w:rPr>
        <w:t xml:space="preserve">function’s body. Our method is called by the method </w:t>
      </w:r>
      <w:r w:rsidRPr="004E4361">
        <w:rPr>
          <w:rStyle w:val="LienMthode"/>
          <w:lang w:val="en-US"/>
        </w:rPr>
        <w:t>insertRttiPrelude</w:t>
      </w:r>
      <w:r>
        <w:rPr>
          <w:lang w:val="en-US"/>
        </w:rPr>
        <w:t>.</w:t>
      </w:r>
    </w:p>
    <w:p w:rsidR="003E17B0" w:rsidRDefault="003E17B0" w:rsidP="003E17B0">
      <w:pPr>
        <w:rPr>
          <w:lang w:val="en-US"/>
        </w:rPr>
      </w:pPr>
    </w:p>
    <w:p w:rsidR="003E17B0" w:rsidRDefault="003E17B0" w:rsidP="003E17B0">
      <w:pPr>
        <w:rPr>
          <w:lang w:val="en-US"/>
        </w:rPr>
      </w:pPr>
      <w:r>
        <w:rPr>
          <w:lang w:val="en-US"/>
        </w:rPr>
        <w:t xml:space="preserve">A more precise description is available at the documentation of the method </w:t>
      </w:r>
      <w:r w:rsidRPr="00104AF4">
        <w:rPr>
          <w:rStyle w:val="LienMthode"/>
          <w:lang w:val="en-US"/>
        </w:rPr>
        <w:t>insertRTTIAlgorithms</w:t>
      </w:r>
      <w:r>
        <w:rPr>
          <w:rStyle w:val="LienMthode"/>
          <w:lang w:val="en-US"/>
        </w:rPr>
        <w:t>Aux</w:t>
      </w:r>
      <w:r w:rsidRPr="00104AF4">
        <w:rPr>
          <w:rStyle w:val="LienMthode"/>
          <w:lang w:val="en-US"/>
        </w:rPr>
        <w:t>Prelude</w:t>
      </w:r>
      <w:r>
        <w:rPr>
          <w:lang w:val="en-US"/>
        </w:rPr>
        <w:t xml:space="preserve"> that calls our method.</w:t>
      </w:r>
    </w:p>
    <w:p w:rsidR="008A02CC" w:rsidRDefault="008A02CC" w:rsidP="008A02CC">
      <w:pPr>
        <w:pStyle w:val="Relatives"/>
        <w:rPr>
          <w:lang w:val="en-US"/>
        </w:rPr>
      </w:pPr>
    </w:p>
    <w:p w:rsidR="008A02CC" w:rsidRDefault="008A02CC" w:rsidP="008A02CC">
      <w:pPr>
        <w:pStyle w:val="RelativesItem"/>
        <w:rPr>
          <w:lang w:val="en-US"/>
        </w:rPr>
      </w:pPr>
      <w:r>
        <w:rPr>
          <w:lang w:val="en-US"/>
        </w:rPr>
        <w:t xml:space="preserve">The methods </w:t>
      </w:r>
      <w:r w:rsidRPr="00C9672A">
        <w:rPr>
          <w:rStyle w:val="LienMthode"/>
          <w:lang w:val="en-US"/>
        </w:rPr>
        <w:t>insertRTTIAlgorithmsAuxDeclPrelude</w:t>
      </w:r>
      <w:r>
        <w:rPr>
          <w:lang w:val="en-US"/>
        </w:rPr>
        <w:t xml:space="preserve">, </w:t>
      </w:r>
      <w:r w:rsidRPr="00C9672A">
        <w:rPr>
          <w:rStyle w:val="LienMthode"/>
          <w:lang w:val="en-US"/>
        </w:rPr>
        <w:t>insertRTTIAlgorithmsAuxWhileBodyPrelude</w:t>
      </w:r>
      <w:r>
        <w:rPr>
          <w:lang w:val="en-US"/>
        </w:rPr>
        <w:t xml:space="preserve">, </w:t>
      </w:r>
      <w:r w:rsidRPr="00C9672A">
        <w:rPr>
          <w:rStyle w:val="LienMthode"/>
          <w:lang w:val="en-US"/>
        </w:rPr>
        <w:t>insertRTTIAlgorithmsAuxWhileThenBodyPrelude</w:t>
      </w:r>
      <w:r>
        <w:rPr>
          <w:lang w:val="en-US"/>
        </w:rPr>
        <w:t xml:space="preserve">, </w:t>
      </w:r>
      <w:r w:rsidRPr="00C9672A">
        <w:rPr>
          <w:rStyle w:val="LienMthode"/>
          <w:lang w:val="en-US"/>
        </w:rPr>
        <w:t>insertRTTIAlgorithmsAuxWhileElseThenBodyPrelude</w:t>
      </w:r>
      <w:r>
        <w:rPr>
          <w:lang w:val="en-US"/>
        </w:rPr>
        <w:t xml:space="preserve"> and </w:t>
      </w:r>
      <w:r w:rsidRPr="00C9672A">
        <w:rPr>
          <w:rStyle w:val="LienMthode"/>
          <w:lang w:val="en-US"/>
        </w:rPr>
        <w:t>insertRTTIAlgorithmsAuxWhileElseElseThenBodyPrelude</w:t>
      </w:r>
      <w:r>
        <w:rPr>
          <w:lang w:val="en-US"/>
        </w:rPr>
        <w:t>,</w:t>
      </w:r>
    </w:p>
    <w:p w:rsidR="008A02CC" w:rsidRDefault="008A02CC" w:rsidP="008A02CC">
      <w:pPr>
        <w:pStyle w:val="RelativesItem"/>
        <w:rPr>
          <w:lang w:val="en-US"/>
        </w:rPr>
      </w:pPr>
      <w:r>
        <w:rPr>
          <w:lang w:val="en-US"/>
        </w:rPr>
        <w:t xml:space="preserve">the method </w:t>
      </w:r>
      <w:r w:rsidRPr="00104AF4">
        <w:rPr>
          <w:rStyle w:val="LienMthode"/>
          <w:lang w:val="en-US"/>
        </w:rPr>
        <w:t>insertRTTIAlgorithms</w:t>
      </w:r>
      <w:r>
        <w:rPr>
          <w:rStyle w:val="LienMthode"/>
          <w:lang w:val="en-US"/>
        </w:rPr>
        <w:t>Aux</w:t>
      </w:r>
      <w:r w:rsidRPr="00104AF4">
        <w:rPr>
          <w:rStyle w:val="LienMthode"/>
          <w:lang w:val="en-US"/>
        </w:rPr>
        <w:t>Prelude</w:t>
      </w:r>
      <w:r>
        <w:rPr>
          <w:lang w:val="en-US"/>
        </w:rPr>
        <w:t>,</w:t>
      </w:r>
    </w:p>
    <w:p w:rsidR="008A02CC" w:rsidRDefault="008A02CC" w:rsidP="008A02CC">
      <w:pPr>
        <w:pStyle w:val="RelativesItem"/>
        <w:rPr>
          <w:lang w:val="en-US"/>
        </w:rPr>
      </w:pPr>
      <w:r>
        <w:rPr>
          <w:lang w:val="en-US"/>
        </w:rPr>
        <w:t xml:space="preserve">the method </w:t>
      </w:r>
      <w:r w:rsidRPr="004E4361">
        <w:rPr>
          <w:rStyle w:val="LienMthode"/>
          <w:lang w:val="en-US"/>
        </w:rPr>
        <w:t>insertRttiPrelude</w:t>
      </w:r>
      <w:r>
        <w:rPr>
          <w:lang w:val="en-US"/>
        </w:rPr>
        <w:t>,</w:t>
      </w:r>
    </w:p>
    <w:p w:rsidR="008A02CC" w:rsidRPr="008A49E5" w:rsidRDefault="008A02CC" w:rsidP="008A02CC">
      <w:pPr>
        <w:pStyle w:val="RelativesItem"/>
        <w:rPr>
          <w:lang w:val="en-US"/>
        </w:rPr>
      </w:pPr>
      <w:proofErr w:type="gramStart"/>
      <w:r>
        <w:rPr>
          <w:lang w:val="en-US"/>
        </w:rPr>
        <w:t>the</w:t>
      </w:r>
      <w:proofErr w:type="gramEnd"/>
      <w:r>
        <w:rPr>
          <w:lang w:val="en-US"/>
        </w:rPr>
        <w:t xml:space="preserve"> method </w:t>
      </w:r>
      <w:r w:rsidRPr="00104AF4">
        <w:rPr>
          <w:rStyle w:val="LienMthode"/>
        </w:rPr>
        <w:t>exitClass</w:t>
      </w:r>
      <w:r>
        <w:rPr>
          <w:lang w:val="en-US"/>
        </w:rPr>
        <w:t>.</w:t>
      </w:r>
    </w:p>
    <w:p w:rsidR="00BC5111" w:rsidRDefault="00BC5111" w:rsidP="00BC5111">
      <w:pPr>
        <w:pStyle w:val="EntteMthode"/>
        <w:rPr>
          <w:lang w:val="en-US"/>
        </w:rPr>
      </w:pPr>
      <w:r w:rsidRPr="002B1A9A">
        <w:rPr>
          <w:b/>
          <w:bCs/>
          <w:lang w:val="en-US"/>
        </w:rPr>
        <w:t>void</w:t>
      </w:r>
      <w:r w:rsidRPr="002B1A9A">
        <w:rPr>
          <w:lang w:val="en-US"/>
        </w:rPr>
        <w:t xml:space="preserve"> </w:t>
      </w:r>
      <w:r w:rsidRPr="002B1A9A">
        <w:rPr>
          <w:rStyle w:val="DfinitionMthode"/>
          <w:lang w:val="en-US"/>
        </w:rPr>
        <w:t>insertRTTIAlgorithmsAuxWhileBodyPrelude</w:t>
      </w:r>
      <w:r w:rsidRPr="002B1A9A">
        <w:rPr>
          <w:lang w:val="en-US"/>
        </w:rPr>
        <w:t>(</w:t>
      </w:r>
      <w:r w:rsidRPr="009C7535">
        <w:rPr>
          <w:i/>
          <w:iCs/>
          <w:color w:val="0033CC"/>
          <w:lang w:val="en-US"/>
        </w:rPr>
        <w:t>/* statement */</w:t>
      </w:r>
      <w:r w:rsidRPr="002B1A9A">
        <w:rPr>
          <w:lang w:val="en-US"/>
        </w:rPr>
        <w:t xml:space="preserve"> </w:t>
      </w:r>
      <w:r w:rsidRPr="002B1A9A">
        <w:rPr>
          <w:rStyle w:val="LienType"/>
          <w:lang w:val="en-US"/>
        </w:rPr>
        <w:t>list</w:t>
      </w:r>
      <w:r w:rsidRPr="002B1A9A">
        <w:rPr>
          <w:lang w:val="en-US"/>
        </w:rPr>
        <w:t xml:space="preserve">* whileBodyRef, </w:t>
      </w:r>
      <w:r w:rsidRPr="002B1A9A">
        <w:rPr>
          <w:rStyle w:val="LienType"/>
          <w:lang w:val="en-US"/>
        </w:rPr>
        <w:t>location</w:t>
      </w:r>
      <w:r w:rsidRPr="002B1A9A">
        <w:rPr>
          <w:lang w:val="en-US"/>
        </w:rPr>
        <w:t xml:space="preserve"> loc, </w:t>
      </w:r>
      <w:r w:rsidRPr="009C7535">
        <w:rPr>
          <w:i/>
          <w:iCs/>
          <w:color w:val="0033CC"/>
          <w:lang w:val="en-US"/>
        </w:rPr>
        <w:t>/* statement */</w:t>
      </w:r>
      <w:r w:rsidRPr="002B1A9A">
        <w:rPr>
          <w:lang w:val="en-US"/>
        </w:rPr>
        <w:t xml:space="preserve"> </w:t>
      </w:r>
      <w:r w:rsidRPr="002B1A9A">
        <w:rPr>
          <w:rStyle w:val="LienType"/>
          <w:lang w:val="en-US"/>
        </w:rPr>
        <w:t>list</w:t>
      </w:r>
      <w:r w:rsidRPr="002B1A9A">
        <w:rPr>
          <w:lang w:val="en-US"/>
        </w:rPr>
        <w:t xml:space="preserve">*&amp; then, </w:t>
      </w:r>
      <w:r w:rsidRPr="009C7535">
        <w:rPr>
          <w:i/>
          <w:iCs/>
          <w:color w:val="0033CC"/>
          <w:lang w:val="en-US"/>
        </w:rPr>
        <w:t>/* statement */</w:t>
      </w:r>
      <w:r w:rsidRPr="002B1A9A">
        <w:rPr>
          <w:lang w:val="en-US"/>
        </w:rPr>
        <w:t xml:space="preserve"> </w:t>
      </w:r>
      <w:r w:rsidRPr="002B1A9A">
        <w:rPr>
          <w:rStyle w:val="LienType"/>
          <w:lang w:val="en-US"/>
        </w:rPr>
        <w:t>list</w:t>
      </w:r>
      <w:r w:rsidRPr="002B1A9A">
        <w:rPr>
          <w:lang w:val="en-US"/>
        </w:rPr>
        <w:t xml:space="preserve">*&amp; elseThen, </w:t>
      </w:r>
      <w:r w:rsidRPr="009C7535">
        <w:rPr>
          <w:i/>
          <w:iCs/>
          <w:color w:val="0033CC"/>
          <w:lang w:val="en-US"/>
        </w:rPr>
        <w:t>/* statement */</w:t>
      </w:r>
      <w:r w:rsidRPr="002B1A9A">
        <w:rPr>
          <w:lang w:val="en-US"/>
        </w:rPr>
        <w:t xml:space="preserve"> </w:t>
      </w:r>
      <w:r w:rsidRPr="002B1A9A">
        <w:rPr>
          <w:rStyle w:val="LienType"/>
          <w:lang w:val="en-US"/>
        </w:rPr>
        <w:t>list</w:t>
      </w:r>
      <w:r w:rsidRPr="002B1A9A">
        <w:rPr>
          <w:lang w:val="en-US"/>
        </w:rPr>
        <w:t>*&amp; elseElseThen);</w:t>
      </w:r>
    </w:p>
    <w:p w:rsidR="00DC797D" w:rsidRDefault="00DC797D" w:rsidP="00DC797D">
      <w:pPr>
        <w:rPr>
          <w:lang w:val="en-US"/>
        </w:rPr>
      </w:pPr>
      <w:r>
        <w:rPr>
          <w:lang w:val="en-US"/>
        </w:rPr>
        <w:t xml:space="preserve">Generate at the place </w:t>
      </w:r>
      <w:r w:rsidR="00A67B9C" w:rsidRPr="00566A15">
        <w:rPr>
          <w:rStyle w:val="TexteC"/>
          <w:lang w:val="en-US"/>
        </w:rPr>
        <w:t>while</w:t>
      </w:r>
      <w:r w:rsidRPr="00566A15">
        <w:rPr>
          <w:rStyle w:val="TexteC"/>
          <w:lang w:val="en-US"/>
        </w:rPr>
        <w:t>BodyRef</w:t>
      </w:r>
      <w:r>
        <w:rPr>
          <w:lang w:val="en-US"/>
        </w:rPr>
        <w:t xml:space="preserve"> some instructions of the </w:t>
      </w:r>
      <w:r w:rsidR="00A67B9C">
        <w:rPr>
          <w:lang w:val="en-US"/>
        </w:rPr>
        <w:t xml:space="preserve">main “while” of the function’s </w:t>
      </w:r>
      <w:r>
        <w:rPr>
          <w:lang w:val="en-US"/>
        </w:rPr>
        <w:t>body</w:t>
      </w:r>
      <w:r w:rsidR="00A67B9C">
        <w:rPr>
          <w:lang w:val="en-US"/>
        </w:rPr>
        <w:t xml:space="preserve"> of </w:t>
      </w:r>
      <w:r w:rsidRPr="004E4361">
        <w:rPr>
          <w:rStyle w:val="TexteC"/>
          <w:lang w:val="en-US"/>
        </w:rPr>
        <w:t>_frama_c_find_dynamic_cast_aux</w:t>
      </w:r>
      <w:r>
        <w:rPr>
          <w:lang w:val="en-US"/>
        </w:rPr>
        <w:t xml:space="preserve"> that defines the recursive part of the </w:t>
      </w:r>
      <w:r w:rsidRPr="00566A15">
        <w:rPr>
          <w:rStyle w:val="TexteC"/>
          <w:b/>
          <w:lang w:val="en-US"/>
        </w:rPr>
        <w:t>dynamic_cast</w:t>
      </w:r>
      <w:r>
        <w:rPr>
          <w:lang w:val="en-US"/>
        </w:rPr>
        <w:t xml:space="preserve"> algorithm. The result</w:t>
      </w:r>
      <w:r w:rsidR="00A67B9C">
        <w:rPr>
          <w:lang w:val="en-US"/>
        </w:rPr>
        <w:t xml:space="preserve">s </w:t>
      </w:r>
      <w:r w:rsidR="00A67B9C" w:rsidRPr="00566A15">
        <w:rPr>
          <w:rStyle w:val="TexteC"/>
          <w:lang w:val="en-US"/>
        </w:rPr>
        <w:t>then</w:t>
      </w:r>
      <w:r w:rsidR="00A67B9C">
        <w:rPr>
          <w:lang w:val="en-US"/>
        </w:rPr>
        <w:t xml:space="preserve">, </w:t>
      </w:r>
      <w:r w:rsidR="00A67B9C" w:rsidRPr="00566A15">
        <w:rPr>
          <w:rStyle w:val="TexteC"/>
          <w:lang w:val="en-US"/>
        </w:rPr>
        <w:t>elseThen</w:t>
      </w:r>
      <w:r w:rsidR="00A67B9C">
        <w:rPr>
          <w:lang w:val="en-US"/>
        </w:rPr>
        <w:t xml:space="preserve">, </w:t>
      </w:r>
      <w:r w:rsidR="00A67B9C" w:rsidRPr="00566A15">
        <w:rPr>
          <w:rStyle w:val="TexteC"/>
          <w:lang w:val="en-US"/>
        </w:rPr>
        <w:t>elseElseThen</w:t>
      </w:r>
      <w:r>
        <w:rPr>
          <w:lang w:val="en-US"/>
        </w:rPr>
        <w:t xml:space="preserve"> </w:t>
      </w:r>
      <w:r w:rsidR="00A67B9C">
        <w:rPr>
          <w:lang w:val="en-US"/>
        </w:rPr>
        <w:t>are</w:t>
      </w:r>
      <w:r>
        <w:rPr>
          <w:lang w:val="en-US"/>
        </w:rPr>
        <w:t xml:space="preserve"> the place</w:t>
      </w:r>
      <w:r w:rsidR="00A67B9C">
        <w:rPr>
          <w:lang w:val="en-US"/>
        </w:rPr>
        <w:t>s</w:t>
      </w:r>
      <w:r>
        <w:rPr>
          <w:lang w:val="en-US"/>
        </w:rPr>
        <w:t xml:space="preserve"> where new instructions can be inserted. Our method is called by the method </w:t>
      </w:r>
      <w:r w:rsidRPr="004E4361">
        <w:rPr>
          <w:rStyle w:val="LienMthode"/>
          <w:lang w:val="en-US"/>
        </w:rPr>
        <w:t>insertRttiPrelude</w:t>
      </w:r>
      <w:r>
        <w:rPr>
          <w:lang w:val="en-US"/>
        </w:rPr>
        <w:t>.</w:t>
      </w:r>
    </w:p>
    <w:p w:rsidR="00DC797D" w:rsidRDefault="00DC797D" w:rsidP="00DC797D">
      <w:pPr>
        <w:rPr>
          <w:lang w:val="en-US"/>
        </w:rPr>
      </w:pPr>
    </w:p>
    <w:p w:rsidR="00DC797D" w:rsidRDefault="00DC797D" w:rsidP="00DC797D">
      <w:pPr>
        <w:rPr>
          <w:lang w:val="en-US"/>
        </w:rPr>
      </w:pPr>
      <w:r>
        <w:rPr>
          <w:lang w:val="en-US"/>
        </w:rPr>
        <w:t xml:space="preserve">A more precise description is available at the documentation of the method </w:t>
      </w:r>
      <w:r w:rsidRPr="00104AF4">
        <w:rPr>
          <w:rStyle w:val="LienMthode"/>
          <w:lang w:val="en-US"/>
        </w:rPr>
        <w:t>insertRTTIAlgorithms</w:t>
      </w:r>
      <w:r>
        <w:rPr>
          <w:rStyle w:val="LienMthode"/>
          <w:lang w:val="en-US"/>
        </w:rPr>
        <w:t>Aux</w:t>
      </w:r>
      <w:r w:rsidRPr="00104AF4">
        <w:rPr>
          <w:rStyle w:val="LienMthode"/>
          <w:lang w:val="en-US"/>
        </w:rPr>
        <w:t>Prelude</w:t>
      </w:r>
      <w:r>
        <w:rPr>
          <w:lang w:val="en-US"/>
        </w:rPr>
        <w:t xml:space="preserve"> that calls our method.</w:t>
      </w:r>
    </w:p>
    <w:p w:rsidR="008A02CC" w:rsidRDefault="008A02CC" w:rsidP="008A02CC">
      <w:pPr>
        <w:pStyle w:val="Relatives"/>
        <w:rPr>
          <w:lang w:val="en-US"/>
        </w:rPr>
      </w:pPr>
    </w:p>
    <w:p w:rsidR="008A02CC" w:rsidRDefault="008A02CC" w:rsidP="008A02CC">
      <w:pPr>
        <w:pStyle w:val="RelativesItem"/>
        <w:rPr>
          <w:lang w:val="en-US"/>
        </w:rPr>
      </w:pPr>
      <w:r>
        <w:rPr>
          <w:lang w:val="en-US"/>
        </w:rPr>
        <w:t xml:space="preserve">The methods </w:t>
      </w:r>
      <w:r w:rsidRPr="00C9672A">
        <w:rPr>
          <w:rStyle w:val="LienMthode"/>
          <w:lang w:val="en-US"/>
        </w:rPr>
        <w:t>insertRTTIAlgorithmsAuxDeclPrelude</w:t>
      </w:r>
      <w:r>
        <w:rPr>
          <w:lang w:val="en-US"/>
        </w:rPr>
        <w:t xml:space="preserve">, </w:t>
      </w:r>
      <w:r w:rsidRPr="00C9672A">
        <w:rPr>
          <w:rStyle w:val="LienMthode"/>
          <w:lang w:val="en-US"/>
        </w:rPr>
        <w:t>insertRTTIAlgorithmsAuxWhilePrelude</w:t>
      </w:r>
      <w:r>
        <w:rPr>
          <w:lang w:val="en-US"/>
        </w:rPr>
        <w:t xml:space="preserve">, </w:t>
      </w:r>
      <w:r w:rsidRPr="00C9672A">
        <w:rPr>
          <w:rStyle w:val="LienMthode"/>
          <w:lang w:val="en-US"/>
        </w:rPr>
        <w:t>insertRTTIAlgorithmsAuxWhileThenBodyPrelude</w:t>
      </w:r>
      <w:r>
        <w:rPr>
          <w:lang w:val="en-US"/>
        </w:rPr>
        <w:t xml:space="preserve">, </w:t>
      </w:r>
      <w:r w:rsidRPr="00C9672A">
        <w:rPr>
          <w:rStyle w:val="LienMthode"/>
          <w:lang w:val="en-US"/>
        </w:rPr>
        <w:t>insertRTTIAlgorithmsAuxWhileElseThenBodyPrelude</w:t>
      </w:r>
      <w:r>
        <w:rPr>
          <w:lang w:val="en-US"/>
        </w:rPr>
        <w:t xml:space="preserve"> and </w:t>
      </w:r>
      <w:r w:rsidRPr="00C9672A">
        <w:rPr>
          <w:rStyle w:val="LienMthode"/>
          <w:lang w:val="en-US"/>
        </w:rPr>
        <w:t>insertRTTIAlgorithmsAuxWhileElseElseThenBodyPrelude</w:t>
      </w:r>
      <w:r>
        <w:rPr>
          <w:lang w:val="en-US"/>
        </w:rPr>
        <w:t>,</w:t>
      </w:r>
    </w:p>
    <w:p w:rsidR="008A02CC" w:rsidRDefault="008A02CC" w:rsidP="008A02CC">
      <w:pPr>
        <w:pStyle w:val="RelativesItem"/>
        <w:rPr>
          <w:lang w:val="en-US"/>
        </w:rPr>
      </w:pPr>
      <w:r>
        <w:rPr>
          <w:lang w:val="en-US"/>
        </w:rPr>
        <w:t xml:space="preserve">the method </w:t>
      </w:r>
      <w:r w:rsidRPr="00104AF4">
        <w:rPr>
          <w:rStyle w:val="LienMthode"/>
          <w:lang w:val="en-US"/>
        </w:rPr>
        <w:t>insertRTTIAlgorithms</w:t>
      </w:r>
      <w:r>
        <w:rPr>
          <w:rStyle w:val="LienMthode"/>
          <w:lang w:val="en-US"/>
        </w:rPr>
        <w:t>Aux</w:t>
      </w:r>
      <w:r w:rsidRPr="00104AF4">
        <w:rPr>
          <w:rStyle w:val="LienMthode"/>
          <w:lang w:val="en-US"/>
        </w:rPr>
        <w:t>Prelude</w:t>
      </w:r>
      <w:r>
        <w:rPr>
          <w:lang w:val="en-US"/>
        </w:rPr>
        <w:t>,</w:t>
      </w:r>
    </w:p>
    <w:p w:rsidR="008A02CC" w:rsidRDefault="008A02CC" w:rsidP="008A02CC">
      <w:pPr>
        <w:pStyle w:val="RelativesItem"/>
        <w:rPr>
          <w:lang w:val="en-US"/>
        </w:rPr>
      </w:pPr>
      <w:r>
        <w:rPr>
          <w:lang w:val="en-US"/>
        </w:rPr>
        <w:t xml:space="preserve">the method </w:t>
      </w:r>
      <w:r w:rsidRPr="004E4361">
        <w:rPr>
          <w:rStyle w:val="LienMthode"/>
          <w:lang w:val="en-US"/>
        </w:rPr>
        <w:t>insertRttiPrelude</w:t>
      </w:r>
      <w:r>
        <w:rPr>
          <w:lang w:val="en-US"/>
        </w:rPr>
        <w:t>,</w:t>
      </w:r>
    </w:p>
    <w:p w:rsidR="008A02CC" w:rsidRPr="008A49E5" w:rsidRDefault="008A02CC" w:rsidP="008A02CC">
      <w:pPr>
        <w:pStyle w:val="RelativesItem"/>
        <w:rPr>
          <w:lang w:val="en-US"/>
        </w:rPr>
      </w:pPr>
      <w:proofErr w:type="gramStart"/>
      <w:r>
        <w:rPr>
          <w:lang w:val="en-US"/>
        </w:rPr>
        <w:t>the</w:t>
      </w:r>
      <w:proofErr w:type="gramEnd"/>
      <w:r>
        <w:rPr>
          <w:lang w:val="en-US"/>
        </w:rPr>
        <w:t xml:space="preserve"> method </w:t>
      </w:r>
      <w:r w:rsidRPr="00104AF4">
        <w:rPr>
          <w:rStyle w:val="LienMthode"/>
        </w:rPr>
        <w:t>exitClass</w:t>
      </w:r>
      <w:r>
        <w:rPr>
          <w:lang w:val="en-US"/>
        </w:rPr>
        <w:t>.</w:t>
      </w:r>
    </w:p>
    <w:p w:rsidR="00BC5111" w:rsidRDefault="00BC5111" w:rsidP="00BC5111">
      <w:pPr>
        <w:pStyle w:val="EntteMthode"/>
        <w:rPr>
          <w:lang w:val="en-US"/>
        </w:rPr>
      </w:pPr>
      <w:r w:rsidRPr="002B1A9A">
        <w:rPr>
          <w:b/>
          <w:bCs/>
          <w:lang w:val="en-US"/>
        </w:rPr>
        <w:t>void</w:t>
      </w:r>
      <w:r w:rsidRPr="002B1A9A">
        <w:rPr>
          <w:lang w:val="en-US"/>
        </w:rPr>
        <w:t xml:space="preserve"> </w:t>
      </w:r>
      <w:r w:rsidRPr="002B1A9A">
        <w:rPr>
          <w:rStyle w:val="DfinitionMthode"/>
          <w:lang w:val="en-US"/>
        </w:rPr>
        <w:t>insertRTTIAlgorithmsAuxWhileThenBodyPrelude</w:t>
      </w:r>
      <w:r w:rsidRPr="002B1A9A">
        <w:rPr>
          <w:lang w:val="en-US"/>
        </w:rPr>
        <w:t>(</w:t>
      </w:r>
      <w:r w:rsidRPr="009C7535">
        <w:rPr>
          <w:i/>
          <w:iCs/>
          <w:color w:val="0033CC"/>
          <w:lang w:val="en-US"/>
        </w:rPr>
        <w:t>/* statement */</w:t>
      </w:r>
      <w:r w:rsidRPr="002B1A9A">
        <w:rPr>
          <w:lang w:val="en-US"/>
        </w:rPr>
        <w:t xml:space="preserve"> </w:t>
      </w:r>
      <w:r w:rsidRPr="002B1A9A">
        <w:rPr>
          <w:rStyle w:val="LienType"/>
          <w:lang w:val="en-US"/>
        </w:rPr>
        <w:t>list</w:t>
      </w:r>
      <w:r w:rsidRPr="002B1A9A">
        <w:rPr>
          <w:lang w:val="en-US"/>
        </w:rPr>
        <w:t xml:space="preserve">* statements, </w:t>
      </w:r>
      <w:r w:rsidRPr="002B1A9A">
        <w:rPr>
          <w:rStyle w:val="LienType"/>
          <w:lang w:val="en-US"/>
        </w:rPr>
        <w:t>location</w:t>
      </w:r>
      <w:r w:rsidRPr="002B1A9A">
        <w:rPr>
          <w:lang w:val="en-US"/>
        </w:rPr>
        <w:t xml:space="preserve"> loc);</w:t>
      </w:r>
    </w:p>
    <w:p w:rsidR="00201D25" w:rsidRDefault="00201D25" w:rsidP="00201D25">
      <w:pPr>
        <w:rPr>
          <w:lang w:val="en-US"/>
        </w:rPr>
      </w:pPr>
      <w:r>
        <w:rPr>
          <w:lang w:val="en-US"/>
        </w:rPr>
        <w:t xml:space="preserve">Generate at the place </w:t>
      </w:r>
      <w:r w:rsidR="003515A7" w:rsidRPr="00566A15">
        <w:rPr>
          <w:rStyle w:val="TexteC"/>
          <w:lang w:val="en-US"/>
        </w:rPr>
        <w:t>statements</w:t>
      </w:r>
      <w:r>
        <w:rPr>
          <w:lang w:val="en-US"/>
        </w:rPr>
        <w:t xml:space="preserve"> some instructions of </w:t>
      </w:r>
      <w:r w:rsidR="003515A7">
        <w:rPr>
          <w:lang w:val="en-US"/>
        </w:rPr>
        <w:t xml:space="preserve">the “then” branch of the “if” in </w:t>
      </w:r>
      <w:r>
        <w:rPr>
          <w:lang w:val="en-US"/>
        </w:rPr>
        <w:t xml:space="preserve">the main “while” of the function’s body of </w:t>
      </w:r>
      <w:r w:rsidRPr="004E4361">
        <w:rPr>
          <w:rStyle w:val="TexteC"/>
          <w:lang w:val="en-US"/>
        </w:rPr>
        <w:t>_frama_c_find_dynamic_cast_aux</w:t>
      </w:r>
      <w:r>
        <w:rPr>
          <w:lang w:val="en-US"/>
        </w:rPr>
        <w:t xml:space="preserve"> that defines the recursive part of the </w:t>
      </w:r>
      <w:r w:rsidRPr="00566A15">
        <w:rPr>
          <w:rStyle w:val="TexteC"/>
          <w:b/>
          <w:lang w:val="en-US"/>
        </w:rPr>
        <w:t>dynamic_cast</w:t>
      </w:r>
      <w:r>
        <w:rPr>
          <w:lang w:val="en-US"/>
        </w:rPr>
        <w:t xml:space="preserve"> algorithm</w:t>
      </w:r>
      <w:r w:rsidR="003515A7">
        <w:rPr>
          <w:lang w:val="en-US"/>
        </w:rPr>
        <w:t xml:space="preserve"> (see the argument </w:t>
      </w:r>
      <w:r w:rsidR="003515A7" w:rsidRPr="00566A15">
        <w:rPr>
          <w:rStyle w:val="TexteC"/>
          <w:lang w:val="en-US"/>
        </w:rPr>
        <w:t>then</w:t>
      </w:r>
      <w:r w:rsidR="003515A7">
        <w:rPr>
          <w:lang w:val="en-US"/>
        </w:rPr>
        <w:t xml:space="preserve"> of the method </w:t>
      </w:r>
      <w:r w:rsidR="003515A7" w:rsidRPr="00566A15">
        <w:rPr>
          <w:rStyle w:val="LienMthode"/>
          <w:lang w:val="en-US"/>
        </w:rPr>
        <w:t>insertRTTIAlgorithmsAuxWhileBodyPrelude</w:t>
      </w:r>
      <w:r w:rsidR="003515A7">
        <w:rPr>
          <w:lang w:val="en-US"/>
        </w:rPr>
        <w:t>)</w:t>
      </w:r>
      <w:r>
        <w:rPr>
          <w:lang w:val="en-US"/>
        </w:rPr>
        <w:t xml:space="preserve">. Our method is called by the method </w:t>
      </w:r>
      <w:r w:rsidRPr="004E4361">
        <w:rPr>
          <w:rStyle w:val="LienMthode"/>
          <w:lang w:val="en-US"/>
        </w:rPr>
        <w:t>insertRttiPrelude</w:t>
      </w:r>
      <w:r>
        <w:rPr>
          <w:lang w:val="en-US"/>
        </w:rPr>
        <w:t>.</w:t>
      </w:r>
    </w:p>
    <w:p w:rsidR="00201D25" w:rsidRDefault="00201D25" w:rsidP="00201D25">
      <w:pPr>
        <w:rPr>
          <w:lang w:val="en-US"/>
        </w:rPr>
      </w:pPr>
    </w:p>
    <w:p w:rsidR="00201D25" w:rsidRDefault="00201D25" w:rsidP="00201D25">
      <w:pPr>
        <w:rPr>
          <w:lang w:val="en-US"/>
        </w:rPr>
      </w:pPr>
      <w:r>
        <w:rPr>
          <w:lang w:val="en-US"/>
        </w:rPr>
        <w:t xml:space="preserve">A more precise description is available at the documentation of the method </w:t>
      </w:r>
      <w:r w:rsidRPr="00104AF4">
        <w:rPr>
          <w:rStyle w:val="LienMthode"/>
          <w:lang w:val="en-US"/>
        </w:rPr>
        <w:t>insertRTTIAlgorithms</w:t>
      </w:r>
      <w:r>
        <w:rPr>
          <w:rStyle w:val="LienMthode"/>
          <w:lang w:val="en-US"/>
        </w:rPr>
        <w:t>Aux</w:t>
      </w:r>
      <w:r w:rsidRPr="00104AF4">
        <w:rPr>
          <w:rStyle w:val="LienMthode"/>
          <w:lang w:val="en-US"/>
        </w:rPr>
        <w:t>Prelude</w:t>
      </w:r>
      <w:r>
        <w:rPr>
          <w:lang w:val="en-US"/>
        </w:rPr>
        <w:t xml:space="preserve"> that calls our method.</w:t>
      </w:r>
    </w:p>
    <w:p w:rsidR="008A02CC" w:rsidRDefault="008A02CC" w:rsidP="008A02CC">
      <w:pPr>
        <w:pStyle w:val="Relatives"/>
        <w:rPr>
          <w:lang w:val="en-US"/>
        </w:rPr>
      </w:pPr>
    </w:p>
    <w:p w:rsidR="008A02CC" w:rsidRDefault="008A02CC" w:rsidP="008A02CC">
      <w:pPr>
        <w:pStyle w:val="RelativesItem"/>
        <w:rPr>
          <w:lang w:val="en-US"/>
        </w:rPr>
      </w:pPr>
      <w:r>
        <w:rPr>
          <w:lang w:val="en-US"/>
        </w:rPr>
        <w:t xml:space="preserve">The methods </w:t>
      </w:r>
      <w:r w:rsidRPr="00C9672A">
        <w:rPr>
          <w:rStyle w:val="LienMthode"/>
          <w:lang w:val="en-US"/>
        </w:rPr>
        <w:t>insertRTTIAlgorithmsAuxDeclPrelude</w:t>
      </w:r>
      <w:r>
        <w:rPr>
          <w:lang w:val="en-US"/>
        </w:rPr>
        <w:t xml:space="preserve">, </w:t>
      </w:r>
      <w:r w:rsidRPr="00C9672A">
        <w:rPr>
          <w:rStyle w:val="LienMthode"/>
          <w:lang w:val="en-US"/>
        </w:rPr>
        <w:t>insertRTTIAlgorithmsAuxWhilePrelude</w:t>
      </w:r>
      <w:r>
        <w:rPr>
          <w:lang w:val="en-US"/>
        </w:rPr>
        <w:t xml:space="preserve">, </w:t>
      </w:r>
      <w:r w:rsidRPr="00C9672A">
        <w:rPr>
          <w:rStyle w:val="LienMthode"/>
          <w:lang w:val="en-US"/>
        </w:rPr>
        <w:t>insertRTTIAlgorithmsAuxWhileBodyPrelude</w:t>
      </w:r>
      <w:r>
        <w:rPr>
          <w:lang w:val="en-US"/>
        </w:rPr>
        <w:t xml:space="preserve">, </w:t>
      </w:r>
      <w:r w:rsidRPr="00C9672A">
        <w:rPr>
          <w:rStyle w:val="LienMthode"/>
          <w:lang w:val="en-US"/>
        </w:rPr>
        <w:t>insertRTTIAlgorithmsAuxWhileElseThenBodyPrelude</w:t>
      </w:r>
      <w:r>
        <w:rPr>
          <w:lang w:val="en-US"/>
        </w:rPr>
        <w:t xml:space="preserve"> and </w:t>
      </w:r>
      <w:r w:rsidRPr="00C9672A">
        <w:rPr>
          <w:rStyle w:val="LienMthode"/>
          <w:lang w:val="en-US"/>
        </w:rPr>
        <w:t>insertRTTIAlgorithmsAuxWhileElseElseThenBodyPrelude</w:t>
      </w:r>
      <w:r>
        <w:rPr>
          <w:lang w:val="en-US"/>
        </w:rPr>
        <w:t>,</w:t>
      </w:r>
    </w:p>
    <w:p w:rsidR="008A02CC" w:rsidRDefault="008A02CC" w:rsidP="008A02CC">
      <w:pPr>
        <w:pStyle w:val="RelativesItem"/>
        <w:rPr>
          <w:lang w:val="en-US"/>
        </w:rPr>
      </w:pPr>
      <w:r>
        <w:rPr>
          <w:lang w:val="en-US"/>
        </w:rPr>
        <w:t xml:space="preserve">the method </w:t>
      </w:r>
      <w:r w:rsidRPr="00104AF4">
        <w:rPr>
          <w:rStyle w:val="LienMthode"/>
          <w:lang w:val="en-US"/>
        </w:rPr>
        <w:t>insertRTTIAlgorithms</w:t>
      </w:r>
      <w:r>
        <w:rPr>
          <w:rStyle w:val="LienMthode"/>
          <w:lang w:val="en-US"/>
        </w:rPr>
        <w:t>Aux</w:t>
      </w:r>
      <w:r w:rsidRPr="00104AF4">
        <w:rPr>
          <w:rStyle w:val="LienMthode"/>
          <w:lang w:val="en-US"/>
        </w:rPr>
        <w:t>Prelude</w:t>
      </w:r>
      <w:r>
        <w:rPr>
          <w:lang w:val="en-US"/>
        </w:rPr>
        <w:t>,</w:t>
      </w:r>
    </w:p>
    <w:p w:rsidR="008A02CC" w:rsidRDefault="008A02CC" w:rsidP="008A02CC">
      <w:pPr>
        <w:pStyle w:val="RelativesItem"/>
        <w:rPr>
          <w:lang w:val="en-US"/>
        </w:rPr>
      </w:pPr>
      <w:r>
        <w:rPr>
          <w:lang w:val="en-US"/>
        </w:rPr>
        <w:t xml:space="preserve">the method </w:t>
      </w:r>
      <w:r w:rsidRPr="004E4361">
        <w:rPr>
          <w:rStyle w:val="LienMthode"/>
          <w:lang w:val="en-US"/>
        </w:rPr>
        <w:t>insertRttiPrelude</w:t>
      </w:r>
      <w:r>
        <w:rPr>
          <w:lang w:val="en-US"/>
        </w:rPr>
        <w:t>,</w:t>
      </w:r>
    </w:p>
    <w:p w:rsidR="008A02CC" w:rsidRPr="008A49E5" w:rsidRDefault="008A02CC" w:rsidP="008A02CC">
      <w:pPr>
        <w:pStyle w:val="RelativesItem"/>
        <w:rPr>
          <w:lang w:val="en-US"/>
        </w:rPr>
      </w:pPr>
      <w:proofErr w:type="gramStart"/>
      <w:r>
        <w:rPr>
          <w:lang w:val="en-US"/>
        </w:rPr>
        <w:t>the</w:t>
      </w:r>
      <w:proofErr w:type="gramEnd"/>
      <w:r>
        <w:rPr>
          <w:lang w:val="en-US"/>
        </w:rPr>
        <w:t xml:space="preserve"> method </w:t>
      </w:r>
      <w:r w:rsidRPr="00104AF4">
        <w:rPr>
          <w:rStyle w:val="LienMthode"/>
        </w:rPr>
        <w:t>exitClass</w:t>
      </w:r>
      <w:r>
        <w:rPr>
          <w:lang w:val="en-US"/>
        </w:rPr>
        <w:t>.</w:t>
      </w:r>
    </w:p>
    <w:p w:rsidR="00BC5111" w:rsidRDefault="00BC5111" w:rsidP="00BC5111">
      <w:pPr>
        <w:pStyle w:val="EntteMthode"/>
        <w:rPr>
          <w:lang w:val="en-US"/>
        </w:rPr>
      </w:pPr>
      <w:r w:rsidRPr="002B1A9A">
        <w:rPr>
          <w:b/>
          <w:bCs/>
          <w:lang w:val="en-US"/>
        </w:rPr>
        <w:t>void</w:t>
      </w:r>
      <w:r w:rsidRPr="002B1A9A">
        <w:rPr>
          <w:lang w:val="en-US"/>
        </w:rPr>
        <w:t xml:space="preserve"> </w:t>
      </w:r>
      <w:r w:rsidRPr="002B1A9A">
        <w:rPr>
          <w:rStyle w:val="DfinitionMthode"/>
          <w:lang w:val="en-US"/>
        </w:rPr>
        <w:t>insertRTTIAlgorithmsAuxWhileElseThenBodyPrelude</w:t>
      </w:r>
      <w:r w:rsidRPr="002B1A9A">
        <w:rPr>
          <w:lang w:val="en-US"/>
        </w:rPr>
        <w:t>(</w:t>
      </w:r>
      <w:r w:rsidRPr="009C7535">
        <w:rPr>
          <w:i/>
          <w:iCs/>
          <w:color w:val="0033CC"/>
          <w:lang w:val="en-US"/>
        </w:rPr>
        <w:t>/* statement */</w:t>
      </w:r>
      <w:r w:rsidRPr="002B1A9A">
        <w:rPr>
          <w:lang w:val="en-US"/>
        </w:rPr>
        <w:t xml:space="preserve"> </w:t>
      </w:r>
      <w:r w:rsidRPr="002B1A9A">
        <w:rPr>
          <w:rStyle w:val="LienType"/>
          <w:lang w:val="en-US"/>
        </w:rPr>
        <w:t>list</w:t>
      </w:r>
      <w:r w:rsidRPr="002B1A9A">
        <w:rPr>
          <w:lang w:val="en-US"/>
        </w:rPr>
        <w:t xml:space="preserve">* statements, </w:t>
      </w:r>
      <w:r w:rsidRPr="002B1A9A">
        <w:rPr>
          <w:rStyle w:val="LienType"/>
          <w:lang w:val="en-US"/>
        </w:rPr>
        <w:t>location</w:t>
      </w:r>
      <w:r w:rsidRPr="002B1A9A">
        <w:rPr>
          <w:lang w:val="en-US"/>
        </w:rPr>
        <w:t xml:space="preserve"> loc);</w:t>
      </w:r>
    </w:p>
    <w:p w:rsidR="003515A7" w:rsidRDefault="003515A7" w:rsidP="003515A7">
      <w:pPr>
        <w:rPr>
          <w:lang w:val="en-US"/>
        </w:rPr>
      </w:pPr>
      <w:r>
        <w:rPr>
          <w:lang w:val="en-US"/>
        </w:rPr>
        <w:t xml:space="preserve">Generate at the place </w:t>
      </w:r>
      <w:r w:rsidRPr="00566A15">
        <w:rPr>
          <w:rStyle w:val="TexteC"/>
          <w:lang w:val="en-US"/>
        </w:rPr>
        <w:t>statements</w:t>
      </w:r>
      <w:r>
        <w:rPr>
          <w:lang w:val="en-US"/>
        </w:rPr>
        <w:t xml:space="preserve"> some instructions of the “then” branch of the “if” in the “else” branch of the “if” in the main “while” of the function’s body of </w:t>
      </w:r>
      <w:r w:rsidRPr="004E4361">
        <w:rPr>
          <w:rStyle w:val="TexteC"/>
          <w:lang w:val="en-US"/>
        </w:rPr>
        <w:t>_frama_c_find_dynamic_cast_aux</w:t>
      </w:r>
      <w:r>
        <w:rPr>
          <w:lang w:val="en-US"/>
        </w:rPr>
        <w:t xml:space="preserve"> that defines the recursive part of the </w:t>
      </w:r>
      <w:r w:rsidRPr="00566A15">
        <w:rPr>
          <w:rStyle w:val="TexteC"/>
          <w:b/>
          <w:lang w:val="en-US"/>
        </w:rPr>
        <w:t>dynamic_cast</w:t>
      </w:r>
      <w:r>
        <w:rPr>
          <w:lang w:val="en-US"/>
        </w:rPr>
        <w:t xml:space="preserve"> algorithm (see the argument </w:t>
      </w:r>
      <w:r w:rsidRPr="00566A15">
        <w:rPr>
          <w:rStyle w:val="TexteC"/>
          <w:lang w:val="en-US"/>
        </w:rPr>
        <w:t>elseThen</w:t>
      </w:r>
      <w:r>
        <w:rPr>
          <w:lang w:val="en-US"/>
        </w:rPr>
        <w:t xml:space="preserve"> of the method </w:t>
      </w:r>
      <w:r w:rsidRPr="00566A15">
        <w:rPr>
          <w:rStyle w:val="LienMthode"/>
          <w:lang w:val="en-US"/>
        </w:rPr>
        <w:t>insertRTTIAlgorithmsAuxWhileBodyPrelude</w:t>
      </w:r>
      <w:r>
        <w:rPr>
          <w:lang w:val="en-US"/>
        </w:rPr>
        <w:t xml:space="preserve">). Our method is called by the method </w:t>
      </w:r>
      <w:r w:rsidRPr="004E4361">
        <w:rPr>
          <w:rStyle w:val="LienMthode"/>
          <w:lang w:val="en-US"/>
        </w:rPr>
        <w:t>insertRttiPrelude</w:t>
      </w:r>
      <w:r>
        <w:rPr>
          <w:lang w:val="en-US"/>
        </w:rPr>
        <w:t>.</w:t>
      </w:r>
    </w:p>
    <w:p w:rsidR="003515A7" w:rsidRDefault="003515A7" w:rsidP="003515A7">
      <w:pPr>
        <w:rPr>
          <w:lang w:val="en-US"/>
        </w:rPr>
      </w:pPr>
    </w:p>
    <w:p w:rsidR="003515A7" w:rsidRDefault="003515A7" w:rsidP="003515A7">
      <w:pPr>
        <w:rPr>
          <w:lang w:val="en-US"/>
        </w:rPr>
      </w:pPr>
      <w:r>
        <w:rPr>
          <w:lang w:val="en-US"/>
        </w:rPr>
        <w:t xml:space="preserve">A more precise description is available at the documentation of the method </w:t>
      </w:r>
      <w:r w:rsidRPr="00104AF4">
        <w:rPr>
          <w:rStyle w:val="LienMthode"/>
          <w:lang w:val="en-US"/>
        </w:rPr>
        <w:t>insertRTTIAlgorithms</w:t>
      </w:r>
      <w:r>
        <w:rPr>
          <w:rStyle w:val="LienMthode"/>
          <w:lang w:val="en-US"/>
        </w:rPr>
        <w:t>Aux</w:t>
      </w:r>
      <w:r w:rsidRPr="00104AF4">
        <w:rPr>
          <w:rStyle w:val="LienMthode"/>
          <w:lang w:val="en-US"/>
        </w:rPr>
        <w:t>Prelude</w:t>
      </w:r>
      <w:r>
        <w:rPr>
          <w:lang w:val="en-US"/>
        </w:rPr>
        <w:t xml:space="preserve"> that calls our method.</w:t>
      </w:r>
    </w:p>
    <w:p w:rsidR="008A02CC" w:rsidRDefault="008A02CC" w:rsidP="008A02CC">
      <w:pPr>
        <w:pStyle w:val="Relatives"/>
        <w:rPr>
          <w:lang w:val="en-US"/>
        </w:rPr>
      </w:pPr>
    </w:p>
    <w:p w:rsidR="008A02CC" w:rsidRDefault="008A02CC" w:rsidP="008A02CC">
      <w:pPr>
        <w:pStyle w:val="RelativesItem"/>
        <w:rPr>
          <w:lang w:val="en-US"/>
        </w:rPr>
      </w:pPr>
      <w:r>
        <w:rPr>
          <w:lang w:val="en-US"/>
        </w:rPr>
        <w:lastRenderedPageBreak/>
        <w:t xml:space="preserve">The methods </w:t>
      </w:r>
      <w:r w:rsidRPr="00C9672A">
        <w:rPr>
          <w:rStyle w:val="LienMthode"/>
          <w:lang w:val="en-US"/>
        </w:rPr>
        <w:t>insertRTTIAlgorithmsAuxDeclPrelude</w:t>
      </w:r>
      <w:r>
        <w:rPr>
          <w:lang w:val="en-US"/>
        </w:rPr>
        <w:t xml:space="preserve">, </w:t>
      </w:r>
      <w:r w:rsidRPr="00C9672A">
        <w:rPr>
          <w:rStyle w:val="LienMthode"/>
          <w:lang w:val="en-US"/>
        </w:rPr>
        <w:t>insertRTTIAlgorithmsAuxWhilePrelude</w:t>
      </w:r>
      <w:r>
        <w:rPr>
          <w:lang w:val="en-US"/>
        </w:rPr>
        <w:t xml:space="preserve">, </w:t>
      </w:r>
      <w:r w:rsidRPr="00C9672A">
        <w:rPr>
          <w:rStyle w:val="LienMthode"/>
          <w:lang w:val="en-US"/>
        </w:rPr>
        <w:t>insertRTTIAlgorithmsAuxWhileBodyPrelude</w:t>
      </w:r>
      <w:r>
        <w:rPr>
          <w:lang w:val="en-US"/>
        </w:rPr>
        <w:t xml:space="preserve">, </w:t>
      </w:r>
      <w:r w:rsidRPr="00C9672A">
        <w:rPr>
          <w:rStyle w:val="LienMthode"/>
          <w:lang w:val="en-US"/>
        </w:rPr>
        <w:t>insertRTTIAlgorithmsAuxWhileThenBodyPrelude</w:t>
      </w:r>
      <w:r>
        <w:rPr>
          <w:lang w:val="en-US"/>
        </w:rPr>
        <w:t xml:space="preserve"> and </w:t>
      </w:r>
      <w:r w:rsidRPr="00C9672A">
        <w:rPr>
          <w:rStyle w:val="LienMthode"/>
          <w:lang w:val="en-US"/>
        </w:rPr>
        <w:t>insertRTTIAlgorithmsAuxWhileElseElseThenBodyPrelude</w:t>
      </w:r>
      <w:r>
        <w:rPr>
          <w:lang w:val="en-US"/>
        </w:rPr>
        <w:t>,</w:t>
      </w:r>
    </w:p>
    <w:p w:rsidR="008A02CC" w:rsidRDefault="008A02CC" w:rsidP="008A02CC">
      <w:pPr>
        <w:pStyle w:val="RelativesItem"/>
        <w:rPr>
          <w:lang w:val="en-US"/>
        </w:rPr>
      </w:pPr>
      <w:r>
        <w:rPr>
          <w:lang w:val="en-US"/>
        </w:rPr>
        <w:t xml:space="preserve">the method </w:t>
      </w:r>
      <w:r w:rsidRPr="00104AF4">
        <w:rPr>
          <w:rStyle w:val="LienMthode"/>
          <w:lang w:val="en-US"/>
        </w:rPr>
        <w:t>insertRTTIAlgorithms</w:t>
      </w:r>
      <w:r>
        <w:rPr>
          <w:rStyle w:val="LienMthode"/>
          <w:lang w:val="en-US"/>
        </w:rPr>
        <w:t>Aux</w:t>
      </w:r>
      <w:r w:rsidRPr="00104AF4">
        <w:rPr>
          <w:rStyle w:val="LienMthode"/>
          <w:lang w:val="en-US"/>
        </w:rPr>
        <w:t>Prelude</w:t>
      </w:r>
      <w:r>
        <w:rPr>
          <w:lang w:val="en-US"/>
        </w:rPr>
        <w:t>,</w:t>
      </w:r>
    </w:p>
    <w:p w:rsidR="008A02CC" w:rsidRDefault="008A02CC" w:rsidP="008A02CC">
      <w:pPr>
        <w:pStyle w:val="RelativesItem"/>
        <w:rPr>
          <w:lang w:val="en-US"/>
        </w:rPr>
      </w:pPr>
      <w:r>
        <w:rPr>
          <w:lang w:val="en-US"/>
        </w:rPr>
        <w:t xml:space="preserve">the method </w:t>
      </w:r>
      <w:r w:rsidRPr="004E4361">
        <w:rPr>
          <w:rStyle w:val="LienMthode"/>
          <w:lang w:val="en-US"/>
        </w:rPr>
        <w:t>insertRttiPrelude</w:t>
      </w:r>
      <w:r>
        <w:rPr>
          <w:lang w:val="en-US"/>
        </w:rPr>
        <w:t>,</w:t>
      </w:r>
    </w:p>
    <w:p w:rsidR="008A02CC" w:rsidRPr="008A49E5" w:rsidRDefault="008A02CC" w:rsidP="008A02CC">
      <w:pPr>
        <w:pStyle w:val="RelativesItem"/>
        <w:rPr>
          <w:lang w:val="en-US"/>
        </w:rPr>
      </w:pPr>
      <w:proofErr w:type="gramStart"/>
      <w:r>
        <w:rPr>
          <w:lang w:val="en-US"/>
        </w:rPr>
        <w:t>the</w:t>
      </w:r>
      <w:proofErr w:type="gramEnd"/>
      <w:r>
        <w:rPr>
          <w:lang w:val="en-US"/>
        </w:rPr>
        <w:t xml:space="preserve"> method </w:t>
      </w:r>
      <w:r w:rsidRPr="00104AF4">
        <w:rPr>
          <w:rStyle w:val="LienMthode"/>
        </w:rPr>
        <w:t>exitClass</w:t>
      </w:r>
      <w:r>
        <w:rPr>
          <w:lang w:val="en-US"/>
        </w:rPr>
        <w:t>.</w:t>
      </w:r>
    </w:p>
    <w:p w:rsidR="00BC5111" w:rsidRDefault="00BC5111" w:rsidP="00BC5111">
      <w:pPr>
        <w:pStyle w:val="EntteMthode"/>
        <w:rPr>
          <w:lang w:val="en-US"/>
        </w:rPr>
      </w:pPr>
      <w:r w:rsidRPr="002B1A9A">
        <w:rPr>
          <w:b/>
          <w:bCs/>
          <w:lang w:val="en-US"/>
        </w:rPr>
        <w:t>void</w:t>
      </w:r>
      <w:r w:rsidRPr="002B1A9A">
        <w:rPr>
          <w:lang w:val="en-US"/>
        </w:rPr>
        <w:t xml:space="preserve"> </w:t>
      </w:r>
      <w:r w:rsidRPr="002B1A9A">
        <w:rPr>
          <w:rStyle w:val="DfinitionMthode"/>
          <w:lang w:val="en-US"/>
        </w:rPr>
        <w:t>insertRTTIAlgorithmsAuxWhileElseElseThenBodyPrelude</w:t>
      </w:r>
      <w:r w:rsidRPr="002B1A9A">
        <w:rPr>
          <w:lang w:val="en-US"/>
        </w:rPr>
        <w:t>(</w:t>
      </w:r>
      <w:r w:rsidRPr="009C7535">
        <w:rPr>
          <w:i/>
          <w:iCs/>
          <w:color w:val="0033CC"/>
          <w:lang w:val="en-US"/>
        </w:rPr>
        <w:t>/* statement */</w:t>
      </w:r>
      <w:r w:rsidRPr="002B1A9A">
        <w:rPr>
          <w:lang w:val="en-US"/>
        </w:rPr>
        <w:t xml:space="preserve"> </w:t>
      </w:r>
      <w:r w:rsidRPr="002B1A9A">
        <w:rPr>
          <w:rStyle w:val="LienType"/>
          <w:lang w:val="en-US"/>
        </w:rPr>
        <w:t>list</w:t>
      </w:r>
      <w:r w:rsidRPr="002B1A9A">
        <w:rPr>
          <w:lang w:val="en-US"/>
        </w:rPr>
        <w:t xml:space="preserve">* statements, </w:t>
      </w:r>
      <w:r w:rsidRPr="002B1A9A">
        <w:rPr>
          <w:rStyle w:val="LienType"/>
          <w:lang w:val="en-US"/>
        </w:rPr>
        <w:t>location</w:t>
      </w:r>
      <w:r w:rsidRPr="002B1A9A">
        <w:rPr>
          <w:lang w:val="en-US"/>
        </w:rPr>
        <w:t xml:space="preserve"> loc);</w:t>
      </w:r>
    </w:p>
    <w:p w:rsidR="007141B4" w:rsidRDefault="007141B4" w:rsidP="007141B4">
      <w:pPr>
        <w:rPr>
          <w:lang w:val="en-US"/>
        </w:rPr>
      </w:pPr>
      <w:r>
        <w:rPr>
          <w:lang w:val="en-US"/>
        </w:rPr>
        <w:t xml:space="preserve">Generate at the place </w:t>
      </w:r>
      <w:r w:rsidRPr="00566A15">
        <w:rPr>
          <w:rStyle w:val="TexteC"/>
          <w:lang w:val="en-US"/>
        </w:rPr>
        <w:t>statements</w:t>
      </w:r>
      <w:r>
        <w:rPr>
          <w:lang w:val="en-US"/>
        </w:rPr>
        <w:t xml:space="preserve"> some instructions of the “then” branch of the second “if” in the “else” branch of the “if” in the main “while” of the function’s body of </w:t>
      </w:r>
      <w:r w:rsidRPr="004E4361">
        <w:rPr>
          <w:rStyle w:val="TexteC"/>
          <w:lang w:val="en-US"/>
        </w:rPr>
        <w:t>_frama_c_find_dynamic_cast_aux</w:t>
      </w:r>
      <w:r>
        <w:rPr>
          <w:lang w:val="en-US"/>
        </w:rPr>
        <w:t xml:space="preserve"> that defines the recursive part of the </w:t>
      </w:r>
      <w:r w:rsidRPr="00566A15">
        <w:rPr>
          <w:rStyle w:val="TexteC"/>
          <w:b/>
          <w:lang w:val="en-US"/>
        </w:rPr>
        <w:t>dynamic_cast</w:t>
      </w:r>
      <w:r>
        <w:rPr>
          <w:lang w:val="en-US"/>
        </w:rPr>
        <w:t xml:space="preserve"> algorithm (see the argument </w:t>
      </w:r>
      <w:r w:rsidRPr="00566A15">
        <w:rPr>
          <w:rStyle w:val="TexteC"/>
          <w:lang w:val="en-US"/>
        </w:rPr>
        <w:t>elseElseThen</w:t>
      </w:r>
      <w:r>
        <w:rPr>
          <w:lang w:val="en-US"/>
        </w:rPr>
        <w:t xml:space="preserve"> of the method </w:t>
      </w:r>
      <w:r w:rsidRPr="00566A15">
        <w:rPr>
          <w:rStyle w:val="LienMthode"/>
          <w:lang w:val="en-US"/>
        </w:rPr>
        <w:t>insertRTTIAlgorithmsAuxWhileBodyPrelude</w:t>
      </w:r>
      <w:r>
        <w:rPr>
          <w:lang w:val="en-US"/>
        </w:rPr>
        <w:t xml:space="preserve">). Our method is called by the method </w:t>
      </w:r>
      <w:r w:rsidRPr="004E4361">
        <w:rPr>
          <w:rStyle w:val="LienMthode"/>
          <w:lang w:val="en-US"/>
        </w:rPr>
        <w:t>insertRttiPrelude</w:t>
      </w:r>
      <w:r>
        <w:rPr>
          <w:lang w:val="en-US"/>
        </w:rPr>
        <w:t>.</w:t>
      </w:r>
    </w:p>
    <w:p w:rsidR="007141B4" w:rsidRDefault="007141B4" w:rsidP="007141B4">
      <w:pPr>
        <w:rPr>
          <w:lang w:val="en-US"/>
        </w:rPr>
      </w:pPr>
    </w:p>
    <w:p w:rsidR="007141B4" w:rsidRDefault="007141B4" w:rsidP="007141B4">
      <w:pPr>
        <w:rPr>
          <w:lang w:val="en-US"/>
        </w:rPr>
      </w:pPr>
      <w:r>
        <w:rPr>
          <w:lang w:val="en-US"/>
        </w:rPr>
        <w:t xml:space="preserve">A more precise description is available at the documentation of the method </w:t>
      </w:r>
      <w:r w:rsidRPr="00104AF4">
        <w:rPr>
          <w:rStyle w:val="LienMthode"/>
          <w:lang w:val="en-US"/>
        </w:rPr>
        <w:t>insertRTTIAlgorithms</w:t>
      </w:r>
      <w:r>
        <w:rPr>
          <w:rStyle w:val="LienMthode"/>
          <w:lang w:val="en-US"/>
        </w:rPr>
        <w:t>Aux</w:t>
      </w:r>
      <w:r w:rsidRPr="00104AF4">
        <w:rPr>
          <w:rStyle w:val="LienMthode"/>
          <w:lang w:val="en-US"/>
        </w:rPr>
        <w:t>Prelude</w:t>
      </w:r>
      <w:r>
        <w:rPr>
          <w:lang w:val="en-US"/>
        </w:rPr>
        <w:t xml:space="preserve"> that calls our method.</w:t>
      </w:r>
    </w:p>
    <w:p w:rsidR="008A02CC" w:rsidRDefault="008A02CC" w:rsidP="008A02CC">
      <w:pPr>
        <w:pStyle w:val="Relatives"/>
        <w:rPr>
          <w:lang w:val="en-US"/>
        </w:rPr>
      </w:pPr>
    </w:p>
    <w:p w:rsidR="008A02CC" w:rsidRDefault="008A02CC" w:rsidP="008A02CC">
      <w:pPr>
        <w:pStyle w:val="RelativesItem"/>
        <w:rPr>
          <w:lang w:val="en-US"/>
        </w:rPr>
      </w:pPr>
      <w:r w:rsidRPr="008A02CC">
        <w:rPr>
          <w:lang w:val="en-US"/>
        </w:rPr>
        <w:t xml:space="preserve">The methods </w:t>
      </w:r>
      <w:r w:rsidRPr="008A02CC">
        <w:rPr>
          <w:rStyle w:val="LienMthode"/>
          <w:lang w:val="en-US"/>
        </w:rPr>
        <w:t>insertRTTIAlgorithmsAuxDeclPrelude</w:t>
      </w:r>
      <w:r w:rsidRPr="008A02CC">
        <w:rPr>
          <w:lang w:val="en-US"/>
        </w:rPr>
        <w:t xml:space="preserve">, </w:t>
      </w:r>
      <w:r w:rsidRPr="008A02CC">
        <w:rPr>
          <w:rStyle w:val="LienMthode"/>
          <w:lang w:val="en-US"/>
        </w:rPr>
        <w:t>insertRTTIAlgorithmsAuxWhilePrelude</w:t>
      </w:r>
      <w:r w:rsidRPr="008A02CC">
        <w:rPr>
          <w:lang w:val="en-US"/>
        </w:rPr>
        <w:t xml:space="preserve">, </w:t>
      </w:r>
      <w:r w:rsidRPr="008A02CC">
        <w:rPr>
          <w:rStyle w:val="LienMthode"/>
          <w:lang w:val="en-US"/>
        </w:rPr>
        <w:t>insertRTTIAlgorithmsAuxWhileBodyPrelude</w:t>
      </w:r>
      <w:r w:rsidRPr="008A02CC">
        <w:rPr>
          <w:lang w:val="en-US"/>
        </w:rPr>
        <w:t xml:space="preserve">, </w:t>
      </w:r>
      <w:r w:rsidRPr="008A02CC">
        <w:rPr>
          <w:rStyle w:val="LienMthode"/>
          <w:lang w:val="en-US"/>
        </w:rPr>
        <w:t>insertRTTIAlgorithmsAuxWhileThenBodyPrelude</w:t>
      </w:r>
      <w:r>
        <w:rPr>
          <w:lang w:val="en-US"/>
        </w:rPr>
        <w:t xml:space="preserve"> and </w:t>
      </w:r>
      <w:r w:rsidRPr="008A02CC">
        <w:rPr>
          <w:rStyle w:val="LienMthode"/>
          <w:lang w:val="en-US"/>
        </w:rPr>
        <w:t>insertRTTIAlgorithmsAuxWhileElseThenBodyPrelude</w:t>
      </w:r>
      <w:r>
        <w:rPr>
          <w:lang w:val="en-US"/>
        </w:rPr>
        <w:t>,</w:t>
      </w:r>
    </w:p>
    <w:p w:rsidR="008A02CC" w:rsidRPr="008A02CC" w:rsidRDefault="008A02CC" w:rsidP="008A02CC">
      <w:pPr>
        <w:pStyle w:val="RelativesItem"/>
        <w:rPr>
          <w:lang w:val="en-US"/>
        </w:rPr>
      </w:pPr>
      <w:r w:rsidRPr="008A02CC">
        <w:rPr>
          <w:lang w:val="en-US"/>
        </w:rPr>
        <w:t xml:space="preserve">the method </w:t>
      </w:r>
      <w:r w:rsidRPr="008A02CC">
        <w:rPr>
          <w:rStyle w:val="LienMthode"/>
          <w:lang w:val="en-US"/>
        </w:rPr>
        <w:t>insertRTTIAlgorithmsAuxPrelude</w:t>
      </w:r>
      <w:r w:rsidRPr="008A02CC">
        <w:rPr>
          <w:lang w:val="en-US"/>
        </w:rPr>
        <w:t>,</w:t>
      </w:r>
    </w:p>
    <w:p w:rsidR="008A02CC" w:rsidRDefault="008A02CC" w:rsidP="008A02CC">
      <w:pPr>
        <w:pStyle w:val="RelativesItem"/>
        <w:rPr>
          <w:lang w:val="en-US"/>
        </w:rPr>
      </w:pPr>
      <w:r>
        <w:rPr>
          <w:lang w:val="en-US"/>
        </w:rPr>
        <w:t xml:space="preserve">the method </w:t>
      </w:r>
      <w:r w:rsidRPr="004E4361">
        <w:rPr>
          <w:rStyle w:val="LienMthode"/>
          <w:lang w:val="en-US"/>
        </w:rPr>
        <w:t>insertRttiPrelude</w:t>
      </w:r>
      <w:r>
        <w:rPr>
          <w:lang w:val="en-US"/>
        </w:rPr>
        <w:t>,</w:t>
      </w:r>
    </w:p>
    <w:p w:rsidR="008A02CC" w:rsidRPr="008A49E5" w:rsidRDefault="008A02CC" w:rsidP="008A02CC">
      <w:pPr>
        <w:pStyle w:val="RelativesItem"/>
        <w:rPr>
          <w:lang w:val="en-US"/>
        </w:rPr>
      </w:pPr>
      <w:proofErr w:type="gramStart"/>
      <w:r>
        <w:rPr>
          <w:lang w:val="en-US"/>
        </w:rPr>
        <w:t>the</w:t>
      </w:r>
      <w:proofErr w:type="gramEnd"/>
      <w:r>
        <w:rPr>
          <w:lang w:val="en-US"/>
        </w:rPr>
        <w:t xml:space="preserve"> method </w:t>
      </w:r>
      <w:r w:rsidRPr="00104AF4">
        <w:rPr>
          <w:rStyle w:val="LienMthode"/>
        </w:rPr>
        <w:t>exitClass</w:t>
      </w:r>
      <w:r>
        <w:rPr>
          <w:lang w:val="en-US"/>
        </w:rPr>
        <w:t>.</w:t>
      </w:r>
    </w:p>
    <w:p w:rsidR="00BC5111" w:rsidRDefault="00BC5111" w:rsidP="00BC5111">
      <w:pPr>
        <w:pStyle w:val="EntteMthode"/>
        <w:rPr>
          <w:lang w:val="en-US"/>
        </w:rPr>
      </w:pPr>
      <w:r w:rsidRPr="009C7535">
        <w:rPr>
          <w:i/>
          <w:iCs/>
          <w:color w:val="0033CC"/>
          <w:lang w:val="en-US"/>
        </w:rPr>
        <w:t>/* statement */</w:t>
      </w:r>
      <w:r w:rsidRPr="002B1A9A">
        <w:rPr>
          <w:lang w:val="en-US"/>
        </w:rPr>
        <w:t xml:space="preserve"> </w:t>
      </w:r>
      <w:r w:rsidRPr="002B1A9A">
        <w:rPr>
          <w:rStyle w:val="LienType"/>
          <w:lang w:val="en-US"/>
        </w:rPr>
        <w:t>list</w:t>
      </w:r>
      <w:r w:rsidRPr="002B1A9A">
        <w:rPr>
          <w:lang w:val="en-US"/>
        </w:rPr>
        <w:t xml:space="preserve">* </w:t>
      </w:r>
      <w:r w:rsidRPr="002B1A9A">
        <w:rPr>
          <w:rStyle w:val="DfinitionMthode"/>
          <w:lang w:val="en-US"/>
        </w:rPr>
        <w:t>insertRTTIAlgorithmsAuxPrelude</w:t>
      </w:r>
      <w:r w:rsidRPr="002B1A9A">
        <w:rPr>
          <w:lang w:val="en-US"/>
        </w:rPr>
        <w:t>(</w:t>
      </w:r>
      <w:r w:rsidRPr="002B1A9A">
        <w:rPr>
          <w:rStyle w:val="LienClasseC"/>
          <w:lang w:val="en-US"/>
        </w:rPr>
        <w:t>ForwardReferenceList</w:t>
      </w:r>
      <w:r w:rsidRPr="002B1A9A">
        <w:rPr>
          <w:lang w:val="en-US"/>
        </w:rPr>
        <w:t xml:space="preserve">&amp; globals, </w:t>
      </w:r>
      <w:r w:rsidRPr="002B1A9A">
        <w:rPr>
          <w:rStyle w:val="LienType"/>
          <w:lang w:val="en-US"/>
        </w:rPr>
        <w:t>location</w:t>
      </w:r>
      <w:r w:rsidRPr="002B1A9A">
        <w:rPr>
          <w:lang w:val="en-US"/>
        </w:rPr>
        <w:t xml:space="preserve"> loc);</w:t>
      </w:r>
    </w:p>
    <w:p w:rsidR="00C9672A" w:rsidRDefault="004E4361" w:rsidP="00C9672A">
      <w:pPr>
        <w:rPr>
          <w:lang w:val="en-US"/>
        </w:rPr>
      </w:pPr>
      <w:r>
        <w:rPr>
          <w:lang w:val="en-US"/>
        </w:rPr>
        <w:t xml:space="preserve">Generate in </w:t>
      </w:r>
      <w:r w:rsidRPr="00566A15">
        <w:rPr>
          <w:rStyle w:val="TexteC"/>
          <w:lang w:val="en-US"/>
        </w:rPr>
        <w:t>globals</w:t>
      </w:r>
      <w:r>
        <w:rPr>
          <w:lang w:val="en-US"/>
        </w:rPr>
        <w:t xml:space="preserve"> the function </w:t>
      </w:r>
      <w:r w:rsidRPr="004E4361">
        <w:rPr>
          <w:rStyle w:val="TexteC"/>
          <w:lang w:val="en-US"/>
        </w:rPr>
        <w:t>_frama_c_find_dynamic_cast_aux</w:t>
      </w:r>
      <w:r>
        <w:rPr>
          <w:lang w:val="en-US"/>
        </w:rPr>
        <w:t xml:space="preserve"> that defines the recursive part of the </w:t>
      </w:r>
      <w:r w:rsidRPr="00566A15">
        <w:rPr>
          <w:rStyle w:val="TexteC"/>
          <w:b/>
          <w:lang w:val="en-US"/>
        </w:rPr>
        <w:t>dynamic_cast</w:t>
      </w:r>
      <w:r>
        <w:rPr>
          <w:lang w:val="en-US"/>
        </w:rPr>
        <w:t xml:space="preserve"> algorithm</w:t>
      </w:r>
      <w:r w:rsidR="00C9672A">
        <w:rPr>
          <w:lang w:val="en-US"/>
        </w:rPr>
        <w:t xml:space="preserve">. The result is the place where new instructions can be inserted in the function’s body, after this generation. Our method is called by the method </w:t>
      </w:r>
      <w:r w:rsidR="00C9672A" w:rsidRPr="004E4361">
        <w:rPr>
          <w:rStyle w:val="LienMthode"/>
          <w:lang w:val="en-US"/>
        </w:rPr>
        <w:t>insertRttiPrelude</w:t>
      </w:r>
      <w:r w:rsidR="00C9672A">
        <w:rPr>
          <w:lang w:val="en-US"/>
        </w:rPr>
        <w:t>.</w:t>
      </w:r>
    </w:p>
    <w:p w:rsidR="00CE3967" w:rsidRPr="00566A15" w:rsidRDefault="00CE3967" w:rsidP="004E4361">
      <w:pPr>
        <w:spacing w:before="120"/>
        <w:ind w:left="992" w:hanging="425"/>
        <w:rPr>
          <w:rStyle w:val="TexteC"/>
          <w:i/>
          <w:color w:val="0033CC"/>
          <w:sz w:val="16"/>
          <w:szCs w:val="16"/>
          <w:lang w:val="en-US"/>
        </w:rPr>
      </w:pPr>
      <w:r w:rsidRPr="00566A15">
        <w:rPr>
          <w:rStyle w:val="TexteC"/>
          <w:i/>
          <w:color w:val="0033CC"/>
          <w:sz w:val="16"/>
          <w:szCs w:val="16"/>
          <w:lang w:val="en-US"/>
        </w:rPr>
        <w:t xml:space="preserve">/* generated by </w:t>
      </w:r>
      <w:r w:rsidR="00FF54D5" w:rsidRPr="00FF54D5">
        <w:rPr>
          <w:rStyle w:val="LienMthode"/>
          <w:i/>
          <w:sz w:val="16"/>
          <w:szCs w:val="16"/>
          <w:lang w:val="en-US"/>
        </w:rPr>
        <w:t>insertRTTIAlgorithmsAuxDeclPrelude</w:t>
      </w:r>
      <w:r w:rsidRPr="00566A15">
        <w:rPr>
          <w:rStyle w:val="TexteC"/>
          <w:i/>
          <w:color w:val="0033CC"/>
          <w:sz w:val="16"/>
          <w:szCs w:val="16"/>
          <w:lang w:val="en-US"/>
        </w:rPr>
        <w:t xml:space="preserve"> */</w:t>
      </w:r>
    </w:p>
    <w:p w:rsidR="004E4361" w:rsidRPr="00104AF4" w:rsidRDefault="004E4361" w:rsidP="00CE3967">
      <w:pPr>
        <w:ind w:left="992" w:hanging="425"/>
        <w:rPr>
          <w:rStyle w:val="TexteC"/>
          <w:sz w:val="16"/>
          <w:szCs w:val="16"/>
          <w:lang w:val="en-US"/>
        </w:rPr>
      </w:pPr>
      <w:r w:rsidRPr="00104AF4">
        <w:rPr>
          <w:rStyle w:val="TexteC"/>
          <w:b/>
          <w:sz w:val="16"/>
          <w:szCs w:val="16"/>
          <w:lang w:val="en-US"/>
        </w:rPr>
        <w:t>int</w:t>
      </w:r>
      <w:r w:rsidRPr="00104AF4">
        <w:rPr>
          <w:rStyle w:val="TexteC"/>
          <w:sz w:val="16"/>
          <w:szCs w:val="16"/>
          <w:lang w:val="en-US"/>
        </w:rPr>
        <w:t xml:space="preserve"> _frama_c_find_dynamic_cast_aux(</w:t>
      </w:r>
      <w:r w:rsidRPr="00104AF4">
        <w:rPr>
          <w:rStyle w:val="TexteC"/>
          <w:b/>
          <w:sz w:val="16"/>
          <w:szCs w:val="16"/>
          <w:lang w:val="en-US"/>
        </w:rPr>
        <w:t>struct</w:t>
      </w:r>
      <w:r w:rsidRPr="00104AF4">
        <w:rPr>
          <w:rStyle w:val="TexteC"/>
          <w:sz w:val="16"/>
          <w:szCs w:val="16"/>
          <w:lang w:val="en-US"/>
        </w:rPr>
        <w:t xml:space="preserve"> _frama_c_rtti_name_info_node* target_info,</w:t>
      </w:r>
      <w:r>
        <w:rPr>
          <w:rStyle w:val="TexteC"/>
          <w:sz w:val="16"/>
          <w:szCs w:val="16"/>
          <w:lang w:val="en-US"/>
        </w:rPr>
        <w:t xml:space="preserve"> </w:t>
      </w:r>
      <w:r w:rsidRPr="00104AF4">
        <w:rPr>
          <w:rStyle w:val="TexteC"/>
          <w:b/>
          <w:sz w:val="16"/>
          <w:szCs w:val="16"/>
          <w:lang w:val="en-US"/>
        </w:rPr>
        <w:t>struct</w:t>
      </w:r>
      <w:r w:rsidRPr="00104AF4">
        <w:rPr>
          <w:rStyle w:val="TexteC"/>
          <w:sz w:val="16"/>
          <w:szCs w:val="16"/>
          <w:lang w:val="en-US"/>
        </w:rPr>
        <w:t xml:space="preserve"> _frama_c_rtti_name_info_content* concrete_base,</w:t>
      </w:r>
      <w:r>
        <w:rPr>
          <w:rStyle w:val="TexteC"/>
          <w:sz w:val="16"/>
          <w:szCs w:val="16"/>
          <w:lang w:val="en-US"/>
        </w:rPr>
        <w:t xml:space="preserve"> </w:t>
      </w:r>
      <w:r w:rsidRPr="00104AF4">
        <w:rPr>
          <w:rStyle w:val="TexteC"/>
          <w:b/>
          <w:sz w:val="16"/>
          <w:szCs w:val="16"/>
          <w:lang w:val="en-US"/>
        </w:rPr>
        <w:t>int</w:t>
      </w:r>
      <w:r w:rsidRPr="00104AF4">
        <w:rPr>
          <w:rStyle w:val="TexteC"/>
          <w:sz w:val="16"/>
          <w:szCs w:val="16"/>
          <w:lang w:val="en-US"/>
        </w:rPr>
        <w:t xml:space="preserve"> number_of_bases, </w:t>
      </w:r>
      <w:r w:rsidRPr="00104AF4">
        <w:rPr>
          <w:rStyle w:val="TexteC"/>
          <w:b/>
          <w:sz w:val="16"/>
          <w:szCs w:val="16"/>
          <w:lang w:val="en-US"/>
        </w:rPr>
        <w:t>int</w:t>
      </w:r>
      <w:r w:rsidRPr="00104AF4">
        <w:rPr>
          <w:rStyle w:val="TexteC"/>
          <w:sz w:val="16"/>
          <w:szCs w:val="16"/>
          <w:lang w:val="en-US"/>
        </w:rPr>
        <w:t xml:space="preserve"> found_shift_object, </w:t>
      </w:r>
      <w:r w:rsidRPr="00104AF4">
        <w:rPr>
          <w:rStyle w:val="TexteC"/>
          <w:b/>
          <w:sz w:val="16"/>
          <w:szCs w:val="16"/>
          <w:lang w:val="en-US"/>
        </w:rPr>
        <w:t>int</w:t>
      </w:r>
      <w:r w:rsidRPr="00104AF4">
        <w:rPr>
          <w:rStyle w:val="TexteC"/>
          <w:sz w:val="16"/>
          <w:szCs w:val="16"/>
          <w:lang w:val="en-US"/>
        </w:rPr>
        <w:t xml:space="preserve"> found_shift_vmt,</w:t>
      </w:r>
      <w:r>
        <w:rPr>
          <w:rStyle w:val="TexteC"/>
          <w:sz w:val="16"/>
          <w:szCs w:val="16"/>
          <w:lang w:val="en-US"/>
        </w:rPr>
        <w:t xml:space="preserve"> </w:t>
      </w:r>
      <w:r w:rsidRPr="00104AF4">
        <w:rPr>
          <w:rStyle w:val="TexteC"/>
          <w:b/>
          <w:sz w:val="16"/>
          <w:szCs w:val="16"/>
          <w:lang w:val="en-US"/>
        </w:rPr>
        <w:t>int</w:t>
      </w:r>
      <w:r w:rsidRPr="00104AF4">
        <w:rPr>
          <w:rStyle w:val="TexteC"/>
          <w:sz w:val="16"/>
          <w:szCs w:val="16"/>
          <w:lang w:val="en-US"/>
        </w:rPr>
        <w:t xml:space="preserve"> last_shift_vmt, </w:t>
      </w:r>
      <w:r w:rsidRPr="00104AF4">
        <w:rPr>
          <w:rStyle w:val="TexteC"/>
          <w:b/>
          <w:sz w:val="16"/>
          <w:szCs w:val="16"/>
          <w:lang w:val="en-US"/>
        </w:rPr>
        <w:t>int</w:t>
      </w:r>
      <w:r w:rsidRPr="00104AF4">
        <w:rPr>
          <w:rStyle w:val="TexteC"/>
          <w:sz w:val="16"/>
          <w:szCs w:val="16"/>
          <w:lang w:val="en-US"/>
        </w:rPr>
        <w:t xml:space="preserve">* shift_object, </w:t>
      </w:r>
      <w:r w:rsidRPr="00104AF4">
        <w:rPr>
          <w:rStyle w:val="TexteC"/>
          <w:b/>
          <w:sz w:val="16"/>
          <w:szCs w:val="16"/>
          <w:lang w:val="en-US"/>
        </w:rPr>
        <w:t>int</w:t>
      </w:r>
      <w:r w:rsidRPr="00104AF4">
        <w:rPr>
          <w:rStyle w:val="TexteC"/>
          <w:sz w:val="16"/>
          <w:szCs w:val="16"/>
          <w:lang w:val="en-US"/>
        </w:rPr>
        <w:t>* distance)</w:t>
      </w:r>
    </w:p>
    <w:p w:rsidR="00CE3967" w:rsidRDefault="004E4361" w:rsidP="004E4361">
      <w:pPr>
        <w:ind w:left="993" w:hanging="426"/>
        <w:rPr>
          <w:rStyle w:val="TexteC"/>
          <w:sz w:val="16"/>
          <w:szCs w:val="16"/>
          <w:lang w:val="en-US"/>
        </w:rPr>
      </w:pPr>
      <w:r w:rsidRPr="00104AF4">
        <w:rPr>
          <w:rStyle w:val="TexteC"/>
          <w:sz w:val="16"/>
          <w:szCs w:val="16"/>
          <w:lang w:val="en-US"/>
        </w:rPr>
        <w:t>{</w:t>
      </w:r>
      <w:r w:rsidR="00CE3967">
        <w:rPr>
          <w:rStyle w:val="TexteC"/>
          <w:sz w:val="16"/>
          <w:szCs w:val="16"/>
          <w:lang w:val="en-US"/>
        </w:rPr>
        <w:t xml:space="preserve"> </w:t>
      </w:r>
      <w:r w:rsidR="00CE3967" w:rsidRPr="00566A15">
        <w:rPr>
          <w:rStyle w:val="TexteC"/>
          <w:i/>
          <w:color w:val="0033CC"/>
          <w:sz w:val="16"/>
          <w:szCs w:val="16"/>
          <w:lang w:val="en-US"/>
        </w:rPr>
        <w:t xml:space="preserve">/* generated by </w:t>
      </w:r>
      <w:r w:rsidR="00FF54D5" w:rsidRPr="00FF54D5">
        <w:rPr>
          <w:rStyle w:val="LienMthode"/>
          <w:i/>
          <w:sz w:val="16"/>
          <w:szCs w:val="16"/>
          <w:lang w:val="en-US"/>
        </w:rPr>
        <w:t>insertRTTIAlgorithmsAuxWhilePrelude</w:t>
      </w:r>
      <w:r w:rsidR="00CE3967" w:rsidRPr="00566A15">
        <w:rPr>
          <w:rStyle w:val="TexteC"/>
          <w:i/>
          <w:color w:val="0033CC"/>
          <w:sz w:val="16"/>
          <w:szCs w:val="16"/>
          <w:lang w:val="en-US"/>
        </w:rPr>
        <w:t xml:space="preserve"> */</w:t>
      </w:r>
    </w:p>
    <w:p w:rsidR="004E4361" w:rsidRPr="00104AF4" w:rsidRDefault="00CE3967" w:rsidP="004E4361">
      <w:pPr>
        <w:ind w:left="993" w:hanging="426"/>
        <w:rPr>
          <w:rStyle w:val="TexteC"/>
          <w:sz w:val="16"/>
          <w:szCs w:val="16"/>
          <w:lang w:val="en-US"/>
        </w:rPr>
      </w:pPr>
      <w:r>
        <w:rPr>
          <w:rStyle w:val="TexteC"/>
          <w:sz w:val="16"/>
          <w:szCs w:val="16"/>
          <w:lang w:val="en-US"/>
        </w:rPr>
        <w:t xml:space="preserve"> </w:t>
      </w:r>
      <w:r w:rsidR="004E4361" w:rsidRPr="00104AF4">
        <w:rPr>
          <w:rStyle w:val="TexteC"/>
          <w:sz w:val="16"/>
          <w:szCs w:val="16"/>
          <w:lang w:val="en-US"/>
        </w:rPr>
        <w:t xml:space="preserve"> </w:t>
      </w:r>
      <w:r w:rsidR="004E4361" w:rsidRPr="00104AF4">
        <w:rPr>
          <w:rStyle w:val="TexteC"/>
          <w:b/>
          <w:sz w:val="16"/>
          <w:szCs w:val="16"/>
          <w:lang w:val="en-US"/>
        </w:rPr>
        <w:t>int</w:t>
      </w:r>
      <w:r w:rsidR="004E4361" w:rsidRPr="00104AF4">
        <w:rPr>
          <w:rStyle w:val="TexteC"/>
          <w:sz w:val="16"/>
          <w:szCs w:val="16"/>
          <w:lang w:val="en-US"/>
        </w:rPr>
        <w:t xml:space="preserve"> result = 0;</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r w:rsidRPr="00104AF4">
        <w:rPr>
          <w:rStyle w:val="TexteC"/>
          <w:b/>
          <w:sz w:val="16"/>
          <w:szCs w:val="16"/>
          <w:lang w:val="en-US"/>
        </w:rPr>
        <w:t>struct</w:t>
      </w:r>
      <w:r w:rsidRPr="00104AF4">
        <w:rPr>
          <w:rStyle w:val="TexteC"/>
          <w:sz w:val="16"/>
          <w:szCs w:val="16"/>
          <w:lang w:val="en-US"/>
        </w:rPr>
        <w:t xml:space="preserve"> _frama_c_rtti_name_info_content* cursor = concrete_base;</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r w:rsidRPr="00104AF4">
        <w:rPr>
          <w:rStyle w:val="TexteC"/>
          <w:b/>
          <w:sz w:val="16"/>
          <w:szCs w:val="16"/>
          <w:lang w:val="en-US"/>
        </w:rPr>
        <w:t>int</w:t>
      </w:r>
      <w:r w:rsidRPr="00104AF4">
        <w:rPr>
          <w:rStyle w:val="TexteC"/>
          <w:sz w:val="16"/>
          <w:szCs w:val="16"/>
          <w:lang w:val="en-US"/>
        </w:rPr>
        <w:t xml:space="preserve"> is_over = 0;</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r w:rsidRPr="00104AF4">
        <w:rPr>
          <w:rStyle w:val="TexteC"/>
          <w:b/>
          <w:sz w:val="16"/>
          <w:szCs w:val="16"/>
          <w:lang w:val="en-US"/>
        </w:rPr>
        <w:t>int</w:t>
      </w:r>
      <w:r w:rsidRPr="00104AF4">
        <w:rPr>
          <w:rStyle w:val="TexteC"/>
          <w:sz w:val="16"/>
          <w:szCs w:val="16"/>
          <w:lang w:val="en-US"/>
        </w:rPr>
        <w:t xml:space="preserve"> base_index = 0;</w:t>
      </w:r>
    </w:p>
    <w:p w:rsidR="004E4361" w:rsidRDefault="004E4361" w:rsidP="004E4361">
      <w:pPr>
        <w:ind w:left="993" w:hanging="426"/>
        <w:rPr>
          <w:rStyle w:val="TexteC"/>
          <w:sz w:val="16"/>
          <w:szCs w:val="16"/>
          <w:lang w:val="en-US"/>
        </w:rPr>
      </w:pPr>
      <w:r w:rsidRPr="00104AF4">
        <w:rPr>
          <w:rStyle w:val="TexteC"/>
          <w:sz w:val="16"/>
          <w:szCs w:val="16"/>
          <w:lang w:val="en-US"/>
        </w:rPr>
        <w:t xml:space="preserve">  </w:t>
      </w:r>
      <w:r w:rsidRPr="00104AF4">
        <w:rPr>
          <w:rStyle w:val="TexteC"/>
          <w:b/>
          <w:sz w:val="16"/>
          <w:szCs w:val="16"/>
          <w:lang w:val="en-US"/>
        </w:rPr>
        <w:t>while</w:t>
      </w:r>
      <w:r w:rsidRPr="00104AF4">
        <w:rPr>
          <w:rStyle w:val="TexteC"/>
          <w:sz w:val="16"/>
          <w:szCs w:val="16"/>
          <w:lang w:val="en-US"/>
        </w:rPr>
        <w:t xml:space="preserve"> (base_index &lt; number_of_bases) {</w:t>
      </w:r>
    </w:p>
    <w:p w:rsidR="00FF54D5" w:rsidRPr="00104AF4" w:rsidRDefault="00FF54D5" w:rsidP="004E4361">
      <w:pPr>
        <w:ind w:left="993" w:hanging="426"/>
        <w:rPr>
          <w:rStyle w:val="TexteC"/>
          <w:sz w:val="16"/>
          <w:szCs w:val="16"/>
          <w:lang w:val="en-US"/>
        </w:rPr>
      </w:pPr>
      <w:r>
        <w:rPr>
          <w:rStyle w:val="TexteC"/>
          <w:sz w:val="16"/>
          <w:szCs w:val="16"/>
          <w:lang w:val="en-US"/>
        </w:rPr>
        <w:t xml:space="preserve">    </w:t>
      </w:r>
      <w:r w:rsidRPr="00566A15">
        <w:rPr>
          <w:rStyle w:val="TexteC"/>
          <w:i/>
          <w:color w:val="0033CC"/>
          <w:sz w:val="16"/>
          <w:szCs w:val="16"/>
          <w:lang w:val="en-US"/>
        </w:rPr>
        <w:t xml:space="preserve">/* generated by </w:t>
      </w:r>
      <w:r w:rsidRPr="00FF54D5">
        <w:rPr>
          <w:rStyle w:val="LienMthode"/>
          <w:i/>
          <w:sz w:val="16"/>
          <w:szCs w:val="16"/>
          <w:lang w:val="en-US"/>
        </w:rPr>
        <w:t>insertRTTIAlgorithmsAuxWhileBodyPrelude</w:t>
      </w:r>
      <w:r w:rsidRPr="00566A15">
        <w:rPr>
          <w:rStyle w:val="TexteC"/>
          <w:i/>
          <w:color w:val="0033CC"/>
          <w:sz w:val="16"/>
          <w:szCs w:val="16"/>
          <w:lang w:val="en-US"/>
        </w:rPr>
        <w:t xml:space="preserve"> */</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r w:rsidRPr="00104AF4">
        <w:rPr>
          <w:rStyle w:val="TexteC"/>
          <w:b/>
          <w:sz w:val="16"/>
          <w:szCs w:val="16"/>
          <w:lang w:val="en-US"/>
        </w:rPr>
        <w:t>if</w:t>
      </w:r>
      <w:r w:rsidRPr="00104AF4">
        <w:rPr>
          <w:rStyle w:val="TexteC"/>
          <w:sz w:val="16"/>
          <w:szCs w:val="16"/>
          <w:lang w:val="en-US"/>
        </w:rPr>
        <w:t xml:space="preserve"> (cursor-&gt;value == target_info) {</w:t>
      </w:r>
    </w:p>
    <w:p w:rsidR="004E4361" w:rsidRDefault="004E4361" w:rsidP="004E4361">
      <w:pPr>
        <w:ind w:left="993" w:hanging="426"/>
        <w:rPr>
          <w:rStyle w:val="TexteC"/>
          <w:sz w:val="16"/>
          <w:szCs w:val="16"/>
          <w:lang w:val="en-US"/>
        </w:rPr>
      </w:pPr>
      <w:r w:rsidRPr="00104AF4">
        <w:rPr>
          <w:rStyle w:val="TexteC"/>
          <w:sz w:val="16"/>
          <w:szCs w:val="16"/>
          <w:lang w:val="en-US"/>
        </w:rPr>
        <w:t xml:space="preserve">      </w:t>
      </w:r>
      <w:r w:rsidRPr="00104AF4">
        <w:rPr>
          <w:rStyle w:val="TexteC"/>
          <w:b/>
          <w:sz w:val="16"/>
          <w:szCs w:val="16"/>
          <w:lang w:val="en-US"/>
        </w:rPr>
        <w:t>if</w:t>
      </w:r>
      <w:r w:rsidRPr="00104AF4">
        <w:rPr>
          <w:rStyle w:val="TexteC"/>
          <w:sz w:val="16"/>
          <w:szCs w:val="16"/>
          <w:lang w:val="en-US"/>
        </w:rPr>
        <w:t xml:space="preserve"> (*distance &lt; 0 || *distance &gt;= 1) {</w:t>
      </w:r>
    </w:p>
    <w:p w:rsidR="00FF54D5" w:rsidRPr="00104AF4" w:rsidRDefault="00FF54D5" w:rsidP="004E4361">
      <w:pPr>
        <w:ind w:left="993" w:hanging="426"/>
        <w:rPr>
          <w:rStyle w:val="TexteC"/>
          <w:sz w:val="16"/>
          <w:szCs w:val="16"/>
          <w:lang w:val="en-US"/>
        </w:rPr>
      </w:pPr>
      <w:r w:rsidRPr="00566A15">
        <w:rPr>
          <w:rStyle w:val="TexteC"/>
          <w:color w:val="0033CC"/>
          <w:sz w:val="16"/>
          <w:szCs w:val="16"/>
          <w:lang w:val="en-US"/>
        </w:rPr>
        <w:t xml:space="preserve">        </w:t>
      </w:r>
      <w:r w:rsidRPr="00566A15">
        <w:rPr>
          <w:rStyle w:val="TexteC"/>
          <w:i/>
          <w:color w:val="0033CC"/>
          <w:sz w:val="16"/>
          <w:szCs w:val="16"/>
          <w:lang w:val="en-US"/>
        </w:rPr>
        <w:t xml:space="preserve">/* generated by </w:t>
      </w:r>
      <w:r w:rsidRPr="00FF54D5">
        <w:rPr>
          <w:rStyle w:val="LienMthode"/>
          <w:i/>
          <w:sz w:val="16"/>
          <w:szCs w:val="16"/>
          <w:lang w:val="en-US"/>
        </w:rPr>
        <w:t>insertRTTIAlgorithmsAuxWhileThenBodyPrelude</w:t>
      </w:r>
      <w:r w:rsidRPr="00566A15">
        <w:rPr>
          <w:rStyle w:val="TexteC"/>
          <w:i/>
          <w:color w:val="0033CC"/>
          <w:sz w:val="16"/>
          <w:szCs w:val="16"/>
          <w:lang w:val="en-US"/>
        </w:rPr>
        <w:t xml:space="preserve"> */</w:t>
      </w:r>
    </w:p>
    <w:p w:rsidR="004E4361" w:rsidRPr="00104AF4" w:rsidRDefault="004E4361" w:rsidP="004E4361">
      <w:pPr>
        <w:ind w:left="993" w:hanging="426"/>
        <w:rPr>
          <w:rStyle w:val="TexteC"/>
          <w:i/>
          <w:sz w:val="16"/>
          <w:szCs w:val="16"/>
          <w:lang w:val="en-US"/>
        </w:rPr>
      </w:pPr>
      <w:r w:rsidRPr="00104AF4">
        <w:rPr>
          <w:rStyle w:val="TexteC"/>
          <w:sz w:val="16"/>
          <w:szCs w:val="16"/>
          <w:lang w:val="en-US"/>
        </w:rPr>
        <w:t xml:space="preserve">          </w:t>
      </w:r>
      <w:r w:rsidRPr="00104AF4">
        <w:rPr>
          <w:rStyle w:val="TexteC"/>
          <w:i/>
          <w:color w:val="0033CC"/>
          <w:sz w:val="16"/>
          <w:szCs w:val="16"/>
          <w:lang w:val="en-US"/>
        </w:rPr>
        <w:t>/* case 0 and 1 are not possible */</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r w:rsidRPr="00104AF4">
        <w:rPr>
          <w:rStyle w:val="TexteC"/>
          <w:b/>
          <w:sz w:val="16"/>
          <w:szCs w:val="16"/>
          <w:lang w:val="en-US"/>
        </w:rPr>
        <w:t>if</w:t>
      </w:r>
      <w:r w:rsidRPr="00104AF4">
        <w:rPr>
          <w:rStyle w:val="TexteC"/>
          <w:sz w:val="16"/>
          <w:szCs w:val="16"/>
          <w:lang w:val="en-US"/>
        </w:rPr>
        <w:t xml:space="preserve"> (found_shift_vmt == cursor-&gt;shift_vmt)</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*distance = 0; </w:t>
      </w:r>
      <w:r w:rsidRPr="00104AF4">
        <w:rPr>
          <w:rStyle w:val="TexteC"/>
          <w:i/>
          <w:color w:val="0033CC"/>
          <w:sz w:val="16"/>
          <w:szCs w:val="16"/>
          <w:lang w:val="en-US"/>
        </w:rPr>
        <w:t>/* impossible case */</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r w:rsidRPr="00104AF4">
        <w:rPr>
          <w:rStyle w:val="TexteC"/>
          <w:b/>
          <w:sz w:val="16"/>
          <w:szCs w:val="16"/>
          <w:lang w:val="en-US"/>
        </w:rPr>
        <w:t>else</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*distance = 1;</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*shift_object = found_shift_object - cursor-&gt;shift_object;</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result = 1;</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r w:rsidR="00FF54D5">
        <w:rPr>
          <w:rStyle w:val="TexteC"/>
          <w:sz w:val="16"/>
          <w:szCs w:val="16"/>
          <w:lang w:val="en-US"/>
        </w:rPr>
        <w:t xml:space="preserve"> </w:t>
      </w:r>
      <w:r w:rsidR="00FF54D5" w:rsidRPr="00566A15">
        <w:rPr>
          <w:rStyle w:val="TexteC"/>
          <w:i/>
          <w:color w:val="0033CC"/>
          <w:sz w:val="16"/>
          <w:szCs w:val="16"/>
          <w:lang w:val="en-US"/>
        </w:rPr>
        <w:t xml:space="preserve">/* generated by </w:t>
      </w:r>
      <w:r w:rsidR="00FF54D5" w:rsidRPr="00FF54D5">
        <w:rPr>
          <w:rStyle w:val="LienMthode"/>
          <w:i/>
          <w:sz w:val="16"/>
          <w:szCs w:val="16"/>
          <w:lang w:val="en-US"/>
        </w:rPr>
        <w:t>insertRTTIAlgorithmsAuxWhileBodyPrelude</w:t>
      </w:r>
      <w:r w:rsidR="00FF54D5" w:rsidRPr="00566A15">
        <w:rPr>
          <w:rStyle w:val="TexteC"/>
          <w:i/>
          <w:color w:val="0033CC"/>
          <w:sz w:val="16"/>
          <w:szCs w:val="16"/>
          <w:lang w:val="en-US"/>
        </w:rPr>
        <w:t xml:space="preserve"> */</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r w:rsidRPr="00104AF4">
        <w:rPr>
          <w:rStyle w:val="TexteC"/>
          <w:b/>
          <w:sz w:val="16"/>
          <w:szCs w:val="16"/>
          <w:lang w:val="en-US"/>
        </w:rPr>
        <w:t>else</w:t>
      </w:r>
      <w:r w:rsidRPr="00104AF4">
        <w:rPr>
          <w:rStyle w:val="TexteC"/>
          <w:sz w:val="16"/>
          <w:szCs w:val="16"/>
          <w:lang w:val="en-US"/>
        </w:rPr>
        <w:t xml:space="preserve"> </w:t>
      </w:r>
      <w:r w:rsidRPr="00104AF4">
        <w:rPr>
          <w:rStyle w:val="TexteC"/>
          <w:b/>
          <w:sz w:val="16"/>
          <w:szCs w:val="16"/>
          <w:lang w:val="en-US"/>
        </w:rPr>
        <w:t>if</w:t>
      </w:r>
      <w:r w:rsidRPr="00104AF4">
        <w:rPr>
          <w:rStyle w:val="TexteC"/>
          <w:sz w:val="16"/>
          <w:szCs w:val="16"/>
          <w:lang w:val="en-US"/>
        </w:rPr>
        <w:t xml:space="preserve"> (cursor-&gt;shift_vmt &lt;= found_shift_vmt &amp;&amp; ((base_index &lt; number_of_bases-1)</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 ((cursor+1)-&gt;shift_vmt &gt; found_shift_vmt)</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 ((last_shift_vmt == -1) || (found_shift_vmt &lt; last_shift_vmt))))</w:t>
      </w:r>
    </w:p>
    <w:p w:rsidR="00FF54D5" w:rsidRDefault="004E4361" w:rsidP="004E4361">
      <w:pPr>
        <w:ind w:left="993" w:hanging="426"/>
        <w:rPr>
          <w:rStyle w:val="TexteC"/>
          <w:sz w:val="16"/>
          <w:szCs w:val="16"/>
          <w:lang w:val="en-US"/>
        </w:rPr>
      </w:pPr>
      <w:r w:rsidRPr="00104AF4">
        <w:rPr>
          <w:rStyle w:val="TexteC"/>
          <w:sz w:val="16"/>
          <w:szCs w:val="16"/>
          <w:lang w:val="en-US"/>
        </w:rPr>
        <w:t xml:space="preserve">    {</w:t>
      </w:r>
      <w:r w:rsidR="00FF54D5">
        <w:rPr>
          <w:rStyle w:val="TexteC"/>
          <w:sz w:val="16"/>
          <w:szCs w:val="16"/>
          <w:lang w:val="en-US"/>
        </w:rPr>
        <w:t xml:space="preserve"> </w:t>
      </w:r>
      <w:r w:rsidR="00FF54D5" w:rsidRPr="00566A15">
        <w:rPr>
          <w:rStyle w:val="TexteC"/>
          <w:i/>
          <w:color w:val="0033CC"/>
          <w:sz w:val="16"/>
          <w:szCs w:val="16"/>
          <w:lang w:val="en-US"/>
        </w:rPr>
        <w:t xml:space="preserve">/* generated by </w:t>
      </w:r>
      <w:r w:rsidR="00FF54D5" w:rsidRPr="00FF54D5">
        <w:rPr>
          <w:rStyle w:val="LienMthode"/>
          <w:i/>
          <w:sz w:val="16"/>
          <w:szCs w:val="16"/>
          <w:lang w:val="en-US"/>
        </w:rPr>
        <w:t>insertRTTIAlgorithmsAuxWhileElseThenBodyPrelude</w:t>
      </w:r>
      <w:r w:rsidR="00FF54D5" w:rsidRPr="00566A15">
        <w:rPr>
          <w:rStyle w:val="TexteC"/>
          <w:i/>
          <w:color w:val="0033CC"/>
          <w:sz w:val="16"/>
          <w:szCs w:val="16"/>
          <w:lang w:val="en-US"/>
        </w:rPr>
        <w:t xml:space="preserve"> */</w:t>
      </w:r>
    </w:p>
    <w:p w:rsidR="004E4361" w:rsidRPr="00104AF4" w:rsidRDefault="00FF54D5" w:rsidP="004E4361">
      <w:pPr>
        <w:ind w:left="993" w:hanging="426"/>
        <w:rPr>
          <w:rStyle w:val="TexteC"/>
          <w:sz w:val="16"/>
          <w:szCs w:val="16"/>
          <w:lang w:val="en-US"/>
        </w:rPr>
      </w:pPr>
      <w:r>
        <w:rPr>
          <w:rStyle w:val="TexteC"/>
          <w:sz w:val="16"/>
          <w:szCs w:val="16"/>
          <w:lang w:val="en-US"/>
        </w:rPr>
        <w:t xml:space="preserve">     </w:t>
      </w:r>
      <w:r w:rsidR="004E4361" w:rsidRPr="00104AF4">
        <w:rPr>
          <w:rStyle w:val="TexteC"/>
          <w:sz w:val="16"/>
          <w:szCs w:val="16"/>
          <w:lang w:val="en-US"/>
        </w:rPr>
        <w:t xml:space="preserve"> </w:t>
      </w:r>
      <w:r w:rsidR="004E4361" w:rsidRPr="00104AF4">
        <w:rPr>
          <w:rStyle w:val="TexteC"/>
          <w:b/>
          <w:sz w:val="16"/>
          <w:szCs w:val="16"/>
          <w:lang w:val="en-US"/>
        </w:rPr>
        <w:t>int</w:t>
      </w:r>
      <w:r w:rsidR="004E4361" w:rsidRPr="00104AF4">
        <w:rPr>
          <w:rStyle w:val="TexteC"/>
          <w:sz w:val="16"/>
          <w:szCs w:val="16"/>
          <w:lang w:val="en-US"/>
        </w:rPr>
        <w:t xml:space="preserve"> local_distance = 0;</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r w:rsidRPr="00104AF4">
        <w:rPr>
          <w:rStyle w:val="TexteC"/>
          <w:b/>
          <w:sz w:val="16"/>
          <w:szCs w:val="16"/>
          <w:lang w:val="en-US"/>
        </w:rPr>
        <w:t>int</w:t>
      </w:r>
      <w:r w:rsidRPr="00104AF4">
        <w:rPr>
          <w:rStyle w:val="TexteC"/>
          <w:sz w:val="16"/>
          <w:szCs w:val="16"/>
          <w:lang w:val="en-US"/>
        </w:rPr>
        <w:t xml:space="preserve"> local_shift_object = 0;</w:t>
      </w:r>
    </w:p>
    <w:p w:rsidR="004E4361" w:rsidRDefault="004E4361" w:rsidP="004E4361">
      <w:pPr>
        <w:ind w:left="993" w:hanging="426"/>
        <w:rPr>
          <w:rStyle w:val="TexteC"/>
          <w:sz w:val="16"/>
          <w:szCs w:val="16"/>
          <w:lang w:val="en-US"/>
        </w:rPr>
      </w:pPr>
      <w:r w:rsidRPr="00104AF4">
        <w:rPr>
          <w:rStyle w:val="TexteC"/>
          <w:sz w:val="16"/>
          <w:szCs w:val="16"/>
          <w:lang w:val="en-US"/>
        </w:rPr>
        <w:t xml:space="preserve">      </w:t>
      </w:r>
      <w:r w:rsidRPr="00104AF4">
        <w:rPr>
          <w:rStyle w:val="TexteC"/>
          <w:b/>
          <w:sz w:val="16"/>
          <w:szCs w:val="16"/>
          <w:lang w:val="en-US"/>
        </w:rPr>
        <w:t>int</w:t>
      </w:r>
      <w:r w:rsidRPr="00104AF4">
        <w:rPr>
          <w:rStyle w:val="TexteC"/>
          <w:sz w:val="16"/>
          <w:szCs w:val="16"/>
          <w:lang w:val="en-US"/>
        </w:rPr>
        <w:t xml:space="preserve"> local_result = _frama_c_find_dynamic_cast_aux(target_info,</w:t>
      </w:r>
      <w:r>
        <w:rPr>
          <w:rStyle w:val="TexteC"/>
          <w:sz w:val="16"/>
          <w:szCs w:val="16"/>
          <w:lang w:val="en-US"/>
        </w:rPr>
        <w:t xml:space="preserve"> </w:t>
      </w:r>
      <w:r w:rsidRPr="00104AF4">
        <w:rPr>
          <w:rStyle w:val="TexteC"/>
          <w:sz w:val="16"/>
          <w:szCs w:val="16"/>
          <w:lang w:val="en-US"/>
        </w:rPr>
        <w:t>cursor-&gt;value-&gt;base_classes,</w:t>
      </w:r>
      <w:r>
        <w:rPr>
          <w:rStyle w:val="TexteC"/>
          <w:sz w:val="16"/>
          <w:szCs w:val="16"/>
          <w:lang w:val="en-US"/>
        </w:rPr>
        <w:t xml:space="preserve"> </w:t>
      </w:r>
      <w:r w:rsidRPr="00104AF4">
        <w:rPr>
          <w:rStyle w:val="TexteC"/>
          <w:sz w:val="16"/>
          <w:szCs w:val="16"/>
          <w:lang w:val="en-US"/>
        </w:rPr>
        <w:t>cursor-&gt;value-&gt;number_of_base_classes,</w:t>
      </w:r>
      <w:r>
        <w:rPr>
          <w:rStyle w:val="TexteC"/>
          <w:sz w:val="16"/>
          <w:szCs w:val="16"/>
          <w:lang w:val="en-US"/>
        </w:rPr>
        <w:t xml:space="preserve"> </w:t>
      </w:r>
      <w:r w:rsidRPr="00104AF4">
        <w:rPr>
          <w:rStyle w:val="TexteC"/>
          <w:sz w:val="16"/>
          <w:szCs w:val="16"/>
          <w:lang w:val="en-US"/>
        </w:rPr>
        <w:t>found_shift_object - cursor-&gt;shift_object,</w:t>
      </w:r>
      <w:r>
        <w:rPr>
          <w:rStyle w:val="TexteC"/>
          <w:sz w:val="16"/>
          <w:szCs w:val="16"/>
          <w:lang w:val="en-US"/>
        </w:rPr>
        <w:t xml:space="preserve"> </w:t>
      </w:r>
      <w:r w:rsidRPr="00104AF4">
        <w:rPr>
          <w:rStyle w:val="TexteC"/>
          <w:sz w:val="16"/>
          <w:szCs w:val="16"/>
          <w:lang w:val="en-US"/>
        </w:rPr>
        <w:t>found_shift_vmt - cursor-&gt;shift_vmt,</w:t>
      </w:r>
    </w:p>
    <w:p w:rsidR="004E4361" w:rsidRDefault="004E4361" w:rsidP="004E4361">
      <w:pPr>
        <w:tabs>
          <w:tab w:val="left" w:pos="993"/>
        </w:tabs>
        <w:ind w:left="993" w:hanging="285"/>
        <w:rPr>
          <w:rStyle w:val="TexteC"/>
          <w:sz w:val="16"/>
          <w:szCs w:val="16"/>
          <w:lang w:val="en-US"/>
        </w:rPr>
      </w:pPr>
      <w:r>
        <w:rPr>
          <w:rStyle w:val="TexteC"/>
          <w:sz w:val="16"/>
          <w:szCs w:val="16"/>
          <w:lang w:val="en-US"/>
        </w:rPr>
        <w:tab/>
      </w:r>
      <w:r w:rsidRPr="00104AF4">
        <w:rPr>
          <w:rStyle w:val="TexteC"/>
          <w:sz w:val="16"/>
          <w:szCs w:val="16"/>
          <w:lang w:val="en-US"/>
        </w:rPr>
        <w:t>(base_index &lt; number_of_bases-1) ? (cursor+1)-&gt;shift_vmt</w:t>
      </w:r>
      <w:r>
        <w:rPr>
          <w:rStyle w:val="TexteC"/>
          <w:sz w:val="16"/>
          <w:szCs w:val="16"/>
          <w:lang w:val="en-US"/>
        </w:rPr>
        <w:t xml:space="preserve"> </w:t>
      </w:r>
      <w:r w:rsidRPr="00104AF4">
        <w:rPr>
          <w:rStyle w:val="TexteC"/>
          <w:sz w:val="16"/>
          <w:szCs w:val="16"/>
          <w:lang w:val="en-US"/>
        </w:rPr>
        <w:t>: last_shift_vmt,</w:t>
      </w:r>
      <w:r>
        <w:rPr>
          <w:rStyle w:val="TexteC"/>
          <w:sz w:val="16"/>
          <w:szCs w:val="16"/>
          <w:lang w:val="en-US"/>
        </w:rPr>
        <w:t xml:space="preserve"> &amp;local_shift_object,</w:t>
      </w:r>
    </w:p>
    <w:p w:rsidR="004E4361" w:rsidRPr="00104AF4" w:rsidRDefault="004E4361" w:rsidP="004E4361">
      <w:pPr>
        <w:tabs>
          <w:tab w:val="left" w:pos="993"/>
        </w:tabs>
        <w:ind w:left="993" w:hanging="285"/>
        <w:rPr>
          <w:rStyle w:val="TexteC"/>
          <w:sz w:val="16"/>
          <w:szCs w:val="16"/>
          <w:lang w:val="en-US"/>
        </w:rPr>
      </w:pPr>
      <w:r>
        <w:rPr>
          <w:rStyle w:val="TexteC"/>
          <w:sz w:val="16"/>
          <w:szCs w:val="16"/>
          <w:lang w:val="en-US"/>
        </w:rPr>
        <w:tab/>
      </w:r>
      <w:r w:rsidRPr="00104AF4">
        <w:rPr>
          <w:rStyle w:val="TexteC"/>
          <w:sz w:val="16"/>
          <w:szCs w:val="16"/>
          <w:lang w:val="en-US"/>
        </w:rPr>
        <w:t>&amp;local_distance);</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r w:rsidRPr="00454404">
        <w:rPr>
          <w:rStyle w:val="TexteC"/>
          <w:b/>
          <w:sz w:val="16"/>
          <w:szCs w:val="16"/>
          <w:lang w:val="en-US"/>
        </w:rPr>
        <w:t>if</w:t>
      </w:r>
      <w:r w:rsidRPr="00104AF4">
        <w:rPr>
          <w:rStyle w:val="TexteC"/>
          <w:sz w:val="16"/>
          <w:szCs w:val="16"/>
          <w:lang w:val="en-US"/>
        </w:rPr>
        <w:t xml:space="preserve"> (local_result &amp;&amp; (local_distance &gt;= 0)) {</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r w:rsidRPr="00454404">
        <w:rPr>
          <w:rStyle w:val="TexteC"/>
          <w:b/>
          <w:sz w:val="16"/>
          <w:szCs w:val="16"/>
          <w:lang w:val="en-US"/>
        </w:rPr>
        <w:t>if</w:t>
      </w:r>
      <w:r w:rsidRPr="00104AF4">
        <w:rPr>
          <w:rStyle w:val="TexteC"/>
          <w:sz w:val="16"/>
          <w:szCs w:val="16"/>
          <w:lang w:val="en-US"/>
        </w:rPr>
        <w:t xml:space="preserve"> (*distance &lt; 0 || *distance &gt;= local_distance) {</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result = local_result;</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*shift_object = local_shift_object - cursor-&gt;shift_object;</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*distance = local_distance;</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is_over = 1;</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r w:rsidR="00FF54D5">
        <w:rPr>
          <w:rStyle w:val="TexteC"/>
          <w:sz w:val="16"/>
          <w:szCs w:val="16"/>
          <w:lang w:val="en-US"/>
        </w:rPr>
        <w:t xml:space="preserve"> </w:t>
      </w:r>
      <w:r w:rsidR="00FF54D5" w:rsidRPr="00566A15">
        <w:rPr>
          <w:rStyle w:val="TexteC"/>
          <w:i/>
          <w:color w:val="0033CC"/>
          <w:sz w:val="16"/>
          <w:szCs w:val="16"/>
          <w:lang w:val="en-US"/>
        </w:rPr>
        <w:t xml:space="preserve">/* generated by </w:t>
      </w:r>
      <w:r w:rsidR="00FF54D5" w:rsidRPr="00FF54D5">
        <w:rPr>
          <w:rStyle w:val="LienMthode"/>
          <w:i/>
          <w:sz w:val="16"/>
          <w:szCs w:val="16"/>
          <w:lang w:val="en-US"/>
        </w:rPr>
        <w:t>insertRTTIAlgorithmsAuxWhileBodyPrelude</w:t>
      </w:r>
      <w:r w:rsidR="00FF54D5" w:rsidRPr="00566A15">
        <w:rPr>
          <w:rStyle w:val="TexteC"/>
          <w:i/>
          <w:color w:val="0033CC"/>
          <w:sz w:val="16"/>
          <w:szCs w:val="16"/>
          <w:lang w:val="en-US"/>
        </w:rPr>
        <w:t xml:space="preserve"> */</w:t>
      </w:r>
    </w:p>
    <w:p w:rsidR="004E4361" w:rsidRDefault="004E4361" w:rsidP="004E4361">
      <w:pPr>
        <w:ind w:left="993" w:hanging="426"/>
        <w:rPr>
          <w:rStyle w:val="TexteC"/>
          <w:sz w:val="16"/>
          <w:szCs w:val="16"/>
          <w:lang w:val="en-US"/>
        </w:rPr>
      </w:pPr>
      <w:r w:rsidRPr="00104AF4">
        <w:rPr>
          <w:rStyle w:val="TexteC"/>
          <w:sz w:val="16"/>
          <w:szCs w:val="16"/>
          <w:lang w:val="en-US"/>
        </w:rPr>
        <w:t xml:space="preserve">    </w:t>
      </w:r>
      <w:r w:rsidRPr="00454404">
        <w:rPr>
          <w:rStyle w:val="TexteC"/>
          <w:b/>
          <w:sz w:val="16"/>
          <w:szCs w:val="16"/>
          <w:lang w:val="en-US"/>
        </w:rPr>
        <w:t>else</w:t>
      </w:r>
      <w:r w:rsidRPr="00104AF4">
        <w:rPr>
          <w:rStyle w:val="TexteC"/>
          <w:sz w:val="16"/>
          <w:szCs w:val="16"/>
          <w:lang w:val="en-US"/>
        </w:rPr>
        <w:t xml:space="preserve"> </w:t>
      </w:r>
      <w:r w:rsidRPr="00454404">
        <w:rPr>
          <w:rStyle w:val="TexteC"/>
          <w:b/>
          <w:sz w:val="16"/>
          <w:szCs w:val="16"/>
          <w:lang w:val="en-US"/>
        </w:rPr>
        <w:t>if</w:t>
      </w:r>
      <w:r w:rsidRPr="00104AF4">
        <w:rPr>
          <w:rStyle w:val="TexteC"/>
          <w:sz w:val="16"/>
          <w:szCs w:val="16"/>
          <w:lang w:val="en-US"/>
        </w:rPr>
        <w:t xml:space="preserve"> (*distance &lt; 0 || *distance &gt; 1) {</w:t>
      </w:r>
    </w:p>
    <w:p w:rsidR="00FF54D5" w:rsidRPr="00104AF4" w:rsidRDefault="00FF54D5" w:rsidP="004E4361">
      <w:pPr>
        <w:ind w:left="993" w:hanging="426"/>
        <w:rPr>
          <w:rStyle w:val="TexteC"/>
          <w:sz w:val="16"/>
          <w:szCs w:val="16"/>
          <w:lang w:val="en-US"/>
        </w:rPr>
      </w:pPr>
      <w:r>
        <w:rPr>
          <w:rStyle w:val="TexteC"/>
          <w:sz w:val="16"/>
          <w:szCs w:val="16"/>
          <w:lang w:val="en-US"/>
        </w:rPr>
        <w:t xml:space="preserve">       </w:t>
      </w:r>
      <w:r w:rsidRPr="00566A15">
        <w:rPr>
          <w:rStyle w:val="TexteC"/>
          <w:i/>
          <w:color w:val="0033CC"/>
          <w:sz w:val="16"/>
          <w:szCs w:val="16"/>
          <w:lang w:val="en-US"/>
        </w:rPr>
        <w:t xml:space="preserve">/* generated by </w:t>
      </w:r>
      <w:r w:rsidRPr="00FF54D5">
        <w:rPr>
          <w:rStyle w:val="LienMthode"/>
          <w:i/>
          <w:sz w:val="16"/>
          <w:szCs w:val="16"/>
          <w:lang w:val="en-US"/>
        </w:rPr>
        <w:t>insertRTTIAlgorithmsAuxWhileElseElseThenBodyPrelude</w:t>
      </w:r>
      <w:r w:rsidRPr="00566A15">
        <w:rPr>
          <w:rStyle w:val="TexteC"/>
          <w:i/>
          <w:color w:val="0033CC"/>
          <w:sz w:val="16"/>
          <w:szCs w:val="16"/>
          <w:lang w:val="en-US"/>
        </w:rPr>
        <w:t xml:space="preserve"> */</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r w:rsidRPr="00454404">
        <w:rPr>
          <w:rStyle w:val="TexteC"/>
          <w:b/>
          <w:sz w:val="16"/>
          <w:szCs w:val="16"/>
          <w:lang w:val="en-US"/>
        </w:rPr>
        <w:t>int</w:t>
      </w:r>
      <w:r w:rsidRPr="00104AF4">
        <w:rPr>
          <w:rStyle w:val="TexteC"/>
          <w:sz w:val="16"/>
          <w:szCs w:val="16"/>
          <w:lang w:val="en-US"/>
        </w:rPr>
        <w:t xml:space="preserve"> local_distance = 0;</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r w:rsidRPr="00454404">
        <w:rPr>
          <w:rStyle w:val="TexteC"/>
          <w:b/>
          <w:sz w:val="16"/>
          <w:szCs w:val="16"/>
          <w:lang w:val="en-US"/>
        </w:rPr>
        <w:t>int</w:t>
      </w:r>
      <w:r w:rsidRPr="00104AF4">
        <w:rPr>
          <w:rStyle w:val="TexteC"/>
          <w:sz w:val="16"/>
          <w:szCs w:val="16"/>
          <w:lang w:val="en-US"/>
        </w:rPr>
        <w:t xml:space="preserve"> local_shift_object = 0;</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r w:rsidRPr="00454404">
        <w:rPr>
          <w:rStyle w:val="TexteC"/>
          <w:b/>
          <w:sz w:val="16"/>
          <w:szCs w:val="16"/>
          <w:lang w:val="en-US"/>
        </w:rPr>
        <w:t>int</w:t>
      </w:r>
      <w:r w:rsidRPr="00104AF4">
        <w:rPr>
          <w:rStyle w:val="TexteC"/>
          <w:sz w:val="16"/>
          <w:szCs w:val="16"/>
          <w:lang w:val="en-US"/>
        </w:rPr>
        <w:t xml:space="preserve"> local_result = _frama_c_find_dynamic_cast_aux(target_info,</w:t>
      </w:r>
      <w:r>
        <w:rPr>
          <w:rStyle w:val="TexteC"/>
          <w:sz w:val="16"/>
          <w:szCs w:val="16"/>
          <w:lang w:val="en-US"/>
        </w:rPr>
        <w:t xml:space="preserve"> </w:t>
      </w:r>
      <w:r w:rsidRPr="00104AF4">
        <w:rPr>
          <w:rStyle w:val="TexteC"/>
          <w:sz w:val="16"/>
          <w:szCs w:val="16"/>
          <w:lang w:val="en-US"/>
        </w:rPr>
        <w:t>cursor-&gt;value-&gt;base_classes,</w:t>
      </w:r>
      <w:r>
        <w:rPr>
          <w:rStyle w:val="TexteC"/>
          <w:sz w:val="16"/>
          <w:szCs w:val="16"/>
          <w:lang w:val="en-US"/>
        </w:rPr>
        <w:t xml:space="preserve"> </w:t>
      </w:r>
      <w:r w:rsidRPr="00104AF4">
        <w:rPr>
          <w:rStyle w:val="TexteC"/>
          <w:sz w:val="16"/>
          <w:szCs w:val="16"/>
          <w:lang w:val="en-US"/>
        </w:rPr>
        <w:t>cursor-&gt;value-&gt;number_of_base_classes,</w:t>
      </w:r>
      <w:r>
        <w:rPr>
          <w:rStyle w:val="TexteC"/>
          <w:sz w:val="16"/>
          <w:szCs w:val="16"/>
          <w:lang w:val="en-US"/>
        </w:rPr>
        <w:t xml:space="preserve"> </w:t>
      </w:r>
      <w:r w:rsidRPr="00104AF4">
        <w:rPr>
          <w:rStyle w:val="TexteC"/>
          <w:sz w:val="16"/>
          <w:szCs w:val="16"/>
          <w:lang w:val="en-US"/>
        </w:rPr>
        <w:t>found_shift_object - cursor-&gt;shift_object,</w:t>
      </w:r>
      <w:r>
        <w:rPr>
          <w:rStyle w:val="TexteC"/>
          <w:sz w:val="16"/>
          <w:szCs w:val="16"/>
          <w:lang w:val="en-US"/>
        </w:rPr>
        <w:t xml:space="preserve"> </w:t>
      </w:r>
      <w:r w:rsidRPr="00104AF4">
        <w:rPr>
          <w:rStyle w:val="TexteC"/>
          <w:sz w:val="16"/>
          <w:szCs w:val="16"/>
          <w:lang w:val="en-US"/>
        </w:rPr>
        <w:t>found_shift_vmt - cursor-&gt;shift_vmt,</w:t>
      </w:r>
    </w:p>
    <w:p w:rsidR="004E4361" w:rsidRPr="00104AF4" w:rsidRDefault="004E4361" w:rsidP="004E4361">
      <w:pPr>
        <w:tabs>
          <w:tab w:val="left" w:pos="993"/>
        </w:tabs>
        <w:ind w:left="993" w:hanging="285"/>
        <w:rPr>
          <w:rStyle w:val="TexteC"/>
          <w:sz w:val="16"/>
          <w:szCs w:val="16"/>
          <w:lang w:val="en-US"/>
        </w:rPr>
      </w:pPr>
      <w:r>
        <w:rPr>
          <w:rStyle w:val="TexteC"/>
          <w:sz w:val="16"/>
          <w:szCs w:val="16"/>
          <w:lang w:val="en-US"/>
        </w:rPr>
        <w:tab/>
      </w:r>
      <w:r w:rsidRPr="00104AF4">
        <w:rPr>
          <w:rStyle w:val="TexteC"/>
          <w:sz w:val="16"/>
          <w:szCs w:val="16"/>
          <w:lang w:val="en-US"/>
        </w:rPr>
        <w:t>(base_index &lt; number_of_bases-1) ? (cursor+1)-&gt;shift_vmt</w:t>
      </w:r>
      <w:r>
        <w:rPr>
          <w:rStyle w:val="TexteC"/>
          <w:sz w:val="16"/>
          <w:szCs w:val="16"/>
          <w:lang w:val="en-US"/>
        </w:rPr>
        <w:t xml:space="preserve"> </w:t>
      </w:r>
      <w:r w:rsidRPr="00104AF4">
        <w:rPr>
          <w:rStyle w:val="TexteC"/>
          <w:sz w:val="16"/>
          <w:szCs w:val="16"/>
          <w:lang w:val="en-US"/>
        </w:rPr>
        <w:t>: last_shift_vmt,</w:t>
      </w:r>
    </w:p>
    <w:p w:rsidR="004E4361" w:rsidRPr="00104AF4" w:rsidRDefault="004E4361" w:rsidP="004E4361">
      <w:pPr>
        <w:tabs>
          <w:tab w:val="left" w:pos="993"/>
        </w:tabs>
        <w:ind w:left="993" w:hanging="426"/>
        <w:rPr>
          <w:rStyle w:val="TexteC"/>
          <w:sz w:val="16"/>
          <w:szCs w:val="16"/>
          <w:lang w:val="en-US"/>
        </w:rPr>
      </w:pPr>
      <w:r>
        <w:rPr>
          <w:rStyle w:val="TexteC"/>
          <w:sz w:val="16"/>
          <w:szCs w:val="16"/>
          <w:lang w:val="en-US"/>
        </w:rPr>
        <w:lastRenderedPageBreak/>
        <w:tab/>
      </w:r>
      <w:r w:rsidRPr="00104AF4">
        <w:rPr>
          <w:rStyle w:val="TexteC"/>
          <w:sz w:val="16"/>
          <w:szCs w:val="16"/>
          <w:lang w:val="en-US"/>
        </w:rPr>
        <w:t>&amp;local_shift_object, &amp;local_distance);</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r w:rsidRPr="00454404">
        <w:rPr>
          <w:rStyle w:val="TexteC"/>
          <w:b/>
          <w:sz w:val="16"/>
          <w:szCs w:val="16"/>
          <w:lang w:val="en-US"/>
        </w:rPr>
        <w:t>if</w:t>
      </w:r>
      <w:r w:rsidRPr="00104AF4">
        <w:rPr>
          <w:rStyle w:val="TexteC"/>
          <w:sz w:val="16"/>
          <w:szCs w:val="16"/>
          <w:lang w:val="en-US"/>
        </w:rPr>
        <w:t xml:space="preserve"> (local_result &amp;&amp; (local_distance &gt;= 0)) {</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r w:rsidRPr="00454404">
        <w:rPr>
          <w:rStyle w:val="TexteC"/>
          <w:b/>
          <w:sz w:val="16"/>
          <w:szCs w:val="16"/>
          <w:lang w:val="en-US"/>
        </w:rPr>
        <w:t>if</w:t>
      </w:r>
      <w:r w:rsidRPr="00104AF4">
        <w:rPr>
          <w:rStyle w:val="TexteC"/>
          <w:sz w:val="16"/>
          <w:szCs w:val="16"/>
          <w:lang w:val="en-US"/>
        </w:rPr>
        <w:t xml:space="preserve"> (*distance &lt; 0 || *distance</w:t>
      </w:r>
      <w:r>
        <w:rPr>
          <w:rStyle w:val="TexteC"/>
          <w:sz w:val="16"/>
          <w:szCs w:val="16"/>
          <w:lang w:val="en-US"/>
        </w:rPr>
        <w:t xml:space="preserve"> </w:t>
      </w:r>
      <w:r w:rsidRPr="00104AF4">
        <w:rPr>
          <w:rStyle w:val="TexteC"/>
          <w:sz w:val="16"/>
          <w:szCs w:val="16"/>
          <w:lang w:val="en-US"/>
        </w:rPr>
        <w:t>&gt; (!is_over ? local_distance : (local_distance+1))) {</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result = local_result;</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*shift_object = local_shift_object - cursor-&gt;shift_object;</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*distance = local_distance+1;</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r w:rsidR="00FF54D5">
        <w:rPr>
          <w:rStyle w:val="TexteC"/>
          <w:sz w:val="16"/>
          <w:szCs w:val="16"/>
          <w:lang w:val="en-US"/>
        </w:rPr>
        <w:t xml:space="preserve"> </w:t>
      </w:r>
      <w:r w:rsidR="00FF54D5" w:rsidRPr="00566A15">
        <w:rPr>
          <w:rStyle w:val="TexteC"/>
          <w:i/>
          <w:color w:val="0033CC"/>
          <w:sz w:val="16"/>
          <w:szCs w:val="16"/>
          <w:lang w:val="en-US"/>
        </w:rPr>
        <w:t xml:space="preserve">/* generated by </w:t>
      </w:r>
      <w:r w:rsidR="00FF54D5" w:rsidRPr="00FF54D5">
        <w:rPr>
          <w:rStyle w:val="LienMthode"/>
          <w:i/>
          <w:sz w:val="16"/>
          <w:szCs w:val="16"/>
          <w:lang w:val="en-US"/>
        </w:rPr>
        <w:t>insertRTTIAlgorithmsAuxWhileBodyPrelude</w:t>
      </w:r>
      <w:r w:rsidR="00FF54D5" w:rsidRPr="00566A15">
        <w:rPr>
          <w:rStyle w:val="TexteC"/>
          <w:i/>
          <w:color w:val="0033CC"/>
          <w:sz w:val="16"/>
          <w:szCs w:val="16"/>
          <w:lang w:val="en-US"/>
        </w:rPr>
        <w:t xml:space="preserve"> */</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cursor = cursor+1;</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base_index = base_index+1;</w:t>
      </w:r>
    </w:p>
    <w:p w:rsidR="00FF54D5" w:rsidRPr="00FF54D5" w:rsidRDefault="004E4361" w:rsidP="00FF54D5">
      <w:pPr>
        <w:ind w:left="993" w:hanging="426"/>
        <w:rPr>
          <w:rStyle w:val="TexteC"/>
          <w:i/>
          <w:color w:val="0033CC"/>
          <w:sz w:val="16"/>
          <w:szCs w:val="16"/>
          <w:lang w:val="en-US"/>
        </w:rPr>
      </w:pPr>
      <w:r w:rsidRPr="00104AF4">
        <w:rPr>
          <w:rStyle w:val="TexteC"/>
          <w:sz w:val="16"/>
          <w:szCs w:val="16"/>
          <w:lang w:val="en-US"/>
        </w:rPr>
        <w:t xml:space="preserve">  }; </w:t>
      </w:r>
      <w:r w:rsidRPr="00454404">
        <w:rPr>
          <w:rStyle w:val="TexteC"/>
          <w:i/>
          <w:color w:val="0033CC"/>
          <w:sz w:val="16"/>
          <w:szCs w:val="16"/>
          <w:lang w:val="en-US"/>
        </w:rPr>
        <w:t>/* end of while */</w:t>
      </w:r>
      <w:r w:rsidR="00FF54D5">
        <w:rPr>
          <w:rStyle w:val="TexteC"/>
          <w:i/>
          <w:color w:val="0033CC"/>
          <w:sz w:val="16"/>
          <w:szCs w:val="16"/>
          <w:lang w:val="en-US"/>
        </w:rPr>
        <w:t xml:space="preserve"> </w:t>
      </w:r>
      <w:r w:rsidR="00FF54D5" w:rsidRPr="00566A15">
        <w:rPr>
          <w:rStyle w:val="TexteC"/>
          <w:i/>
          <w:color w:val="0033CC"/>
          <w:sz w:val="16"/>
          <w:szCs w:val="16"/>
          <w:lang w:val="en-US"/>
        </w:rPr>
        <w:t xml:space="preserve">/* generated by </w:t>
      </w:r>
      <w:r w:rsidR="00FF54D5" w:rsidRPr="00FF54D5">
        <w:rPr>
          <w:rStyle w:val="LienMthode"/>
          <w:i/>
          <w:sz w:val="16"/>
          <w:szCs w:val="16"/>
          <w:lang w:val="en-US"/>
        </w:rPr>
        <w:t>insertRTTIAlgorithmsAuxWhilePrelude</w:t>
      </w:r>
      <w:r w:rsidR="00FF54D5" w:rsidRPr="00566A15">
        <w:rPr>
          <w:rStyle w:val="TexteC"/>
          <w:i/>
          <w:color w:val="0033CC"/>
          <w:sz w:val="16"/>
          <w:szCs w:val="16"/>
          <w:lang w:val="en-US"/>
        </w:rPr>
        <w:t xml:space="preserve"> */</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r w:rsidRPr="00454404">
        <w:rPr>
          <w:rStyle w:val="TexteC"/>
          <w:b/>
          <w:sz w:val="16"/>
          <w:szCs w:val="16"/>
          <w:lang w:val="en-US"/>
        </w:rPr>
        <w:t>return</w:t>
      </w:r>
      <w:r w:rsidRPr="00104AF4">
        <w:rPr>
          <w:rStyle w:val="TexteC"/>
          <w:sz w:val="16"/>
          <w:szCs w:val="16"/>
          <w:lang w:val="en-US"/>
        </w:rPr>
        <w:t xml:space="preserve"> result;</w:t>
      </w:r>
    </w:p>
    <w:p w:rsidR="004E4361" w:rsidRPr="00566A15" w:rsidRDefault="004E4361" w:rsidP="004E4361">
      <w:pPr>
        <w:ind w:left="993" w:hanging="426"/>
        <w:rPr>
          <w:rStyle w:val="TexteC"/>
          <w:sz w:val="16"/>
          <w:szCs w:val="16"/>
          <w:lang w:val="en-US"/>
        </w:rPr>
      </w:pPr>
      <w:r w:rsidRPr="00104AF4">
        <w:rPr>
          <w:rStyle w:val="TexteC"/>
          <w:sz w:val="16"/>
          <w:szCs w:val="16"/>
          <w:lang w:val="en-US"/>
        </w:rPr>
        <w:t>}</w:t>
      </w:r>
    </w:p>
    <w:p w:rsidR="004E4361" w:rsidRDefault="004E4361" w:rsidP="004E4361">
      <w:pPr>
        <w:rPr>
          <w:lang w:val="en-US"/>
        </w:rPr>
      </w:pPr>
      <w:r>
        <w:rPr>
          <w:lang w:val="en-US"/>
        </w:rPr>
        <w:t xml:space="preserve">The implementation simply calls the methods </w:t>
      </w:r>
      <w:r w:rsidR="00C9672A" w:rsidRPr="00C9672A">
        <w:rPr>
          <w:rStyle w:val="LienMthode"/>
          <w:lang w:val="en-US"/>
        </w:rPr>
        <w:t>insertRTTIAlgorithmsAuxDeclPrelude</w:t>
      </w:r>
      <w:r>
        <w:rPr>
          <w:lang w:val="en-US"/>
        </w:rPr>
        <w:t xml:space="preserve">, </w:t>
      </w:r>
      <w:r w:rsidR="00C9672A" w:rsidRPr="00C9672A">
        <w:rPr>
          <w:rStyle w:val="LienMthode"/>
          <w:lang w:val="en-US"/>
        </w:rPr>
        <w:t>insertRTTIAlgorithmsAuxWhilePrelude</w:t>
      </w:r>
      <w:r>
        <w:rPr>
          <w:lang w:val="en-US"/>
        </w:rPr>
        <w:t xml:space="preserve">, </w:t>
      </w:r>
      <w:r w:rsidR="00C9672A" w:rsidRPr="00C9672A">
        <w:rPr>
          <w:rStyle w:val="LienMthode"/>
          <w:lang w:val="en-US"/>
        </w:rPr>
        <w:t>insertRTTIAlgorithmsAuxWhileBodyPrelude</w:t>
      </w:r>
      <w:r>
        <w:rPr>
          <w:lang w:val="en-US"/>
        </w:rPr>
        <w:t xml:space="preserve">, </w:t>
      </w:r>
      <w:r w:rsidR="00C9672A" w:rsidRPr="00C9672A">
        <w:rPr>
          <w:rStyle w:val="LienMthode"/>
          <w:lang w:val="en-US"/>
        </w:rPr>
        <w:t>insertRTTIAlgorithmsAuxWhileThenBodyPrelude</w:t>
      </w:r>
      <w:r>
        <w:rPr>
          <w:lang w:val="en-US"/>
        </w:rPr>
        <w:t xml:space="preserve">, </w:t>
      </w:r>
      <w:r w:rsidR="00C9672A" w:rsidRPr="00C9672A">
        <w:rPr>
          <w:rStyle w:val="LienMthode"/>
          <w:lang w:val="en-US"/>
        </w:rPr>
        <w:t>insertRTTIAlgorithmsAuxWhileElseThenBodyPrelude</w:t>
      </w:r>
      <w:r w:rsidR="00C9672A">
        <w:rPr>
          <w:lang w:val="en-US"/>
        </w:rPr>
        <w:t xml:space="preserve"> and</w:t>
      </w:r>
      <w:r>
        <w:rPr>
          <w:lang w:val="en-US"/>
        </w:rPr>
        <w:t xml:space="preserve"> </w:t>
      </w:r>
      <w:r w:rsidR="00C9672A" w:rsidRPr="00C9672A">
        <w:rPr>
          <w:rStyle w:val="LienMthode"/>
          <w:lang w:val="en-US"/>
        </w:rPr>
        <w:t>insertRTTIAlgorithmsAuxWhileElseElseThenBodyPrelude</w:t>
      </w:r>
      <w:r>
        <w:rPr>
          <w:lang w:val="en-US"/>
        </w:rPr>
        <w:t>.</w:t>
      </w:r>
    </w:p>
    <w:p w:rsidR="004E4361" w:rsidRDefault="004E4361" w:rsidP="004E4361">
      <w:pPr>
        <w:pStyle w:val="Relatives"/>
        <w:rPr>
          <w:lang w:val="en-US"/>
        </w:rPr>
      </w:pPr>
    </w:p>
    <w:p w:rsidR="004E4361" w:rsidRDefault="004E4361" w:rsidP="004E4361">
      <w:pPr>
        <w:pStyle w:val="RelativesItem"/>
        <w:rPr>
          <w:lang w:val="en-US"/>
        </w:rPr>
      </w:pPr>
      <w:r>
        <w:rPr>
          <w:lang w:val="en-US"/>
        </w:rPr>
        <w:t xml:space="preserve">The methods </w:t>
      </w:r>
      <w:r w:rsidR="00C9672A" w:rsidRPr="00C9672A">
        <w:rPr>
          <w:rStyle w:val="LienMthode"/>
          <w:lang w:val="en-US"/>
        </w:rPr>
        <w:t>insertRTTIAlgorithmsAuxDeclPrelude</w:t>
      </w:r>
      <w:r w:rsidR="00C9672A">
        <w:rPr>
          <w:lang w:val="en-US"/>
        </w:rPr>
        <w:t xml:space="preserve">, </w:t>
      </w:r>
      <w:r w:rsidR="00C9672A" w:rsidRPr="00C9672A">
        <w:rPr>
          <w:rStyle w:val="LienMthode"/>
          <w:lang w:val="en-US"/>
        </w:rPr>
        <w:t>insertRTTIAlgorithmsAuxWhilePrelude</w:t>
      </w:r>
      <w:r w:rsidR="00C9672A">
        <w:rPr>
          <w:lang w:val="en-US"/>
        </w:rPr>
        <w:t xml:space="preserve">, </w:t>
      </w:r>
      <w:r w:rsidR="00C9672A" w:rsidRPr="00C9672A">
        <w:rPr>
          <w:rStyle w:val="LienMthode"/>
          <w:lang w:val="en-US"/>
        </w:rPr>
        <w:t>insertRTTIAlgorithmsAuxWhileBodyPrelude</w:t>
      </w:r>
      <w:r w:rsidR="00C9672A">
        <w:rPr>
          <w:lang w:val="en-US"/>
        </w:rPr>
        <w:t xml:space="preserve">, </w:t>
      </w:r>
      <w:r w:rsidR="00C9672A" w:rsidRPr="00C9672A">
        <w:rPr>
          <w:rStyle w:val="LienMthode"/>
          <w:lang w:val="en-US"/>
        </w:rPr>
        <w:t>insertRTTIAlgorithmsAuxWhileThenBodyPrelude</w:t>
      </w:r>
      <w:r w:rsidR="00C9672A">
        <w:rPr>
          <w:lang w:val="en-US"/>
        </w:rPr>
        <w:t xml:space="preserve">, </w:t>
      </w:r>
      <w:r w:rsidR="00C9672A" w:rsidRPr="00C9672A">
        <w:rPr>
          <w:rStyle w:val="LienMthode"/>
          <w:lang w:val="en-US"/>
        </w:rPr>
        <w:t>insertRTTIAlgorithmsAuxWhileElseThenBodyPrelude</w:t>
      </w:r>
      <w:r w:rsidR="00C9672A">
        <w:rPr>
          <w:lang w:val="en-US"/>
        </w:rPr>
        <w:t xml:space="preserve"> and </w:t>
      </w:r>
      <w:r w:rsidR="00C9672A" w:rsidRPr="00C9672A">
        <w:rPr>
          <w:rStyle w:val="LienMthode"/>
          <w:lang w:val="en-US"/>
        </w:rPr>
        <w:t>insertRTTIAlgorithmsAuxWhileElseElseThenBodyPrelude</w:t>
      </w:r>
      <w:r>
        <w:rPr>
          <w:lang w:val="en-US"/>
        </w:rPr>
        <w:t>,</w:t>
      </w:r>
    </w:p>
    <w:p w:rsidR="004E4361" w:rsidRDefault="004E4361" w:rsidP="004E4361">
      <w:pPr>
        <w:pStyle w:val="RelativesItem"/>
        <w:rPr>
          <w:lang w:val="en-US"/>
        </w:rPr>
      </w:pPr>
      <w:r>
        <w:rPr>
          <w:lang w:val="en-US"/>
        </w:rPr>
        <w:t xml:space="preserve">the methods </w:t>
      </w:r>
      <w:r w:rsidRPr="004E4361">
        <w:rPr>
          <w:rStyle w:val="LienMthode"/>
          <w:lang w:val="en-US"/>
        </w:rPr>
        <w:t>insertRttiPrelude</w:t>
      </w:r>
      <w:r>
        <w:rPr>
          <w:lang w:val="en-US"/>
        </w:rPr>
        <w:t xml:space="preserve"> and </w:t>
      </w:r>
      <w:r w:rsidRPr="00104AF4">
        <w:rPr>
          <w:rStyle w:val="LienMthode"/>
          <w:lang w:val="en-US"/>
        </w:rPr>
        <w:t>insertRTTIAlgorithmsPrelude</w:t>
      </w:r>
      <w:r>
        <w:rPr>
          <w:lang w:val="en-US"/>
        </w:rPr>
        <w:t>,</w:t>
      </w:r>
    </w:p>
    <w:p w:rsidR="004E4361" w:rsidRPr="008A49E5" w:rsidRDefault="004E4361" w:rsidP="004E4361">
      <w:pPr>
        <w:pStyle w:val="RelativesItem"/>
        <w:rPr>
          <w:lang w:val="en-US"/>
        </w:rPr>
      </w:pPr>
      <w:proofErr w:type="gramStart"/>
      <w:r>
        <w:rPr>
          <w:lang w:val="en-US"/>
        </w:rPr>
        <w:t>the</w:t>
      </w:r>
      <w:proofErr w:type="gramEnd"/>
      <w:r>
        <w:rPr>
          <w:lang w:val="en-US"/>
        </w:rPr>
        <w:t xml:space="preserve"> method </w:t>
      </w:r>
      <w:r w:rsidRPr="00104AF4">
        <w:rPr>
          <w:rStyle w:val="LienMthode"/>
        </w:rPr>
        <w:t>exitClass</w:t>
      </w:r>
      <w:r>
        <w:rPr>
          <w:lang w:val="en-US"/>
        </w:rPr>
        <w:t>.</w:t>
      </w:r>
    </w:p>
    <w:p w:rsidR="00BC5111" w:rsidRDefault="00BC5111" w:rsidP="00BC5111">
      <w:pPr>
        <w:pStyle w:val="EntteMthode"/>
        <w:rPr>
          <w:lang w:val="en-US"/>
        </w:rPr>
      </w:pPr>
      <w:r w:rsidRPr="009C7535">
        <w:rPr>
          <w:i/>
          <w:iCs/>
          <w:color w:val="0033CC"/>
          <w:lang w:val="en-US"/>
        </w:rPr>
        <w:t>/* statement */</w:t>
      </w:r>
      <w:r w:rsidRPr="002B1A9A">
        <w:rPr>
          <w:lang w:val="en-US"/>
        </w:rPr>
        <w:t xml:space="preserve"> </w:t>
      </w:r>
      <w:r w:rsidRPr="002B1A9A">
        <w:rPr>
          <w:rStyle w:val="LienType"/>
          <w:lang w:val="en-US"/>
        </w:rPr>
        <w:t>list</w:t>
      </w:r>
      <w:r w:rsidRPr="002B1A9A">
        <w:rPr>
          <w:lang w:val="en-US"/>
        </w:rPr>
        <w:t xml:space="preserve">* </w:t>
      </w:r>
      <w:r w:rsidRPr="002B1A9A">
        <w:rPr>
          <w:rStyle w:val="DfinitionMthode"/>
          <w:lang w:val="en-US"/>
        </w:rPr>
        <w:t>insertRTTIAlgorithmsDeclPrelude</w:t>
      </w:r>
      <w:r w:rsidRPr="002B1A9A">
        <w:rPr>
          <w:lang w:val="en-US"/>
        </w:rPr>
        <w:t>(</w:t>
      </w:r>
      <w:r w:rsidRPr="002B1A9A">
        <w:rPr>
          <w:rStyle w:val="LienClasseC"/>
          <w:lang w:val="en-US"/>
        </w:rPr>
        <w:t>ForwardReferenceList</w:t>
      </w:r>
      <w:r w:rsidRPr="002B1A9A">
        <w:rPr>
          <w:lang w:val="en-US"/>
        </w:rPr>
        <w:t xml:space="preserve">&amp; globals, </w:t>
      </w:r>
      <w:r w:rsidRPr="002B1A9A">
        <w:rPr>
          <w:rStyle w:val="LienType"/>
          <w:lang w:val="en-US"/>
        </w:rPr>
        <w:t>location</w:t>
      </w:r>
      <w:r w:rsidRPr="002B1A9A">
        <w:rPr>
          <w:lang w:val="en-US"/>
        </w:rPr>
        <w:t xml:space="preserve"> loc);</w:t>
      </w:r>
    </w:p>
    <w:p w:rsidR="00DE4452" w:rsidRDefault="00DE4452" w:rsidP="00DE4452">
      <w:pPr>
        <w:rPr>
          <w:lang w:val="en-US"/>
        </w:rPr>
      </w:pPr>
      <w:r>
        <w:rPr>
          <w:lang w:val="en-US"/>
        </w:rPr>
        <w:t xml:space="preserve">Generate in </w:t>
      </w:r>
      <w:r w:rsidRPr="00566A15">
        <w:rPr>
          <w:rStyle w:val="TexteC"/>
          <w:lang w:val="en-US"/>
        </w:rPr>
        <w:t>globals</w:t>
      </w:r>
      <w:r>
        <w:rPr>
          <w:lang w:val="en-US"/>
        </w:rPr>
        <w:t xml:space="preserve"> the external part of the function </w:t>
      </w:r>
      <w:r w:rsidRPr="004E4361">
        <w:rPr>
          <w:rStyle w:val="TexteC"/>
          <w:lang w:val="en-US"/>
        </w:rPr>
        <w:t>_frama_c_find_dynamic_cast</w:t>
      </w:r>
      <w:r>
        <w:rPr>
          <w:lang w:val="en-US"/>
        </w:rPr>
        <w:t xml:space="preserve"> that defines the </w:t>
      </w:r>
      <w:r w:rsidRPr="00566A15">
        <w:rPr>
          <w:rStyle w:val="TexteC"/>
          <w:b/>
          <w:lang w:val="en-US"/>
        </w:rPr>
        <w:t>dynamic_cast</w:t>
      </w:r>
      <w:r>
        <w:rPr>
          <w:lang w:val="en-US"/>
        </w:rPr>
        <w:t xml:space="preserve"> algorithm. The result is the place where new instructions can be inserted in the function’s body, after this generation. Our method is called by the method </w:t>
      </w:r>
      <w:r w:rsidRPr="004E4361">
        <w:rPr>
          <w:rStyle w:val="LienMthode"/>
          <w:lang w:val="en-US"/>
        </w:rPr>
        <w:t>insertRttiPrelude</w:t>
      </w:r>
      <w:r>
        <w:rPr>
          <w:lang w:val="en-US"/>
        </w:rPr>
        <w:t>.</w:t>
      </w:r>
    </w:p>
    <w:p w:rsidR="00DE4452" w:rsidRPr="00104AF4" w:rsidRDefault="00DE4452" w:rsidP="000057FB">
      <w:pPr>
        <w:spacing w:before="120"/>
        <w:ind w:left="992" w:hanging="425"/>
        <w:rPr>
          <w:rStyle w:val="TexteC"/>
          <w:sz w:val="16"/>
          <w:szCs w:val="16"/>
          <w:lang w:val="en-US"/>
        </w:rPr>
      </w:pPr>
      <w:r w:rsidRPr="00425951">
        <w:rPr>
          <w:rStyle w:val="TexteC"/>
          <w:b/>
          <w:sz w:val="16"/>
          <w:szCs w:val="16"/>
          <w:lang w:val="en-US"/>
        </w:rPr>
        <w:t>int</w:t>
      </w:r>
      <w:r w:rsidRPr="00104AF4">
        <w:rPr>
          <w:rStyle w:val="TexteC"/>
          <w:sz w:val="16"/>
          <w:szCs w:val="16"/>
          <w:lang w:val="en-US"/>
        </w:rPr>
        <w:t xml:space="preserve"> _frama_c_find_dynamic_cast(</w:t>
      </w:r>
      <w:r w:rsidRPr="00425951">
        <w:rPr>
          <w:rStyle w:val="TexteC"/>
          <w:b/>
          <w:sz w:val="16"/>
          <w:szCs w:val="16"/>
          <w:lang w:val="en-US"/>
        </w:rPr>
        <w:t>struct</w:t>
      </w:r>
      <w:r w:rsidRPr="00104AF4">
        <w:rPr>
          <w:rStyle w:val="TexteC"/>
          <w:sz w:val="16"/>
          <w:szCs w:val="16"/>
          <w:lang w:val="en-US"/>
        </w:rPr>
        <w:t xml:space="preserve"> _frama_c_rtti_name_info_node* declared_info,</w:t>
      </w:r>
      <w:r>
        <w:rPr>
          <w:rStyle w:val="TexteC"/>
          <w:sz w:val="16"/>
          <w:szCs w:val="16"/>
          <w:lang w:val="en-US"/>
        </w:rPr>
        <w:t xml:space="preserve"> </w:t>
      </w:r>
      <w:r w:rsidRPr="00425951">
        <w:rPr>
          <w:rStyle w:val="TexteC"/>
          <w:b/>
          <w:sz w:val="16"/>
          <w:szCs w:val="16"/>
          <w:lang w:val="en-US"/>
        </w:rPr>
        <w:t>struct</w:t>
      </w:r>
      <w:r w:rsidRPr="00104AF4">
        <w:rPr>
          <w:rStyle w:val="TexteC"/>
          <w:sz w:val="16"/>
          <w:szCs w:val="16"/>
          <w:lang w:val="en-US"/>
        </w:rPr>
        <w:t xml:space="preserve"> _frama_c_vmt* declared_vmt, </w:t>
      </w:r>
      <w:r w:rsidRPr="00425951">
        <w:rPr>
          <w:rStyle w:val="TexteC"/>
          <w:b/>
          <w:sz w:val="16"/>
          <w:szCs w:val="16"/>
          <w:lang w:val="en-US"/>
        </w:rPr>
        <w:t>struct</w:t>
      </w:r>
      <w:r w:rsidRPr="00104AF4">
        <w:rPr>
          <w:rStyle w:val="TexteC"/>
          <w:sz w:val="16"/>
          <w:szCs w:val="16"/>
          <w:lang w:val="en-US"/>
        </w:rPr>
        <w:t xml:space="preserve"> _frama_c_rtti_name_info_node* target_info,</w:t>
      </w:r>
      <w:r>
        <w:rPr>
          <w:rStyle w:val="TexteC"/>
          <w:sz w:val="16"/>
          <w:szCs w:val="16"/>
          <w:lang w:val="en-US"/>
        </w:rPr>
        <w:t xml:space="preserve"> </w:t>
      </w:r>
      <w:r w:rsidRPr="00425951">
        <w:rPr>
          <w:rStyle w:val="TexteC"/>
          <w:b/>
          <w:sz w:val="16"/>
          <w:szCs w:val="16"/>
          <w:lang w:val="en-US"/>
        </w:rPr>
        <w:t>int</w:t>
      </w:r>
      <w:r w:rsidRPr="00104AF4">
        <w:rPr>
          <w:rStyle w:val="TexteC"/>
          <w:sz w:val="16"/>
          <w:szCs w:val="16"/>
          <w:lang w:val="en-US"/>
        </w:rPr>
        <w:t>* shift_object)</w:t>
      </w:r>
    </w:p>
    <w:p w:rsidR="00DE4452" w:rsidRPr="00B768B4" w:rsidRDefault="00DE4452" w:rsidP="00DE4452">
      <w:pPr>
        <w:ind w:left="993" w:hanging="426"/>
        <w:rPr>
          <w:rStyle w:val="TexteC"/>
          <w:i/>
          <w:color w:val="0033CC"/>
          <w:sz w:val="16"/>
          <w:szCs w:val="16"/>
          <w:lang w:val="en-US"/>
        </w:rPr>
      </w:pPr>
      <w:r w:rsidRPr="00104AF4">
        <w:rPr>
          <w:rStyle w:val="TexteC"/>
          <w:sz w:val="16"/>
          <w:szCs w:val="16"/>
          <w:lang w:val="en-US"/>
        </w:rPr>
        <w:t xml:space="preserve">{ </w:t>
      </w:r>
      <w:r>
        <w:rPr>
          <w:rStyle w:val="TexteC"/>
          <w:sz w:val="16"/>
          <w:szCs w:val="16"/>
          <w:lang w:val="en-US"/>
        </w:rPr>
        <w:t>…</w:t>
      </w:r>
    </w:p>
    <w:p w:rsidR="00DE4452" w:rsidRPr="00566A15" w:rsidRDefault="00DE4452" w:rsidP="00DE4452">
      <w:pPr>
        <w:spacing w:after="120"/>
        <w:ind w:left="992" w:hanging="425"/>
        <w:rPr>
          <w:rStyle w:val="TexteC"/>
          <w:sz w:val="16"/>
          <w:szCs w:val="16"/>
          <w:lang w:val="en-US"/>
        </w:rPr>
      </w:pPr>
      <w:r w:rsidRPr="00104AF4">
        <w:rPr>
          <w:rStyle w:val="TexteC"/>
          <w:sz w:val="16"/>
          <w:szCs w:val="16"/>
          <w:lang w:val="en-US"/>
        </w:rPr>
        <w:t>}</w:t>
      </w:r>
    </w:p>
    <w:p w:rsidR="00D459AD" w:rsidRDefault="00D459AD" w:rsidP="00D459AD">
      <w:pPr>
        <w:rPr>
          <w:lang w:val="en-US"/>
        </w:rPr>
      </w:pPr>
      <w:r>
        <w:rPr>
          <w:lang w:val="en-US"/>
        </w:rPr>
        <w:t xml:space="preserve">A more precise description is available at the documentation of the method </w:t>
      </w:r>
      <w:r w:rsidRPr="00104AF4">
        <w:rPr>
          <w:rStyle w:val="LienMthode"/>
          <w:lang w:val="en-US"/>
        </w:rPr>
        <w:t>insertRTTIAlgorithmsPrelude</w:t>
      </w:r>
      <w:r>
        <w:rPr>
          <w:lang w:val="en-US"/>
        </w:rPr>
        <w:t xml:space="preserve"> that calls our method.</w:t>
      </w:r>
    </w:p>
    <w:p w:rsidR="00DE4452" w:rsidRDefault="00DE4452" w:rsidP="00DE4452">
      <w:pPr>
        <w:pStyle w:val="Relatives"/>
        <w:rPr>
          <w:lang w:val="en-US"/>
        </w:rPr>
      </w:pPr>
    </w:p>
    <w:p w:rsidR="00DE4452" w:rsidRDefault="00DE4452" w:rsidP="00DE4452">
      <w:pPr>
        <w:pStyle w:val="RelativesItem"/>
        <w:rPr>
          <w:lang w:val="en-US"/>
        </w:rPr>
      </w:pPr>
      <w:r>
        <w:rPr>
          <w:lang w:val="en-US"/>
        </w:rPr>
        <w:t xml:space="preserve">The methods </w:t>
      </w:r>
      <w:r w:rsidRPr="004E4361">
        <w:rPr>
          <w:rStyle w:val="LienMthode"/>
          <w:lang w:val="en-US"/>
        </w:rPr>
        <w:t>insertRTTIAlgorithmsFirstPartPrelude</w:t>
      </w:r>
      <w:r>
        <w:rPr>
          <w:lang w:val="en-US"/>
        </w:rPr>
        <w:t xml:space="preserve">, </w:t>
      </w:r>
      <w:r w:rsidRPr="004E4361">
        <w:rPr>
          <w:rStyle w:val="LienMthode"/>
          <w:lang w:val="en-US"/>
        </w:rPr>
        <w:t>insertRTTIAlgorithmsDoWhilePrelude</w:t>
      </w:r>
      <w:r>
        <w:rPr>
          <w:lang w:val="en-US"/>
        </w:rPr>
        <w:t xml:space="preserve">, </w:t>
      </w:r>
      <w:r w:rsidRPr="004E4361">
        <w:rPr>
          <w:rStyle w:val="LienMthode"/>
          <w:lang w:val="en-US"/>
        </w:rPr>
        <w:t>insertRTTIAlgorithmsSecondWhilePrelude</w:t>
      </w:r>
      <w:r>
        <w:rPr>
          <w:lang w:val="en-US"/>
        </w:rPr>
        <w:t xml:space="preserve">, </w:t>
      </w:r>
      <w:r w:rsidRPr="004E4361">
        <w:rPr>
          <w:rStyle w:val="LienMthode"/>
          <w:lang w:val="en-US"/>
        </w:rPr>
        <w:t>insertRTTIAlgorithmsSecondWhileBodyPrelude</w:t>
      </w:r>
      <w:r>
        <w:rPr>
          <w:lang w:val="en-US"/>
        </w:rPr>
        <w:t xml:space="preserve">, </w:t>
      </w:r>
      <w:r w:rsidRPr="004E4361">
        <w:rPr>
          <w:rStyle w:val="LienMthode"/>
          <w:lang w:val="en-US"/>
        </w:rPr>
        <w:t>insertRTTIAlgorithmsSecondIfThenPrelude</w:t>
      </w:r>
      <w:r>
        <w:rPr>
          <w:lang w:val="en-US"/>
        </w:rPr>
        <w:t xml:space="preserve">, </w:t>
      </w:r>
      <w:r w:rsidRPr="004E4361">
        <w:rPr>
          <w:rStyle w:val="LienMthode"/>
          <w:lang w:val="en-US"/>
        </w:rPr>
        <w:t>insertRTTIAlgorithmsSecondIfThenBodyPrelude</w:t>
      </w:r>
      <w:r>
        <w:rPr>
          <w:lang w:val="en-US"/>
        </w:rPr>
        <w:t xml:space="preserve"> and </w:t>
      </w:r>
      <w:r w:rsidRPr="004E4361">
        <w:rPr>
          <w:rStyle w:val="LienMthode"/>
          <w:lang w:val="en-US"/>
        </w:rPr>
        <w:t>insertRTTIAlgorithmsLastPartPrelude</w:t>
      </w:r>
      <w:r>
        <w:rPr>
          <w:lang w:val="en-US"/>
        </w:rPr>
        <w:t>,</w:t>
      </w:r>
    </w:p>
    <w:p w:rsidR="00D459AD" w:rsidRDefault="00D459AD" w:rsidP="00D459AD">
      <w:pPr>
        <w:pStyle w:val="RelativesItem"/>
        <w:rPr>
          <w:lang w:val="en-US"/>
        </w:rPr>
      </w:pPr>
      <w:r>
        <w:rPr>
          <w:lang w:val="en-US"/>
        </w:rPr>
        <w:t xml:space="preserve">the method </w:t>
      </w:r>
      <w:r w:rsidRPr="00104AF4">
        <w:rPr>
          <w:rStyle w:val="LienMthode"/>
          <w:lang w:val="en-US"/>
        </w:rPr>
        <w:t>insertRTTIAlgorithmsPrelude</w:t>
      </w:r>
      <w:r>
        <w:rPr>
          <w:lang w:val="en-US"/>
        </w:rPr>
        <w:t>,</w:t>
      </w:r>
    </w:p>
    <w:p w:rsidR="00DE4452" w:rsidRDefault="00D459AD" w:rsidP="00DE4452">
      <w:pPr>
        <w:pStyle w:val="RelativesItem"/>
        <w:rPr>
          <w:lang w:val="en-US"/>
        </w:rPr>
      </w:pPr>
      <w:r>
        <w:rPr>
          <w:lang w:val="en-US"/>
        </w:rPr>
        <w:t>the method</w:t>
      </w:r>
      <w:r w:rsidR="00DE4452">
        <w:rPr>
          <w:lang w:val="en-US"/>
        </w:rPr>
        <w:t xml:space="preserve"> </w:t>
      </w:r>
      <w:r w:rsidR="00DE4452" w:rsidRPr="004E4361">
        <w:rPr>
          <w:rStyle w:val="LienMthode"/>
          <w:lang w:val="en-US"/>
        </w:rPr>
        <w:t>insertRttiPrelude</w:t>
      </w:r>
      <w:r w:rsidR="00DE4452">
        <w:rPr>
          <w:lang w:val="en-US"/>
        </w:rPr>
        <w:t>,</w:t>
      </w:r>
    </w:p>
    <w:p w:rsidR="00DE4452" w:rsidRDefault="00DE4452" w:rsidP="00DE4452">
      <w:pPr>
        <w:pStyle w:val="RelativesItem"/>
        <w:rPr>
          <w:lang w:val="en-US"/>
        </w:rPr>
      </w:pPr>
      <w:proofErr w:type="gramStart"/>
      <w:r>
        <w:rPr>
          <w:lang w:val="en-US"/>
        </w:rPr>
        <w:t>the</w:t>
      </w:r>
      <w:proofErr w:type="gramEnd"/>
      <w:r>
        <w:rPr>
          <w:lang w:val="en-US"/>
        </w:rPr>
        <w:t xml:space="preserve"> method </w:t>
      </w:r>
      <w:r w:rsidRPr="00104AF4">
        <w:rPr>
          <w:rStyle w:val="LienMthode"/>
        </w:rPr>
        <w:t>exitClass</w:t>
      </w:r>
      <w:r>
        <w:rPr>
          <w:lang w:val="en-US"/>
        </w:rPr>
        <w:t>.</w:t>
      </w:r>
    </w:p>
    <w:p w:rsidR="00BC5111" w:rsidRDefault="00BC5111" w:rsidP="00BC5111">
      <w:pPr>
        <w:pStyle w:val="EntteMthode"/>
        <w:rPr>
          <w:lang w:val="en-US"/>
        </w:rPr>
      </w:pPr>
      <w:r w:rsidRPr="009C7535">
        <w:rPr>
          <w:i/>
          <w:iCs/>
          <w:color w:val="0033CC"/>
          <w:lang w:val="en-US"/>
        </w:rPr>
        <w:t>/* statement */</w:t>
      </w:r>
      <w:r w:rsidRPr="002B1A9A">
        <w:rPr>
          <w:lang w:val="en-US"/>
        </w:rPr>
        <w:t xml:space="preserve"> </w:t>
      </w:r>
      <w:r w:rsidRPr="002B1A9A">
        <w:rPr>
          <w:rStyle w:val="LienType"/>
          <w:lang w:val="en-US"/>
        </w:rPr>
        <w:t>list</w:t>
      </w:r>
      <w:r w:rsidRPr="002B1A9A">
        <w:rPr>
          <w:lang w:val="en-US"/>
        </w:rPr>
        <w:t xml:space="preserve">* </w:t>
      </w:r>
      <w:r w:rsidRPr="002B1A9A">
        <w:rPr>
          <w:rStyle w:val="DfinitionMthode"/>
          <w:lang w:val="en-US"/>
        </w:rPr>
        <w:t>insertRTTIAlgorithmsFirstPartPrelude</w:t>
      </w:r>
      <w:r w:rsidRPr="002B1A9A">
        <w:rPr>
          <w:lang w:val="en-US"/>
        </w:rPr>
        <w:t>(</w:t>
      </w:r>
      <w:r w:rsidRPr="009C7535">
        <w:rPr>
          <w:i/>
          <w:iCs/>
          <w:color w:val="0033CC"/>
          <w:lang w:val="en-US"/>
        </w:rPr>
        <w:t>/* statement */</w:t>
      </w:r>
      <w:r w:rsidRPr="002B1A9A">
        <w:rPr>
          <w:lang w:val="en-US"/>
        </w:rPr>
        <w:t xml:space="preserve"> </w:t>
      </w:r>
      <w:r w:rsidRPr="002B1A9A">
        <w:rPr>
          <w:rStyle w:val="LienType"/>
          <w:lang w:val="en-US"/>
        </w:rPr>
        <w:t>list</w:t>
      </w:r>
      <w:r w:rsidRPr="002B1A9A">
        <w:rPr>
          <w:lang w:val="en-US"/>
        </w:rPr>
        <w:t xml:space="preserve">* statements, </w:t>
      </w:r>
      <w:r w:rsidRPr="002B1A9A">
        <w:rPr>
          <w:rStyle w:val="LienType"/>
          <w:lang w:val="en-US"/>
        </w:rPr>
        <w:t>location</w:t>
      </w:r>
      <w:r w:rsidRPr="002B1A9A">
        <w:rPr>
          <w:lang w:val="en-US"/>
        </w:rPr>
        <w:t xml:space="preserve"> loc);</w:t>
      </w:r>
    </w:p>
    <w:p w:rsidR="00E46A3F" w:rsidRDefault="00E46A3F" w:rsidP="00E46A3F">
      <w:pPr>
        <w:rPr>
          <w:lang w:val="en-US"/>
        </w:rPr>
      </w:pPr>
      <w:r>
        <w:rPr>
          <w:lang w:val="en-US"/>
        </w:rPr>
        <w:t xml:space="preserve">Generate at the place </w:t>
      </w:r>
      <w:r w:rsidR="0082397B" w:rsidRPr="00566A15">
        <w:rPr>
          <w:rStyle w:val="TexteC"/>
          <w:lang w:val="en-US"/>
        </w:rPr>
        <w:t>statements</w:t>
      </w:r>
      <w:r>
        <w:rPr>
          <w:lang w:val="en-US"/>
        </w:rPr>
        <w:t xml:space="preserve"> some instructions of the body of the function </w:t>
      </w:r>
      <w:r w:rsidR="0082397B">
        <w:rPr>
          <w:rStyle w:val="TexteC"/>
          <w:lang w:val="en-US"/>
        </w:rPr>
        <w:t>_frama_c_find_dynamic_cast</w:t>
      </w:r>
      <w:r>
        <w:rPr>
          <w:lang w:val="en-US"/>
        </w:rPr>
        <w:t xml:space="preserve"> that defines the </w:t>
      </w:r>
      <w:r w:rsidRPr="00566A15">
        <w:rPr>
          <w:rStyle w:val="TexteC"/>
          <w:b/>
          <w:lang w:val="en-US"/>
        </w:rPr>
        <w:t>dynamic_cast</w:t>
      </w:r>
      <w:r>
        <w:rPr>
          <w:lang w:val="en-US"/>
        </w:rPr>
        <w:t xml:space="preserve"> algorithm. The result is the place where new instructions can be inserted </w:t>
      </w:r>
      <w:r w:rsidR="0082397B">
        <w:rPr>
          <w:lang w:val="en-US"/>
        </w:rPr>
        <w:t>after the generated instructions in</w:t>
      </w:r>
      <w:r>
        <w:rPr>
          <w:lang w:val="en-US"/>
        </w:rPr>
        <w:t xml:space="preserve"> the function’s body. Our method is called by the method </w:t>
      </w:r>
      <w:r w:rsidRPr="004E4361">
        <w:rPr>
          <w:rStyle w:val="LienMthode"/>
          <w:lang w:val="en-US"/>
        </w:rPr>
        <w:t>insertRttiPrelude</w:t>
      </w:r>
      <w:r>
        <w:rPr>
          <w:lang w:val="en-US"/>
        </w:rPr>
        <w:t>.</w:t>
      </w:r>
    </w:p>
    <w:p w:rsidR="00E46A3F" w:rsidRDefault="00E46A3F" w:rsidP="00E46A3F">
      <w:pPr>
        <w:rPr>
          <w:lang w:val="en-US"/>
        </w:rPr>
      </w:pPr>
    </w:p>
    <w:p w:rsidR="00283DE3" w:rsidRDefault="00283DE3" w:rsidP="00283DE3">
      <w:pPr>
        <w:rPr>
          <w:lang w:val="en-US"/>
        </w:rPr>
      </w:pPr>
      <w:r>
        <w:rPr>
          <w:lang w:val="en-US"/>
        </w:rPr>
        <w:t xml:space="preserve">A more precise description is available at the documentation of the method </w:t>
      </w:r>
      <w:r w:rsidRPr="00104AF4">
        <w:rPr>
          <w:rStyle w:val="LienMthode"/>
          <w:lang w:val="en-US"/>
        </w:rPr>
        <w:t>insertRTTIAlgorithmsPrelude</w:t>
      </w:r>
      <w:r>
        <w:rPr>
          <w:lang w:val="en-US"/>
        </w:rPr>
        <w:t xml:space="preserve"> that calls our method.</w:t>
      </w:r>
    </w:p>
    <w:p w:rsidR="00283DE3" w:rsidRDefault="00283DE3" w:rsidP="00283DE3">
      <w:pPr>
        <w:pStyle w:val="Relatives"/>
        <w:rPr>
          <w:lang w:val="en-US"/>
        </w:rPr>
      </w:pPr>
    </w:p>
    <w:p w:rsidR="00283DE3" w:rsidRDefault="00283DE3" w:rsidP="00283DE3">
      <w:pPr>
        <w:pStyle w:val="RelativesItem"/>
        <w:rPr>
          <w:lang w:val="en-US"/>
        </w:rPr>
      </w:pPr>
      <w:r>
        <w:rPr>
          <w:lang w:val="en-US"/>
        </w:rPr>
        <w:t xml:space="preserve">The methods </w:t>
      </w:r>
      <w:r w:rsidRPr="004E4361">
        <w:rPr>
          <w:rStyle w:val="LienMthode"/>
          <w:lang w:val="en-US"/>
        </w:rPr>
        <w:t>insertRTTIAlgorithmsDeclPrelude</w:t>
      </w:r>
      <w:r>
        <w:rPr>
          <w:lang w:val="en-US"/>
        </w:rPr>
        <w:t xml:space="preserve">, </w:t>
      </w:r>
      <w:r w:rsidRPr="004E4361">
        <w:rPr>
          <w:rStyle w:val="LienMthode"/>
          <w:lang w:val="en-US"/>
        </w:rPr>
        <w:t>insertRTTIAlgorithmsDoWhilePrelude</w:t>
      </w:r>
      <w:r>
        <w:rPr>
          <w:lang w:val="en-US"/>
        </w:rPr>
        <w:t xml:space="preserve">, </w:t>
      </w:r>
      <w:r w:rsidRPr="004E4361">
        <w:rPr>
          <w:rStyle w:val="LienMthode"/>
          <w:lang w:val="en-US"/>
        </w:rPr>
        <w:t>insertRTTIAlgorithmsSecondWhilePrelude</w:t>
      </w:r>
      <w:r>
        <w:rPr>
          <w:lang w:val="en-US"/>
        </w:rPr>
        <w:t xml:space="preserve">, </w:t>
      </w:r>
      <w:r w:rsidRPr="004E4361">
        <w:rPr>
          <w:rStyle w:val="LienMthode"/>
          <w:lang w:val="en-US"/>
        </w:rPr>
        <w:t>insertRTTIAlgorithmsSecondWhileBodyPrelude</w:t>
      </w:r>
      <w:r>
        <w:rPr>
          <w:lang w:val="en-US"/>
        </w:rPr>
        <w:t xml:space="preserve">, </w:t>
      </w:r>
      <w:r w:rsidRPr="004E4361">
        <w:rPr>
          <w:rStyle w:val="LienMthode"/>
          <w:lang w:val="en-US"/>
        </w:rPr>
        <w:t>insertRTTIAlgorithmsSecondIfThenPrelude</w:t>
      </w:r>
      <w:r>
        <w:rPr>
          <w:lang w:val="en-US"/>
        </w:rPr>
        <w:t xml:space="preserve">, </w:t>
      </w:r>
      <w:r w:rsidRPr="004E4361">
        <w:rPr>
          <w:rStyle w:val="LienMthode"/>
          <w:lang w:val="en-US"/>
        </w:rPr>
        <w:t>insertRTTIAlgorithmsSecondIfThenBodyPrelude</w:t>
      </w:r>
      <w:r>
        <w:rPr>
          <w:lang w:val="en-US"/>
        </w:rPr>
        <w:t xml:space="preserve"> and </w:t>
      </w:r>
      <w:r w:rsidRPr="004E4361">
        <w:rPr>
          <w:rStyle w:val="LienMthode"/>
          <w:lang w:val="en-US"/>
        </w:rPr>
        <w:t>insertRTTIAlgorithmsLastPartPrelude</w:t>
      </w:r>
      <w:r>
        <w:rPr>
          <w:lang w:val="en-US"/>
        </w:rPr>
        <w:t>,</w:t>
      </w:r>
    </w:p>
    <w:p w:rsidR="00283DE3" w:rsidRDefault="00283DE3" w:rsidP="00283DE3">
      <w:pPr>
        <w:pStyle w:val="RelativesItem"/>
        <w:rPr>
          <w:lang w:val="en-US"/>
        </w:rPr>
      </w:pPr>
      <w:r>
        <w:rPr>
          <w:lang w:val="en-US"/>
        </w:rPr>
        <w:t xml:space="preserve">the method </w:t>
      </w:r>
      <w:r w:rsidRPr="00104AF4">
        <w:rPr>
          <w:rStyle w:val="LienMthode"/>
          <w:lang w:val="en-US"/>
        </w:rPr>
        <w:t>insertRTTIAlgorithmsPrelude</w:t>
      </w:r>
      <w:r>
        <w:rPr>
          <w:lang w:val="en-US"/>
        </w:rPr>
        <w:t>,</w:t>
      </w:r>
    </w:p>
    <w:p w:rsidR="00283DE3" w:rsidRDefault="00283DE3" w:rsidP="00283DE3">
      <w:pPr>
        <w:pStyle w:val="RelativesItem"/>
        <w:rPr>
          <w:lang w:val="en-US"/>
        </w:rPr>
      </w:pPr>
      <w:r>
        <w:rPr>
          <w:lang w:val="en-US"/>
        </w:rPr>
        <w:t xml:space="preserve">the method </w:t>
      </w:r>
      <w:r w:rsidRPr="004E4361">
        <w:rPr>
          <w:rStyle w:val="LienMthode"/>
          <w:lang w:val="en-US"/>
        </w:rPr>
        <w:t>insertRttiPrelude</w:t>
      </w:r>
      <w:r>
        <w:rPr>
          <w:lang w:val="en-US"/>
        </w:rPr>
        <w:t>,</w:t>
      </w:r>
    </w:p>
    <w:p w:rsidR="00283DE3" w:rsidRDefault="00283DE3" w:rsidP="00283DE3">
      <w:pPr>
        <w:pStyle w:val="RelativesItem"/>
        <w:rPr>
          <w:lang w:val="en-US"/>
        </w:rPr>
      </w:pPr>
      <w:proofErr w:type="gramStart"/>
      <w:r>
        <w:rPr>
          <w:lang w:val="en-US"/>
        </w:rPr>
        <w:t>the</w:t>
      </w:r>
      <w:proofErr w:type="gramEnd"/>
      <w:r>
        <w:rPr>
          <w:lang w:val="en-US"/>
        </w:rPr>
        <w:t xml:space="preserve"> method </w:t>
      </w:r>
      <w:r w:rsidRPr="00104AF4">
        <w:rPr>
          <w:rStyle w:val="LienMthode"/>
        </w:rPr>
        <w:t>exitClass</w:t>
      </w:r>
      <w:r>
        <w:rPr>
          <w:lang w:val="en-US"/>
        </w:rPr>
        <w:t>.</w:t>
      </w:r>
    </w:p>
    <w:p w:rsidR="00BC5111" w:rsidRDefault="00BC5111" w:rsidP="00BC5111">
      <w:pPr>
        <w:pStyle w:val="EntteMthode"/>
        <w:rPr>
          <w:lang w:val="en-US"/>
        </w:rPr>
      </w:pPr>
      <w:r w:rsidRPr="009C7535">
        <w:rPr>
          <w:i/>
          <w:iCs/>
          <w:color w:val="0033CC"/>
          <w:lang w:val="en-US"/>
        </w:rPr>
        <w:t>/* statement */</w:t>
      </w:r>
      <w:r w:rsidRPr="002B1A9A">
        <w:rPr>
          <w:lang w:val="en-US"/>
        </w:rPr>
        <w:t xml:space="preserve"> </w:t>
      </w:r>
      <w:r w:rsidRPr="002B1A9A">
        <w:rPr>
          <w:rStyle w:val="LienType"/>
          <w:lang w:val="en-US"/>
        </w:rPr>
        <w:t>list</w:t>
      </w:r>
      <w:r w:rsidRPr="002B1A9A">
        <w:rPr>
          <w:lang w:val="en-US"/>
        </w:rPr>
        <w:t xml:space="preserve">* </w:t>
      </w:r>
      <w:r w:rsidRPr="002B1A9A">
        <w:rPr>
          <w:rStyle w:val="DfinitionMthode"/>
          <w:lang w:val="en-US"/>
        </w:rPr>
        <w:t>insertRTTIAlgorithmsDoWhilePrelude</w:t>
      </w:r>
      <w:r w:rsidRPr="002B1A9A">
        <w:rPr>
          <w:lang w:val="en-US"/>
        </w:rPr>
        <w:t>(</w:t>
      </w:r>
      <w:r w:rsidRPr="009C7535">
        <w:rPr>
          <w:i/>
          <w:iCs/>
          <w:color w:val="0033CC"/>
          <w:lang w:val="en-US"/>
        </w:rPr>
        <w:t>/* statement */</w:t>
      </w:r>
      <w:r w:rsidRPr="002B1A9A">
        <w:rPr>
          <w:lang w:val="en-US"/>
        </w:rPr>
        <w:t xml:space="preserve"> </w:t>
      </w:r>
      <w:r w:rsidRPr="002B1A9A">
        <w:rPr>
          <w:rStyle w:val="LienType"/>
          <w:lang w:val="en-US"/>
        </w:rPr>
        <w:t>list</w:t>
      </w:r>
      <w:r w:rsidRPr="002B1A9A">
        <w:rPr>
          <w:lang w:val="en-US"/>
        </w:rPr>
        <w:t xml:space="preserve">*&amp; statements, </w:t>
      </w:r>
      <w:r w:rsidRPr="002B1A9A">
        <w:rPr>
          <w:rStyle w:val="LienType"/>
          <w:lang w:val="en-US"/>
        </w:rPr>
        <w:t>location</w:t>
      </w:r>
      <w:r w:rsidRPr="002B1A9A">
        <w:rPr>
          <w:lang w:val="en-US"/>
        </w:rPr>
        <w:t xml:space="preserve"> loc);</w:t>
      </w:r>
    </w:p>
    <w:p w:rsidR="00DF303D" w:rsidRDefault="00DF303D" w:rsidP="00DF303D">
      <w:pPr>
        <w:rPr>
          <w:lang w:val="en-US"/>
        </w:rPr>
      </w:pPr>
      <w:r>
        <w:rPr>
          <w:lang w:val="en-US"/>
        </w:rPr>
        <w:t xml:space="preserve">Generate at the place </w:t>
      </w:r>
      <w:r w:rsidRPr="00566A15">
        <w:rPr>
          <w:rStyle w:val="TexteC"/>
          <w:lang w:val="en-US"/>
        </w:rPr>
        <w:t>statements</w:t>
      </w:r>
      <w:r>
        <w:rPr>
          <w:lang w:val="en-US"/>
        </w:rPr>
        <w:t xml:space="preserve"> some instructions of the body of the function </w:t>
      </w:r>
      <w:r>
        <w:rPr>
          <w:rStyle w:val="TexteC"/>
          <w:lang w:val="en-US"/>
        </w:rPr>
        <w:t>_frama_c_find_dynamic_cast</w:t>
      </w:r>
      <w:r>
        <w:rPr>
          <w:lang w:val="en-US"/>
        </w:rPr>
        <w:t xml:space="preserve"> that defines the </w:t>
      </w:r>
      <w:r w:rsidRPr="00566A15">
        <w:rPr>
          <w:rStyle w:val="TexteC"/>
          <w:b/>
          <w:lang w:val="en-US"/>
        </w:rPr>
        <w:t>dynamic_cast</w:t>
      </w:r>
      <w:r>
        <w:rPr>
          <w:lang w:val="en-US"/>
        </w:rPr>
        <w:t xml:space="preserve"> algorithm. The result is the place where new instructions can be inserted </w:t>
      </w:r>
      <w:r w:rsidR="002532F0">
        <w:rPr>
          <w:lang w:val="en-US"/>
        </w:rPr>
        <w:t>inside the “</w:t>
      </w:r>
      <w:r w:rsidR="002532F0" w:rsidRPr="00566A15">
        <w:rPr>
          <w:rStyle w:val="TexteC"/>
          <w:lang w:val="en-US"/>
        </w:rPr>
        <w:t>do { … } while</w:t>
      </w:r>
      <w:r w:rsidR="002532F0">
        <w:rPr>
          <w:lang w:val="en-US"/>
        </w:rPr>
        <w:t xml:space="preserve">” </w:t>
      </w:r>
      <w:r>
        <w:rPr>
          <w:lang w:val="en-US"/>
        </w:rPr>
        <w:t xml:space="preserve">after the generated instructions in the function’s body. </w:t>
      </w:r>
      <w:r w:rsidR="002532F0" w:rsidRPr="00566A15">
        <w:rPr>
          <w:rStyle w:val="TexteC"/>
          <w:lang w:val="en-US"/>
        </w:rPr>
        <w:t>statements</w:t>
      </w:r>
      <w:r w:rsidR="002532F0">
        <w:rPr>
          <w:lang w:val="en-US"/>
        </w:rPr>
        <w:t xml:space="preserve"> advances with the newly inserted instructions. </w:t>
      </w:r>
      <w:r>
        <w:rPr>
          <w:lang w:val="en-US"/>
        </w:rPr>
        <w:t xml:space="preserve">Our method is called by the method </w:t>
      </w:r>
      <w:r w:rsidRPr="004E4361">
        <w:rPr>
          <w:rStyle w:val="LienMthode"/>
          <w:lang w:val="en-US"/>
        </w:rPr>
        <w:t>insertRttiPrelude</w:t>
      </w:r>
      <w:r>
        <w:rPr>
          <w:lang w:val="en-US"/>
        </w:rPr>
        <w:t>.</w:t>
      </w:r>
    </w:p>
    <w:p w:rsidR="00DF303D" w:rsidRDefault="00DF303D" w:rsidP="00283DE3">
      <w:pPr>
        <w:rPr>
          <w:lang w:val="en-US"/>
        </w:rPr>
      </w:pPr>
    </w:p>
    <w:p w:rsidR="00283DE3" w:rsidRDefault="00283DE3" w:rsidP="00283DE3">
      <w:pPr>
        <w:rPr>
          <w:lang w:val="en-US"/>
        </w:rPr>
      </w:pPr>
      <w:r>
        <w:rPr>
          <w:lang w:val="en-US"/>
        </w:rPr>
        <w:t xml:space="preserve">A more precise description is available at the documentation of the method </w:t>
      </w:r>
      <w:r w:rsidRPr="00104AF4">
        <w:rPr>
          <w:rStyle w:val="LienMthode"/>
          <w:lang w:val="en-US"/>
        </w:rPr>
        <w:t>insertRTTIAlgorithmsPrelude</w:t>
      </w:r>
      <w:r>
        <w:rPr>
          <w:lang w:val="en-US"/>
        </w:rPr>
        <w:t xml:space="preserve"> that calls our method.</w:t>
      </w:r>
    </w:p>
    <w:p w:rsidR="00283DE3" w:rsidRDefault="00283DE3" w:rsidP="00283DE3">
      <w:pPr>
        <w:pStyle w:val="Relatives"/>
        <w:rPr>
          <w:lang w:val="en-US"/>
        </w:rPr>
      </w:pPr>
    </w:p>
    <w:p w:rsidR="00283DE3" w:rsidRDefault="00283DE3" w:rsidP="00283DE3">
      <w:pPr>
        <w:pStyle w:val="RelativesItem"/>
        <w:rPr>
          <w:lang w:val="en-US"/>
        </w:rPr>
      </w:pPr>
      <w:r>
        <w:rPr>
          <w:lang w:val="en-US"/>
        </w:rPr>
        <w:lastRenderedPageBreak/>
        <w:t xml:space="preserve">The methods </w:t>
      </w:r>
      <w:r w:rsidRPr="004E4361">
        <w:rPr>
          <w:rStyle w:val="LienMthode"/>
          <w:lang w:val="en-US"/>
        </w:rPr>
        <w:t>insertRTTIAlgorithmsDeclPrelude</w:t>
      </w:r>
      <w:r>
        <w:rPr>
          <w:lang w:val="en-US"/>
        </w:rPr>
        <w:t xml:space="preserve">, </w:t>
      </w:r>
      <w:r w:rsidRPr="004E4361">
        <w:rPr>
          <w:rStyle w:val="LienMthode"/>
          <w:lang w:val="en-US"/>
        </w:rPr>
        <w:t>insertRTTIAlgorithmsFirstPartPrelude</w:t>
      </w:r>
      <w:r>
        <w:rPr>
          <w:lang w:val="en-US"/>
        </w:rPr>
        <w:t xml:space="preserve">, </w:t>
      </w:r>
      <w:r w:rsidRPr="004E4361">
        <w:rPr>
          <w:rStyle w:val="LienMthode"/>
          <w:lang w:val="en-US"/>
        </w:rPr>
        <w:t>insertRTTIAlgorithmsSecondWhilePrelude</w:t>
      </w:r>
      <w:r>
        <w:rPr>
          <w:lang w:val="en-US"/>
        </w:rPr>
        <w:t xml:space="preserve">, </w:t>
      </w:r>
      <w:r w:rsidRPr="004E4361">
        <w:rPr>
          <w:rStyle w:val="LienMthode"/>
          <w:lang w:val="en-US"/>
        </w:rPr>
        <w:t>insertRTTIAlgorithmsSecondWhileBodyPrelude</w:t>
      </w:r>
      <w:r>
        <w:rPr>
          <w:lang w:val="en-US"/>
        </w:rPr>
        <w:t xml:space="preserve">, </w:t>
      </w:r>
      <w:r w:rsidRPr="004E4361">
        <w:rPr>
          <w:rStyle w:val="LienMthode"/>
          <w:lang w:val="en-US"/>
        </w:rPr>
        <w:t>insertRTTIAlgorithmsSecondIfThenPrelude</w:t>
      </w:r>
      <w:r>
        <w:rPr>
          <w:lang w:val="en-US"/>
        </w:rPr>
        <w:t xml:space="preserve">, </w:t>
      </w:r>
      <w:r w:rsidRPr="004E4361">
        <w:rPr>
          <w:rStyle w:val="LienMthode"/>
          <w:lang w:val="en-US"/>
        </w:rPr>
        <w:t>insertRTTIAlgorithmsSecondIfThenBodyPrelude</w:t>
      </w:r>
      <w:r>
        <w:rPr>
          <w:lang w:val="en-US"/>
        </w:rPr>
        <w:t xml:space="preserve"> and </w:t>
      </w:r>
      <w:r w:rsidRPr="004E4361">
        <w:rPr>
          <w:rStyle w:val="LienMthode"/>
          <w:lang w:val="en-US"/>
        </w:rPr>
        <w:t>insertRTTIAlgorithmsLastPartPrelude</w:t>
      </w:r>
      <w:r>
        <w:rPr>
          <w:lang w:val="en-US"/>
        </w:rPr>
        <w:t>,</w:t>
      </w:r>
    </w:p>
    <w:p w:rsidR="00283DE3" w:rsidRDefault="00283DE3" w:rsidP="00283DE3">
      <w:pPr>
        <w:pStyle w:val="RelativesItem"/>
        <w:rPr>
          <w:lang w:val="en-US"/>
        </w:rPr>
      </w:pPr>
      <w:r>
        <w:rPr>
          <w:lang w:val="en-US"/>
        </w:rPr>
        <w:t xml:space="preserve">the method </w:t>
      </w:r>
      <w:r w:rsidRPr="00104AF4">
        <w:rPr>
          <w:rStyle w:val="LienMthode"/>
          <w:lang w:val="en-US"/>
        </w:rPr>
        <w:t>insertRTTIAlgorithmsPrelude</w:t>
      </w:r>
      <w:r>
        <w:rPr>
          <w:lang w:val="en-US"/>
        </w:rPr>
        <w:t>,</w:t>
      </w:r>
    </w:p>
    <w:p w:rsidR="00283DE3" w:rsidRDefault="00283DE3" w:rsidP="00283DE3">
      <w:pPr>
        <w:pStyle w:val="RelativesItem"/>
        <w:rPr>
          <w:lang w:val="en-US"/>
        </w:rPr>
      </w:pPr>
      <w:r>
        <w:rPr>
          <w:lang w:val="en-US"/>
        </w:rPr>
        <w:t xml:space="preserve">the method </w:t>
      </w:r>
      <w:r w:rsidRPr="004E4361">
        <w:rPr>
          <w:rStyle w:val="LienMthode"/>
          <w:lang w:val="en-US"/>
        </w:rPr>
        <w:t>insertRttiPrelude</w:t>
      </w:r>
      <w:r>
        <w:rPr>
          <w:lang w:val="en-US"/>
        </w:rPr>
        <w:t>,</w:t>
      </w:r>
    </w:p>
    <w:p w:rsidR="00283DE3" w:rsidRDefault="00283DE3" w:rsidP="00283DE3">
      <w:pPr>
        <w:pStyle w:val="RelativesItem"/>
        <w:rPr>
          <w:lang w:val="en-US"/>
        </w:rPr>
      </w:pPr>
      <w:proofErr w:type="gramStart"/>
      <w:r>
        <w:rPr>
          <w:lang w:val="en-US"/>
        </w:rPr>
        <w:t>the</w:t>
      </w:r>
      <w:proofErr w:type="gramEnd"/>
      <w:r>
        <w:rPr>
          <w:lang w:val="en-US"/>
        </w:rPr>
        <w:t xml:space="preserve"> method </w:t>
      </w:r>
      <w:r w:rsidRPr="00104AF4">
        <w:rPr>
          <w:rStyle w:val="LienMthode"/>
        </w:rPr>
        <w:t>exitClass</w:t>
      </w:r>
      <w:r>
        <w:rPr>
          <w:lang w:val="en-US"/>
        </w:rPr>
        <w:t>.</w:t>
      </w:r>
    </w:p>
    <w:p w:rsidR="00BC5111" w:rsidRDefault="00BC5111" w:rsidP="00BC5111">
      <w:pPr>
        <w:pStyle w:val="EntteMthode"/>
        <w:rPr>
          <w:lang w:val="en-US"/>
        </w:rPr>
      </w:pPr>
      <w:r w:rsidRPr="009C7535">
        <w:rPr>
          <w:i/>
          <w:iCs/>
          <w:color w:val="0033CC"/>
          <w:lang w:val="en-US"/>
        </w:rPr>
        <w:t>/* statement */</w:t>
      </w:r>
      <w:r w:rsidRPr="002B1A9A">
        <w:rPr>
          <w:lang w:val="en-US"/>
        </w:rPr>
        <w:t xml:space="preserve"> </w:t>
      </w:r>
      <w:r w:rsidRPr="002B1A9A">
        <w:rPr>
          <w:rStyle w:val="LienType"/>
          <w:lang w:val="en-US"/>
        </w:rPr>
        <w:t>list</w:t>
      </w:r>
      <w:r w:rsidRPr="002B1A9A">
        <w:rPr>
          <w:lang w:val="en-US"/>
        </w:rPr>
        <w:t xml:space="preserve">* </w:t>
      </w:r>
      <w:r w:rsidRPr="002B1A9A">
        <w:rPr>
          <w:rStyle w:val="DfinitionMthode"/>
          <w:lang w:val="en-US"/>
        </w:rPr>
        <w:t>insertRTTIAlgorithmsSecondWhilePrelude</w:t>
      </w:r>
      <w:r w:rsidRPr="002B1A9A">
        <w:rPr>
          <w:lang w:val="en-US"/>
        </w:rPr>
        <w:t>(</w:t>
      </w:r>
      <w:r w:rsidRPr="009C7535">
        <w:rPr>
          <w:i/>
          <w:iCs/>
          <w:color w:val="0033CC"/>
          <w:lang w:val="en-US"/>
        </w:rPr>
        <w:t>/* statement */</w:t>
      </w:r>
      <w:r w:rsidRPr="002B1A9A">
        <w:rPr>
          <w:lang w:val="en-US"/>
        </w:rPr>
        <w:t xml:space="preserve"> </w:t>
      </w:r>
      <w:r w:rsidRPr="002B1A9A">
        <w:rPr>
          <w:rStyle w:val="LienType"/>
          <w:lang w:val="en-US"/>
        </w:rPr>
        <w:t>list</w:t>
      </w:r>
      <w:r w:rsidRPr="002B1A9A">
        <w:rPr>
          <w:lang w:val="en-US"/>
        </w:rPr>
        <w:t xml:space="preserve">*&amp; statements, </w:t>
      </w:r>
      <w:r w:rsidRPr="002B1A9A">
        <w:rPr>
          <w:rStyle w:val="LienType"/>
          <w:lang w:val="en-US"/>
        </w:rPr>
        <w:t>location</w:t>
      </w:r>
      <w:r w:rsidRPr="002B1A9A">
        <w:rPr>
          <w:lang w:val="en-US"/>
        </w:rPr>
        <w:t xml:space="preserve"> loc);</w:t>
      </w:r>
    </w:p>
    <w:p w:rsidR="002F12C8" w:rsidRDefault="002F12C8" w:rsidP="002F12C8">
      <w:pPr>
        <w:rPr>
          <w:lang w:val="en-US"/>
        </w:rPr>
      </w:pPr>
      <w:r>
        <w:rPr>
          <w:lang w:val="en-US"/>
        </w:rPr>
        <w:t xml:space="preserve">Generate at the place </w:t>
      </w:r>
      <w:r w:rsidRPr="00566A15">
        <w:rPr>
          <w:rStyle w:val="TexteC"/>
          <w:lang w:val="en-US"/>
        </w:rPr>
        <w:t>statements</w:t>
      </w:r>
      <w:r>
        <w:rPr>
          <w:lang w:val="en-US"/>
        </w:rPr>
        <w:t xml:space="preserve"> some instructions of the body of the function </w:t>
      </w:r>
      <w:r>
        <w:rPr>
          <w:rStyle w:val="TexteC"/>
          <w:lang w:val="en-US"/>
        </w:rPr>
        <w:t>_frama_c_find_dynamic_cast</w:t>
      </w:r>
      <w:r>
        <w:rPr>
          <w:lang w:val="en-US"/>
        </w:rPr>
        <w:t xml:space="preserve"> that defines the </w:t>
      </w:r>
      <w:r w:rsidRPr="00566A15">
        <w:rPr>
          <w:rStyle w:val="TexteC"/>
          <w:b/>
          <w:lang w:val="en-US"/>
        </w:rPr>
        <w:t>dynamic_cast</w:t>
      </w:r>
      <w:r>
        <w:rPr>
          <w:lang w:val="en-US"/>
        </w:rPr>
        <w:t xml:space="preserve"> algorithm. The result is the place where new instructions can be inserted inside the “</w:t>
      </w:r>
      <w:r w:rsidRPr="00566A15">
        <w:rPr>
          <w:rStyle w:val="TexteC"/>
          <w:lang w:val="en-US"/>
        </w:rPr>
        <w:t>while</w:t>
      </w:r>
      <w:r>
        <w:rPr>
          <w:lang w:val="en-US"/>
        </w:rPr>
        <w:t xml:space="preserve">” after the generated instructions in </w:t>
      </w:r>
      <w:r w:rsidR="00786AC7">
        <w:rPr>
          <w:lang w:val="en-US"/>
        </w:rPr>
        <w:t>the “</w:t>
      </w:r>
      <w:r w:rsidR="00786AC7" w:rsidRPr="00566A15">
        <w:rPr>
          <w:rStyle w:val="TexteC"/>
          <w:lang w:val="en-US"/>
        </w:rPr>
        <w:t>do { … } while</w:t>
      </w:r>
      <w:r w:rsidR="00786AC7">
        <w:rPr>
          <w:lang w:val="en-US"/>
        </w:rPr>
        <w:t xml:space="preserve">” (see the result of </w:t>
      </w:r>
      <w:r w:rsidR="00786AC7" w:rsidRPr="00566A15">
        <w:rPr>
          <w:rStyle w:val="LienMthode"/>
          <w:lang w:val="en-US"/>
        </w:rPr>
        <w:t>insertRTTIAlgorithmsDoWhilePrelude</w:t>
      </w:r>
      <w:r w:rsidR="00786AC7">
        <w:rPr>
          <w:lang w:val="en-US"/>
        </w:rPr>
        <w:t>).</w:t>
      </w:r>
      <w:r>
        <w:rPr>
          <w:lang w:val="en-US"/>
        </w:rPr>
        <w:t xml:space="preserve"> </w:t>
      </w:r>
      <w:r w:rsidRPr="00566A15">
        <w:rPr>
          <w:rStyle w:val="TexteC"/>
          <w:lang w:val="en-US"/>
        </w:rPr>
        <w:t>statements</w:t>
      </w:r>
      <w:r>
        <w:rPr>
          <w:lang w:val="en-US"/>
        </w:rPr>
        <w:t xml:space="preserve"> advances with the newly inserted instructions. Our method is called by the method </w:t>
      </w:r>
      <w:r w:rsidRPr="004E4361">
        <w:rPr>
          <w:rStyle w:val="LienMthode"/>
          <w:lang w:val="en-US"/>
        </w:rPr>
        <w:t>insertRttiPrelude</w:t>
      </w:r>
      <w:r>
        <w:rPr>
          <w:lang w:val="en-US"/>
        </w:rPr>
        <w:t>.</w:t>
      </w:r>
    </w:p>
    <w:p w:rsidR="002F12C8" w:rsidRDefault="002F12C8" w:rsidP="00283DE3">
      <w:pPr>
        <w:rPr>
          <w:lang w:val="en-US"/>
        </w:rPr>
      </w:pPr>
    </w:p>
    <w:p w:rsidR="00283DE3" w:rsidRDefault="00283DE3" w:rsidP="00283DE3">
      <w:pPr>
        <w:rPr>
          <w:lang w:val="en-US"/>
        </w:rPr>
      </w:pPr>
      <w:r>
        <w:rPr>
          <w:lang w:val="en-US"/>
        </w:rPr>
        <w:t xml:space="preserve">A more precise description is available at the documentation of the method </w:t>
      </w:r>
      <w:r w:rsidRPr="00104AF4">
        <w:rPr>
          <w:rStyle w:val="LienMthode"/>
          <w:lang w:val="en-US"/>
        </w:rPr>
        <w:t>insertRTTIAlgorithmsPrelude</w:t>
      </w:r>
      <w:r>
        <w:rPr>
          <w:lang w:val="en-US"/>
        </w:rPr>
        <w:t xml:space="preserve"> that calls our method.</w:t>
      </w:r>
    </w:p>
    <w:p w:rsidR="00283DE3" w:rsidRDefault="00283DE3" w:rsidP="00283DE3">
      <w:pPr>
        <w:pStyle w:val="Relatives"/>
        <w:rPr>
          <w:lang w:val="en-US"/>
        </w:rPr>
      </w:pPr>
    </w:p>
    <w:p w:rsidR="00283DE3" w:rsidRDefault="00283DE3" w:rsidP="00283DE3">
      <w:pPr>
        <w:pStyle w:val="RelativesItem"/>
        <w:rPr>
          <w:lang w:val="en-US"/>
        </w:rPr>
      </w:pPr>
      <w:r>
        <w:rPr>
          <w:lang w:val="en-US"/>
        </w:rPr>
        <w:t xml:space="preserve">The methods </w:t>
      </w:r>
      <w:r w:rsidRPr="004E4361">
        <w:rPr>
          <w:rStyle w:val="LienMthode"/>
          <w:lang w:val="en-US"/>
        </w:rPr>
        <w:t>insertRTTIAlgorithmsDeclPrelude</w:t>
      </w:r>
      <w:r>
        <w:rPr>
          <w:lang w:val="en-US"/>
        </w:rPr>
        <w:t xml:space="preserve">, </w:t>
      </w:r>
      <w:r w:rsidRPr="004E4361">
        <w:rPr>
          <w:rStyle w:val="LienMthode"/>
          <w:lang w:val="en-US"/>
        </w:rPr>
        <w:t>insertRTTIAlgorithmsFirstPartPrelude</w:t>
      </w:r>
      <w:r>
        <w:rPr>
          <w:lang w:val="en-US"/>
        </w:rPr>
        <w:t xml:space="preserve">, </w:t>
      </w:r>
      <w:r w:rsidRPr="004E4361">
        <w:rPr>
          <w:rStyle w:val="LienMthode"/>
          <w:lang w:val="en-US"/>
        </w:rPr>
        <w:t>insertRTTIAlgorithmsDoWhilePrelude</w:t>
      </w:r>
      <w:r>
        <w:rPr>
          <w:lang w:val="en-US"/>
        </w:rPr>
        <w:t xml:space="preserve">, </w:t>
      </w:r>
      <w:r w:rsidRPr="004E4361">
        <w:rPr>
          <w:rStyle w:val="LienMthode"/>
          <w:lang w:val="en-US"/>
        </w:rPr>
        <w:t>insertRTTIAlgorithmsSecondWhileBodyPrelude</w:t>
      </w:r>
      <w:r>
        <w:rPr>
          <w:lang w:val="en-US"/>
        </w:rPr>
        <w:t xml:space="preserve">, </w:t>
      </w:r>
      <w:r w:rsidRPr="004E4361">
        <w:rPr>
          <w:rStyle w:val="LienMthode"/>
          <w:lang w:val="en-US"/>
        </w:rPr>
        <w:t>insertRTTIAlgorithmsSecondIfThenPrelude</w:t>
      </w:r>
      <w:r>
        <w:rPr>
          <w:lang w:val="en-US"/>
        </w:rPr>
        <w:t xml:space="preserve">, </w:t>
      </w:r>
      <w:r w:rsidRPr="004E4361">
        <w:rPr>
          <w:rStyle w:val="LienMthode"/>
          <w:lang w:val="en-US"/>
        </w:rPr>
        <w:t>insertRTTIAlgorithmsSecondIfThenBodyPrelude</w:t>
      </w:r>
      <w:r>
        <w:rPr>
          <w:lang w:val="en-US"/>
        </w:rPr>
        <w:t xml:space="preserve"> and </w:t>
      </w:r>
      <w:r w:rsidRPr="004E4361">
        <w:rPr>
          <w:rStyle w:val="LienMthode"/>
          <w:lang w:val="en-US"/>
        </w:rPr>
        <w:t>insertRTTIAlgorithmsLastPartPrelude</w:t>
      </w:r>
      <w:r>
        <w:rPr>
          <w:lang w:val="en-US"/>
        </w:rPr>
        <w:t>,</w:t>
      </w:r>
    </w:p>
    <w:p w:rsidR="00283DE3" w:rsidRDefault="00283DE3" w:rsidP="00283DE3">
      <w:pPr>
        <w:pStyle w:val="RelativesItem"/>
        <w:rPr>
          <w:lang w:val="en-US"/>
        </w:rPr>
      </w:pPr>
      <w:r>
        <w:rPr>
          <w:lang w:val="en-US"/>
        </w:rPr>
        <w:t xml:space="preserve">the method </w:t>
      </w:r>
      <w:r w:rsidRPr="00104AF4">
        <w:rPr>
          <w:rStyle w:val="LienMthode"/>
          <w:lang w:val="en-US"/>
        </w:rPr>
        <w:t>insertRTTIAlgorithmsPrelude</w:t>
      </w:r>
      <w:r>
        <w:rPr>
          <w:lang w:val="en-US"/>
        </w:rPr>
        <w:t>,</w:t>
      </w:r>
    </w:p>
    <w:p w:rsidR="00283DE3" w:rsidRDefault="00283DE3" w:rsidP="00283DE3">
      <w:pPr>
        <w:pStyle w:val="RelativesItem"/>
        <w:rPr>
          <w:lang w:val="en-US"/>
        </w:rPr>
      </w:pPr>
      <w:r>
        <w:rPr>
          <w:lang w:val="en-US"/>
        </w:rPr>
        <w:t xml:space="preserve">the method </w:t>
      </w:r>
      <w:r w:rsidRPr="004E4361">
        <w:rPr>
          <w:rStyle w:val="LienMthode"/>
          <w:lang w:val="en-US"/>
        </w:rPr>
        <w:t>insertRttiPrelude</w:t>
      </w:r>
      <w:r>
        <w:rPr>
          <w:lang w:val="en-US"/>
        </w:rPr>
        <w:t>,</w:t>
      </w:r>
    </w:p>
    <w:p w:rsidR="00283DE3" w:rsidRDefault="00283DE3" w:rsidP="00283DE3">
      <w:pPr>
        <w:pStyle w:val="RelativesItem"/>
        <w:rPr>
          <w:lang w:val="en-US"/>
        </w:rPr>
      </w:pPr>
      <w:proofErr w:type="gramStart"/>
      <w:r>
        <w:rPr>
          <w:lang w:val="en-US"/>
        </w:rPr>
        <w:t>the</w:t>
      </w:r>
      <w:proofErr w:type="gramEnd"/>
      <w:r>
        <w:rPr>
          <w:lang w:val="en-US"/>
        </w:rPr>
        <w:t xml:space="preserve"> method </w:t>
      </w:r>
      <w:r w:rsidRPr="00104AF4">
        <w:rPr>
          <w:rStyle w:val="LienMthode"/>
        </w:rPr>
        <w:t>exitClass</w:t>
      </w:r>
      <w:r>
        <w:rPr>
          <w:lang w:val="en-US"/>
        </w:rPr>
        <w:t>.</w:t>
      </w:r>
    </w:p>
    <w:p w:rsidR="00BC5111" w:rsidRDefault="00BC5111" w:rsidP="00BC5111">
      <w:pPr>
        <w:pStyle w:val="EntteMthode"/>
        <w:rPr>
          <w:lang w:val="en-US"/>
        </w:rPr>
      </w:pPr>
      <w:r w:rsidRPr="002B1A9A">
        <w:rPr>
          <w:b/>
          <w:bCs/>
          <w:lang w:val="en-US"/>
        </w:rPr>
        <w:t>void</w:t>
      </w:r>
      <w:r w:rsidRPr="002B1A9A">
        <w:rPr>
          <w:lang w:val="en-US"/>
        </w:rPr>
        <w:t xml:space="preserve"> </w:t>
      </w:r>
      <w:r w:rsidRPr="002B1A9A">
        <w:rPr>
          <w:rStyle w:val="DfinitionMthode"/>
          <w:lang w:val="en-US"/>
        </w:rPr>
        <w:t>insertRTTIAlgorithmsSecondWhileBodyPrelude</w:t>
      </w:r>
      <w:r w:rsidRPr="002B1A9A">
        <w:rPr>
          <w:lang w:val="en-US"/>
        </w:rPr>
        <w:t>(</w:t>
      </w:r>
      <w:r w:rsidRPr="009C7535">
        <w:rPr>
          <w:i/>
          <w:iCs/>
          <w:color w:val="0033CC"/>
          <w:lang w:val="en-US"/>
        </w:rPr>
        <w:t>/* statement */</w:t>
      </w:r>
      <w:r w:rsidRPr="002B1A9A">
        <w:rPr>
          <w:lang w:val="en-US"/>
        </w:rPr>
        <w:t xml:space="preserve"> </w:t>
      </w:r>
      <w:r w:rsidRPr="002B1A9A">
        <w:rPr>
          <w:rStyle w:val="LienType"/>
          <w:lang w:val="en-US"/>
        </w:rPr>
        <w:t>list</w:t>
      </w:r>
      <w:r w:rsidRPr="002B1A9A">
        <w:rPr>
          <w:lang w:val="en-US"/>
        </w:rPr>
        <w:t xml:space="preserve">*&amp; statements, </w:t>
      </w:r>
      <w:r w:rsidRPr="002B1A9A">
        <w:rPr>
          <w:rStyle w:val="LienType"/>
          <w:lang w:val="en-US"/>
        </w:rPr>
        <w:t>location</w:t>
      </w:r>
      <w:r w:rsidRPr="002B1A9A">
        <w:rPr>
          <w:lang w:val="en-US"/>
        </w:rPr>
        <w:t xml:space="preserve"> loc);</w:t>
      </w:r>
    </w:p>
    <w:p w:rsidR="00786AC7" w:rsidRDefault="00786AC7" w:rsidP="00786AC7">
      <w:pPr>
        <w:rPr>
          <w:lang w:val="en-US"/>
        </w:rPr>
      </w:pPr>
      <w:r>
        <w:rPr>
          <w:lang w:val="en-US"/>
        </w:rPr>
        <w:t xml:space="preserve">Generate at the place </w:t>
      </w:r>
      <w:r w:rsidRPr="00566A15">
        <w:rPr>
          <w:rStyle w:val="TexteC"/>
          <w:lang w:val="en-US"/>
        </w:rPr>
        <w:t>statements</w:t>
      </w:r>
      <w:r>
        <w:rPr>
          <w:lang w:val="en-US"/>
        </w:rPr>
        <w:t xml:space="preserve"> some instructions of the body of the function </w:t>
      </w:r>
      <w:r>
        <w:rPr>
          <w:rStyle w:val="TexteC"/>
          <w:lang w:val="en-US"/>
        </w:rPr>
        <w:t>_frama_c_find_dynamic_cast</w:t>
      </w:r>
      <w:r>
        <w:rPr>
          <w:lang w:val="en-US"/>
        </w:rPr>
        <w:t xml:space="preserve"> that defines the </w:t>
      </w:r>
      <w:r w:rsidRPr="00566A15">
        <w:rPr>
          <w:rStyle w:val="TexteC"/>
          <w:b/>
          <w:lang w:val="en-US"/>
        </w:rPr>
        <w:t>dynamic_cast</w:t>
      </w:r>
      <w:r>
        <w:rPr>
          <w:lang w:val="en-US"/>
        </w:rPr>
        <w:t xml:space="preserve"> algorithm. The newly inserted instructions are inside the “</w:t>
      </w:r>
      <w:r w:rsidRPr="00566A15">
        <w:rPr>
          <w:rStyle w:val="TexteC"/>
          <w:lang w:val="en-US"/>
        </w:rPr>
        <w:t>while</w:t>
      </w:r>
      <w:r>
        <w:rPr>
          <w:lang w:val="en-US"/>
        </w:rPr>
        <w:t>” after the generated instructions in the “</w:t>
      </w:r>
      <w:r w:rsidRPr="00566A15">
        <w:rPr>
          <w:rStyle w:val="TexteC"/>
          <w:lang w:val="en-US"/>
        </w:rPr>
        <w:t>do { … } while</w:t>
      </w:r>
      <w:r>
        <w:rPr>
          <w:lang w:val="en-US"/>
        </w:rPr>
        <w:t xml:space="preserve">” (see the result of </w:t>
      </w:r>
      <w:r w:rsidRPr="00566A15">
        <w:rPr>
          <w:rStyle w:val="LienMthode"/>
          <w:lang w:val="en-US"/>
        </w:rPr>
        <w:t>insertRTTIAlgorithmsSecondWhilePrelude</w:t>
      </w:r>
      <w:r>
        <w:rPr>
          <w:lang w:val="en-US"/>
        </w:rPr>
        <w:t xml:space="preserve">). Our method is called by the method </w:t>
      </w:r>
      <w:r w:rsidRPr="004E4361">
        <w:rPr>
          <w:rStyle w:val="LienMthode"/>
          <w:lang w:val="en-US"/>
        </w:rPr>
        <w:t>insertRttiPrelude</w:t>
      </w:r>
      <w:r>
        <w:rPr>
          <w:lang w:val="en-US"/>
        </w:rPr>
        <w:t>.</w:t>
      </w:r>
    </w:p>
    <w:p w:rsidR="00786AC7" w:rsidRDefault="00786AC7" w:rsidP="00786AC7">
      <w:pPr>
        <w:rPr>
          <w:lang w:val="en-US"/>
        </w:rPr>
      </w:pPr>
    </w:p>
    <w:p w:rsidR="00283DE3" w:rsidRDefault="00283DE3" w:rsidP="00283DE3">
      <w:pPr>
        <w:rPr>
          <w:lang w:val="en-US"/>
        </w:rPr>
      </w:pPr>
      <w:r>
        <w:rPr>
          <w:lang w:val="en-US"/>
        </w:rPr>
        <w:t xml:space="preserve">A more precise description is available at the documentation of the method </w:t>
      </w:r>
      <w:r w:rsidRPr="00104AF4">
        <w:rPr>
          <w:rStyle w:val="LienMthode"/>
          <w:lang w:val="en-US"/>
        </w:rPr>
        <w:t>insertRTTIAlgorithmsPrelude</w:t>
      </w:r>
      <w:r>
        <w:rPr>
          <w:lang w:val="en-US"/>
        </w:rPr>
        <w:t xml:space="preserve"> that calls our method.</w:t>
      </w:r>
    </w:p>
    <w:p w:rsidR="00283DE3" w:rsidRDefault="00283DE3" w:rsidP="00283DE3">
      <w:pPr>
        <w:pStyle w:val="Relatives"/>
        <w:rPr>
          <w:lang w:val="en-US"/>
        </w:rPr>
      </w:pPr>
    </w:p>
    <w:p w:rsidR="00283DE3" w:rsidRDefault="00283DE3" w:rsidP="00283DE3">
      <w:pPr>
        <w:pStyle w:val="RelativesItem"/>
        <w:rPr>
          <w:lang w:val="en-US"/>
        </w:rPr>
      </w:pPr>
      <w:r>
        <w:rPr>
          <w:lang w:val="en-US"/>
        </w:rPr>
        <w:t xml:space="preserve">The methods </w:t>
      </w:r>
      <w:r w:rsidRPr="004E4361">
        <w:rPr>
          <w:rStyle w:val="LienMthode"/>
          <w:lang w:val="en-US"/>
        </w:rPr>
        <w:t>insertRTTIAlgorithmsDeclPrelude</w:t>
      </w:r>
      <w:r>
        <w:rPr>
          <w:lang w:val="en-US"/>
        </w:rPr>
        <w:t xml:space="preserve">, </w:t>
      </w:r>
      <w:r w:rsidRPr="004E4361">
        <w:rPr>
          <w:rStyle w:val="LienMthode"/>
          <w:lang w:val="en-US"/>
        </w:rPr>
        <w:t>insertRTTIAlgorithmsFirstPartPrelude</w:t>
      </w:r>
      <w:r>
        <w:rPr>
          <w:lang w:val="en-US"/>
        </w:rPr>
        <w:t xml:space="preserve">, </w:t>
      </w:r>
      <w:r w:rsidRPr="004E4361">
        <w:rPr>
          <w:rStyle w:val="LienMthode"/>
          <w:lang w:val="en-US"/>
        </w:rPr>
        <w:t>insertRTTIAlgorithmsDoWhilePrelude</w:t>
      </w:r>
      <w:r>
        <w:rPr>
          <w:lang w:val="en-US"/>
        </w:rPr>
        <w:t xml:space="preserve">, </w:t>
      </w:r>
      <w:r w:rsidRPr="004E4361">
        <w:rPr>
          <w:rStyle w:val="LienMthode"/>
          <w:lang w:val="en-US"/>
        </w:rPr>
        <w:t>insertRTTIAlgorithmsSecondWhilePrelude</w:t>
      </w:r>
      <w:r>
        <w:rPr>
          <w:lang w:val="en-US"/>
        </w:rPr>
        <w:t xml:space="preserve">, </w:t>
      </w:r>
      <w:r w:rsidRPr="004E4361">
        <w:rPr>
          <w:rStyle w:val="LienMthode"/>
          <w:lang w:val="en-US"/>
        </w:rPr>
        <w:t>insertRTTIAlgorithmsSecondIfThenPrelude</w:t>
      </w:r>
      <w:r>
        <w:rPr>
          <w:lang w:val="en-US"/>
        </w:rPr>
        <w:t xml:space="preserve">, </w:t>
      </w:r>
      <w:r w:rsidRPr="004E4361">
        <w:rPr>
          <w:rStyle w:val="LienMthode"/>
          <w:lang w:val="en-US"/>
        </w:rPr>
        <w:t>insertRTTIAlgorithmsSecondIfThenBodyPrelude</w:t>
      </w:r>
      <w:r>
        <w:rPr>
          <w:lang w:val="en-US"/>
        </w:rPr>
        <w:t xml:space="preserve"> and </w:t>
      </w:r>
      <w:r w:rsidRPr="004E4361">
        <w:rPr>
          <w:rStyle w:val="LienMthode"/>
          <w:lang w:val="en-US"/>
        </w:rPr>
        <w:t>insertRTTIAlgorithmsLastPartPrelude</w:t>
      </w:r>
      <w:r>
        <w:rPr>
          <w:lang w:val="en-US"/>
        </w:rPr>
        <w:t>,</w:t>
      </w:r>
    </w:p>
    <w:p w:rsidR="00283DE3" w:rsidRDefault="00283DE3" w:rsidP="00283DE3">
      <w:pPr>
        <w:pStyle w:val="RelativesItem"/>
        <w:rPr>
          <w:lang w:val="en-US"/>
        </w:rPr>
      </w:pPr>
      <w:r>
        <w:rPr>
          <w:lang w:val="en-US"/>
        </w:rPr>
        <w:t xml:space="preserve">the method </w:t>
      </w:r>
      <w:r w:rsidRPr="00104AF4">
        <w:rPr>
          <w:rStyle w:val="LienMthode"/>
          <w:lang w:val="en-US"/>
        </w:rPr>
        <w:t>insertRTTIAlgorithmsPrelude</w:t>
      </w:r>
      <w:r>
        <w:rPr>
          <w:lang w:val="en-US"/>
        </w:rPr>
        <w:t>,</w:t>
      </w:r>
    </w:p>
    <w:p w:rsidR="00283DE3" w:rsidRDefault="00283DE3" w:rsidP="00283DE3">
      <w:pPr>
        <w:pStyle w:val="RelativesItem"/>
        <w:rPr>
          <w:lang w:val="en-US"/>
        </w:rPr>
      </w:pPr>
      <w:r>
        <w:rPr>
          <w:lang w:val="en-US"/>
        </w:rPr>
        <w:t xml:space="preserve">the method </w:t>
      </w:r>
      <w:r w:rsidRPr="004E4361">
        <w:rPr>
          <w:rStyle w:val="LienMthode"/>
          <w:lang w:val="en-US"/>
        </w:rPr>
        <w:t>insertRttiPrelude</w:t>
      </w:r>
      <w:r>
        <w:rPr>
          <w:lang w:val="en-US"/>
        </w:rPr>
        <w:t>,</w:t>
      </w:r>
    </w:p>
    <w:p w:rsidR="00283DE3" w:rsidRDefault="00283DE3" w:rsidP="00283DE3">
      <w:pPr>
        <w:pStyle w:val="RelativesItem"/>
        <w:rPr>
          <w:lang w:val="en-US"/>
        </w:rPr>
      </w:pPr>
      <w:proofErr w:type="gramStart"/>
      <w:r>
        <w:rPr>
          <w:lang w:val="en-US"/>
        </w:rPr>
        <w:t>the</w:t>
      </w:r>
      <w:proofErr w:type="gramEnd"/>
      <w:r>
        <w:rPr>
          <w:lang w:val="en-US"/>
        </w:rPr>
        <w:t xml:space="preserve"> method </w:t>
      </w:r>
      <w:r w:rsidRPr="00104AF4">
        <w:rPr>
          <w:rStyle w:val="LienMthode"/>
        </w:rPr>
        <w:t>exitClass</w:t>
      </w:r>
      <w:r>
        <w:rPr>
          <w:lang w:val="en-US"/>
        </w:rPr>
        <w:t>.</w:t>
      </w:r>
    </w:p>
    <w:p w:rsidR="00BC5111" w:rsidRDefault="00BC5111" w:rsidP="00BC5111">
      <w:pPr>
        <w:pStyle w:val="EntteMthode"/>
        <w:rPr>
          <w:lang w:val="en-US"/>
        </w:rPr>
      </w:pPr>
      <w:r w:rsidRPr="009C7535">
        <w:rPr>
          <w:i/>
          <w:iCs/>
          <w:color w:val="0033CC"/>
          <w:lang w:val="en-US"/>
        </w:rPr>
        <w:t>/* statement */</w:t>
      </w:r>
      <w:r w:rsidRPr="002B1A9A">
        <w:rPr>
          <w:lang w:val="en-US"/>
        </w:rPr>
        <w:t xml:space="preserve"> </w:t>
      </w:r>
      <w:r w:rsidRPr="002B1A9A">
        <w:rPr>
          <w:rStyle w:val="LienType"/>
          <w:lang w:val="en-US"/>
        </w:rPr>
        <w:t>list</w:t>
      </w:r>
      <w:r w:rsidRPr="002B1A9A">
        <w:rPr>
          <w:lang w:val="en-US"/>
        </w:rPr>
        <w:t xml:space="preserve">* </w:t>
      </w:r>
      <w:r w:rsidRPr="002B1A9A">
        <w:rPr>
          <w:rStyle w:val="DfinitionMthode"/>
          <w:lang w:val="en-US"/>
        </w:rPr>
        <w:t>insertRTTIAlgorithmsSecondIfThenPrelude</w:t>
      </w:r>
      <w:r w:rsidRPr="002B1A9A">
        <w:rPr>
          <w:lang w:val="en-US"/>
        </w:rPr>
        <w:t>(</w:t>
      </w:r>
      <w:r w:rsidRPr="009C7535">
        <w:rPr>
          <w:i/>
          <w:iCs/>
          <w:color w:val="0033CC"/>
          <w:lang w:val="en-US"/>
        </w:rPr>
        <w:t>/* statement */</w:t>
      </w:r>
      <w:r w:rsidRPr="002B1A9A">
        <w:rPr>
          <w:lang w:val="en-US"/>
        </w:rPr>
        <w:t xml:space="preserve"> </w:t>
      </w:r>
      <w:r w:rsidRPr="002B1A9A">
        <w:rPr>
          <w:rStyle w:val="LienType"/>
          <w:lang w:val="en-US"/>
        </w:rPr>
        <w:t>list</w:t>
      </w:r>
      <w:r w:rsidRPr="002B1A9A">
        <w:rPr>
          <w:lang w:val="en-US"/>
        </w:rPr>
        <w:t xml:space="preserve">*&amp; statements, </w:t>
      </w:r>
      <w:r w:rsidRPr="002B1A9A">
        <w:rPr>
          <w:rStyle w:val="LienType"/>
          <w:lang w:val="en-US"/>
        </w:rPr>
        <w:t>location</w:t>
      </w:r>
      <w:r w:rsidRPr="002B1A9A">
        <w:rPr>
          <w:lang w:val="en-US"/>
        </w:rPr>
        <w:t xml:space="preserve"> loc);</w:t>
      </w:r>
    </w:p>
    <w:p w:rsidR="001A147A" w:rsidRDefault="001A147A" w:rsidP="001A147A">
      <w:pPr>
        <w:rPr>
          <w:lang w:val="en-US"/>
        </w:rPr>
      </w:pPr>
      <w:r>
        <w:rPr>
          <w:lang w:val="en-US"/>
        </w:rPr>
        <w:t xml:space="preserve">Generate at the place </w:t>
      </w:r>
      <w:r w:rsidRPr="00566A15">
        <w:rPr>
          <w:rStyle w:val="TexteC"/>
          <w:lang w:val="en-US"/>
        </w:rPr>
        <w:t>statements</w:t>
      </w:r>
      <w:r>
        <w:rPr>
          <w:lang w:val="en-US"/>
        </w:rPr>
        <w:t xml:space="preserve"> some instructions of the body of the function </w:t>
      </w:r>
      <w:r>
        <w:rPr>
          <w:rStyle w:val="TexteC"/>
          <w:lang w:val="en-US"/>
        </w:rPr>
        <w:t>_frama_c_find_dynamic_cast</w:t>
      </w:r>
      <w:r>
        <w:rPr>
          <w:lang w:val="en-US"/>
        </w:rPr>
        <w:t xml:space="preserve"> that defines the </w:t>
      </w:r>
      <w:r w:rsidRPr="00566A15">
        <w:rPr>
          <w:rStyle w:val="TexteC"/>
          <w:b/>
          <w:lang w:val="en-US"/>
        </w:rPr>
        <w:t>dynamic_cast</w:t>
      </w:r>
      <w:r>
        <w:rPr>
          <w:lang w:val="en-US"/>
        </w:rPr>
        <w:t xml:space="preserve"> algorithm. The newly inserted instructions are </w:t>
      </w:r>
      <w:r w:rsidR="008936E9">
        <w:rPr>
          <w:lang w:val="en-US"/>
        </w:rPr>
        <w:t xml:space="preserve">a conditional </w:t>
      </w:r>
      <w:r>
        <w:rPr>
          <w:lang w:val="en-US"/>
        </w:rPr>
        <w:t>after the “</w:t>
      </w:r>
      <w:r w:rsidRPr="00566A15">
        <w:rPr>
          <w:rStyle w:val="TexteC"/>
          <w:lang w:val="en-US"/>
        </w:rPr>
        <w:t>while</w:t>
      </w:r>
      <w:r>
        <w:rPr>
          <w:lang w:val="en-US"/>
        </w:rPr>
        <w:t>” after the generated instructions in the “</w:t>
      </w:r>
      <w:r w:rsidRPr="00566A15">
        <w:rPr>
          <w:rStyle w:val="TexteC"/>
          <w:lang w:val="en-US"/>
        </w:rPr>
        <w:t>do { … } while</w:t>
      </w:r>
      <w:r>
        <w:rPr>
          <w:lang w:val="en-US"/>
        </w:rPr>
        <w:t xml:space="preserve">” (see the </w:t>
      </w:r>
      <w:r w:rsidR="003423E2">
        <w:rPr>
          <w:lang w:val="en-US"/>
        </w:rPr>
        <w:t xml:space="preserve">advance of the argument </w:t>
      </w:r>
      <w:r w:rsidR="003423E2" w:rsidRPr="00566A15">
        <w:rPr>
          <w:rStyle w:val="TexteC"/>
          <w:lang w:val="en-US"/>
        </w:rPr>
        <w:t>statement</w:t>
      </w:r>
      <w:r>
        <w:rPr>
          <w:lang w:val="en-US"/>
        </w:rPr>
        <w:t xml:space="preserve"> of </w:t>
      </w:r>
      <w:r w:rsidRPr="00566A15">
        <w:rPr>
          <w:rStyle w:val="LienMthode"/>
          <w:lang w:val="en-US"/>
        </w:rPr>
        <w:t>insertRTTIAlgorithmsSecondWhilePrelude</w:t>
      </w:r>
      <w:r>
        <w:rPr>
          <w:lang w:val="en-US"/>
        </w:rPr>
        <w:t>). The result is the place where new instructions can be inserted inside the “</w:t>
      </w:r>
      <w:r w:rsidRPr="00566A15">
        <w:rPr>
          <w:rStyle w:val="TexteC"/>
          <w:lang w:val="en-US"/>
        </w:rPr>
        <w:t>then</w:t>
      </w:r>
      <w:r>
        <w:rPr>
          <w:lang w:val="en-US"/>
        </w:rPr>
        <w:t>” branch</w:t>
      </w:r>
      <w:r w:rsidR="008936E9">
        <w:rPr>
          <w:lang w:val="en-US"/>
        </w:rPr>
        <w:t xml:space="preserve"> of the conditional</w:t>
      </w:r>
      <w:r>
        <w:rPr>
          <w:lang w:val="en-US"/>
        </w:rPr>
        <w:t xml:space="preserve">. Our method is called by the method </w:t>
      </w:r>
      <w:r w:rsidRPr="004E4361">
        <w:rPr>
          <w:rStyle w:val="LienMthode"/>
          <w:lang w:val="en-US"/>
        </w:rPr>
        <w:t>insertRttiPrelude</w:t>
      </w:r>
      <w:r>
        <w:rPr>
          <w:lang w:val="en-US"/>
        </w:rPr>
        <w:t>.</w:t>
      </w:r>
    </w:p>
    <w:p w:rsidR="00283DE3" w:rsidRDefault="00283DE3" w:rsidP="00283DE3">
      <w:pPr>
        <w:rPr>
          <w:lang w:val="en-US"/>
        </w:rPr>
      </w:pPr>
    </w:p>
    <w:p w:rsidR="00283DE3" w:rsidRDefault="00283DE3" w:rsidP="00283DE3">
      <w:pPr>
        <w:rPr>
          <w:lang w:val="en-US"/>
        </w:rPr>
      </w:pPr>
      <w:r>
        <w:rPr>
          <w:lang w:val="en-US"/>
        </w:rPr>
        <w:t xml:space="preserve">A more precise description is available at the documentation of the method </w:t>
      </w:r>
      <w:r w:rsidRPr="00104AF4">
        <w:rPr>
          <w:rStyle w:val="LienMthode"/>
          <w:lang w:val="en-US"/>
        </w:rPr>
        <w:t>insertRTTIAlgorithmsPrelude</w:t>
      </w:r>
      <w:r>
        <w:rPr>
          <w:lang w:val="en-US"/>
        </w:rPr>
        <w:t xml:space="preserve"> that calls our method.</w:t>
      </w:r>
    </w:p>
    <w:p w:rsidR="00283DE3" w:rsidRDefault="00283DE3" w:rsidP="00283DE3">
      <w:pPr>
        <w:pStyle w:val="Relatives"/>
        <w:rPr>
          <w:lang w:val="en-US"/>
        </w:rPr>
      </w:pPr>
    </w:p>
    <w:p w:rsidR="00283DE3" w:rsidRDefault="00283DE3" w:rsidP="00283DE3">
      <w:pPr>
        <w:pStyle w:val="RelativesItem"/>
        <w:rPr>
          <w:lang w:val="en-US"/>
        </w:rPr>
      </w:pPr>
      <w:r>
        <w:rPr>
          <w:lang w:val="en-US"/>
        </w:rPr>
        <w:t xml:space="preserve">The methods </w:t>
      </w:r>
      <w:r w:rsidRPr="004E4361">
        <w:rPr>
          <w:rStyle w:val="LienMthode"/>
          <w:lang w:val="en-US"/>
        </w:rPr>
        <w:t>insertRTTIAlgorithmsDeclPrelude</w:t>
      </w:r>
      <w:r>
        <w:rPr>
          <w:lang w:val="en-US"/>
        </w:rPr>
        <w:t xml:space="preserve">, </w:t>
      </w:r>
      <w:r w:rsidRPr="004E4361">
        <w:rPr>
          <w:rStyle w:val="LienMthode"/>
          <w:lang w:val="en-US"/>
        </w:rPr>
        <w:t>insertRTTIAlgorithmsFirstPartPrelude</w:t>
      </w:r>
      <w:r>
        <w:rPr>
          <w:lang w:val="en-US"/>
        </w:rPr>
        <w:t xml:space="preserve">, </w:t>
      </w:r>
      <w:r w:rsidRPr="004E4361">
        <w:rPr>
          <w:rStyle w:val="LienMthode"/>
          <w:lang w:val="en-US"/>
        </w:rPr>
        <w:t>insertRTTIAlgorithmsDoWhilePrelude</w:t>
      </w:r>
      <w:r>
        <w:rPr>
          <w:lang w:val="en-US"/>
        </w:rPr>
        <w:t xml:space="preserve">, </w:t>
      </w:r>
      <w:r w:rsidRPr="004E4361">
        <w:rPr>
          <w:rStyle w:val="LienMthode"/>
          <w:lang w:val="en-US"/>
        </w:rPr>
        <w:t>insertRTTIAlgorithmsSecondWhilePrelude</w:t>
      </w:r>
      <w:r>
        <w:rPr>
          <w:lang w:val="en-US"/>
        </w:rPr>
        <w:t xml:space="preserve">, </w:t>
      </w:r>
      <w:r w:rsidRPr="004E4361">
        <w:rPr>
          <w:rStyle w:val="LienMthode"/>
          <w:lang w:val="en-US"/>
        </w:rPr>
        <w:t>insertRTTIAlgorithmsSecondWhileBodyPrelude</w:t>
      </w:r>
      <w:r>
        <w:rPr>
          <w:lang w:val="en-US"/>
        </w:rPr>
        <w:t xml:space="preserve">, </w:t>
      </w:r>
      <w:r w:rsidRPr="004E4361">
        <w:rPr>
          <w:rStyle w:val="LienMthode"/>
          <w:lang w:val="en-US"/>
        </w:rPr>
        <w:t>insertRTTIAlgorithmsSecondIfThenBodyPrelude</w:t>
      </w:r>
      <w:r>
        <w:rPr>
          <w:lang w:val="en-US"/>
        </w:rPr>
        <w:t xml:space="preserve"> and </w:t>
      </w:r>
      <w:r w:rsidRPr="004E4361">
        <w:rPr>
          <w:rStyle w:val="LienMthode"/>
          <w:lang w:val="en-US"/>
        </w:rPr>
        <w:t>insertRTTIAlgorithmsLastPartPrelude</w:t>
      </w:r>
      <w:r>
        <w:rPr>
          <w:lang w:val="en-US"/>
        </w:rPr>
        <w:t>,</w:t>
      </w:r>
    </w:p>
    <w:p w:rsidR="00283DE3" w:rsidRDefault="00283DE3" w:rsidP="00283DE3">
      <w:pPr>
        <w:pStyle w:val="RelativesItem"/>
        <w:rPr>
          <w:lang w:val="en-US"/>
        </w:rPr>
      </w:pPr>
      <w:r>
        <w:rPr>
          <w:lang w:val="en-US"/>
        </w:rPr>
        <w:t xml:space="preserve">the method </w:t>
      </w:r>
      <w:r w:rsidRPr="00104AF4">
        <w:rPr>
          <w:rStyle w:val="LienMthode"/>
          <w:lang w:val="en-US"/>
        </w:rPr>
        <w:t>insertRTTIAlgorithmsPrelude</w:t>
      </w:r>
      <w:r>
        <w:rPr>
          <w:lang w:val="en-US"/>
        </w:rPr>
        <w:t>,</w:t>
      </w:r>
    </w:p>
    <w:p w:rsidR="00283DE3" w:rsidRDefault="00283DE3" w:rsidP="00283DE3">
      <w:pPr>
        <w:pStyle w:val="RelativesItem"/>
        <w:rPr>
          <w:lang w:val="en-US"/>
        </w:rPr>
      </w:pPr>
      <w:r>
        <w:rPr>
          <w:lang w:val="en-US"/>
        </w:rPr>
        <w:t xml:space="preserve">the method </w:t>
      </w:r>
      <w:r w:rsidRPr="004E4361">
        <w:rPr>
          <w:rStyle w:val="LienMthode"/>
          <w:lang w:val="en-US"/>
        </w:rPr>
        <w:t>insertRttiPrelude</w:t>
      </w:r>
      <w:r>
        <w:rPr>
          <w:lang w:val="en-US"/>
        </w:rPr>
        <w:t>,</w:t>
      </w:r>
    </w:p>
    <w:p w:rsidR="00283DE3" w:rsidRDefault="00283DE3" w:rsidP="00283DE3">
      <w:pPr>
        <w:pStyle w:val="RelativesItem"/>
        <w:rPr>
          <w:lang w:val="en-US"/>
        </w:rPr>
      </w:pPr>
      <w:proofErr w:type="gramStart"/>
      <w:r>
        <w:rPr>
          <w:lang w:val="en-US"/>
        </w:rPr>
        <w:t>the</w:t>
      </w:r>
      <w:proofErr w:type="gramEnd"/>
      <w:r>
        <w:rPr>
          <w:lang w:val="en-US"/>
        </w:rPr>
        <w:t xml:space="preserve"> method </w:t>
      </w:r>
      <w:r w:rsidRPr="00104AF4">
        <w:rPr>
          <w:rStyle w:val="LienMthode"/>
        </w:rPr>
        <w:t>exitClass</w:t>
      </w:r>
      <w:r>
        <w:rPr>
          <w:lang w:val="en-US"/>
        </w:rPr>
        <w:t>.</w:t>
      </w:r>
    </w:p>
    <w:p w:rsidR="00BC5111" w:rsidRDefault="00BC5111" w:rsidP="00BC5111">
      <w:pPr>
        <w:pStyle w:val="EntteMthode"/>
        <w:rPr>
          <w:lang w:val="en-US"/>
        </w:rPr>
      </w:pPr>
      <w:r w:rsidRPr="002B1A9A">
        <w:rPr>
          <w:b/>
          <w:bCs/>
          <w:lang w:val="en-US"/>
        </w:rPr>
        <w:t>void</w:t>
      </w:r>
      <w:r w:rsidRPr="002B1A9A">
        <w:rPr>
          <w:lang w:val="en-US"/>
        </w:rPr>
        <w:t xml:space="preserve"> </w:t>
      </w:r>
      <w:r w:rsidRPr="002B1A9A">
        <w:rPr>
          <w:rStyle w:val="DfinitionMthode"/>
          <w:lang w:val="en-US"/>
        </w:rPr>
        <w:t>insertRTTIAlgorithmsSecondIfThenBodyPrelude</w:t>
      </w:r>
      <w:r w:rsidRPr="002B1A9A">
        <w:rPr>
          <w:lang w:val="en-US"/>
        </w:rPr>
        <w:t>(</w:t>
      </w:r>
      <w:r w:rsidRPr="009C7535">
        <w:rPr>
          <w:i/>
          <w:iCs/>
          <w:color w:val="0033CC"/>
          <w:lang w:val="en-US"/>
        </w:rPr>
        <w:t>/* statement */</w:t>
      </w:r>
      <w:r w:rsidRPr="002B1A9A">
        <w:rPr>
          <w:lang w:val="en-US"/>
        </w:rPr>
        <w:t xml:space="preserve"> </w:t>
      </w:r>
      <w:r w:rsidRPr="002B1A9A">
        <w:rPr>
          <w:rStyle w:val="LienType"/>
          <w:lang w:val="en-US"/>
        </w:rPr>
        <w:t>list</w:t>
      </w:r>
      <w:r w:rsidRPr="002B1A9A">
        <w:rPr>
          <w:lang w:val="en-US"/>
        </w:rPr>
        <w:t xml:space="preserve">*&amp; statements, </w:t>
      </w:r>
      <w:r w:rsidRPr="002B1A9A">
        <w:rPr>
          <w:rStyle w:val="LienType"/>
          <w:lang w:val="en-US"/>
        </w:rPr>
        <w:t>location</w:t>
      </w:r>
      <w:r w:rsidRPr="002B1A9A">
        <w:rPr>
          <w:lang w:val="en-US"/>
        </w:rPr>
        <w:t xml:space="preserve"> loc);</w:t>
      </w:r>
    </w:p>
    <w:p w:rsidR="008936E9" w:rsidRDefault="008936E9" w:rsidP="008936E9">
      <w:pPr>
        <w:rPr>
          <w:lang w:val="en-US"/>
        </w:rPr>
      </w:pPr>
      <w:r>
        <w:rPr>
          <w:lang w:val="en-US"/>
        </w:rPr>
        <w:t xml:space="preserve">Generate at the place </w:t>
      </w:r>
      <w:r w:rsidRPr="00566A15">
        <w:rPr>
          <w:rStyle w:val="TexteC"/>
          <w:lang w:val="en-US"/>
        </w:rPr>
        <w:t>statements</w:t>
      </w:r>
      <w:r>
        <w:rPr>
          <w:lang w:val="en-US"/>
        </w:rPr>
        <w:t xml:space="preserve"> some instructions of the body of the function </w:t>
      </w:r>
      <w:r>
        <w:rPr>
          <w:rStyle w:val="TexteC"/>
          <w:lang w:val="en-US"/>
        </w:rPr>
        <w:t>_frama_c_find_dynamic_cast</w:t>
      </w:r>
      <w:r>
        <w:rPr>
          <w:lang w:val="en-US"/>
        </w:rPr>
        <w:t xml:space="preserve"> that defines the </w:t>
      </w:r>
      <w:r w:rsidRPr="00566A15">
        <w:rPr>
          <w:rStyle w:val="TexteC"/>
          <w:b/>
          <w:lang w:val="en-US"/>
        </w:rPr>
        <w:t>dynamic_cast</w:t>
      </w:r>
      <w:r>
        <w:rPr>
          <w:lang w:val="en-US"/>
        </w:rPr>
        <w:t xml:space="preserve"> algorithm. The newly inserted instructions are </w:t>
      </w:r>
      <w:r w:rsidR="003423E2">
        <w:rPr>
          <w:lang w:val="en-US"/>
        </w:rPr>
        <w:t>inside the “then” branch of the</w:t>
      </w:r>
      <w:r>
        <w:rPr>
          <w:lang w:val="en-US"/>
        </w:rPr>
        <w:t xml:space="preserve"> conditional after the “</w:t>
      </w:r>
      <w:r w:rsidRPr="00566A15">
        <w:rPr>
          <w:rStyle w:val="TexteC"/>
          <w:lang w:val="en-US"/>
        </w:rPr>
        <w:t>while</w:t>
      </w:r>
      <w:r>
        <w:rPr>
          <w:lang w:val="en-US"/>
        </w:rPr>
        <w:t>” after the generated instructions in the “</w:t>
      </w:r>
      <w:r w:rsidRPr="00566A15">
        <w:rPr>
          <w:rStyle w:val="TexteC"/>
          <w:lang w:val="en-US"/>
        </w:rPr>
        <w:t>do { … } while</w:t>
      </w:r>
      <w:r>
        <w:rPr>
          <w:lang w:val="en-US"/>
        </w:rPr>
        <w:t xml:space="preserve">” (see the result of </w:t>
      </w:r>
      <w:r w:rsidR="003423E2" w:rsidRPr="00566A15">
        <w:rPr>
          <w:rStyle w:val="LienMthode"/>
          <w:lang w:val="en-US"/>
        </w:rPr>
        <w:t>insertRTTIAlgorithmsSecondIfThenPrelude</w:t>
      </w:r>
      <w:r>
        <w:rPr>
          <w:lang w:val="en-US"/>
        </w:rPr>
        <w:t xml:space="preserve">). Our method is called by the method </w:t>
      </w:r>
      <w:r w:rsidRPr="004E4361">
        <w:rPr>
          <w:rStyle w:val="LienMthode"/>
          <w:lang w:val="en-US"/>
        </w:rPr>
        <w:t>insertRttiPrelude</w:t>
      </w:r>
      <w:r>
        <w:rPr>
          <w:lang w:val="en-US"/>
        </w:rPr>
        <w:t>.</w:t>
      </w:r>
    </w:p>
    <w:p w:rsidR="008936E9" w:rsidRDefault="008936E9" w:rsidP="00283DE3">
      <w:pPr>
        <w:rPr>
          <w:lang w:val="en-US"/>
        </w:rPr>
      </w:pPr>
    </w:p>
    <w:p w:rsidR="00283DE3" w:rsidRDefault="00283DE3" w:rsidP="00283DE3">
      <w:pPr>
        <w:rPr>
          <w:lang w:val="en-US"/>
        </w:rPr>
      </w:pPr>
      <w:r>
        <w:rPr>
          <w:lang w:val="en-US"/>
        </w:rPr>
        <w:t xml:space="preserve">A more precise description is available at the documentation of the method </w:t>
      </w:r>
      <w:r w:rsidRPr="00104AF4">
        <w:rPr>
          <w:rStyle w:val="LienMthode"/>
          <w:lang w:val="en-US"/>
        </w:rPr>
        <w:t>insertRTTIAlgorithmsPrelude</w:t>
      </w:r>
      <w:r>
        <w:rPr>
          <w:lang w:val="en-US"/>
        </w:rPr>
        <w:t xml:space="preserve"> that calls our method.</w:t>
      </w:r>
    </w:p>
    <w:p w:rsidR="00283DE3" w:rsidRDefault="00283DE3" w:rsidP="00283DE3">
      <w:pPr>
        <w:pStyle w:val="Relatives"/>
        <w:rPr>
          <w:lang w:val="en-US"/>
        </w:rPr>
      </w:pPr>
    </w:p>
    <w:p w:rsidR="00283DE3" w:rsidRDefault="00283DE3" w:rsidP="00283DE3">
      <w:pPr>
        <w:pStyle w:val="RelativesItem"/>
        <w:rPr>
          <w:lang w:val="en-US"/>
        </w:rPr>
      </w:pPr>
      <w:r>
        <w:rPr>
          <w:lang w:val="en-US"/>
        </w:rPr>
        <w:t xml:space="preserve">The methods </w:t>
      </w:r>
      <w:r w:rsidRPr="004E4361">
        <w:rPr>
          <w:rStyle w:val="LienMthode"/>
          <w:lang w:val="en-US"/>
        </w:rPr>
        <w:t>insertRTTIAlgorithmsDeclPrelude</w:t>
      </w:r>
      <w:r>
        <w:rPr>
          <w:lang w:val="en-US"/>
        </w:rPr>
        <w:t xml:space="preserve">, </w:t>
      </w:r>
      <w:r w:rsidRPr="004E4361">
        <w:rPr>
          <w:rStyle w:val="LienMthode"/>
          <w:lang w:val="en-US"/>
        </w:rPr>
        <w:t>insertRTTIAlgorithmsFirstPartPrelude</w:t>
      </w:r>
      <w:r>
        <w:rPr>
          <w:lang w:val="en-US"/>
        </w:rPr>
        <w:t xml:space="preserve">, </w:t>
      </w:r>
      <w:r w:rsidRPr="004E4361">
        <w:rPr>
          <w:rStyle w:val="LienMthode"/>
          <w:lang w:val="en-US"/>
        </w:rPr>
        <w:t>insertRTTIAlgorithmsDoWhilePrelude</w:t>
      </w:r>
      <w:r>
        <w:rPr>
          <w:lang w:val="en-US"/>
        </w:rPr>
        <w:t xml:space="preserve">, </w:t>
      </w:r>
      <w:r w:rsidRPr="004E4361">
        <w:rPr>
          <w:rStyle w:val="LienMthode"/>
          <w:lang w:val="en-US"/>
        </w:rPr>
        <w:t>insertRTTIAlgorithmsSecondWhilePrelude</w:t>
      </w:r>
      <w:r>
        <w:rPr>
          <w:lang w:val="en-US"/>
        </w:rPr>
        <w:t xml:space="preserve">, </w:t>
      </w:r>
      <w:r w:rsidRPr="004E4361">
        <w:rPr>
          <w:rStyle w:val="LienMthode"/>
          <w:lang w:val="en-US"/>
        </w:rPr>
        <w:t>insertRTTIAlgorithmsSecondWhileBodyPrelude</w:t>
      </w:r>
      <w:r>
        <w:rPr>
          <w:lang w:val="en-US"/>
        </w:rPr>
        <w:t xml:space="preserve">, </w:t>
      </w:r>
      <w:r w:rsidRPr="004E4361">
        <w:rPr>
          <w:rStyle w:val="LienMthode"/>
          <w:lang w:val="en-US"/>
        </w:rPr>
        <w:t>insertRTTIAlgorithmsSecondIfThenPrelude</w:t>
      </w:r>
      <w:r>
        <w:rPr>
          <w:lang w:val="en-US"/>
        </w:rPr>
        <w:t xml:space="preserve"> and </w:t>
      </w:r>
      <w:r w:rsidRPr="004E4361">
        <w:rPr>
          <w:rStyle w:val="LienMthode"/>
          <w:lang w:val="en-US"/>
        </w:rPr>
        <w:t>insertRTTIAlgorithmsLastPartPrelude</w:t>
      </w:r>
      <w:r>
        <w:rPr>
          <w:lang w:val="en-US"/>
        </w:rPr>
        <w:t>,</w:t>
      </w:r>
    </w:p>
    <w:p w:rsidR="00283DE3" w:rsidRDefault="00283DE3" w:rsidP="00283DE3">
      <w:pPr>
        <w:pStyle w:val="RelativesItem"/>
        <w:rPr>
          <w:lang w:val="en-US"/>
        </w:rPr>
      </w:pPr>
      <w:r>
        <w:rPr>
          <w:lang w:val="en-US"/>
        </w:rPr>
        <w:t xml:space="preserve">the method </w:t>
      </w:r>
      <w:r w:rsidRPr="00104AF4">
        <w:rPr>
          <w:rStyle w:val="LienMthode"/>
          <w:lang w:val="en-US"/>
        </w:rPr>
        <w:t>insertRTTIAlgorithmsPrelude</w:t>
      </w:r>
      <w:r>
        <w:rPr>
          <w:lang w:val="en-US"/>
        </w:rPr>
        <w:t>,</w:t>
      </w:r>
    </w:p>
    <w:p w:rsidR="00283DE3" w:rsidRDefault="00283DE3" w:rsidP="00283DE3">
      <w:pPr>
        <w:pStyle w:val="RelativesItem"/>
        <w:rPr>
          <w:lang w:val="en-US"/>
        </w:rPr>
      </w:pPr>
      <w:r>
        <w:rPr>
          <w:lang w:val="en-US"/>
        </w:rPr>
        <w:t xml:space="preserve">the method </w:t>
      </w:r>
      <w:r w:rsidRPr="004E4361">
        <w:rPr>
          <w:rStyle w:val="LienMthode"/>
          <w:lang w:val="en-US"/>
        </w:rPr>
        <w:t>insertRttiPrelude</w:t>
      </w:r>
      <w:r>
        <w:rPr>
          <w:lang w:val="en-US"/>
        </w:rPr>
        <w:t>,</w:t>
      </w:r>
    </w:p>
    <w:p w:rsidR="00283DE3" w:rsidRDefault="00283DE3" w:rsidP="00283DE3">
      <w:pPr>
        <w:pStyle w:val="RelativesItem"/>
        <w:rPr>
          <w:lang w:val="en-US"/>
        </w:rPr>
      </w:pPr>
      <w:proofErr w:type="gramStart"/>
      <w:r>
        <w:rPr>
          <w:lang w:val="en-US"/>
        </w:rPr>
        <w:t>the</w:t>
      </w:r>
      <w:proofErr w:type="gramEnd"/>
      <w:r>
        <w:rPr>
          <w:lang w:val="en-US"/>
        </w:rPr>
        <w:t xml:space="preserve"> method </w:t>
      </w:r>
      <w:r w:rsidRPr="00104AF4">
        <w:rPr>
          <w:rStyle w:val="LienMthode"/>
        </w:rPr>
        <w:t>exitClass</w:t>
      </w:r>
      <w:r>
        <w:rPr>
          <w:lang w:val="en-US"/>
        </w:rPr>
        <w:t>.</w:t>
      </w:r>
    </w:p>
    <w:p w:rsidR="00BC5111" w:rsidRDefault="00BC5111" w:rsidP="00BC5111">
      <w:pPr>
        <w:pStyle w:val="EntteMthode"/>
        <w:rPr>
          <w:lang w:val="en-US"/>
        </w:rPr>
      </w:pPr>
      <w:r w:rsidRPr="002B1A9A">
        <w:rPr>
          <w:b/>
          <w:bCs/>
          <w:lang w:val="en-US"/>
        </w:rPr>
        <w:t>void</w:t>
      </w:r>
      <w:r w:rsidRPr="002B1A9A">
        <w:rPr>
          <w:lang w:val="en-US"/>
        </w:rPr>
        <w:t xml:space="preserve"> </w:t>
      </w:r>
      <w:r w:rsidRPr="002B1A9A">
        <w:rPr>
          <w:rStyle w:val="DfinitionMthode"/>
          <w:lang w:val="en-US"/>
        </w:rPr>
        <w:t>insertRTTIAlgorithmsLastPartPrelude</w:t>
      </w:r>
      <w:r w:rsidRPr="002B1A9A">
        <w:rPr>
          <w:lang w:val="en-US"/>
        </w:rPr>
        <w:t>(</w:t>
      </w:r>
      <w:r w:rsidRPr="009C7535">
        <w:rPr>
          <w:i/>
          <w:iCs/>
          <w:color w:val="0033CC"/>
          <w:lang w:val="en-US"/>
        </w:rPr>
        <w:t>/* statement */</w:t>
      </w:r>
      <w:r w:rsidRPr="002B1A9A">
        <w:rPr>
          <w:lang w:val="en-US"/>
        </w:rPr>
        <w:t xml:space="preserve"> </w:t>
      </w:r>
      <w:r w:rsidRPr="002B1A9A">
        <w:rPr>
          <w:rStyle w:val="LienType"/>
          <w:lang w:val="en-US"/>
        </w:rPr>
        <w:t>list</w:t>
      </w:r>
      <w:r w:rsidRPr="002B1A9A">
        <w:rPr>
          <w:lang w:val="en-US"/>
        </w:rPr>
        <w:t xml:space="preserve">*&amp; statements, </w:t>
      </w:r>
      <w:r w:rsidRPr="002B1A9A">
        <w:rPr>
          <w:rStyle w:val="LienType"/>
          <w:lang w:val="en-US"/>
        </w:rPr>
        <w:t>location</w:t>
      </w:r>
      <w:r w:rsidRPr="002B1A9A">
        <w:rPr>
          <w:lang w:val="en-US"/>
        </w:rPr>
        <w:t xml:space="preserve"> loc);</w:t>
      </w:r>
    </w:p>
    <w:p w:rsidR="00F55F7C" w:rsidRDefault="00F55F7C" w:rsidP="00F55F7C">
      <w:pPr>
        <w:rPr>
          <w:lang w:val="en-US"/>
        </w:rPr>
      </w:pPr>
      <w:r>
        <w:rPr>
          <w:lang w:val="en-US"/>
        </w:rPr>
        <w:t xml:space="preserve">Generate at the place </w:t>
      </w:r>
      <w:r w:rsidRPr="00566A15">
        <w:rPr>
          <w:rStyle w:val="TexteC"/>
          <w:lang w:val="en-US"/>
        </w:rPr>
        <w:t>statements</w:t>
      </w:r>
      <w:r>
        <w:rPr>
          <w:lang w:val="en-US"/>
        </w:rPr>
        <w:t xml:space="preserve"> some instructions of the body of the function </w:t>
      </w:r>
      <w:r>
        <w:rPr>
          <w:rStyle w:val="TexteC"/>
          <w:lang w:val="en-US"/>
        </w:rPr>
        <w:t>_frama_c_find_dynamic_cast</w:t>
      </w:r>
      <w:r>
        <w:rPr>
          <w:lang w:val="en-US"/>
        </w:rPr>
        <w:t xml:space="preserve"> that defines the </w:t>
      </w:r>
      <w:r w:rsidRPr="00566A15">
        <w:rPr>
          <w:rStyle w:val="TexteC"/>
          <w:b/>
          <w:lang w:val="en-US"/>
        </w:rPr>
        <w:t>dynamic_cast</w:t>
      </w:r>
      <w:r>
        <w:rPr>
          <w:lang w:val="en-US"/>
        </w:rPr>
        <w:t xml:space="preserve"> algorithm. The newly inserted instructions are inside the “then” branch of the conditional after the “</w:t>
      </w:r>
      <w:r w:rsidRPr="00566A15">
        <w:rPr>
          <w:rStyle w:val="TexteC"/>
          <w:lang w:val="en-US"/>
        </w:rPr>
        <w:t>do { … } while</w:t>
      </w:r>
      <w:r>
        <w:rPr>
          <w:lang w:val="en-US"/>
        </w:rPr>
        <w:t xml:space="preserve">” (see the advance of the argument </w:t>
      </w:r>
      <w:r w:rsidRPr="00566A15">
        <w:rPr>
          <w:rStyle w:val="TexteC"/>
          <w:lang w:val="en-US"/>
        </w:rPr>
        <w:t>statements</w:t>
      </w:r>
      <w:r>
        <w:rPr>
          <w:lang w:val="en-US"/>
        </w:rPr>
        <w:t xml:space="preserve"> of </w:t>
      </w:r>
      <w:r w:rsidRPr="00566A15">
        <w:rPr>
          <w:rStyle w:val="LienMthode"/>
          <w:lang w:val="en-US"/>
        </w:rPr>
        <w:t>insertRTTIAlgorithmsDoWhilePrelude</w:t>
      </w:r>
      <w:r>
        <w:rPr>
          <w:lang w:val="en-US"/>
        </w:rPr>
        <w:t xml:space="preserve">). Our method is called by the method </w:t>
      </w:r>
      <w:r w:rsidRPr="004E4361">
        <w:rPr>
          <w:rStyle w:val="LienMthode"/>
          <w:lang w:val="en-US"/>
        </w:rPr>
        <w:t>insertRttiPrelude</w:t>
      </w:r>
      <w:r>
        <w:rPr>
          <w:lang w:val="en-US"/>
        </w:rPr>
        <w:t>.</w:t>
      </w:r>
    </w:p>
    <w:p w:rsidR="00F55F7C" w:rsidRDefault="00F55F7C" w:rsidP="00F55F7C">
      <w:pPr>
        <w:rPr>
          <w:lang w:val="en-US"/>
        </w:rPr>
      </w:pPr>
    </w:p>
    <w:p w:rsidR="00283DE3" w:rsidRDefault="00283DE3" w:rsidP="00283DE3">
      <w:pPr>
        <w:rPr>
          <w:lang w:val="en-US"/>
        </w:rPr>
      </w:pPr>
      <w:r>
        <w:rPr>
          <w:lang w:val="en-US"/>
        </w:rPr>
        <w:t xml:space="preserve">A more precise description is available at the documentation of the method </w:t>
      </w:r>
      <w:r w:rsidRPr="00104AF4">
        <w:rPr>
          <w:rStyle w:val="LienMthode"/>
          <w:lang w:val="en-US"/>
        </w:rPr>
        <w:t>insertRTTIAlgorithmsPrelude</w:t>
      </w:r>
      <w:r>
        <w:rPr>
          <w:lang w:val="en-US"/>
        </w:rPr>
        <w:t xml:space="preserve"> that calls our method.</w:t>
      </w:r>
    </w:p>
    <w:p w:rsidR="00283DE3" w:rsidRDefault="00283DE3" w:rsidP="00283DE3">
      <w:pPr>
        <w:pStyle w:val="Relatives"/>
        <w:rPr>
          <w:lang w:val="en-US"/>
        </w:rPr>
      </w:pPr>
    </w:p>
    <w:p w:rsidR="00283DE3" w:rsidRDefault="00283DE3" w:rsidP="00283DE3">
      <w:pPr>
        <w:pStyle w:val="RelativesItem"/>
        <w:rPr>
          <w:lang w:val="en-US"/>
        </w:rPr>
      </w:pPr>
      <w:r>
        <w:rPr>
          <w:lang w:val="en-US"/>
        </w:rPr>
        <w:t xml:space="preserve">The methods </w:t>
      </w:r>
      <w:r w:rsidRPr="004E4361">
        <w:rPr>
          <w:rStyle w:val="LienMthode"/>
          <w:lang w:val="en-US"/>
        </w:rPr>
        <w:t>insertRTTIAlgorithmsDeclPrelude</w:t>
      </w:r>
      <w:r>
        <w:rPr>
          <w:lang w:val="en-US"/>
        </w:rPr>
        <w:t xml:space="preserve">, </w:t>
      </w:r>
      <w:r w:rsidRPr="004E4361">
        <w:rPr>
          <w:rStyle w:val="LienMthode"/>
          <w:lang w:val="en-US"/>
        </w:rPr>
        <w:t>insertRTTIAlgorithmsFirstPartPrelude</w:t>
      </w:r>
      <w:r>
        <w:rPr>
          <w:lang w:val="en-US"/>
        </w:rPr>
        <w:t xml:space="preserve">, </w:t>
      </w:r>
      <w:r w:rsidRPr="004E4361">
        <w:rPr>
          <w:rStyle w:val="LienMthode"/>
          <w:lang w:val="en-US"/>
        </w:rPr>
        <w:t>insertRTTIAlgorithmsDoWhilePrelude</w:t>
      </w:r>
      <w:r>
        <w:rPr>
          <w:lang w:val="en-US"/>
        </w:rPr>
        <w:t xml:space="preserve">, </w:t>
      </w:r>
      <w:r w:rsidRPr="004E4361">
        <w:rPr>
          <w:rStyle w:val="LienMthode"/>
          <w:lang w:val="en-US"/>
        </w:rPr>
        <w:t>insertRTTIAlgorithmsSecondWhilePrelude</w:t>
      </w:r>
      <w:r>
        <w:rPr>
          <w:lang w:val="en-US"/>
        </w:rPr>
        <w:t xml:space="preserve">, </w:t>
      </w:r>
      <w:r w:rsidRPr="004E4361">
        <w:rPr>
          <w:rStyle w:val="LienMthode"/>
          <w:lang w:val="en-US"/>
        </w:rPr>
        <w:t>insertRTTIAlgorithmsSecondWhileBodyPrelude</w:t>
      </w:r>
      <w:r>
        <w:rPr>
          <w:lang w:val="en-US"/>
        </w:rPr>
        <w:t xml:space="preserve">, </w:t>
      </w:r>
      <w:r w:rsidRPr="004E4361">
        <w:rPr>
          <w:rStyle w:val="LienMthode"/>
          <w:lang w:val="en-US"/>
        </w:rPr>
        <w:t>insertRTTIAlgorithmsSecondIfThenPrelude</w:t>
      </w:r>
      <w:r w:rsidR="00E46A3F">
        <w:rPr>
          <w:lang w:val="en-US"/>
        </w:rPr>
        <w:t xml:space="preserve"> and</w:t>
      </w:r>
      <w:r>
        <w:rPr>
          <w:lang w:val="en-US"/>
        </w:rPr>
        <w:t xml:space="preserve"> </w:t>
      </w:r>
      <w:r w:rsidRPr="004E4361">
        <w:rPr>
          <w:rStyle w:val="LienMthode"/>
          <w:lang w:val="en-US"/>
        </w:rPr>
        <w:t>insertRTTIAlgorithmsSecondIfThenBodyPrelude</w:t>
      </w:r>
      <w:r>
        <w:rPr>
          <w:lang w:val="en-US"/>
        </w:rPr>
        <w:t>,</w:t>
      </w:r>
    </w:p>
    <w:p w:rsidR="00283DE3" w:rsidRDefault="00283DE3" w:rsidP="00283DE3">
      <w:pPr>
        <w:pStyle w:val="RelativesItem"/>
        <w:rPr>
          <w:lang w:val="en-US"/>
        </w:rPr>
      </w:pPr>
      <w:r>
        <w:rPr>
          <w:lang w:val="en-US"/>
        </w:rPr>
        <w:t xml:space="preserve">the method </w:t>
      </w:r>
      <w:r w:rsidRPr="00104AF4">
        <w:rPr>
          <w:rStyle w:val="LienMthode"/>
          <w:lang w:val="en-US"/>
        </w:rPr>
        <w:t>insertRTTIAlgorithmsPrelude</w:t>
      </w:r>
      <w:r>
        <w:rPr>
          <w:lang w:val="en-US"/>
        </w:rPr>
        <w:t>,</w:t>
      </w:r>
    </w:p>
    <w:p w:rsidR="00283DE3" w:rsidRDefault="00283DE3" w:rsidP="00283DE3">
      <w:pPr>
        <w:pStyle w:val="RelativesItem"/>
        <w:rPr>
          <w:lang w:val="en-US"/>
        </w:rPr>
      </w:pPr>
      <w:r>
        <w:rPr>
          <w:lang w:val="en-US"/>
        </w:rPr>
        <w:t xml:space="preserve">the method </w:t>
      </w:r>
      <w:r w:rsidRPr="004E4361">
        <w:rPr>
          <w:rStyle w:val="LienMthode"/>
          <w:lang w:val="en-US"/>
        </w:rPr>
        <w:t>insertRttiPrelude</w:t>
      </w:r>
      <w:r>
        <w:rPr>
          <w:lang w:val="en-US"/>
        </w:rPr>
        <w:t>,</w:t>
      </w:r>
    </w:p>
    <w:p w:rsidR="00283DE3" w:rsidRDefault="00283DE3" w:rsidP="00283DE3">
      <w:pPr>
        <w:pStyle w:val="RelativesItem"/>
        <w:rPr>
          <w:lang w:val="en-US"/>
        </w:rPr>
      </w:pPr>
      <w:proofErr w:type="gramStart"/>
      <w:r>
        <w:rPr>
          <w:lang w:val="en-US"/>
        </w:rPr>
        <w:t>the</w:t>
      </w:r>
      <w:proofErr w:type="gramEnd"/>
      <w:r>
        <w:rPr>
          <w:lang w:val="en-US"/>
        </w:rPr>
        <w:t xml:space="preserve"> method </w:t>
      </w:r>
      <w:r w:rsidRPr="00104AF4">
        <w:rPr>
          <w:rStyle w:val="LienMthode"/>
        </w:rPr>
        <w:t>exitClass</w:t>
      </w:r>
      <w:r>
        <w:rPr>
          <w:lang w:val="en-US"/>
        </w:rPr>
        <w:t>.</w:t>
      </w:r>
    </w:p>
    <w:p w:rsidR="00BC5111" w:rsidRDefault="00BC5111" w:rsidP="00BC5111">
      <w:pPr>
        <w:pStyle w:val="EntteMthode"/>
        <w:rPr>
          <w:lang w:val="en-US"/>
        </w:rPr>
      </w:pPr>
      <w:r w:rsidRPr="009C7535">
        <w:rPr>
          <w:i/>
          <w:iCs/>
          <w:color w:val="0033CC"/>
          <w:lang w:val="en-US"/>
        </w:rPr>
        <w:t>/* statement */</w:t>
      </w:r>
      <w:r w:rsidRPr="002B1A9A">
        <w:rPr>
          <w:lang w:val="en-US"/>
        </w:rPr>
        <w:t xml:space="preserve"> </w:t>
      </w:r>
      <w:r w:rsidRPr="002B1A9A">
        <w:rPr>
          <w:rStyle w:val="LienType"/>
          <w:lang w:val="en-US"/>
        </w:rPr>
        <w:t>list</w:t>
      </w:r>
      <w:r w:rsidRPr="002B1A9A">
        <w:rPr>
          <w:lang w:val="en-US"/>
        </w:rPr>
        <w:t xml:space="preserve">* </w:t>
      </w:r>
      <w:r w:rsidRPr="002B1A9A">
        <w:rPr>
          <w:rStyle w:val="DfinitionMthode"/>
          <w:lang w:val="en-US"/>
        </w:rPr>
        <w:t>insertRTTIAlgorithmsPrelude</w:t>
      </w:r>
      <w:r w:rsidRPr="002B1A9A">
        <w:rPr>
          <w:lang w:val="en-US"/>
        </w:rPr>
        <w:t>(</w:t>
      </w:r>
      <w:r w:rsidRPr="002B1A9A">
        <w:rPr>
          <w:rStyle w:val="LienClasseC"/>
          <w:lang w:val="en-US"/>
        </w:rPr>
        <w:t>ForwardReferenceList</w:t>
      </w:r>
      <w:r w:rsidRPr="002B1A9A">
        <w:rPr>
          <w:lang w:val="en-US"/>
        </w:rPr>
        <w:t xml:space="preserve">&amp; globals, </w:t>
      </w:r>
      <w:r w:rsidRPr="002B1A9A">
        <w:rPr>
          <w:rStyle w:val="LienType"/>
          <w:lang w:val="en-US"/>
        </w:rPr>
        <w:t>location</w:t>
      </w:r>
      <w:r w:rsidRPr="002B1A9A">
        <w:rPr>
          <w:lang w:val="en-US"/>
        </w:rPr>
        <w:t xml:space="preserve"> loc);</w:t>
      </w:r>
    </w:p>
    <w:p w:rsidR="00CE3967" w:rsidRDefault="00CE3967" w:rsidP="00CE3967">
      <w:pPr>
        <w:rPr>
          <w:lang w:val="en-US"/>
        </w:rPr>
      </w:pPr>
      <w:r>
        <w:rPr>
          <w:lang w:val="en-US"/>
        </w:rPr>
        <w:t xml:space="preserve">Generate in </w:t>
      </w:r>
      <w:r w:rsidRPr="00566A15">
        <w:rPr>
          <w:rStyle w:val="TexteC"/>
          <w:lang w:val="en-US"/>
        </w:rPr>
        <w:t>globals</w:t>
      </w:r>
      <w:r>
        <w:rPr>
          <w:lang w:val="en-US"/>
        </w:rPr>
        <w:t xml:space="preserve"> the function </w:t>
      </w:r>
      <w:r w:rsidRPr="004E4361">
        <w:rPr>
          <w:rStyle w:val="TexteC"/>
          <w:lang w:val="en-US"/>
        </w:rPr>
        <w:t>_frama_c_find_dynamic_cast</w:t>
      </w:r>
      <w:r>
        <w:rPr>
          <w:lang w:val="en-US"/>
        </w:rPr>
        <w:t xml:space="preserve"> that defines the </w:t>
      </w:r>
      <w:r w:rsidRPr="00566A15">
        <w:rPr>
          <w:rStyle w:val="TexteC"/>
          <w:b/>
          <w:lang w:val="en-US"/>
        </w:rPr>
        <w:t>dynamic_cast</w:t>
      </w:r>
      <w:r>
        <w:rPr>
          <w:lang w:val="en-US"/>
        </w:rPr>
        <w:t xml:space="preserve"> algorithm. Note that this function calls the recursive function </w:t>
      </w:r>
      <w:r w:rsidRPr="004E4361">
        <w:rPr>
          <w:rStyle w:val="TexteC"/>
          <w:lang w:val="en-US"/>
        </w:rPr>
        <w:t>_frama_c_find_dynamic_cast</w:t>
      </w:r>
      <w:r>
        <w:rPr>
          <w:rStyle w:val="TexteC"/>
          <w:lang w:val="en-US"/>
        </w:rPr>
        <w:t>_aux</w:t>
      </w:r>
      <w:r>
        <w:rPr>
          <w:lang w:val="en-US"/>
        </w:rPr>
        <w:t xml:space="preserve">. The result is the place where </w:t>
      </w:r>
      <w:r w:rsidR="0098688E">
        <w:rPr>
          <w:lang w:val="en-US"/>
        </w:rPr>
        <w:t xml:space="preserve">new instructions can be inserted in the </w:t>
      </w:r>
      <w:r>
        <w:rPr>
          <w:lang w:val="en-US"/>
        </w:rPr>
        <w:t>function’s body</w:t>
      </w:r>
      <w:r w:rsidR="0098688E">
        <w:rPr>
          <w:lang w:val="en-US"/>
        </w:rPr>
        <w:t>, after this generation</w:t>
      </w:r>
      <w:r>
        <w:rPr>
          <w:lang w:val="en-US"/>
        </w:rPr>
        <w:t xml:space="preserve">. </w:t>
      </w:r>
      <w:r w:rsidR="0098688E">
        <w:rPr>
          <w:lang w:val="en-US"/>
        </w:rPr>
        <w:t>Our method</w:t>
      </w:r>
      <w:r>
        <w:rPr>
          <w:lang w:val="en-US"/>
        </w:rPr>
        <w:t xml:space="preserve"> is called by the method </w:t>
      </w:r>
      <w:r w:rsidRPr="004E4361">
        <w:rPr>
          <w:rStyle w:val="LienMthode"/>
          <w:lang w:val="en-US"/>
        </w:rPr>
        <w:t>insertRttiPrelude</w:t>
      </w:r>
      <w:r>
        <w:rPr>
          <w:lang w:val="en-US"/>
        </w:rPr>
        <w:t>.</w:t>
      </w:r>
    </w:p>
    <w:p w:rsidR="004E4361" w:rsidRPr="00566A15" w:rsidRDefault="004E4361" w:rsidP="00CE3967">
      <w:pPr>
        <w:spacing w:before="120"/>
        <w:ind w:left="992" w:hanging="425"/>
        <w:rPr>
          <w:rStyle w:val="TexteC"/>
          <w:i/>
          <w:color w:val="0033CC"/>
          <w:sz w:val="16"/>
          <w:szCs w:val="16"/>
          <w:lang w:val="en-US"/>
        </w:rPr>
      </w:pPr>
      <w:r w:rsidRPr="00566A15">
        <w:rPr>
          <w:rStyle w:val="TexteC"/>
          <w:i/>
          <w:color w:val="0033CC"/>
          <w:sz w:val="16"/>
          <w:szCs w:val="16"/>
          <w:lang w:val="en-US"/>
        </w:rPr>
        <w:t xml:space="preserve">/* generated by </w:t>
      </w:r>
      <w:r w:rsidR="00B768B4" w:rsidRPr="00B768B4">
        <w:rPr>
          <w:rStyle w:val="LienMthode"/>
          <w:i/>
          <w:sz w:val="16"/>
          <w:szCs w:val="16"/>
          <w:lang w:val="en-US"/>
        </w:rPr>
        <w:t>insertRTTIAlgorithmsDeclPrelude</w:t>
      </w:r>
      <w:r w:rsidRPr="00566A15">
        <w:rPr>
          <w:rStyle w:val="TexteC"/>
          <w:i/>
          <w:color w:val="0033CC"/>
          <w:sz w:val="16"/>
          <w:szCs w:val="16"/>
          <w:lang w:val="en-US"/>
        </w:rPr>
        <w:t xml:space="preserve"> */</w:t>
      </w:r>
    </w:p>
    <w:p w:rsidR="004E4361" w:rsidRPr="00104AF4" w:rsidRDefault="004E4361" w:rsidP="004E4361">
      <w:pPr>
        <w:ind w:left="993" w:hanging="426"/>
        <w:rPr>
          <w:rStyle w:val="TexteC"/>
          <w:sz w:val="16"/>
          <w:szCs w:val="16"/>
          <w:lang w:val="en-US"/>
        </w:rPr>
      </w:pPr>
      <w:r w:rsidRPr="00425951">
        <w:rPr>
          <w:rStyle w:val="TexteC"/>
          <w:b/>
          <w:sz w:val="16"/>
          <w:szCs w:val="16"/>
          <w:lang w:val="en-US"/>
        </w:rPr>
        <w:t>int</w:t>
      </w:r>
      <w:r w:rsidRPr="00104AF4">
        <w:rPr>
          <w:rStyle w:val="TexteC"/>
          <w:sz w:val="16"/>
          <w:szCs w:val="16"/>
          <w:lang w:val="en-US"/>
        </w:rPr>
        <w:t xml:space="preserve"> _frama_c_find_dynamic_cast(</w:t>
      </w:r>
      <w:r w:rsidRPr="00425951">
        <w:rPr>
          <w:rStyle w:val="TexteC"/>
          <w:b/>
          <w:sz w:val="16"/>
          <w:szCs w:val="16"/>
          <w:lang w:val="en-US"/>
        </w:rPr>
        <w:t>struct</w:t>
      </w:r>
      <w:r w:rsidRPr="00104AF4">
        <w:rPr>
          <w:rStyle w:val="TexteC"/>
          <w:sz w:val="16"/>
          <w:szCs w:val="16"/>
          <w:lang w:val="en-US"/>
        </w:rPr>
        <w:t xml:space="preserve"> _frama_c_rtti_name_info_node* declared_info,</w:t>
      </w:r>
      <w:r>
        <w:rPr>
          <w:rStyle w:val="TexteC"/>
          <w:sz w:val="16"/>
          <w:szCs w:val="16"/>
          <w:lang w:val="en-US"/>
        </w:rPr>
        <w:t xml:space="preserve"> </w:t>
      </w:r>
      <w:r w:rsidRPr="00425951">
        <w:rPr>
          <w:rStyle w:val="TexteC"/>
          <w:b/>
          <w:sz w:val="16"/>
          <w:szCs w:val="16"/>
          <w:lang w:val="en-US"/>
        </w:rPr>
        <w:t>struct</w:t>
      </w:r>
      <w:r w:rsidRPr="00104AF4">
        <w:rPr>
          <w:rStyle w:val="TexteC"/>
          <w:sz w:val="16"/>
          <w:szCs w:val="16"/>
          <w:lang w:val="en-US"/>
        </w:rPr>
        <w:t xml:space="preserve"> _frama_c_vmt* declared_vmt, </w:t>
      </w:r>
      <w:r w:rsidRPr="00425951">
        <w:rPr>
          <w:rStyle w:val="TexteC"/>
          <w:b/>
          <w:sz w:val="16"/>
          <w:szCs w:val="16"/>
          <w:lang w:val="en-US"/>
        </w:rPr>
        <w:t>struct</w:t>
      </w:r>
      <w:r w:rsidRPr="00104AF4">
        <w:rPr>
          <w:rStyle w:val="TexteC"/>
          <w:sz w:val="16"/>
          <w:szCs w:val="16"/>
          <w:lang w:val="en-US"/>
        </w:rPr>
        <w:t xml:space="preserve"> _frama_c_rtti_name_info_node* target_info,</w:t>
      </w:r>
      <w:r>
        <w:rPr>
          <w:rStyle w:val="TexteC"/>
          <w:sz w:val="16"/>
          <w:szCs w:val="16"/>
          <w:lang w:val="en-US"/>
        </w:rPr>
        <w:t xml:space="preserve"> </w:t>
      </w:r>
      <w:r w:rsidRPr="00425951">
        <w:rPr>
          <w:rStyle w:val="TexteC"/>
          <w:b/>
          <w:sz w:val="16"/>
          <w:szCs w:val="16"/>
          <w:lang w:val="en-US"/>
        </w:rPr>
        <w:t>int</w:t>
      </w:r>
      <w:r w:rsidRPr="00104AF4">
        <w:rPr>
          <w:rStyle w:val="TexteC"/>
          <w:sz w:val="16"/>
          <w:szCs w:val="16"/>
          <w:lang w:val="en-US"/>
        </w:rPr>
        <w:t>* shift_object)</w:t>
      </w:r>
    </w:p>
    <w:p w:rsidR="00B768B4" w:rsidRPr="00B768B4" w:rsidRDefault="004E4361" w:rsidP="004E4361">
      <w:pPr>
        <w:ind w:left="993" w:hanging="426"/>
        <w:rPr>
          <w:rStyle w:val="TexteC"/>
          <w:i/>
          <w:color w:val="0033CC"/>
          <w:sz w:val="16"/>
          <w:szCs w:val="16"/>
          <w:lang w:val="en-US"/>
        </w:rPr>
      </w:pPr>
      <w:r w:rsidRPr="00104AF4">
        <w:rPr>
          <w:rStyle w:val="TexteC"/>
          <w:sz w:val="16"/>
          <w:szCs w:val="16"/>
          <w:lang w:val="en-US"/>
        </w:rPr>
        <w:t xml:space="preserve">{ </w:t>
      </w:r>
      <w:r w:rsidR="00B768B4" w:rsidRPr="00B768B4">
        <w:rPr>
          <w:rStyle w:val="TexteC"/>
          <w:i/>
          <w:color w:val="0033CC"/>
          <w:sz w:val="16"/>
          <w:szCs w:val="16"/>
          <w:lang w:val="en-US"/>
        </w:rPr>
        <w:t xml:space="preserve">/* generated by </w:t>
      </w:r>
      <w:proofErr w:type="spellStart"/>
      <w:r w:rsidR="00B768B4" w:rsidRPr="00B768B4">
        <w:rPr>
          <w:rStyle w:val="LienUnit"/>
          <w:i/>
          <w:sz w:val="16"/>
          <w:szCs w:val="16"/>
          <w:lang w:val="en-US"/>
        </w:rPr>
        <w:t>insertRTTIAlgorithmsFirstPartPrelude</w:t>
      </w:r>
      <w:proofErr w:type="spellEnd"/>
      <w:r w:rsidR="00B768B4" w:rsidRPr="00B768B4">
        <w:rPr>
          <w:rStyle w:val="TexteC"/>
          <w:i/>
          <w:color w:val="0033CC"/>
          <w:sz w:val="16"/>
          <w:szCs w:val="16"/>
          <w:lang w:val="en-US"/>
        </w:rPr>
        <w:t xml:space="preserve"> */</w:t>
      </w:r>
    </w:p>
    <w:p w:rsidR="004E4361" w:rsidRPr="00104AF4" w:rsidRDefault="00B768B4" w:rsidP="004E4361">
      <w:pPr>
        <w:ind w:left="993" w:hanging="426"/>
        <w:rPr>
          <w:rStyle w:val="TexteC"/>
          <w:sz w:val="16"/>
          <w:szCs w:val="16"/>
          <w:lang w:val="en-US"/>
        </w:rPr>
      </w:pPr>
      <w:r w:rsidRPr="00B768B4">
        <w:rPr>
          <w:rStyle w:val="TexteC"/>
          <w:sz w:val="16"/>
          <w:szCs w:val="16"/>
          <w:lang w:val="en-US"/>
        </w:rPr>
        <w:t xml:space="preserve">  </w:t>
      </w:r>
      <w:r w:rsidR="004E4361" w:rsidRPr="00425951">
        <w:rPr>
          <w:rStyle w:val="TexteC"/>
          <w:b/>
          <w:sz w:val="16"/>
          <w:szCs w:val="16"/>
          <w:lang w:val="en-US"/>
        </w:rPr>
        <w:t>struct</w:t>
      </w:r>
      <w:r w:rsidR="004E4361" w:rsidRPr="00104AF4">
        <w:rPr>
          <w:rStyle w:val="TexteC"/>
          <w:sz w:val="16"/>
          <w:szCs w:val="16"/>
          <w:lang w:val="en-US"/>
        </w:rPr>
        <w:t xml:space="preserve"> _frama_c_rtti_name_info_node*</w:t>
      </w:r>
      <w:r w:rsidR="004E4361">
        <w:rPr>
          <w:rStyle w:val="TexteC"/>
          <w:sz w:val="16"/>
          <w:szCs w:val="16"/>
          <w:lang w:val="en-US"/>
        </w:rPr>
        <w:t xml:space="preserve"> </w:t>
      </w:r>
      <w:r w:rsidR="004E4361" w:rsidRPr="00104AF4">
        <w:rPr>
          <w:rStyle w:val="TexteC"/>
          <w:sz w:val="16"/>
          <w:szCs w:val="16"/>
          <w:lang w:val="en-US"/>
        </w:rPr>
        <w:t>concrete_info = declared_vmt-&gt;rtti_info;</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int</w:t>
      </w:r>
      <w:r w:rsidRPr="00104AF4">
        <w:rPr>
          <w:rStyle w:val="TexteC"/>
          <w:sz w:val="16"/>
          <w:szCs w:val="16"/>
          <w:lang w:val="en-US"/>
        </w:rPr>
        <w:t xml:space="preserve"> shift_vmt, elaborated_shift_vmt = 0, elaborated_shift_object = 0,</w:t>
      </w:r>
      <w:r>
        <w:rPr>
          <w:rStyle w:val="TexteC"/>
          <w:sz w:val="16"/>
          <w:szCs w:val="16"/>
          <w:lang w:val="en-US"/>
        </w:rPr>
        <w:t xml:space="preserve"> </w:t>
      </w:r>
      <w:r w:rsidRPr="00104AF4">
        <w:rPr>
          <w:rStyle w:val="TexteC"/>
          <w:sz w:val="16"/>
          <w:szCs w:val="16"/>
          <w:lang w:val="en-US"/>
        </w:rPr>
        <w:t>elaborated_shift_target;</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struct</w:t>
      </w:r>
      <w:r w:rsidRPr="00104AF4">
        <w:rPr>
          <w:rStyle w:val="TexteC"/>
          <w:sz w:val="16"/>
          <w:szCs w:val="16"/>
          <w:lang w:val="en-US"/>
        </w:rPr>
        <w:t xml:space="preserve"> _frama_c_rtti_name_info_content* cursor;</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int</w:t>
      </w:r>
      <w:r w:rsidRPr="00104AF4">
        <w:rPr>
          <w:rStyle w:val="TexteC"/>
          <w:sz w:val="16"/>
          <w:szCs w:val="16"/>
          <w:lang w:val="en-US"/>
        </w:rPr>
        <w:t xml:space="preserve"> cursor_index = 0, number_of_bases;</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int</w:t>
      </w:r>
      <w:r w:rsidRPr="00104AF4">
        <w:rPr>
          <w:rStyle w:val="TexteC"/>
          <w:sz w:val="16"/>
          <w:szCs w:val="16"/>
          <w:lang w:val="en-US"/>
        </w:rPr>
        <w:t xml:space="preserve"> distance = -1;</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if</w:t>
      </w:r>
      <w:r w:rsidRPr="00104AF4">
        <w:rPr>
          <w:rStyle w:val="TexteC"/>
          <w:sz w:val="16"/>
          <w:szCs w:val="16"/>
          <w:lang w:val="en-US"/>
        </w:rPr>
        <w:t xml:space="preserve"> (concrete_info-&gt;pvmt &gt; declared_vmt</w:t>
      </w:r>
      <w:r>
        <w:rPr>
          <w:rStyle w:val="TexteC"/>
          <w:sz w:val="16"/>
          <w:szCs w:val="16"/>
          <w:lang w:val="en-US"/>
        </w:rPr>
        <w:t xml:space="preserve"> </w:t>
      </w:r>
      <w:r w:rsidRPr="00104AF4">
        <w:rPr>
          <w:rStyle w:val="TexteC"/>
          <w:sz w:val="16"/>
          <w:szCs w:val="16"/>
          <w:lang w:val="en-US"/>
        </w:rPr>
        <w:t>|| declared_vmt &gt; concrete_info-&gt;pvmt + declared_vmt-&gt;table_size)</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return</w:t>
      </w:r>
      <w:r w:rsidRPr="00104AF4">
        <w:rPr>
          <w:rStyle w:val="TexteC"/>
          <w:sz w:val="16"/>
          <w:szCs w:val="16"/>
          <w:lang w:val="en-US"/>
        </w:rPr>
        <w:t xml:space="preserve"> 0;</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shift_vmt = declared_vmt - concrete_info-&gt;pvmt;</w:t>
      </w:r>
    </w:p>
    <w:p w:rsidR="004E4361" w:rsidRPr="00425951" w:rsidRDefault="004E4361" w:rsidP="004E4361">
      <w:pPr>
        <w:ind w:left="993" w:hanging="426"/>
        <w:rPr>
          <w:rStyle w:val="TexteC"/>
          <w:i/>
          <w:sz w:val="16"/>
          <w:szCs w:val="16"/>
          <w:lang w:val="en-US"/>
        </w:rPr>
      </w:pPr>
      <w:r w:rsidRPr="00104AF4">
        <w:rPr>
          <w:rStyle w:val="TexteC"/>
          <w:sz w:val="16"/>
          <w:szCs w:val="16"/>
          <w:lang w:val="en-US"/>
        </w:rPr>
        <w:t xml:space="preserve">    </w:t>
      </w:r>
      <w:r w:rsidRPr="00425951">
        <w:rPr>
          <w:rStyle w:val="TexteC"/>
          <w:i/>
          <w:color w:val="0033CC"/>
          <w:sz w:val="16"/>
          <w:szCs w:val="16"/>
          <w:lang w:val="en-US"/>
        </w:rPr>
        <w:t>// 0 &lt;= shift_vmt &lt;= table_size</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if</w:t>
      </w:r>
      <w:r w:rsidRPr="00104AF4">
        <w:rPr>
          <w:rStyle w:val="TexteC"/>
          <w:sz w:val="16"/>
          <w:szCs w:val="16"/>
          <w:lang w:val="en-US"/>
        </w:rPr>
        <w:t xml:space="preserve"> (concrete_info == declared_info) {</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*shift_object = 0;</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return</w:t>
      </w:r>
      <w:r w:rsidRPr="00104AF4">
        <w:rPr>
          <w:rStyle w:val="TexteC"/>
          <w:sz w:val="16"/>
          <w:szCs w:val="16"/>
          <w:lang w:val="en-US"/>
        </w:rPr>
        <w:t xml:space="preserve"> (target_info == declared_info);</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elaborated_shift_target = (target_info == concrete_info) ? 0 : -1;</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cursor = concrete_info-&gt;base_classes;</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number_of_bases = concrete_info-&gt;number_of_base_classes;</w:t>
      </w:r>
    </w:p>
    <w:p w:rsidR="00B768B4" w:rsidRPr="00B768B4" w:rsidRDefault="00B768B4" w:rsidP="004E4361">
      <w:pPr>
        <w:ind w:left="993" w:hanging="426"/>
        <w:rPr>
          <w:rStyle w:val="TexteC"/>
          <w:i/>
          <w:color w:val="0033CC"/>
          <w:sz w:val="16"/>
          <w:szCs w:val="16"/>
          <w:lang w:val="en-US"/>
        </w:rPr>
      </w:pPr>
      <w:r>
        <w:rPr>
          <w:rStyle w:val="TexteC"/>
          <w:sz w:val="16"/>
          <w:szCs w:val="16"/>
          <w:lang w:val="en-US"/>
        </w:rPr>
        <w:t xml:space="preserve">  </w:t>
      </w:r>
      <w:r w:rsidRPr="00B768B4">
        <w:rPr>
          <w:rStyle w:val="TexteC"/>
          <w:i/>
          <w:color w:val="0033CC"/>
          <w:sz w:val="16"/>
          <w:szCs w:val="16"/>
          <w:lang w:val="en-US"/>
        </w:rPr>
        <w:t xml:space="preserve">/* generated by </w:t>
      </w:r>
      <w:proofErr w:type="spellStart"/>
      <w:r w:rsidRPr="00B768B4">
        <w:rPr>
          <w:rStyle w:val="LienUnit"/>
          <w:i/>
          <w:sz w:val="16"/>
          <w:szCs w:val="16"/>
          <w:lang w:val="en-US"/>
        </w:rPr>
        <w:t>insertRTTIAlgorithmsDoWhilePrelude</w:t>
      </w:r>
      <w:proofErr w:type="spellEnd"/>
      <w:r w:rsidRPr="00B768B4">
        <w:rPr>
          <w:rStyle w:val="TexteC"/>
          <w:i/>
          <w:color w:val="0033CC"/>
          <w:sz w:val="16"/>
          <w:szCs w:val="16"/>
          <w:lang w:val="en-US"/>
        </w:rPr>
        <w:t xml:space="preserve"> */</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do</w:t>
      </w:r>
      <w:r w:rsidRPr="00104AF4">
        <w:rPr>
          <w:rStyle w:val="TexteC"/>
          <w:sz w:val="16"/>
          <w:szCs w:val="16"/>
          <w:lang w:val="en-US"/>
        </w:rPr>
        <w:t xml:space="preserve"> {</w:t>
      </w:r>
    </w:p>
    <w:p w:rsidR="007253DD" w:rsidRPr="00B768B4" w:rsidRDefault="007253DD" w:rsidP="007253DD">
      <w:pPr>
        <w:ind w:left="993" w:hanging="426"/>
        <w:rPr>
          <w:rStyle w:val="TexteC"/>
          <w:i/>
          <w:color w:val="0033CC"/>
          <w:sz w:val="16"/>
          <w:szCs w:val="16"/>
          <w:lang w:val="en-US"/>
        </w:rPr>
      </w:pPr>
      <w:r>
        <w:rPr>
          <w:rStyle w:val="TexteC"/>
          <w:sz w:val="16"/>
          <w:szCs w:val="16"/>
          <w:lang w:val="en-US"/>
        </w:rPr>
        <w:t xml:space="preserve">    </w:t>
      </w:r>
      <w:r w:rsidRPr="00B768B4">
        <w:rPr>
          <w:rStyle w:val="TexteC"/>
          <w:i/>
          <w:color w:val="0033CC"/>
          <w:sz w:val="16"/>
          <w:szCs w:val="16"/>
          <w:lang w:val="en-US"/>
        </w:rPr>
        <w:t xml:space="preserve">/* generated by </w:t>
      </w:r>
      <w:proofErr w:type="spellStart"/>
      <w:r w:rsidRPr="007253DD">
        <w:rPr>
          <w:rStyle w:val="LienUnit"/>
          <w:i/>
          <w:sz w:val="16"/>
          <w:szCs w:val="16"/>
          <w:lang w:val="en-US"/>
        </w:rPr>
        <w:t>insertRTTIAlgorithmsSecondWhilePrelude</w:t>
      </w:r>
      <w:proofErr w:type="spellEnd"/>
      <w:r w:rsidRPr="00B768B4">
        <w:rPr>
          <w:rStyle w:val="TexteC"/>
          <w:i/>
          <w:color w:val="0033CC"/>
          <w:sz w:val="16"/>
          <w:szCs w:val="16"/>
          <w:lang w:val="en-US"/>
        </w:rPr>
        <w:t xml:space="preserve"> */</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while</w:t>
      </w:r>
      <w:r w:rsidRPr="00104AF4">
        <w:rPr>
          <w:rStyle w:val="TexteC"/>
          <w:sz w:val="16"/>
          <w:szCs w:val="16"/>
          <w:lang w:val="en-US"/>
        </w:rPr>
        <w:t xml:space="preserve"> ((cursor_index &lt; number_of_bases)</w:t>
      </w:r>
      <w:r>
        <w:rPr>
          <w:rStyle w:val="TexteC"/>
          <w:sz w:val="16"/>
          <w:szCs w:val="16"/>
          <w:lang w:val="en-US"/>
        </w:rPr>
        <w:t xml:space="preserve"> </w:t>
      </w:r>
      <w:r w:rsidRPr="00104AF4">
        <w:rPr>
          <w:rStyle w:val="TexteC"/>
          <w:sz w:val="16"/>
          <w:szCs w:val="16"/>
          <w:lang w:val="en-US"/>
        </w:rPr>
        <w:t>&amp;&amp; (elaborated_shift_vmt+cursor-&gt;shift_vmt &lt; shift_vmt))</w:t>
      </w:r>
    </w:p>
    <w:p w:rsidR="007253DD" w:rsidRPr="007253DD" w:rsidRDefault="004E4361" w:rsidP="004E4361">
      <w:pPr>
        <w:ind w:left="993" w:hanging="426"/>
        <w:rPr>
          <w:rStyle w:val="TexteC"/>
          <w:i/>
          <w:color w:val="0033CC"/>
          <w:sz w:val="16"/>
          <w:szCs w:val="16"/>
          <w:lang w:val="en-US"/>
        </w:rPr>
      </w:pPr>
      <w:r w:rsidRPr="00104AF4">
        <w:rPr>
          <w:rStyle w:val="TexteC"/>
          <w:sz w:val="16"/>
          <w:szCs w:val="16"/>
          <w:lang w:val="en-US"/>
        </w:rPr>
        <w:t xml:space="preserve">    {</w:t>
      </w:r>
      <w:r w:rsidR="007253DD">
        <w:rPr>
          <w:rStyle w:val="TexteC"/>
          <w:sz w:val="16"/>
          <w:szCs w:val="16"/>
          <w:lang w:val="en-US"/>
        </w:rPr>
        <w:t xml:space="preserve"> </w:t>
      </w:r>
      <w:r w:rsidR="007253DD" w:rsidRPr="007253DD">
        <w:rPr>
          <w:rStyle w:val="TexteC"/>
          <w:i/>
          <w:color w:val="0033CC"/>
          <w:sz w:val="16"/>
          <w:szCs w:val="16"/>
          <w:lang w:val="en-US"/>
        </w:rPr>
        <w:t xml:space="preserve">/* generated by </w:t>
      </w:r>
      <w:r w:rsidR="007253DD" w:rsidRPr="007253DD">
        <w:rPr>
          <w:rStyle w:val="LienMthode"/>
          <w:i/>
          <w:sz w:val="16"/>
          <w:szCs w:val="16"/>
          <w:lang w:val="en-US"/>
        </w:rPr>
        <w:t>insertRTTIAlgorithmsSecondWhileBodyPrelude</w:t>
      </w:r>
      <w:r w:rsidR="007253DD" w:rsidRPr="007253DD">
        <w:rPr>
          <w:rStyle w:val="TexteC"/>
          <w:i/>
          <w:color w:val="0033CC"/>
          <w:sz w:val="16"/>
          <w:szCs w:val="16"/>
          <w:lang w:val="en-US"/>
        </w:rPr>
        <w:t xml:space="preserve"> */</w:t>
      </w:r>
    </w:p>
    <w:p w:rsidR="004E4361" w:rsidRDefault="007253DD" w:rsidP="004E4361">
      <w:pPr>
        <w:ind w:left="993" w:hanging="426"/>
        <w:rPr>
          <w:rStyle w:val="TexteC"/>
          <w:sz w:val="16"/>
          <w:szCs w:val="16"/>
          <w:lang w:val="en-US"/>
        </w:rPr>
      </w:pPr>
      <w:r>
        <w:rPr>
          <w:rStyle w:val="TexteC"/>
          <w:sz w:val="16"/>
          <w:szCs w:val="16"/>
          <w:lang w:val="en-US"/>
        </w:rPr>
        <w:t xml:space="preserve">     </w:t>
      </w:r>
      <w:r w:rsidR="004E4361" w:rsidRPr="00104AF4">
        <w:rPr>
          <w:rStyle w:val="TexteC"/>
          <w:sz w:val="16"/>
          <w:szCs w:val="16"/>
          <w:lang w:val="en-US"/>
        </w:rPr>
        <w:t xml:space="preserve"> </w:t>
      </w:r>
      <w:r w:rsidR="004E4361" w:rsidRPr="00425951">
        <w:rPr>
          <w:rStyle w:val="TexteC"/>
          <w:b/>
          <w:sz w:val="16"/>
          <w:szCs w:val="16"/>
          <w:lang w:val="en-US"/>
        </w:rPr>
        <w:t>struct</w:t>
      </w:r>
      <w:r w:rsidR="004E4361" w:rsidRPr="00104AF4">
        <w:rPr>
          <w:rStyle w:val="TexteC"/>
          <w:sz w:val="16"/>
          <w:szCs w:val="16"/>
          <w:lang w:val="en-US"/>
        </w:rPr>
        <w:t xml:space="preserve"> _frama_c_rtti_name_info_content* next_cursor</w:t>
      </w:r>
    </w:p>
    <w:p w:rsidR="004E4361" w:rsidRPr="00104AF4" w:rsidRDefault="004E4361" w:rsidP="004E4361">
      <w:pPr>
        <w:tabs>
          <w:tab w:val="left" w:pos="993"/>
        </w:tabs>
        <w:ind w:left="993" w:hanging="285"/>
        <w:rPr>
          <w:rStyle w:val="TexteC"/>
          <w:sz w:val="16"/>
          <w:szCs w:val="16"/>
          <w:lang w:val="en-US"/>
        </w:rPr>
      </w:pPr>
      <w:r>
        <w:rPr>
          <w:rStyle w:val="TexteC"/>
          <w:sz w:val="16"/>
          <w:szCs w:val="16"/>
          <w:lang w:val="en-US"/>
        </w:rPr>
        <w:tab/>
      </w:r>
      <w:r w:rsidRPr="00104AF4">
        <w:rPr>
          <w:rStyle w:val="TexteC"/>
          <w:sz w:val="16"/>
          <w:szCs w:val="16"/>
          <w:lang w:val="en-US"/>
        </w:rPr>
        <w:t>= (cursor_index &lt; number_of_bases-1) ? (cursor+1)</w:t>
      </w:r>
      <w:r>
        <w:rPr>
          <w:rStyle w:val="TexteC"/>
          <w:sz w:val="16"/>
          <w:szCs w:val="16"/>
          <w:lang w:val="en-US"/>
        </w:rPr>
        <w:t xml:space="preserve"> </w:t>
      </w:r>
      <w:r w:rsidRPr="00104AF4">
        <w:rPr>
          <w:rStyle w:val="TexteC"/>
          <w:sz w:val="16"/>
          <w:szCs w:val="16"/>
          <w:lang w:val="en-US"/>
        </w:rPr>
        <w:t>: (struct _frama_c_rtti_name_info_content*) 0;</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if</w:t>
      </w:r>
      <w:r w:rsidRPr="00104AF4">
        <w:rPr>
          <w:rStyle w:val="TexteC"/>
          <w:sz w:val="16"/>
          <w:szCs w:val="16"/>
          <w:lang w:val="en-US"/>
        </w:rPr>
        <w:t xml:space="preserve"> (next_cursor</w:t>
      </w:r>
      <w:r>
        <w:rPr>
          <w:rStyle w:val="TexteC"/>
          <w:sz w:val="16"/>
          <w:szCs w:val="16"/>
          <w:lang w:val="en-US"/>
        </w:rPr>
        <w:t xml:space="preserve"> </w:t>
      </w:r>
      <w:r w:rsidRPr="00104AF4">
        <w:rPr>
          <w:rStyle w:val="TexteC"/>
          <w:sz w:val="16"/>
          <w:szCs w:val="16"/>
          <w:lang w:val="en-US"/>
        </w:rPr>
        <w:t>&amp;&amp; (elaborated_shift_vmt + next_cursor-&gt;shift_vmt &lt;= shift_vmt)) {</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cursor = next_cursor;</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cursor_index = cursor_index + 1;</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else</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break</w:t>
      </w:r>
      <w:r w:rsidRPr="00104AF4">
        <w:rPr>
          <w:rStyle w:val="TexteC"/>
          <w:sz w:val="16"/>
          <w:szCs w:val="16"/>
          <w:lang w:val="en-US"/>
        </w:rPr>
        <w:t>;</w:t>
      </w:r>
    </w:p>
    <w:p w:rsidR="004E4361" w:rsidRDefault="004E4361" w:rsidP="007253DD">
      <w:pPr>
        <w:ind w:left="993" w:hanging="426"/>
        <w:rPr>
          <w:rStyle w:val="TexteC"/>
          <w:i/>
          <w:color w:val="0033CC"/>
          <w:sz w:val="16"/>
          <w:szCs w:val="16"/>
          <w:lang w:val="en-US"/>
        </w:rPr>
      </w:pPr>
      <w:r w:rsidRPr="00104AF4">
        <w:rPr>
          <w:rStyle w:val="TexteC"/>
          <w:sz w:val="16"/>
          <w:szCs w:val="16"/>
          <w:lang w:val="en-US"/>
        </w:rPr>
        <w:t xml:space="preserve">    };</w:t>
      </w:r>
      <w:r w:rsidR="007253DD">
        <w:rPr>
          <w:rStyle w:val="TexteC"/>
          <w:sz w:val="16"/>
          <w:szCs w:val="16"/>
          <w:lang w:val="en-US"/>
        </w:rPr>
        <w:t xml:space="preserve"> </w:t>
      </w:r>
      <w:r w:rsidR="007253DD" w:rsidRPr="00B768B4">
        <w:rPr>
          <w:rStyle w:val="TexteC"/>
          <w:i/>
          <w:color w:val="0033CC"/>
          <w:sz w:val="16"/>
          <w:szCs w:val="16"/>
          <w:lang w:val="en-US"/>
        </w:rPr>
        <w:t xml:space="preserve">/* generated by </w:t>
      </w:r>
      <w:proofErr w:type="spellStart"/>
      <w:r w:rsidR="007253DD" w:rsidRPr="007253DD">
        <w:rPr>
          <w:rStyle w:val="LienUnit"/>
          <w:i/>
          <w:sz w:val="16"/>
          <w:szCs w:val="16"/>
          <w:lang w:val="en-US"/>
        </w:rPr>
        <w:t>insertRTTIAlgorithmsSecondWhilePrelude</w:t>
      </w:r>
      <w:proofErr w:type="spellEnd"/>
      <w:r w:rsidR="007253DD" w:rsidRPr="00B768B4">
        <w:rPr>
          <w:rStyle w:val="TexteC"/>
          <w:i/>
          <w:color w:val="0033CC"/>
          <w:sz w:val="16"/>
          <w:szCs w:val="16"/>
          <w:lang w:val="en-US"/>
        </w:rPr>
        <w:t xml:space="preserve"> */</w:t>
      </w:r>
    </w:p>
    <w:p w:rsidR="007253DD" w:rsidRPr="007253DD" w:rsidRDefault="007253DD" w:rsidP="007253DD">
      <w:pPr>
        <w:ind w:left="993" w:hanging="426"/>
        <w:rPr>
          <w:rStyle w:val="TexteC"/>
          <w:i/>
          <w:color w:val="0033CC"/>
          <w:sz w:val="16"/>
          <w:szCs w:val="16"/>
          <w:lang w:val="en-US"/>
        </w:rPr>
      </w:pPr>
      <w:r>
        <w:rPr>
          <w:rStyle w:val="TexteC"/>
          <w:i/>
          <w:color w:val="0033CC"/>
          <w:sz w:val="16"/>
          <w:szCs w:val="16"/>
          <w:lang w:val="en-US"/>
        </w:rPr>
        <w:t xml:space="preserve">    </w:t>
      </w:r>
      <w:r w:rsidRPr="00B768B4">
        <w:rPr>
          <w:rStyle w:val="TexteC"/>
          <w:i/>
          <w:color w:val="0033CC"/>
          <w:sz w:val="16"/>
          <w:szCs w:val="16"/>
          <w:lang w:val="en-US"/>
        </w:rPr>
        <w:t xml:space="preserve">/* generated by </w:t>
      </w:r>
      <w:proofErr w:type="spellStart"/>
      <w:r w:rsidRPr="007253DD">
        <w:rPr>
          <w:rStyle w:val="LienUnit"/>
          <w:i/>
          <w:sz w:val="16"/>
          <w:szCs w:val="16"/>
          <w:lang w:val="en-US"/>
        </w:rPr>
        <w:t>insertRTTIAlgorithmsSecondIfThenPrelude</w:t>
      </w:r>
      <w:proofErr w:type="spellEnd"/>
      <w:r w:rsidRPr="00B768B4">
        <w:rPr>
          <w:rStyle w:val="TexteC"/>
          <w:i/>
          <w:color w:val="0033CC"/>
          <w:sz w:val="16"/>
          <w:szCs w:val="16"/>
          <w:lang w:val="en-US"/>
        </w:rPr>
        <w:t xml:space="preserve"> */</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if</w:t>
      </w:r>
      <w:r w:rsidRPr="00104AF4">
        <w:rPr>
          <w:rStyle w:val="TexteC"/>
          <w:sz w:val="16"/>
          <w:szCs w:val="16"/>
          <w:lang w:val="en-US"/>
        </w:rPr>
        <w:t xml:space="preserve"> (cursor_index &lt; number_of_bases) {</w:t>
      </w:r>
    </w:p>
    <w:p w:rsidR="007253DD" w:rsidRPr="007253DD" w:rsidRDefault="007253DD" w:rsidP="007253DD">
      <w:pPr>
        <w:ind w:left="993" w:hanging="426"/>
        <w:rPr>
          <w:rStyle w:val="TexteC"/>
          <w:i/>
          <w:color w:val="0033CC"/>
          <w:sz w:val="16"/>
          <w:szCs w:val="16"/>
          <w:lang w:val="en-US"/>
        </w:rPr>
      </w:pPr>
      <w:r>
        <w:rPr>
          <w:rStyle w:val="TexteC"/>
          <w:i/>
          <w:color w:val="0033CC"/>
          <w:sz w:val="16"/>
          <w:szCs w:val="16"/>
          <w:lang w:val="en-US"/>
        </w:rPr>
        <w:t xml:space="preserve">      </w:t>
      </w:r>
      <w:r w:rsidRPr="00B768B4">
        <w:rPr>
          <w:rStyle w:val="TexteC"/>
          <w:i/>
          <w:color w:val="0033CC"/>
          <w:sz w:val="16"/>
          <w:szCs w:val="16"/>
          <w:lang w:val="en-US"/>
        </w:rPr>
        <w:t xml:space="preserve">/* generated by </w:t>
      </w:r>
      <w:proofErr w:type="spellStart"/>
      <w:r w:rsidRPr="007253DD">
        <w:rPr>
          <w:rStyle w:val="LienUnit"/>
          <w:i/>
          <w:sz w:val="16"/>
          <w:szCs w:val="16"/>
          <w:lang w:val="en-US"/>
        </w:rPr>
        <w:t>insertRTTIAlgorithmsSecondIfThenBodyPrelude</w:t>
      </w:r>
      <w:proofErr w:type="spellEnd"/>
      <w:r w:rsidRPr="00B768B4">
        <w:rPr>
          <w:rStyle w:val="TexteC"/>
          <w:i/>
          <w:color w:val="0033CC"/>
          <w:sz w:val="16"/>
          <w:szCs w:val="16"/>
          <w:lang w:val="en-US"/>
        </w:rPr>
        <w:t xml:space="preserve"> */</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elaborated_shift_vmt += cursor-&gt;shift_vmt;</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elaborated_shift_object += cursor-&gt;shift_object;</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if</w:t>
      </w:r>
      <w:r w:rsidRPr="00104AF4">
        <w:rPr>
          <w:rStyle w:val="TexteC"/>
          <w:sz w:val="16"/>
          <w:szCs w:val="16"/>
          <w:lang w:val="en-US"/>
        </w:rPr>
        <w:t xml:space="preserve"> (cursor-&gt;value == target_info)</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elaborated_shift_target = elaborated_shift_object;</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if</w:t>
      </w:r>
      <w:r w:rsidRPr="00104AF4">
        <w:rPr>
          <w:rStyle w:val="TexteC"/>
          <w:sz w:val="16"/>
          <w:szCs w:val="16"/>
          <w:lang w:val="en-US"/>
        </w:rPr>
        <w:t xml:space="preserve"> (elaborated_shift_vmt == shift_vmt</w:t>
      </w:r>
      <w:r>
        <w:rPr>
          <w:rStyle w:val="TexteC"/>
          <w:sz w:val="16"/>
          <w:szCs w:val="16"/>
          <w:lang w:val="en-US"/>
        </w:rPr>
        <w:t xml:space="preserve"> </w:t>
      </w:r>
      <w:r w:rsidRPr="00104AF4">
        <w:rPr>
          <w:rStyle w:val="TexteC"/>
          <w:sz w:val="16"/>
          <w:szCs w:val="16"/>
          <w:lang w:val="en-US"/>
        </w:rPr>
        <w:t>&amp;&amp; cursor-&gt;value == declared_info) {</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if</w:t>
      </w:r>
      <w:r w:rsidRPr="00104AF4">
        <w:rPr>
          <w:rStyle w:val="TexteC"/>
          <w:sz w:val="16"/>
          <w:szCs w:val="16"/>
          <w:lang w:val="en-US"/>
        </w:rPr>
        <w:t xml:space="preserve"> (elaborated_shift_target &gt;= 0) {</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*shift_object = elaborated_shift_target-elaborated_shift_object;</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return</w:t>
      </w:r>
      <w:r w:rsidRPr="00104AF4">
        <w:rPr>
          <w:rStyle w:val="TexteC"/>
          <w:sz w:val="16"/>
          <w:szCs w:val="16"/>
          <w:lang w:val="en-US"/>
        </w:rPr>
        <w:t xml:space="preserve"> 1;</w:t>
      </w:r>
    </w:p>
    <w:p w:rsidR="004E4361" w:rsidRPr="00104AF4" w:rsidRDefault="004E4361" w:rsidP="004E4361">
      <w:pPr>
        <w:ind w:left="993" w:hanging="426"/>
        <w:rPr>
          <w:rStyle w:val="TexteC"/>
          <w:sz w:val="16"/>
          <w:szCs w:val="16"/>
          <w:lang w:val="en-US"/>
        </w:rPr>
      </w:pPr>
      <w:r w:rsidRPr="00104AF4">
        <w:rPr>
          <w:rStyle w:val="TexteC"/>
          <w:sz w:val="16"/>
          <w:szCs w:val="16"/>
          <w:lang w:val="en-US"/>
        </w:rPr>
        <w:lastRenderedPageBreak/>
        <w:t xml:space="preserve">        };</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break</w:t>
      </w:r>
      <w:r w:rsidRPr="00104AF4">
        <w:rPr>
          <w:rStyle w:val="TexteC"/>
          <w:sz w:val="16"/>
          <w:szCs w:val="16"/>
          <w:lang w:val="en-US"/>
        </w:rPr>
        <w:t>;</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cursor = cursor-&gt;value-&gt;base_classes;</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number_of_bases = cursor-&gt;value-&gt;number_of_base_classes;</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cursor_index = 0;</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r w:rsidR="007253DD">
        <w:rPr>
          <w:rStyle w:val="TexteC"/>
          <w:sz w:val="16"/>
          <w:szCs w:val="16"/>
          <w:lang w:val="en-US"/>
        </w:rPr>
        <w:t xml:space="preserve"> </w:t>
      </w:r>
      <w:r w:rsidR="007253DD" w:rsidRPr="00B768B4">
        <w:rPr>
          <w:rStyle w:val="TexteC"/>
          <w:i/>
          <w:color w:val="0033CC"/>
          <w:sz w:val="16"/>
          <w:szCs w:val="16"/>
          <w:lang w:val="en-US"/>
        </w:rPr>
        <w:t xml:space="preserve">/* generated by </w:t>
      </w:r>
      <w:proofErr w:type="spellStart"/>
      <w:r w:rsidR="007253DD" w:rsidRPr="007253DD">
        <w:rPr>
          <w:rStyle w:val="LienUnit"/>
          <w:i/>
          <w:sz w:val="16"/>
          <w:szCs w:val="16"/>
          <w:lang w:val="en-US"/>
        </w:rPr>
        <w:t>insertRTTIAlgorithmsSecondIfThenPrelude</w:t>
      </w:r>
      <w:proofErr w:type="spellEnd"/>
      <w:r w:rsidR="007253DD" w:rsidRPr="00B768B4">
        <w:rPr>
          <w:rStyle w:val="TexteC"/>
          <w:i/>
          <w:color w:val="0033CC"/>
          <w:sz w:val="16"/>
          <w:szCs w:val="16"/>
          <w:lang w:val="en-US"/>
        </w:rPr>
        <w:t xml:space="preserve"> */</w:t>
      </w:r>
    </w:p>
    <w:p w:rsidR="004E4361" w:rsidRDefault="004E4361" w:rsidP="007253DD">
      <w:pPr>
        <w:ind w:left="993" w:hanging="426"/>
        <w:rPr>
          <w:rStyle w:val="TexteC"/>
          <w:i/>
          <w:color w:val="0033CC"/>
          <w:sz w:val="16"/>
          <w:szCs w:val="16"/>
          <w:lang w:val="en-US"/>
        </w:rPr>
      </w:pPr>
      <w:r w:rsidRPr="00104AF4">
        <w:rPr>
          <w:rStyle w:val="TexteC"/>
          <w:sz w:val="16"/>
          <w:szCs w:val="16"/>
          <w:lang w:val="en-US"/>
        </w:rPr>
        <w:t xml:space="preserve">  } </w:t>
      </w:r>
      <w:r w:rsidRPr="00425951">
        <w:rPr>
          <w:rStyle w:val="TexteC"/>
          <w:b/>
          <w:sz w:val="16"/>
          <w:szCs w:val="16"/>
          <w:lang w:val="en-US"/>
        </w:rPr>
        <w:t>while</w:t>
      </w:r>
      <w:r w:rsidRPr="00104AF4">
        <w:rPr>
          <w:rStyle w:val="TexteC"/>
          <w:sz w:val="16"/>
          <w:szCs w:val="16"/>
          <w:lang w:val="en-US"/>
        </w:rPr>
        <w:t xml:space="preserve"> (cursor_index &lt; number_of_bases);</w:t>
      </w:r>
      <w:r w:rsidR="007253DD" w:rsidRPr="007253DD">
        <w:rPr>
          <w:rStyle w:val="TexteC"/>
          <w:i/>
          <w:color w:val="0033CC"/>
          <w:sz w:val="16"/>
          <w:szCs w:val="16"/>
          <w:lang w:val="en-US"/>
        </w:rPr>
        <w:t xml:space="preserve"> </w:t>
      </w:r>
      <w:r w:rsidR="007253DD" w:rsidRPr="00B768B4">
        <w:rPr>
          <w:rStyle w:val="TexteC"/>
          <w:i/>
          <w:color w:val="0033CC"/>
          <w:sz w:val="16"/>
          <w:szCs w:val="16"/>
          <w:lang w:val="en-US"/>
        </w:rPr>
        <w:t xml:space="preserve">/* generated by </w:t>
      </w:r>
      <w:proofErr w:type="spellStart"/>
      <w:r w:rsidR="007253DD" w:rsidRPr="00B768B4">
        <w:rPr>
          <w:rStyle w:val="LienUnit"/>
          <w:i/>
          <w:sz w:val="16"/>
          <w:szCs w:val="16"/>
          <w:lang w:val="en-US"/>
        </w:rPr>
        <w:t>insertRTTIAlgorithmsDoWhilePrelude</w:t>
      </w:r>
      <w:proofErr w:type="spellEnd"/>
      <w:r w:rsidR="007253DD" w:rsidRPr="00B768B4">
        <w:rPr>
          <w:rStyle w:val="TexteC"/>
          <w:i/>
          <w:color w:val="0033CC"/>
          <w:sz w:val="16"/>
          <w:szCs w:val="16"/>
          <w:lang w:val="en-US"/>
        </w:rPr>
        <w:t xml:space="preserve"> */</w:t>
      </w:r>
    </w:p>
    <w:p w:rsidR="007253DD" w:rsidRPr="007253DD" w:rsidRDefault="007253DD" w:rsidP="007253DD">
      <w:pPr>
        <w:ind w:left="993" w:hanging="426"/>
        <w:rPr>
          <w:rStyle w:val="TexteC"/>
          <w:i/>
          <w:color w:val="0033CC"/>
          <w:sz w:val="16"/>
          <w:szCs w:val="16"/>
          <w:lang w:val="en-US"/>
        </w:rPr>
      </w:pPr>
      <w:r w:rsidRPr="007253DD">
        <w:rPr>
          <w:rStyle w:val="TexteC"/>
          <w:color w:val="0033CC"/>
          <w:sz w:val="16"/>
          <w:szCs w:val="16"/>
          <w:lang w:val="en-US"/>
        </w:rPr>
        <w:t xml:space="preserve">  </w:t>
      </w:r>
      <w:r w:rsidRPr="00B768B4">
        <w:rPr>
          <w:rStyle w:val="TexteC"/>
          <w:i/>
          <w:color w:val="0033CC"/>
          <w:sz w:val="16"/>
          <w:szCs w:val="16"/>
          <w:lang w:val="en-US"/>
        </w:rPr>
        <w:t xml:space="preserve">/* generated by </w:t>
      </w:r>
      <w:proofErr w:type="spellStart"/>
      <w:r w:rsidRPr="007253DD">
        <w:rPr>
          <w:rStyle w:val="LienUnit"/>
          <w:i/>
          <w:sz w:val="16"/>
          <w:szCs w:val="16"/>
          <w:lang w:val="en-US"/>
        </w:rPr>
        <w:t>insertRTTIAlgorithmsLastPartPrelude</w:t>
      </w:r>
      <w:proofErr w:type="spellEnd"/>
      <w:r w:rsidRPr="00B768B4">
        <w:rPr>
          <w:rStyle w:val="TexteC"/>
          <w:i/>
          <w:color w:val="0033CC"/>
          <w:sz w:val="16"/>
          <w:szCs w:val="16"/>
          <w:lang w:val="en-US"/>
        </w:rPr>
        <w:t xml:space="preserve"> */</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if</w:t>
      </w:r>
      <w:r w:rsidRPr="00104AF4">
        <w:rPr>
          <w:rStyle w:val="TexteC"/>
          <w:sz w:val="16"/>
          <w:szCs w:val="16"/>
          <w:lang w:val="en-US"/>
        </w:rPr>
        <w:t xml:space="preserve"> (cursor_index &gt;= number_of_bases)</w:t>
      </w:r>
    </w:p>
    <w:p w:rsidR="004E4361" w:rsidRPr="00104AF4" w:rsidRDefault="004E4361" w:rsidP="004E4361">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return</w:t>
      </w:r>
      <w:r w:rsidRPr="00104AF4">
        <w:rPr>
          <w:rStyle w:val="TexteC"/>
          <w:sz w:val="16"/>
          <w:szCs w:val="16"/>
          <w:lang w:val="en-US"/>
        </w:rPr>
        <w:t xml:space="preserve"> 0;</w:t>
      </w:r>
    </w:p>
    <w:p w:rsidR="004E4361" w:rsidRPr="00425951" w:rsidRDefault="004E4361" w:rsidP="004E4361">
      <w:pPr>
        <w:ind w:left="993" w:hanging="426"/>
        <w:rPr>
          <w:rStyle w:val="TexteC"/>
          <w:i/>
          <w:color w:val="0033CC"/>
          <w:sz w:val="16"/>
          <w:szCs w:val="16"/>
          <w:lang w:val="en-US"/>
        </w:rPr>
      </w:pPr>
      <w:r w:rsidRPr="00104AF4">
        <w:rPr>
          <w:rStyle w:val="TexteC"/>
          <w:sz w:val="16"/>
          <w:szCs w:val="16"/>
          <w:lang w:val="en-US"/>
        </w:rPr>
        <w:t xml:space="preserve">  </w:t>
      </w:r>
      <w:r w:rsidRPr="00425951">
        <w:rPr>
          <w:rStyle w:val="TexteC"/>
          <w:i/>
          <w:color w:val="0033CC"/>
          <w:sz w:val="16"/>
          <w:szCs w:val="16"/>
          <w:lang w:val="en-US"/>
        </w:rPr>
        <w:t>// elaborated_shift_target == -1 &amp;&amp; cursor-&gt;value == target_info &amp;&amp; elaborated_shift_vmt == shift_vmt</w:t>
      </w:r>
    </w:p>
    <w:p w:rsidR="004E4361" w:rsidRDefault="004E4361" w:rsidP="004E4361">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return</w:t>
      </w:r>
      <w:r w:rsidRPr="00104AF4">
        <w:rPr>
          <w:rStyle w:val="TexteC"/>
          <w:sz w:val="16"/>
          <w:szCs w:val="16"/>
          <w:lang w:val="en-US"/>
        </w:rPr>
        <w:t xml:space="preserve"> _frama_c_find_dynamic_cast_aux(target_info,</w:t>
      </w:r>
      <w:r>
        <w:rPr>
          <w:rStyle w:val="TexteC"/>
          <w:sz w:val="16"/>
          <w:szCs w:val="16"/>
          <w:lang w:val="en-US"/>
        </w:rPr>
        <w:t xml:space="preserve"> </w:t>
      </w:r>
      <w:r w:rsidRPr="00104AF4">
        <w:rPr>
          <w:rStyle w:val="TexteC"/>
          <w:sz w:val="16"/>
          <w:szCs w:val="16"/>
          <w:lang w:val="en-US"/>
        </w:rPr>
        <w:t>concrete_info-&gt;base_classes,</w:t>
      </w:r>
    </w:p>
    <w:p w:rsidR="004E4361" w:rsidRPr="00104AF4" w:rsidRDefault="004E4361" w:rsidP="004E4361">
      <w:pPr>
        <w:tabs>
          <w:tab w:val="left" w:pos="993"/>
        </w:tabs>
        <w:ind w:left="993" w:hanging="426"/>
        <w:rPr>
          <w:rStyle w:val="TexteC"/>
          <w:sz w:val="16"/>
          <w:szCs w:val="16"/>
          <w:lang w:val="en-US"/>
        </w:rPr>
      </w:pPr>
      <w:r>
        <w:rPr>
          <w:rStyle w:val="TexteC"/>
          <w:b/>
          <w:sz w:val="16"/>
          <w:szCs w:val="16"/>
          <w:lang w:val="en-US"/>
        </w:rPr>
        <w:tab/>
      </w:r>
      <w:r w:rsidRPr="00104AF4">
        <w:rPr>
          <w:rStyle w:val="TexteC"/>
          <w:sz w:val="16"/>
          <w:szCs w:val="16"/>
          <w:lang w:val="en-US"/>
        </w:rPr>
        <w:t>concrete_info-&gt;number_of_base_classes,</w:t>
      </w:r>
      <w:r>
        <w:rPr>
          <w:rStyle w:val="TexteC"/>
          <w:sz w:val="16"/>
          <w:szCs w:val="16"/>
          <w:lang w:val="en-US"/>
        </w:rPr>
        <w:t xml:space="preserve"> </w:t>
      </w:r>
      <w:r w:rsidRPr="00104AF4">
        <w:rPr>
          <w:rStyle w:val="TexteC"/>
          <w:sz w:val="16"/>
          <w:szCs w:val="16"/>
          <w:lang w:val="en-US"/>
        </w:rPr>
        <w:t>elaborated_shift_object, shift_vmt, -1, shift_object, &amp;distance);</w:t>
      </w:r>
    </w:p>
    <w:p w:rsidR="004E4361" w:rsidRPr="00566A15" w:rsidRDefault="004E4361" w:rsidP="00CE3967">
      <w:pPr>
        <w:spacing w:after="120"/>
        <w:ind w:left="992" w:hanging="425"/>
        <w:rPr>
          <w:rStyle w:val="TexteC"/>
          <w:sz w:val="16"/>
          <w:szCs w:val="16"/>
          <w:lang w:val="en-US"/>
        </w:rPr>
      </w:pPr>
      <w:r w:rsidRPr="00104AF4">
        <w:rPr>
          <w:rStyle w:val="TexteC"/>
          <w:sz w:val="16"/>
          <w:szCs w:val="16"/>
          <w:lang w:val="en-US"/>
        </w:rPr>
        <w:t>}</w:t>
      </w:r>
    </w:p>
    <w:p w:rsidR="00CE3967" w:rsidRDefault="00CE3967" w:rsidP="00CE3967">
      <w:pPr>
        <w:rPr>
          <w:lang w:val="en-US"/>
        </w:rPr>
      </w:pPr>
      <w:r>
        <w:rPr>
          <w:lang w:val="en-US"/>
        </w:rPr>
        <w:t xml:space="preserve">The implementation simply calls the methods </w:t>
      </w:r>
      <w:r w:rsidRPr="004E4361">
        <w:rPr>
          <w:rStyle w:val="LienMthode"/>
          <w:lang w:val="en-US"/>
        </w:rPr>
        <w:t>insertRTTIAlgorithmsDeclPrelude</w:t>
      </w:r>
      <w:r>
        <w:rPr>
          <w:lang w:val="en-US"/>
        </w:rPr>
        <w:t xml:space="preserve">, </w:t>
      </w:r>
      <w:r w:rsidRPr="004E4361">
        <w:rPr>
          <w:rStyle w:val="LienMthode"/>
          <w:lang w:val="en-US"/>
        </w:rPr>
        <w:t>insertRTTIAlgorithmsFirstPartPrelude</w:t>
      </w:r>
      <w:r>
        <w:rPr>
          <w:lang w:val="en-US"/>
        </w:rPr>
        <w:t xml:space="preserve">, </w:t>
      </w:r>
      <w:r w:rsidRPr="004E4361">
        <w:rPr>
          <w:rStyle w:val="LienMthode"/>
          <w:lang w:val="en-US"/>
        </w:rPr>
        <w:t>insertRTTIAlgorithmsDoWhilePrelude</w:t>
      </w:r>
      <w:r>
        <w:rPr>
          <w:lang w:val="en-US"/>
        </w:rPr>
        <w:t xml:space="preserve">, </w:t>
      </w:r>
      <w:r w:rsidRPr="004E4361">
        <w:rPr>
          <w:rStyle w:val="LienMthode"/>
          <w:lang w:val="en-US"/>
        </w:rPr>
        <w:t>insertRTTIAlgorithmsSecondWhilePrelude</w:t>
      </w:r>
      <w:r>
        <w:rPr>
          <w:lang w:val="en-US"/>
        </w:rPr>
        <w:t xml:space="preserve">, </w:t>
      </w:r>
      <w:r w:rsidRPr="004E4361">
        <w:rPr>
          <w:rStyle w:val="LienMthode"/>
          <w:lang w:val="en-US"/>
        </w:rPr>
        <w:t>insertRTTIAlgorithmsSecondWhileBodyPrelude</w:t>
      </w:r>
      <w:r>
        <w:rPr>
          <w:lang w:val="en-US"/>
        </w:rPr>
        <w:t xml:space="preserve">, </w:t>
      </w:r>
      <w:r w:rsidRPr="004E4361">
        <w:rPr>
          <w:rStyle w:val="LienMthode"/>
          <w:lang w:val="en-US"/>
        </w:rPr>
        <w:t>insertRTTIAlgorithmsSecondIfThenPrelude</w:t>
      </w:r>
      <w:r>
        <w:rPr>
          <w:lang w:val="en-US"/>
        </w:rPr>
        <w:t xml:space="preserve">, </w:t>
      </w:r>
      <w:r w:rsidRPr="004E4361">
        <w:rPr>
          <w:rStyle w:val="LienMthode"/>
          <w:lang w:val="en-US"/>
        </w:rPr>
        <w:t>insertRTTIAlgorithmsSecondIfThenBodyPrelude</w:t>
      </w:r>
      <w:r>
        <w:rPr>
          <w:lang w:val="en-US"/>
        </w:rPr>
        <w:t xml:space="preserve"> and </w:t>
      </w:r>
      <w:r w:rsidRPr="004E4361">
        <w:rPr>
          <w:rStyle w:val="LienMthode"/>
          <w:lang w:val="en-US"/>
        </w:rPr>
        <w:t>insertRTTIAlgorithmsLastPartPrelude</w:t>
      </w:r>
      <w:r>
        <w:rPr>
          <w:lang w:val="en-US"/>
        </w:rPr>
        <w:t>.</w:t>
      </w:r>
    </w:p>
    <w:p w:rsidR="00CE3967" w:rsidRDefault="00CE3967" w:rsidP="00CE3967">
      <w:pPr>
        <w:pStyle w:val="Relatives"/>
        <w:rPr>
          <w:lang w:val="en-US"/>
        </w:rPr>
      </w:pPr>
    </w:p>
    <w:p w:rsidR="00CE3967" w:rsidRDefault="00CE3967" w:rsidP="00CE3967">
      <w:pPr>
        <w:pStyle w:val="RelativesItem"/>
        <w:rPr>
          <w:lang w:val="en-US"/>
        </w:rPr>
      </w:pPr>
      <w:r>
        <w:rPr>
          <w:lang w:val="en-US"/>
        </w:rPr>
        <w:t xml:space="preserve">The methods </w:t>
      </w:r>
      <w:r w:rsidRPr="004E4361">
        <w:rPr>
          <w:rStyle w:val="LienMthode"/>
          <w:lang w:val="en-US"/>
        </w:rPr>
        <w:t>insertRTTIAlgorithmsDeclPrelude</w:t>
      </w:r>
      <w:r>
        <w:rPr>
          <w:lang w:val="en-US"/>
        </w:rPr>
        <w:t xml:space="preserve">, </w:t>
      </w:r>
      <w:r w:rsidRPr="004E4361">
        <w:rPr>
          <w:rStyle w:val="LienMthode"/>
          <w:lang w:val="en-US"/>
        </w:rPr>
        <w:t>insertRTTIAlgorithmsFirstPartPrelude</w:t>
      </w:r>
      <w:r>
        <w:rPr>
          <w:lang w:val="en-US"/>
        </w:rPr>
        <w:t xml:space="preserve">, </w:t>
      </w:r>
      <w:r w:rsidRPr="004E4361">
        <w:rPr>
          <w:rStyle w:val="LienMthode"/>
          <w:lang w:val="en-US"/>
        </w:rPr>
        <w:t>insertRTTIAlgorithmsDoWhilePrelude</w:t>
      </w:r>
      <w:r>
        <w:rPr>
          <w:lang w:val="en-US"/>
        </w:rPr>
        <w:t xml:space="preserve">, </w:t>
      </w:r>
      <w:r w:rsidRPr="004E4361">
        <w:rPr>
          <w:rStyle w:val="LienMthode"/>
          <w:lang w:val="en-US"/>
        </w:rPr>
        <w:t>insertRTTIAlgorithmsSecondWhilePrelude</w:t>
      </w:r>
      <w:r>
        <w:rPr>
          <w:lang w:val="en-US"/>
        </w:rPr>
        <w:t xml:space="preserve">, </w:t>
      </w:r>
      <w:r w:rsidRPr="004E4361">
        <w:rPr>
          <w:rStyle w:val="LienMthode"/>
          <w:lang w:val="en-US"/>
        </w:rPr>
        <w:t>insertRTTIAlgorithmsSecondWhileBodyPrelude</w:t>
      </w:r>
      <w:r>
        <w:rPr>
          <w:lang w:val="en-US"/>
        </w:rPr>
        <w:t xml:space="preserve">, </w:t>
      </w:r>
      <w:r w:rsidRPr="004E4361">
        <w:rPr>
          <w:rStyle w:val="LienMthode"/>
          <w:lang w:val="en-US"/>
        </w:rPr>
        <w:t>insertRTTIAlgorithmsSecondIfThenPrelude</w:t>
      </w:r>
      <w:r>
        <w:rPr>
          <w:lang w:val="en-US"/>
        </w:rPr>
        <w:t xml:space="preserve">, </w:t>
      </w:r>
      <w:r w:rsidRPr="004E4361">
        <w:rPr>
          <w:rStyle w:val="LienMthode"/>
          <w:lang w:val="en-US"/>
        </w:rPr>
        <w:t>insertRTTIAlgorithmsSecondIfThenBodyPrelude</w:t>
      </w:r>
      <w:r>
        <w:rPr>
          <w:lang w:val="en-US"/>
        </w:rPr>
        <w:t xml:space="preserve"> and </w:t>
      </w:r>
      <w:r w:rsidRPr="004E4361">
        <w:rPr>
          <w:rStyle w:val="LienMthode"/>
          <w:lang w:val="en-US"/>
        </w:rPr>
        <w:t>insertRTTIAlgorithmsLastPartPrelude</w:t>
      </w:r>
      <w:r>
        <w:rPr>
          <w:lang w:val="en-US"/>
        </w:rPr>
        <w:t>,</w:t>
      </w:r>
    </w:p>
    <w:p w:rsidR="00CE3967" w:rsidRDefault="00CE3967" w:rsidP="00CE3967">
      <w:pPr>
        <w:pStyle w:val="RelativesItem"/>
        <w:rPr>
          <w:lang w:val="en-US"/>
        </w:rPr>
      </w:pPr>
      <w:r>
        <w:rPr>
          <w:lang w:val="en-US"/>
        </w:rPr>
        <w:t xml:space="preserve">the methods </w:t>
      </w:r>
      <w:r w:rsidRPr="004E4361">
        <w:rPr>
          <w:rStyle w:val="LienMthode"/>
          <w:lang w:val="en-US"/>
        </w:rPr>
        <w:t>insertRttiPrelude</w:t>
      </w:r>
      <w:r>
        <w:rPr>
          <w:lang w:val="en-US"/>
        </w:rPr>
        <w:t xml:space="preserve"> and </w:t>
      </w:r>
      <w:r w:rsidRPr="00104AF4">
        <w:rPr>
          <w:rStyle w:val="LienMthode"/>
          <w:lang w:val="en-US"/>
        </w:rPr>
        <w:t>insertRTTIAlgorithms</w:t>
      </w:r>
      <w:r>
        <w:rPr>
          <w:rStyle w:val="LienMthode"/>
          <w:lang w:val="en-US"/>
        </w:rPr>
        <w:t>Aux</w:t>
      </w:r>
      <w:r w:rsidRPr="00104AF4">
        <w:rPr>
          <w:rStyle w:val="LienMthode"/>
          <w:lang w:val="en-US"/>
        </w:rPr>
        <w:t>Prelude</w:t>
      </w:r>
      <w:r>
        <w:rPr>
          <w:lang w:val="en-US"/>
        </w:rPr>
        <w:t>,</w:t>
      </w:r>
    </w:p>
    <w:p w:rsidR="00CE3967" w:rsidRPr="008A49E5" w:rsidRDefault="00CE3967" w:rsidP="00CE3967">
      <w:pPr>
        <w:pStyle w:val="RelativesItem"/>
        <w:rPr>
          <w:lang w:val="en-US"/>
        </w:rPr>
      </w:pPr>
      <w:proofErr w:type="gramStart"/>
      <w:r>
        <w:rPr>
          <w:lang w:val="en-US"/>
        </w:rPr>
        <w:t>the</w:t>
      </w:r>
      <w:proofErr w:type="gramEnd"/>
      <w:r>
        <w:rPr>
          <w:lang w:val="en-US"/>
        </w:rPr>
        <w:t xml:space="preserve"> method </w:t>
      </w:r>
      <w:r w:rsidRPr="00104AF4">
        <w:rPr>
          <w:rStyle w:val="LienMthode"/>
        </w:rPr>
        <w:t>exitClass</w:t>
      </w:r>
      <w:r>
        <w:rPr>
          <w:lang w:val="en-US"/>
        </w:rPr>
        <w:t>.</w:t>
      </w:r>
    </w:p>
    <w:p w:rsidR="00BC5111" w:rsidRDefault="003E055A" w:rsidP="00BC5111">
      <w:pPr>
        <w:pStyle w:val="EntteMthode"/>
        <w:rPr>
          <w:lang w:val="en-US"/>
        </w:rPr>
      </w:pPr>
      <w:r>
        <w:rPr>
          <w:b/>
          <w:bCs/>
          <w:lang w:val="en-US"/>
        </w:rPr>
        <w:t>v</w:t>
      </w:r>
      <w:r w:rsidR="00BC5111" w:rsidRPr="002B1A9A">
        <w:rPr>
          <w:b/>
          <w:bCs/>
          <w:lang w:val="en-US"/>
        </w:rPr>
        <w:t>oid</w:t>
      </w:r>
      <w:r w:rsidR="00BC5111" w:rsidRPr="002B1A9A">
        <w:rPr>
          <w:lang w:val="en-US"/>
        </w:rPr>
        <w:t xml:space="preserve"> </w:t>
      </w:r>
      <w:r w:rsidR="00BC5111" w:rsidRPr="002B1A9A">
        <w:rPr>
          <w:rStyle w:val="DfinitionMthode"/>
          <w:lang w:val="en-US"/>
        </w:rPr>
        <w:t>insertRttiPrelude</w:t>
      </w:r>
      <w:r w:rsidR="00BC5111" w:rsidRPr="002B1A9A">
        <w:rPr>
          <w:lang w:val="en-US"/>
        </w:rPr>
        <w:t>(</w:t>
      </w:r>
      <w:r w:rsidR="00BC5111" w:rsidRPr="002B1A9A">
        <w:rPr>
          <w:rStyle w:val="LienClasseC"/>
          <w:lang w:val="en-US"/>
        </w:rPr>
        <w:t>ForwardReferenceList</w:t>
      </w:r>
      <w:r w:rsidR="00BC5111" w:rsidRPr="002B1A9A">
        <w:rPr>
          <w:lang w:val="en-US"/>
        </w:rPr>
        <w:t xml:space="preserve">&amp; globals, </w:t>
      </w:r>
      <w:r w:rsidR="00BC5111" w:rsidRPr="002B1A9A">
        <w:rPr>
          <w:rStyle w:val="LienType"/>
          <w:lang w:val="en-US"/>
        </w:rPr>
        <w:t>location</w:t>
      </w:r>
      <w:r w:rsidR="00BC5111" w:rsidRPr="002B1A9A">
        <w:rPr>
          <w:lang w:val="en-US"/>
        </w:rPr>
        <w:t xml:space="preserve"> loc);</w:t>
      </w:r>
    </w:p>
    <w:p w:rsidR="008A49E5" w:rsidRDefault="00104AF4" w:rsidP="008A49E5">
      <w:pPr>
        <w:rPr>
          <w:lang w:val="en-US"/>
        </w:rPr>
      </w:pPr>
      <w:r>
        <w:rPr>
          <w:lang w:val="en-US"/>
        </w:rPr>
        <w:t xml:space="preserve">Generate the </w:t>
      </w:r>
      <w:r w:rsidRPr="00566A15">
        <w:rPr>
          <w:rStyle w:val="TexteC"/>
          <w:b/>
          <w:lang w:val="en-US"/>
        </w:rPr>
        <w:t>dynamic_cast</w:t>
      </w:r>
      <w:r>
        <w:rPr>
          <w:lang w:val="en-US"/>
        </w:rPr>
        <w:t xml:space="preserve"> algorithms as soon as a virtual method or a virtual base class is visited (see the method </w:t>
      </w:r>
      <w:r w:rsidRPr="00566A15">
        <w:rPr>
          <w:rStyle w:val="LienMthode"/>
          <w:lang w:val="en-US"/>
        </w:rPr>
        <w:t>exitClass</w:t>
      </w:r>
      <w:r>
        <w:rPr>
          <w:lang w:val="en-US"/>
        </w:rPr>
        <w:t xml:space="preserve">). This generation is controlled by the flag </w:t>
      </w:r>
      <w:r w:rsidRPr="00104AF4">
        <w:rPr>
          <w:rStyle w:val="LienChamps"/>
          <w:lang w:val="en-US"/>
        </w:rPr>
        <w:t>_hasInitRTTIFunctions</w:t>
      </w:r>
      <w:r>
        <w:rPr>
          <w:lang w:val="en-US"/>
        </w:rPr>
        <w:t xml:space="preserve">, initially </w:t>
      </w:r>
      <w:r w:rsidRPr="00566A15">
        <w:rPr>
          <w:rStyle w:val="TexteC"/>
          <w:b/>
          <w:lang w:val="en-US"/>
        </w:rPr>
        <w:t>false</w:t>
      </w:r>
      <w:r>
        <w:rPr>
          <w:lang w:val="en-US"/>
        </w:rPr>
        <w:t xml:space="preserve"> and then </w:t>
      </w:r>
      <w:r w:rsidRPr="00566A15">
        <w:rPr>
          <w:rStyle w:val="TexteC"/>
          <w:b/>
          <w:lang w:val="en-US"/>
        </w:rPr>
        <w:t>true</w:t>
      </w:r>
      <w:r>
        <w:rPr>
          <w:lang w:val="en-US"/>
        </w:rPr>
        <w:t xml:space="preserve"> just after the generation.</w:t>
      </w:r>
    </w:p>
    <w:p w:rsidR="00104AF4" w:rsidRPr="00566A15" w:rsidRDefault="00104AF4" w:rsidP="00B768B4">
      <w:pPr>
        <w:spacing w:before="120"/>
        <w:ind w:left="992" w:hanging="425"/>
        <w:rPr>
          <w:rStyle w:val="TexteC"/>
          <w:i/>
          <w:color w:val="0033CC"/>
          <w:sz w:val="16"/>
          <w:szCs w:val="16"/>
          <w:lang w:val="en-US"/>
        </w:rPr>
      </w:pPr>
      <w:r w:rsidRPr="00566A15">
        <w:rPr>
          <w:rStyle w:val="TexteC"/>
          <w:i/>
          <w:color w:val="0033CC"/>
          <w:sz w:val="16"/>
          <w:szCs w:val="16"/>
          <w:lang w:val="en-US"/>
        </w:rPr>
        <w:t xml:space="preserve">/* generated by </w:t>
      </w:r>
      <w:r w:rsidRPr="00104AF4">
        <w:rPr>
          <w:rStyle w:val="LienMthode"/>
          <w:i/>
          <w:sz w:val="16"/>
          <w:szCs w:val="16"/>
          <w:lang w:val="en-US"/>
        </w:rPr>
        <w:t>insertRTTIAlgorithmsAuxPrelude</w:t>
      </w:r>
      <w:r w:rsidRPr="00566A15">
        <w:rPr>
          <w:rStyle w:val="TexteC"/>
          <w:i/>
          <w:color w:val="0033CC"/>
          <w:sz w:val="16"/>
          <w:szCs w:val="16"/>
          <w:lang w:val="en-US"/>
        </w:rPr>
        <w:t xml:space="preserve"> */</w:t>
      </w:r>
    </w:p>
    <w:p w:rsidR="00104AF4" w:rsidRPr="00104AF4" w:rsidRDefault="00104AF4" w:rsidP="00104AF4">
      <w:pPr>
        <w:ind w:left="993" w:hanging="426"/>
        <w:rPr>
          <w:rStyle w:val="TexteC"/>
          <w:sz w:val="16"/>
          <w:szCs w:val="16"/>
          <w:lang w:val="en-US"/>
        </w:rPr>
      </w:pPr>
      <w:r w:rsidRPr="00104AF4">
        <w:rPr>
          <w:rStyle w:val="TexteC"/>
          <w:b/>
          <w:sz w:val="16"/>
          <w:szCs w:val="16"/>
          <w:lang w:val="en-US"/>
        </w:rPr>
        <w:t>int</w:t>
      </w:r>
      <w:r w:rsidRPr="00104AF4">
        <w:rPr>
          <w:rStyle w:val="TexteC"/>
          <w:sz w:val="16"/>
          <w:szCs w:val="16"/>
          <w:lang w:val="en-US"/>
        </w:rPr>
        <w:t xml:space="preserve"> _frama_c_find_dynamic_cast_aux(</w:t>
      </w:r>
      <w:r w:rsidRPr="00104AF4">
        <w:rPr>
          <w:rStyle w:val="TexteC"/>
          <w:b/>
          <w:sz w:val="16"/>
          <w:szCs w:val="16"/>
          <w:lang w:val="en-US"/>
        </w:rPr>
        <w:t>struct</w:t>
      </w:r>
      <w:r w:rsidRPr="00104AF4">
        <w:rPr>
          <w:rStyle w:val="TexteC"/>
          <w:sz w:val="16"/>
          <w:szCs w:val="16"/>
          <w:lang w:val="en-US"/>
        </w:rPr>
        <w:t xml:space="preserve"> _frama_c_rtti_name_info_node* target_info,</w:t>
      </w:r>
      <w:r>
        <w:rPr>
          <w:rStyle w:val="TexteC"/>
          <w:sz w:val="16"/>
          <w:szCs w:val="16"/>
          <w:lang w:val="en-US"/>
        </w:rPr>
        <w:t xml:space="preserve"> </w:t>
      </w:r>
      <w:r w:rsidRPr="00104AF4">
        <w:rPr>
          <w:rStyle w:val="TexteC"/>
          <w:b/>
          <w:sz w:val="16"/>
          <w:szCs w:val="16"/>
          <w:lang w:val="en-US"/>
        </w:rPr>
        <w:t>struct</w:t>
      </w:r>
      <w:r w:rsidRPr="00104AF4">
        <w:rPr>
          <w:rStyle w:val="TexteC"/>
          <w:sz w:val="16"/>
          <w:szCs w:val="16"/>
          <w:lang w:val="en-US"/>
        </w:rPr>
        <w:t xml:space="preserve"> _frama_c_rtti_name_info_content* concrete_base,</w:t>
      </w:r>
      <w:r>
        <w:rPr>
          <w:rStyle w:val="TexteC"/>
          <w:sz w:val="16"/>
          <w:szCs w:val="16"/>
          <w:lang w:val="en-US"/>
        </w:rPr>
        <w:t xml:space="preserve"> </w:t>
      </w:r>
      <w:r w:rsidRPr="00104AF4">
        <w:rPr>
          <w:rStyle w:val="TexteC"/>
          <w:b/>
          <w:sz w:val="16"/>
          <w:szCs w:val="16"/>
          <w:lang w:val="en-US"/>
        </w:rPr>
        <w:t>int</w:t>
      </w:r>
      <w:r w:rsidRPr="00104AF4">
        <w:rPr>
          <w:rStyle w:val="TexteC"/>
          <w:sz w:val="16"/>
          <w:szCs w:val="16"/>
          <w:lang w:val="en-US"/>
        </w:rPr>
        <w:t xml:space="preserve"> number_of_bases, </w:t>
      </w:r>
      <w:r w:rsidRPr="00104AF4">
        <w:rPr>
          <w:rStyle w:val="TexteC"/>
          <w:b/>
          <w:sz w:val="16"/>
          <w:szCs w:val="16"/>
          <w:lang w:val="en-US"/>
        </w:rPr>
        <w:t>int</w:t>
      </w:r>
      <w:r w:rsidRPr="00104AF4">
        <w:rPr>
          <w:rStyle w:val="TexteC"/>
          <w:sz w:val="16"/>
          <w:szCs w:val="16"/>
          <w:lang w:val="en-US"/>
        </w:rPr>
        <w:t xml:space="preserve"> found_shift_object, </w:t>
      </w:r>
      <w:r w:rsidRPr="00104AF4">
        <w:rPr>
          <w:rStyle w:val="TexteC"/>
          <w:b/>
          <w:sz w:val="16"/>
          <w:szCs w:val="16"/>
          <w:lang w:val="en-US"/>
        </w:rPr>
        <w:t>int</w:t>
      </w:r>
      <w:r w:rsidRPr="00104AF4">
        <w:rPr>
          <w:rStyle w:val="TexteC"/>
          <w:sz w:val="16"/>
          <w:szCs w:val="16"/>
          <w:lang w:val="en-US"/>
        </w:rPr>
        <w:t xml:space="preserve"> found_shift_vmt,</w:t>
      </w:r>
      <w:r>
        <w:rPr>
          <w:rStyle w:val="TexteC"/>
          <w:sz w:val="16"/>
          <w:szCs w:val="16"/>
          <w:lang w:val="en-US"/>
        </w:rPr>
        <w:t xml:space="preserve"> </w:t>
      </w:r>
      <w:r w:rsidRPr="00104AF4">
        <w:rPr>
          <w:rStyle w:val="TexteC"/>
          <w:b/>
          <w:sz w:val="16"/>
          <w:szCs w:val="16"/>
          <w:lang w:val="en-US"/>
        </w:rPr>
        <w:t>int</w:t>
      </w:r>
      <w:r w:rsidRPr="00104AF4">
        <w:rPr>
          <w:rStyle w:val="TexteC"/>
          <w:sz w:val="16"/>
          <w:szCs w:val="16"/>
          <w:lang w:val="en-US"/>
        </w:rPr>
        <w:t xml:space="preserve"> last_shift_vmt, </w:t>
      </w:r>
      <w:r w:rsidRPr="00104AF4">
        <w:rPr>
          <w:rStyle w:val="TexteC"/>
          <w:b/>
          <w:sz w:val="16"/>
          <w:szCs w:val="16"/>
          <w:lang w:val="en-US"/>
        </w:rPr>
        <w:t>int</w:t>
      </w:r>
      <w:r w:rsidRPr="00104AF4">
        <w:rPr>
          <w:rStyle w:val="TexteC"/>
          <w:sz w:val="16"/>
          <w:szCs w:val="16"/>
          <w:lang w:val="en-US"/>
        </w:rPr>
        <w:t xml:space="preserve">* shift_object, </w:t>
      </w:r>
      <w:r w:rsidRPr="00104AF4">
        <w:rPr>
          <w:rStyle w:val="TexteC"/>
          <w:b/>
          <w:sz w:val="16"/>
          <w:szCs w:val="16"/>
          <w:lang w:val="en-US"/>
        </w:rPr>
        <w:t>int</w:t>
      </w:r>
      <w:r w:rsidRPr="00104AF4">
        <w:rPr>
          <w:rStyle w:val="TexteC"/>
          <w:sz w:val="16"/>
          <w:szCs w:val="16"/>
          <w:lang w:val="en-US"/>
        </w:rPr>
        <w:t>* distance)</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r w:rsidRPr="00104AF4">
        <w:rPr>
          <w:rStyle w:val="TexteC"/>
          <w:b/>
          <w:sz w:val="16"/>
          <w:szCs w:val="16"/>
          <w:lang w:val="en-US"/>
        </w:rPr>
        <w:t>int</w:t>
      </w:r>
      <w:r w:rsidRPr="00104AF4">
        <w:rPr>
          <w:rStyle w:val="TexteC"/>
          <w:sz w:val="16"/>
          <w:szCs w:val="16"/>
          <w:lang w:val="en-US"/>
        </w:rPr>
        <w:t xml:space="preserve"> result = 0;</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r w:rsidRPr="00104AF4">
        <w:rPr>
          <w:rStyle w:val="TexteC"/>
          <w:b/>
          <w:sz w:val="16"/>
          <w:szCs w:val="16"/>
          <w:lang w:val="en-US"/>
        </w:rPr>
        <w:t>struct</w:t>
      </w:r>
      <w:r w:rsidRPr="00104AF4">
        <w:rPr>
          <w:rStyle w:val="TexteC"/>
          <w:sz w:val="16"/>
          <w:szCs w:val="16"/>
          <w:lang w:val="en-US"/>
        </w:rPr>
        <w:t xml:space="preserve"> _frama_c_rtti_name_info_content* cursor = concrete_base;</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r w:rsidRPr="00104AF4">
        <w:rPr>
          <w:rStyle w:val="TexteC"/>
          <w:b/>
          <w:sz w:val="16"/>
          <w:szCs w:val="16"/>
          <w:lang w:val="en-US"/>
        </w:rPr>
        <w:t>int</w:t>
      </w:r>
      <w:r w:rsidRPr="00104AF4">
        <w:rPr>
          <w:rStyle w:val="TexteC"/>
          <w:sz w:val="16"/>
          <w:szCs w:val="16"/>
          <w:lang w:val="en-US"/>
        </w:rPr>
        <w:t xml:space="preserve"> is_over = 0;</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r w:rsidRPr="00104AF4">
        <w:rPr>
          <w:rStyle w:val="TexteC"/>
          <w:b/>
          <w:sz w:val="16"/>
          <w:szCs w:val="16"/>
          <w:lang w:val="en-US"/>
        </w:rPr>
        <w:t>int</w:t>
      </w:r>
      <w:r w:rsidRPr="00104AF4">
        <w:rPr>
          <w:rStyle w:val="TexteC"/>
          <w:sz w:val="16"/>
          <w:szCs w:val="16"/>
          <w:lang w:val="en-US"/>
        </w:rPr>
        <w:t xml:space="preserve"> base_index = 0;</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r w:rsidRPr="00104AF4">
        <w:rPr>
          <w:rStyle w:val="TexteC"/>
          <w:b/>
          <w:sz w:val="16"/>
          <w:szCs w:val="16"/>
          <w:lang w:val="en-US"/>
        </w:rPr>
        <w:t>while</w:t>
      </w:r>
      <w:r w:rsidRPr="00104AF4">
        <w:rPr>
          <w:rStyle w:val="TexteC"/>
          <w:sz w:val="16"/>
          <w:szCs w:val="16"/>
          <w:lang w:val="en-US"/>
        </w:rPr>
        <w:t xml:space="preserve"> (base_index &lt; number_of_bases) {</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r w:rsidRPr="00104AF4">
        <w:rPr>
          <w:rStyle w:val="TexteC"/>
          <w:b/>
          <w:sz w:val="16"/>
          <w:szCs w:val="16"/>
          <w:lang w:val="en-US"/>
        </w:rPr>
        <w:t>if</w:t>
      </w:r>
      <w:r w:rsidRPr="00104AF4">
        <w:rPr>
          <w:rStyle w:val="TexteC"/>
          <w:sz w:val="16"/>
          <w:szCs w:val="16"/>
          <w:lang w:val="en-US"/>
        </w:rPr>
        <w:t xml:space="preserve"> (cursor-&gt;value == target_info) {</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r w:rsidRPr="00104AF4">
        <w:rPr>
          <w:rStyle w:val="TexteC"/>
          <w:b/>
          <w:sz w:val="16"/>
          <w:szCs w:val="16"/>
          <w:lang w:val="en-US"/>
        </w:rPr>
        <w:t>if</w:t>
      </w:r>
      <w:r w:rsidRPr="00104AF4">
        <w:rPr>
          <w:rStyle w:val="TexteC"/>
          <w:sz w:val="16"/>
          <w:szCs w:val="16"/>
          <w:lang w:val="en-US"/>
        </w:rPr>
        <w:t xml:space="preserve"> (*distance &lt; 0 || *distance &gt;= 1) {</w:t>
      </w:r>
    </w:p>
    <w:p w:rsidR="00104AF4" w:rsidRPr="00104AF4" w:rsidRDefault="00104AF4" w:rsidP="00104AF4">
      <w:pPr>
        <w:ind w:left="993" w:hanging="426"/>
        <w:rPr>
          <w:rStyle w:val="TexteC"/>
          <w:i/>
          <w:sz w:val="16"/>
          <w:szCs w:val="16"/>
          <w:lang w:val="en-US"/>
        </w:rPr>
      </w:pPr>
      <w:r w:rsidRPr="00104AF4">
        <w:rPr>
          <w:rStyle w:val="TexteC"/>
          <w:sz w:val="16"/>
          <w:szCs w:val="16"/>
          <w:lang w:val="en-US"/>
        </w:rPr>
        <w:t xml:space="preserve">          </w:t>
      </w:r>
      <w:r w:rsidRPr="00104AF4">
        <w:rPr>
          <w:rStyle w:val="TexteC"/>
          <w:i/>
          <w:color w:val="0033CC"/>
          <w:sz w:val="16"/>
          <w:szCs w:val="16"/>
          <w:lang w:val="en-US"/>
        </w:rPr>
        <w:t>/* case 0 and 1 are not possible */</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r w:rsidRPr="00104AF4">
        <w:rPr>
          <w:rStyle w:val="TexteC"/>
          <w:b/>
          <w:sz w:val="16"/>
          <w:szCs w:val="16"/>
          <w:lang w:val="en-US"/>
        </w:rPr>
        <w:t>if</w:t>
      </w:r>
      <w:r w:rsidRPr="00104AF4">
        <w:rPr>
          <w:rStyle w:val="TexteC"/>
          <w:sz w:val="16"/>
          <w:szCs w:val="16"/>
          <w:lang w:val="en-US"/>
        </w:rPr>
        <w:t xml:space="preserve"> (found_shift_vmt == cursor-&gt;shift_vmt)</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*distance = 0; </w:t>
      </w:r>
      <w:r w:rsidRPr="00104AF4">
        <w:rPr>
          <w:rStyle w:val="TexteC"/>
          <w:i/>
          <w:color w:val="0033CC"/>
          <w:sz w:val="16"/>
          <w:szCs w:val="16"/>
          <w:lang w:val="en-US"/>
        </w:rPr>
        <w:t>/* impossible case */</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r w:rsidRPr="00104AF4">
        <w:rPr>
          <w:rStyle w:val="TexteC"/>
          <w:b/>
          <w:sz w:val="16"/>
          <w:szCs w:val="16"/>
          <w:lang w:val="en-US"/>
        </w:rPr>
        <w:t>else</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*distance = 1;</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*shift_object = found_shift_object - cursor-&gt;shift_object;</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result = 1;</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r w:rsidRPr="00104AF4">
        <w:rPr>
          <w:rStyle w:val="TexteC"/>
          <w:b/>
          <w:sz w:val="16"/>
          <w:szCs w:val="16"/>
          <w:lang w:val="en-US"/>
        </w:rPr>
        <w:t>else</w:t>
      </w:r>
      <w:r w:rsidRPr="00104AF4">
        <w:rPr>
          <w:rStyle w:val="TexteC"/>
          <w:sz w:val="16"/>
          <w:szCs w:val="16"/>
          <w:lang w:val="en-US"/>
        </w:rPr>
        <w:t xml:space="preserve"> </w:t>
      </w:r>
      <w:r w:rsidRPr="00104AF4">
        <w:rPr>
          <w:rStyle w:val="TexteC"/>
          <w:b/>
          <w:sz w:val="16"/>
          <w:szCs w:val="16"/>
          <w:lang w:val="en-US"/>
        </w:rPr>
        <w:t>if</w:t>
      </w:r>
      <w:r w:rsidRPr="00104AF4">
        <w:rPr>
          <w:rStyle w:val="TexteC"/>
          <w:sz w:val="16"/>
          <w:szCs w:val="16"/>
          <w:lang w:val="en-US"/>
        </w:rPr>
        <w:t xml:space="preserve"> (cursor-&gt;shift_vmt &lt;= found_shift_vmt &amp;&amp; ((base_index &lt; number_of_bases-1)</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 ((cursor+1)-&gt;shift_vmt &gt; found_shift_vmt)</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 ((last_shift_vmt == -1) || (found_shift_vmt &lt; last_shift_vmt))))</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 </w:t>
      </w:r>
      <w:r w:rsidRPr="00104AF4">
        <w:rPr>
          <w:rStyle w:val="TexteC"/>
          <w:b/>
          <w:sz w:val="16"/>
          <w:szCs w:val="16"/>
          <w:lang w:val="en-US"/>
        </w:rPr>
        <w:t>int</w:t>
      </w:r>
      <w:r w:rsidRPr="00104AF4">
        <w:rPr>
          <w:rStyle w:val="TexteC"/>
          <w:sz w:val="16"/>
          <w:szCs w:val="16"/>
          <w:lang w:val="en-US"/>
        </w:rPr>
        <w:t xml:space="preserve"> local_distance = 0;</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r w:rsidRPr="00104AF4">
        <w:rPr>
          <w:rStyle w:val="TexteC"/>
          <w:b/>
          <w:sz w:val="16"/>
          <w:szCs w:val="16"/>
          <w:lang w:val="en-US"/>
        </w:rPr>
        <w:t>int</w:t>
      </w:r>
      <w:r w:rsidRPr="00104AF4">
        <w:rPr>
          <w:rStyle w:val="TexteC"/>
          <w:sz w:val="16"/>
          <w:szCs w:val="16"/>
          <w:lang w:val="en-US"/>
        </w:rPr>
        <w:t xml:space="preserve"> local_shift_object = 0;</w:t>
      </w:r>
    </w:p>
    <w:p w:rsidR="00454404" w:rsidRDefault="00104AF4" w:rsidP="00454404">
      <w:pPr>
        <w:ind w:left="993" w:hanging="426"/>
        <w:rPr>
          <w:rStyle w:val="TexteC"/>
          <w:sz w:val="16"/>
          <w:szCs w:val="16"/>
          <w:lang w:val="en-US"/>
        </w:rPr>
      </w:pPr>
      <w:r w:rsidRPr="00104AF4">
        <w:rPr>
          <w:rStyle w:val="TexteC"/>
          <w:sz w:val="16"/>
          <w:szCs w:val="16"/>
          <w:lang w:val="en-US"/>
        </w:rPr>
        <w:t xml:space="preserve">      </w:t>
      </w:r>
      <w:r w:rsidRPr="00104AF4">
        <w:rPr>
          <w:rStyle w:val="TexteC"/>
          <w:b/>
          <w:sz w:val="16"/>
          <w:szCs w:val="16"/>
          <w:lang w:val="en-US"/>
        </w:rPr>
        <w:t>int</w:t>
      </w:r>
      <w:r w:rsidRPr="00104AF4">
        <w:rPr>
          <w:rStyle w:val="TexteC"/>
          <w:sz w:val="16"/>
          <w:szCs w:val="16"/>
          <w:lang w:val="en-US"/>
        </w:rPr>
        <w:t xml:space="preserve"> local_result = _frama_c_find_dynamic_cast_aux(target_info,</w:t>
      </w:r>
      <w:r>
        <w:rPr>
          <w:rStyle w:val="TexteC"/>
          <w:sz w:val="16"/>
          <w:szCs w:val="16"/>
          <w:lang w:val="en-US"/>
        </w:rPr>
        <w:t xml:space="preserve"> </w:t>
      </w:r>
      <w:r w:rsidRPr="00104AF4">
        <w:rPr>
          <w:rStyle w:val="TexteC"/>
          <w:sz w:val="16"/>
          <w:szCs w:val="16"/>
          <w:lang w:val="en-US"/>
        </w:rPr>
        <w:t>cursor-&gt;value-&gt;base_classes,</w:t>
      </w:r>
      <w:r>
        <w:rPr>
          <w:rStyle w:val="TexteC"/>
          <w:sz w:val="16"/>
          <w:szCs w:val="16"/>
          <w:lang w:val="en-US"/>
        </w:rPr>
        <w:t xml:space="preserve"> </w:t>
      </w:r>
      <w:r w:rsidRPr="00104AF4">
        <w:rPr>
          <w:rStyle w:val="TexteC"/>
          <w:sz w:val="16"/>
          <w:szCs w:val="16"/>
          <w:lang w:val="en-US"/>
        </w:rPr>
        <w:t>cursor-&gt;value-&gt;number_of_base_classes,</w:t>
      </w:r>
      <w:r>
        <w:rPr>
          <w:rStyle w:val="TexteC"/>
          <w:sz w:val="16"/>
          <w:szCs w:val="16"/>
          <w:lang w:val="en-US"/>
        </w:rPr>
        <w:t xml:space="preserve"> </w:t>
      </w:r>
      <w:r w:rsidRPr="00104AF4">
        <w:rPr>
          <w:rStyle w:val="TexteC"/>
          <w:sz w:val="16"/>
          <w:szCs w:val="16"/>
          <w:lang w:val="en-US"/>
        </w:rPr>
        <w:t>found_shift_object - cursor-&gt;shift_object,</w:t>
      </w:r>
      <w:r>
        <w:rPr>
          <w:rStyle w:val="TexteC"/>
          <w:sz w:val="16"/>
          <w:szCs w:val="16"/>
          <w:lang w:val="en-US"/>
        </w:rPr>
        <w:t xml:space="preserve"> </w:t>
      </w:r>
      <w:r w:rsidRPr="00104AF4">
        <w:rPr>
          <w:rStyle w:val="TexteC"/>
          <w:sz w:val="16"/>
          <w:szCs w:val="16"/>
          <w:lang w:val="en-US"/>
        </w:rPr>
        <w:t>found_shift_vmt - cursor-&gt;shift_vmt,</w:t>
      </w:r>
    </w:p>
    <w:p w:rsidR="00454404" w:rsidRDefault="00454404" w:rsidP="00454404">
      <w:pPr>
        <w:tabs>
          <w:tab w:val="left" w:pos="993"/>
        </w:tabs>
        <w:ind w:left="993" w:hanging="285"/>
        <w:rPr>
          <w:rStyle w:val="TexteC"/>
          <w:sz w:val="16"/>
          <w:szCs w:val="16"/>
          <w:lang w:val="en-US"/>
        </w:rPr>
      </w:pPr>
      <w:r>
        <w:rPr>
          <w:rStyle w:val="TexteC"/>
          <w:sz w:val="16"/>
          <w:szCs w:val="16"/>
          <w:lang w:val="en-US"/>
        </w:rPr>
        <w:tab/>
      </w:r>
      <w:r w:rsidR="00104AF4" w:rsidRPr="00104AF4">
        <w:rPr>
          <w:rStyle w:val="TexteC"/>
          <w:sz w:val="16"/>
          <w:szCs w:val="16"/>
          <w:lang w:val="en-US"/>
        </w:rPr>
        <w:t>(base_index &lt; number_of_bases-1) ? (cursor+1)-&gt;shift_vmt</w:t>
      </w:r>
      <w:r w:rsidR="00104AF4">
        <w:rPr>
          <w:rStyle w:val="TexteC"/>
          <w:sz w:val="16"/>
          <w:szCs w:val="16"/>
          <w:lang w:val="en-US"/>
        </w:rPr>
        <w:t xml:space="preserve"> </w:t>
      </w:r>
      <w:r w:rsidR="00104AF4" w:rsidRPr="00104AF4">
        <w:rPr>
          <w:rStyle w:val="TexteC"/>
          <w:sz w:val="16"/>
          <w:szCs w:val="16"/>
          <w:lang w:val="en-US"/>
        </w:rPr>
        <w:t>: last_shift_vmt,</w:t>
      </w:r>
      <w:r>
        <w:rPr>
          <w:rStyle w:val="TexteC"/>
          <w:sz w:val="16"/>
          <w:szCs w:val="16"/>
          <w:lang w:val="en-US"/>
        </w:rPr>
        <w:t xml:space="preserve"> &amp;local_shift_object,</w:t>
      </w:r>
    </w:p>
    <w:p w:rsidR="00104AF4" w:rsidRPr="00104AF4" w:rsidRDefault="00454404" w:rsidP="00454404">
      <w:pPr>
        <w:tabs>
          <w:tab w:val="left" w:pos="993"/>
        </w:tabs>
        <w:ind w:left="993" w:hanging="285"/>
        <w:rPr>
          <w:rStyle w:val="TexteC"/>
          <w:sz w:val="16"/>
          <w:szCs w:val="16"/>
          <w:lang w:val="en-US"/>
        </w:rPr>
      </w:pPr>
      <w:r>
        <w:rPr>
          <w:rStyle w:val="TexteC"/>
          <w:sz w:val="16"/>
          <w:szCs w:val="16"/>
          <w:lang w:val="en-US"/>
        </w:rPr>
        <w:tab/>
      </w:r>
      <w:r w:rsidR="00104AF4" w:rsidRPr="00104AF4">
        <w:rPr>
          <w:rStyle w:val="TexteC"/>
          <w:sz w:val="16"/>
          <w:szCs w:val="16"/>
          <w:lang w:val="en-US"/>
        </w:rPr>
        <w:t>&amp;local_distance);</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r w:rsidRPr="00454404">
        <w:rPr>
          <w:rStyle w:val="TexteC"/>
          <w:b/>
          <w:sz w:val="16"/>
          <w:szCs w:val="16"/>
          <w:lang w:val="en-US"/>
        </w:rPr>
        <w:t>if</w:t>
      </w:r>
      <w:r w:rsidRPr="00104AF4">
        <w:rPr>
          <w:rStyle w:val="TexteC"/>
          <w:sz w:val="16"/>
          <w:szCs w:val="16"/>
          <w:lang w:val="en-US"/>
        </w:rPr>
        <w:t xml:space="preserve"> (local_result &amp;&amp; (local_distance &gt;= 0)) {</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r w:rsidRPr="00454404">
        <w:rPr>
          <w:rStyle w:val="TexteC"/>
          <w:b/>
          <w:sz w:val="16"/>
          <w:szCs w:val="16"/>
          <w:lang w:val="en-US"/>
        </w:rPr>
        <w:t>if</w:t>
      </w:r>
      <w:r w:rsidRPr="00104AF4">
        <w:rPr>
          <w:rStyle w:val="TexteC"/>
          <w:sz w:val="16"/>
          <w:szCs w:val="16"/>
          <w:lang w:val="en-US"/>
        </w:rPr>
        <w:t xml:space="preserve"> (*distance &lt; 0 || *distance &gt;= local_distance) {</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result = local_result;</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*shift_object = local_shift_object - cursor-&gt;shift_object;</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*distance = local_distance;</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is_over = 1;</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r w:rsidRPr="00454404">
        <w:rPr>
          <w:rStyle w:val="TexteC"/>
          <w:b/>
          <w:sz w:val="16"/>
          <w:szCs w:val="16"/>
          <w:lang w:val="en-US"/>
        </w:rPr>
        <w:t>else</w:t>
      </w:r>
      <w:r w:rsidRPr="00104AF4">
        <w:rPr>
          <w:rStyle w:val="TexteC"/>
          <w:sz w:val="16"/>
          <w:szCs w:val="16"/>
          <w:lang w:val="en-US"/>
        </w:rPr>
        <w:t xml:space="preserve"> </w:t>
      </w:r>
      <w:r w:rsidRPr="00454404">
        <w:rPr>
          <w:rStyle w:val="TexteC"/>
          <w:b/>
          <w:sz w:val="16"/>
          <w:szCs w:val="16"/>
          <w:lang w:val="en-US"/>
        </w:rPr>
        <w:t>if</w:t>
      </w:r>
      <w:r w:rsidRPr="00104AF4">
        <w:rPr>
          <w:rStyle w:val="TexteC"/>
          <w:sz w:val="16"/>
          <w:szCs w:val="16"/>
          <w:lang w:val="en-US"/>
        </w:rPr>
        <w:t xml:space="preserve"> (*distance &lt; 0 || *distance &gt; 1) {</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r w:rsidRPr="00454404">
        <w:rPr>
          <w:rStyle w:val="TexteC"/>
          <w:b/>
          <w:sz w:val="16"/>
          <w:szCs w:val="16"/>
          <w:lang w:val="en-US"/>
        </w:rPr>
        <w:t>int</w:t>
      </w:r>
      <w:r w:rsidRPr="00104AF4">
        <w:rPr>
          <w:rStyle w:val="TexteC"/>
          <w:sz w:val="16"/>
          <w:szCs w:val="16"/>
          <w:lang w:val="en-US"/>
        </w:rPr>
        <w:t xml:space="preserve"> local_distance = 0;</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r w:rsidRPr="00454404">
        <w:rPr>
          <w:rStyle w:val="TexteC"/>
          <w:b/>
          <w:sz w:val="16"/>
          <w:szCs w:val="16"/>
          <w:lang w:val="en-US"/>
        </w:rPr>
        <w:t>int</w:t>
      </w:r>
      <w:r w:rsidRPr="00104AF4">
        <w:rPr>
          <w:rStyle w:val="TexteC"/>
          <w:sz w:val="16"/>
          <w:szCs w:val="16"/>
          <w:lang w:val="en-US"/>
        </w:rPr>
        <w:t xml:space="preserve"> local_shift_object = 0;</w:t>
      </w:r>
    </w:p>
    <w:p w:rsidR="00104AF4" w:rsidRPr="00104AF4" w:rsidRDefault="00104AF4" w:rsidP="00454404">
      <w:pPr>
        <w:ind w:left="993" w:hanging="426"/>
        <w:rPr>
          <w:rStyle w:val="TexteC"/>
          <w:sz w:val="16"/>
          <w:szCs w:val="16"/>
          <w:lang w:val="en-US"/>
        </w:rPr>
      </w:pPr>
      <w:r w:rsidRPr="00104AF4">
        <w:rPr>
          <w:rStyle w:val="TexteC"/>
          <w:sz w:val="16"/>
          <w:szCs w:val="16"/>
          <w:lang w:val="en-US"/>
        </w:rPr>
        <w:t xml:space="preserve">      </w:t>
      </w:r>
      <w:r w:rsidRPr="00454404">
        <w:rPr>
          <w:rStyle w:val="TexteC"/>
          <w:b/>
          <w:sz w:val="16"/>
          <w:szCs w:val="16"/>
          <w:lang w:val="en-US"/>
        </w:rPr>
        <w:t>int</w:t>
      </w:r>
      <w:r w:rsidRPr="00104AF4">
        <w:rPr>
          <w:rStyle w:val="TexteC"/>
          <w:sz w:val="16"/>
          <w:szCs w:val="16"/>
          <w:lang w:val="en-US"/>
        </w:rPr>
        <w:t xml:space="preserve"> local_result = _frama_c_find_dynamic_cast_aux(target_info,</w:t>
      </w:r>
      <w:r w:rsidR="00454404">
        <w:rPr>
          <w:rStyle w:val="TexteC"/>
          <w:sz w:val="16"/>
          <w:szCs w:val="16"/>
          <w:lang w:val="en-US"/>
        </w:rPr>
        <w:t xml:space="preserve"> </w:t>
      </w:r>
      <w:r w:rsidRPr="00104AF4">
        <w:rPr>
          <w:rStyle w:val="TexteC"/>
          <w:sz w:val="16"/>
          <w:szCs w:val="16"/>
          <w:lang w:val="en-US"/>
        </w:rPr>
        <w:t>cursor-&gt;value-&gt;base_classes,</w:t>
      </w:r>
      <w:r w:rsidR="00454404">
        <w:rPr>
          <w:rStyle w:val="TexteC"/>
          <w:sz w:val="16"/>
          <w:szCs w:val="16"/>
          <w:lang w:val="en-US"/>
        </w:rPr>
        <w:t xml:space="preserve"> </w:t>
      </w:r>
      <w:r w:rsidRPr="00104AF4">
        <w:rPr>
          <w:rStyle w:val="TexteC"/>
          <w:sz w:val="16"/>
          <w:szCs w:val="16"/>
          <w:lang w:val="en-US"/>
        </w:rPr>
        <w:t>cursor-&gt;value-&gt;number_of_base_classes,</w:t>
      </w:r>
      <w:r w:rsidR="00454404">
        <w:rPr>
          <w:rStyle w:val="TexteC"/>
          <w:sz w:val="16"/>
          <w:szCs w:val="16"/>
          <w:lang w:val="en-US"/>
        </w:rPr>
        <w:t xml:space="preserve"> </w:t>
      </w:r>
      <w:r w:rsidRPr="00104AF4">
        <w:rPr>
          <w:rStyle w:val="TexteC"/>
          <w:sz w:val="16"/>
          <w:szCs w:val="16"/>
          <w:lang w:val="en-US"/>
        </w:rPr>
        <w:t>found_shift_object - cursor-&gt;shift_object,</w:t>
      </w:r>
      <w:r w:rsidR="00454404">
        <w:rPr>
          <w:rStyle w:val="TexteC"/>
          <w:sz w:val="16"/>
          <w:szCs w:val="16"/>
          <w:lang w:val="en-US"/>
        </w:rPr>
        <w:t xml:space="preserve"> </w:t>
      </w:r>
      <w:r w:rsidRPr="00104AF4">
        <w:rPr>
          <w:rStyle w:val="TexteC"/>
          <w:sz w:val="16"/>
          <w:szCs w:val="16"/>
          <w:lang w:val="en-US"/>
        </w:rPr>
        <w:t>found_shift_vmt - cursor-&gt;shift_vmt,</w:t>
      </w:r>
    </w:p>
    <w:p w:rsidR="00104AF4" w:rsidRPr="00104AF4" w:rsidRDefault="00454404" w:rsidP="00454404">
      <w:pPr>
        <w:tabs>
          <w:tab w:val="left" w:pos="993"/>
        </w:tabs>
        <w:ind w:left="993" w:hanging="285"/>
        <w:rPr>
          <w:rStyle w:val="TexteC"/>
          <w:sz w:val="16"/>
          <w:szCs w:val="16"/>
          <w:lang w:val="en-US"/>
        </w:rPr>
      </w:pPr>
      <w:r>
        <w:rPr>
          <w:rStyle w:val="TexteC"/>
          <w:sz w:val="16"/>
          <w:szCs w:val="16"/>
          <w:lang w:val="en-US"/>
        </w:rPr>
        <w:tab/>
      </w:r>
      <w:r w:rsidR="00104AF4" w:rsidRPr="00104AF4">
        <w:rPr>
          <w:rStyle w:val="TexteC"/>
          <w:sz w:val="16"/>
          <w:szCs w:val="16"/>
          <w:lang w:val="en-US"/>
        </w:rPr>
        <w:t>(base_index &lt; number_of_bases-1) ? (cursor+1)-&gt;shift_vmt</w:t>
      </w:r>
      <w:r>
        <w:rPr>
          <w:rStyle w:val="TexteC"/>
          <w:sz w:val="16"/>
          <w:szCs w:val="16"/>
          <w:lang w:val="en-US"/>
        </w:rPr>
        <w:t xml:space="preserve"> </w:t>
      </w:r>
      <w:r w:rsidR="00104AF4" w:rsidRPr="00104AF4">
        <w:rPr>
          <w:rStyle w:val="TexteC"/>
          <w:sz w:val="16"/>
          <w:szCs w:val="16"/>
          <w:lang w:val="en-US"/>
        </w:rPr>
        <w:t>: last_shift_vmt,</w:t>
      </w:r>
    </w:p>
    <w:p w:rsidR="00104AF4" w:rsidRPr="00104AF4" w:rsidRDefault="00454404" w:rsidP="00454404">
      <w:pPr>
        <w:tabs>
          <w:tab w:val="left" w:pos="993"/>
        </w:tabs>
        <w:ind w:left="993" w:hanging="426"/>
        <w:rPr>
          <w:rStyle w:val="TexteC"/>
          <w:sz w:val="16"/>
          <w:szCs w:val="16"/>
          <w:lang w:val="en-US"/>
        </w:rPr>
      </w:pPr>
      <w:r>
        <w:rPr>
          <w:rStyle w:val="TexteC"/>
          <w:sz w:val="16"/>
          <w:szCs w:val="16"/>
          <w:lang w:val="en-US"/>
        </w:rPr>
        <w:tab/>
      </w:r>
      <w:r w:rsidR="00104AF4" w:rsidRPr="00104AF4">
        <w:rPr>
          <w:rStyle w:val="TexteC"/>
          <w:sz w:val="16"/>
          <w:szCs w:val="16"/>
          <w:lang w:val="en-US"/>
        </w:rPr>
        <w:t>&amp;local_shift_object, &amp;local_distance);</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r w:rsidRPr="00454404">
        <w:rPr>
          <w:rStyle w:val="TexteC"/>
          <w:b/>
          <w:sz w:val="16"/>
          <w:szCs w:val="16"/>
          <w:lang w:val="en-US"/>
        </w:rPr>
        <w:t>if</w:t>
      </w:r>
      <w:r w:rsidRPr="00104AF4">
        <w:rPr>
          <w:rStyle w:val="TexteC"/>
          <w:sz w:val="16"/>
          <w:szCs w:val="16"/>
          <w:lang w:val="en-US"/>
        </w:rPr>
        <w:t xml:space="preserve"> (local_result &amp;&amp; (local_distance &gt;= 0)) {</w:t>
      </w:r>
    </w:p>
    <w:p w:rsidR="00104AF4" w:rsidRPr="00104AF4" w:rsidRDefault="00104AF4" w:rsidP="00454404">
      <w:pPr>
        <w:ind w:left="993" w:hanging="426"/>
        <w:rPr>
          <w:rStyle w:val="TexteC"/>
          <w:sz w:val="16"/>
          <w:szCs w:val="16"/>
          <w:lang w:val="en-US"/>
        </w:rPr>
      </w:pPr>
      <w:r w:rsidRPr="00104AF4">
        <w:rPr>
          <w:rStyle w:val="TexteC"/>
          <w:sz w:val="16"/>
          <w:szCs w:val="16"/>
          <w:lang w:val="en-US"/>
        </w:rPr>
        <w:t xml:space="preserve">        </w:t>
      </w:r>
      <w:r w:rsidRPr="00454404">
        <w:rPr>
          <w:rStyle w:val="TexteC"/>
          <w:b/>
          <w:sz w:val="16"/>
          <w:szCs w:val="16"/>
          <w:lang w:val="en-US"/>
        </w:rPr>
        <w:t>if</w:t>
      </w:r>
      <w:r w:rsidRPr="00104AF4">
        <w:rPr>
          <w:rStyle w:val="TexteC"/>
          <w:sz w:val="16"/>
          <w:szCs w:val="16"/>
          <w:lang w:val="en-US"/>
        </w:rPr>
        <w:t xml:space="preserve"> (*distance &lt; 0 || *distance</w:t>
      </w:r>
      <w:r w:rsidR="00454404">
        <w:rPr>
          <w:rStyle w:val="TexteC"/>
          <w:sz w:val="16"/>
          <w:szCs w:val="16"/>
          <w:lang w:val="en-US"/>
        </w:rPr>
        <w:t xml:space="preserve"> </w:t>
      </w:r>
      <w:r w:rsidRPr="00104AF4">
        <w:rPr>
          <w:rStyle w:val="TexteC"/>
          <w:sz w:val="16"/>
          <w:szCs w:val="16"/>
          <w:lang w:val="en-US"/>
        </w:rPr>
        <w:t>&gt; (!is_over ? local_distance : (local_distance+1))) {</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result = local_result;</w:t>
      </w:r>
    </w:p>
    <w:p w:rsidR="00104AF4" w:rsidRPr="00104AF4" w:rsidRDefault="00104AF4" w:rsidP="00104AF4">
      <w:pPr>
        <w:ind w:left="993" w:hanging="426"/>
        <w:rPr>
          <w:rStyle w:val="TexteC"/>
          <w:sz w:val="16"/>
          <w:szCs w:val="16"/>
          <w:lang w:val="en-US"/>
        </w:rPr>
      </w:pPr>
      <w:r w:rsidRPr="00104AF4">
        <w:rPr>
          <w:rStyle w:val="TexteC"/>
          <w:sz w:val="16"/>
          <w:szCs w:val="16"/>
          <w:lang w:val="en-US"/>
        </w:rPr>
        <w:lastRenderedPageBreak/>
        <w:t xml:space="preserve">          *shift_object = local_shift_object - cursor-&gt;shift_object;</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*distance = local_distance+1;</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cursor = cursor+1;</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base_index = base_index+1;</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 </w:t>
      </w:r>
      <w:r w:rsidRPr="00454404">
        <w:rPr>
          <w:rStyle w:val="TexteC"/>
          <w:i/>
          <w:color w:val="0033CC"/>
          <w:sz w:val="16"/>
          <w:szCs w:val="16"/>
          <w:lang w:val="en-US"/>
        </w:rPr>
        <w:t>/* end of while */</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r w:rsidRPr="00454404">
        <w:rPr>
          <w:rStyle w:val="TexteC"/>
          <w:b/>
          <w:sz w:val="16"/>
          <w:szCs w:val="16"/>
          <w:lang w:val="en-US"/>
        </w:rPr>
        <w:t>return</w:t>
      </w:r>
      <w:r w:rsidRPr="00104AF4">
        <w:rPr>
          <w:rStyle w:val="TexteC"/>
          <w:sz w:val="16"/>
          <w:szCs w:val="16"/>
          <w:lang w:val="en-US"/>
        </w:rPr>
        <w:t xml:space="preserve"> result;</w:t>
      </w:r>
    </w:p>
    <w:p w:rsidR="00104AF4" w:rsidRPr="00566A15" w:rsidRDefault="00104AF4" w:rsidP="00104AF4">
      <w:pPr>
        <w:ind w:left="993" w:hanging="426"/>
        <w:rPr>
          <w:rStyle w:val="TexteC"/>
          <w:sz w:val="16"/>
          <w:szCs w:val="16"/>
          <w:lang w:val="en-US"/>
        </w:rPr>
      </w:pPr>
      <w:r w:rsidRPr="00104AF4">
        <w:rPr>
          <w:rStyle w:val="TexteC"/>
          <w:sz w:val="16"/>
          <w:szCs w:val="16"/>
          <w:lang w:val="en-US"/>
        </w:rPr>
        <w:t>}</w:t>
      </w:r>
    </w:p>
    <w:p w:rsidR="00104AF4" w:rsidRPr="00566A15" w:rsidRDefault="00104AF4" w:rsidP="00104AF4">
      <w:pPr>
        <w:ind w:left="993" w:hanging="426"/>
        <w:rPr>
          <w:rStyle w:val="TexteC"/>
          <w:sz w:val="16"/>
          <w:szCs w:val="16"/>
          <w:lang w:val="en-US"/>
        </w:rPr>
      </w:pPr>
    </w:p>
    <w:p w:rsidR="00104AF4" w:rsidRPr="00566A15" w:rsidRDefault="00104AF4" w:rsidP="00104AF4">
      <w:pPr>
        <w:ind w:left="993" w:hanging="426"/>
        <w:rPr>
          <w:rStyle w:val="TexteC"/>
          <w:i/>
          <w:color w:val="0033CC"/>
          <w:sz w:val="16"/>
          <w:szCs w:val="16"/>
          <w:lang w:val="en-US"/>
        </w:rPr>
      </w:pPr>
      <w:r w:rsidRPr="00566A15">
        <w:rPr>
          <w:rStyle w:val="TexteC"/>
          <w:i/>
          <w:color w:val="0033CC"/>
          <w:sz w:val="16"/>
          <w:szCs w:val="16"/>
          <w:lang w:val="en-US"/>
        </w:rPr>
        <w:t xml:space="preserve">/* generated by </w:t>
      </w:r>
      <w:r w:rsidRPr="00104AF4">
        <w:rPr>
          <w:rStyle w:val="LienMthode"/>
          <w:i/>
          <w:sz w:val="16"/>
          <w:szCs w:val="16"/>
          <w:lang w:val="en-US"/>
        </w:rPr>
        <w:t>insertRTTIAlgorithmsPrelude</w:t>
      </w:r>
      <w:r w:rsidRPr="00566A15">
        <w:rPr>
          <w:rStyle w:val="TexteC"/>
          <w:i/>
          <w:color w:val="0033CC"/>
          <w:sz w:val="16"/>
          <w:szCs w:val="16"/>
          <w:lang w:val="en-US"/>
        </w:rPr>
        <w:t xml:space="preserve"> */</w:t>
      </w:r>
    </w:p>
    <w:p w:rsidR="00104AF4" w:rsidRPr="00104AF4" w:rsidRDefault="00104AF4" w:rsidP="00425951">
      <w:pPr>
        <w:ind w:left="993" w:hanging="426"/>
        <w:rPr>
          <w:rStyle w:val="TexteC"/>
          <w:sz w:val="16"/>
          <w:szCs w:val="16"/>
          <w:lang w:val="en-US"/>
        </w:rPr>
      </w:pPr>
      <w:r w:rsidRPr="00425951">
        <w:rPr>
          <w:rStyle w:val="TexteC"/>
          <w:b/>
          <w:sz w:val="16"/>
          <w:szCs w:val="16"/>
          <w:lang w:val="en-US"/>
        </w:rPr>
        <w:t>int</w:t>
      </w:r>
      <w:r w:rsidRPr="00104AF4">
        <w:rPr>
          <w:rStyle w:val="TexteC"/>
          <w:sz w:val="16"/>
          <w:szCs w:val="16"/>
          <w:lang w:val="en-US"/>
        </w:rPr>
        <w:t xml:space="preserve"> _frama_c_find_dynamic_cast(</w:t>
      </w:r>
      <w:r w:rsidRPr="00425951">
        <w:rPr>
          <w:rStyle w:val="TexteC"/>
          <w:b/>
          <w:sz w:val="16"/>
          <w:szCs w:val="16"/>
          <w:lang w:val="en-US"/>
        </w:rPr>
        <w:t>struct</w:t>
      </w:r>
      <w:r w:rsidRPr="00104AF4">
        <w:rPr>
          <w:rStyle w:val="TexteC"/>
          <w:sz w:val="16"/>
          <w:szCs w:val="16"/>
          <w:lang w:val="en-US"/>
        </w:rPr>
        <w:t xml:space="preserve"> _frama_c_rtti_name_info_node* declared_info,</w:t>
      </w:r>
      <w:r w:rsidR="00425951">
        <w:rPr>
          <w:rStyle w:val="TexteC"/>
          <w:sz w:val="16"/>
          <w:szCs w:val="16"/>
          <w:lang w:val="en-US"/>
        </w:rPr>
        <w:t xml:space="preserve"> </w:t>
      </w:r>
      <w:r w:rsidRPr="00425951">
        <w:rPr>
          <w:rStyle w:val="TexteC"/>
          <w:b/>
          <w:sz w:val="16"/>
          <w:szCs w:val="16"/>
          <w:lang w:val="en-US"/>
        </w:rPr>
        <w:t>struct</w:t>
      </w:r>
      <w:r w:rsidRPr="00104AF4">
        <w:rPr>
          <w:rStyle w:val="TexteC"/>
          <w:sz w:val="16"/>
          <w:szCs w:val="16"/>
          <w:lang w:val="en-US"/>
        </w:rPr>
        <w:t xml:space="preserve"> _frama_c_vmt* declared_vmt, </w:t>
      </w:r>
      <w:r w:rsidRPr="00425951">
        <w:rPr>
          <w:rStyle w:val="TexteC"/>
          <w:b/>
          <w:sz w:val="16"/>
          <w:szCs w:val="16"/>
          <w:lang w:val="en-US"/>
        </w:rPr>
        <w:t>struct</w:t>
      </w:r>
      <w:r w:rsidRPr="00104AF4">
        <w:rPr>
          <w:rStyle w:val="TexteC"/>
          <w:sz w:val="16"/>
          <w:szCs w:val="16"/>
          <w:lang w:val="en-US"/>
        </w:rPr>
        <w:t xml:space="preserve"> _frama_c_rtti_name_info_node* target_info,</w:t>
      </w:r>
      <w:r w:rsidR="00425951">
        <w:rPr>
          <w:rStyle w:val="TexteC"/>
          <w:sz w:val="16"/>
          <w:szCs w:val="16"/>
          <w:lang w:val="en-US"/>
        </w:rPr>
        <w:t xml:space="preserve"> </w:t>
      </w:r>
      <w:r w:rsidRPr="00425951">
        <w:rPr>
          <w:rStyle w:val="TexteC"/>
          <w:b/>
          <w:sz w:val="16"/>
          <w:szCs w:val="16"/>
          <w:lang w:val="en-US"/>
        </w:rPr>
        <w:t>int</w:t>
      </w:r>
      <w:r w:rsidRPr="00104AF4">
        <w:rPr>
          <w:rStyle w:val="TexteC"/>
          <w:sz w:val="16"/>
          <w:szCs w:val="16"/>
          <w:lang w:val="en-US"/>
        </w:rPr>
        <w:t>* shift_object)</w:t>
      </w:r>
    </w:p>
    <w:p w:rsidR="00104AF4" w:rsidRPr="00104AF4" w:rsidRDefault="00104AF4" w:rsidP="00425951">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struct</w:t>
      </w:r>
      <w:r w:rsidRPr="00104AF4">
        <w:rPr>
          <w:rStyle w:val="TexteC"/>
          <w:sz w:val="16"/>
          <w:szCs w:val="16"/>
          <w:lang w:val="en-US"/>
        </w:rPr>
        <w:t xml:space="preserve"> _frama_c_rtti_name_info_node*</w:t>
      </w:r>
      <w:r w:rsidR="00425951">
        <w:rPr>
          <w:rStyle w:val="TexteC"/>
          <w:sz w:val="16"/>
          <w:szCs w:val="16"/>
          <w:lang w:val="en-US"/>
        </w:rPr>
        <w:t xml:space="preserve"> </w:t>
      </w:r>
      <w:r w:rsidRPr="00104AF4">
        <w:rPr>
          <w:rStyle w:val="TexteC"/>
          <w:sz w:val="16"/>
          <w:szCs w:val="16"/>
          <w:lang w:val="en-US"/>
        </w:rPr>
        <w:t>concrete_info = declared_vmt-&gt;rtti_info;</w:t>
      </w:r>
    </w:p>
    <w:p w:rsidR="00104AF4" w:rsidRPr="00104AF4" w:rsidRDefault="00104AF4" w:rsidP="00425951">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int</w:t>
      </w:r>
      <w:r w:rsidRPr="00104AF4">
        <w:rPr>
          <w:rStyle w:val="TexteC"/>
          <w:sz w:val="16"/>
          <w:szCs w:val="16"/>
          <w:lang w:val="en-US"/>
        </w:rPr>
        <w:t xml:space="preserve"> shift_vmt, elaborated_shift_vmt = 0, elaborated_shift_object = 0,</w:t>
      </w:r>
      <w:r w:rsidR="00425951">
        <w:rPr>
          <w:rStyle w:val="TexteC"/>
          <w:sz w:val="16"/>
          <w:szCs w:val="16"/>
          <w:lang w:val="en-US"/>
        </w:rPr>
        <w:t xml:space="preserve"> </w:t>
      </w:r>
      <w:r w:rsidRPr="00104AF4">
        <w:rPr>
          <w:rStyle w:val="TexteC"/>
          <w:sz w:val="16"/>
          <w:szCs w:val="16"/>
          <w:lang w:val="en-US"/>
        </w:rPr>
        <w:t>elaborated_shift_target;</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struct</w:t>
      </w:r>
      <w:r w:rsidRPr="00104AF4">
        <w:rPr>
          <w:rStyle w:val="TexteC"/>
          <w:sz w:val="16"/>
          <w:szCs w:val="16"/>
          <w:lang w:val="en-US"/>
        </w:rPr>
        <w:t xml:space="preserve"> _frama_c_rtti_name_info_content* cursor;</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int</w:t>
      </w:r>
      <w:r w:rsidRPr="00104AF4">
        <w:rPr>
          <w:rStyle w:val="TexteC"/>
          <w:sz w:val="16"/>
          <w:szCs w:val="16"/>
          <w:lang w:val="en-US"/>
        </w:rPr>
        <w:t xml:space="preserve"> cursor_index = 0, number_of_bases;</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int</w:t>
      </w:r>
      <w:r w:rsidRPr="00104AF4">
        <w:rPr>
          <w:rStyle w:val="TexteC"/>
          <w:sz w:val="16"/>
          <w:szCs w:val="16"/>
          <w:lang w:val="en-US"/>
        </w:rPr>
        <w:t xml:space="preserve"> distance = -1;</w:t>
      </w:r>
    </w:p>
    <w:p w:rsidR="00104AF4" w:rsidRPr="00104AF4" w:rsidRDefault="00104AF4" w:rsidP="00425951">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if</w:t>
      </w:r>
      <w:r w:rsidRPr="00104AF4">
        <w:rPr>
          <w:rStyle w:val="TexteC"/>
          <w:sz w:val="16"/>
          <w:szCs w:val="16"/>
          <w:lang w:val="en-US"/>
        </w:rPr>
        <w:t xml:space="preserve"> (concrete_info-&gt;pvmt &gt; declared_vmt</w:t>
      </w:r>
      <w:r w:rsidR="00425951">
        <w:rPr>
          <w:rStyle w:val="TexteC"/>
          <w:sz w:val="16"/>
          <w:szCs w:val="16"/>
          <w:lang w:val="en-US"/>
        </w:rPr>
        <w:t xml:space="preserve"> </w:t>
      </w:r>
      <w:r w:rsidRPr="00104AF4">
        <w:rPr>
          <w:rStyle w:val="TexteC"/>
          <w:sz w:val="16"/>
          <w:szCs w:val="16"/>
          <w:lang w:val="en-US"/>
        </w:rPr>
        <w:t>|| declared_vmt &gt; concrete_info-&gt;pvmt + declared_vmt-&gt;table_size)</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return</w:t>
      </w:r>
      <w:r w:rsidRPr="00104AF4">
        <w:rPr>
          <w:rStyle w:val="TexteC"/>
          <w:sz w:val="16"/>
          <w:szCs w:val="16"/>
          <w:lang w:val="en-US"/>
        </w:rPr>
        <w:t xml:space="preserve"> 0;</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shift_vmt = declared_vmt - concrete_info-&gt;pvmt;</w:t>
      </w:r>
    </w:p>
    <w:p w:rsidR="00104AF4" w:rsidRPr="00425951" w:rsidRDefault="00104AF4" w:rsidP="00104AF4">
      <w:pPr>
        <w:ind w:left="993" w:hanging="426"/>
        <w:rPr>
          <w:rStyle w:val="TexteC"/>
          <w:i/>
          <w:sz w:val="16"/>
          <w:szCs w:val="16"/>
          <w:lang w:val="en-US"/>
        </w:rPr>
      </w:pPr>
      <w:r w:rsidRPr="00104AF4">
        <w:rPr>
          <w:rStyle w:val="TexteC"/>
          <w:sz w:val="16"/>
          <w:szCs w:val="16"/>
          <w:lang w:val="en-US"/>
        </w:rPr>
        <w:t xml:space="preserve">    </w:t>
      </w:r>
      <w:r w:rsidRPr="00425951">
        <w:rPr>
          <w:rStyle w:val="TexteC"/>
          <w:i/>
          <w:color w:val="0033CC"/>
          <w:sz w:val="16"/>
          <w:szCs w:val="16"/>
          <w:lang w:val="en-US"/>
        </w:rPr>
        <w:t>// 0 &lt;= shift_vmt &lt;= table_size</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if</w:t>
      </w:r>
      <w:r w:rsidRPr="00104AF4">
        <w:rPr>
          <w:rStyle w:val="TexteC"/>
          <w:sz w:val="16"/>
          <w:szCs w:val="16"/>
          <w:lang w:val="en-US"/>
        </w:rPr>
        <w:t xml:space="preserve"> (concrete_info == declared_info) {</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*shift_object = 0;</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return</w:t>
      </w:r>
      <w:r w:rsidRPr="00104AF4">
        <w:rPr>
          <w:rStyle w:val="TexteC"/>
          <w:sz w:val="16"/>
          <w:szCs w:val="16"/>
          <w:lang w:val="en-US"/>
        </w:rPr>
        <w:t xml:space="preserve"> (target_info == declared_info);</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elaborated_shift_target = (target_info == concrete_info) ? 0 : -1;</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cursor = concrete_info-&gt;base_classes;</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number_of_bases = concrete_info-&gt;number_of_base_classes;</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do</w:t>
      </w:r>
      <w:r w:rsidRPr="00104AF4">
        <w:rPr>
          <w:rStyle w:val="TexteC"/>
          <w:sz w:val="16"/>
          <w:szCs w:val="16"/>
          <w:lang w:val="en-US"/>
        </w:rPr>
        <w:t xml:space="preserve"> {</w:t>
      </w:r>
    </w:p>
    <w:p w:rsidR="00104AF4" w:rsidRPr="00104AF4" w:rsidRDefault="00104AF4" w:rsidP="00425951">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while</w:t>
      </w:r>
      <w:r w:rsidRPr="00104AF4">
        <w:rPr>
          <w:rStyle w:val="TexteC"/>
          <w:sz w:val="16"/>
          <w:szCs w:val="16"/>
          <w:lang w:val="en-US"/>
        </w:rPr>
        <w:t xml:space="preserve"> ((cursor_index &lt; number_of_bases)</w:t>
      </w:r>
      <w:r w:rsidR="00425951">
        <w:rPr>
          <w:rStyle w:val="TexteC"/>
          <w:sz w:val="16"/>
          <w:szCs w:val="16"/>
          <w:lang w:val="en-US"/>
        </w:rPr>
        <w:t xml:space="preserve"> </w:t>
      </w:r>
      <w:r w:rsidRPr="00104AF4">
        <w:rPr>
          <w:rStyle w:val="TexteC"/>
          <w:sz w:val="16"/>
          <w:szCs w:val="16"/>
          <w:lang w:val="en-US"/>
        </w:rPr>
        <w:t>&amp;&amp; (elaborated_shift_vmt+cursor-&gt;shift_vmt &lt; shift_vmt))</w:t>
      </w:r>
    </w:p>
    <w:p w:rsidR="00425951" w:rsidRDefault="00104AF4" w:rsidP="00425951">
      <w:pPr>
        <w:ind w:left="993" w:hanging="426"/>
        <w:rPr>
          <w:rStyle w:val="TexteC"/>
          <w:sz w:val="16"/>
          <w:szCs w:val="16"/>
          <w:lang w:val="en-US"/>
        </w:rPr>
      </w:pPr>
      <w:r w:rsidRPr="00104AF4">
        <w:rPr>
          <w:rStyle w:val="TexteC"/>
          <w:sz w:val="16"/>
          <w:szCs w:val="16"/>
          <w:lang w:val="en-US"/>
        </w:rPr>
        <w:t xml:space="preserve">    { </w:t>
      </w:r>
      <w:r w:rsidRPr="00425951">
        <w:rPr>
          <w:rStyle w:val="TexteC"/>
          <w:b/>
          <w:sz w:val="16"/>
          <w:szCs w:val="16"/>
          <w:lang w:val="en-US"/>
        </w:rPr>
        <w:t>struct</w:t>
      </w:r>
      <w:r w:rsidRPr="00104AF4">
        <w:rPr>
          <w:rStyle w:val="TexteC"/>
          <w:sz w:val="16"/>
          <w:szCs w:val="16"/>
          <w:lang w:val="en-US"/>
        </w:rPr>
        <w:t xml:space="preserve"> _frama_c_rtti_name_info_content* next_cursor</w:t>
      </w:r>
    </w:p>
    <w:p w:rsidR="00104AF4" w:rsidRPr="00104AF4" w:rsidRDefault="00425951" w:rsidP="00425951">
      <w:pPr>
        <w:tabs>
          <w:tab w:val="left" w:pos="993"/>
        </w:tabs>
        <w:ind w:left="993" w:hanging="285"/>
        <w:rPr>
          <w:rStyle w:val="TexteC"/>
          <w:sz w:val="16"/>
          <w:szCs w:val="16"/>
          <w:lang w:val="en-US"/>
        </w:rPr>
      </w:pPr>
      <w:r>
        <w:rPr>
          <w:rStyle w:val="TexteC"/>
          <w:sz w:val="16"/>
          <w:szCs w:val="16"/>
          <w:lang w:val="en-US"/>
        </w:rPr>
        <w:tab/>
      </w:r>
      <w:r w:rsidR="00104AF4" w:rsidRPr="00104AF4">
        <w:rPr>
          <w:rStyle w:val="TexteC"/>
          <w:sz w:val="16"/>
          <w:szCs w:val="16"/>
          <w:lang w:val="en-US"/>
        </w:rPr>
        <w:t>= (cursor_index &lt; number_of_bases-1) ? (cursor+1)</w:t>
      </w:r>
      <w:r>
        <w:rPr>
          <w:rStyle w:val="TexteC"/>
          <w:sz w:val="16"/>
          <w:szCs w:val="16"/>
          <w:lang w:val="en-US"/>
        </w:rPr>
        <w:t xml:space="preserve"> </w:t>
      </w:r>
      <w:r w:rsidR="00104AF4" w:rsidRPr="00104AF4">
        <w:rPr>
          <w:rStyle w:val="TexteC"/>
          <w:sz w:val="16"/>
          <w:szCs w:val="16"/>
          <w:lang w:val="en-US"/>
        </w:rPr>
        <w:t>: (struct _frama_c_rtti_name_info_content*) 0;</w:t>
      </w:r>
    </w:p>
    <w:p w:rsidR="00104AF4" w:rsidRPr="00104AF4" w:rsidRDefault="00104AF4" w:rsidP="00425951">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if</w:t>
      </w:r>
      <w:r w:rsidRPr="00104AF4">
        <w:rPr>
          <w:rStyle w:val="TexteC"/>
          <w:sz w:val="16"/>
          <w:szCs w:val="16"/>
          <w:lang w:val="en-US"/>
        </w:rPr>
        <w:t xml:space="preserve"> (next_cursor</w:t>
      </w:r>
      <w:r w:rsidR="00425951">
        <w:rPr>
          <w:rStyle w:val="TexteC"/>
          <w:sz w:val="16"/>
          <w:szCs w:val="16"/>
          <w:lang w:val="en-US"/>
        </w:rPr>
        <w:t xml:space="preserve"> </w:t>
      </w:r>
      <w:r w:rsidRPr="00104AF4">
        <w:rPr>
          <w:rStyle w:val="TexteC"/>
          <w:sz w:val="16"/>
          <w:szCs w:val="16"/>
          <w:lang w:val="en-US"/>
        </w:rPr>
        <w:t>&amp;&amp; (elaborated_shift_vmt + next_cursor-&gt;shift_vmt &lt;= shift_vmt)) {</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cursor = next_cursor;</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cursor_index = cursor_index + 1;</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else</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break</w:t>
      </w:r>
      <w:r w:rsidRPr="00104AF4">
        <w:rPr>
          <w:rStyle w:val="TexteC"/>
          <w:sz w:val="16"/>
          <w:szCs w:val="16"/>
          <w:lang w:val="en-US"/>
        </w:rPr>
        <w:t>;</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if</w:t>
      </w:r>
      <w:r w:rsidRPr="00104AF4">
        <w:rPr>
          <w:rStyle w:val="TexteC"/>
          <w:sz w:val="16"/>
          <w:szCs w:val="16"/>
          <w:lang w:val="en-US"/>
        </w:rPr>
        <w:t xml:space="preserve"> (cursor_index &lt; number_of_bases) {</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elaborated_shift_vmt += cursor-&gt;shift_vmt;</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elaborated_shift_object += cursor-&gt;shift_object;</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if</w:t>
      </w:r>
      <w:r w:rsidRPr="00104AF4">
        <w:rPr>
          <w:rStyle w:val="TexteC"/>
          <w:sz w:val="16"/>
          <w:szCs w:val="16"/>
          <w:lang w:val="en-US"/>
        </w:rPr>
        <w:t xml:space="preserve"> (cursor-&gt;value == target_info)</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elaborated_shift_target = elaborated_shift_object;</w:t>
      </w:r>
    </w:p>
    <w:p w:rsidR="00104AF4" w:rsidRPr="00104AF4" w:rsidRDefault="00104AF4" w:rsidP="00425951">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if</w:t>
      </w:r>
      <w:r w:rsidRPr="00104AF4">
        <w:rPr>
          <w:rStyle w:val="TexteC"/>
          <w:sz w:val="16"/>
          <w:szCs w:val="16"/>
          <w:lang w:val="en-US"/>
        </w:rPr>
        <w:t xml:space="preserve"> (elaborated_shift_vmt == shift_vmt</w:t>
      </w:r>
      <w:r w:rsidR="00425951">
        <w:rPr>
          <w:rStyle w:val="TexteC"/>
          <w:sz w:val="16"/>
          <w:szCs w:val="16"/>
          <w:lang w:val="en-US"/>
        </w:rPr>
        <w:t xml:space="preserve"> </w:t>
      </w:r>
      <w:r w:rsidRPr="00104AF4">
        <w:rPr>
          <w:rStyle w:val="TexteC"/>
          <w:sz w:val="16"/>
          <w:szCs w:val="16"/>
          <w:lang w:val="en-US"/>
        </w:rPr>
        <w:t>&amp;&amp; cursor-&gt;value == declared_info) {</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if</w:t>
      </w:r>
      <w:r w:rsidRPr="00104AF4">
        <w:rPr>
          <w:rStyle w:val="TexteC"/>
          <w:sz w:val="16"/>
          <w:szCs w:val="16"/>
          <w:lang w:val="en-US"/>
        </w:rPr>
        <w:t xml:space="preserve"> (elaborated_shift_target &gt;= 0) {</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*shift_object = elaborated_shift_target-elaborated_shift_object;</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return</w:t>
      </w:r>
      <w:r w:rsidRPr="00104AF4">
        <w:rPr>
          <w:rStyle w:val="TexteC"/>
          <w:sz w:val="16"/>
          <w:szCs w:val="16"/>
          <w:lang w:val="en-US"/>
        </w:rPr>
        <w:t xml:space="preserve"> 1;</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break</w:t>
      </w:r>
      <w:r w:rsidRPr="00104AF4">
        <w:rPr>
          <w:rStyle w:val="TexteC"/>
          <w:sz w:val="16"/>
          <w:szCs w:val="16"/>
          <w:lang w:val="en-US"/>
        </w:rPr>
        <w:t>;</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cursor = cursor-&gt;value-&gt;base_classes;</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number_of_bases = cursor-&gt;value-&gt;number_of_base_classes;</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cursor_index = 0;</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 </w:t>
      </w:r>
      <w:r w:rsidRPr="00425951">
        <w:rPr>
          <w:rStyle w:val="TexteC"/>
          <w:b/>
          <w:sz w:val="16"/>
          <w:szCs w:val="16"/>
          <w:lang w:val="en-US"/>
        </w:rPr>
        <w:t>while</w:t>
      </w:r>
      <w:r w:rsidRPr="00104AF4">
        <w:rPr>
          <w:rStyle w:val="TexteC"/>
          <w:sz w:val="16"/>
          <w:szCs w:val="16"/>
          <w:lang w:val="en-US"/>
        </w:rPr>
        <w:t xml:space="preserve"> (cursor_index &lt; number_of_bases);</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if</w:t>
      </w:r>
      <w:r w:rsidRPr="00104AF4">
        <w:rPr>
          <w:rStyle w:val="TexteC"/>
          <w:sz w:val="16"/>
          <w:szCs w:val="16"/>
          <w:lang w:val="en-US"/>
        </w:rPr>
        <w:t xml:space="preserve"> (cursor_index &gt;= number_of_bases)</w:t>
      </w:r>
    </w:p>
    <w:p w:rsidR="00104AF4" w:rsidRPr="00104AF4" w:rsidRDefault="00104AF4" w:rsidP="00104AF4">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return</w:t>
      </w:r>
      <w:r w:rsidRPr="00104AF4">
        <w:rPr>
          <w:rStyle w:val="TexteC"/>
          <w:sz w:val="16"/>
          <w:szCs w:val="16"/>
          <w:lang w:val="en-US"/>
        </w:rPr>
        <w:t xml:space="preserve"> 0;</w:t>
      </w:r>
    </w:p>
    <w:p w:rsidR="00104AF4" w:rsidRPr="00425951" w:rsidRDefault="00104AF4" w:rsidP="00425951">
      <w:pPr>
        <w:ind w:left="993" w:hanging="426"/>
        <w:rPr>
          <w:rStyle w:val="TexteC"/>
          <w:i/>
          <w:color w:val="0033CC"/>
          <w:sz w:val="16"/>
          <w:szCs w:val="16"/>
          <w:lang w:val="en-US"/>
        </w:rPr>
      </w:pPr>
      <w:r w:rsidRPr="00104AF4">
        <w:rPr>
          <w:rStyle w:val="TexteC"/>
          <w:sz w:val="16"/>
          <w:szCs w:val="16"/>
          <w:lang w:val="en-US"/>
        </w:rPr>
        <w:t xml:space="preserve">  </w:t>
      </w:r>
      <w:r w:rsidRPr="00425951">
        <w:rPr>
          <w:rStyle w:val="TexteC"/>
          <w:i/>
          <w:color w:val="0033CC"/>
          <w:sz w:val="16"/>
          <w:szCs w:val="16"/>
          <w:lang w:val="en-US"/>
        </w:rPr>
        <w:t>// elaborated_shift_target == -1 &amp;&amp; cursor-&gt;value == target_info</w:t>
      </w:r>
      <w:r w:rsidR="00425951" w:rsidRPr="00425951">
        <w:rPr>
          <w:rStyle w:val="TexteC"/>
          <w:i/>
          <w:color w:val="0033CC"/>
          <w:sz w:val="16"/>
          <w:szCs w:val="16"/>
          <w:lang w:val="en-US"/>
        </w:rPr>
        <w:t xml:space="preserve"> </w:t>
      </w:r>
      <w:r w:rsidRPr="00425951">
        <w:rPr>
          <w:rStyle w:val="TexteC"/>
          <w:i/>
          <w:color w:val="0033CC"/>
          <w:sz w:val="16"/>
          <w:szCs w:val="16"/>
          <w:lang w:val="en-US"/>
        </w:rPr>
        <w:t>&amp;&amp; elaborated_shift_vmt == shift_vmt</w:t>
      </w:r>
    </w:p>
    <w:p w:rsidR="00425951" w:rsidRDefault="00104AF4" w:rsidP="00425951">
      <w:pPr>
        <w:ind w:left="993" w:hanging="426"/>
        <w:rPr>
          <w:rStyle w:val="TexteC"/>
          <w:sz w:val="16"/>
          <w:szCs w:val="16"/>
          <w:lang w:val="en-US"/>
        </w:rPr>
      </w:pPr>
      <w:r w:rsidRPr="00104AF4">
        <w:rPr>
          <w:rStyle w:val="TexteC"/>
          <w:sz w:val="16"/>
          <w:szCs w:val="16"/>
          <w:lang w:val="en-US"/>
        </w:rPr>
        <w:t xml:space="preserve">  </w:t>
      </w:r>
      <w:r w:rsidRPr="00425951">
        <w:rPr>
          <w:rStyle w:val="TexteC"/>
          <w:b/>
          <w:sz w:val="16"/>
          <w:szCs w:val="16"/>
          <w:lang w:val="en-US"/>
        </w:rPr>
        <w:t>return</w:t>
      </w:r>
      <w:r w:rsidRPr="00104AF4">
        <w:rPr>
          <w:rStyle w:val="TexteC"/>
          <w:sz w:val="16"/>
          <w:szCs w:val="16"/>
          <w:lang w:val="en-US"/>
        </w:rPr>
        <w:t xml:space="preserve"> _frama_c_find_dynamic_cast_aux(target_info,</w:t>
      </w:r>
      <w:r w:rsidR="00425951">
        <w:rPr>
          <w:rStyle w:val="TexteC"/>
          <w:sz w:val="16"/>
          <w:szCs w:val="16"/>
          <w:lang w:val="en-US"/>
        </w:rPr>
        <w:t xml:space="preserve"> </w:t>
      </w:r>
      <w:r w:rsidRPr="00104AF4">
        <w:rPr>
          <w:rStyle w:val="TexteC"/>
          <w:sz w:val="16"/>
          <w:szCs w:val="16"/>
          <w:lang w:val="en-US"/>
        </w:rPr>
        <w:t>concrete_info-&gt;base_classes,</w:t>
      </w:r>
    </w:p>
    <w:p w:rsidR="00104AF4" w:rsidRPr="00104AF4" w:rsidRDefault="00425951" w:rsidP="00425951">
      <w:pPr>
        <w:tabs>
          <w:tab w:val="left" w:pos="993"/>
        </w:tabs>
        <w:ind w:left="993" w:hanging="426"/>
        <w:rPr>
          <w:rStyle w:val="TexteC"/>
          <w:sz w:val="16"/>
          <w:szCs w:val="16"/>
          <w:lang w:val="en-US"/>
        </w:rPr>
      </w:pPr>
      <w:r>
        <w:rPr>
          <w:rStyle w:val="TexteC"/>
          <w:b/>
          <w:sz w:val="16"/>
          <w:szCs w:val="16"/>
          <w:lang w:val="en-US"/>
        </w:rPr>
        <w:tab/>
      </w:r>
      <w:r w:rsidR="00104AF4" w:rsidRPr="00104AF4">
        <w:rPr>
          <w:rStyle w:val="TexteC"/>
          <w:sz w:val="16"/>
          <w:szCs w:val="16"/>
          <w:lang w:val="en-US"/>
        </w:rPr>
        <w:t>concrete_info-&gt;number_of_base_classes,</w:t>
      </w:r>
      <w:r>
        <w:rPr>
          <w:rStyle w:val="TexteC"/>
          <w:sz w:val="16"/>
          <w:szCs w:val="16"/>
          <w:lang w:val="en-US"/>
        </w:rPr>
        <w:t xml:space="preserve"> </w:t>
      </w:r>
      <w:r w:rsidR="00104AF4" w:rsidRPr="00104AF4">
        <w:rPr>
          <w:rStyle w:val="TexteC"/>
          <w:sz w:val="16"/>
          <w:szCs w:val="16"/>
          <w:lang w:val="en-US"/>
        </w:rPr>
        <w:t>elaborated_shift_object, shift_vmt, -1, shift_object, &amp;distance);</w:t>
      </w:r>
    </w:p>
    <w:p w:rsidR="00104AF4" w:rsidRPr="00566A15" w:rsidRDefault="00104AF4" w:rsidP="00B768B4">
      <w:pPr>
        <w:spacing w:after="120"/>
        <w:ind w:left="992" w:hanging="425"/>
        <w:rPr>
          <w:rStyle w:val="TexteC"/>
          <w:sz w:val="16"/>
          <w:szCs w:val="16"/>
          <w:lang w:val="en-US"/>
        </w:rPr>
      </w:pPr>
      <w:r w:rsidRPr="00104AF4">
        <w:rPr>
          <w:rStyle w:val="TexteC"/>
          <w:sz w:val="16"/>
          <w:szCs w:val="16"/>
          <w:lang w:val="en-US"/>
        </w:rPr>
        <w:t>}</w:t>
      </w:r>
    </w:p>
    <w:p w:rsidR="00104AF4" w:rsidRDefault="00104AF4" w:rsidP="008A49E5">
      <w:pPr>
        <w:rPr>
          <w:lang w:val="en-US"/>
        </w:rPr>
      </w:pPr>
      <w:r>
        <w:rPr>
          <w:lang w:val="en-US"/>
        </w:rPr>
        <w:t xml:space="preserve">The implementation simply calls the methods </w:t>
      </w:r>
      <w:r w:rsidRPr="00104AF4">
        <w:rPr>
          <w:rStyle w:val="LienMthode"/>
          <w:lang w:val="en-US"/>
        </w:rPr>
        <w:t>insertRTTIAlgorithmsAuxPrelude</w:t>
      </w:r>
      <w:r>
        <w:rPr>
          <w:lang w:val="en-US"/>
        </w:rPr>
        <w:t xml:space="preserve"> and </w:t>
      </w:r>
      <w:r w:rsidRPr="00104AF4">
        <w:rPr>
          <w:rStyle w:val="LienMthode"/>
          <w:lang w:val="en-US"/>
        </w:rPr>
        <w:t>insertRTTIAlgorithmsPrelude</w:t>
      </w:r>
      <w:r>
        <w:rPr>
          <w:lang w:val="en-US"/>
        </w:rPr>
        <w:t>.</w:t>
      </w:r>
    </w:p>
    <w:p w:rsidR="00104AF4" w:rsidRDefault="00104AF4" w:rsidP="00104AF4">
      <w:pPr>
        <w:pStyle w:val="Relatives"/>
        <w:rPr>
          <w:lang w:val="en-US"/>
        </w:rPr>
      </w:pPr>
    </w:p>
    <w:p w:rsidR="00104AF4" w:rsidRDefault="00104AF4" w:rsidP="00104AF4">
      <w:pPr>
        <w:pStyle w:val="RelativesItem"/>
        <w:rPr>
          <w:lang w:val="en-US"/>
        </w:rPr>
      </w:pPr>
      <w:r>
        <w:rPr>
          <w:lang w:val="en-US"/>
        </w:rPr>
        <w:t xml:space="preserve">The methods </w:t>
      </w:r>
      <w:r w:rsidRPr="00104AF4">
        <w:rPr>
          <w:rStyle w:val="LienMthode"/>
          <w:lang w:val="en-US"/>
        </w:rPr>
        <w:t>insertRTTIAlgorithmsAuxPrelude</w:t>
      </w:r>
      <w:r>
        <w:rPr>
          <w:lang w:val="en-US"/>
        </w:rPr>
        <w:t xml:space="preserve"> and </w:t>
      </w:r>
      <w:r w:rsidRPr="00104AF4">
        <w:rPr>
          <w:rStyle w:val="LienMthode"/>
          <w:lang w:val="en-US"/>
        </w:rPr>
        <w:t>insertRTTIAlgorithmsPrelude</w:t>
      </w:r>
      <w:r>
        <w:rPr>
          <w:lang w:val="en-US"/>
        </w:rPr>
        <w:t>,</w:t>
      </w:r>
    </w:p>
    <w:p w:rsidR="00104AF4" w:rsidRPr="008A49E5" w:rsidRDefault="00104AF4" w:rsidP="00104AF4">
      <w:pPr>
        <w:pStyle w:val="RelativesItem"/>
        <w:rPr>
          <w:lang w:val="en-US"/>
        </w:rPr>
      </w:pPr>
      <w:proofErr w:type="gramStart"/>
      <w:r>
        <w:rPr>
          <w:lang w:val="en-US"/>
        </w:rPr>
        <w:t>the</w:t>
      </w:r>
      <w:proofErr w:type="gramEnd"/>
      <w:r>
        <w:rPr>
          <w:lang w:val="en-US"/>
        </w:rPr>
        <w:t xml:space="preserve"> method </w:t>
      </w:r>
      <w:r w:rsidRPr="00104AF4">
        <w:rPr>
          <w:rStyle w:val="LienMthode"/>
        </w:rPr>
        <w:t>exitClass</w:t>
      </w:r>
      <w:r>
        <w:rPr>
          <w:lang w:val="en-US"/>
        </w:rPr>
        <w:t>.</w:t>
      </w:r>
    </w:p>
    <w:p w:rsidR="00BC5111" w:rsidRDefault="00BC5111" w:rsidP="00BC5111">
      <w:pPr>
        <w:pStyle w:val="EntteMthode"/>
        <w:rPr>
          <w:lang w:val="en-US"/>
        </w:rPr>
      </w:pPr>
      <w:r w:rsidRPr="002B1A9A">
        <w:rPr>
          <w:b/>
          <w:bCs/>
          <w:lang w:val="en-US"/>
        </w:rPr>
        <w:t>void</w:t>
      </w:r>
      <w:r w:rsidRPr="002B1A9A">
        <w:rPr>
          <w:lang w:val="en-US"/>
        </w:rPr>
        <w:t xml:space="preserve"> </w:t>
      </w:r>
      <w:r w:rsidRPr="002B1A9A">
        <w:rPr>
          <w:rStyle w:val="DfinitionMthode"/>
          <w:lang w:val="en-US"/>
        </w:rPr>
        <w:t>insertStaticVMTDeclaration</w:t>
      </w:r>
      <w:r w:rsidRPr="002B1A9A">
        <w:rPr>
          <w:lang w:val="en-US"/>
        </w:rPr>
        <w:t>(</w:t>
      </w:r>
      <w:r w:rsidRPr="002B1A9A">
        <w:rPr>
          <w:rStyle w:val="LienClasseC"/>
          <w:lang w:val="en-US"/>
        </w:rPr>
        <w:t>ForwardReferenceList</w:t>
      </w:r>
      <w:r w:rsidRPr="002B1A9A">
        <w:rPr>
          <w:lang w:val="en-US"/>
        </w:rPr>
        <w:t xml:space="preserve">&amp; classContent, </w:t>
      </w:r>
      <w:r w:rsidRPr="002B1A9A">
        <w:rPr>
          <w:rStyle w:val="LienType"/>
          <w:lang w:val="en-US"/>
        </w:rPr>
        <w:t>location</w:t>
      </w:r>
      <w:r w:rsidRPr="002B1A9A">
        <w:rPr>
          <w:lang w:val="en-US"/>
        </w:rPr>
        <w:t xml:space="preserve"> classLoc);</w:t>
      </w:r>
    </w:p>
    <w:p w:rsidR="008A49E5" w:rsidRDefault="00BB611B" w:rsidP="008A49E5">
      <w:pPr>
        <w:rPr>
          <w:lang w:val="en-US"/>
        </w:rPr>
      </w:pPr>
      <w:r>
        <w:rPr>
          <w:lang w:val="en-US"/>
        </w:rPr>
        <w:t>Insert the declaration</w:t>
      </w:r>
    </w:p>
    <w:p w:rsidR="00BB611B" w:rsidRPr="008300C8" w:rsidRDefault="00BB611B" w:rsidP="008300C8">
      <w:pPr>
        <w:spacing w:before="120" w:after="120"/>
        <w:ind w:left="567"/>
        <w:rPr>
          <w:rStyle w:val="TexteC"/>
        </w:rPr>
      </w:pPr>
      <w:r w:rsidRPr="008300C8">
        <w:rPr>
          <w:rStyle w:val="TexteC"/>
          <w:b/>
          <w:lang w:val="en-US"/>
        </w:rPr>
        <w:t>struct</w:t>
      </w:r>
      <w:r w:rsidRPr="008300C8">
        <w:rPr>
          <w:rStyle w:val="TexteC"/>
          <w:lang w:val="en-US"/>
        </w:rPr>
        <w:t xml:space="preserve"> _frama_c_vmt_content _frama_c_vmt[</w:t>
      </w:r>
      <w:r w:rsidR="004028D5">
        <w:rPr>
          <w:rStyle w:val="TexteC"/>
        </w:rPr>
        <w:t>xxx</w:t>
      </w:r>
      <w:r w:rsidRPr="008300C8">
        <w:rPr>
          <w:rStyle w:val="TexteC"/>
          <w:lang w:val="en-US"/>
        </w:rPr>
        <w:t>];</w:t>
      </w:r>
    </w:p>
    <w:p w:rsidR="004028D5" w:rsidRDefault="00BB611B" w:rsidP="008A49E5">
      <w:pPr>
        <w:rPr>
          <w:lang w:val="en-US"/>
        </w:rPr>
      </w:pPr>
      <w:proofErr w:type="gramStart"/>
      <w:r>
        <w:rPr>
          <w:lang w:val="en-US"/>
        </w:rPr>
        <w:t>to</w:t>
      </w:r>
      <w:proofErr w:type="gramEnd"/>
      <w:r>
        <w:rPr>
          <w:lang w:val="en-US"/>
        </w:rPr>
        <w:t xml:space="preserve"> declare the virtual method table of the current class (see the field </w:t>
      </w:r>
      <w:r w:rsidRPr="00566A15">
        <w:rPr>
          <w:rStyle w:val="LienChamps"/>
          <w:lang w:val="en-US"/>
        </w:rPr>
        <w:t>_currentClassInfo</w:t>
      </w:r>
      <w:r w:rsidRPr="00566A15">
        <w:rPr>
          <w:rStyle w:val="TexteC"/>
          <w:lang w:val="en-US"/>
        </w:rPr>
        <w:t>.</w:t>
      </w:r>
      <w:r w:rsidRPr="00566A15">
        <w:rPr>
          <w:rStyle w:val="LienMthode"/>
          <w:lang w:val="en-US"/>
        </w:rPr>
        <w:t>front</w:t>
      </w:r>
      <w:r w:rsidRPr="00566A15">
        <w:rPr>
          <w:rStyle w:val="TexteC"/>
          <w:lang w:val="en-US"/>
        </w:rPr>
        <w:t>())</w:t>
      </w:r>
      <w:r w:rsidR="004028D5">
        <w:rPr>
          <w:lang w:val="en-US"/>
        </w:rPr>
        <w:t>.</w:t>
      </w:r>
    </w:p>
    <w:p w:rsidR="004028D5" w:rsidRDefault="004028D5" w:rsidP="008A49E5">
      <w:pPr>
        <w:rPr>
          <w:lang w:val="en-US"/>
        </w:rPr>
      </w:pPr>
      <w:r w:rsidRPr="00566A15">
        <w:rPr>
          <w:rStyle w:val="TexteC"/>
          <w:lang w:val="en-US"/>
        </w:rPr>
        <w:t>xxx</w:t>
      </w:r>
      <w:r>
        <w:rPr>
          <w:lang w:val="en-US"/>
        </w:rPr>
        <w:t xml:space="preserve"> stands for </w:t>
      </w:r>
      <w:r w:rsidRPr="004028D5">
        <w:rPr>
          <w:rStyle w:val="LienChamps"/>
          <w:lang w:val="en-US"/>
        </w:rPr>
        <w:t>_currentClassInfo</w:t>
      </w:r>
      <w:r w:rsidRPr="004028D5">
        <w:rPr>
          <w:rStyle w:val="TexteC"/>
          <w:lang w:val="en-US"/>
        </w:rPr>
        <w:t>.</w:t>
      </w:r>
      <w:r w:rsidRPr="004028D5">
        <w:rPr>
          <w:rStyle w:val="LienMthode"/>
          <w:lang w:val="en-US"/>
        </w:rPr>
        <w:t>front</w:t>
      </w:r>
      <w:r w:rsidRPr="004028D5">
        <w:rPr>
          <w:rStyle w:val="TexteC"/>
          <w:lang w:val="en-US"/>
        </w:rPr>
        <w:t>().</w:t>
      </w:r>
      <w:r w:rsidRPr="004028D5">
        <w:rPr>
          <w:rStyle w:val="LienMthode"/>
          <w:lang w:val="en-US"/>
        </w:rPr>
        <w:t>numberOfMethods</w:t>
      </w:r>
      <w:r w:rsidRPr="004028D5">
        <w:rPr>
          <w:rStyle w:val="TexteC"/>
          <w:lang w:val="en-US"/>
        </w:rPr>
        <w:t>()</w:t>
      </w:r>
      <w:r>
        <w:rPr>
          <w:lang w:val="en-US"/>
        </w:rPr>
        <w:t>.</w:t>
      </w:r>
    </w:p>
    <w:p w:rsidR="004028D5" w:rsidRDefault="004028D5" w:rsidP="008A49E5">
      <w:pPr>
        <w:rPr>
          <w:lang w:val="en-US"/>
        </w:rPr>
      </w:pPr>
    </w:p>
    <w:p w:rsidR="00BB611B" w:rsidRDefault="00BB611B" w:rsidP="008A49E5">
      <w:pPr>
        <w:rPr>
          <w:lang w:val="en-US"/>
        </w:rPr>
      </w:pPr>
      <w:r>
        <w:rPr>
          <w:lang w:val="en-US"/>
        </w:rPr>
        <w:lastRenderedPageBreak/>
        <w:t xml:space="preserve">Its definition is defined by the method </w:t>
      </w:r>
      <w:r w:rsidRPr="00566A15">
        <w:rPr>
          <w:rStyle w:val="LienMthode"/>
          <w:lang w:val="en-US"/>
        </w:rPr>
        <w:t>insertStaticVMTDefinition</w:t>
      </w:r>
      <w:r>
        <w:rPr>
          <w:lang w:val="en-US"/>
        </w:rPr>
        <w:t>.</w:t>
      </w:r>
      <w:r w:rsidR="008300C8">
        <w:rPr>
          <w:lang w:val="en-US"/>
        </w:rPr>
        <w:t xml:space="preserve"> Our method is called by the method </w:t>
      </w:r>
      <w:r w:rsidR="008300C8" w:rsidRPr="00566A15">
        <w:rPr>
          <w:rStyle w:val="LienMthode"/>
          <w:lang w:val="en-US"/>
        </w:rPr>
        <w:t>exitClass</w:t>
      </w:r>
      <w:r w:rsidR="008300C8">
        <w:rPr>
          <w:lang w:val="en-US"/>
        </w:rPr>
        <w:t xml:space="preserve">, before the methods </w:t>
      </w:r>
      <w:r w:rsidR="008300C8" w:rsidRPr="008300C8">
        <w:rPr>
          <w:rStyle w:val="LienMthode"/>
          <w:lang w:val="en-US"/>
        </w:rPr>
        <w:t>insertStaticBaseClassesDeclaration</w:t>
      </w:r>
      <w:r w:rsidR="008300C8">
        <w:rPr>
          <w:lang w:val="en-US"/>
        </w:rPr>
        <w:t xml:space="preserve">, </w:t>
      </w:r>
      <w:r w:rsidR="008300C8" w:rsidRPr="008300C8">
        <w:rPr>
          <w:rStyle w:val="LienMthode"/>
          <w:lang w:val="en-US"/>
        </w:rPr>
        <w:t>insertStaticRTTIDeclaration</w:t>
      </w:r>
      <w:r w:rsidR="008300C8">
        <w:rPr>
          <w:lang w:val="en-US"/>
        </w:rPr>
        <w:t xml:space="preserve">, </w:t>
      </w:r>
      <w:r w:rsidR="008300C8" w:rsidRPr="008300C8">
        <w:rPr>
          <w:rStyle w:val="LienMthode"/>
          <w:lang w:val="en-US"/>
        </w:rPr>
        <w:t>insertStaticRTTIDeclaration</w:t>
      </w:r>
      <w:r w:rsidR="008300C8">
        <w:rPr>
          <w:lang w:val="en-US"/>
        </w:rPr>
        <w:t xml:space="preserve"> </w:t>
      </w:r>
      <w:r w:rsidR="007863A1">
        <w:rPr>
          <w:lang w:val="en-US"/>
        </w:rPr>
        <w:t xml:space="preserve">and </w:t>
      </w:r>
      <w:r w:rsidR="007863A1" w:rsidRPr="007863A1">
        <w:rPr>
          <w:rStyle w:val="LienMthode"/>
          <w:lang w:val="en-US"/>
        </w:rPr>
        <w:t>insertStaticVMTHeaderDeclaration</w:t>
      </w:r>
      <w:r w:rsidR="007863A1">
        <w:rPr>
          <w:lang w:val="en-US"/>
        </w:rPr>
        <w:t xml:space="preserve"> </w:t>
      </w:r>
      <w:r w:rsidR="008300C8">
        <w:rPr>
          <w:lang w:val="en-US"/>
        </w:rPr>
        <w:t>for each class that has virtual methods.</w:t>
      </w:r>
    </w:p>
    <w:p w:rsidR="004028D5" w:rsidRDefault="004028D5" w:rsidP="004028D5">
      <w:pPr>
        <w:pStyle w:val="Relatives"/>
        <w:rPr>
          <w:lang w:val="en-US"/>
        </w:rPr>
      </w:pPr>
    </w:p>
    <w:p w:rsidR="004028D5" w:rsidRDefault="004028D5" w:rsidP="004028D5">
      <w:pPr>
        <w:pStyle w:val="RelativesItem"/>
        <w:rPr>
          <w:lang w:val="en-US"/>
        </w:rPr>
      </w:pPr>
      <w:r>
        <w:rPr>
          <w:lang w:val="en-US"/>
        </w:rPr>
        <w:t xml:space="preserve">The method </w:t>
      </w:r>
      <w:r w:rsidRPr="00BB611B">
        <w:rPr>
          <w:rStyle w:val="LienMthode"/>
        </w:rPr>
        <w:t>insertStaticVMTDefinition</w:t>
      </w:r>
      <w:r>
        <w:rPr>
          <w:lang w:val="en-US"/>
        </w:rPr>
        <w:t>,</w:t>
      </w:r>
    </w:p>
    <w:p w:rsidR="004028D5" w:rsidRDefault="004028D5" w:rsidP="004028D5">
      <w:pPr>
        <w:pStyle w:val="RelativesItem"/>
        <w:rPr>
          <w:lang w:val="en-US"/>
        </w:rPr>
      </w:pPr>
      <w:r>
        <w:rPr>
          <w:lang w:val="en-US"/>
        </w:rPr>
        <w:t xml:space="preserve">the method </w:t>
      </w:r>
      <w:r w:rsidRPr="008300C8">
        <w:rPr>
          <w:rStyle w:val="LienMthode"/>
        </w:rPr>
        <w:t>exitClass</w:t>
      </w:r>
      <w:r>
        <w:rPr>
          <w:lang w:val="en-US"/>
        </w:rPr>
        <w:t>,</w:t>
      </w:r>
    </w:p>
    <w:p w:rsidR="00BB611B" w:rsidRPr="008A49E5" w:rsidRDefault="004028D5" w:rsidP="007863A1">
      <w:pPr>
        <w:pStyle w:val="RelativesItem"/>
        <w:rPr>
          <w:lang w:val="en-US"/>
        </w:rPr>
      </w:pPr>
      <w:proofErr w:type="gramStart"/>
      <w:r>
        <w:rPr>
          <w:lang w:val="en-US"/>
        </w:rPr>
        <w:t>the</w:t>
      </w:r>
      <w:proofErr w:type="gramEnd"/>
      <w:r>
        <w:rPr>
          <w:lang w:val="en-US"/>
        </w:rPr>
        <w:t xml:space="preserve"> methods </w:t>
      </w:r>
      <w:r w:rsidRPr="008300C8">
        <w:rPr>
          <w:rStyle w:val="LienMthode"/>
          <w:lang w:val="en-US"/>
        </w:rPr>
        <w:t>insertStaticBaseClassesDeclaration</w:t>
      </w:r>
      <w:r>
        <w:rPr>
          <w:lang w:val="en-US"/>
        </w:rPr>
        <w:t xml:space="preserve">, </w:t>
      </w:r>
      <w:r w:rsidRPr="008300C8">
        <w:rPr>
          <w:rStyle w:val="LienMthode"/>
          <w:lang w:val="en-US"/>
        </w:rPr>
        <w:t>insertStaticRTTIDeclaration</w:t>
      </w:r>
      <w:r w:rsidR="007863A1">
        <w:rPr>
          <w:lang w:val="en-US"/>
        </w:rPr>
        <w:t>,</w:t>
      </w:r>
      <w:r w:rsidR="007863A1" w:rsidRPr="00566A15">
        <w:rPr>
          <w:lang w:val="en-US"/>
        </w:rPr>
        <w:t xml:space="preserve"> </w:t>
      </w:r>
      <w:r w:rsidR="007863A1" w:rsidRPr="007863A1">
        <w:rPr>
          <w:rStyle w:val="LienMthode"/>
          <w:lang w:val="en-US"/>
        </w:rPr>
        <w:t>insertStaticVMTHeaderDeclaration</w:t>
      </w:r>
      <w:r w:rsidR="007863A1">
        <w:rPr>
          <w:lang w:val="en-US"/>
        </w:rPr>
        <w:t>.</w:t>
      </w:r>
    </w:p>
    <w:p w:rsidR="00BC5111" w:rsidRDefault="00BC5111" w:rsidP="00BC5111">
      <w:pPr>
        <w:pStyle w:val="EntteMthode"/>
        <w:rPr>
          <w:lang w:val="en-US"/>
        </w:rPr>
      </w:pPr>
      <w:r w:rsidRPr="00566A15">
        <w:rPr>
          <w:rStyle w:val="LienType"/>
          <w:lang w:val="en-US"/>
        </w:rPr>
        <w:t>qualified_name</w:t>
      </w:r>
      <w:r w:rsidRPr="002B1A9A">
        <w:rPr>
          <w:lang w:val="en-US"/>
        </w:rPr>
        <w:t xml:space="preserve"> </w:t>
      </w:r>
      <w:r w:rsidRPr="002B1A9A">
        <w:rPr>
          <w:rStyle w:val="DfinitionMthode"/>
          <w:lang w:val="en-US"/>
        </w:rPr>
        <w:t>insertStaticVMTDefinition</w:t>
      </w:r>
      <w:r w:rsidRPr="002B1A9A">
        <w:rPr>
          <w:lang w:val="en-US"/>
        </w:rPr>
        <w:t>(</w:t>
      </w:r>
      <w:r w:rsidRPr="002B1A9A">
        <w:rPr>
          <w:b/>
          <w:bCs/>
          <w:lang w:val="en-US"/>
        </w:rPr>
        <w:t>const</w:t>
      </w:r>
      <w:r w:rsidRPr="002B1A9A">
        <w:rPr>
          <w:lang w:val="en-US"/>
        </w:rPr>
        <w:t xml:space="preserve"> </w:t>
      </w:r>
      <w:r w:rsidRPr="002B1A9A">
        <w:rPr>
          <w:rStyle w:val="LienClasseC"/>
          <w:lang w:val="en-US"/>
        </w:rPr>
        <w:t>Clang_utils</w:t>
      </w:r>
      <w:r w:rsidRPr="002B1A9A">
        <w:rPr>
          <w:lang w:val="en-US"/>
        </w:rPr>
        <w:t xml:space="preserve">&amp; utils, </w:t>
      </w:r>
      <w:r w:rsidRPr="002B1A9A">
        <w:rPr>
          <w:rStyle w:val="LienClasseC"/>
          <w:lang w:val="en-US"/>
        </w:rPr>
        <w:t>ForwardReferenceList</w:t>
      </w:r>
      <w:r w:rsidRPr="002B1A9A">
        <w:rPr>
          <w:lang w:val="en-US"/>
        </w:rPr>
        <w:t xml:space="preserve">&amp; globals, </w:t>
      </w:r>
      <w:r w:rsidRPr="002B1A9A">
        <w:rPr>
          <w:rStyle w:val="LienType"/>
          <w:lang w:val="en-US"/>
        </w:rPr>
        <w:t>location</w:t>
      </w:r>
      <w:r w:rsidRPr="002B1A9A">
        <w:rPr>
          <w:lang w:val="en-US"/>
        </w:rPr>
        <w:t xml:space="preserve"> classLoc);</w:t>
      </w:r>
    </w:p>
    <w:p w:rsidR="004028D5" w:rsidRDefault="004028D5" w:rsidP="004028D5">
      <w:pPr>
        <w:rPr>
          <w:lang w:val="en-US"/>
        </w:rPr>
      </w:pPr>
      <w:r>
        <w:rPr>
          <w:lang w:val="en-US"/>
        </w:rPr>
        <w:t xml:space="preserve">Insert the definition of the virtual method table of the current class (see the field </w:t>
      </w:r>
      <w:r w:rsidRPr="00566A15">
        <w:rPr>
          <w:rStyle w:val="LienChamps"/>
          <w:lang w:val="en-US"/>
        </w:rPr>
        <w:t>_currentClassInfo</w:t>
      </w:r>
      <w:r w:rsidRPr="00566A15">
        <w:rPr>
          <w:rStyle w:val="TexteC"/>
          <w:lang w:val="en-US"/>
        </w:rPr>
        <w:t>.</w:t>
      </w:r>
      <w:r w:rsidRPr="00566A15">
        <w:rPr>
          <w:rStyle w:val="LienMthode"/>
          <w:lang w:val="en-US"/>
        </w:rPr>
        <w:t>front</w:t>
      </w:r>
      <w:r w:rsidRPr="00566A15">
        <w:rPr>
          <w:rStyle w:val="TexteC"/>
          <w:lang w:val="en-US"/>
        </w:rPr>
        <w:t>())</w:t>
      </w:r>
      <w:r>
        <w:rPr>
          <w:lang w:val="en-US"/>
        </w:rPr>
        <w:t xml:space="preserve"> at the </w:t>
      </w:r>
      <w:r w:rsidRPr="00566A15">
        <w:rPr>
          <w:rStyle w:val="TexteC"/>
          <w:lang w:val="en-US"/>
        </w:rPr>
        <w:t>globals</w:t>
      </w:r>
      <w:r>
        <w:rPr>
          <w:lang w:val="en-US"/>
        </w:rPr>
        <w:t xml:space="preserve"> level.</w:t>
      </w:r>
    </w:p>
    <w:p w:rsidR="004028D5" w:rsidRPr="007F7CFE" w:rsidRDefault="004028D5" w:rsidP="004028D5">
      <w:pPr>
        <w:spacing w:before="120" w:after="120"/>
        <w:ind w:left="567"/>
        <w:rPr>
          <w:rStyle w:val="TexteC"/>
          <w:lang w:val="en-US"/>
        </w:rPr>
      </w:pPr>
      <w:r w:rsidRPr="008300C8">
        <w:rPr>
          <w:rStyle w:val="TexteC"/>
          <w:b/>
          <w:lang w:val="en-US"/>
        </w:rPr>
        <w:t>struct</w:t>
      </w:r>
      <w:r w:rsidRPr="008300C8">
        <w:rPr>
          <w:rStyle w:val="TexteC"/>
          <w:lang w:val="en-US"/>
        </w:rPr>
        <w:t xml:space="preserve"> _frama_c_vmt_content </w:t>
      </w:r>
      <w:r w:rsidR="00D349DA">
        <w:rPr>
          <w:rStyle w:val="TexteC"/>
          <w:lang w:val="en-US"/>
        </w:rPr>
        <w:t>XXX::</w:t>
      </w:r>
      <w:r w:rsidRPr="008300C8">
        <w:rPr>
          <w:rStyle w:val="TexteC"/>
          <w:lang w:val="en-US"/>
        </w:rPr>
        <w:t>_frama_c_vmt[</w:t>
      </w:r>
      <w:r w:rsidRPr="007F7CFE">
        <w:rPr>
          <w:rStyle w:val="TexteC"/>
          <w:lang w:val="en-US"/>
        </w:rPr>
        <w:t>xxx</w:t>
      </w:r>
      <w:r w:rsidRPr="008300C8">
        <w:rPr>
          <w:rStyle w:val="TexteC"/>
          <w:lang w:val="en-US"/>
        </w:rPr>
        <w:t>]</w:t>
      </w:r>
      <w:r>
        <w:rPr>
          <w:rStyle w:val="TexteC"/>
          <w:lang w:val="en-US"/>
        </w:rPr>
        <w:t xml:space="preserve"> = { </w:t>
      </w:r>
      <w:r w:rsidR="007F7CFE">
        <w:rPr>
          <w:rStyle w:val="TexteC"/>
          <w:lang w:val="en-US"/>
        </w:rPr>
        <w:t>{</w:t>
      </w:r>
      <w:r>
        <w:rPr>
          <w:rStyle w:val="TexteC"/>
          <w:lang w:val="en-US"/>
        </w:rPr>
        <w:t>…, …</w:t>
      </w:r>
      <w:r w:rsidR="007F7CFE">
        <w:rPr>
          <w:rStyle w:val="TexteC"/>
          <w:lang w:val="en-US"/>
        </w:rPr>
        <w:t>}</w:t>
      </w:r>
      <w:r>
        <w:rPr>
          <w:rStyle w:val="TexteC"/>
          <w:lang w:val="en-US"/>
        </w:rPr>
        <w:t>, …</w:t>
      </w:r>
      <w:r w:rsidR="007F7CFE">
        <w:rPr>
          <w:rStyle w:val="TexteC"/>
          <w:lang w:val="en-US"/>
        </w:rPr>
        <w:t xml:space="preserve">, </w:t>
      </w:r>
      <w:r>
        <w:rPr>
          <w:rStyle w:val="TexteC"/>
          <w:lang w:val="en-US"/>
        </w:rPr>
        <w:t xml:space="preserve"> </w:t>
      </w:r>
      <w:r w:rsidR="007F7CFE">
        <w:rPr>
          <w:rStyle w:val="TexteC"/>
          <w:lang w:val="en-US"/>
        </w:rPr>
        <w:t xml:space="preserve">{…, …} </w:t>
      </w:r>
      <w:r>
        <w:rPr>
          <w:rStyle w:val="TexteC"/>
          <w:lang w:val="en-US"/>
        </w:rPr>
        <w:t>};</w:t>
      </w:r>
    </w:p>
    <w:p w:rsidR="004028D5" w:rsidRDefault="00D349DA" w:rsidP="004028D5">
      <w:pPr>
        <w:rPr>
          <w:lang w:val="en-US"/>
        </w:rPr>
      </w:pPr>
      <w:proofErr w:type="gramStart"/>
      <w:r>
        <w:rPr>
          <w:lang w:val="en-US"/>
        </w:rPr>
        <w:t>where</w:t>
      </w:r>
      <w:proofErr w:type="gramEnd"/>
      <w:r>
        <w:rPr>
          <w:lang w:val="en-US"/>
        </w:rPr>
        <w:t xml:space="preserve"> XXX stands for </w:t>
      </w:r>
      <w:r w:rsidRPr="00566A15">
        <w:rPr>
          <w:rStyle w:val="LienMthode"/>
          <w:lang w:val="en-US"/>
        </w:rPr>
        <w:t>makeQualifiedName</w:t>
      </w:r>
      <w:r w:rsidRPr="00566A15">
        <w:rPr>
          <w:rStyle w:val="TexteC"/>
          <w:lang w:val="en-US"/>
        </w:rPr>
        <w:t>(</w:t>
      </w:r>
      <w:r w:rsidRPr="00566A15">
        <w:rPr>
          <w:rStyle w:val="LienChamps"/>
          <w:lang w:val="en-US"/>
        </w:rPr>
        <w:t>_currentClass</w:t>
      </w:r>
      <w:r w:rsidRPr="00566A15">
        <w:rPr>
          <w:rStyle w:val="TexteC"/>
          <w:lang w:val="en-US"/>
        </w:rPr>
        <w:t>.</w:t>
      </w:r>
      <w:r w:rsidRPr="00566A15">
        <w:rPr>
          <w:rStyle w:val="LienMthode"/>
          <w:lang w:val="en-US"/>
        </w:rPr>
        <w:t>front</w:t>
      </w:r>
      <w:r w:rsidRPr="00566A15">
        <w:rPr>
          <w:rStyle w:val="TexteC"/>
          <w:lang w:val="en-US"/>
        </w:rPr>
        <w:t>())</w:t>
      </w:r>
      <w:r>
        <w:rPr>
          <w:lang w:val="en-US"/>
        </w:rPr>
        <w:t xml:space="preserve"> and </w:t>
      </w:r>
      <w:r w:rsidR="004028D5" w:rsidRPr="00566A15">
        <w:rPr>
          <w:rStyle w:val="TexteC"/>
          <w:lang w:val="en-US"/>
        </w:rPr>
        <w:t>xxx</w:t>
      </w:r>
      <w:r w:rsidR="004028D5">
        <w:rPr>
          <w:lang w:val="en-US"/>
        </w:rPr>
        <w:t xml:space="preserve"> stands for </w:t>
      </w:r>
      <w:r w:rsidR="004028D5" w:rsidRPr="004028D5">
        <w:rPr>
          <w:rStyle w:val="LienChamps"/>
          <w:lang w:val="en-US"/>
        </w:rPr>
        <w:t>_currentClassInfo</w:t>
      </w:r>
      <w:r w:rsidR="004028D5" w:rsidRPr="004028D5">
        <w:rPr>
          <w:rStyle w:val="TexteC"/>
          <w:lang w:val="en-US"/>
        </w:rPr>
        <w:t>.</w:t>
      </w:r>
      <w:r w:rsidR="004028D5" w:rsidRPr="004028D5">
        <w:rPr>
          <w:rStyle w:val="LienMthode"/>
          <w:lang w:val="en-US"/>
        </w:rPr>
        <w:t>front</w:t>
      </w:r>
      <w:r w:rsidR="004028D5" w:rsidRPr="004028D5">
        <w:rPr>
          <w:rStyle w:val="TexteC"/>
          <w:lang w:val="en-US"/>
        </w:rPr>
        <w:t>().</w:t>
      </w:r>
      <w:r w:rsidR="004028D5" w:rsidRPr="004028D5">
        <w:rPr>
          <w:rStyle w:val="LienMthode"/>
          <w:lang w:val="en-US"/>
        </w:rPr>
        <w:t>numberOfMethods</w:t>
      </w:r>
      <w:r w:rsidR="004028D5" w:rsidRPr="004028D5">
        <w:rPr>
          <w:rStyle w:val="TexteC"/>
          <w:lang w:val="en-US"/>
        </w:rPr>
        <w:t>()</w:t>
      </w:r>
      <w:r w:rsidR="00DA47DD">
        <w:rPr>
          <w:lang w:val="en-US"/>
        </w:rPr>
        <w:t xml:space="preserve">; </w:t>
      </w:r>
      <w:r w:rsidR="004028D5">
        <w:rPr>
          <w:lang w:val="en-US"/>
        </w:rPr>
        <w:t xml:space="preserve">this definition is compatible with the declaration done by the method </w:t>
      </w:r>
      <w:r w:rsidR="004028D5" w:rsidRPr="00566A15">
        <w:rPr>
          <w:rStyle w:val="LienMthode"/>
          <w:lang w:val="en-US"/>
        </w:rPr>
        <w:t>insertStaticVMTDeclaration</w:t>
      </w:r>
      <w:r w:rsidR="004028D5">
        <w:rPr>
          <w:lang w:val="en-US"/>
        </w:rPr>
        <w:t>.</w:t>
      </w:r>
    </w:p>
    <w:p w:rsidR="004028D5" w:rsidRDefault="004028D5" w:rsidP="004028D5">
      <w:pPr>
        <w:rPr>
          <w:lang w:val="en-US"/>
        </w:rPr>
      </w:pPr>
    </w:p>
    <w:p w:rsidR="00B913F9" w:rsidRDefault="00B913F9" w:rsidP="00B913F9">
      <w:pPr>
        <w:rPr>
          <w:lang w:val="en-US"/>
        </w:rPr>
      </w:pPr>
      <w:r>
        <w:rPr>
          <w:lang w:val="en-US"/>
        </w:rPr>
        <w:t xml:space="preserve">For each </w:t>
      </w:r>
      <w:r w:rsidRPr="00566A15">
        <w:rPr>
          <w:rStyle w:val="TexteC"/>
          <w:lang w:val="en-US"/>
        </w:rPr>
        <w:t>0 ≤ i &lt;</w:t>
      </w:r>
      <w:r w:rsidRPr="00B913F9">
        <w:rPr>
          <w:rStyle w:val="TexteC"/>
          <w:lang w:val="en-US"/>
        </w:rPr>
        <w:t xml:space="preserve"> </w:t>
      </w:r>
      <w:r w:rsidRPr="00566A15">
        <w:rPr>
          <w:rStyle w:val="TexteC"/>
          <w:lang w:val="en-US"/>
        </w:rPr>
        <w:t>xxx</w:t>
      </w:r>
      <w:r>
        <w:rPr>
          <w:lang w:val="en-US"/>
        </w:rPr>
        <w:t xml:space="preserve">, </w:t>
      </w:r>
      <w:r w:rsidRPr="00566A15">
        <w:rPr>
          <w:rStyle w:val="TexteC"/>
          <w:lang w:val="en-US"/>
        </w:rPr>
        <w:t>iter</w:t>
      </w:r>
      <w:r>
        <w:rPr>
          <w:lang w:val="en-US"/>
        </w:rPr>
        <w:t xml:space="preserve"> of type </w:t>
      </w:r>
      <w:r w:rsidRPr="00B913F9">
        <w:rPr>
          <w:rStyle w:val="LienClasseC"/>
          <w:lang w:val="en-US"/>
        </w:rPr>
        <w:t>ClassInfo</w:t>
      </w:r>
      <w:r w:rsidRPr="00B913F9">
        <w:rPr>
          <w:rStyle w:val="TexteC"/>
          <w:lang w:val="en-US"/>
        </w:rPr>
        <w:t>::</w:t>
      </w:r>
      <w:r w:rsidRPr="00B913F9">
        <w:rPr>
          <w:rStyle w:val="LienClasseC"/>
          <w:lang w:val="en-US"/>
        </w:rPr>
        <w:t>MethodIterator</w:t>
      </w:r>
      <w:r>
        <w:rPr>
          <w:lang w:val="en-US"/>
        </w:rPr>
        <w:t xml:space="preserve"> points onto the </w:t>
      </w:r>
      <w:proofErr w:type="spellStart"/>
      <w:r>
        <w:rPr>
          <w:lang w:val="en-US"/>
        </w:rPr>
        <w:t>i</w:t>
      </w:r>
      <w:r w:rsidRPr="00B913F9">
        <w:rPr>
          <w:vertAlign w:val="superscript"/>
          <w:lang w:val="en-US"/>
        </w:rPr>
        <w:t>th</w:t>
      </w:r>
      <w:proofErr w:type="spellEnd"/>
      <w:r w:rsidRPr="00B913F9">
        <w:rPr>
          <w:lang w:val="en-US"/>
        </w:rPr>
        <w:t xml:space="preserve"> </w:t>
      </w:r>
      <w:r>
        <w:rPr>
          <w:lang w:val="en-US"/>
        </w:rPr>
        <w:t xml:space="preserve">element of the virtual method table (see </w:t>
      </w:r>
      <w:r w:rsidRPr="00B913F9">
        <w:rPr>
          <w:rStyle w:val="LienChamps"/>
          <w:lang w:val="en-US"/>
        </w:rPr>
        <w:t>_currentClassInfo</w:t>
      </w:r>
      <w:r w:rsidRPr="00B913F9">
        <w:rPr>
          <w:rStyle w:val="TexteC"/>
          <w:lang w:val="en-US"/>
        </w:rPr>
        <w:t>.</w:t>
      </w:r>
      <w:r w:rsidRPr="00B913F9">
        <w:rPr>
          <w:rStyle w:val="LienMthode"/>
          <w:lang w:val="en-US"/>
        </w:rPr>
        <w:t>front</w:t>
      </w:r>
      <w:r w:rsidRPr="00B913F9">
        <w:rPr>
          <w:rStyle w:val="TexteC"/>
          <w:lang w:val="en-US"/>
        </w:rPr>
        <w:t>().</w:t>
      </w:r>
      <w:r>
        <w:rPr>
          <w:rStyle w:val="LienMthode"/>
          <w:lang w:val="en-US"/>
        </w:rPr>
        <w:t>begin</w:t>
      </w:r>
      <w:r w:rsidRPr="00B913F9">
        <w:rPr>
          <w:rStyle w:val="LienMthode"/>
          <w:lang w:val="en-US"/>
        </w:rPr>
        <w:t>OfMethods</w:t>
      </w:r>
      <w:r w:rsidRPr="00B913F9">
        <w:rPr>
          <w:rStyle w:val="TexteC"/>
          <w:lang w:val="en-US"/>
        </w:rPr>
        <w:t>()</w:t>
      </w:r>
      <w:r>
        <w:rPr>
          <w:lang w:val="en-US"/>
        </w:rPr>
        <w:t xml:space="preserve"> and </w:t>
      </w:r>
      <w:r w:rsidRPr="00B913F9">
        <w:rPr>
          <w:rStyle w:val="LienChamps"/>
          <w:lang w:val="en-US"/>
        </w:rPr>
        <w:t>_currentClassInfo</w:t>
      </w:r>
      <w:r w:rsidRPr="00B913F9">
        <w:rPr>
          <w:rStyle w:val="TexteC"/>
          <w:lang w:val="en-US"/>
        </w:rPr>
        <w:t>.</w:t>
      </w:r>
      <w:r w:rsidRPr="00B913F9">
        <w:rPr>
          <w:rStyle w:val="LienMthode"/>
          <w:lang w:val="en-US"/>
        </w:rPr>
        <w:t>front</w:t>
      </w:r>
      <w:r w:rsidRPr="00B913F9">
        <w:rPr>
          <w:rStyle w:val="TexteC"/>
          <w:lang w:val="en-US"/>
        </w:rPr>
        <w:t>().</w:t>
      </w:r>
      <w:r w:rsidRPr="00B913F9">
        <w:rPr>
          <w:rStyle w:val="LienMthode"/>
          <w:lang w:val="en-US"/>
        </w:rPr>
        <w:t>endOfMethods</w:t>
      </w:r>
      <w:r w:rsidRPr="00B913F9">
        <w:rPr>
          <w:rStyle w:val="TexteC"/>
          <w:lang w:val="en-US"/>
        </w:rPr>
        <w:t>()</w:t>
      </w:r>
      <w:r>
        <w:rPr>
          <w:lang w:val="en-US"/>
        </w:rPr>
        <w:t>).</w:t>
      </w:r>
    </w:p>
    <w:p w:rsidR="00B913F9" w:rsidRPr="00B913F9" w:rsidRDefault="00B913F9" w:rsidP="00B913F9">
      <w:pPr>
        <w:pStyle w:val="Paragraphedeliste"/>
        <w:numPr>
          <w:ilvl w:val="0"/>
          <w:numId w:val="31"/>
        </w:numPr>
      </w:pPr>
      <w:r w:rsidRPr="00B913F9">
        <w:t xml:space="preserve">if </w:t>
      </w:r>
      <w:r w:rsidRPr="00B913F9">
        <w:rPr>
          <w:rStyle w:val="TexteC"/>
        </w:rPr>
        <w:t>iter-&gt;</w:t>
      </w:r>
      <w:r w:rsidRPr="00B913F9">
        <w:rPr>
          <w:rStyle w:val="LienMthode"/>
        </w:rPr>
        <w:t>isMethod</w:t>
      </w:r>
      <w:r w:rsidRPr="00B913F9">
        <w:rPr>
          <w:rStyle w:val="TexteC"/>
        </w:rPr>
        <w:t>()</w:t>
      </w:r>
      <w:r>
        <w:t>,</w:t>
      </w:r>
    </w:p>
    <w:p w:rsidR="00B913F9" w:rsidRPr="00B913F9" w:rsidRDefault="00B913F9" w:rsidP="00B913F9">
      <w:pPr>
        <w:pStyle w:val="Paragraphedeliste"/>
        <w:numPr>
          <w:ilvl w:val="0"/>
          <w:numId w:val="30"/>
        </w:numPr>
        <w:rPr>
          <w:rStyle w:val="TexteC"/>
          <w:lang w:val="en-US"/>
        </w:rPr>
      </w:pPr>
      <w:r w:rsidRPr="00B913F9">
        <w:rPr>
          <w:rStyle w:val="TexteC"/>
          <w:lang w:val="en-US"/>
        </w:rPr>
        <w:t>_frama_c_vmt[</w:t>
      </w:r>
      <w:r w:rsidRPr="00566A15">
        <w:rPr>
          <w:rStyle w:val="TexteC"/>
          <w:lang w:val="en-US"/>
        </w:rPr>
        <w:t>i</w:t>
      </w:r>
      <w:r w:rsidRPr="00B913F9">
        <w:rPr>
          <w:rStyle w:val="TexteC"/>
          <w:lang w:val="en-US"/>
        </w:rPr>
        <w:t>].method_ptr</w:t>
      </w:r>
      <w:r w:rsidRPr="00566A15">
        <w:rPr>
          <w:rStyle w:val="TexteC"/>
          <w:lang w:val="en-US"/>
        </w:rPr>
        <w:t xml:space="preserve"> = </w:t>
      </w:r>
      <w:r w:rsidRPr="00B913F9">
        <w:rPr>
          <w:rStyle w:val="TexteC"/>
          <w:lang w:val="en-US"/>
        </w:rPr>
        <w:t>(void (*)()) &amp;</w:t>
      </w:r>
      <w:r w:rsidRPr="00B913F9">
        <w:rPr>
          <w:rStyle w:val="LienMthode"/>
          <w:lang w:val="en-US"/>
        </w:rPr>
        <w:t>makeQualifiedName</w:t>
      </w:r>
      <w:r w:rsidRPr="00B913F9">
        <w:rPr>
          <w:rStyle w:val="TexteC"/>
          <w:lang w:val="en-US"/>
        </w:rPr>
        <w:t>(*iter-&gt;getMethod());</w:t>
      </w:r>
    </w:p>
    <w:p w:rsidR="00B913F9" w:rsidRPr="00566A15" w:rsidRDefault="00B913F9" w:rsidP="00B913F9">
      <w:pPr>
        <w:pStyle w:val="Paragraphedeliste"/>
        <w:numPr>
          <w:ilvl w:val="0"/>
          <w:numId w:val="30"/>
        </w:numPr>
        <w:rPr>
          <w:rStyle w:val="TexteC"/>
          <w:lang w:val="en-US"/>
        </w:rPr>
      </w:pPr>
      <w:r w:rsidRPr="00B913F9">
        <w:rPr>
          <w:rStyle w:val="TexteC"/>
          <w:lang w:val="en-US"/>
        </w:rPr>
        <w:t>_frama_c_vmt_content[i].shift_this</w:t>
      </w:r>
    </w:p>
    <w:p w:rsidR="00B913F9" w:rsidRPr="00B913F9" w:rsidRDefault="00B913F9" w:rsidP="00B913F9">
      <w:pPr>
        <w:pStyle w:val="Paragraphedeliste"/>
        <w:ind w:left="1068" w:firstLine="348"/>
        <w:rPr>
          <w:rStyle w:val="TexteC"/>
          <w:lang w:val="en-US"/>
        </w:rPr>
      </w:pPr>
      <w:r w:rsidRPr="00B913F9">
        <w:rPr>
          <w:rStyle w:val="TexteC"/>
          <w:lang w:val="en-US"/>
        </w:rPr>
        <w:t>= (void*) (((_currentClass*) 0)-&gt;_frama_c_sub target) - (void*) (((_currentClass*) 0)-&gt;_frama_c_sub iter)</w:t>
      </w:r>
    </w:p>
    <w:p w:rsidR="00B913F9" w:rsidRPr="00B913F9" w:rsidRDefault="00B913F9" w:rsidP="00B913F9">
      <w:pPr>
        <w:pStyle w:val="Paragraphedeliste"/>
        <w:numPr>
          <w:ilvl w:val="0"/>
          <w:numId w:val="31"/>
        </w:numPr>
      </w:pPr>
      <w:r w:rsidRPr="00B913F9">
        <w:t xml:space="preserve">if </w:t>
      </w:r>
      <w:r w:rsidRPr="00B913F9">
        <w:rPr>
          <w:rStyle w:val="TexteC"/>
        </w:rPr>
        <w:t>iter-&gt;</w:t>
      </w:r>
      <w:r w:rsidRPr="00B913F9">
        <w:rPr>
          <w:rStyle w:val="LienMthode"/>
        </w:rPr>
        <w:t>is</w:t>
      </w:r>
      <w:r>
        <w:rPr>
          <w:rStyle w:val="LienMthode"/>
        </w:rPr>
        <w:t>VirtualBaseClass</w:t>
      </w:r>
      <w:r w:rsidRPr="00B913F9">
        <w:rPr>
          <w:rStyle w:val="TexteC"/>
        </w:rPr>
        <w:t>()</w:t>
      </w:r>
      <w:r>
        <w:t>,</w:t>
      </w:r>
    </w:p>
    <w:p w:rsidR="00B913F9" w:rsidRPr="00B913F9" w:rsidRDefault="00B913F9" w:rsidP="00B913F9">
      <w:pPr>
        <w:pStyle w:val="Paragraphedeliste"/>
        <w:numPr>
          <w:ilvl w:val="0"/>
          <w:numId w:val="30"/>
        </w:numPr>
        <w:rPr>
          <w:rStyle w:val="TexteC"/>
          <w:lang w:val="en-US"/>
        </w:rPr>
      </w:pPr>
      <w:r w:rsidRPr="00B913F9">
        <w:rPr>
          <w:rStyle w:val="TexteC"/>
          <w:lang w:val="en-US"/>
        </w:rPr>
        <w:t>_frama_c_vmt[</w:t>
      </w:r>
      <w:r w:rsidRPr="00566A15">
        <w:rPr>
          <w:rStyle w:val="TexteC"/>
          <w:lang w:val="en-US"/>
        </w:rPr>
        <w:t>i</w:t>
      </w:r>
      <w:r w:rsidRPr="00B913F9">
        <w:rPr>
          <w:rStyle w:val="TexteC"/>
          <w:lang w:val="en-US"/>
        </w:rPr>
        <w:t>].method_ptr</w:t>
      </w:r>
      <w:r w:rsidRPr="00566A15">
        <w:rPr>
          <w:rStyle w:val="TexteC"/>
          <w:lang w:val="en-US"/>
        </w:rPr>
        <w:t xml:space="preserve"> = </w:t>
      </w:r>
      <w:r w:rsidRPr="00B913F9">
        <w:rPr>
          <w:rStyle w:val="TexteC"/>
          <w:lang w:val="en-US"/>
        </w:rPr>
        <w:t xml:space="preserve">(void (*)()) </w:t>
      </w:r>
      <w:r w:rsidR="002F5BFE">
        <w:rPr>
          <w:rStyle w:val="TexteC"/>
          <w:lang w:val="en-US"/>
        </w:rPr>
        <w:t>0</w:t>
      </w:r>
      <w:r w:rsidRPr="00B913F9">
        <w:rPr>
          <w:rStyle w:val="TexteC"/>
          <w:lang w:val="en-US"/>
        </w:rPr>
        <w:t>;</w:t>
      </w:r>
    </w:p>
    <w:p w:rsidR="00B913F9" w:rsidRPr="00566A15" w:rsidRDefault="00B913F9" w:rsidP="00B913F9">
      <w:pPr>
        <w:pStyle w:val="Paragraphedeliste"/>
        <w:numPr>
          <w:ilvl w:val="0"/>
          <w:numId w:val="30"/>
        </w:numPr>
        <w:rPr>
          <w:rStyle w:val="TexteC"/>
          <w:lang w:val="en-US"/>
        </w:rPr>
      </w:pPr>
      <w:r w:rsidRPr="00B913F9">
        <w:rPr>
          <w:rStyle w:val="TexteC"/>
          <w:lang w:val="en-US"/>
        </w:rPr>
        <w:t>_frama_c_vmt_content[i].shift_this</w:t>
      </w:r>
    </w:p>
    <w:p w:rsidR="00B913F9" w:rsidRPr="00B913F9" w:rsidRDefault="00B913F9" w:rsidP="00B913F9">
      <w:pPr>
        <w:pStyle w:val="Paragraphedeliste"/>
        <w:ind w:left="1068" w:firstLine="348"/>
        <w:rPr>
          <w:rStyle w:val="TexteC"/>
          <w:lang w:val="en-US"/>
        </w:rPr>
      </w:pPr>
      <w:r w:rsidRPr="00B913F9">
        <w:rPr>
          <w:rStyle w:val="TexteC"/>
          <w:lang w:val="en-US"/>
        </w:rPr>
        <w:t>= (void*) (((_currentClass*) 0)-&gt;_frama_c_sub target) - (void*) (((_currentClass*) 0)-&gt;_frama_c_sub iter)</w:t>
      </w:r>
    </w:p>
    <w:p w:rsidR="00B913F9" w:rsidRDefault="002F5BFE" w:rsidP="004028D5">
      <w:pPr>
        <w:rPr>
          <w:lang w:val="en-US"/>
        </w:rPr>
      </w:pPr>
      <w:proofErr w:type="gramStart"/>
      <w:r>
        <w:rPr>
          <w:lang w:val="en-US"/>
        </w:rPr>
        <w:t>where</w:t>
      </w:r>
      <w:proofErr w:type="gramEnd"/>
      <w:r>
        <w:rPr>
          <w:lang w:val="en-US"/>
        </w:rPr>
        <w:t xml:space="preserve"> </w:t>
      </w:r>
      <w:r w:rsidRPr="00566A15">
        <w:rPr>
          <w:rStyle w:val="TexteC"/>
          <w:lang w:val="en-US"/>
        </w:rPr>
        <w:t>target</w:t>
      </w:r>
      <w:r>
        <w:rPr>
          <w:lang w:val="en-US"/>
        </w:rPr>
        <w:t xml:space="preserve"> is the target of the class path </w:t>
      </w:r>
      <w:r w:rsidRPr="00566A15">
        <w:rPr>
          <w:rStyle w:val="TexteC"/>
          <w:lang w:val="en-US"/>
        </w:rPr>
        <w:t>iter-&gt;</w:t>
      </w:r>
      <w:r w:rsidRPr="00566A15">
        <w:rPr>
          <w:rStyle w:val="LienMthode"/>
          <w:lang w:val="en-US"/>
        </w:rPr>
        <w:t>getVirtualInheritancePath</w:t>
      </w:r>
      <w:r w:rsidRPr="00566A15">
        <w:rPr>
          <w:rStyle w:val="TexteC"/>
          <w:lang w:val="en-US"/>
        </w:rPr>
        <w:t>()</w:t>
      </w:r>
      <w:r>
        <w:rPr>
          <w:lang w:val="en-US"/>
        </w:rPr>
        <w:t>/</w:t>
      </w:r>
      <w:proofErr w:type="spellStart"/>
      <w:r w:rsidRPr="00566A15">
        <w:rPr>
          <w:rStyle w:val="TexteC"/>
          <w:lang w:val="en-US"/>
        </w:rPr>
        <w:t>iter</w:t>
      </w:r>
      <w:proofErr w:type="spellEnd"/>
      <w:r w:rsidRPr="00566A15">
        <w:rPr>
          <w:rStyle w:val="TexteC"/>
          <w:lang w:val="en-US"/>
        </w:rPr>
        <w:t>-&gt;</w:t>
      </w:r>
      <w:r w:rsidRPr="00566A15">
        <w:rPr>
          <w:rStyle w:val="LienMthode"/>
          <w:lang w:val="en-US"/>
        </w:rPr>
        <w:t>getInheritancePath</w:t>
      </w:r>
      <w:r w:rsidRPr="00566A15">
        <w:rPr>
          <w:rStyle w:val="TexteC"/>
          <w:lang w:val="en-US"/>
        </w:rPr>
        <w:t>()</w:t>
      </w:r>
      <w:r>
        <w:rPr>
          <w:lang w:val="en-US"/>
        </w:rPr>
        <w:t>.</w:t>
      </w:r>
    </w:p>
    <w:p w:rsidR="00B913F9" w:rsidRDefault="00B913F9" w:rsidP="004028D5">
      <w:pPr>
        <w:rPr>
          <w:lang w:val="en-US"/>
        </w:rPr>
      </w:pPr>
    </w:p>
    <w:p w:rsidR="004028D5" w:rsidRDefault="006A61C9" w:rsidP="004028D5">
      <w:pPr>
        <w:rPr>
          <w:lang w:val="en-US"/>
        </w:rPr>
      </w:pPr>
      <w:r>
        <w:rPr>
          <w:lang w:val="en-US"/>
        </w:rPr>
        <w:t>For</w:t>
      </w:r>
      <w:r w:rsidR="00922544">
        <w:rPr>
          <w:lang w:val="en-US"/>
        </w:rPr>
        <w:t xml:space="preserve"> the example</w:t>
      </w:r>
      <w:r>
        <w:rPr>
          <w:lang w:val="en-US"/>
        </w:rPr>
        <w:t xml:space="preserve"> 1,</w:t>
      </w:r>
    </w:p>
    <w:p w:rsidR="007863A1" w:rsidRDefault="00B30180" w:rsidP="0040117A">
      <w:pPr>
        <w:jc w:val="center"/>
        <w:rPr>
          <w:lang w:val="en-US"/>
        </w:rPr>
      </w:pPr>
      <w:r>
        <w:rPr>
          <w:noProof/>
        </w:rPr>
        <w:drawing>
          <wp:inline distT="0" distB="0" distL="0" distR="0">
            <wp:extent cx="5962650" cy="1924050"/>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62650" cy="1924050"/>
                    </a:xfrm>
                    <a:prstGeom prst="rect">
                      <a:avLst/>
                    </a:prstGeom>
                    <a:noFill/>
                    <a:ln>
                      <a:noFill/>
                    </a:ln>
                  </pic:spPr>
                </pic:pic>
              </a:graphicData>
            </a:graphic>
          </wp:inline>
        </w:drawing>
      </w:r>
    </w:p>
    <w:p w:rsidR="0040117A" w:rsidRDefault="0040117A" w:rsidP="0040117A">
      <w:pPr>
        <w:rPr>
          <w:lang w:val="en-US"/>
        </w:rPr>
      </w:pPr>
      <w:r>
        <w:rPr>
          <w:lang w:val="en-US"/>
        </w:rPr>
        <w:t>For the example 2,</w:t>
      </w:r>
    </w:p>
    <w:p w:rsidR="0040117A" w:rsidRDefault="00B30180" w:rsidP="00B30180">
      <w:pPr>
        <w:jc w:val="center"/>
        <w:rPr>
          <w:lang w:val="en-US"/>
        </w:rPr>
      </w:pPr>
      <w:r>
        <w:rPr>
          <w:noProof/>
        </w:rPr>
        <w:drawing>
          <wp:inline distT="0" distB="0" distL="0" distR="0">
            <wp:extent cx="6029325" cy="2324100"/>
            <wp:effectExtent l="0" t="0" r="9525"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29325" cy="2324100"/>
                    </a:xfrm>
                    <a:prstGeom prst="rect">
                      <a:avLst/>
                    </a:prstGeom>
                    <a:noFill/>
                    <a:ln>
                      <a:noFill/>
                    </a:ln>
                  </pic:spPr>
                </pic:pic>
              </a:graphicData>
            </a:graphic>
          </wp:inline>
        </w:drawing>
      </w:r>
    </w:p>
    <w:p w:rsidR="009752DA" w:rsidRDefault="009752DA" w:rsidP="00B30180">
      <w:pPr>
        <w:rPr>
          <w:lang w:val="en-US"/>
        </w:rPr>
      </w:pPr>
    </w:p>
    <w:p w:rsidR="00B30180" w:rsidRDefault="00B30180" w:rsidP="00B30180">
      <w:pPr>
        <w:rPr>
          <w:lang w:val="en-US"/>
        </w:rPr>
      </w:pPr>
      <w:r>
        <w:rPr>
          <w:lang w:val="en-US"/>
        </w:rPr>
        <w:t>For the example 3,</w:t>
      </w:r>
    </w:p>
    <w:p w:rsidR="00B30180" w:rsidRDefault="00900561" w:rsidP="00091959">
      <w:pPr>
        <w:jc w:val="center"/>
        <w:rPr>
          <w:lang w:val="en-US"/>
        </w:rPr>
      </w:pPr>
      <w:r>
        <w:rPr>
          <w:noProof/>
        </w:rPr>
        <w:lastRenderedPageBreak/>
        <w:drawing>
          <wp:inline distT="0" distB="0" distL="0" distR="0">
            <wp:extent cx="6315075" cy="3009900"/>
            <wp:effectExtent l="0" t="0" r="9525"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315075" cy="3009900"/>
                    </a:xfrm>
                    <a:prstGeom prst="rect">
                      <a:avLst/>
                    </a:prstGeom>
                    <a:noFill/>
                    <a:ln>
                      <a:noFill/>
                    </a:ln>
                  </pic:spPr>
                </pic:pic>
              </a:graphicData>
            </a:graphic>
          </wp:inline>
        </w:drawing>
      </w:r>
    </w:p>
    <w:p w:rsidR="00091959" w:rsidRDefault="00091959" w:rsidP="007863A1">
      <w:pPr>
        <w:rPr>
          <w:lang w:val="en-US"/>
        </w:rPr>
      </w:pPr>
    </w:p>
    <w:p w:rsidR="007863A1" w:rsidRDefault="007863A1" w:rsidP="007863A1">
      <w:pPr>
        <w:rPr>
          <w:lang w:val="en-US"/>
        </w:rPr>
      </w:pPr>
      <w:r>
        <w:rPr>
          <w:lang w:val="en-US"/>
        </w:rPr>
        <w:t xml:space="preserve">Our method is called by the method </w:t>
      </w:r>
      <w:r w:rsidRPr="00566A15">
        <w:rPr>
          <w:rStyle w:val="LienMthode"/>
          <w:lang w:val="en-US"/>
        </w:rPr>
        <w:t>exitClass</w:t>
      </w:r>
      <w:r>
        <w:rPr>
          <w:lang w:val="en-US"/>
        </w:rPr>
        <w:t xml:space="preserve">, before the methods </w:t>
      </w:r>
      <w:r w:rsidRPr="007863A1">
        <w:rPr>
          <w:rStyle w:val="LienMthode"/>
          <w:lang w:val="en-US"/>
        </w:rPr>
        <w:t>insertStaticBaseClassesDefinition</w:t>
      </w:r>
      <w:r>
        <w:rPr>
          <w:lang w:val="en-US"/>
        </w:rPr>
        <w:t xml:space="preserve">, </w:t>
      </w:r>
      <w:r w:rsidRPr="007863A1">
        <w:rPr>
          <w:rStyle w:val="LienMthode"/>
          <w:lang w:val="en-US"/>
        </w:rPr>
        <w:t>insertDeclStaticVMTHeaderDefinition</w:t>
      </w:r>
      <w:r>
        <w:rPr>
          <w:lang w:val="en-US"/>
        </w:rPr>
        <w:t xml:space="preserve">, </w:t>
      </w:r>
      <w:r w:rsidRPr="007863A1">
        <w:rPr>
          <w:rStyle w:val="LienMthode"/>
          <w:lang w:val="en-US"/>
        </w:rPr>
        <w:t>insertStaticRTTIDefinition</w:t>
      </w:r>
      <w:r>
        <w:rPr>
          <w:lang w:val="en-US"/>
        </w:rPr>
        <w:t xml:space="preserve"> and </w:t>
      </w:r>
      <w:r w:rsidRPr="007863A1">
        <w:rPr>
          <w:rStyle w:val="LienMthode"/>
          <w:lang w:val="en-US"/>
        </w:rPr>
        <w:t>insertStaticVMTHeaderDefinition</w:t>
      </w:r>
      <w:r>
        <w:rPr>
          <w:lang w:val="en-US"/>
        </w:rPr>
        <w:t xml:space="preserve"> for each class that has virtual methods.</w:t>
      </w:r>
    </w:p>
    <w:p w:rsidR="004028D5" w:rsidRDefault="004028D5" w:rsidP="004028D5">
      <w:pPr>
        <w:pStyle w:val="Relatives"/>
        <w:rPr>
          <w:lang w:val="en-US"/>
        </w:rPr>
      </w:pPr>
    </w:p>
    <w:p w:rsidR="004028D5" w:rsidRDefault="004028D5" w:rsidP="004028D5">
      <w:pPr>
        <w:pStyle w:val="RelativesItem"/>
        <w:rPr>
          <w:lang w:val="en-US"/>
        </w:rPr>
      </w:pPr>
      <w:r>
        <w:rPr>
          <w:lang w:val="en-US"/>
        </w:rPr>
        <w:t xml:space="preserve">The method </w:t>
      </w:r>
      <w:r w:rsidRPr="00BB611B">
        <w:rPr>
          <w:rStyle w:val="LienMthode"/>
        </w:rPr>
        <w:t>insertStaticVMTDe</w:t>
      </w:r>
      <w:r w:rsidR="00922544">
        <w:rPr>
          <w:rStyle w:val="LienMthode"/>
        </w:rPr>
        <w:t>claration</w:t>
      </w:r>
      <w:r>
        <w:rPr>
          <w:lang w:val="en-US"/>
        </w:rPr>
        <w:t>,</w:t>
      </w:r>
    </w:p>
    <w:p w:rsidR="00922544" w:rsidRDefault="00922544" w:rsidP="004028D5">
      <w:pPr>
        <w:pStyle w:val="RelativesItem"/>
        <w:rPr>
          <w:lang w:val="en-US"/>
        </w:rPr>
      </w:pPr>
      <w:r>
        <w:rPr>
          <w:lang w:val="en-US"/>
        </w:rPr>
        <w:t xml:space="preserve">the classes </w:t>
      </w:r>
      <w:r w:rsidRPr="00566A15">
        <w:rPr>
          <w:rStyle w:val="LienClasseC"/>
          <w:lang w:val="en-US"/>
        </w:rPr>
        <w:t>ClassInfo</w:t>
      </w:r>
      <w:r w:rsidR="00401C69">
        <w:rPr>
          <w:lang w:val="en-US"/>
        </w:rPr>
        <w:t xml:space="preserve">, </w:t>
      </w:r>
      <w:r w:rsidR="00401C69" w:rsidRPr="00566A15">
        <w:rPr>
          <w:rStyle w:val="LienClasseC"/>
          <w:lang w:val="en-US"/>
        </w:rPr>
        <w:t>ClassInfo</w:t>
      </w:r>
      <w:r w:rsidR="00401C69" w:rsidRPr="00566A15">
        <w:rPr>
          <w:rStyle w:val="TexteC"/>
          <w:lang w:val="en-US"/>
        </w:rPr>
        <w:t>::</w:t>
      </w:r>
      <w:r w:rsidR="00401C69" w:rsidRPr="00566A15">
        <w:rPr>
          <w:rStyle w:val="LienClasseC"/>
          <w:lang w:val="en-US"/>
        </w:rPr>
        <w:t>MethodIterator</w:t>
      </w:r>
      <w:r w:rsidR="00401C69">
        <w:rPr>
          <w:lang w:val="en-US"/>
        </w:rPr>
        <w:t xml:space="preserve"> and</w:t>
      </w:r>
      <w:r>
        <w:rPr>
          <w:lang w:val="en-US"/>
        </w:rPr>
        <w:t xml:space="preserve"> </w:t>
      </w:r>
      <w:r w:rsidRPr="00566A15">
        <w:rPr>
          <w:rStyle w:val="LienClasseC"/>
          <w:lang w:val="en-US"/>
        </w:rPr>
        <w:t>ClassInfo</w:t>
      </w:r>
      <w:r w:rsidRPr="00566A15">
        <w:rPr>
          <w:rStyle w:val="TexteC"/>
          <w:lang w:val="en-US"/>
        </w:rPr>
        <w:t>::</w:t>
      </w:r>
      <w:r w:rsidRPr="00566A15">
        <w:rPr>
          <w:rStyle w:val="LienClasseC"/>
          <w:lang w:val="en-US"/>
        </w:rPr>
        <w:t>VirtualMethodInfo</w:t>
      </w:r>
      <w:r>
        <w:rPr>
          <w:lang w:val="en-US"/>
        </w:rPr>
        <w:t>,</w:t>
      </w:r>
    </w:p>
    <w:p w:rsidR="004028D5" w:rsidRDefault="004028D5" w:rsidP="004028D5">
      <w:pPr>
        <w:pStyle w:val="RelativesItem"/>
        <w:rPr>
          <w:lang w:val="en-US"/>
        </w:rPr>
      </w:pPr>
      <w:r>
        <w:rPr>
          <w:lang w:val="en-US"/>
        </w:rPr>
        <w:t xml:space="preserve">the method </w:t>
      </w:r>
      <w:r w:rsidRPr="008300C8">
        <w:rPr>
          <w:rStyle w:val="LienMthode"/>
        </w:rPr>
        <w:t>exitClass</w:t>
      </w:r>
      <w:r>
        <w:rPr>
          <w:lang w:val="en-US"/>
        </w:rPr>
        <w:t>,</w:t>
      </w:r>
    </w:p>
    <w:p w:rsidR="004028D5" w:rsidRPr="008A49E5" w:rsidRDefault="004028D5" w:rsidP="004028D5">
      <w:pPr>
        <w:pStyle w:val="RelativesItem"/>
        <w:rPr>
          <w:lang w:val="en-US"/>
        </w:rPr>
      </w:pPr>
      <w:proofErr w:type="gramStart"/>
      <w:r>
        <w:rPr>
          <w:lang w:val="en-US"/>
        </w:rPr>
        <w:t>the</w:t>
      </w:r>
      <w:proofErr w:type="gramEnd"/>
      <w:r>
        <w:rPr>
          <w:lang w:val="en-US"/>
        </w:rPr>
        <w:t xml:space="preserve"> methods </w:t>
      </w:r>
      <w:r w:rsidR="007863A1">
        <w:rPr>
          <w:lang w:val="en-US"/>
        </w:rPr>
        <w:t xml:space="preserve">the methods </w:t>
      </w:r>
      <w:r w:rsidR="007863A1" w:rsidRPr="007863A1">
        <w:rPr>
          <w:rStyle w:val="LienMthode"/>
          <w:lang w:val="en-US"/>
        </w:rPr>
        <w:t>insertStaticBaseClassesDefinition</w:t>
      </w:r>
      <w:r w:rsidR="007863A1">
        <w:rPr>
          <w:lang w:val="en-US"/>
        </w:rPr>
        <w:t xml:space="preserve">, </w:t>
      </w:r>
      <w:r w:rsidR="007863A1" w:rsidRPr="007863A1">
        <w:rPr>
          <w:rStyle w:val="LienMthode"/>
          <w:lang w:val="en-US"/>
        </w:rPr>
        <w:t>insertDeclStaticVMTHeaderDefinition</w:t>
      </w:r>
      <w:r w:rsidR="007863A1">
        <w:rPr>
          <w:lang w:val="en-US"/>
        </w:rPr>
        <w:t xml:space="preserve">, </w:t>
      </w:r>
      <w:r w:rsidR="007863A1" w:rsidRPr="007863A1">
        <w:rPr>
          <w:rStyle w:val="LienMthode"/>
          <w:lang w:val="en-US"/>
        </w:rPr>
        <w:t>insertStaticRTTIDefinition</w:t>
      </w:r>
      <w:r w:rsidR="007863A1">
        <w:rPr>
          <w:lang w:val="en-US"/>
        </w:rPr>
        <w:t xml:space="preserve"> and </w:t>
      </w:r>
      <w:r w:rsidR="007863A1" w:rsidRPr="007863A1">
        <w:rPr>
          <w:rStyle w:val="LienMthode"/>
          <w:lang w:val="en-US"/>
        </w:rPr>
        <w:t>insertStaticVMTHeaderDefinition</w:t>
      </w:r>
      <w:r>
        <w:rPr>
          <w:lang w:val="en-US"/>
        </w:rPr>
        <w:t>.</w:t>
      </w:r>
    </w:p>
    <w:p w:rsidR="00BC5111" w:rsidRDefault="00BC5111" w:rsidP="00BC5111">
      <w:pPr>
        <w:pStyle w:val="EntteMthode"/>
        <w:rPr>
          <w:lang w:val="en-US"/>
        </w:rPr>
      </w:pPr>
      <w:r w:rsidRPr="002B1A9A">
        <w:rPr>
          <w:b/>
          <w:bCs/>
          <w:lang w:val="en-US"/>
        </w:rPr>
        <w:t>void</w:t>
      </w:r>
      <w:r w:rsidRPr="002B1A9A">
        <w:rPr>
          <w:lang w:val="en-US"/>
        </w:rPr>
        <w:t xml:space="preserve"> </w:t>
      </w:r>
      <w:r w:rsidRPr="002B1A9A">
        <w:rPr>
          <w:rStyle w:val="DfinitionMthode"/>
          <w:lang w:val="en-US"/>
        </w:rPr>
        <w:t>insertStaticBaseClassesDeclaration</w:t>
      </w:r>
      <w:r w:rsidRPr="002B1A9A">
        <w:rPr>
          <w:lang w:val="en-US"/>
        </w:rPr>
        <w:t>(</w:t>
      </w:r>
      <w:r w:rsidRPr="002B1A9A">
        <w:rPr>
          <w:rStyle w:val="LienClasseC"/>
          <w:lang w:val="en-US"/>
        </w:rPr>
        <w:t>ForwardReferenceList</w:t>
      </w:r>
      <w:r w:rsidRPr="002B1A9A">
        <w:rPr>
          <w:lang w:val="en-US"/>
        </w:rPr>
        <w:t xml:space="preserve">&amp; classContent, </w:t>
      </w:r>
      <w:r w:rsidRPr="002B1A9A">
        <w:rPr>
          <w:rStyle w:val="LienType"/>
          <w:lang w:val="en-US"/>
        </w:rPr>
        <w:t>location</w:t>
      </w:r>
      <w:r w:rsidRPr="002B1A9A">
        <w:rPr>
          <w:lang w:val="en-US"/>
        </w:rPr>
        <w:t xml:space="preserve"> classLoc);</w:t>
      </w:r>
    </w:p>
    <w:p w:rsidR="007863A1" w:rsidRDefault="007863A1" w:rsidP="007863A1">
      <w:pPr>
        <w:rPr>
          <w:lang w:val="en-US"/>
        </w:rPr>
      </w:pPr>
      <w:r>
        <w:rPr>
          <w:lang w:val="en-US"/>
        </w:rPr>
        <w:t>Insert the declaration</w:t>
      </w:r>
    </w:p>
    <w:p w:rsidR="007863A1" w:rsidRPr="007F7CFE" w:rsidRDefault="007863A1" w:rsidP="007863A1">
      <w:pPr>
        <w:spacing w:before="120" w:after="120"/>
        <w:ind w:left="567"/>
        <w:rPr>
          <w:rStyle w:val="TexteC"/>
          <w:lang w:val="en-US"/>
        </w:rPr>
      </w:pPr>
      <w:r w:rsidRPr="007863A1">
        <w:rPr>
          <w:rStyle w:val="TexteC"/>
          <w:b/>
          <w:lang w:val="en-US"/>
        </w:rPr>
        <w:t>struct</w:t>
      </w:r>
      <w:r w:rsidRPr="007863A1">
        <w:rPr>
          <w:rStyle w:val="TexteC"/>
          <w:lang w:val="en-US"/>
        </w:rPr>
        <w:t xml:space="preserve"> _frama_c_rtti_name_info_content _frama_c_base_classes</w:t>
      </w:r>
      <w:r w:rsidRPr="008300C8">
        <w:rPr>
          <w:rStyle w:val="TexteC"/>
          <w:lang w:val="en-US"/>
        </w:rPr>
        <w:t>[</w:t>
      </w:r>
      <w:r w:rsidRPr="007F7CFE">
        <w:rPr>
          <w:rStyle w:val="TexteC"/>
          <w:lang w:val="en-US"/>
        </w:rPr>
        <w:t>xxx</w:t>
      </w:r>
      <w:r w:rsidRPr="008300C8">
        <w:rPr>
          <w:rStyle w:val="TexteC"/>
          <w:lang w:val="en-US"/>
        </w:rPr>
        <w:t>];</w:t>
      </w:r>
    </w:p>
    <w:p w:rsidR="007863A1" w:rsidRDefault="007863A1" w:rsidP="007863A1">
      <w:pPr>
        <w:rPr>
          <w:lang w:val="en-US"/>
        </w:rPr>
      </w:pPr>
      <w:proofErr w:type="gramStart"/>
      <w:r>
        <w:rPr>
          <w:lang w:val="en-US"/>
        </w:rPr>
        <w:t>to</w:t>
      </w:r>
      <w:proofErr w:type="gramEnd"/>
      <w:r>
        <w:rPr>
          <w:lang w:val="en-US"/>
        </w:rPr>
        <w:t xml:space="preserve"> declare the base classes of the current class (see the field </w:t>
      </w:r>
      <w:r w:rsidRPr="00566A15">
        <w:rPr>
          <w:rStyle w:val="LienChamps"/>
          <w:lang w:val="en-US"/>
        </w:rPr>
        <w:t>_currentClassInfo</w:t>
      </w:r>
      <w:r w:rsidRPr="00566A15">
        <w:rPr>
          <w:rStyle w:val="TexteC"/>
          <w:lang w:val="en-US"/>
        </w:rPr>
        <w:t>.</w:t>
      </w:r>
      <w:r w:rsidRPr="00566A15">
        <w:rPr>
          <w:rStyle w:val="LienMthode"/>
          <w:lang w:val="en-US"/>
        </w:rPr>
        <w:t>front</w:t>
      </w:r>
      <w:r w:rsidRPr="00566A15">
        <w:rPr>
          <w:rStyle w:val="TexteC"/>
          <w:lang w:val="en-US"/>
        </w:rPr>
        <w:t>())</w:t>
      </w:r>
      <w:r>
        <w:rPr>
          <w:lang w:val="en-US"/>
        </w:rPr>
        <w:t xml:space="preserve">. This field is required for the </w:t>
      </w:r>
      <w:r w:rsidRPr="00566A15">
        <w:rPr>
          <w:rStyle w:val="TexteC"/>
          <w:b/>
          <w:lang w:val="en-US"/>
        </w:rPr>
        <w:t>dynamic_cast</w:t>
      </w:r>
      <w:r>
        <w:rPr>
          <w:lang w:val="en-US"/>
        </w:rPr>
        <w:t xml:space="preserve"> algorithm (see the method </w:t>
      </w:r>
      <w:r w:rsidRPr="007863A1">
        <w:rPr>
          <w:rStyle w:val="LienMthode"/>
          <w:lang w:val="en-US"/>
        </w:rPr>
        <w:t>insertRTTIAlgorithmsFirstPartPrelude</w:t>
      </w:r>
      <w:r>
        <w:rPr>
          <w:lang w:val="en-US"/>
        </w:rPr>
        <w:t xml:space="preserve"> as example).</w:t>
      </w:r>
    </w:p>
    <w:p w:rsidR="007863A1" w:rsidRDefault="007863A1" w:rsidP="007863A1">
      <w:pPr>
        <w:rPr>
          <w:lang w:val="en-US"/>
        </w:rPr>
      </w:pPr>
      <w:r w:rsidRPr="00566A15">
        <w:rPr>
          <w:rStyle w:val="TexteC"/>
          <w:lang w:val="en-US"/>
        </w:rPr>
        <w:t>xxx</w:t>
      </w:r>
      <w:r>
        <w:rPr>
          <w:lang w:val="en-US"/>
        </w:rPr>
        <w:t xml:space="preserve"> is </w:t>
      </w:r>
      <w:r w:rsidRPr="007863A1">
        <w:rPr>
          <w:rStyle w:val="LienChamps"/>
          <w:lang w:val="en-US"/>
        </w:rPr>
        <w:t>_currentClassInfo</w:t>
      </w:r>
      <w:r w:rsidRPr="007863A1">
        <w:rPr>
          <w:rStyle w:val="TexteC"/>
          <w:lang w:val="en-US"/>
        </w:rPr>
        <w:t>.</w:t>
      </w:r>
      <w:r w:rsidRPr="007863A1">
        <w:rPr>
          <w:rStyle w:val="LienMthode"/>
          <w:lang w:val="en-US"/>
        </w:rPr>
        <w:t>front</w:t>
      </w:r>
      <w:r w:rsidRPr="007863A1">
        <w:rPr>
          <w:rStyle w:val="TexteC"/>
          <w:lang w:val="en-US"/>
        </w:rPr>
        <w:t>().</w:t>
      </w:r>
      <w:r w:rsidRPr="007863A1">
        <w:rPr>
          <w:rStyle w:val="LienChamps"/>
          <w:lang w:val="en-US"/>
        </w:rPr>
        <w:t>_virtualDeriv</w:t>
      </w:r>
      <w:r w:rsidRPr="00566A15">
        <w:rPr>
          <w:rStyle w:val="LienChamps"/>
          <w:lang w:val="en-US"/>
        </w:rPr>
        <w:t>ationsPosition</w:t>
      </w:r>
      <w:r w:rsidRPr="00566A15">
        <w:rPr>
          <w:rStyle w:val="TexteC"/>
          <w:lang w:val="en-US"/>
        </w:rPr>
        <w:t>.</w:t>
      </w:r>
      <w:r w:rsidRPr="00566A15">
        <w:rPr>
          <w:rStyle w:val="LienMthode"/>
          <w:lang w:val="en-US"/>
        </w:rPr>
        <w:t>size</w:t>
      </w:r>
      <w:r w:rsidRPr="00566A15">
        <w:rPr>
          <w:rStyle w:val="TexteC"/>
          <w:lang w:val="en-US"/>
        </w:rPr>
        <w:t xml:space="preserve">() </w:t>
      </w:r>
      <w:r w:rsidRPr="007863A1">
        <w:rPr>
          <w:rStyle w:val="TexteC"/>
          <w:lang w:val="en-US"/>
        </w:rPr>
        <w:t xml:space="preserve">+ </w:t>
      </w:r>
      <w:r w:rsidRPr="007863A1">
        <w:rPr>
          <w:rStyle w:val="LienChamps"/>
          <w:lang w:val="en-US"/>
        </w:rPr>
        <w:t>_currentClassInfo</w:t>
      </w:r>
      <w:r w:rsidRPr="007863A1">
        <w:rPr>
          <w:rStyle w:val="TexteC"/>
          <w:lang w:val="en-US"/>
        </w:rPr>
        <w:t>.</w:t>
      </w:r>
      <w:r w:rsidRPr="007863A1">
        <w:rPr>
          <w:rStyle w:val="LienMthode"/>
          <w:lang w:val="en-US"/>
        </w:rPr>
        <w:t>front</w:t>
      </w:r>
      <w:r w:rsidRPr="007863A1">
        <w:rPr>
          <w:rStyle w:val="TexteC"/>
          <w:lang w:val="en-US"/>
        </w:rPr>
        <w:t>().</w:t>
      </w:r>
      <w:r w:rsidRPr="007863A1">
        <w:rPr>
          <w:rStyle w:val="LienChamps"/>
          <w:lang w:val="en-US"/>
        </w:rPr>
        <w:t>_derivationsPosition</w:t>
      </w:r>
      <w:r w:rsidRPr="007863A1">
        <w:rPr>
          <w:rStyle w:val="TexteC"/>
          <w:lang w:val="en-US"/>
        </w:rPr>
        <w:t>.</w:t>
      </w:r>
      <w:r w:rsidRPr="007863A1">
        <w:rPr>
          <w:rStyle w:val="LienMthode"/>
          <w:lang w:val="en-US"/>
        </w:rPr>
        <w:t>size</w:t>
      </w:r>
      <w:r w:rsidRPr="007863A1">
        <w:rPr>
          <w:rStyle w:val="TexteC"/>
          <w:lang w:val="en-US"/>
        </w:rPr>
        <w:t>()</w:t>
      </w:r>
      <w:r>
        <w:rPr>
          <w:lang w:val="en-US"/>
        </w:rPr>
        <w:t>.</w:t>
      </w:r>
    </w:p>
    <w:p w:rsidR="007863A1" w:rsidRDefault="007863A1" w:rsidP="007863A1">
      <w:pPr>
        <w:rPr>
          <w:lang w:val="en-US"/>
        </w:rPr>
      </w:pPr>
    </w:p>
    <w:p w:rsidR="007863A1" w:rsidRDefault="007863A1" w:rsidP="007863A1">
      <w:pPr>
        <w:rPr>
          <w:lang w:val="en-US"/>
        </w:rPr>
      </w:pPr>
      <w:r>
        <w:rPr>
          <w:lang w:val="en-US"/>
        </w:rPr>
        <w:t xml:space="preserve">Its definition is defined by the method </w:t>
      </w:r>
      <w:r w:rsidRPr="00566A15">
        <w:rPr>
          <w:rStyle w:val="LienMthode"/>
          <w:lang w:val="en-US"/>
        </w:rPr>
        <w:t>insertStaticBaseClassesDefinition</w:t>
      </w:r>
      <w:r>
        <w:rPr>
          <w:lang w:val="en-US"/>
        </w:rPr>
        <w:t xml:space="preserve">. Our method is called by the method </w:t>
      </w:r>
      <w:r w:rsidRPr="00566A15">
        <w:rPr>
          <w:rStyle w:val="LienMthode"/>
          <w:lang w:val="en-US"/>
        </w:rPr>
        <w:t>exitClass</w:t>
      </w:r>
      <w:r>
        <w:rPr>
          <w:lang w:val="en-US"/>
        </w:rPr>
        <w:t xml:space="preserve">, between the </w:t>
      </w:r>
      <w:r w:rsidR="0070725E">
        <w:rPr>
          <w:lang w:val="en-US"/>
        </w:rPr>
        <w:t xml:space="preserve">method </w:t>
      </w:r>
      <w:r w:rsidR="0070725E" w:rsidRPr="00566A15">
        <w:rPr>
          <w:rStyle w:val="LienMthode"/>
          <w:lang w:val="en-US"/>
        </w:rPr>
        <w:t>insertStaticVMTDeclaration</w:t>
      </w:r>
      <w:r w:rsidR="0070725E">
        <w:rPr>
          <w:lang w:val="en-US"/>
        </w:rPr>
        <w:t xml:space="preserve"> and the </w:t>
      </w:r>
      <w:r>
        <w:rPr>
          <w:lang w:val="en-US"/>
        </w:rPr>
        <w:t xml:space="preserve">methods </w:t>
      </w:r>
      <w:r w:rsidRPr="008300C8">
        <w:rPr>
          <w:rStyle w:val="LienMthode"/>
          <w:lang w:val="en-US"/>
        </w:rPr>
        <w:t>insertStaticRTTIDeclaration</w:t>
      </w:r>
      <w:r>
        <w:rPr>
          <w:lang w:val="en-US"/>
        </w:rPr>
        <w:t xml:space="preserve">, </w:t>
      </w:r>
      <w:r w:rsidRPr="008300C8">
        <w:rPr>
          <w:rStyle w:val="LienMthode"/>
          <w:lang w:val="en-US"/>
        </w:rPr>
        <w:t>insertStaticRTTIDeclaration</w:t>
      </w:r>
      <w:r w:rsidR="0070725E">
        <w:rPr>
          <w:lang w:val="en-US"/>
        </w:rPr>
        <w:t xml:space="preserve">, </w:t>
      </w:r>
      <w:r w:rsidR="0070725E" w:rsidRPr="007863A1">
        <w:rPr>
          <w:rStyle w:val="LienMthode"/>
          <w:lang w:val="en-US"/>
        </w:rPr>
        <w:t>insertStaticVMTHeaderDeclaration</w:t>
      </w:r>
      <w:r w:rsidR="0070725E">
        <w:rPr>
          <w:lang w:val="en-US"/>
        </w:rPr>
        <w:t xml:space="preserve"> </w:t>
      </w:r>
      <w:r>
        <w:rPr>
          <w:lang w:val="en-US"/>
        </w:rPr>
        <w:t>for each class that has virtual methods.</w:t>
      </w:r>
    </w:p>
    <w:p w:rsidR="007863A1" w:rsidRDefault="007863A1" w:rsidP="007863A1">
      <w:pPr>
        <w:pStyle w:val="Relatives"/>
        <w:rPr>
          <w:lang w:val="en-US"/>
        </w:rPr>
      </w:pPr>
    </w:p>
    <w:p w:rsidR="007863A1" w:rsidRDefault="007863A1" w:rsidP="007863A1">
      <w:pPr>
        <w:pStyle w:val="RelativesItem"/>
        <w:rPr>
          <w:lang w:val="en-US"/>
        </w:rPr>
      </w:pPr>
      <w:r>
        <w:rPr>
          <w:lang w:val="en-US"/>
        </w:rPr>
        <w:t xml:space="preserve">The method </w:t>
      </w:r>
      <w:r w:rsidR="0070725E" w:rsidRPr="00BB611B">
        <w:rPr>
          <w:rStyle w:val="LienMthode"/>
        </w:rPr>
        <w:t>insertStatic</w:t>
      </w:r>
      <w:r w:rsidR="0070725E">
        <w:rPr>
          <w:rStyle w:val="LienMthode"/>
        </w:rPr>
        <w:t>BaseClasses</w:t>
      </w:r>
      <w:r w:rsidR="0070725E" w:rsidRPr="00BB611B">
        <w:rPr>
          <w:rStyle w:val="LienMthode"/>
        </w:rPr>
        <w:t>Definition</w:t>
      </w:r>
      <w:r>
        <w:rPr>
          <w:lang w:val="en-US"/>
        </w:rPr>
        <w:t>,</w:t>
      </w:r>
    </w:p>
    <w:p w:rsidR="007863A1" w:rsidRDefault="007863A1" w:rsidP="007863A1">
      <w:pPr>
        <w:pStyle w:val="RelativesItem"/>
        <w:rPr>
          <w:lang w:val="en-US"/>
        </w:rPr>
      </w:pPr>
      <w:r>
        <w:rPr>
          <w:lang w:val="en-US"/>
        </w:rPr>
        <w:t xml:space="preserve">the method </w:t>
      </w:r>
      <w:r w:rsidRPr="008300C8">
        <w:rPr>
          <w:rStyle w:val="LienMthode"/>
        </w:rPr>
        <w:t>exitClass</w:t>
      </w:r>
      <w:r>
        <w:rPr>
          <w:lang w:val="en-US"/>
        </w:rPr>
        <w:t>,</w:t>
      </w:r>
    </w:p>
    <w:p w:rsidR="007863A1" w:rsidRPr="008A49E5" w:rsidRDefault="007863A1" w:rsidP="007863A1">
      <w:pPr>
        <w:pStyle w:val="RelativesItem"/>
        <w:rPr>
          <w:lang w:val="en-US"/>
        </w:rPr>
      </w:pPr>
      <w:proofErr w:type="gramStart"/>
      <w:r>
        <w:rPr>
          <w:lang w:val="en-US"/>
        </w:rPr>
        <w:t>the</w:t>
      </w:r>
      <w:proofErr w:type="gramEnd"/>
      <w:r>
        <w:rPr>
          <w:lang w:val="en-US"/>
        </w:rPr>
        <w:t xml:space="preserve"> methods </w:t>
      </w:r>
      <w:r w:rsidR="0070725E" w:rsidRPr="00566A15">
        <w:rPr>
          <w:rStyle w:val="LienMthode"/>
          <w:lang w:val="en-US"/>
        </w:rPr>
        <w:t>insertStaticVMTDeclaration</w:t>
      </w:r>
      <w:r>
        <w:rPr>
          <w:lang w:val="en-US"/>
        </w:rPr>
        <w:t xml:space="preserve">, </w:t>
      </w:r>
      <w:r w:rsidRPr="008300C8">
        <w:rPr>
          <w:rStyle w:val="LienMthode"/>
          <w:lang w:val="en-US"/>
        </w:rPr>
        <w:t>insertStaticRTTIDeclaration</w:t>
      </w:r>
      <w:r w:rsidR="0070725E">
        <w:rPr>
          <w:lang w:val="en-US"/>
        </w:rPr>
        <w:t xml:space="preserve">, </w:t>
      </w:r>
      <w:r w:rsidR="0070725E" w:rsidRPr="007863A1">
        <w:rPr>
          <w:rStyle w:val="LienMthode"/>
          <w:lang w:val="en-US"/>
        </w:rPr>
        <w:t>insertStaticVMTHeaderDeclaration</w:t>
      </w:r>
      <w:r w:rsidR="0070725E">
        <w:rPr>
          <w:lang w:val="en-US"/>
        </w:rPr>
        <w:t>.</w:t>
      </w:r>
    </w:p>
    <w:p w:rsidR="00BC5111" w:rsidRDefault="00BC5111" w:rsidP="00BC5111">
      <w:pPr>
        <w:pStyle w:val="EntteMthode"/>
        <w:rPr>
          <w:lang w:val="en-US"/>
        </w:rPr>
      </w:pPr>
      <w:r w:rsidRPr="00566A15">
        <w:rPr>
          <w:rStyle w:val="LienType"/>
          <w:lang w:val="en-US"/>
        </w:rPr>
        <w:t>qualified_name</w:t>
      </w:r>
      <w:r w:rsidRPr="002B1A9A">
        <w:rPr>
          <w:lang w:val="en-US"/>
        </w:rPr>
        <w:t xml:space="preserve"> </w:t>
      </w:r>
      <w:r w:rsidRPr="002B1A9A">
        <w:rPr>
          <w:rStyle w:val="DfinitionMthode"/>
          <w:lang w:val="en-US"/>
        </w:rPr>
        <w:t>insertStaticBaseClassesDefinition</w:t>
      </w:r>
      <w:r w:rsidRPr="002B1A9A">
        <w:rPr>
          <w:lang w:val="en-US"/>
        </w:rPr>
        <w:t>(</w:t>
      </w:r>
      <w:r w:rsidRPr="002B1A9A">
        <w:rPr>
          <w:b/>
          <w:bCs/>
          <w:lang w:val="en-US"/>
        </w:rPr>
        <w:t>const</w:t>
      </w:r>
      <w:r w:rsidRPr="002B1A9A">
        <w:rPr>
          <w:lang w:val="en-US"/>
        </w:rPr>
        <w:t xml:space="preserve"> </w:t>
      </w:r>
      <w:r w:rsidRPr="002B1A9A">
        <w:rPr>
          <w:rStyle w:val="LienClasseC"/>
          <w:lang w:val="en-US"/>
        </w:rPr>
        <w:t>Clang_utils</w:t>
      </w:r>
      <w:r w:rsidRPr="002B1A9A">
        <w:rPr>
          <w:lang w:val="en-US"/>
        </w:rPr>
        <w:t xml:space="preserve">&amp; utils, </w:t>
      </w:r>
      <w:r w:rsidRPr="002B1A9A">
        <w:rPr>
          <w:rStyle w:val="LienClasseC"/>
          <w:lang w:val="en-US"/>
        </w:rPr>
        <w:t>ForwardReferenceList</w:t>
      </w:r>
      <w:r w:rsidRPr="002B1A9A">
        <w:rPr>
          <w:lang w:val="en-US"/>
        </w:rPr>
        <w:t xml:space="preserve">&amp; globals, </w:t>
      </w:r>
      <w:r w:rsidRPr="002B1A9A">
        <w:rPr>
          <w:rStyle w:val="LienType"/>
          <w:lang w:val="en-US"/>
        </w:rPr>
        <w:t>location</w:t>
      </w:r>
      <w:r w:rsidRPr="002B1A9A">
        <w:rPr>
          <w:lang w:val="en-US"/>
        </w:rPr>
        <w:t xml:space="preserve"> classLoc);</w:t>
      </w:r>
    </w:p>
    <w:p w:rsidR="00900561" w:rsidRDefault="00900561" w:rsidP="00900561">
      <w:pPr>
        <w:rPr>
          <w:lang w:val="en-US"/>
        </w:rPr>
      </w:pPr>
      <w:r>
        <w:rPr>
          <w:lang w:val="en-US"/>
        </w:rPr>
        <w:t xml:space="preserve">Insert the definition of the base classes of the current class (see the field </w:t>
      </w:r>
      <w:r w:rsidRPr="00566A15">
        <w:rPr>
          <w:rStyle w:val="LienChamps"/>
          <w:lang w:val="en-US"/>
        </w:rPr>
        <w:t>_currentClassInfo</w:t>
      </w:r>
      <w:r w:rsidRPr="00566A15">
        <w:rPr>
          <w:rStyle w:val="TexteC"/>
          <w:lang w:val="en-US"/>
        </w:rPr>
        <w:t>.</w:t>
      </w:r>
      <w:r w:rsidRPr="00566A15">
        <w:rPr>
          <w:rStyle w:val="LienMthode"/>
          <w:lang w:val="en-US"/>
        </w:rPr>
        <w:t>front</w:t>
      </w:r>
      <w:r w:rsidRPr="00566A15">
        <w:rPr>
          <w:rStyle w:val="TexteC"/>
          <w:lang w:val="en-US"/>
        </w:rPr>
        <w:t>())</w:t>
      </w:r>
      <w:r>
        <w:rPr>
          <w:lang w:val="en-US"/>
        </w:rPr>
        <w:t xml:space="preserve"> at the </w:t>
      </w:r>
      <w:r w:rsidRPr="00566A15">
        <w:rPr>
          <w:rStyle w:val="TexteC"/>
          <w:lang w:val="en-US"/>
        </w:rPr>
        <w:t>globals</w:t>
      </w:r>
      <w:r>
        <w:rPr>
          <w:lang w:val="en-US"/>
        </w:rPr>
        <w:t xml:space="preserve"> level.</w:t>
      </w:r>
    </w:p>
    <w:p w:rsidR="00900561" w:rsidRPr="00900561" w:rsidRDefault="007F7CFE" w:rsidP="007F7CFE">
      <w:pPr>
        <w:spacing w:before="120" w:after="120"/>
        <w:ind w:left="567"/>
        <w:rPr>
          <w:rStyle w:val="TexteC"/>
          <w:lang w:val="en-US"/>
        </w:rPr>
      </w:pPr>
      <w:r w:rsidRPr="007863A1">
        <w:rPr>
          <w:rStyle w:val="TexteC"/>
          <w:b/>
          <w:lang w:val="en-US"/>
        </w:rPr>
        <w:t>struct</w:t>
      </w:r>
      <w:r w:rsidRPr="007863A1">
        <w:rPr>
          <w:rStyle w:val="TexteC"/>
          <w:lang w:val="en-US"/>
        </w:rPr>
        <w:t xml:space="preserve"> _frama_c_rtti_name_info_content </w:t>
      </w:r>
      <w:r>
        <w:rPr>
          <w:rStyle w:val="TexteC"/>
          <w:lang w:val="en-US"/>
        </w:rPr>
        <w:t>XXX::</w:t>
      </w:r>
      <w:r w:rsidRPr="007863A1">
        <w:rPr>
          <w:rStyle w:val="TexteC"/>
          <w:lang w:val="en-US"/>
        </w:rPr>
        <w:t>_frama_c_base_classes</w:t>
      </w:r>
      <w:r w:rsidRPr="008300C8">
        <w:rPr>
          <w:rStyle w:val="TexteC"/>
          <w:lang w:val="en-US"/>
        </w:rPr>
        <w:t>[</w:t>
      </w:r>
      <w:r w:rsidRPr="007F7CFE">
        <w:rPr>
          <w:rStyle w:val="TexteC"/>
          <w:lang w:val="en-US"/>
        </w:rPr>
        <w:t>xxx</w:t>
      </w:r>
      <w:r>
        <w:rPr>
          <w:rStyle w:val="TexteC"/>
          <w:lang w:val="en-US"/>
        </w:rPr>
        <w:t>] = { {…, …</w:t>
      </w:r>
      <w:r w:rsidR="00BB0746">
        <w:rPr>
          <w:rStyle w:val="TexteC"/>
          <w:lang w:val="en-US"/>
        </w:rPr>
        <w:t>, …</w:t>
      </w:r>
      <w:r>
        <w:rPr>
          <w:rStyle w:val="TexteC"/>
          <w:lang w:val="en-US"/>
        </w:rPr>
        <w:t>}, …,  {…, …</w:t>
      </w:r>
      <w:r w:rsidR="00BB0746">
        <w:rPr>
          <w:rStyle w:val="TexteC"/>
          <w:lang w:val="en-US"/>
        </w:rPr>
        <w:t>, …</w:t>
      </w:r>
      <w:r>
        <w:rPr>
          <w:rStyle w:val="TexteC"/>
          <w:lang w:val="en-US"/>
        </w:rPr>
        <w:t>} }</w:t>
      </w:r>
      <w:r w:rsidR="00900561">
        <w:rPr>
          <w:rStyle w:val="TexteC"/>
          <w:lang w:val="en-US"/>
        </w:rPr>
        <w:t>;</w:t>
      </w:r>
    </w:p>
    <w:p w:rsidR="00900561" w:rsidRDefault="00900561" w:rsidP="007F7CFE">
      <w:pPr>
        <w:rPr>
          <w:lang w:val="en-US"/>
        </w:rPr>
      </w:pPr>
      <w:proofErr w:type="gramStart"/>
      <w:r>
        <w:rPr>
          <w:lang w:val="en-US"/>
        </w:rPr>
        <w:t>where</w:t>
      </w:r>
      <w:proofErr w:type="gramEnd"/>
      <w:r>
        <w:rPr>
          <w:lang w:val="en-US"/>
        </w:rPr>
        <w:t xml:space="preserve"> </w:t>
      </w:r>
      <w:r w:rsidRPr="007F7CFE">
        <w:rPr>
          <w:rStyle w:val="TexteC"/>
          <w:lang w:val="en-US"/>
        </w:rPr>
        <w:t>XXX</w:t>
      </w:r>
      <w:r>
        <w:rPr>
          <w:lang w:val="en-US"/>
        </w:rPr>
        <w:t xml:space="preserve"> stands for </w:t>
      </w:r>
      <w:r w:rsidRPr="00566A15">
        <w:rPr>
          <w:rStyle w:val="LienMthode"/>
          <w:lang w:val="en-US"/>
        </w:rPr>
        <w:t>makeQualifiedName</w:t>
      </w:r>
      <w:r w:rsidRPr="00566A15">
        <w:rPr>
          <w:rStyle w:val="TexteC"/>
          <w:lang w:val="en-US"/>
        </w:rPr>
        <w:t>(</w:t>
      </w:r>
      <w:r w:rsidRPr="00566A15">
        <w:rPr>
          <w:rStyle w:val="LienChamps"/>
          <w:lang w:val="en-US"/>
        </w:rPr>
        <w:t>_currentClass</w:t>
      </w:r>
      <w:r w:rsidRPr="00566A15">
        <w:rPr>
          <w:rStyle w:val="TexteC"/>
          <w:lang w:val="en-US"/>
        </w:rPr>
        <w:t>.</w:t>
      </w:r>
      <w:r w:rsidRPr="00566A15">
        <w:rPr>
          <w:rStyle w:val="LienMthode"/>
          <w:lang w:val="en-US"/>
        </w:rPr>
        <w:t>front</w:t>
      </w:r>
      <w:r w:rsidRPr="00566A15">
        <w:rPr>
          <w:rStyle w:val="TexteC"/>
          <w:lang w:val="en-US"/>
        </w:rPr>
        <w:t>())</w:t>
      </w:r>
      <w:r>
        <w:rPr>
          <w:lang w:val="en-US"/>
        </w:rPr>
        <w:t xml:space="preserve"> and </w:t>
      </w:r>
      <w:r w:rsidRPr="00566A15">
        <w:rPr>
          <w:rStyle w:val="TexteC"/>
          <w:lang w:val="en-US"/>
        </w:rPr>
        <w:t>xxx</w:t>
      </w:r>
      <w:r>
        <w:rPr>
          <w:lang w:val="en-US"/>
        </w:rPr>
        <w:t xml:space="preserve"> stands for </w:t>
      </w:r>
      <w:r w:rsidR="007F7CFE" w:rsidRPr="007F7CFE">
        <w:rPr>
          <w:rStyle w:val="LienChamps"/>
          <w:lang w:val="en-US"/>
        </w:rPr>
        <w:t>_currentClassInfo</w:t>
      </w:r>
      <w:r w:rsidR="007F7CFE" w:rsidRPr="007F7CFE">
        <w:rPr>
          <w:rStyle w:val="TexteC"/>
          <w:lang w:val="en-US"/>
        </w:rPr>
        <w:t>.</w:t>
      </w:r>
      <w:r w:rsidR="007F7CFE" w:rsidRPr="007F7CFE">
        <w:rPr>
          <w:rStyle w:val="LienMthode"/>
          <w:lang w:val="en-US"/>
        </w:rPr>
        <w:t>front</w:t>
      </w:r>
      <w:r w:rsidR="007F7CFE" w:rsidRPr="007F7CFE">
        <w:rPr>
          <w:rStyle w:val="TexteC"/>
          <w:lang w:val="en-US"/>
        </w:rPr>
        <w:t>().</w:t>
      </w:r>
      <w:r w:rsidR="007F7CFE" w:rsidRPr="007F7CFE">
        <w:rPr>
          <w:rStyle w:val="LienChamps"/>
          <w:lang w:val="en-US"/>
        </w:rPr>
        <w:t>_virtualDerivationsPosition</w:t>
      </w:r>
      <w:r w:rsidR="007F7CFE" w:rsidRPr="007F7CFE">
        <w:rPr>
          <w:rStyle w:val="TexteC"/>
          <w:lang w:val="en-US"/>
        </w:rPr>
        <w:t>.</w:t>
      </w:r>
      <w:r w:rsidR="007F7CFE" w:rsidRPr="007F7CFE">
        <w:rPr>
          <w:rStyle w:val="LienMthode"/>
          <w:lang w:val="en-US"/>
        </w:rPr>
        <w:t>size</w:t>
      </w:r>
      <w:r w:rsidR="007F7CFE" w:rsidRPr="007F7CFE">
        <w:rPr>
          <w:rStyle w:val="TexteC"/>
          <w:lang w:val="en-US"/>
        </w:rPr>
        <w:t>()</w:t>
      </w:r>
      <w:r w:rsidR="007F7CFE">
        <w:rPr>
          <w:rStyle w:val="TexteC"/>
          <w:lang w:val="en-US"/>
        </w:rPr>
        <w:t xml:space="preserve"> </w:t>
      </w:r>
      <w:r w:rsidR="007F7CFE" w:rsidRPr="007F7CFE">
        <w:rPr>
          <w:rStyle w:val="TexteC"/>
          <w:lang w:val="en-US"/>
        </w:rPr>
        <w:t xml:space="preserve">+ </w:t>
      </w:r>
      <w:r w:rsidR="007F7CFE" w:rsidRPr="007F7CFE">
        <w:rPr>
          <w:rStyle w:val="LienChamps"/>
          <w:lang w:val="en-US"/>
        </w:rPr>
        <w:t>_currentClassInfo</w:t>
      </w:r>
      <w:r w:rsidR="007F7CFE" w:rsidRPr="007F7CFE">
        <w:rPr>
          <w:rStyle w:val="TexteC"/>
          <w:lang w:val="en-US"/>
        </w:rPr>
        <w:t>.</w:t>
      </w:r>
      <w:r w:rsidR="007F7CFE" w:rsidRPr="007F7CFE">
        <w:rPr>
          <w:rStyle w:val="LienMthode"/>
          <w:lang w:val="en-US"/>
        </w:rPr>
        <w:t>front</w:t>
      </w:r>
      <w:r w:rsidR="007F7CFE" w:rsidRPr="007F7CFE">
        <w:rPr>
          <w:rStyle w:val="TexteC"/>
          <w:lang w:val="en-US"/>
        </w:rPr>
        <w:t>().</w:t>
      </w:r>
      <w:r w:rsidR="007F7CFE" w:rsidRPr="007F7CFE">
        <w:rPr>
          <w:rStyle w:val="LienChamps"/>
          <w:lang w:val="en-US"/>
        </w:rPr>
        <w:t>_derivationsPosition</w:t>
      </w:r>
      <w:r w:rsidR="007F7CFE" w:rsidRPr="007F7CFE">
        <w:rPr>
          <w:rStyle w:val="TexteC"/>
          <w:lang w:val="en-US"/>
        </w:rPr>
        <w:t>.</w:t>
      </w:r>
      <w:r w:rsidR="007F7CFE" w:rsidRPr="007F7CFE">
        <w:rPr>
          <w:rStyle w:val="LienMthode"/>
          <w:lang w:val="en-US"/>
        </w:rPr>
        <w:t>size</w:t>
      </w:r>
      <w:r w:rsidR="007F7CFE" w:rsidRPr="007F7CFE">
        <w:rPr>
          <w:rStyle w:val="TexteC"/>
          <w:lang w:val="en-US"/>
        </w:rPr>
        <w:t>()</w:t>
      </w:r>
      <w:r>
        <w:rPr>
          <w:lang w:val="en-US"/>
        </w:rPr>
        <w:t xml:space="preserve">; this definition is compatible with the declaration done by the method </w:t>
      </w:r>
      <w:r w:rsidRPr="00566A15">
        <w:rPr>
          <w:rStyle w:val="LienMthode"/>
          <w:lang w:val="en-US"/>
        </w:rPr>
        <w:t>insertStatic</w:t>
      </w:r>
      <w:r w:rsidR="007F7CFE">
        <w:rPr>
          <w:rStyle w:val="LienMthode"/>
          <w:lang w:val="en-US"/>
        </w:rPr>
        <w:t>BaseClasses</w:t>
      </w:r>
      <w:r w:rsidRPr="00566A15">
        <w:rPr>
          <w:rStyle w:val="LienMthode"/>
          <w:lang w:val="en-US"/>
        </w:rPr>
        <w:t>Declaration</w:t>
      </w:r>
      <w:r>
        <w:rPr>
          <w:lang w:val="en-US"/>
        </w:rPr>
        <w:t>.</w:t>
      </w:r>
    </w:p>
    <w:p w:rsidR="00BB0746" w:rsidRDefault="00BB0746" w:rsidP="007F7CFE">
      <w:pPr>
        <w:rPr>
          <w:lang w:val="en-US"/>
        </w:rPr>
      </w:pPr>
    </w:p>
    <w:p w:rsidR="00BB0746" w:rsidRDefault="00BB0746" w:rsidP="007F7CFE">
      <w:pPr>
        <w:rPr>
          <w:lang w:val="en-US"/>
        </w:rPr>
      </w:pPr>
      <w:r>
        <w:rPr>
          <w:lang w:val="en-US"/>
        </w:rPr>
        <w:t xml:space="preserve">If </w:t>
      </w:r>
      <w:r w:rsidRPr="007F7CFE">
        <w:rPr>
          <w:rStyle w:val="LienChamps"/>
          <w:lang w:val="en-US"/>
        </w:rPr>
        <w:t>_currentClassInfo</w:t>
      </w:r>
      <w:r w:rsidRPr="007F7CFE">
        <w:rPr>
          <w:rStyle w:val="TexteC"/>
          <w:lang w:val="en-US"/>
        </w:rPr>
        <w:t>.</w:t>
      </w:r>
      <w:r w:rsidRPr="007F7CFE">
        <w:rPr>
          <w:rStyle w:val="LienMthode"/>
          <w:lang w:val="en-US"/>
        </w:rPr>
        <w:t>front</w:t>
      </w:r>
      <w:r w:rsidRPr="007F7CFE">
        <w:rPr>
          <w:rStyle w:val="TexteC"/>
          <w:lang w:val="en-US"/>
        </w:rPr>
        <w:t>().</w:t>
      </w:r>
      <w:r w:rsidRPr="007F7CFE">
        <w:rPr>
          <w:rStyle w:val="LienChamps"/>
          <w:lang w:val="en-US"/>
        </w:rPr>
        <w:t>_virtualDerivationsPosition</w:t>
      </w:r>
      <w:r w:rsidRPr="007F7CFE">
        <w:rPr>
          <w:rStyle w:val="TexteC"/>
          <w:lang w:val="en-US"/>
        </w:rPr>
        <w:t>.</w:t>
      </w:r>
      <w:r>
        <w:rPr>
          <w:rStyle w:val="LienMthode"/>
          <w:lang w:val="en-US"/>
        </w:rPr>
        <w:t>empty</w:t>
      </w:r>
      <w:r w:rsidRPr="007F7CFE">
        <w:rPr>
          <w:rStyle w:val="TexteC"/>
          <w:lang w:val="en-US"/>
        </w:rPr>
        <w:t>()</w:t>
      </w:r>
      <w:r>
        <w:rPr>
          <w:rStyle w:val="TexteC"/>
          <w:lang w:val="en-US"/>
        </w:rPr>
        <w:t xml:space="preserve"> = </w:t>
      </w:r>
      <w:r w:rsidRPr="00BB0746">
        <w:rPr>
          <w:rStyle w:val="TexteC"/>
          <w:b/>
          <w:lang w:val="en-US"/>
        </w:rPr>
        <w:t>false</w:t>
      </w:r>
      <w:r>
        <w:rPr>
          <w:lang w:val="en-US"/>
        </w:rPr>
        <w:t xml:space="preserve">, our method also generates the following declaration for classes deriving from </w:t>
      </w:r>
      <w:r w:rsidRPr="007F7CFE">
        <w:rPr>
          <w:rStyle w:val="LienChamps"/>
          <w:lang w:val="en-US"/>
        </w:rPr>
        <w:t>_currentClassInfo</w:t>
      </w:r>
      <w:r w:rsidRPr="007F7CFE">
        <w:rPr>
          <w:rStyle w:val="TexteC"/>
          <w:lang w:val="en-US"/>
        </w:rPr>
        <w:t>.</w:t>
      </w:r>
      <w:r w:rsidRPr="007F7CFE">
        <w:rPr>
          <w:rStyle w:val="LienMthode"/>
          <w:lang w:val="en-US"/>
        </w:rPr>
        <w:t>front</w:t>
      </w:r>
      <w:r w:rsidRPr="007F7CFE">
        <w:rPr>
          <w:rStyle w:val="TexteC"/>
          <w:lang w:val="en-US"/>
        </w:rPr>
        <w:t>()</w:t>
      </w:r>
      <w:r>
        <w:rPr>
          <w:lang w:val="en-US"/>
        </w:rPr>
        <w:t>:</w:t>
      </w:r>
    </w:p>
    <w:p w:rsidR="00BB0746" w:rsidRPr="00900561" w:rsidRDefault="00BB0746" w:rsidP="00BB0746">
      <w:pPr>
        <w:spacing w:before="120" w:after="120"/>
        <w:ind w:left="567"/>
        <w:rPr>
          <w:rStyle w:val="TexteC"/>
          <w:lang w:val="en-US"/>
        </w:rPr>
      </w:pPr>
      <w:r w:rsidRPr="007863A1">
        <w:rPr>
          <w:rStyle w:val="TexteC"/>
          <w:b/>
          <w:lang w:val="en-US"/>
        </w:rPr>
        <w:t>struct</w:t>
      </w:r>
      <w:r w:rsidRPr="007863A1">
        <w:rPr>
          <w:rStyle w:val="TexteC"/>
          <w:lang w:val="en-US"/>
        </w:rPr>
        <w:t xml:space="preserve"> _frama_c_rtti_name_info_content </w:t>
      </w:r>
      <w:r>
        <w:rPr>
          <w:rStyle w:val="TexteC"/>
          <w:lang w:val="en-US"/>
        </w:rPr>
        <w:t>XXX_frama_c_bare::</w:t>
      </w:r>
      <w:r w:rsidRPr="007863A1">
        <w:rPr>
          <w:rStyle w:val="TexteC"/>
          <w:lang w:val="en-US"/>
        </w:rPr>
        <w:t>_frama_c_base_classes</w:t>
      </w:r>
      <w:r w:rsidRPr="008300C8">
        <w:rPr>
          <w:rStyle w:val="TexteC"/>
          <w:lang w:val="en-US"/>
        </w:rPr>
        <w:t>[</w:t>
      </w:r>
      <w:r w:rsidRPr="007F7CFE">
        <w:rPr>
          <w:rStyle w:val="TexteC"/>
          <w:lang w:val="en-US"/>
        </w:rPr>
        <w:t>xxx</w:t>
      </w:r>
      <w:r>
        <w:rPr>
          <w:rStyle w:val="TexteC"/>
          <w:lang w:val="en-US"/>
        </w:rPr>
        <w:t>] = { {…, …, …}, … };</w:t>
      </w:r>
    </w:p>
    <w:p w:rsidR="00ED4A5A" w:rsidRDefault="00ED4A5A" w:rsidP="00ED4A5A">
      <w:pPr>
        <w:rPr>
          <w:lang w:val="en-US"/>
        </w:rPr>
      </w:pPr>
      <w:r>
        <w:rPr>
          <w:lang w:val="en-US"/>
        </w:rPr>
        <w:t xml:space="preserve">For each </w:t>
      </w:r>
      <w:r w:rsidRPr="00566A15">
        <w:rPr>
          <w:rStyle w:val="TexteC"/>
          <w:lang w:val="en-US"/>
        </w:rPr>
        <w:t>0 ≤ i &lt;</w:t>
      </w:r>
      <w:r w:rsidRPr="00B913F9">
        <w:rPr>
          <w:rStyle w:val="TexteC"/>
          <w:lang w:val="en-US"/>
        </w:rPr>
        <w:t xml:space="preserve"> </w:t>
      </w:r>
      <w:r w:rsidRPr="007F7CFE">
        <w:rPr>
          <w:rStyle w:val="LienChamps"/>
          <w:lang w:val="en-US"/>
        </w:rPr>
        <w:t>_currentClassInfo</w:t>
      </w:r>
      <w:r w:rsidRPr="007F7CFE">
        <w:rPr>
          <w:rStyle w:val="TexteC"/>
          <w:lang w:val="en-US"/>
        </w:rPr>
        <w:t>.</w:t>
      </w:r>
      <w:r w:rsidRPr="007F7CFE">
        <w:rPr>
          <w:rStyle w:val="LienMthode"/>
          <w:lang w:val="en-US"/>
        </w:rPr>
        <w:t>front</w:t>
      </w:r>
      <w:r w:rsidRPr="007F7CFE">
        <w:rPr>
          <w:rStyle w:val="TexteC"/>
          <w:lang w:val="en-US"/>
        </w:rPr>
        <w:t>().</w:t>
      </w:r>
      <w:r w:rsidRPr="007F7CFE">
        <w:rPr>
          <w:rStyle w:val="LienChamps"/>
          <w:lang w:val="en-US"/>
        </w:rPr>
        <w:t>_derivationsPosition</w:t>
      </w:r>
      <w:r w:rsidRPr="007F7CFE">
        <w:rPr>
          <w:rStyle w:val="TexteC"/>
          <w:lang w:val="en-US"/>
        </w:rPr>
        <w:t>.</w:t>
      </w:r>
      <w:r w:rsidRPr="007F7CFE">
        <w:rPr>
          <w:rStyle w:val="LienMthode"/>
          <w:lang w:val="en-US"/>
        </w:rPr>
        <w:t>size</w:t>
      </w:r>
      <w:r w:rsidRPr="007F7CFE">
        <w:rPr>
          <w:rStyle w:val="TexteC"/>
          <w:lang w:val="en-US"/>
        </w:rPr>
        <w:t>()</w:t>
      </w:r>
      <w:r>
        <w:rPr>
          <w:lang w:val="en-US"/>
        </w:rPr>
        <w:t xml:space="preserve">, </w:t>
      </w:r>
      <w:r w:rsidRPr="00D55751">
        <w:rPr>
          <w:rStyle w:val="TexteC"/>
          <w:lang w:val="en-US"/>
        </w:rPr>
        <w:t>derivationIter</w:t>
      </w:r>
      <w:r>
        <w:rPr>
          <w:lang w:val="en-US"/>
        </w:rPr>
        <w:t xml:space="preserve"> of type </w:t>
      </w:r>
      <w:r w:rsidRPr="00D55751">
        <w:rPr>
          <w:rStyle w:val="LienClasseC"/>
          <w:lang w:val="en-US"/>
        </w:rPr>
        <w:t>InheritancePosition</w:t>
      </w:r>
      <w:r w:rsidRPr="00B913F9">
        <w:rPr>
          <w:rStyle w:val="TexteC"/>
          <w:lang w:val="en-US"/>
        </w:rPr>
        <w:t>::</w:t>
      </w:r>
      <w:r>
        <w:rPr>
          <w:rStyle w:val="LienClasseC"/>
          <w:lang w:val="en-US"/>
        </w:rPr>
        <w:t xml:space="preserve"> iterator</w:t>
      </w:r>
      <w:r>
        <w:rPr>
          <w:lang w:val="en-US"/>
        </w:rPr>
        <w:t xml:space="preserve"> points onto the </w:t>
      </w:r>
      <w:proofErr w:type="spellStart"/>
      <w:r>
        <w:rPr>
          <w:lang w:val="en-US"/>
        </w:rPr>
        <w:t>i</w:t>
      </w:r>
      <w:r w:rsidRPr="00B913F9">
        <w:rPr>
          <w:vertAlign w:val="superscript"/>
          <w:lang w:val="en-US"/>
        </w:rPr>
        <w:t>th</w:t>
      </w:r>
      <w:proofErr w:type="spellEnd"/>
      <w:r w:rsidRPr="00B913F9">
        <w:rPr>
          <w:lang w:val="en-US"/>
        </w:rPr>
        <w:t xml:space="preserve"> </w:t>
      </w:r>
      <w:r>
        <w:rPr>
          <w:lang w:val="en-US"/>
        </w:rPr>
        <w:t>static base class.</w:t>
      </w:r>
    </w:p>
    <w:p w:rsidR="00ED4A5A" w:rsidRPr="00D55751" w:rsidRDefault="00ED4A5A" w:rsidP="00ED4A5A">
      <w:pPr>
        <w:pStyle w:val="Paragraphedeliste"/>
        <w:numPr>
          <w:ilvl w:val="0"/>
          <w:numId w:val="32"/>
        </w:numPr>
        <w:rPr>
          <w:rStyle w:val="TexteC"/>
          <w:lang w:val="en-US"/>
        </w:rPr>
      </w:pPr>
      <w:r w:rsidRPr="00D55751">
        <w:rPr>
          <w:rStyle w:val="TexteC"/>
          <w:lang w:val="en-US"/>
        </w:rPr>
        <w:t>_frama_c_</w:t>
      </w:r>
      <w:r>
        <w:rPr>
          <w:rStyle w:val="TexteC"/>
          <w:lang w:val="en-US"/>
        </w:rPr>
        <w:t>base_classes</w:t>
      </w:r>
      <w:r w:rsidRPr="00D55751">
        <w:rPr>
          <w:rStyle w:val="TexteC"/>
          <w:lang w:val="en-US"/>
        </w:rPr>
        <w:t>[i].</w:t>
      </w:r>
      <w:r>
        <w:rPr>
          <w:rStyle w:val="TexteC"/>
          <w:lang w:val="en-US"/>
        </w:rPr>
        <w:t>value</w:t>
      </w:r>
      <w:r w:rsidRPr="00D55751">
        <w:rPr>
          <w:rStyle w:val="TexteC"/>
          <w:lang w:val="en-US"/>
        </w:rPr>
        <w:t xml:space="preserve"> = </w:t>
      </w:r>
      <w:r w:rsidRPr="00ED4A5A">
        <w:rPr>
          <w:rStyle w:val="TexteC"/>
          <w:lang w:val="en-US"/>
        </w:rPr>
        <w:t>&amp;</w:t>
      </w:r>
      <w:r w:rsidRPr="00ED4A5A">
        <w:rPr>
          <w:rStyle w:val="LienMthode"/>
          <w:lang w:val="en-US"/>
        </w:rPr>
        <w:t xml:space="preserve"> </w:t>
      </w:r>
      <w:r w:rsidRPr="00D55751">
        <w:rPr>
          <w:rStyle w:val="LienMthode"/>
          <w:lang w:val="en-US"/>
        </w:rPr>
        <w:t>makeQualifiedName</w:t>
      </w:r>
      <w:r>
        <w:rPr>
          <w:rStyle w:val="TexteC"/>
          <w:lang w:val="en-US"/>
        </w:rPr>
        <w:t>(</w:t>
      </w:r>
      <w:r w:rsidRPr="00ED4A5A">
        <w:rPr>
          <w:rStyle w:val="TexteC"/>
          <w:lang w:val="en-US"/>
        </w:rPr>
        <w:t>derivationIter-&gt;first</w:t>
      </w:r>
      <w:r>
        <w:rPr>
          <w:rStyle w:val="TexteC"/>
          <w:lang w:val="en-US"/>
        </w:rPr>
        <w:t>)</w:t>
      </w:r>
      <w:r w:rsidRPr="00ED4A5A">
        <w:rPr>
          <w:rStyle w:val="TexteC"/>
          <w:lang w:val="en-US"/>
        </w:rPr>
        <w:t>::_frama_c_rtti_name_info</w:t>
      </w:r>
      <w:r w:rsidRPr="00D55751">
        <w:rPr>
          <w:rStyle w:val="TexteC"/>
          <w:lang w:val="en-US"/>
        </w:rPr>
        <w:t>;</w:t>
      </w:r>
    </w:p>
    <w:p w:rsidR="00ED4A5A" w:rsidRPr="00D55751" w:rsidRDefault="00ED4A5A" w:rsidP="00ED4A5A">
      <w:pPr>
        <w:pStyle w:val="Paragraphedeliste"/>
        <w:numPr>
          <w:ilvl w:val="0"/>
          <w:numId w:val="32"/>
        </w:numPr>
        <w:rPr>
          <w:rStyle w:val="TexteC"/>
          <w:lang w:val="en-US"/>
        </w:rPr>
      </w:pPr>
      <w:r w:rsidRPr="00D55751">
        <w:rPr>
          <w:rStyle w:val="TexteC"/>
          <w:lang w:val="en-US"/>
        </w:rPr>
        <w:t>_frama_c_</w:t>
      </w:r>
      <w:r>
        <w:rPr>
          <w:rStyle w:val="TexteC"/>
          <w:lang w:val="en-US"/>
        </w:rPr>
        <w:t>base_classes</w:t>
      </w:r>
      <w:r w:rsidRPr="00D55751">
        <w:rPr>
          <w:rStyle w:val="TexteC"/>
          <w:lang w:val="en-US"/>
        </w:rPr>
        <w:t>[i].</w:t>
      </w:r>
      <w:r>
        <w:rPr>
          <w:rStyle w:val="TexteC"/>
          <w:lang w:val="en-US"/>
        </w:rPr>
        <w:t>shift_object</w:t>
      </w:r>
      <w:r w:rsidRPr="00D55751">
        <w:rPr>
          <w:rStyle w:val="TexteC"/>
          <w:lang w:val="en-US"/>
        </w:rPr>
        <w:t xml:space="preserve"> = </w:t>
      </w:r>
      <w:r w:rsidRPr="00ED4A5A">
        <w:rPr>
          <w:rStyle w:val="TexteC"/>
          <w:lang w:val="en-US"/>
        </w:rPr>
        <w:t>(void*) 0 - (void*) ((derivationIter-&gt;first*) (</w:t>
      </w:r>
      <w:r w:rsidRPr="00ED4A5A">
        <w:rPr>
          <w:rStyle w:val="LienChamps"/>
          <w:lang w:val="en-US"/>
        </w:rPr>
        <w:t>_currentClass</w:t>
      </w:r>
      <w:r>
        <w:rPr>
          <w:rStyle w:val="TexteC"/>
          <w:lang w:val="en-US"/>
        </w:rPr>
        <w:t>.</w:t>
      </w:r>
      <w:r w:rsidRPr="00ED4A5A">
        <w:rPr>
          <w:rStyle w:val="LienMthode"/>
          <w:lang w:val="en-US"/>
        </w:rPr>
        <w:t>front</w:t>
      </w:r>
      <w:r>
        <w:rPr>
          <w:rStyle w:val="TexteC"/>
          <w:lang w:val="en-US"/>
        </w:rPr>
        <w:t>()</w:t>
      </w:r>
      <w:r w:rsidRPr="00ED4A5A">
        <w:rPr>
          <w:rStyle w:val="TexteC"/>
          <w:lang w:val="en-US"/>
        </w:rPr>
        <w:t>*) 0)</w:t>
      </w:r>
      <w:r>
        <w:rPr>
          <w:rStyle w:val="TexteC"/>
          <w:lang w:val="en-US"/>
        </w:rPr>
        <w:t>;</w:t>
      </w:r>
    </w:p>
    <w:p w:rsidR="00ED4A5A" w:rsidRPr="00D55751" w:rsidRDefault="00ED4A5A" w:rsidP="00ED4A5A">
      <w:pPr>
        <w:pStyle w:val="Paragraphedeliste"/>
        <w:numPr>
          <w:ilvl w:val="0"/>
          <w:numId w:val="32"/>
        </w:numPr>
        <w:rPr>
          <w:rStyle w:val="TexteC"/>
          <w:lang w:val="en-US"/>
        </w:rPr>
      </w:pPr>
      <w:r w:rsidRPr="00D55751">
        <w:rPr>
          <w:rStyle w:val="TexteC"/>
          <w:lang w:val="en-US"/>
        </w:rPr>
        <w:lastRenderedPageBreak/>
        <w:t>_frama_c_</w:t>
      </w:r>
      <w:r>
        <w:rPr>
          <w:rStyle w:val="TexteC"/>
          <w:lang w:val="en-US"/>
        </w:rPr>
        <w:t>base_classes</w:t>
      </w:r>
      <w:r w:rsidRPr="00D55751">
        <w:rPr>
          <w:rStyle w:val="TexteC"/>
          <w:lang w:val="en-US"/>
        </w:rPr>
        <w:t>[i].</w:t>
      </w:r>
      <w:r>
        <w:rPr>
          <w:rStyle w:val="TexteC"/>
          <w:lang w:val="en-US"/>
        </w:rPr>
        <w:t>shift_vmt</w:t>
      </w:r>
      <w:r w:rsidRPr="00D55751">
        <w:rPr>
          <w:rStyle w:val="TexteC"/>
          <w:lang w:val="en-US"/>
        </w:rPr>
        <w:t xml:space="preserve"> = </w:t>
      </w:r>
      <w:r w:rsidRPr="00ED4A5A">
        <w:rPr>
          <w:rStyle w:val="TexteC"/>
          <w:lang w:val="en-US"/>
        </w:rPr>
        <w:t>derivationIter-&gt;second</w:t>
      </w:r>
      <w:r w:rsidRPr="00D55751">
        <w:rPr>
          <w:rStyle w:val="TexteC"/>
          <w:lang w:val="en-US"/>
        </w:rPr>
        <w:t>;</w:t>
      </w:r>
    </w:p>
    <w:p w:rsidR="00BB0746" w:rsidRDefault="00BB0746" w:rsidP="00900561">
      <w:pPr>
        <w:rPr>
          <w:lang w:val="en-US"/>
        </w:rPr>
      </w:pPr>
    </w:p>
    <w:p w:rsidR="00B72805" w:rsidRDefault="00B72805" w:rsidP="00900561">
      <w:pPr>
        <w:rPr>
          <w:lang w:val="en-US"/>
        </w:rPr>
      </w:pPr>
      <w:r>
        <w:rPr>
          <w:lang w:val="en-US"/>
        </w:rPr>
        <w:t xml:space="preserve">This last generation only occurs for classes having virtual base classes: </w:t>
      </w:r>
    </w:p>
    <w:p w:rsidR="00ED4A5A" w:rsidRDefault="00ED4A5A" w:rsidP="00900561">
      <w:pPr>
        <w:rPr>
          <w:rStyle w:val="TexteC"/>
          <w:lang w:val="en-US"/>
        </w:rPr>
      </w:pPr>
      <w:r>
        <w:rPr>
          <w:lang w:val="en-US"/>
        </w:rPr>
        <w:t>F</w:t>
      </w:r>
      <w:r w:rsidR="00900561">
        <w:rPr>
          <w:lang w:val="en-US"/>
        </w:rPr>
        <w:t xml:space="preserve">or each </w:t>
      </w:r>
      <w:r w:rsidR="00D55751" w:rsidRPr="007F7CFE">
        <w:rPr>
          <w:rStyle w:val="LienChamps"/>
          <w:lang w:val="en-US"/>
        </w:rPr>
        <w:t>_currentClassInfo</w:t>
      </w:r>
      <w:r w:rsidR="00D55751" w:rsidRPr="007F7CFE">
        <w:rPr>
          <w:rStyle w:val="TexteC"/>
          <w:lang w:val="en-US"/>
        </w:rPr>
        <w:t>.</w:t>
      </w:r>
      <w:r w:rsidR="00D55751" w:rsidRPr="007F7CFE">
        <w:rPr>
          <w:rStyle w:val="LienMthode"/>
          <w:lang w:val="en-US"/>
        </w:rPr>
        <w:t>front</w:t>
      </w:r>
      <w:r w:rsidR="00D55751" w:rsidRPr="007F7CFE">
        <w:rPr>
          <w:rStyle w:val="TexteC"/>
          <w:lang w:val="en-US"/>
        </w:rPr>
        <w:t>().</w:t>
      </w:r>
      <w:r w:rsidR="00D55751" w:rsidRPr="007F7CFE">
        <w:rPr>
          <w:rStyle w:val="LienChamps"/>
          <w:lang w:val="en-US"/>
        </w:rPr>
        <w:t>_derivationsPosition</w:t>
      </w:r>
      <w:r w:rsidR="00D55751" w:rsidRPr="007F7CFE">
        <w:rPr>
          <w:rStyle w:val="TexteC"/>
          <w:lang w:val="en-US"/>
        </w:rPr>
        <w:t>.</w:t>
      </w:r>
      <w:r w:rsidR="00D55751" w:rsidRPr="007F7CFE">
        <w:rPr>
          <w:rStyle w:val="LienMthode"/>
          <w:lang w:val="en-US"/>
        </w:rPr>
        <w:t>size</w:t>
      </w:r>
      <w:r w:rsidR="00D55751" w:rsidRPr="007F7CFE">
        <w:rPr>
          <w:rStyle w:val="TexteC"/>
          <w:lang w:val="en-US"/>
        </w:rPr>
        <w:t>()</w:t>
      </w:r>
      <w:r>
        <w:rPr>
          <w:rStyle w:val="TexteC"/>
          <w:lang w:val="en-US"/>
        </w:rPr>
        <w:t xml:space="preserve"> </w:t>
      </w:r>
      <w:r w:rsidRPr="00566A15">
        <w:rPr>
          <w:rStyle w:val="TexteC"/>
          <w:lang w:val="en-US"/>
        </w:rPr>
        <w:t>≤</w:t>
      </w:r>
      <w:r>
        <w:rPr>
          <w:rStyle w:val="TexteC"/>
          <w:lang w:val="en-US"/>
        </w:rPr>
        <w:t xml:space="preserve"> i &lt;</w:t>
      </w:r>
    </w:p>
    <w:p w:rsidR="00ED4A5A" w:rsidRDefault="00ED4A5A" w:rsidP="00ED4A5A">
      <w:pPr>
        <w:ind w:firstLine="360"/>
        <w:rPr>
          <w:lang w:val="en-US"/>
        </w:rPr>
      </w:pPr>
      <w:r>
        <w:rPr>
          <w:rStyle w:val="TexteC"/>
          <w:lang w:val="en-US"/>
        </w:rPr>
        <w:t xml:space="preserve"> </w:t>
      </w:r>
      <w:r w:rsidRPr="007F7CFE">
        <w:rPr>
          <w:rStyle w:val="LienChamps"/>
          <w:lang w:val="en-US"/>
        </w:rPr>
        <w:t>_currentClassInfo</w:t>
      </w:r>
      <w:r w:rsidRPr="007F7CFE">
        <w:rPr>
          <w:rStyle w:val="TexteC"/>
          <w:lang w:val="en-US"/>
        </w:rPr>
        <w:t>.</w:t>
      </w:r>
      <w:r w:rsidRPr="007F7CFE">
        <w:rPr>
          <w:rStyle w:val="LienMthode"/>
          <w:lang w:val="en-US"/>
        </w:rPr>
        <w:t>front</w:t>
      </w:r>
      <w:r w:rsidRPr="007F7CFE">
        <w:rPr>
          <w:rStyle w:val="TexteC"/>
          <w:lang w:val="en-US"/>
        </w:rPr>
        <w:t>().</w:t>
      </w:r>
      <w:r w:rsidRPr="007F7CFE">
        <w:rPr>
          <w:rStyle w:val="LienChamps"/>
          <w:lang w:val="en-US"/>
        </w:rPr>
        <w:t>_virtualDerivationsPosition</w:t>
      </w:r>
      <w:r w:rsidRPr="007F7CFE">
        <w:rPr>
          <w:rStyle w:val="TexteC"/>
          <w:lang w:val="en-US"/>
        </w:rPr>
        <w:t>.</w:t>
      </w:r>
      <w:r w:rsidRPr="007F7CFE">
        <w:rPr>
          <w:rStyle w:val="LienMthode"/>
          <w:lang w:val="en-US"/>
        </w:rPr>
        <w:t>size</w:t>
      </w:r>
      <w:r w:rsidRPr="007F7CFE">
        <w:rPr>
          <w:rStyle w:val="TexteC"/>
          <w:lang w:val="en-US"/>
        </w:rPr>
        <w:t>()</w:t>
      </w:r>
      <w:r>
        <w:rPr>
          <w:rStyle w:val="TexteC"/>
          <w:lang w:val="en-US"/>
        </w:rPr>
        <w:t xml:space="preserve"> </w:t>
      </w:r>
      <w:r w:rsidRPr="007F7CFE">
        <w:rPr>
          <w:rStyle w:val="TexteC"/>
          <w:lang w:val="en-US"/>
        </w:rPr>
        <w:t xml:space="preserve">+ </w:t>
      </w:r>
      <w:r w:rsidRPr="007F7CFE">
        <w:rPr>
          <w:rStyle w:val="LienChamps"/>
          <w:lang w:val="en-US"/>
        </w:rPr>
        <w:t>_currentClassInfo</w:t>
      </w:r>
      <w:r w:rsidRPr="007F7CFE">
        <w:rPr>
          <w:rStyle w:val="TexteC"/>
          <w:lang w:val="en-US"/>
        </w:rPr>
        <w:t>.</w:t>
      </w:r>
      <w:r w:rsidRPr="007F7CFE">
        <w:rPr>
          <w:rStyle w:val="LienMthode"/>
          <w:lang w:val="en-US"/>
        </w:rPr>
        <w:t>front</w:t>
      </w:r>
      <w:r w:rsidRPr="007F7CFE">
        <w:rPr>
          <w:rStyle w:val="TexteC"/>
          <w:lang w:val="en-US"/>
        </w:rPr>
        <w:t>().</w:t>
      </w:r>
      <w:r w:rsidRPr="007F7CFE">
        <w:rPr>
          <w:rStyle w:val="LienChamps"/>
          <w:lang w:val="en-US"/>
        </w:rPr>
        <w:t>_derivationsPosition</w:t>
      </w:r>
      <w:r w:rsidRPr="007F7CFE">
        <w:rPr>
          <w:rStyle w:val="TexteC"/>
          <w:lang w:val="en-US"/>
        </w:rPr>
        <w:t>.</w:t>
      </w:r>
      <w:r w:rsidRPr="007F7CFE">
        <w:rPr>
          <w:rStyle w:val="LienMthode"/>
          <w:lang w:val="en-US"/>
        </w:rPr>
        <w:t>size</w:t>
      </w:r>
      <w:r w:rsidRPr="007F7CFE">
        <w:rPr>
          <w:rStyle w:val="TexteC"/>
          <w:lang w:val="en-US"/>
        </w:rPr>
        <w:t>()</w:t>
      </w:r>
      <w:r w:rsidR="00900561">
        <w:rPr>
          <w:lang w:val="en-US"/>
        </w:rPr>
        <w:t>,</w:t>
      </w:r>
    </w:p>
    <w:p w:rsidR="00900561" w:rsidRDefault="00ED4A5A" w:rsidP="00ED4A5A">
      <w:pPr>
        <w:rPr>
          <w:lang w:val="en-US"/>
        </w:rPr>
      </w:pPr>
      <w:r w:rsidRPr="00ED4A5A">
        <w:rPr>
          <w:rStyle w:val="TexteC"/>
          <w:lang w:val="en-US"/>
        </w:rPr>
        <w:t>virtualDerivationIter</w:t>
      </w:r>
      <w:r w:rsidR="00900561">
        <w:rPr>
          <w:lang w:val="en-US"/>
        </w:rPr>
        <w:t xml:space="preserve"> of type </w:t>
      </w:r>
      <w:r w:rsidRPr="00ED4A5A">
        <w:rPr>
          <w:rStyle w:val="LienClasseC"/>
          <w:lang w:val="en-US"/>
        </w:rPr>
        <w:t>VirtualInheritancePosition</w:t>
      </w:r>
      <w:r w:rsidR="00900561" w:rsidRPr="00B913F9">
        <w:rPr>
          <w:rStyle w:val="TexteC"/>
          <w:lang w:val="en-US"/>
        </w:rPr>
        <w:t>::</w:t>
      </w:r>
      <w:r w:rsidR="00D55751">
        <w:rPr>
          <w:rStyle w:val="LienClasseC"/>
          <w:lang w:val="en-US"/>
        </w:rPr>
        <w:t>iterator</w:t>
      </w:r>
      <w:r w:rsidR="00900561">
        <w:rPr>
          <w:lang w:val="en-US"/>
        </w:rPr>
        <w:t xml:space="preserve"> points onto the </w:t>
      </w:r>
      <w:r>
        <w:rPr>
          <w:lang w:val="en-US"/>
        </w:rPr>
        <w:t>(</w:t>
      </w:r>
      <w:proofErr w:type="spellStart"/>
      <w:r w:rsidR="00AF5C55" w:rsidRPr="00215EBA">
        <w:rPr>
          <w:rStyle w:val="TexteC"/>
          <w:lang w:val="en-US"/>
        </w:rPr>
        <w:t>virtualIndex</w:t>
      </w:r>
      <w:proofErr w:type="spellEnd"/>
      <w:r w:rsidR="00AF5C55" w:rsidRPr="00215EBA">
        <w:rPr>
          <w:rStyle w:val="TexteC"/>
          <w:lang w:val="en-US"/>
        </w:rPr>
        <w:t xml:space="preserve"> = i </w:t>
      </w:r>
      <w:r w:rsidRPr="00215EBA">
        <w:rPr>
          <w:rStyle w:val="TexteC"/>
          <w:lang w:val="en-US"/>
        </w:rPr>
        <w:t>-</w:t>
      </w:r>
      <w:r w:rsidR="00AF5C55">
        <w:rPr>
          <w:lang w:val="en-US"/>
        </w:rPr>
        <w:t xml:space="preserve"> </w:t>
      </w:r>
      <w:r>
        <w:rPr>
          <w:lang w:val="en-US"/>
        </w:rPr>
        <w:t>…</w:t>
      </w:r>
      <w:proofErr w:type="gramStart"/>
      <w:r>
        <w:rPr>
          <w:lang w:val="en-US"/>
        </w:rPr>
        <w:t>)</w:t>
      </w:r>
      <w:proofErr w:type="spellStart"/>
      <w:r w:rsidR="00900561" w:rsidRPr="00B913F9">
        <w:rPr>
          <w:vertAlign w:val="superscript"/>
          <w:lang w:val="en-US"/>
        </w:rPr>
        <w:t>th</w:t>
      </w:r>
      <w:proofErr w:type="spellEnd"/>
      <w:proofErr w:type="gramEnd"/>
      <w:r w:rsidR="00900561" w:rsidRPr="00B913F9">
        <w:rPr>
          <w:lang w:val="en-US"/>
        </w:rPr>
        <w:t xml:space="preserve"> </w:t>
      </w:r>
      <w:r>
        <w:rPr>
          <w:lang w:val="en-US"/>
        </w:rPr>
        <w:t>virtual</w:t>
      </w:r>
      <w:r w:rsidR="00D55751">
        <w:rPr>
          <w:lang w:val="en-US"/>
        </w:rPr>
        <w:t xml:space="preserve"> base class</w:t>
      </w:r>
      <w:r w:rsidR="00900561">
        <w:rPr>
          <w:lang w:val="en-US"/>
        </w:rPr>
        <w:t>.</w:t>
      </w:r>
    </w:p>
    <w:p w:rsidR="00AF5C55" w:rsidRDefault="00D55751" w:rsidP="00AF5C55">
      <w:pPr>
        <w:pStyle w:val="Paragraphedeliste"/>
        <w:numPr>
          <w:ilvl w:val="0"/>
          <w:numId w:val="32"/>
        </w:numPr>
        <w:rPr>
          <w:rStyle w:val="TexteC"/>
          <w:lang w:val="en-US"/>
        </w:rPr>
      </w:pPr>
      <w:r w:rsidRPr="00D55751">
        <w:rPr>
          <w:rStyle w:val="TexteC"/>
          <w:lang w:val="en-US"/>
        </w:rPr>
        <w:t>_frama_c_</w:t>
      </w:r>
      <w:r>
        <w:rPr>
          <w:rStyle w:val="TexteC"/>
          <w:lang w:val="en-US"/>
        </w:rPr>
        <w:t>base_classes</w:t>
      </w:r>
      <w:r w:rsidRPr="00D55751">
        <w:rPr>
          <w:rStyle w:val="TexteC"/>
          <w:lang w:val="en-US"/>
        </w:rPr>
        <w:t>[i].</w:t>
      </w:r>
      <w:r>
        <w:rPr>
          <w:rStyle w:val="TexteC"/>
          <w:lang w:val="en-US"/>
        </w:rPr>
        <w:t>value</w:t>
      </w:r>
      <w:r w:rsidRPr="00D55751">
        <w:rPr>
          <w:rStyle w:val="TexteC"/>
          <w:lang w:val="en-US"/>
        </w:rPr>
        <w:t xml:space="preserve"> </w:t>
      </w:r>
      <w:r w:rsidR="00AF5C55">
        <w:rPr>
          <w:rStyle w:val="TexteC"/>
          <w:lang w:val="en-US"/>
        </w:rPr>
        <w:t>=</w:t>
      </w:r>
    </w:p>
    <w:p w:rsidR="00D55751" w:rsidRPr="00D55751" w:rsidRDefault="00ED4A5A" w:rsidP="00AF5C55">
      <w:pPr>
        <w:pStyle w:val="Paragraphedeliste"/>
        <w:rPr>
          <w:rStyle w:val="TexteC"/>
          <w:lang w:val="en-US"/>
        </w:rPr>
      </w:pPr>
      <w:r w:rsidRPr="00ED4A5A">
        <w:rPr>
          <w:rStyle w:val="TexteC"/>
          <w:lang w:val="en-US"/>
        </w:rPr>
        <w:t>&amp;</w:t>
      </w:r>
      <w:r w:rsidRPr="00ED4A5A">
        <w:rPr>
          <w:rStyle w:val="LienMthode"/>
          <w:lang w:val="en-US"/>
        </w:rPr>
        <w:t xml:space="preserve"> </w:t>
      </w:r>
      <w:r w:rsidRPr="00D55751">
        <w:rPr>
          <w:rStyle w:val="LienMthode"/>
          <w:lang w:val="en-US"/>
        </w:rPr>
        <w:t>makeQualifiedName</w:t>
      </w:r>
      <w:r>
        <w:rPr>
          <w:rStyle w:val="TexteC"/>
          <w:lang w:val="en-US"/>
        </w:rPr>
        <w:t>(</w:t>
      </w:r>
      <w:r w:rsidR="00AF5C55" w:rsidRPr="00ED4A5A">
        <w:rPr>
          <w:rStyle w:val="LienChamps"/>
          <w:lang w:val="en-US"/>
        </w:rPr>
        <w:t>_currentClass</w:t>
      </w:r>
      <w:r w:rsidR="00AF5C55">
        <w:rPr>
          <w:rStyle w:val="LienChamps"/>
          <w:lang w:val="en-US"/>
        </w:rPr>
        <w:t>Info</w:t>
      </w:r>
      <w:r w:rsidR="00AF5C55">
        <w:rPr>
          <w:rStyle w:val="TexteC"/>
          <w:lang w:val="en-US"/>
        </w:rPr>
        <w:t>.</w:t>
      </w:r>
      <w:r w:rsidR="00AF5C55" w:rsidRPr="00ED4A5A">
        <w:rPr>
          <w:rStyle w:val="LienMthode"/>
          <w:lang w:val="en-US"/>
        </w:rPr>
        <w:t>front</w:t>
      </w:r>
      <w:r w:rsidR="00AF5C55">
        <w:rPr>
          <w:rStyle w:val="TexteC"/>
          <w:lang w:val="en-US"/>
        </w:rPr>
        <w:t>()</w:t>
      </w:r>
      <w:r w:rsidR="00AF5C55" w:rsidRPr="00AF5C55">
        <w:rPr>
          <w:rStyle w:val="LienChamps"/>
          <w:lang w:val="en-US"/>
        </w:rPr>
        <w:t>_virtualBaseClassTable</w:t>
      </w:r>
      <w:r w:rsidR="00AF5C55" w:rsidRPr="00AF5C55">
        <w:rPr>
          <w:rStyle w:val="TexteC"/>
          <w:lang w:val="en-US"/>
        </w:rPr>
        <w:t>[virtualIndex]</w:t>
      </w:r>
      <w:r>
        <w:rPr>
          <w:rStyle w:val="TexteC"/>
          <w:lang w:val="en-US"/>
        </w:rPr>
        <w:t>)</w:t>
      </w:r>
      <w:r w:rsidRPr="00ED4A5A">
        <w:rPr>
          <w:rStyle w:val="TexteC"/>
          <w:lang w:val="en-US"/>
        </w:rPr>
        <w:t>::_frama_c_rtti_name_info</w:t>
      </w:r>
      <w:r w:rsidR="00D55751" w:rsidRPr="00D55751">
        <w:rPr>
          <w:rStyle w:val="TexteC"/>
          <w:lang w:val="en-US"/>
        </w:rPr>
        <w:t>;</w:t>
      </w:r>
    </w:p>
    <w:p w:rsidR="00AF5C55" w:rsidRDefault="00D55751" w:rsidP="00AF5C55">
      <w:pPr>
        <w:pStyle w:val="Paragraphedeliste"/>
        <w:numPr>
          <w:ilvl w:val="0"/>
          <w:numId w:val="32"/>
        </w:numPr>
        <w:rPr>
          <w:rStyle w:val="TexteC"/>
          <w:lang w:val="en-US"/>
        </w:rPr>
      </w:pPr>
      <w:r w:rsidRPr="00D55751">
        <w:rPr>
          <w:rStyle w:val="TexteC"/>
          <w:lang w:val="en-US"/>
        </w:rPr>
        <w:t>_frama_c_</w:t>
      </w:r>
      <w:r>
        <w:rPr>
          <w:rStyle w:val="TexteC"/>
          <w:lang w:val="en-US"/>
        </w:rPr>
        <w:t>base_classes</w:t>
      </w:r>
      <w:r w:rsidRPr="00D55751">
        <w:rPr>
          <w:rStyle w:val="TexteC"/>
          <w:lang w:val="en-US"/>
        </w:rPr>
        <w:t>[i].</w:t>
      </w:r>
      <w:r>
        <w:rPr>
          <w:rStyle w:val="TexteC"/>
          <w:lang w:val="en-US"/>
        </w:rPr>
        <w:t>shift_object</w:t>
      </w:r>
      <w:r w:rsidR="00AF5C55">
        <w:rPr>
          <w:rStyle w:val="TexteC"/>
          <w:lang w:val="en-US"/>
        </w:rPr>
        <w:t xml:space="preserve"> =</w:t>
      </w:r>
    </w:p>
    <w:p w:rsidR="00D55751" w:rsidRPr="00D55751" w:rsidRDefault="00AF5C55" w:rsidP="00AF5C55">
      <w:pPr>
        <w:pStyle w:val="Paragraphedeliste"/>
        <w:rPr>
          <w:rStyle w:val="TexteC"/>
          <w:lang w:val="en-US"/>
        </w:rPr>
      </w:pPr>
      <w:r>
        <w:rPr>
          <w:rStyle w:val="TexteC"/>
          <w:lang w:val="en-US"/>
        </w:rPr>
        <w:t xml:space="preserve">(void*) 0 </w:t>
      </w:r>
      <w:r w:rsidR="00ED4A5A" w:rsidRPr="00ED4A5A">
        <w:rPr>
          <w:rStyle w:val="TexteC"/>
          <w:lang w:val="en-US"/>
        </w:rPr>
        <w:t>- (void*) ((</w:t>
      </w:r>
      <w:r w:rsidRPr="00ED4A5A">
        <w:rPr>
          <w:rStyle w:val="LienChamps"/>
          <w:lang w:val="en-US"/>
        </w:rPr>
        <w:t>_currentClass</w:t>
      </w:r>
      <w:r>
        <w:rPr>
          <w:rStyle w:val="LienChamps"/>
          <w:lang w:val="en-US"/>
        </w:rPr>
        <w:t>Info</w:t>
      </w:r>
      <w:r>
        <w:rPr>
          <w:rStyle w:val="TexteC"/>
          <w:lang w:val="en-US"/>
        </w:rPr>
        <w:t>.</w:t>
      </w:r>
      <w:r w:rsidRPr="00ED4A5A">
        <w:rPr>
          <w:rStyle w:val="LienMthode"/>
          <w:lang w:val="en-US"/>
        </w:rPr>
        <w:t>front</w:t>
      </w:r>
      <w:r>
        <w:rPr>
          <w:rStyle w:val="TexteC"/>
          <w:lang w:val="en-US"/>
        </w:rPr>
        <w:t>()</w:t>
      </w:r>
      <w:r w:rsidRPr="00AF5C55">
        <w:rPr>
          <w:rStyle w:val="LienChamps"/>
          <w:lang w:val="en-US"/>
        </w:rPr>
        <w:t>_virtualBaseClassTable</w:t>
      </w:r>
      <w:r w:rsidRPr="00AF5C55">
        <w:rPr>
          <w:rStyle w:val="TexteC"/>
          <w:lang w:val="en-US"/>
        </w:rPr>
        <w:t>[virtualIndex]</w:t>
      </w:r>
      <w:r w:rsidR="00ED4A5A" w:rsidRPr="00ED4A5A">
        <w:rPr>
          <w:rStyle w:val="TexteC"/>
          <w:lang w:val="en-US"/>
        </w:rPr>
        <w:t>*) (</w:t>
      </w:r>
      <w:r w:rsidR="00ED4A5A" w:rsidRPr="00ED4A5A">
        <w:rPr>
          <w:rStyle w:val="LienChamps"/>
          <w:lang w:val="en-US"/>
        </w:rPr>
        <w:t>_currentClass</w:t>
      </w:r>
      <w:r w:rsidR="00ED4A5A">
        <w:rPr>
          <w:rStyle w:val="TexteC"/>
          <w:lang w:val="en-US"/>
        </w:rPr>
        <w:t>.</w:t>
      </w:r>
      <w:r w:rsidR="00ED4A5A" w:rsidRPr="00ED4A5A">
        <w:rPr>
          <w:rStyle w:val="LienMthode"/>
          <w:lang w:val="en-US"/>
        </w:rPr>
        <w:t>front</w:t>
      </w:r>
      <w:r w:rsidR="00ED4A5A">
        <w:rPr>
          <w:rStyle w:val="TexteC"/>
          <w:lang w:val="en-US"/>
        </w:rPr>
        <w:t>()</w:t>
      </w:r>
      <w:r w:rsidR="00ED4A5A" w:rsidRPr="00ED4A5A">
        <w:rPr>
          <w:rStyle w:val="TexteC"/>
          <w:lang w:val="en-US"/>
        </w:rPr>
        <w:t>*) 0)</w:t>
      </w:r>
      <w:r w:rsidR="00ED4A5A">
        <w:rPr>
          <w:rStyle w:val="TexteC"/>
          <w:lang w:val="en-US"/>
        </w:rPr>
        <w:t>;</w:t>
      </w:r>
    </w:p>
    <w:p w:rsidR="00900561" w:rsidRPr="00D55751" w:rsidRDefault="00900561" w:rsidP="00ED4A5A">
      <w:pPr>
        <w:pStyle w:val="Paragraphedeliste"/>
        <w:numPr>
          <w:ilvl w:val="0"/>
          <w:numId w:val="32"/>
        </w:numPr>
        <w:rPr>
          <w:rStyle w:val="TexteC"/>
          <w:lang w:val="en-US"/>
        </w:rPr>
      </w:pPr>
      <w:r w:rsidRPr="00D55751">
        <w:rPr>
          <w:rStyle w:val="TexteC"/>
          <w:lang w:val="en-US"/>
        </w:rPr>
        <w:t>_frama_c_</w:t>
      </w:r>
      <w:r w:rsidR="00D55751">
        <w:rPr>
          <w:rStyle w:val="TexteC"/>
          <w:lang w:val="en-US"/>
        </w:rPr>
        <w:t>base_classes</w:t>
      </w:r>
      <w:r w:rsidRPr="00D55751">
        <w:rPr>
          <w:rStyle w:val="TexteC"/>
          <w:lang w:val="en-US"/>
        </w:rPr>
        <w:t>[i].</w:t>
      </w:r>
      <w:r w:rsidR="00D55751">
        <w:rPr>
          <w:rStyle w:val="TexteC"/>
          <w:lang w:val="en-US"/>
        </w:rPr>
        <w:t>shift_vmt</w:t>
      </w:r>
      <w:r w:rsidRPr="00D55751">
        <w:rPr>
          <w:rStyle w:val="TexteC"/>
          <w:lang w:val="en-US"/>
        </w:rPr>
        <w:t xml:space="preserve"> = </w:t>
      </w:r>
      <w:r w:rsidR="0048079A">
        <w:rPr>
          <w:rStyle w:val="TexteC"/>
          <w:lang w:val="en-US"/>
        </w:rPr>
        <w:t>*</w:t>
      </w:r>
      <w:r w:rsidR="00766AC1">
        <w:rPr>
          <w:rStyle w:val="TexteC"/>
          <w:lang w:val="en-US"/>
        </w:rPr>
        <w:t>virtualD</w:t>
      </w:r>
      <w:r w:rsidR="00ED4A5A" w:rsidRPr="00ED4A5A">
        <w:rPr>
          <w:rStyle w:val="TexteC"/>
          <w:lang w:val="en-US"/>
        </w:rPr>
        <w:t>erivationIter</w:t>
      </w:r>
      <w:r w:rsidRPr="00D55751">
        <w:rPr>
          <w:rStyle w:val="TexteC"/>
          <w:lang w:val="en-US"/>
        </w:rPr>
        <w:t>;</w:t>
      </w:r>
    </w:p>
    <w:p w:rsidR="00D62BB0" w:rsidRDefault="00D62BB0" w:rsidP="00900561">
      <w:pPr>
        <w:rPr>
          <w:lang w:val="en-US"/>
        </w:rPr>
      </w:pPr>
    </w:p>
    <w:p w:rsidR="00D62BB0" w:rsidRDefault="00D62BB0" w:rsidP="00D62BB0">
      <w:pPr>
        <w:rPr>
          <w:lang w:val="en-US"/>
        </w:rPr>
      </w:pPr>
      <w:r>
        <w:rPr>
          <w:lang w:val="en-US"/>
        </w:rPr>
        <w:t>For the example 3,</w:t>
      </w:r>
    </w:p>
    <w:p w:rsidR="00900561" w:rsidRDefault="00C94D71" w:rsidP="00D62BB0">
      <w:pPr>
        <w:jc w:val="center"/>
        <w:rPr>
          <w:lang w:val="en-US"/>
        </w:rPr>
      </w:pPr>
      <w:r>
        <w:rPr>
          <w:noProof/>
        </w:rPr>
        <w:drawing>
          <wp:inline distT="0" distB="0" distL="0" distR="0">
            <wp:extent cx="4448175" cy="1390650"/>
            <wp:effectExtent l="0" t="0" r="9525" b="0"/>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48175" cy="1390650"/>
                    </a:xfrm>
                    <a:prstGeom prst="rect">
                      <a:avLst/>
                    </a:prstGeom>
                    <a:noFill/>
                    <a:ln>
                      <a:noFill/>
                    </a:ln>
                  </pic:spPr>
                </pic:pic>
              </a:graphicData>
            </a:graphic>
          </wp:inline>
        </w:drawing>
      </w:r>
      <w:r>
        <w:rPr>
          <w:noProof/>
        </w:rPr>
        <w:drawing>
          <wp:inline distT="0" distB="0" distL="0" distR="0">
            <wp:extent cx="4448175" cy="952500"/>
            <wp:effectExtent l="0" t="0" r="9525" b="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48175" cy="952500"/>
                    </a:xfrm>
                    <a:prstGeom prst="rect">
                      <a:avLst/>
                    </a:prstGeom>
                    <a:noFill/>
                    <a:ln>
                      <a:noFill/>
                    </a:ln>
                  </pic:spPr>
                </pic:pic>
              </a:graphicData>
            </a:graphic>
          </wp:inline>
        </w:drawing>
      </w:r>
    </w:p>
    <w:p w:rsidR="00D62BB0" w:rsidRDefault="00D62BB0" w:rsidP="00D62BB0">
      <w:pPr>
        <w:rPr>
          <w:lang w:val="en-US"/>
        </w:rPr>
      </w:pPr>
    </w:p>
    <w:p w:rsidR="00D62BB0" w:rsidRDefault="00D62BB0" w:rsidP="00D62BB0">
      <w:pPr>
        <w:rPr>
          <w:lang w:val="en-US"/>
        </w:rPr>
      </w:pPr>
      <w:r>
        <w:rPr>
          <w:lang w:val="en-US"/>
        </w:rPr>
        <w:t xml:space="preserve">Our method is called by the method </w:t>
      </w:r>
      <w:r w:rsidRPr="00566A15">
        <w:rPr>
          <w:rStyle w:val="LienMthode"/>
          <w:lang w:val="en-US"/>
        </w:rPr>
        <w:t>exitClass</w:t>
      </w:r>
      <w:r>
        <w:rPr>
          <w:lang w:val="en-US"/>
        </w:rPr>
        <w:t xml:space="preserve">, between the methods </w:t>
      </w:r>
      <w:r w:rsidRPr="007863A1">
        <w:rPr>
          <w:rStyle w:val="LienMthode"/>
          <w:lang w:val="en-US"/>
        </w:rPr>
        <w:t>insertStatic</w:t>
      </w:r>
      <w:r>
        <w:rPr>
          <w:rStyle w:val="LienMthode"/>
          <w:lang w:val="en-US"/>
        </w:rPr>
        <w:t>VMT</w:t>
      </w:r>
      <w:r w:rsidRPr="007863A1">
        <w:rPr>
          <w:rStyle w:val="LienMthode"/>
          <w:lang w:val="en-US"/>
        </w:rPr>
        <w:t>Definition</w:t>
      </w:r>
      <w:r>
        <w:rPr>
          <w:lang w:val="en-US"/>
        </w:rPr>
        <w:t xml:space="preserve">, </w:t>
      </w:r>
      <w:r w:rsidRPr="007863A1">
        <w:rPr>
          <w:rStyle w:val="LienMthode"/>
          <w:lang w:val="en-US"/>
        </w:rPr>
        <w:t>insertDeclStaticVMTHeaderDefinition</w:t>
      </w:r>
      <w:r>
        <w:rPr>
          <w:lang w:val="en-US"/>
        </w:rPr>
        <w:t xml:space="preserve">, </w:t>
      </w:r>
      <w:r w:rsidRPr="007863A1">
        <w:rPr>
          <w:rStyle w:val="LienMthode"/>
          <w:lang w:val="en-US"/>
        </w:rPr>
        <w:t>insertStaticRTTIDefinition</w:t>
      </w:r>
      <w:r>
        <w:rPr>
          <w:lang w:val="en-US"/>
        </w:rPr>
        <w:t xml:space="preserve"> and </w:t>
      </w:r>
      <w:r w:rsidRPr="007863A1">
        <w:rPr>
          <w:rStyle w:val="LienMthode"/>
          <w:lang w:val="en-US"/>
        </w:rPr>
        <w:t>insertStaticVMTHeaderDefinition</w:t>
      </w:r>
      <w:r>
        <w:rPr>
          <w:lang w:val="en-US"/>
        </w:rPr>
        <w:t xml:space="preserve"> for each class that has virtual methods.</w:t>
      </w:r>
    </w:p>
    <w:p w:rsidR="00D62BB0" w:rsidRDefault="00D62BB0" w:rsidP="00D62BB0">
      <w:pPr>
        <w:pStyle w:val="Relatives"/>
        <w:rPr>
          <w:lang w:val="en-US"/>
        </w:rPr>
      </w:pPr>
    </w:p>
    <w:p w:rsidR="004E3A94" w:rsidRDefault="00D62BB0" w:rsidP="00D62BB0">
      <w:pPr>
        <w:pStyle w:val="RelativesItem"/>
        <w:rPr>
          <w:lang w:val="en-US"/>
        </w:rPr>
      </w:pPr>
      <w:r>
        <w:rPr>
          <w:lang w:val="en-US"/>
        </w:rPr>
        <w:t>The method</w:t>
      </w:r>
      <w:r w:rsidR="004E3A94">
        <w:rPr>
          <w:lang w:val="en-US"/>
        </w:rPr>
        <w:t xml:space="preserve"> </w:t>
      </w:r>
      <w:r w:rsidR="004E3A94" w:rsidRPr="004E3A94">
        <w:rPr>
          <w:rStyle w:val="LienMthode"/>
        </w:rPr>
        <w:t>addBareToQualification</w:t>
      </w:r>
      <w:r w:rsidR="004E3A94">
        <w:rPr>
          <w:lang w:val="en-US"/>
        </w:rPr>
        <w:t>,</w:t>
      </w:r>
    </w:p>
    <w:p w:rsidR="00D62BB0" w:rsidRDefault="004E3A94" w:rsidP="00D62BB0">
      <w:pPr>
        <w:pStyle w:val="RelativesItem"/>
        <w:rPr>
          <w:lang w:val="en-US"/>
        </w:rPr>
      </w:pPr>
      <w:r>
        <w:rPr>
          <w:lang w:val="en-US"/>
        </w:rPr>
        <w:t>the method</w:t>
      </w:r>
      <w:r w:rsidR="00D62BB0">
        <w:rPr>
          <w:lang w:val="en-US"/>
        </w:rPr>
        <w:t xml:space="preserve"> </w:t>
      </w:r>
      <w:r w:rsidR="00D62BB0" w:rsidRPr="00BB611B">
        <w:rPr>
          <w:rStyle w:val="LienMthode"/>
        </w:rPr>
        <w:t>insertStatic</w:t>
      </w:r>
      <w:r w:rsidR="00D62BB0" w:rsidRPr="007863A1">
        <w:rPr>
          <w:rStyle w:val="LienMthode"/>
          <w:lang w:val="en-US"/>
        </w:rPr>
        <w:t>BaseClasses</w:t>
      </w:r>
      <w:r w:rsidR="00D62BB0" w:rsidRPr="00BB611B">
        <w:rPr>
          <w:rStyle w:val="LienMthode"/>
        </w:rPr>
        <w:t>De</w:t>
      </w:r>
      <w:r w:rsidR="00D62BB0">
        <w:rPr>
          <w:rStyle w:val="LienMthode"/>
        </w:rPr>
        <w:t>claration</w:t>
      </w:r>
      <w:r w:rsidR="00D62BB0">
        <w:rPr>
          <w:lang w:val="en-US"/>
        </w:rPr>
        <w:t>,</w:t>
      </w:r>
    </w:p>
    <w:p w:rsidR="00D62BB0" w:rsidRDefault="00D62BB0" w:rsidP="00D62BB0">
      <w:pPr>
        <w:pStyle w:val="RelativesItem"/>
        <w:rPr>
          <w:lang w:val="en-US"/>
        </w:rPr>
      </w:pPr>
      <w:r>
        <w:rPr>
          <w:lang w:val="en-US"/>
        </w:rPr>
        <w:t xml:space="preserve">the classes </w:t>
      </w:r>
      <w:r w:rsidRPr="00566A15">
        <w:rPr>
          <w:rStyle w:val="LienClasseC"/>
          <w:lang w:val="en-US"/>
        </w:rPr>
        <w:t>ClassInfo</w:t>
      </w:r>
      <w:r>
        <w:rPr>
          <w:lang w:val="en-US"/>
        </w:rPr>
        <w:t xml:space="preserve">, </w:t>
      </w:r>
      <w:r w:rsidRPr="00566A15">
        <w:rPr>
          <w:rStyle w:val="LienClasseC"/>
          <w:lang w:val="en-US"/>
        </w:rPr>
        <w:t>ClassInfo</w:t>
      </w:r>
      <w:r w:rsidRPr="00566A15">
        <w:rPr>
          <w:rStyle w:val="TexteC"/>
          <w:lang w:val="en-US"/>
        </w:rPr>
        <w:t>::</w:t>
      </w:r>
      <w:r w:rsidRPr="00D62BB0">
        <w:rPr>
          <w:lang w:val="en-US"/>
        </w:rPr>
        <w:t xml:space="preserve"> </w:t>
      </w:r>
      <w:r w:rsidRPr="00D62BB0">
        <w:rPr>
          <w:rStyle w:val="LienClasseC"/>
          <w:lang w:val="en-US"/>
        </w:rPr>
        <w:t>InheritancePosition</w:t>
      </w:r>
      <w:r>
        <w:rPr>
          <w:lang w:val="en-US"/>
        </w:rPr>
        <w:t>,</w:t>
      </w:r>
    </w:p>
    <w:p w:rsidR="00D62BB0" w:rsidRDefault="00D62BB0" w:rsidP="00D62BB0">
      <w:pPr>
        <w:pStyle w:val="RelativesItem"/>
        <w:rPr>
          <w:lang w:val="en-US"/>
        </w:rPr>
      </w:pPr>
      <w:r>
        <w:rPr>
          <w:lang w:val="en-US"/>
        </w:rPr>
        <w:t xml:space="preserve">the method </w:t>
      </w:r>
      <w:r w:rsidRPr="008300C8">
        <w:rPr>
          <w:rStyle w:val="LienMthode"/>
        </w:rPr>
        <w:t>exitClass</w:t>
      </w:r>
      <w:r>
        <w:rPr>
          <w:lang w:val="en-US"/>
        </w:rPr>
        <w:t>,</w:t>
      </w:r>
    </w:p>
    <w:p w:rsidR="00D62BB0" w:rsidRPr="008A49E5" w:rsidRDefault="00D62BB0" w:rsidP="00D62BB0">
      <w:pPr>
        <w:pStyle w:val="RelativesItem"/>
        <w:rPr>
          <w:lang w:val="en-US"/>
        </w:rPr>
      </w:pPr>
      <w:proofErr w:type="gramStart"/>
      <w:r>
        <w:rPr>
          <w:lang w:val="en-US"/>
        </w:rPr>
        <w:t>the</w:t>
      </w:r>
      <w:proofErr w:type="gramEnd"/>
      <w:r>
        <w:rPr>
          <w:lang w:val="en-US"/>
        </w:rPr>
        <w:t xml:space="preserve"> methods </w:t>
      </w:r>
      <w:r w:rsidRPr="007863A1">
        <w:rPr>
          <w:rStyle w:val="LienMthode"/>
          <w:lang w:val="en-US"/>
        </w:rPr>
        <w:t>insertStaticBaseClassesDefinition</w:t>
      </w:r>
      <w:r>
        <w:rPr>
          <w:lang w:val="en-US"/>
        </w:rPr>
        <w:t xml:space="preserve">, </w:t>
      </w:r>
      <w:r w:rsidRPr="007863A1">
        <w:rPr>
          <w:rStyle w:val="LienMthode"/>
          <w:lang w:val="en-US"/>
        </w:rPr>
        <w:t>insertDeclStaticVMTHeaderDefinition</w:t>
      </w:r>
      <w:r>
        <w:rPr>
          <w:lang w:val="en-US"/>
        </w:rPr>
        <w:t xml:space="preserve">, </w:t>
      </w:r>
      <w:r w:rsidRPr="007863A1">
        <w:rPr>
          <w:rStyle w:val="LienMthode"/>
          <w:lang w:val="en-US"/>
        </w:rPr>
        <w:t>insertStaticRTTIDefinition</w:t>
      </w:r>
      <w:r>
        <w:rPr>
          <w:lang w:val="en-US"/>
        </w:rPr>
        <w:t xml:space="preserve"> and </w:t>
      </w:r>
      <w:r w:rsidRPr="007863A1">
        <w:rPr>
          <w:rStyle w:val="LienMthode"/>
          <w:lang w:val="en-US"/>
        </w:rPr>
        <w:t>insertStaticVMTHeaderDefinition</w:t>
      </w:r>
      <w:r>
        <w:rPr>
          <w:lang w:val="en-US"/>
        </w:rPr>
        <w:t>.</w:t>
      </w:r>
    </w:p>
    <w:p w:rsidR="00BC5111" w:rsidRDefault="00BC5111" w:rsidP="00BC5111">
      <w:pPr>
        <w:pStyle w:val="EntteMthode"/>
        <w:rPr>
          <w:lang w:val="en-US"/>
        </w:rPr>
      </w:pPr>
      <w:r w:rsidRPr="002B1A9A">
        <w:rPr>
          <w:b/>
          <w:bCs/>
          <w:lang w:val="en-US"/>
        </w:rPr>
        <w:t>void</w:t>
      </w:r>
      <w:r w:rsidRPr="002B1A9A">
        <w:rPr>
          <w:lang w:val="en-US"/>
        </w:rPr>
        <w:t xml:space="preserve"> </w:t>
      </w:r>
      <w:r w:rsidRPr="002B1A9A">
        <w:rPr>
          <w:rStyle w:val="DfinitionMthode"/>
          <w:lang w:val="en-US"/>
        </w:rPr>
        <w:t>insertStaticRTTIDeclaration</w:t>
      </w:r>
      <w:r w:rsidRPr="002B1A9A">
        <w:rPr>
          <w:lang w:val="en-US"/>
        </w:rPr>
        <w:t>(</w:t>
      </w:r>
      <w:r w:rsidRPr="002B1A9A">
        <w:rPr>
          <w:rStyle w:val="LienClasseC"/>
          <w:lang w:val="en-US"/>
        </w:rPr>
        <w:t>ForwardReferenceList</w:t>
      </w:r>
      <w:r w:rsidRPr="002B1A9A">
        <w:rPr>
          <w:lang w:val="en-US"/>
        </w:rPr>
        <w:t xml:space="preserve">&amp; classContent, </w:t>
      </w:r>
      <w:r w:rsidRPr="002B1A9A">
        <w:rPr>
          <w:rStyle w:val="LienType"/>
          <w:lang w:val="en-US"/>
        </w:rPr>
        <w:t>location</w:t>
      </w:r>
      <w:r w:rsidRPr="002B1A9A">
        <w:rPr>
          <w:lang w:val="en-US"/>
        </w:rPr>
        <w:t xml:space="preserve"> classLoc);</w:t>
      </w:r>
    </w:p>
    <w:p w:rsidR="001B2061" w:rsidRDefault="001B2061" w:rsidP="001B2061">
      <w:pPr>
        <w:rPr>
          <w:lang w:val="en-US"/>
        </w:rPr>
      </w:pPr>
      <w:r>
        <w:rPr>
          <w:lang w:val="en-US"/>
        </w:rPr>
        <w:t>Insert the declaration</w:t>
      </w:r>
    </w:p>
    <w:p w:rsidR="001B2061" w:rsidRPr="007F7CFE" w:rsidRDefault="001B2061" w:rsidP="001B2061">
      <w:pPr>
        <w:spacing w:before="120" w:after="120"/>
        <w:ind w:left="567"/>
        <w:rPr>
          <w:rStyle w:val="TexteC"/>
          <w:lang w:val="en-US"/>
        </w:rPr>
      </w:pPr>
      <w:r w:rsidRPr="007863A1">
        <w:rPr>
          <w:rStyle w:val="TexteC"/>
          <w:b/>
          <w:lang w:val="en-US"/>
        </w:rPr>
        <w:t>struct</w:t>
      </w:r>
      <w:r w:rsidRPr="007863A1">
        <w:rPr>
          <w:rStyle w:val="TexteC"/>
          <w:lang w:val="en-US"/>
        </w:rPr>
        <w:t xml:space="preserve"> </w:t>
      </w:r>
      <w:r w:rsidR="00FE4677" w:rsidRPr="00FE4677">
        <w:rPr>
          <w:rStyle w:val="TexteC"/>
          <w:lang w:val="en-US"/>
        </w:rPr>
        <w:t>_frama_c_rtti_name_info_node _frama_c_rtti_name_info</w:t>
      </w:r>
      <w:r w:rsidRPr="008300C8">
        <w:rPr>
          <w:rStyle w:val="TexteC"/>
          <w:lang w:val="en-US"/>
        </w:rPr>
        <w:t>;</w:t>
      </w:r>
    </w:p>
    <w:p w:rsidR="001B2061" w:rsidRDefault="001B2061" w:rsidP="001B2061">
      <w:pPr>
        <w:rPr>
          <w:lang w:val="en-US"/>
        </w:rPr>
      </w:pPr>
      <w:proofErr w:type="gramStart"/>
      <w:r>
        <w:rPr>
          <w:lang w:val="en-US"/>
        </w:rPr>
        <w:t>to</w:t>
      </w:r>
      <w:proofErr w:type="gramEnd"/>
      <w:r>
        <w:rPr>
          <w:lang w:val="en-US"/>
        </w:rPr>
        <w:t xml:space="preserve"> declare the </w:t>
      </w:r>
      <w:r w:rsidR="00FE4677">
        <w:rPr>
          <w:lang w:val="en-US"/>
        </w:rPr>
        <w:t>run-time type information</w:t>
      </w:r>
      <w:r>
        <w:rPr>
          <w:lang w:val="en-US"/>
        </w:rPr>
        <w:t xml:space="preserve"> of the current class (see the field </w:t>
      </w:r>
      <w:r w:rsidRPr="00566A15">
        <w:rPr>
          <w:rStyle w:val="LienChamps"/>
          <w:lang w:val="en-US"/>
        </w:rPr>
        <w:t>_currentClassInfo</w:t>
      </w:r>
      <w:r w:rsidRPr="00566A15">
        <w:rPr>
          <w:rStyle w:val="TexteC"/>
          <w:lang w:val="en-US"/>
        </w:rPr>
        <w:t>.</w:t>
      </w:r>
      <w:r w:rsidRPr="00566A15">
        <w:rPr>
          <w:rStyle w:val="LienMthode"/>
          <w:lang w:val="en-US"/>
        </w:rPr>
        <w:t>front</w:t>
      </w:r>
      <w:r w:rsidRPr="00566A15">
        <w:rPr>
          <w:rStyle w:val="TexteC"/>
          <w:lang w:val="en-US"/>
        </w:rPr>
        <w:t>())</w:t>
      </w:r>
      <w:r>
        <w:rPr>
          <w:lang w:val="en-US"/>
        </w:rPr>
        <w:t>.</w:t>
      </w:r>
    </w:p>
    <w:p w:rsidR="001B2061" w:rsidRDefault="001B2061" w:rsidP="001B2061">
      <w:pPr>
        <w:rPr>
          <w:lang w:val="en-US"/>
        </w:rPr>
      </w:pPr>
    </w:p>
    <w:p w:rsidR="001B2061" w:rsidRDefault="001B2061" w:rsidP="001B2061">
      <w:pPr>
        <w:rPr>
          <w:lang w:val="en-US"/>
        </w:rPr>
      </w:pPr>
      <w:r>
        <w:rPr>
          <w:lang w:val="en-US"/>
        </w:rPr>
        <w:t xml:space="preserve">Its definition is defined by the method </w:t>
      </w:r>
      <w:r w:rsidRPr="00566A15">
        <w:rPr>
          <w:rStyle w:val="LienMthode"/>
          <w:lang w:val="en-US"/>
        </w:rPr>
        <w:t>insertStatic</w:t>
      </w:r>
      <w:r w:rsidR="00FE4677">
        <w:rPr>
          <w:rStyle w:val="LienMthode"/>
          <w:lang w:val="en-US"/>
        </w:rPr>
        <w:t>RTTI</w:t>
      </w:r>
      <w:r w:rsidRPr="00566A15">
        <w:rPr>
          <w:rStyle w:val="LienMthode"/>
          <w:lang w:val="en-US"/>
        </w:rPr>
        <w:t>Definition</w:t>
      </w:r>
      <w:r>
        <w:rPr>
          <w:lang w:val="en-US"/>
        </w:rPr>
        <w:t xml:space="preserve">. Our method is called by the method </w:t>
      </w:r>
      <w:r w:rsidRPr="00566A15">
        <w:rPr>
          <w:rStyle w:val="LienMthode"/>
          <w:lang w:val="en-US"/>
        </w:rPr>
        <w:t>exitClass</w:t>
      </w:r>
      <w:r>
        <w:rPr>
          <w:lang w:val="en-US"/>
        </w:rPr>
        <w:t>, between the method</w:t>
      </w:r>
      <w:r w:rsidR="00FE4677">
        <w:rPr>
          <w:lang w:val="en-US"/>
        </w:rPr>
        <w:t>s</w:t>
      </w:r>
      <w:r>
        <w:rPr>
          <w:lang w:val="en-US"/>
        </w:rPr>
        <w:t xml:space="preserve"> </w:t>
      </w:r>
      <w:r w:rsidRPr="00566A15">
        <w:rPr>
          <w:rStyle w:val="LienMthode"/>
          <w:lang w:val="en-US"/>
        </w:rPr>
        <w:t>insertStaticVMTDeclaration</w:t>
      </w:r>
      <w:r w:rsidR="00FE4677">
        <w:rPr>
          <w:lang w:val="en-US"/>
        </w:rPr>
        <w:t xml:space="preserve">, </w:t>
      </w:r>
      <w:r w:rsidR="00FE4677" w:rsidRPr="008300C8">
        <w:rPr>
          <w:rStyle w:val="LienMthode"/>
          <w:lang w:val="en-US"/>
        </w:rPr>
        <w:t>insertStatic</w:t>
      </w:r>
      <w:r w:rsidR="00FE4677">
        <w:rPr>
          <w:rStyle w:val="LienMthode"/>
          <w:lang w:val="en-US"/>
        </w:rPr>
        <w:t>BaseClasses</w:t>
      </w:r>
      <w:r w:rsidR="00FE4677" w:rsidRPr="008300C8">
        <w:rPr>
          <w:rStyle w:val="LienMthode"/>
          <w:lang w:val="en-US"/>
        </w:rPr>
        <w:t>Declaration</w:t>
      </w:r>
      <w:r w:rsidR="00FE4677">
        <w:rPr>
          <w:lang w:val="en-US"/>
        </w:rPr>
        <w:t xml:space="preserve">, </w:t>
      </w:r>
      <w:r>
        <w:rPr>
          <w:lang w:val="en-US"/>
        </w:rPr>
        <w:t xml:space="preserve">and the </w:t>
      </w:r>
      <w:r w:rsidR="00FE4677">
        <w:rPr>
          <w:lang w:val="en-US"/>
        </w:rPr>
        <w:t>method</w:t>
      </w:r>
      <w:r>
        <w:rPr>
          <w:lang w:val="en-US"/>
        </w:rPr>
        <w:t xml:space="preserve"> </w:t>
      </w:r>
      <w:r w:rsidRPr="007863A1">
        <w:rPr>
          <w:rStyle w:val="LienMthode"/>
          <w:lang w:val="en-US"/>
        </w:rPr>
        <w:t>insertStaticVMTHeaderDeclaration</w:t>
      </w:r>
      <w:r>
        <w:rPr>
          <w:lang w:val="en-US"/>
        </w:rPr>
        <w:t xml:space="preserve"> for each class that has virtual methods.</w:t>
      </w:r>
    </w:p>
    <w:p w:rsidR="001B2061" w:rsidRDefault="001B2061" w:rsidP="001B2061">
      <w:pPr>
        <w:pStyle w:val="Relatives"/>
        <w:rPr>
          <w:lang w:val="en-US"/>
        </w:rPr>
      </w:pPr>
    </w:p>
    <w:p w:rsidR="001B2061" w:rsidRDefault="001B2061" w:rsidP="001B2061">
      <w:pPr>
        <w:pStyle w:val="RelativesItem"/>
        <w:rPr>
          <w:lang w:val="en-US"/>
        </w:rPr>
      </w:pPr>
      <w:r>
        <w:rPr>
          <w:lang w:val="en-US"/>
        </w:rPr>
        <w:t xml:space="preserve">The method </w:t>
      </w:r>
      <w:r w:rsidR="00FE4677" w:rsidRPr="00566A15">
        <w:rPr>
          <w:rStyle w:val="LienMthode"/>
          <w:lang w:val="en-US"/>
        </w:rPr>
        <w:t>insertStatic</w:t>
      </w:r>
      <w:r w:rsidR="00FE4677">
        <w:rPr>
          <w:rStyle w:val="LienMthode"/>
          <w:lang w:val="en-US"/>
        </w:rPr>
        <w:t>RTTI</w:t>
      </w:r>
      <w:r w:rsidR="00FE4677" w:rsidRPr="00566A15">
        <w:rPr>
          <w:rStyle w:val="LienMthode"/>
          <w:lang w:val="en-US"/>
        </w:rPr>
        <w:t>Definition</w:t>
      </w:r>
      <w:r>
        <w:rPr>
          <w:lang w:val="en-US"/>
        </w:rPr>
        <w:t>,</w:t>
      </w:r>
    </w:p>
    <w:p w:rsidR="001B2061" w:rsidRDefault="001B2061" w:rsidP="001B2061">
      <w:pPr>
        <w:pStyle w:val="RelativesItem"/>
        <w:rPr>
          <w:lang w:val="en-US"/>
        </w:rPr>
      </w:pPr>
      <w:r>
        <w:rPr>
          <w:lang w:val="en-US"/>
        </w:rPr>
        <w:t xml:space="preserve">the method </w:t>
      </w:r>
      <w:r w:rsidRPr="008300C8">
        <w:rPr>
          <w:rStyle w:val="LienMthode"/>
        </w:rPr>
        <w:t>exitClass</w:t>
      </w:r>
      <w:r>
        <w:rPr>
          <w:lang w:val="en-US"/>
        </w:rPr>
        <w:t>,</w:t>
      </w:r>
    </w:p>
    <w:p w:rsidR="001B2061" w:rsidRPr="008A49E5" w:rsidRDefault="001B2061" w:rsidP="001B2061">
      <w:pPr>
        <w:pStyle w:val="RelativesItem"/>
        <w:rPr>
          <w:lang w:val="en-US"/>
        </w:rPr>
      </w:pPr>
      <w:proofErr w:type="gramStart"/>
      <w:r>
        <w:rPr>
          <w:lang w:val="en-US"/>
        </w:rPr>
        <w:t>the</w:t>
      </w:r>
      <w:proofErr w:type="gramEnd"/>
      <w:r>
        <w:rPr>
          <w:lang w:val="en-US"/>
        </w:rPr>
        <w:t xml:space="preserve"> methods </w:t>
      </w:r>
      <w:r w:rsidRPr="00566A15">
        <w:rPr>
          <w:rStyle w:val="LienMthode"/>
          <w:lang w:val="en-US"/>
        </w:rPr>
        <w:t>insertStaticVMTDeclaration</w:t>
      </w:r>
      <w:r>
        <w:rPr>
          <w:lang w:val="en-US"/>
        </w:rPr>
        <w:t xml:space="preserve">, </w:t>
      </w:r>
      <w:r w:rsidR="00FE4677" w:rsidRPr="008300C8">
        <w:rPr>
          <w:rStyle w:val="LienMthode"/>
          <w:lang w:val="en-US"/>
        </w:rPr>
        <w:t>insertStatic</w:t>
      </w:r>
      <w:r w:rsidR="00FE4677">
        <w:rPr>
          <w:rStyle w:val="LienMthode"/>
          <w:lang w:val="en-US"/>
        </w:rPr>
        <w:t>BaseClasses</w:t>
      </w:r>
      <w:r w:rsidR="00FE4677" w:rsidRPr="008300C8">
        <w:rPr>
          <w:rStyle w:val="LienMthode"/>
          <w:lang w:val="en-US"/>
        </w:rPr>
        <w:t>Declaration</w:t>
      </w:r>
      <w:r>
        <w:rPr>
          <w:lang w:val="en-US"/>
        </w:rPr>
        <w:t xml:space="preserve">, </w:t>
      </w:r>
      <w:r w:rsidRPr="007863A1">
        <w:rPr>
          <w:rStyle w:val="LienMthode"/>
          <w:lang w:val="en-US"/>
        </w:rPr>
        <w:t>insertStaticVMTHeaderDeclaration</w:t>
      </w:r>
      <w:r>
        <w:rPr>
          <w:lang w:val="en-US"/>
        </w:rPr>
        <w:t>.</w:t>
      </w:r>
    </w:p>
    <w:p w:rsidR="00BC5111" w:rsidRDefault="00BC5111" w:rsidP="00BC5111">
      <w:pPr>
        <w:pStyle w:val="EntteMthode"/>
        <w:rPr>
          <w:lang w:val="en-US"/>
        </w:rPr>
      </w:pPr>
      <w:r w:rsidRPr="00566A15">
        <w:rPr>
          <w:rStyle w:val="LienType"/>
          <w:lang w:val="en-US"/>
        </w:rPr>
        <w:t>qualified_name</w:t>
      </w:r>
      <w:r w:rsidRPr="002B1A9A">
        <w:rPr>
          <w:lang w:val="en-US"/>
        </w:rPr>
        <w:t xml:space="preserve"> </w:t>
      </w:r>
      <w:r w:rsidRPr="002B1A9A">
        <w:rPr>
          <w:rStyle w:val="DfinitionMthode"/>
          <w:lang w:val="en-US"/>
        </w:rPr>
        <w:t>insertStaticRTTIDefinition</w:t>
      </w:r>
      <w:r w:rsidRPr="002B1A9A">
        <w:rPr>
          <w:lang w:val="en-US"/>
        </w:rPr>
        <w:t>(</w:t>
      </w:r>
      <w:r w:rsidRPr="002B1A9A">
        <w:rPr>
          <w:b/>
          <w:bCs/>
          <w:lang w:val="en-US"/>
        </w:rPr>
        <w:t>const</w:t>
      </w:r>
      <w:r w:rsidRPr="002B1A9A">
        <w:rPr>
          <w:lang w:val="en-US"/>
        </w:rPr>
        <w:t xml:space="preserve"> </w:t>
      </w:r>
      <w:r w:rsidRPr="002B1A9A">
        <w:rPr>
          <w:rStyle w:val="LienClasseC"/>
          <w:lang w:val="en-US"/>
        </w:rPr>
        <w:t>Clang_utils</w:t>
      </w:r>
      <w:r w:rsidRPr="002B1A9A">
        <w:rPr>
          <w:lang w:val="en-US"/>
        </w:rPr>
        <w:t xml:space="preserve">&amp; utils, </w:t>
      </w:r>
      <w:r w:rsidRPr="002B1A9A">
        <w:rPr>
          <w:rStyle w:val="LienClasseC"/>
          <w:lang w:val="en-US"/>
        </w:rPr>
        <w:t>ForwardReferenceList</w:t>
      </w:r>
      <w:r w:rsidRPr="002B1A9A">
        <w:rPr>
          <w:lang w:val="en-US"/>
        </w:rPr>
        <w:t xml:space="preserve">&amp; globals, </w:t>
      </w:r>
      <w:r w:rsidRPr="002B1A9A">
        <w:rPr>
          <w:rStyle w:val="LienType"/>
          <w:lang w:val="en-US"/>
        </w:rPr>
        <w:t>location</w:t>
      </w:r>
      <w:r w:rsidRPr="002B1A9A">
        <w:rPr>
          <w:lang w:val="en-US"/>
        </w:rPr>
        <w:t xml:space="preserve"> classLoc, </w:t>
      </w:r>
      <w:r w:rsidRPr="002B1A9A">
        <w:rPr>
          <w:rStyle w:val="LienType"/>
          <w:lang w:val="en-US"/>
        </w:rPr>
        <w:t>qualified_name</w:t>
      </w:r>
      <w:r w:rsidRPr="002B1A9A">
        <w:rPr>
          <w:lang w:val="en-US"/>
        </w:rPr>
        <w:t xml:space="preserve"> vmtName, </w:t>
      </w:r>
      <w:r w:rsidRPr="002B1A9A">
        <w:rPr>
          <w:rStyle w:val="LienType"/>
          <w:lang w:val="en-US"/>
        </w:rPr>
        <w:t>qualified_name</w:t>
      </w:r>
      <w:r w:rsidRPr="002B1A9A">
        <w:rPr>
          <w:lang w:val="en-US"/>
        </w:rPr>
        <w:t xml:space="preserve"> nameBaseClasses);</w:t>
      </w:r>
    </w:p>
    <w:p w:rsidR="00434CF6" w:rsidRDefault="00434CF6" w:rsidP="00434CF6">
      <w:pPr>
        <w:rPr>
          <w:lang w:val="en-US"/>
        </w:rPr>
      </w:pPr>
      <w:r>
        <w:rPr>
          <w:lang w:val="en-US"/>
        </w:rPr>
        <w:t xml:space="preserve">Insert the definition of the run-time type information (or </w:t>
      </w:r>
      <w:proofErr w:type="spellStart"/>
      <w:r>
        <w:rPr>
          <w:lang w:val="en-US"/>
        </w:rPr>
        <w:t>rtti</w:t>
      </w:r>
      <w:proofErr w:type="spellEnd"/>
      <w:r>
        <w:rPr>
          <w:lang w:val="en-US"/>
        </w:rPr>
        <w:t xml:space="preserve"> for short) of the current class (see the field </w:t>
      </w:r>
      <w:r w:rsidRPr="00566A15">
        <w:rPr>
          <w:rStyle w:val="LienChamps"/>
          <w:lang w:val="en-US"/>
        </w:rPr>
        <w:t>_currentClassInfo</w:t>
      </w:r>
      <w:r w:rsidRPr="00566A15">
        <w:rPr>
          <w:rStyle w:val="TexteC"/>
          <w:lang w:val="en-US"/>
        </w:rPr>
        <w:t>.</w:t>
      </w:r>
      <w:r w:rsidRPr="00566A15">
        <w:rPr>
          <w:rStyle w:val="LienMthode"/>
          <w:lang w:val="en-US"/>
        </w:rPr>
        <w:t>front</w:t>
      </w:r>
      <w:r w:rsidRPr="00566A15">
        <w:rPr>
          <w:rStyle w:val="TexteC"/>
          <w:lang w:val="en-US"/>
        </w:rPr>
        <w:t>())</w:t>
      </w:r>
      <w:r>
        <w:rPr>
          <w:lang w:val="en-US"/>
        </w:rPr>
        <w:t xml:space="preserve"> at the </w:t>
      </w:r>
      <w:r w:rsidRPr="00566A15">
        <w:rPr>
          <w:rStyle w:val="TexteC"/>
          <w:lang w:val="en-US"/>
        </w:rPr>
        <w:t>globals</w:t>
      </w:r>
      <w:r>
        <w:rPr>
          <w:lang w:val="en-US"/>
        </w:rPr>
        <w:t xml:space="preserve"> level.</w:t>
      </w:r>
    </w:p>
    <w:p w:rsidR="00434CF6" w:rsidRPr="007F7CFE" w:rsidRDefault="00434CF6" w:rsidP="00434CF6">
      <w:pPr>
        <w:spacing w:before="120" w:after="120"/>
        <w:ind w:left="567"/>
        <w:rPr>
          <w:rStyle w:val="TexteC"/>
          <w:lang w:val="en-US"/>
        </w:rPr>
      </w:pPr>
      <w:r w:rsidRPr="007863A1">
        <w:rPr>
          <w:rStyle w:val="TexteC"/>
          <w:b/>
          <w:lang w:val="en-US"/>
        </w:rPr>
        <w:t>struct</w:t>
      </w:r>
      <w:r w:rsidRPr="007863A1">
        <w:rPr>
          <w:rStyle w:val="TexteC"/>
          <w:lang w:val="en-US"/>
        </w:rPr>
        <w:t xml:space="preserve"> </w:t>
      </w:r>
      <w:r>
        <w:rPr>
          <w:rStyle w:val="TexteC"/>
          <w:lang w:val="en-US"/>
        </w:rPr>
        <w:t>XXX::</w:t>
      </w:r>
      <w:r w:rsidRPr="00FE4677">
        <w:rPr>
          <w:rStyle w:val="TexteC"/>
          <w:lang w:val="en-US"/>
        </w:rPr>
        <w:t>_frama_c_rtti_name_info_node _frama_c_rtti_name_info</w:t>
      </w:r>
      <w:r>
        <w:rPr>
          <w:rStyle w:val="TexteC"/>
          <w:lang w:val="en-US"/>
        </w:rPr>
        <w:t xml:space="preserve"> = { … };</w:t>
      </w:r>
    </w:p>
    <w:p w:rsidR="00434CF6" w:rsidRDefault="00434CF6" w:rsidP="00434CF6">
      <w:pPr>
        <w:rPr>
          <w:lang w:val="en-US"/>
        </w:rPr>
      </w:pPr>
      <w:proofErr w:type="gramStart"/>
      <w:r>
        <w:rPr>
          <w:lang w:val="en-US"/>
        </w:rPr>
        <w:t>where</w:t>
      </w:r>
      <w:proofErr w:type="gramEnd"/>
      <w:r>
        <w:rPr>
          <w:lang w:val="en-US"/>
        </w:rPr>
        <w:t xml:space="preserve"> </w:t>
      </w:r>
      <w:r w:rsidRPr="007F7CFE">
        <w:rPr>
          <w:rStyle w:val="TexteC"/>
          <w:lang w:val="en-US"/>
        </w:rPr>
        <w:t>XXX</w:t>
      </w:r>
      <w:r>
        <w:rPr>
          <w:lang w:val="en-US"/>
        </w:rPr>
        <w:t xml:space="preserve"> stands for </w:t>
      </w:r>
      <w:r w:rsidRPr="00566A15">
        <w:rPr>
          <w:rStyle w:val="LienMthode"/>
          <w:lang w:val="en-US"/>
        </w:rPr>
        <w:t>makeQualifiedName</w:t>
      </w:r>
      <w:r w:rsidRPr="00566A15">
        <w:rPr>
          <w:rStyle w:val="TexteC"/>
          <w:lang w:val="en-US"/>
        </w:rPr>
        <w:t>(</w:t>
      </w:r>
      <w:r w:rsidRPr="00566A15">
        <w:rPr>
          <w:rStyle w:val="LienChamps"/>
          <w:lang w:val="en-US"/>
        </w:rPr>
        <w:t>_currentClass</w:t>
      </w:r>
      <w:r w:rsidRPr="00566A15">
        <w:rPr>
          <w:rStyle w:val="TexteC"/>
          <w:lang w:val="en-US"/>
        </w:rPr>
        <w:t>.</w:t>
      </w:r>
      <w:r w:rsidRPr="00566A15">
        <w:rPr>
          <w:rStyle w:val="LienMthode"/>
          <w:lang w:val="en-US"/>
        </w:rPr>
        <w:t>front</w:t>
      </w:r>
      <w:r w:rsidRPr="00566A15">
        <w:rPr>
          <w:rStyle w:val="TexteC"/>
          <w:lang w:val="en-US"/>
        </w:rPr>
        <w:t>())</w:t>
      </w:r>
      <w:r>
        <w:rPr>
          <w:lang w:val="en-US"/>
        </w:rPr>
        <w:t xml:space="preserve">; this definition is compatible with the declaration done by the method </w:t>
      </w:r>
      <w:r w:rsidRPr="00566A15">
        <w:rPr>
          <w:rStyle w:val="LienMthode"/>
          <w:lang w:val="en-US"/>
        </w:rPr>
        <w:t>insertStatic</w:t>
      </w:r>
      <w:r>
        <w:rPr>
          <w:rStyle w:val="LienMthode"/>
          <w:lang w:val="en-US"/>
        </w:rPr>
        <w:t>RTTI</w:t>
      </w:r>
      <w:r w:rsidRPr="00566A15">
        <w:rPr>
          <w:rStyle w:val="LienMthode"/>
          <w:lang w:val="en-US"/>
        </w:rPr>
        <w:t>Declaration</w:t>
      </w:r>
      <w:r>
        <w:rPr>
          <w:lang w:val="en-US"/>
        </w:rPr>
        <w:t xml:space="preserve">. This </w:t>
      </w:r>
      <w:proofErr w:type="spellStart"/>
      <w:r>
        <w:rPr>
          <w:lang w:val="en-US"/>
        </w:rPr>
        <w:t>rtti</w:t>
      </w:r>
      <w:proofErr w:type="spellEnd"/>
      <w:r>
        <w:rPr>
          <w:lang w:val="en-US"/>
        </w:rPr>
        <w:t xml:space="preserve"> structure is built above </w:t>
      </w:r>
      <w:r w:rsidRPr="00434CF6">
        <w:rPr>
          <w:rStyle w:val="TexteC"/>
          <w:lang w:val="en-US"/>
        </w:rPr>
        <w:t>vmtName</w:t>
      </w:r>
      <w:r>
        <w:rPr>
          <w:lang w:val="en-US"/>
        </w:rPr>
        <w:t xml:space="preserve"> that is the virtual method table and above </w:t>
      </w:r>
      <w:r w:rsidRPr="00434CF6">
        <w:rPr>
          <w:rStyle w:val="TexteC"/>
          <w:lang w:val="en-US"/>
        </w:rPr>
        <w:t>nameBaseClasses</w:t>
      </w:r>
      <w:r>
        <w:rPr>
          <w:lang w:val="en-US"/>
        </w:rPr>
        <w:t xml:space="preserve"> that is the access to the base classes of our class.</w:t>
      </w:r>
    </w:p>
    <w:p w:rsidR="004E3A94" w:rsidRDefault="004E3A94" w:rsidP="004E3A94">
      <w:pPr>
        <w:rPr>
          <w:lang w:val="en-US"/>
        </w:rPr>
      </w:pPr>
      <w:r>
        <w:rPr>
          <w:lang w:val="en-US"/>
        </w:rPr>
        <w:lastRenderedPageBreak/>
        <w:t xml:space="preserve">If </w:t>
      </w:r>
      <w:r w:rsidRPr="007F7CFE">
        <w:rPr>
          <w:rStyle w:val="LienChamps"/>
          <w:lang w:val="en-US"/>
        </w:rPr>
        <w:t>_currentClassInfo</w:t>
      </w:r>
      <w:r w:rsidRPr="007F7CFE">
        <w:rPr>
          <w:rStyle w:val="TexteC"/>
          <w:lang w:val="en-US"/>
        </w:rPr>
        <w:t>.</w:t>
      </w:r>
      <w:r w:rsidRPr="007F7CFE">
        <w:rPr>
          <w:rStyle w:val="LienMthode"/>
          <w:lang w:val="en-US"/>
        </w:rPr>
        <w:t>front</w:t>
      </w:r>
      <w:r w:rsidRPr="007F7CFE">
        <w:rPr>
          <w:rStyle w:val="TexteC"/>
          <w:lang w:val="en-US"/>
        </w:rPr>
        <w:t>().</w:t>
      </w:r>
      <w:r w:rsidRPr="007F7CFE">
        <w:rPr>
          <w:rStyle w:val="LienChamps"/>
          <w:lang w:val="en-US"/>
        </w:rPr>
        <w:t>_virtualDerivationsPosition</w:t>
      </w:r>
      <w:r w:rsidRPr="007F7CFE">
        <w:rPr>
          <w:rStyle w:val="TexteC"/>
          <w:lang w:val="en-US"/>
        </w:rPr>
        <w:t>.</w:t>
      </w:r>
      <w:r>
        <w:rPr>
          <w:rStyle w:val="LienMthode"/>
          <w:lang w:val="en-US"/>
        </w:rPr>
        <w:t>empty</w:t>
      </w:r>
      <w:r w:rsidRPr="007F7CFE">
        <w:rPr>
          <w:rStyle w:val="TexteC"/>
          <w:lang w:val="en-US"/>
        </w:rPr>
        <w:t>()</w:t>
      </w:r>
      <w:r>
        <w:rPr>
          <w:rStyle w:val="TexteC"/>
          <w:lang w:val="en-US"/>
        </w:rPr>
        <w:t xml:space="preserve"> = </w:t>
      </w:r>
      <w:r w:rsidRPr="00BB0746">
        <w:rPr>
          <w:rStyle w:val="TexteC"/>
          <w:b/>
          <w:lang w:val="en-US"/>
        </w:rPr>
        <w:t>false</w:t>
      </w:r>
      <w:r>
        <w:rPr>
          <w:lang w:val="en-US"/>
        </w:rPr>
        <w:t xml:space="preserve">, our method also generates the following declaration for classes deriving from </w:t>
      </w:r>
      <w:r w:rsidRPr="007F7CFE">
        <w:rPr>
          <w:rStyle w:val="LienChamps"/>
          <w:lang w:val="en-US"/>
        </w:rPr>
        <w:t>_currentClassInfo</w:t>
      </w:r>
      <w:r w:rsidRPr="007F7CFE">
        <w:rPr>
          <w:rStyle w:val="TexteC"/>
          <w:lang w:val="en-US"/>
        </w:rPr>
        <w:t>.</w:t>
      </w:r>
      <w:r w:rsidRPr="007F7CFE">
        <w:rPr>
          <w:rStyle w:val="LienMthode"/>
          <w:lang w:val="en-US"/>
        </w:rPr>
        <w:t>front</w:t>
      </w:r>
      <w:r w:rsidRPr="007F7CFE">
        <w:rPr>
          <w:rStyle w:val="TexteC"/>
          <w:lang w:val="en-US"/>
        </w:rPr>
        <w:t>()</w:t>
      </w:r>
      <w:r>
        <w:rPr>
          <w:lang w:val="en-US"/>
        </w:rPr>
        <w:t>:</w:t>
      </w:r>
    </w:p>
    <w:p w:rsidR="004E3A94" w:rsidRPr="007F7CFE" w:rsidRDefault="004E3A94" w:rsidP="004E3A94">
      <w:pPr>
        <w:spacing w:before="120" w:after="120"/>
        <w:ind w:left="567"/>
        <w:rPr>
          <w:rStyle w:val="TexteC"/>
          <w:lang w:val="en-US"/>
        </w:rPr>
      </w:pPr>
      <w:r w:rsidRPr="007863A1">
        <w:rPr>
          <w:rStyle w:val="TexteC"/>
          <w:b/>
          <w:lang w:val="en-US"/>
        </w:rPr>
        <w:t>struct</w:t>
      </w:r>
      <w:r w:rsidRPr="007863A1">
        <w:rPr>
          <w:rStyle w:val="TexteC"/>
          <w:lang w:val="en-US"/>
        </w:rPr>
        <w:t xml:space="preserve"> </w:t>
      </w:r>
      <w:r>
        <w:rPr>
          <w:rStyle w:val="TexteC"/>
          <w:lang w:val="en-US"/>
        </w:rPr>
        <w:t>XXX_frama_c_bare::</w:t>
      </w:r>
      <w:r w:rsidRPr="00FE4677">
        <w:rPr>
          <w:rStyle w:val="TexteC"/>
          <w:lang w:val="en-US"/>
        </w:rPr>
        <w:t>_frama_c_rtti_name_info_node _frama_c_rtti_name_info</w:t>
      </w:r>
      <w:r>
        <w:rPr>
          <w:rStyle w:val="TexteC"/>
          <w:lang w:val="en-US"/>
        </w:rPr>
        <w:t xml:space="preserve"> = { … };</w:t>
      </w:r>
    </w:p>
    <w:p w:rsidR="00434CF6" w:rsidRDefault="00434CF6" w:rsidP="00434CF6">
      <w:pPr>
        <w:pStyle w:val="Prconditions"/>
        <w:rPr>
          <w:lang w:val="en-US"/>
        </w:rPr>
      </w:pPr>
    </w:p>
    <w:p w:rsidR="00434CF6" w:rsidRDefault="00434CF6" w:rsidP="00434CF6">
      <w:pPr>
        <w:pStyle w:val="PrconditionsItem"/>
        <w:rPr>
          <w:lang w:val="en-US"/>
        </w:rPr>
      </w:pPr>
      <w:r w:rsidRPr="00434CF6">
        <w:rPr>
          <w:rStyle w:val="TexteC"/>
          <w:lang w:val="en-US"/>
        </w:rPr>
        <w:t>vmtName</w:t>
      </w:r>
      <w:r>
        <w:rPr>
          <w:lang w:val="en-US"/>
        </w:rPr>
        <w:t xml:space="preserve"> is the result of the call to the method </w:t>
      </w:r>
      <w:r w:rsidRPr="00434CF6">
        <w:rPr>
          <w:rStyle w:val="LienMthode"/>
          <w:lang w:val="en-US"/>
        </w:rPr>
        <w:t>insertStaticVMTDefinition</w:t>
      </w:r>
      <w:r>
        <w:rPr>
          <w:lang w:val="en-US"/>
        </w:rPr>
        <w:t>.</w:t>
      </w:r>
    </w:p>
    <w:p w:rsidR="00434CF6" w:rsidRDefault="00434CF6" w:rsidP="00434CF6">
      <w:pPr>
        <w:pStyle w:val="PrconditionsItem"/>
        <w:rPr>
          <w:lang w:val="en-US"/>
        </w:rPr>
      </w:pPr>
      <w:r w:rsidRPr="00215EBA">
        <w:rPr>
          <w:rStyle w:val="TexteC"/>
          <w:lang w:val="en-US"/>
        </w:rPr>
        <w:t>nameBaseClasses</w:t>
      </w:r>
      <w:r>
        <w:rPr>
          <w:lang w:val="en-US"/>
        </w:rPr>
        <w:t xml:space="preserve"> is the result of the call to the method </w:t>
      </w:r>
      <w:r w:rsidRPr="00215EBA">
        <w:rPr>
          <w:rStyle w:val="LienMthode"/>
          <w:lang w:val="en-US"/>
        </w:rPr>
        <w:t>insertStaticBaseClassesDefinition</w:t>
      </w:r>
      <w:r>
        <w:rPr>
          <w:lang w:val="en-US"/>
        </w:rPr>
        <w:t>.</w:t>
      </w:r>
    </w:p>
    <w:p w:rsidR="00434CF6" w:rsidRDefault="00434CF6" w:rsidP="00434CF6">
      <w:pPr>
        <w:rPr>
          <w:lang w:val="en-US"/>
        </w:rPr>
      </w:pPr>
    </w:p>
    <w:p w:rsidR="00AF33EA" w:rsidRDefault="00AF33EA" w:rsidP="00AF33EA">
      <w:pPr>
        <w:rPr>
          <w:lang w:val="en-US"/>
        </w:rPr>
      </w:pPr>
      <w:r>
        <w:rPr>
          <w:lang w:val="en-US"/>
        </w:rPr>
        <w:t>For the example 3,</w:t>
      </w:r>
      <w:r w:rsidR="002E27A4">
        <w:rPr>
          <w:lang w:val="en-US"/>
        </w:rPr>
        <w:t xml:space="preserve"> our method generates the part yellow-underlined on the following schema</w:t>
      </w:r>
      <w:r w:rsidR="00D505AA">
        <w:rPr>
          <w:lang w:val="en-US"/>
        </w:rPr>
        <w:t xml:space="preserve"> and it returns </w:t>
      </w:r>
      <w:r w:rsidR="00D505AA" w:rsidRPr="00215EBA">
        <w:rPr>
          <w:rStyle w:val="TexteC"/>
          <w:lang w:val="en-US"/>
        </w:rPr>
        <w:t>result</w:t>
      </w:r>
      <w:r w:rsidR="00D505AA">
        <w:rPr>
          <w:lang w:val="en-US"/>
        </w:rPr>
        <w:t>.</w:t>
      </w:r>
    </w:p>
    <w:p w:rsidR="00AF33EA" w:rsidRDefault="0088226B" w:rsidP="00AF33EA">
      <w:pPr>
        <w:jc w:val="center"/>
        <w:rPr>
          <w:lang w:val="en-US"/>
        </w:rPr>
      </w:pPr>
      <w:r>
        <w:rPr>
          <w:noProof/>
        </w:rPr>
        <w:drawing>
          <wp:inline distT="0" distB="0" distL="0" distR="0">
            <wp:extent cx="6353175" cy="3867150"/>
            <wp:effectExtent l="0" t="0" r="952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353175" cy="3867150"/>
                    </a:xfrm>
                    <a:prstGeom prst="rect">
                      <a:avLst/>
                    </a:prstGeom>
                    <a:noFill/>
                    <a:ln>
                      <a:noFill/>
                    </a:ln>
                  </pic:spPr>
                </pic:pic>
              </a:graphicData>
            </a:graphic>
          </wp:inline>
        </w:drawing>
      </w:r>
    </w:p>
    <w:p w:rsidR="00AF33EA" w:rsidRDefault="00AF33EA" w:rsidP="00AF33EA">
      <w:pPr>
        <w:pStyle w:val="Relatives"/>
        <w:rPr>
          <w:lang w:val="en-US"/>
        </w:rPr>
      </w:pPr>
    </w:p>
    <w:p w:rsidR="00AF33EA" w:rsidRDefault="00AF33EA" w:rsidP="00AF33EA">
      <w:pPr>
        <w:pStyle w:val="RelativesItem"/>
        <w:rPr>
          <w:lang w:val="en-US"/>
        </w:rPr>
      </w:pPr>
      <w:r>
        <w:rPr>
          <w:lang w:val="en-US"/>
        </w:rPr>
        <w:t xml:space="preserve">The method </w:t>
      </w:r>
      <w:r w:rsidRPr="00566A15">
        <w:rPr>
          <w:rStyle w:val="LienMthode"/>
          <w:lang w:val="en-US"/>
        </w:rPr>
        <w:t>insertStatic</w:t>
      </w:r>
      <w:r>
        <w:rPr>
          <w:rStyle w:val="LienMthode"/>
          <w:lang w:val="en-US"/>
        </w:rPr>
        <w:t>RTTIDeclaration</w:t>
      </w:r>
      <w:r>
        <w:rPr>
          <w:lang w:val="en-US"/>
        </w:rPr>
        <w:t>,</w:t>
      </w:r>
    </w:p>
    <w:p w:rsidR="00AF33EA" w:rsidRDefault="00AF33EA" w:rsidP="00AF33EA">
      <w:pPr>
        <w:pStyle w:val="RelativesItem"/>
        <w:rPr>
          <w:lang w:val="en-US"/>
        </w:rPr>
      </w:pPr>
      <w:r>
        <w:rPr>
          <w:lang w:val="en-US"/>
        </w:rPr>
        <w:t xml:space="preserve">the method </w:t>
      </w:r>
      <w:r w:rsidRPr="008300C8">
        <w:rPr>
          <w:rStyle w:val="LienMthode"/>
        </w:rPr>
        <w:t>exitClass</w:t>
      </w:r>
      <w:r>
        <w:rPr>
          <w:lang w:val="en-US"/>
        </w:rPr>
        <w:t>,</w:t>
      </w:r>
    </w:p>
    <w:p w:rsidR="00AF33EA" w:rsidRPr="008A49E5" w:rsidRDefault="00AF33EA" w:rsidP="00AF33EA">
      <w:pPr>
        <w:pStyle w:val="RelativesItem"/>
        <w:rPr>
          <w:lang w:val="en-US"/>
        </w:rPr>
      </w:pPr>
      <w:proofErr w:type="gramStart"/>
      <w:r>
        <w:rPr>
          <w:lang w:val="en-US"/>
        </w:rPr>
        <w:t>the</w:t>
      </w:r>
      <w:proofErr w:type="gramEnd"/>
      <w:r>
        <w:rPr>
          <w:lang w:val="en-US"/>
        </w:rPr>
        <w:t xml:space="preserve"> methods </w:t>
      </w:r>
      <w:r w:rsidRPr="00566A15">
        <w:rPr>
          <w:rStyle w:val="LienMthode"/>
          <w:lang w:val="en-US"/>
        </w:rPr>
        <w:t>insertStaticVMTDe</w:t>
      </w:r>
      <w:r>
        <w:rPr>
          <w:rStyle w:val="LienMthode"/>
          <w:lang w:val="en-US"/>
        </w:rPr>
        <w:t>finition</w:t>
      </w:r>
      <w:r>
        <w:rPr>
          <w:lang w:val="en-US"/>
        </w:rPr>
        <w:t xml:space="preserve">, </w:t>
      </w:r>
      <w:r w:rsidRPr="007863A1">
        <w:rPr>
          <w:rStyle w:val="LienMthode"/>
          <w:lang w:val="en-US"/>
        </w:rPr>
        <w:t>insertStaticBaseClassesDefinition</w:t>
      </w:r>
      <w:r>
        <w:rPr>
          <w:lang w:val="en-US"/>
        </w:rPr>
        <w:t xml:space="preserve">, </w:t>
      </w:r>
      <w:r w:rsidRPr="007863A1">
        <w:rPr>
          <w:rStyle w:val="LienMthode"/>
          <w:lang w:val="en-US"/>
        </w:rPr>
        <w:t>insertDeclStaticVMTHeaderDefinition</w:t>
      </w:r>
      <w:r>
        <w:rPr>
          <w:lang w:val="en-US"/>
        </w:rPr>
        <w:t xml:space="preserve"> and </w:t>
      </w:r>
      <w:r w:rsidRPr="007863A1">
        <w:rPr>
          <w:rStyle w:val="LienMthode"/>
          <w:lang w:val="en-US"/>
        </w:rPr>
        <w:t>insertStaticVMTHeaderDefinition</w:t>
      </w:r>
      <w:r>
        <w:rPr>
          <w:lang w:val="en-US"/>
        </w:rPr>
        <w:t>.</w:t>
      </w:r>
    </w:p>
    <w:p w:rsidR="00BC5111" w:rsidRDefault="00BC5111" w:rsidP="00BC5111">
      <w:pPr>
        <w:pStyle w:val="EntteMthode"/>
        <w:rPr>
          <w:lang w:val="en-US"/>
        </w:rPr>
      </w:pPr>
      <w:r w:rsidRPr="002B1A9A">
        <w:rPr>
          <w:b/>
          <w:bCs/>
          <w:lang w:val="en-US"/>
        </w:rPr>
        <w:t>void</w:t>
      </w:r>
      <w:r w:rsidRPr="002B1A9A">
        <w:rPr>
          <w:lang w:val="en-US"/>
        </w:rPr>
        <w:t xml:space="preserve"> </w:t>
      </w:r>
      <w:r w:rsidRPr="002B1A9A">
        <w:rPr>
          <w:rStyle w:val="DfinitionMthode"/>
          <w:lang w:val="en-US"/>
        </w:rPr>
        <w:t>insertStaticVMTHeaderDeclaration</w:t>
      </w:r>
      <w:r w:rsidRPr="002B1A9A">
        <w:rPr>
          <w:lang w:val="en-US"/>
        </w:rPr>
        <w:t>(</w:t>
      </w:r>
      <w:r w:rsidRPr="002B1A9A">
        <w:rPr>
          <w:rStyle w:val="LienClasseC"/>
          <w:lang w:val="en-US"/>
        </w:rPr>
        <w:t>ForwardReferenceList</w:t>
      </w:r>
      <w:r w:rsidRPr="002B1A9A">
        <w:rPr>
          <w:lang w:val="en-US"/>
        </w:rPr>
        <w:t xml:space="preserve">&amp; classContent, </w:t>
      </w:r>
      <w:r w:rsidRPr="002B1A9A">
        <w:rPr>
          <w:rStyle w:val="LienType"/>
          <w:lang w:val="en-US"/>
        </w:rPr>
        <w:t>location</w:t>
      </w:r>
      <w:r w:rsidRPr="002B1A9A">
        <w:rPr>
          <w:lang w:val="en-US"/>
        </w:rPr>
        <w:t xml:space="preserve"> classLoc);</w:t>
      </w:r>
    </w:p>
    <w:p w:rsidR="00306AAE" w:rsidRDefault="00306AAE" w:rsidP="00306AAE">
      <w:pPr>
        <w:rPr>
          <w:lang w:val="en-US"/>
        </w:rPr>
      </w:pPr>
      <w:r>
        <w:rPr>
          <w:lang w:val="en-US"/>
        </w:rPr>
        <w:t>Insert the declaration</w:t>
      </w:r>
    </w:p>
    <w:p w:rsidR="00C05C7F" w:rsidRDefault="00C05C7F" w:rsidP="00C05C7F">
      <w:pPr>
        <w:spacing w:before="120"/>
        <w:ind w:left="567"/>
        <w:rPr>
          <w:rStyle w:val="TexteC"/>
          <w:b/>
          <w:lang w:val="en-US"/>
        </w:rPr>
      </w:pPr>
      <w:r w:rsidRPr="00C05C7F">
        <w:rPr>
          <w:rStyle w:val="TexteC"/>
          <w:b/>
          <w:lang w:val="en-US"/>
        </w:rPr>
        <w:t>struct</w:t>
      </w:r>
      <w:r w:rsidRPr="00C05C7F">
        <w:rPr>
          <w:rStyle w:val="TexteC"/>
          <w:lang w:val="en-US"/>
        </w:rPr>
        <w:t xml:space="preserve"> _frama_c_vmt _frama_c_vmt_header_for_shift_</w:t>
      </w:r>
      <w:r>
        <w:rPr>
          <w:rStyle w:val="TexteC"/>
          <w:lang w:val="en-US"/>
        </w:rPr>
        <w:t>nnn</w:t>
      </w:r>
      <w:r w:rsidR="006A545E">
        <w:rPr>
          <w:rStyle w:val="TexteC"/>
          <w:lang w:val="en-US"/>
        </w:rPr>
        <w:t>_</w:t>
      </w:r>
      <w:r>
        <w:rPr>
          <w:rStyle w:val="TexteC"/>
          <w:lang w:val="en-US"/>
        </w:rPr>
        <w:t>0;</w:t>
      </w:r>
    </w:p>
    <w:p w:rsidR="00C05C7F" w:rsidRPr="00C05C7F" w:rsidRDefault="00C05C7F" w:rsidP="00C05C7F">
      <w:pPr>
        <w:ind w:left="567"/>
        <w:rPr>
          <w:rStyle w:val="TexteC"/>
          <w:lang w:val="en-US"/>
        </w:rPr>
      </w:pPr>
      <w:r w:rsidRPr="00C05C7F">
        <w:rPr>
          <w:rStyle w:val="TexteC"/>
          <w:lang w:val="en-US"/>
        </w:rPr>
        <w:t>…</w:t>
      </w:r>
    </w:p>
    <w:p w:rsidR="00C05C7F" w:rsidRDefault="00C05C7F" w:rsidP="00C05C7F">
      <w:pPr>
        <w:ind w:left="567"/>
        <w:rPr>
          <w:rStyle w:val="TexteC"/>
          <w:b/>
          <w:lang w:val="en-US"/>
        </w:rPr>
      </w:pPr>
      <w:r w:rsidRPr="00C05C7F">
        <w:rPr>
          <w:rStyle w:val="TexteC"/>
          <w:b/>
          <w:lang w:val="en-US"/>
        </w:rPr>
        <w:t>struct</w:t>
      </w:r>
      <w:r w:rsidRPr="00C05C7F">
        <w:rPr>
          <w:rStyle w:val="TexteC"/>
          <w:lang w:val="en-US"/>
        </w:rPr>
        <w:t xml:space="preserve"> _frama_c_vmt _frama_c_vmt_header_for_shift_</w:t>
      </w:r>
      <w:r>
        <w:rPr>
          <w:rStyle w:val="TexteC"/>
          <w:lang w:val="en-US"/>
        </w:rPr>
        <w:t>nnn</w:t>
      </w:r>
      <w:r w:rsidR="006A545E">
        <w:rPr>
          <w:rStyle w:val="TexteC"/>
          <w:lang w:val="en-US"/>
        </w:rPr>
        <w:t>_(</w:t>
      </w:r>
      <w:r>
        <w:rPr>
          <w:rStyle w:val="TexteC"/>
          <w:lang w:val="en-US"/>
        </w:rPr>
        <w:t>x</w:t>
      </w:r>
      <w:r w:rsidR="006A545E">
        <w:rPr>
          <w:rStyle w:val="TexteC"/>
          <w:lang w:val="en-US"/>
        </w:rPr>
        <w:t>-1)</w:t>
      </w:r>
      <w:r>
        <w:rPr>
          <w:rStyle w:val="TexteC"/>
          <w:lang w:val="en-US"/>
        </w:rPr>
        <w:t>;</w:t>
      </w:r>
    </w:p>
    <w:p w:rsidR="00306AAE" w:rsidRPr="007F7CFE" w:rsidRDefault="00306AAE" w:rsidP="00C05C7F">
      <w:pPr>
        <w:spacing w:after="120"/>
        <w:ind w:left="567"/>
        <w:rPr>
          <w:rStyle w:val="TexteC"/>
          <w:lang w:val="en-US"/>
        </w:rPr>
      </w:pPr>
      <w:r w:rsidRPr="007863A1">
        <w:rPr>
          <w:rStyle w:val="TexteC"/>
          <w:b/>
          <w:lang w:val="en-US"/>
        </w:rPr>
        <w:t>struct</w:t>
      </w:r>
      <w:r w:rsidRPr="007863A1">
        <w:rPr>
          <w:rStyle w:val="TexteC"/>
          <w:lang w:val="en-US"/>
        </w:rPr>
        <w:t xml:space="preserve"> </w:t>
      </w:r>
      <w:r w:rsidR="00C05C7F" w:rsidRPr="00C05C7F">
        <w:rPr>
          <w:rStyle w:val="TexteC"/>
          <w:lang w:val="en-US"/>
        </w:rPr>
        <w:t>_frama_c_vmt</w:t>
      </w:r>
      <w:r w:rsidRPr="00FE4677">
        <w:rPr>
          <w:rStyle w:val="TexteC"/>
          <w:lang w:val="en-US"/>
        </w:rPr>
        <w:t xml:space="preserve"> </w:t>
      </w:r>
      <w:r w:rsidR="00C05C7F" w:rsidRPr="00C05C7F">
        <w:rPr>
          <w:rStyle w:val="TexteC"/>
          <w:lang w:val="en-US"/>
        </w:rPr>
        <w:t>_frama_c_vmt_header</w:t>
      </w:r>
      <w:r w:rsidRPr="008300C8">
        <w:rPr>
          <w:rStyle w:val="TexteC"/>
          <w:lang w:val="en-US"/>
        </w:rPr>
        <w:t>;</w:t>
      </w:r>
    </w:p>
    <w:p w:rsidR="00306AAE" w:rsidRDefault="00306AAE" w:rsidP="00306AAE">
      <w:pPr>
        <w:rPr>
          <w:lang w:val="en-US"/>
        </w:rPr>
      </w:pPr>
      <w:proofErr w:type="gramStart"/>
      <w:r>
        <w:rPr>
          <w:lang w:val="en-US"/>
        </w:rPr>
        <w:t>to</w:t>
      </w:r>
      <w:proofErr w:type="gramEnd"/>
      <w:r>
        <w:rPr>
          <w:lang w:val="en-US"/>
        </w:rPr>
        <w:t xml:space="preserve"> declare the </w:t>
      </w:r>
      <w:r w:rsidR="006A545E">
        <w:rPr>
          <w:lang w:val="en-US"/>
        </w:rPr>
        <w:t>root object data structure (virtual method table and run-time type information) on which point the objects created by the program</w:t>
      </w:r>
      <w:r>
        <w:rPr>
          <w:lang w:val="en-US"/>
        </w:rPr>
        <w:t xml:space="preserve"> </w:t>
      </w:r>
      <w:r w:rsidR="006A545E">
        <w:rPr>
          <w:lang w:val="en-US"/>
        </w:rPr>
        <w:t>for</w:t>
      </w:r>
      <w:r>
        <w:rPr>
          <w:lang w:val="en-US"/>
        </w:rPr>
        <w:t xml:space="preserve"> the current class (see the field </w:t>
      </w:r>
      <w:r w:rsidRPr="00566A15">
        <w:rPr>
          <w:rStyle w:val="LienChamps"/>
          <w:lang w:val="en-US"/>
        </w:rPr>
        <w:t>_currentClassInfo</w:t>
      </w:r>
      <w:r w:rsidRPr="00566A15">
        <w:rPr>
          <w:rStyle w:val="TexteC"/>
          <w:lang w:val="en-US"/>
        </w:rPr>
        <w:t>.</w:t>
      </w:r>
      <w:r w:rsidRPr="00566A15">
        <w:rPr>
          <w:rStyle w:val="LienMthode"/>
          <w:lang w:val="en-US"/>
        </w:rPr>
        <w:t>front</w:t>
      </w:r>
      <w:r w:rsidRPr="00566A15">
        <w:rPr>
          <w:rStyle w:val="TexteC"/>
          <w:lang w:val="en-US"/>
        </w:rPr>
        <w:t>())</w:t>
      </w:r>
      <w:r>
        <w:rPr>
          <w:lang w:val="en-US"/>
        </w:rPr>
        <w:t>.</w:t>
      </w:r>
    </w:p>
    <w:p w:rsidR="006A545E" w:rsidRDefault="006A545E" w:rsidP="00306AAE">
      <w:pPr>
        <w:rPr>
          <w:lang w:val="en-US"/>
        </w:rPr>
      </w:pPr>
      <w:r w:rsidRPr="006A545E">
        <w:rPr>
          <w:rStyle w:val="TexteC"/>
          <w:lang w:val="en-US"/>
        </w:rPr>
        <w:t>x</w:t>
      </w:r>
      <w:r>
        <w:rPr>
          <w:lang w:val="en-US"/>
        </w:rPr>
        <w:t xml:space="preserve"> stands for the number of </w:t>
      </w:r>
      <w:proofErr w:type="spellStart"/>
      <w:r>
        <w:rPr>
          <w:lang w:val="en-US"/>
        </w:rPr>
        <w:t>pvmt</w:t>
      </w:r>
      <w:proofErr w:type="spellEnd"/>
      <w:r>
        <w:rPr>
          <w:lang w:val="en-US"/>
        </w:rPr>
        <w:t xml:space="preserve"> (pointers on virtual method table) that are inside an object of type </w:t>
      </w:r>
      <w:r w:rsidRPr="00566A15">
        <w:rPr>
          <w:rStyle w:val="LienChamps"/>
          <w:lang w:val="en-US"/>
        </w:rPr>
        <w:t>_currentClassInfo</w:t>
      </w:r>
      <w:r w:rsidRPr="00566A15">
        <w:rPr>
          <w:rStyle w:val="TexteC"/>
          <w:lang w:val="en-US"/>
        </w:rPr>
        <w:t>.</w:t>
      </w:r>
      <w:r w:rsidRPr="00566A15">
        <w:rPr>
          <w:rStyle w:val="LienMthode"/>
          <w:lang w:val="en-US"/>
        </w:rPr>
        <w:t>front</w:t>
      </w:r>
      <w:r w:rsidRPr="00566A15">
        <w:rPr>
          <w:rStyle w:val="TexteC"/>
          <w:lang w:val="en-US"/>
        </w:rPr>
        <w:t>()</w:t>
      </w:r>
      <w:r>
        <w:rPr>
          <w:lang w:val="en-US"/>
        </w:rPr>
        <w:t>.</w:t>
      </w:r>
    </w:p>
    <w:p w:rsidR="00306AAE" w:rsidRDefault="006A545E" w:rsidP="00306AAE">
      <w:pPr>
        <w:rPr>
          <w:lang w:val="en-US"/>
        </w:rPr>
      </w:pPr>
      <w:r w:rsidRPr="006A545E">
        <w:rPr>
          <w:rStyle w:val="TexteC"/>
          <w:lang w:val="en-US"/>
        </w:rPr>
        <w:t>nnn_i</w:t>
      </w:r>
      <w:r>
        <w:rPr>
          <w:lang w:val="en-US"/>
        </w:rPr>
        <w:t xml:space="preserve"> where </w:t>
      </w:r>
      <w:r w:rsidRPr="006A545E">
        <w:rPr>
          <w:rStyle w:val="TexteC"/>
          <w:lang w:val="en-US"/>
        </w:rPr>
        <w:t>0 ≤ i &lt; x</w:t>
      </w:r>
      <w:r>
        <w:rPr>
          <w:lang w:val="en-US"/>
        </w:rPr>
        <w:t xml:space="preserve">, is the shift in the virtual method table of </w:t>
      </w:r>
      <w:r w:rsidRPr="00566A15">
        <w:rPr>
          <w:rStyle w:val="LienChamps"/>
          <w:lang w:val="en-US"/>
        </w:rPr>
        <w:t>_currentClassInfo</w:t>
      </w:r>
      <w:r w:rsidRPr="00566A15">
        <w:rPr>
          <w:rStyle w:val="TexteC"/>
          <w:lang w:val="en-US"/>
        </w:rPr>
        <w:t>.</w:t>
      </w:r>
      <w:r w:rsidRPr="00566A15">
        <w:rPr>
          <w:rStyle w:val="LienMthode"/>
          <w:lang w:val="en-US"/>
        </w:rPr>
        <w:t>front</w:t>
      </w:r>
      <w:r w:rsidRPr="00566A15">
        <w:rPr>
          <w:rStyle w:val="TexteC"/>
          <w:lang w:val="en-US"/>
        </w:rPr>
        <w:t>()</w:t>
      </w:r>
      <w:r w:rsidR="002C70AA">
        <w:rPr>
          <w:lang w:val="en-US"/>
        </w:rPr>
        <w:t xml:space="preserve"> of the </w:t>
      </w:r>
      <w:proofErr w:type="spellStart"/>
      <w:r w:rsidR="002C70AA">
        <w:rPr>
          <w:lang w:val="en-US"/>
        </w:rPr>
        <w:t>i</w:t>
      </w:r>
      <w:r w:rsidR="002C70AA" w:rsidRPr="002C70AA">
        <w:rPr>
          <w:vertAlign w:val="superscript"/>
          <w:lang w:val="en-US"/>
        </w:rPr>
        <w:t>th</w:t>
      </w:r>
      <w:proofErr w:type="spellEnd"/>
      <w:r w:rsidR="002C70AA">
        <w:rPr>
          <w:lang w:val="en-US"/>
        </w:rPr>
        <w:t xml:space="preserve"> pointer inside the object on the virtual method table. </w:t>
      </w:r>
    </w:p>
    <w:p w:rsidR="006A545E" w:rsidRDefault="006A545E" w:rsidP="00306AAE">
      <w:pPr>
        <w:rPr>
          <w:lang w:val="en-US"/>
        </w:rPr>
      </w:pPr>
      <w:r>
        <w:rPr>
          <w:lang w:val="en-US"/>
        </w:rPr>
        <w:t xml:space="preserve">Be careful that </w:t>
      </w:r>
      <w:r w:rsidRPr="006A545E">
        <w:rPr>
          <w:rStyle w:val="TexteC"/>
          <w:lang w:val="en-US"/>
        </w:rPr>
        <w:t>nnn_i</w:t>
      </w:r>
      <w:r>
        <w:rPr>
          <w:lang w:val="en-US"/>
        </w:rPr>
        <w:t xml:space="preserve"> should be unique.</w:t>
      </w:r>
    </w:p>
    <w:p w:rsidR="002C70AA" w:rsidRDefault="002C70AA" w:rsidP="00306AAE">
      <w:pPr>
        <w:rPr>
          <w:lang w:val="en-US"/>
        </w:rPr>
      </w:pPr>
    </w:p>
    <w:p w:rsidR="00306AAE" w:rsidRDefault="002C70AA" w:rsidP="00306AAE">
      <w:pPr>
        <w:rPr>
          <w:lang w:val="en-US"/>
        </w:rPr>
      </w:pPr>
      <w:r>
        <w:rPr>
          <w:lang w:val="en-US"/>
        </w:rPr>
        <w:t>The</w:t>
      </w:r>
      <w:r w:rsidR="00306AAE">
        <w:rPr>
          <w:lang w:val="en-US"/>
        </w:rPr>
        <w:t xml:space="preserve"> definition</w:t>
      </w:r>
      <w:r>
        <w:rPr>
          <w:lang w:val="en-US"/>
        </w:rPr>
        <w:t>s</w:t>
      </w:r>
      <w:r w:rsidR="00306AAE">
        <w:rPr>
          <w:lang w:val="en-US"/>
        </w:rPr>
        <w:t xml:space="preserve"> </w:t>
      </w:r>
      <w:r>
        <w:rPr>
          <w:lang w:val="en-US"/>
        </w:rPr>
        <w:t xml:space="preserve">of </w:t>
      </w:r>
      <w:r w:rsidR="0008267F" w:rsidRPr="00C05C7F">
        <w:rPr>
          <w:rStyle w:val="TexteC"/>
          <w:lang w:val="en-US"/>
        </w:rPr>
        <w:t>_frama_c_vmt_header</w:t>
      </w:r>
      <w:r w:rsidR="0008267F">
        <w:rPr>
          <w:lang w:val="en-US"/>
        </w:rPr>
        <w:t xml:space="preserve">, </w:t>
      </w:r>
      <w:r w:rsidRPr="00C05C7F">
        <w:rPr>
          <w:rStyle w:val="TexteC"/>
          <w:lang w:val="en-US"/>
        </w:rPr>
        <w:t>_frama_c_vmt_header_for_shift_</w:t>
      </w:r>
      <w:r>
        <w:rPr>
          <w:rStyle w:val="TexteC"/>
          <w:lang w:val="en-US"/>
        </w:rPr>
        <w:t>nnn_i</w:t>
      </w:r>
      <w:r>
        <w:rPr>
          <w:lang w:val="en-US"/>
        </w:rPr>
        <w:t xml:space="preserve"> are</w:t>
      </w:r>
      <w:r w:rsidR="00306AAE">
        <w:rPr>
          <w:lang w:val="en-US"/>
        </w:rPr>
        <w:t xml:space="preserve"> defined by the method</w:t>
      </w:r>
      <w:r>
        <w:rPr>
          <w:lang w:val="en-US"/>
        </w:rPr>
        <w:t xml:space="preserve"> </w:t>
      </w:r>
      <w:r w:rsidR="00306AAE" w:rsidRPr="00566A15">
        <w:rPr>
          <w:rStyle w:val="LienMthode"/>
          <w:lang w:val="en-US"/>
        </w:rPr>
        <w:t>insertStatic</w:t>
      </w:r>
      <w:r w:rsidR="00306AAE">
        <w:rPr>
          <w:rStyle w:val="LienMthode"/>
          <w:lang w:val="en-US"/>
        </w:rPr>
        <w:t>VMTHeader</w:t>
      </w:r>
      <w:r w:rsidR="00306AAE" w:rsidRPr="00566A15">
        <w:rPr>
          <w:rStyle w:val="LienMthode"/>
          <w:lang w:val="en-US"/>
        </w:rPr>
        <w:t>Definition</w:t>
      </w:r>
      <w:r w:rsidR="0008267F">
        <w:rPr>
          <w:lang w:val="en-US"/>
        </w:rPr>
        <w:t>. T</w:t>
      </w:r>
      <w:r>
        <w:rPr>
          <w:lang w:val="en-US"/>
        </w:rPr>
        <w:t xml:space="preserve">he method </w:t>
      </w:r>
      <w:r w:rsidR="00306AAE" w:rsidRPr="00566A15">
        <w:rPr>
          <w:rStyle w:val="LienMthode"/>
          <w:lang w:val="en-US"/>
        </w:rPr>
        <w:t>insert</w:t>
      </w:r>
      <w:r w:rsidR="00306AAE">
        <w:rPr>
          <w:rStyle w:val="LienMthode"/>
          <w:lang w:val="en-US"/>
        </w:rPr>
        <w:t>Decl</w:t>
      </w:r>
      <w:r w:rsidR="00306AAE" w:rsidRPr="00566A15">
        <w:rPr>
          <w:rStyle w:val="LienMthode"/>
          <w:lang w:val="en-US"/>
        </w:rPr>
        <w:t>Static</w:t>
      </w:r>
      <w:r w:rsidR="00306AAE">
        <w:rPr>
          <w:rStyle w:val="LienMthode"/>
          <w:lang w:val="en-US"/>
        </w:rPr>
        <w:t>VMTHeader</w:t>
      </w:r>
      <w:r w:rsidR="00306AAE" w:rsidRPr="00566A15">
        <w:rPr>
          <w:rStyle w:val="LienMthode"/>
          <w:lang w:val="en-US"/>
        </w:rPr>
        <w:t>Definition</w:t>
      </w:r>
      <w:r w:rsidR="0008267F">
        <w:rPr>
          <w:lang w:val="en-US"/>
        </w:rPr>
        <w:t xml:space="preserve"> only declares it at global level for the method </w:t>
      </w:r>
      <w:r w:rsidR="0008267F" w:rsidRPr="0008267F">
        <w:rPr>
          <w:rStyle w:val="LienMthode"/>
          <w:lang w:val="en-US"/>
        </w:rPr>
        <w:t>insertStaticRTTIDefinition</w:t>
      </w:r>
      <w:r w:rsidR="00306AAE">
        <w:rPr>
          <w:lang w:val="en-US"/>
        </w:rPr>
        <w:t xml:space="preserve"> </w:t>
      </w:r>
      <w:r w:rsidR="0008267F">
        <w:rPr>
          <w:lang w:val="en-US"/>
        </w:rPr>
        <w:t xml:space="preserve">that generates a backward link to the root data structure. </w:t>
      </w:r>
      <w:r w:rsidR="00306AAE">
        <w:rPr>
          <w:lang w:val="en-US"/>
        </w:rPr>
        <w:t xml:space="preserve">Our method is called by the method </w:t>
      </w:r>
      <w:r w:rsidR="00306AAE" w:rsidRPr="00566A15">
        <w:rPr>
          <w:rStyle w:val="LienMthode"/>
          <w:lang w:val="en-US"/>
        </w:rPr>
        <w:t>exitClass</w:t>
      </w:r>
      <w:r w:rsidR="00306AAE">
        <w:rPr>
          <w:lang w:val="en-US"/>
        </w:rPr>
        <w:t xml:space="preserve">, after the methods </w:t>
      </w:r>
      <w:r w:rsidR="00306AAE" w:rsidRPr="00566A15">
        <w:rPr>
          <w:rStyle w:val="LienMthode"/>
          <w:lang w:val="en-US"/>
        </w:rPr>
        <w:t>insertStaticVMTDeclaration</w:t>
      </w:r>
      <w:r w:rsidR="00306AAE">
        <w:rPr>
          <w:lang w:val="en-US"/>
        </w:rPr>
        <w:t xml:space="preserve">, </w:t>
      </w:r>
      <w:r w:rsidR="00306AAE" w:rsidRPr="008300C8">
        <w:rPr>
          <w:rStyle w:val="LienMthode"/>
          <w:lang w:val="en-US"/>
        </w:rPr>
        <w:t>insertStatic</w:t>
      </w:r>
      <w:r w:rsidR="00306AAE">
        <w:rPr>
          <w:rStyle w:val="LienMthode"/>
          <w:lang w:val="en-US"/>
        </w:rPr>
        <w:t>BaseClasses</w:t>
      </w:r>
      <w:r w:rsidR="00306AAE" w:rsidRPr="008300C8">
        <w:rPr>
          <w:rStyle w:val="LienMthode"/>
          <w:lang w:val="en-US"/>
        </w:rPr>
        <w:t>Declaration</w:t>
      </w:r>
      <w:r w:rsidR="00306AAE">
        <w:rPr>
          <w:lang w:val="en-US"/>
        </w:rPr>
        <w:t xml:space="preserve"> and </w:t>
      </w:r>
      <w:r w:rsidR="00306AAE" w:rsidRPr="007863A1">
        <w:rPr>
          <w:rStyle w:val="LienMthode"/>
          <w:lang w:val="en-US"/>
        </w:rPr>
        <w:t>insertStatic</w:t>
      </w:r>
      <w:r w:rsidR="00306AAE">
        <w:rPr>
          <w:rStyle w:val="LienMthode"/>
          <w:lang w:val="en-US"/>
        </w:rPr>
        <w:t>RTTI</w:t>
      </w:r>
      <w:r w:rsidR="00306AAE" w:rsidRPr="007863A1">
        <w:rPr>
          <w:rStyle w:val="LienMthode"/>
          <w:lang w:val="en-US"/>
        </w:rPr>
        <w:t>Declaration</w:t>
      </w:r>
      <w:r w:rsidR="00306AAE">
        <w:rPr>
          <w:lang w:val="en-US"/>
        </w:rPr>
        <w:t xml:space="preserve"> for each class that has virtual methods.</w:t>
      </w:r>
    </w:p>
    <w:p w:rsidR="00306AAE" w:rsidRDefault="00306AAE" w:rsidP="00306AAE">
      <w:pPr>
        <w:pStyle w:val="Relatives"/>
        <w:rPr>
          <w:lang w:val="en-US"/>
        </w:rPr>
      </w:pPr>
    </w:p>
    <w:p w:rsidR="00306AAE" w:rsidRDefault="00306AAE" w:rsidP="00306AAE">
      <w:pPr>
        <w:pStyle w:val="RelativesItem"/>
        <w:rPr>
          <w:lang w:val="en-US"/>
        </w:rPr>
      </w:pPr>
      <w:r>
        <w:rPr>
          <w:lang w:val="en-US"/>
        </w:rPr>
        <w:t xml:space="preserve">The methods </w:t>
      </w:r>
      <w:r w:rsidRPr="00566A15">
        <w:rPr>
          <w:rStyle w:val="LienMthode"/>
          <w:lang w:val="en-US"/>
        </w:rPr>
        <w:t>insertStatic</w:t>
      </w:r>
      <w:r>
        <w:rPr>
          <w:rStyle w:val="LienMthode"/>
          <w:lang w:val="en-US"/>
        </w:rPr>
        <w:t>VMTHeader</w:t>
      </w:r>
      <w:r w:rsidRPr="00566A15">
        <w:rPr>
          <w:rStyle w:val="LienMthode"/>
          <w:lang w:val="en-US"/>
        </w:rPr>
        <w:t>Definition</w:t>
      </w:r>
      <w:r w:rsidRPr="00306AAE">
        <w:rPr>
          <w:lang w:val="en-US"/>
        </w:rPr>
        <w:t xml:space="preserve"> </w:t>
      </w:r>
      <w:r>
        <w:rPr>
          <w:lang w:val="en-US"/>
        </w:rPr>
        <w:t xml:space="preserve">and </w:t>
      </w:r>
      <w:r w:rsidRPr="00566A15">
        <w:rPr>
          <w:rStyle w:val="LienMthode"/>
          <w:lang w:val="en-US"/>
        </w:rPr>
        <w:t>insert</w:t>
      </w:r>
      <w:r>
        <w:rPr>
          <w:rStyle w:val="LienMthode"/>
          <w:lang w:val="en-US"/>
        </w:rPr>
        <w:t>Decl</w:t>
      </w:r>
      <w:r w:rsidRPr="00566A15">
        <w:rPr>
          <w:rStyle w:val="LienMthode"/>
          <w:lang w:val="en-US"/>
        </w:rPr>
        <w:t>Static</w:t>
      </w:r>
      <w:r>
        <w:rPr>
          <w:rStyle w:val="LienMthode"/>
          <w:lang w:val="en-US"/>
        </w:rPr>
        <w:t>VMTHeader</w:t>
      </w:r>
      <w:r w:rsidRPr="00566A15">
        <w:rPr>
          <w:rStyle w:val="LienMthode"/>
          <w:lang w:val="en-US"/>
        </w:rPr>
        <w:t>Definition</w:t>
      </w:r>
      <w:r>
        <w:rPr>
          <w:lang w:val="en-US"/>
        </w:rPr>
        <w:t>,</w:t>
      </w:r>
    </w:p>
    <w:p w:rsidR="00306AAE" w:rsidRDefault="00306AAE" w:rsidP="00306AAE">
      <w:pPr>
        <w:pStyle w:val="RelativesItem"/>
        <w:rPr>
          <w:lang w:val="en-US"/>
        </w:rPr>
      </w:pPr>
      <w:r>
        <w:rPr>
          <w:lang w:val="en-US"/>
        </w:rPr>
        <w:t xml:space="preserve">the method </w:t>
      </w:r>
      <w:r w:rsidRPr="008300C8">
        <w:rPr>
          <w:rStyle w:val="LienMthode"/>
        </w:rPr>
        <w:t>exitClass</w:t>
      </w:r>
      <w:r>
        <w:rPr>
          <w:lang w:val="en-US"/>
        </w:rPr>
        <w:t>,</w:t>
      </w:r>
    </w:p>
    <w:p w:rsidR="00306AAE" w:rsidRPr="008A49E5" w:rsidRDefault="00306AAE" w:rsidP="00306AAE">
      <w:pPr>
        <w:pStyle w:val="RelativesItem"/>
        <w:rPr>
          <w:lang w:val="en-US"/>
        </w:rPr>
      </w:pPr>
      <w:proofErr w:type="gramStart"/>
      <w:r>
        <w:rPr>
          <w:lang w:val="en-US"/>
        </w:rPr>
        <w:t>the</w:t>
      </w:r>
      <w:proofErr w:type="gramEnd"/>
      <w:r>
        <w:rPr>
          <w:lang w:val="en-US"/>
        </w:rPr>
        <w:t xml:space="preserve"> methods </w:t>
      </w:r>
      <w:r w:rsidRPr="00566A15">
        <w:rPr>
          <w:rStyle w:val="LienMthode"/>
          <w:lang w:val="en-US"/>
        </w:rPr>
        <w:t>insertStaticVMTDeclaration</w:t>
      </w:r>
      <w:r>
        <w:rPr>
          <w:lang w:val="en-US"/>
        </w:rPr>
        <w:t xml:space="preserve">, </w:t>
      </w:r>
      <w:r w:rsidRPr="008300C8">
        <w:rPr>
          <w:rStyle w:val="LienMthode"/>
          <w:lang w:val="en-US"/>
        </w:rPr>
        <w:t>insertStatic</w:t>
      </w:r>
      <w:r>
        <w:rPr>
          <w:rStyle w:val="LienMthode"/>
          <w:lang w:val="en-US"/>
        </w:rPr>
        <w:t>BaseClasses</w:t>
      </w:r>
      <w:r w:rsidRPr="008300C8">
        <w:rPr>
          <w:rStyle w:val="LienMthode"/>
          <w:lang w:val="en-US"/>
        </w:rPr>
        <w:t>Declaration</w:t>
      </w:r>
      <w:r>
        <w:rPr>
          <w:lang w:val="en-US"/>
        </w:rPr>
        <w:t xml:space="preserve">, </w:t>
      </w:r>
      <w:r w:rsidRPr="007863A1">
        <w:rPr>
          <w:rStyle w:val="LienMthode"/>
          <w:lang w:val="en-US"/>
        </w:rPr>
        <w:t>insertStatic</w:t>
      </w:r>
      <w:r>
        <w:rPr>
          <w:rStyle w:val="LienMthode"/>
          <w:lang w:val="en-US"/>
        </w:rPr>
        <w:t>RTTI</w:t>
      </w:r>
      <w:r w:rsidRPr="007863A1">
        <w:rPr>
          <w:rStyle w:val="LienMthode"/>
          <w:lang w:val="en-US"/>
        </w:rPr>
        <w:t>Declaration</w:t>
      </w:r>
      <w:r>
        <w:rPr>
          <w:lang w:val="en-US"/>
        </w:rPr>
        <w:t>.</w:t>
      </w:r>
    </w:p>
    <w:p w:rsidR="00022DD7" w:rsidRDefault="00022DD7" w:rsidP="00022DD7">
      <w:pPr>
        <w:pStyle w:val="EntteMthode"/>
        <w:rPr>
          <w:rStyle w:val="TexteC"/>
          <w:lang w:val="en-US"/>
        </w:rPr>
      </w:pPr>
      <w:r w:rsidRPr="00EB048A">
        <w:rPr>
          <w:rStyle w:val="TexteC"/>
          <w:b/>
          <w:lang w:val="en-US"/>
        </w:rPr>
        <w:lastRenderedPageBreak/>
        <w:t>void</w:t>
      </w:r>
      <w:r w:rsidRPr="00EB048A">
        <w:rPr>
          <w:rStyle w:val="TexteC"/>
          <w:lang w:val="en-US"/>
        </w:rPr>
        <w:t xml:space="preserve"> </w:t>
      </w:r>
      <w:r w:rsidRPr="00EB048A">
        <w:rPr>
          <w:rStyle w:val="DfinitionMthode"/>
          <w:lang w:val="en-US"/>
        </w:rPr>
        <w:t>insertDeclStaticVMTHeaderDefinition</w:t>
      </w:r>
      <w:r w:rsidRPr="00EB048A">
        <w:rPr>
          <w:rStyle w:val="TexteC"/>
          <w:lang w:val="en-US"/>
        </w:rPr>
        <w:t>(</w:t>
      </w:r>
      <w:r w:rsidRPr="00EB048A">
        <w:rPr>
          <w:rStyle w:val="LienClasseC"/>
          <w:lang w:val="en-US"/>
        </w:rPr>
        <w:t>ForwardReferenceList</w:t>
      </w:r>
      <w:r w:rsidRPr="00EB048A">
        <w:rPr>
          <w:rStyle w:val="TexteC"/>
          <w:lang w:val="en-US"/>
        </w:rPr>
        <w:t>&amp; globals,</w:t>
      </w:r>
      <w:r>
        <w:rPr>
          <w:rStyle w:val="TexteC"/>
          <w:lang w:val="en-US"/>
        </w:rPr>
        <w:t xml:space="preserve"> </w:t>
      </w:r>
      <w:r w:rsidRPr="00EB048A">
        <w:rPr>
          <w:rStyle w:val="LienType"/>
          <w:lang w:val="en-US"/>
        </w:rPr>
        <w:t>location</w:t>
      </w:r>
      <w:r w:rsidRPr="00EB048A">
        <w:rPr>
          <w:rStyle w:val="TexteC"/>
          <w:lang w:val="en-US"/>
        </w:rPr>
        <w:t xml:space="preserve"> classLoc, </w:t>
      </w:r>
      <w:r w:rsidRPr="00EB048A">
        <w:rPr>
          <w:rStyle w:val="LienType"/>
          <w:lang w:val="en-US"/>
        </w:rPr>
        <w:t>qualified_name</w:t>
      </w:r>
      <w:r w:rsidRPr="00EB048A">
        <w:rPr>
          <w:rStyle w:val="TexteC"/>
          <w:lang w:val="en-US"/>
        </w:rPr>
        <w:t xml:space="preserve"> vmtName);</w:t>
      </w:r>
    </w:p>
    <w:p w:rsidR="00022DD7" w:rsidRDefault="00022DD7" w:rsidP="00022DD7">
      <w:pPr>
        <w:rPr>
          <w:lang w:val="en-US"/>
        </w:rPr>
      </w:pPr>
      <w:r>
        <w:rPr>
          <w:lang w:val="en-US"/>
        </w:rPr>
        <w:t xml:space="preserve">Insert at </w:t>
      </w:r>
      <w:r w:rsidRPr="00022DD7">
        <w:rPr>
          <w:rStyle w:val="TexteC"/>
          <w:lang w:val="en-US"/>
        </w:rPr>
        <w:t>globals</w:t>
      </w:r>
      <w:r>
        <w:rPr>
          <w:lang w:val="en-US"/>
        </w:rPr>
        <w:t xml:space="preserve"> level the </w:t>
      </w:r>
      <w:r w:rsidR="0008267F">
        <w:rPr>
          <w:lang w:val="en-US"/>
        </w:rPr>
        <w:t>declaration</w:t>
      </w:r>
      <w:r>
        <w:rPr>
          <w:lang w:val="en-US"/>
        </w:rPr>
        <w:t xml:space="preserve"> of the main root object data structure (virtual method table and run-time type information) on which point the objects created by the program for the current class (see the field </w:t>
      </w:r>
      <w:r w:rsidRPr="00566A15">
        <w:rPr>
          <w:rStyle w:val="LienChamps"/>
          <w:lang w:val="en-US"/>
        </w:rPr>
        <w:t>_currentClassInfo</w:t>
      </w:r>
      <w:r w:rsidRPr="00566A15">
        <w:rPr>
          <w:rStyle w:val="TexteC"/>
          <w:lang w:val="en-US"/>
        </w:rPr>
        <w:t>.</w:t>
      </w:r>
      <w:r w:rsidRPr="00566A15">
        <w:rPr>
          <w:rStyle w:val="LienMthode"/>
          <w:lang w:val="en-US"/>
        </w:rPr>
        <w:t>front</w:t>
      </w:r>
      <w:r w:rsidRPr="00566A15">
        <w:rPr>
          <w:rStyle w:val="TexteC"/>
          <w:lang w:val="en-US"/>
        </w:rPr>
        <w:t>())</w:t>
      </w:r>
      <w:r>
        <w:rPr>
          <w:lang w:val="en-US"/>
        </w:rPr>
        <w:t>.</w:t>
      </w:r>
    </w:p>
    <w:p w:rsidR="00022DD7" w:rsidRPr="007F7CFE" w:rsidRDefault="00022DD7" w:rsidP="00022DD7">
      <w:pPr>
        <w:spacing w:before="120" w:after="120"/>
        <w:ind w:left="567"/>
        <w:rPr>
          <w:rStyle w:val="TexteC"/>
          <w:lang w:val="en-US"/>
        </w:rPr>
      </w:pPr>
      <w:r w:rsidRPr="007863A1">
        <w:rPr>
          <w:rStyle w:val="TexteC"/>
          <w:b/>
          <w:lang w:val="en-US"/>
        </w:rPr>
        <w:t>struct</w:t>
      </w:r>
      <w:r w:rsidRPr="007863A1">
        <w:rPr>
          <w:rStyle w:val="TexteC"/>
          <w:lang w:val="en-US"/>
        </w:rPr>
        <w:t xml:space="preserve"> </w:t>
      </w:r>
      <w:r w:rsidR="00FF194B">
        <w:rPr>
          <w:rStyle w:val="TexteC"/>
          <w:lang w:val="en-US"/>
        </w:rPr>
        <w:t>XXX::</w:t>
      </w:r>
      <w:r w:rsidRPr="00C05C7F">
        <w:rPr>
          <w:rStyle w:val="TexteC"/>
          <w:lang w:val="en-US"/>
        </w:rPr>
        <w:t>_frama_c_vmt</w:t>
      </w:r>
      <w:r w:rsidRPr="00FE4677">
        <w:rPr>
          <w:rStyle w:val="TexteC"/>
          <w:lang w:val="en-US"/>
        </w:rPr>
        <w:t xml:space="preserve"> </w:t>
      </w:r>
      <w:r w:rsidRPr="00C05C7F">
        <w:rPr>
          <w:rStyle w:val="TexteC"/>
          <w:lang w:val="en-US"/>
        </w:rPr>
        <w:t>_frama_c_vmt_header</w:t>
      </w:r>
      <w:r w:rsidRPr="008300C8">
        <w:rPr>
          <w:rStyle w:val="TexteC"/>
          <w:lang w:val="en-US"/>
        </w:rPr>
        <w:t>;</w:t>
      </w:r>
    </w:p>
    <w:p w:rsidR="00022DD7" w:rsidRDefault="00FF194B" w:rsidP="00022DD7">
      <w:pPr>
        <w:rPr>
          <w:lang w:val="en-US"/>
        </w:rPr>
      </w:pPr>
      <w:proofErr w:type="gramStart"/>
      <w:r>
        <w:rPr>
          <w:lang w:val="en-US"/>
        </w:rPr>
        <w:t>where</w:t>
      </w:r>
      <w:proofErr w:type="gramEnd"/>
      <w:r>
        <w:rPr>
          <w:lang w:val="en-US"/>
        </w:rPr>
        <w:t xml:space="preserve"> </w:t>
      </w:r>
      <w:r w:rsidRPr="007F7CFE">
        <w:rPr>
          <w:rStyle w:val="TexteC"/>
          <w:lang w:val="en-US"/>
        </w:rPr>
        <w:t>XXX</w:t>
      </w:r>
      <w:r>
        <w:rPr>
          <w:lang w:val="en-US"/>
        </w:rPr>
        <w:t xml:space="preserve"> stands for </w:t>
      </w:r>
      <w:r w:rsidRPr="00566A15">
        <w:rPr>
          <w:rStyle w:val="LienMthode"/>
          <w:lang w:val="en-US"/>
        </w:rPr>
        <w:t>makeQualifiedName</w:t>
      </w:r>
      <w:r w:rsidRPr="00566A15">
        <w:rPr>
          <w:rStyle w:val="TexteC"/>
          <w:lang w:val="en-US"/>
        </w:rPr>
        <w:t>(</w:t>
      </w:r>
      <w:r w:rsidRPr="00566A15">
        <w:rPr>
          <w:rStyle w:val="LienChamps"/>
          <w:lang w:val="en-US"/>
        </w:rPr>
        <w:t>_currentClass</w:t>
      </w:r>
      <w:r w:rsidRPr="00566A15">
        <w:rPr>
          <w:rStyle w:val="TexteC"/>
          <w:lang w:val="en-US"/>
        </w:rPr>
        <w:t>.</w:t>
      </w:r>
      <w:r w:rsidRPr="00566A15">
        <w:rPr>
          <w:rStyle w:val="LienMthode"/>
          <w:lang w:val="en-US"/>
        </w:rPr>
        <w:t>front</w:t>
      </w:r>
      <w:r w:rsidRPr="00566A15">
        <w:rPr>
          <w:rStyle w:val="TexteC"/>
          <w:lang w:val="en-US"/>
        </w:rPr>
        <w:t>())</w:t>
      </w:r>
      <w:r>
        <w:rPr>
          <w:lang w:val="en-US"/>
        </w:rPr>
        <w:t xml:space="preserve">; </w:t>
      </w:r>
      <w:r w:rsidR="0008267F">
        <w:rPr>
          <w:lang w:val="en-US"/>
        </w:rPr>
        <w:t xml:space="preserve">It is a declaration for the method </w:t>
      </w:r>
      <w:r w:rsidR="0008267F" w:rsidRPr="0008267F">
        <w:rPr>
          <w:rStyle w:val="LienMthode"/>
          <w:lang w:val="en-US"/>
        </w:rPr>
        <w:t>insertStaticRTTIDefinition</w:t>
      </w:r>
      <w:r w:rsidR="0008267F">
        <w:rPr>
          <w:lang w:val="en-US"/>
        </w:rPr>
        <w:t xml:space="preserve"> that generates a backward link to this root data structure. </w:t>
      </w:r>
      <w:r w:rsidR="00022DD7">
        <w:rPr>
          <w:lang w:val="en-US"/>
        </w:rPr>
        <w:t xml:space="preserve">This definition is compatible with the declaration done by the method </w:t>
      </w:r>
      <w:r w:rsidR="00022DD7" w:rsidRPr="00022DD7">
        <w:rPr>
          <w:rStyle w:val="LienMthode"/>
          <w:lang w:val="en-US"/>
        </w:rPr>
        <w:t>insertStaticVMTHeaderDeclaration</w:t>
      </w:r>
      <w:r w:rsidR="00022DD7">
        <w:rPr>
          <w:lang w:val="en-US"/>
        </w:rPr>
        <w:t xml:space="preserve">. This root data structure </w:t>
      </w:r>
      <w:r w:rsidR="0008267F">
        <w:rPr>
          <w:lang w:val="en-US"/>
        </w:rPr>
        <w:t xml:space="preserve">uses </w:t>
      </w:r>
      <w:r w:rsidR="0008267F" w:rsidRPr="0008267F">
        <w:rPr>
          <w:rStyle w:val="TexteC"/>
          <w:lang w:val="en-US"/>
        </w:rPr>
        <w:t>vmtName</w:t>
      </w:r>
      <w:r w:rsidR="0008267F">
        <w:rPr>
          <w:lang w:val="en-US"/>
        </w:rPr>
        <w:t xml:space="preserve"> as a similar (template) global implementation name.</w:t>
      </w:r>
    </w:p>
    <w:p w:rsidR="00DB56FD" w:rsidRDefault="00DB56FD" w:rsidP="00022DD7">
      <w:pPr>
        <w:rPr>
          <w:lang w:val="en-US"/>
        </w:rPr>
      </w:pPr>
    </w:p>
    <w:p w:rsidR="00DB56FD" w:rsidRDefault="00DB56FD" w:rsidP="00022DD7">
      <w:pPr>
        <w:rPr>
          <w:lang w:val="en-US"/>
        </w:rPr>
      </w:pPr>
      <w:r>
        <w:rPr>
          <w:lang w:val="en-US"/>
        </w:rPr>
        <w:t xml:space="preserve">Our method also insert at </w:t>
      </w:r>
      <w:r w:rsidRPr="00215EBA">
        <w:rPr>
          <w:rStyle w:val="TexteC"/>
          <w:lang w:val="en-US"/>
        </w:rPr>
        <w:t>globals</w:t>
      </w:r>
      <w:r>
        <w:rPr>
          <w:lang w:val="en-US"/>
        </w:rPr>
        <w:t xml:space="preserve"> level</w:t>
      </w:r>
    </w:p>
    <w:p w:rsidR="00DB56FD" w:rsidRPr="007F7CFE" w:rsidRDefault="00DB56FD" w:rsidP="00DB56FD">
      <w:pPr>
        <w:spacing w:before="120" w:after="120"/>
        <w:ind w:left="567"/>
        <w:rPr>
          <w:rStyle w:val="TexteC"/>
          <w:lang w:val="en-US"/>
        </w:rPr>
      </w:pPr>
      <w:r w:rsidRPr="007863A1">
        <w:rPr>
          <w:rStyle w:val="TexteC"/>
          <w:b/>
          <w:lang w:val="en-US"/>
        </w:rPr>
        <w:t>struct</w:t>
      </w:r>
      <w:r w:rsidRPr="007863A1">
        <w:rPr>
          <w:rStyle w:val="TexteC"/>
          <w:lang w:val="en-US"/>
        </w:rPr>
        <w:t xml:space="preserve"> </w:t>
      </w:r>
      <w:r>
        <w:rPr>
          <w:rStyle w:val="TexteC"/>
          <w:lang w:val="en-US"/>
        </w:rPr>
        <w:t>XXX_frama_c_bare::</w:t>
      </w:r>
      <w:r w:rsidRPr="00C05C7F">
        <w:rPr>
          <w:rStyle w:val="TexteC"/>
          <w:lang w:val="en-US"/>
        </w:rPr>
        <w:t>_frama_c_vmt</w:t>
      </w:r>
      <w:r w:rsidRPr="00FE4677">
        <w:rPr>
          <w:rStyle w:val="TexteC"/>
          <w:lang w:val="en-US"/>
        </w:rPr>
        <w:t xml:space="preserve"> </w:t>
      </w:r>
      <w:r w:rsidRPr="00C05C7F">
        <w:rPr>
          <w:rStyle w:val="TexteC"/>
          <w:lang w:val="en-US"/>
        </w:rPr>
        <w:t>_frama_c_vmt_header</w:t>
      </w:r>
      <w:r w:rsidRPr="008300C8">
        <w:rPr>
          <w:rStyle w:val="TexteC"/>
          <w:lang w:val="en-US"/>
        </w:rPr>
        <w:t>;</w:t>
      </w:r>
    </w:p>
    <w:p w:rsidR="00DB56FD" w:rsidRDefault="00DB56FD" w:rsidP="00022DD7">
      <w:pPr>
        <w:rPr>
          <w:lang w:val="en-US"/>
        </w:rPr>
      </w:pPr>
      <w:proofErr w:type="gramStart"/>
      <w:r>
        <w:rPr>
          <w:lang w:val="en-US"/>
        </w:rPr>
        <w:t>if</w:t>
      </w:r>
      <w:proofErr w:type="gramEnd"/>
      <w:r>
        <w:rPr>
          <w:lang w:val="en-US"/>
        </w:rPr>
        <w:t xml:space="preserve"> </w:t>
      </w:r>
      <w:r w:rsidRPr="00566A15">
        <w:rPr>
          <w:rStyle w:val="LienChamps"/>
          <w:lang w:val="en-US"/>
        </w:rPr>
        <w:t>_currentClassInfo</w:t>
      </w:r>
      <w:r w:rsidRPr="00566A15">
        <w:rPr>
          <w:rStyle w:val="TexteC"/>
          <w:lang w:val="en-US"/>
        </w:rPr>
        <w:t>.</w:t>
      </w:r>
      <w:r w:rsidRPr="00566A15">
        <w:rPr>
          <w:rStyle w:val="LienMthode"/>
          <w:lang w:val="en-US"/>
        </w:rPr>
        <w:t>front</w:t>
      </w:r>
      <w:r w:rsidRPr="00566A15">
        <w:rPr>
          <w:rStyle w:val="TexteC"/>
          <w:lang w:val="en-US"/>
        </w:rPr>
        <w:t>()</w:t>
      </w:r>
      <w:r>
        <w:rPr>
          <w:lang w:val="en-US"/>
        </w:rPr>
        <w:t xml:space="preserve"> has virtual base classes.</w:t>
      </w:r>
    </w:p>
    <w:p w:rsidR="00022DD7" w:rsidRPr="00022DD7" w:rsidRDefault="00022DD7" w:rsidP="00022DD7">
      <w:pPr>
        <w:pStyle w:val="Prconditions"/>
        <w:rPr>
          <w:lang w:val="en-US"/>
        </w:rPr>
      </w:pPr>
      <w:r w:rsidRPr="00022DD7">
        <w:rPr>
          <w:rStyle w:val="TexteC"/>
          <w:lang w:val="en-US"/>
        </w:rPr>
        <w:t>vmtName</w:t>
      </w:r>
      <w:r w:rsidRPr="00022DD7">
        <w:rPr>
          <w:lang w:val="en-US"/>
        </w:rPr>
        <w:t xml:space="preserve"> is the result of the call to the method </w:t>
      </w:r>
      <w:r w:rsidRPr="00022DD7">
        <w:rPr>
          <w:rStyle w:val="LienMthode"/>
          <w:lang w:val="en-US"/>
        </w:rPr>
        <w:t>insertStaticVMTDefinition</w:t>
      </w:r>
      <w:r w:rsidRPr="00022DD7">
        <w:rPr>
          <w:lang w:val="en-US"/>
        </w:rPr>
        <w:t>.</w:t>
      </w:r>
    </w:p>
    <w:p w:rsidR="0008267F" w:rsidRDefault="0008267F" w:rsidP="0008267F">
      <w:pPr>
        <w:pStyle w:val="Relatives"/>
        <w:rPr>
          <w:lang w:val="en-US"/>
        </w:rPr>
      </w:pPr>
    </w:p>
    <w:p w:rsidR="004E3A94" w:rsidRDefault="004E3A94" w:rsidP="0008267F">
      <w:pPr>
        <w:pStyle w:val="RelativesItem"/>
        <w:rPr>
          <w:lang w:val="en-US"/>
        </w:rPr>
      </w:pPr>
      <w:r>
        <w:rPr>
          <w:lang w:val="en-US"/>
        </w:rPr>
        <w:t xml:space="preserve">The method </w:t>
      </w:r>
      <w:r w:rsidRPr="004E3A94">
        <w:rPr>
          <w:rStyle w:val="LienMthode"/>
        </w:rPr>
        <w:t>addBareToQualification</w:t>
      </w:r>
      <w:r>
        <w:rPr>
          <w:lang w:val="en-US"/>
        </w:rPr>
        <w:t>,</w:t>
      </w:r>
    </w:p>
    <w:p w:rsidR="0008267F" w:rsidRDefault="004E3A94" w:rsidP="0008267F">
      <w:pPr>
        <w:pStyle w:val="RelativesItem"/>
        <w:rPr>
          <w:lang w:val="en-US"/>
        </w:rPr>
      </w:pPr>
      <w:r>
        <w:rPr>
          <w:lang w:val="en-US"/>
        </w:rPr>
        <w:t>t</w:t>
      </w:r>
      <w:r w:rsidR="0008267F">
        <w:rPr>
          <w:lang w:val="en-US"/>
        </w:rPr>
        <w:t xml:space="preserve">he methods </w:t>
      </w:r>
      <w:r w:rsidR="0008267F" w:rsidRPr="00566A15">
        <w:rPr>
          <w:rStyle w:val="LienMthode"/>
          <w:lang w:val="en-US"/>
        </w:rPr>
        <w:t>insertStatic</w:t>
      </w:r>
      <w:r w:rsidR="0008267F">
        <w:rPr>
          <w:rStyle w:val="LienMthode"/>
          <w:lang w:val="en-US"/>
        </w:rPr>
        <w:t>VMTHeader</w:t>
      </w:r>
      <w:r w:rsidR="0008267F" w:rsidRPr="00566A15">
        <w:rPr>
          <w:rStyle w:val="LienMthode"/>
          <w:lang w:val="en-US"/>
        </w:rPr>
        <w:t>Definition</w:t>
      </w:r>
      <w:r w:rsidR="0008267F" w:rsidRPr="00306AAE">
        <w:rPr>
          <w:lang w:val="en-US"/>
        </w:rPr>
        <w:t xml:space="preserve"> </w:t>
      </w:r>
      <w:r w:rsidR="0008267F">
        <w:rPr>
          <w:lang w:val="en-US"/>
        </w:rPr>
        <w:t xml:space="preserve">and </w:t>
      </w:r>
      <w:r w:rsidR="0008267F" w:rsidRPr="00566A15">
        <w:rPr>
          <w:rStyle w:val="LienMthode"/>
          <w:lang w:val="en-US"/>
        </w:rPr>
        <w:t>insert</w:t>
      </w:r>
      <w:r w:rsidR="0008267F">
        <w:rPr>
          <w:rStyle w:val="LienMthode"/>
          <w:lang w:val="en-US"/>
        </w:rPr>
        <w:t>StaticVMTHeader</w:t>
      </w:r>
      <w:r w:rsidR="0008267F" w:rsidRPr="00566A15">
        <w:rPr>
          <w:rStyle w:val="LienMthode"/>
          <w:lang w:val="en-US"/>
        </w:rPr>
        <w:t>De</w:t>
      </w:r>
      <w:r w:rsidR="0008267F">
        <w:rPr>
          <w:rStyle w:val="LienMthode"/>
          <w:lang w:val="en-US"/>
        </w:rPr>
        <w:t>claration</w:t>
      </w:r>
      <w:r w:rsidR="0008267F">
        <w:rPr>
          <w:lang w:val="en-US"/>
        </w:rPr>
        <w:t>,</w:t>
      </w:r>
    </w:p>
    <w:p w:rsidR="0008267F" w:rsidRDefault="0008267F" w:rsidP="0008267F">
      <w:pPr>
        <w:pStyle w:val="RelativesItem"/>
        <w:rPr>
          <w:lang w:val="en-US"/>
        </w:rPr>
      </w:pPr>
      <w:r>
        <w:rPr>
          <w:lang w:val="en-US"/>
        </w:rPr>
        <w:t xml:space="preserve">the method </w:t>
      </w:r>
      <w:r w:rsidRPr="008300C8">
        <w:rPr>
          <w:rStyle w:val="LienMthode"/>
        </w:rPr>
        <w:t>exitClass</w:t>
      </w:r>
      <w:r>
        <w:rPr>
          <w:lang w:val="en-US"/>
        </w:rPr>
        <w:t>,</w:t>
      </w:r>
    </w:p>
    <w:p w:rsidR="0008267F" w:rsidRPr="008A49E5" w:rsidRDefault="0008267F" w:rsidP="0008267F">
      <w:pPr>
        <w:pStyle w:val="RelativesItem"/>
        <w:rPr>
          <w:lang w:val="en-US"/>
        </w:rPr>
      </w:pPr>
      <w:proofErr w:type="gramStart"/>
      <w:r>
        <w:rPr>
          <w:lang w:val="en-US"/>
        </w:rPr>
        <w:t>the</w:t>
      </w:r>
      <w:proofErr w:type="gramEnd"/>
      <w:r>
        <w:rPr>
          <w:lang w:val="en-US"/>
        </w:rPr>
        <w:t xml:space="preserve"> methods </w:t>
      </w:r>
      <w:r w:rsidRPr="00566A15">
        <w:rPr>
          <w:rStyle w:val="LienMthode"/>
          <w:lang w:val="en-US"/>
        </w:rPr>
        <w:t>insertStaticVMTDe</w:t>
      </w:r>
      <w:r>
        <w:rPr>
          <w:rStyle w:val="LienMthode"/>
          <w:lang w:val="en-US"/>
        </w:rPr>
        <w:t>finition</w:t>
      </w:r>
      <w:r>
        <w:rPr>
          <w:lang w:val="en-US"/>
        </w:rPr>
        <w:t xml:space="preserve">, </w:t>
      </w:r>
      <w:r w:rsidRPr="007863A1">
        <w:rPr>
          <w:rStyle w:val="LienMthode"/>
          <w:lang w:val="en-US"/>
        </w:rPr>
        <w:t>insertStaticBaseClassesDefinition</w:t>
      </w:r>
      <w:r>
        <w:rPr>
          <w:lang w:val="en-US"/>
        </w:rPr>
        <w:t xml:space="preserve">, </w:t>
      </w:r>
      <w:r w:rsidRPr="007863A1">
        <w:rPr>
          <w:rStyle w:val="LienMthode"/>
          <w:lang w:val="en-US"/>
        </w:rPr>
        <w:t>insertStatic</w:t>
      </w:r>
      <w:r>
        <w:rPr>
          <w:rStyle w:val="LienMthode"/>
          <w:lang w:val="en-US"/>
        </w:rPr>
        <w:t>RTTI</w:t>
      </w:r>
      <w:r w:rsidRPr="007863A1">
        <w:rPr>
          <w:rStyle w:val="LienMthode"/>
          <w:lang w:val="en-US"/>
        </w:rPr>
        <w:t>Definition</w:t>
      </w:r>
      <w:r>
        <w:rPr>
          <w:lang w:val="en-US"/>
        </w:rPr>
        <w:t>.</w:t>
      </w:r>
    </w:p>
    <w:p w:rsidR="002C70AA" w:rsidRDefault="002C70AA" w:rsidP="002C70AA">
      <w:pPr>
        <w:pStyle w:val="EntteMthode"/>
        <w:rPr>
          <w:lang w:val="en-US"/>
        </w:rPr>
      </w:pPr>
      <w:r w:rsidRPr="002B1A9A">
        <w:rPr>
          <w:b/>
          <w:bCs/>
          <w:lang w:val="en-US"/>
        </w:rPr>
        <w:t>void</w:t>
      </w:r>
      <w:r w:rsidRPr="002B1A9A">
        <w:rPr>
          <w:lang w:val="en-US"/>
        </w:rPr>
        <w:t xml:space="preserve"> </w:t>
      </w:r>
      <w:r w:rsidRPr="002B1A9A">
        <w:rPr>
          <w:rStyle w:val="DfinitionMthode"/>
          <w:lang w:val="en-US"/>
        </w:rPr>
        <w:t>insertStaticVMTHeaderDefinition</w:t>
      </w:r>
      <w:r w:rsidRPr="002B1A9A">
        <w:rPr>
          <w:lang w:val="en-US"/>
        </w:rPr>
        <w:t>(</w:t>
      </w:r>
      <w:r w:rsidRPr="002B1A9A">
        <w:rPr>
          <w:b/>
          <w:bCs/>
          <w:lang w:val="en-US"/>
        </w:rPr>
        <w:t>const</w:t>
      </w:r>
      <w:r w:rsidRPr="002B1A9A">
        <w:rPr>
          <w:lang w:val="en-US"/>
        </w:rPr>
        <w:t xml:space="preserve"> </w:t>
      </w:r>
      <w:r w:rsidRPr="002B1A9A">
        <w:rPr>
          <w:rStyle w:val="LienClasseC"/>
          <w:lang w:val="en-US"/>
        </w:rPr>
        <w:t>Clang_utils</w:t>
      </w:r>
      <w:r w:rsidRPr="002B1A9A">
        <w:rPr>
          <w:lang w:val="en-US"/>
        </w:rPr>
        <w:t xml:space="preserve">&amp; utils, </w:t>
      </w:r>
      <w:r w:rsidRPr="002B1A9A">
        <w:rPr>
          <w:rStyle w:val="LienClasseC"/>
          <w:lang w:val="en-US"/>
        </w:rPr>
        <w:t>ForwardReferenceList</w:t>
      </w:r>
      <w:r w:rsidRPr="002B1A9A">
        <w:rPr>
          <w:lang w:val="en-US"/>
        </w:rPr>
        <w:t xml:space="preserve">&amp; globals, </w:t>
      </w:r>
      <w:r w:rsidRPr="002B1A9A">
        <w:rPr>
          <w:rStyle w:val="LienType"/>
          <w:lang w:val="en-US"/>
        </w:rPr>
        <w:t>location</w:t>
      </w:r>
      <w:r w:rsidRPr="002B1A9A">
        <w:rPr>
          <w:lang w:val="en-US"/>
        </w:rPr>
        <w:t xml:space="preserve"> classLoc, </w:t>
      </w:r>
      <w:r w:rsidRPr="002B1A9A">
        <w:rPr>
          <w:rStyle w:val="LienType"/>
          <w:lang w:val="en-US"/>
        </w:rPr>
        <w:t>qualified_name</w:t>
      </w:r>
      <w:r w:rsidRPr="002B1A9A">
        <w:rPr>
          <w:lang w:val="en-US"/>
        </w:rPr>
        <w:t xml:space="preserve"> vmtName, </w:t>
      </w:r>
      <w:r w:rsidRPr="002B1A9A">
        <w:rPr>
          <w:rStyle w:val="LienType"/>
          <w:lang w:val="en-US"/>
        </w:rPr>
        <w:t>qualified_name</w:t>
      </w:r>
      <w:r w:rsidRPr="002B1A9A">
        <w:rPr>
          <w:lang w:val="en-US"/>
        </w:rPr>
        <w:t xml:space="preserve"> nameRtti);</w:t>
      </w:r>
    </w:p>
    <w:p w:rsidR="0008267F" w:rsidRDefault="0008267F" w:rsidP="0008267F">
      <w:pPr>
        <w:rPr>
          <w:lang w:val="en-US"/>
        </w:rPr>
      </w:pPr>
      <w:r>
        <w:rPr>
          <w:lang w:val="en-US"/>
        </w:rPr>
        <w:t xml:space="preserve">Insert at </w:t>
      </w:r>
      <w:r w:rsidRPr="00022DD7">
        <w:rPr>
          <w:rStyle w:val="TexteC"/>
          <w:lang w:val="en-US"/>
        </w:rPr>
        <w:t>globals</w:t>
      </w:r>
      <w:r>
        <w:rPr>
          <w:lang w:val="en-US"/>
        </w:rPr>
        <w:t xml:space="preserve"> level the declaration of the root object data structure</w:t>
      </w:r>
      <w:r w:rsidR="00FF194B">
        <w:rPr>
          <w:lang w:val="en-US"/>
        </w:rPr>
        <w:t>s</w:t>
      </w:r>
      <w:r>
        <w:rPr>
          <w:lang w:val="en-US"/>
        </w:rPr>
        <w:t xml:space="preserve"> (virtual method table and run-time type information) on which point the objects created by the program for the current class (see the field </w:t>
      </w:r>
      <w:r w:rsidRPr="00566A15">
        <w:rPr>
          <w:rStyle w:val="LienChamps"/>
          <w:lang w:val="en-US"/>
        </w:rPr>
        <w:t>_currentClassInfo</w:t>
      </w:r>
      <w:r w:rsidRPr="00566A15">
        <w:rPr>
          <w:rStyle w:val="TexteC"/>
          <w:lang w:val="en-US"/>
        </w:rPr>
        <w:t>.</w:t>
      </w:r>
      <w:r w:rsidRPr="00566A15">
        <w:rPr>
          <w:rStyle w:val="LienMthode"/>
          <w:lang w:val="en-US"/>
        </w:rPr>
        <w:t>front</w:t>
      </w:r>
      <w:r w:rsidRPr="00566A15">
        <w:rPr>
          <w:rStyle w:val="TexteC"/>
          <w:lang w:val="en-US"/>
        </w:rPr>
        <w:t>())</w:t>
      </w:r>
      <w:r>
        <w:rPr>
          <w:lang w:val="en-US"/>
        </w:rPr>
        <w:t>.</w:t>
      </w:r>
    </w:p>
    <w:p w:rsidR="0008267F" w:rsidRPr="007F7CFE" w:rsidRDefault="0008267F" w:rsidP="00FF194B">
      <w:pPr>
        <w:spacing w:before="120"/>
        <w:ind w:left="567"/>
        <w:rPr>
          <w:rStyle w:val="TexteC"/>
          <w:lang w:val="en-US"/>
        </w:rPr>
      </w:pPr>
      <w:r w:rsidRPr="007863A1">
        <w:rPr>
          <w:rStyle w:val="TexteC"/>
          <w:b/>
          <w:lang w:val="en-US"/>
        </w:rPr>
        <w:t>struct</w:t>
      </w:r>
      <w:r w:rsidRPr="007863A1">
        <w:rPr>
          <w:rStyle w:val="TexteC"/>
          <w:lang w:val="en-US"/>
        </w:rPr>
        <w:t xml:space="preserve"> </w:t>
      </w:r>
      <w:r w:rsidRPr="00C05C7F">
        <w:rPr>
          <w:rStyle w:val="TexteC"/>
          <w:lang w:val="en-US"/>
        </w:rPr>
        <w:t>_frama_c_vmt</w:t>
      </w:r>
      <w:r w:rsidRPr="00FE4677">
        <w:rPr>
          <w:rStyle w:val="TexteC"/>
          <w:lang w:val="en-US"/>
        </w:rPr>
        <w:t xml:space="preserve"> </w:t>
      </w:r>
      <w:r w:rsidR="00FF194B">
        <w:rPr>
          <w:rStyle w:val="TexteC"/>
          <w:lang w:val="en-US"/>
        </w:rPr>
        <w:t>XXX::</w:t>
      </w:r>
      <w:r w:rsidRPr="00C05C7F">
        <w:rPr>
          <w:rStyle w:val="TexteC"/>
          <w:lang w:val="en-US"/>
        </w:rPr>
        <w:t>_frama_c_vmt_header</w:t>
      </w:r>
      <w:r w:rsidR="00FF194B">
        <w:rPr>
          <w:rStyle w:val="TexteC"/>
          <w:lang w:val="en-US"/>
        </w:rPr>
        <w:t xml:space="preserve"> = { …, …, … };</w:t>
      </w:r>
    </w:p>
    <w:p w:rsidR="00FF194B" w:rsidRDefault="00FF194B" w:rsidP="00FF194B">
      <w:pPr>
        <w:ind w:left="567"/>
        <w:rPr>
          <w:rStyle w:val="TexteC"/>
          <w:b/>
          <w:lang w:val="en-US"/>
        </w:rPr>
      </w:pPr>
      <w:r w:rsidRPr="00C05C7F">
        <w:rPr>
          <w:rStyle w:val="TexteC"/>
          <w:b/>
          <w:lang w:val="en-US"/>
        </w:rPr>
        <w:t>struct</w:t>
      </w:r>
      <w:r w:rsidRPr="00C05C7F">
        <w:rPr>
          <w:rStyle w:val="TexteC"/>
          <w:lang w:val="en-US"/>
        </w:rPr>
        <w:t xml:space="preserve"> _frama_c_vmt </w:t>
      </w:r>
      <w:r>
        <w:rPr>
          <w:rStyle w:val="TexteC"/>
          <w:lang w:val="en-US"/>
        </w:rPr>
        <w:t>XXX::</w:t>
      </w:r>
      <w:r w:rsidRPr="00C05C7F">
        <w:rPr>
          <w:rStyle w:val="TexteC"/>
          <w:lang w:val="en-US"/>
        </w:rPr>
        <w:t>_frama_c_vmt_header_for_shift_</w:t>
      </w:r>
      <w:r>
        <w:rPr>
          <w:rStyle w:val="TexteC"/>
          <w:lang w:val="en-US"/>
        </w:rPr>
        <w:t>nnn_0 = { …, …, … };</w:t>
      </w:r>
    </w:p>
    <w:p w:rsidR="00FF194B" w:rsidRPr="00C05C7F" w:rsidRDefault="00FF194B" w:rsidP="00FF194B">
      <w:pPr>
        <w:ind w:left="567"/>
        <w:rPr>
          <w:rStyle w:val="TexteC"/>
          <w:lang w:val="en-US"/>
        </w:rPr>
      </w:pPr>
      <w:r w:rsidRPr="00C05C7F">
        <w:rPr>
          <w:rStyle w:val="TexteC"/>
          <w:lang w:val="en-US"/>
        </w:rPr>
        <w:t>…</w:t>
      </w:r>
    </w:p>
    <w:p w:rsidR="00FF194B" w:rsidRDefault="00FF194B" w:rsidP="00FF194B">
      <w:pPr>
        <w:spacing w:after="120"/>
        <w:ind w:left="567"/>
        <w:rPr>
          <w:rStyle w:val="TexteC"/>
          <w:b/>
          <w:lang w:val="en-US"/>
        </w:rPr>
      </w:pPr>
      <w:r w:rsidRPr="00C05C7F">
        <w:rPr>
          <w:rStyle w:val="TexteC"/>
          <w:b/>
          <w:lang w:val="en-US"/>
        </w:rPr>
        <w:t>struct</w:t>
      </w:r>
      <w:r w:rsidRPr="00C05C7F">
        <w:rPr>
          <w:rStyle w:val="TexteC"/>
          <w:lang w:val="en-US"/>
        </w:rPr>
        <w:t xml:space="preserve"> _frama_c_vmt </w:t>
      </w:r>
      <w:r>
        <w:rPr>
          <w:rStyle w:val="TexteC"/>
          <w:lang w:val="en-US"/>
        </w:rPr>
        <w:t>XXX::</w:t>
      </w:r>
      <w:r w:rsidRPr="00C05C7F">
        <w:rPr>
          <w:rStyle w:val="TexteC"/>
          <w:lang w:val="en-US"/>
        </w:rPr>
        <w:t>_frama_c_vmt_header_for_shift_</w:t>
      </w:r>
      <w:r>
        <w:rPr>
          <w:rStyle w:val="TexteC"/>
          <w:lang w:val="en-US"/>
        </w:rPr>
        <w:t>nnn_(x-1) = { …, …, … };</w:t>
      </w:r>
    </w:p>
    <w:p w:rsidR="0008267F" w:rsidRDefault="00FF194B" w:rsidP="0008267F">
      <w:pPr>
        <w:rPr>
          <w:lang w:val="en-US"/>
        </w:rPr>
      </w:pPr>
      <w:proofErr w:type="gramStart"/>
      <w:r>
        <w:rPr>
          <w:lang w:val="en-US"/>
        </w:rPr>
        <w:t>where</w:t>
      </w:r>
      <w:proofErr w:type="gramEnd"/>
      <w:r>
        <w:rPr>
          <w:lang w:val="en-US"/>
        </w:rPr>
        <w:t xml:space="preserve"> </w:t>
      </w:r>
      <w:r w:rsidRPr="007F7CFE">
        <w:rPr>
          <w:rStyle w:val="TexteC"/>
          <w:lang w:val="en-US"/>
        </w:rPr>
        <w:t>XXX</w:t>
      </w:r>
      <w:r>
        <w:rPr>
          <w:lang w:val="en-US"/>
        </w:rPr>
        <w:t xml:space="preserve"> stands for </w:t>
      </w:r>
      <w:r w:rsidRPr="00566A15">
        <w:rPr>
          <w:rStyle w:val="LienMthode"/>
          <w:lang w:val="en-US"/>
        </w:rPr>
        <w:t>makeQualifiedName</w:t>
      </w:r>
      <w:r w:rsidRPr="00566A15">
        <w:rPr>
          <w:rStyle w:val="TexteC"/>
          <w:lang w:val="en-US"/>
        </w:rPr>
        <w:t>(</w:t>
      </w:r>
      <w:r w:rsidRPr="00566A15">
        <w:rPr>
          <w:rStyle w:val="LienChamps"/>
          <w:lang w:val="en-US"/>
        </w:rPr>
        <w:t>_currentClass</w:t>
      </w:r>
      <w:r w:rsidRPr="00566A15">
        <w:rPr>
          <w:rStyle w:val="TexteC"/>
          <w:lang w:val="en-US"/>
        </w:rPr>
        <w:t>.</w:t>
      </w:r>
      <w:r w:rsidRPr="00566A15">
        <w:rPr>
          <w:rStyle w:val="LienMthode"/>
          <w:lang w:val="en-US"/>
        </w:rPr>
        <w:t>front</w:t>
      </w:r>
      <w:r w:rsidRPr="00566A15">
        <w:rPr>
          <w:rStyle w:val="TexteC"/>
          <w:lang w:val="en-US"/>
        </w:rPr>
        <w:t>())</w:t>
      </w:r>
      <w:r>
        <w:rPr>
          <w:lang w:val="en-US"/>
        </w:rPr>
        <w:t xml:space="preserve">; </w:t>
      </w:r>
      <w:r w:rsidR="0008267F">
        <w:rPr>
          <w:lang w:val="en-US"/>
        </w:rPr>
        <w:t xml:space="preserve">This definition is compatible with the declaration done by the method </w:t>
      </w:r>
      <w:r w:rsidR="0008267F" w:rsidRPr="00022DD7">
        <w:rPr>
          <w:rStyle w:val="LienMthode"/>
          <w:lang w:val="en-US"/>
        </w:rPr>
        <w:t>insertStaticVMTHeaderDeclaration</w:t>
      </w:r>
      <w:r w:rsidR="0008267F">
        <w:rPr>
          <w:lang w:val="en-US"/>
        </w:rPr>
        <w:t>. This root data structure</w:t>
      </w:r>
      <w:r>
        <w:rPr>
          <w:lang w:val="en-US"/>
        </w:rPr>
        <w:t>s are</w:t>
      </w:r>
      <w:r w:rsidR="0008267F">
        <w:rPr>
          <w:lang w:val="en-US"/>
        </w:rPr>
        <w:t xml:space="preserve"> built above </w:t>
      </w:r>
      <w:r w:rsidR="0008267F" w:rsidRPr="00434CF6">
        <w:rPr>
          <w:rStyle w:val="TexteC"/>
          <w:lang w:val="en-US"/>
        </w:rPr>
        <w:t>vmtName</w:t>
      </w:r>
      <w:r w:rsidR="0008267F">
        <w:rPr>
          <w:lang w:val="en-US"/>
        </w:rPr>
        <w:t xml:space="preserve"> that is the virtual method table</w:t>
      </w:r>
      <w:r>
        <w:rPr>
          <w:lang w:val="en-US"/>
        </w:rPr>
        <w:t xml:space="preserve"> and above </w:t>
      </w:r>
      <w:r w:rsidRPr="00FF194B">
        <w:rPr>
          <w:rStyle w:val="TexteC"/>
          <w:lang w:val="en-US"/>
        </w:rPr>
        <w:t>nameRtti</w:t>
      </w:r>
      <w:r>
        <w:rPr>
          <w:lang w:val="en-US"/>
        </w:rPr>
        <w:t xml:space="preserve"> that is the run-time type information of the current class</w:t>
      </w:r>
      <w:r w:rsidR="0008267F">
        <w:rPr>
          <w:lang w:val="en-US"/>
        </w:rPr>
        <w:t>.</w:t>
      </w:r>
    </w:p>
    <w:p w:rsidR="00FF194B" w:rsidRPr="00FF194B" w:rsidRDefault="00FF194B" w:rsidP="0008267F">
      <w:pPr>
        <w:pStyle w:val="Prconditions"/>
        <w:rPr>
          <w:rStyle w:val="TexteC"/>
          <w:rFonts w:ascii="Times New Roman" w:hAnsi="Times New Roman"/>
          <w:noProof w:val="0"/>
          <w:lang w:val="en-US"/>
        </w:rPr>
      </w:pPr>
    </w:p>
    <w:p w:rsidR="0008267F" w:rsidRDefault="0008267F" w:rsidP="00FF194B">
      <w:pPr>
        <w:pStyle w:val="PrconditionsItem"/>
        <w:rPr>
          <w:lang w:val="en-US"/>
        </w:rPr>
      </w:pPr>
      <w:r w:rsidRPr="00022DD7">
        <w:rPr>
          <w:rStyle w:val="TexteC"/>
          <w:lang w:val="en-US"/>
        </w:rPr>
        <w:t>vmtName</w:t>
      </w:r>
      <w:r w:rsidRPr="00022DD7">
        <w:rPr>
          <w:lang w:val="en-US"/>
        </w:rPr>
        <w:t xml:space="preserve"> is the result of the call to the method </w:t>
      </w:r>
      <w:r w:rsidRPr="00022DD7">
        <w:rPr>
          <w:rStyle w:val="LienMthode"/>
          <w:lang w:val="en-US"/>
        </w:rPr>
        <w:t>insertStaticVMTDefinition</w:t>
      </w:r>
      <w:r w:rsidR="00FF194B">
        <w:rPr>
          <w:lang w:val="en-US"/>
        </w:rPr>
        <w:t>,</w:t>
      </w:r>
    </w:p>
    <w:p w:rsidR="00FF194B" w:rsidRDefault="00FF194B" w:rsidP="00FF194B">
      <w:pPr>
        <w:pStyle w:val="PrconditionsItem"/>
        <w:rPr>
          <w:lang w:val="en-US"/>
        </w:rPr>
      </w:pPr>
      <w:r w:rsidRPr="00FF194B">
        <w:rPr>
          <w:rStyle w:val="TexteC"/>
          <w:lang w:val="en-US"/>
        </w:rPr>
        <w:t>name</w:t>
      </w:r>
      <w:r>
        <w:rPr>
          <w:rStyle w:val="TexteC"/>
          <w:lang w:val="en-US"/>
        </w:rPr>
        <w:t>Rtti</w:t>
      </w:r>
      <w:r>
        <w:rPr>
          <w:lang w:val="en-US"/>
        </w:rPr>
        <w:t xml:space="preserve"> is the result of the call to the method </w:t>
      </w:r>
      <w:r w:rsidRPr="00FF194B">
        <w:rPr>
          <w:rStyle w:val="LienMthode"/>
          <w:lang w:val="en-US"/>
        </w:rPr>
        <w:t>insertStatic</w:t>
      </w:r>
      <w:r>
        <w:rPr>
          <w:rStyle w:val="LienMthode"/>
          <w:lang w:val="en-US"/>
        </w:rPr>
        <w:t>RTTI</w:t>
      </w:r>
      <w:r w:rsidRPr="00FF194B">
        <w:rPr>
          <w:rStyle w:val="LienMthode"/>
          <w:lang w:val="en-US"/>
        </w:rPr>
        <w:t>Definition</w:t>
      </w:r>
      <w:r>
        <w:rPr>
          <w:lang w:val="en-US"/>
        </w:rPr>
        <w:t>.</w:t>
      </w:r>
    </w:p>
    <w:p w:rsidR="0008267F" w:rsidRDefault="0008267F" w:rsidP="007B331C">
      <w:pPr>
        <w:rPr>
          <w:lang w:val="en-US"/>
        </w:rPr>
      </w:pPr>
    </w:p>
    <w:p w:rsidR="007B331C" w:rsidRDefault="007B331C" w:rsidP="007B331C">
      <w:pPr>
        <w:rPr>
          <w:lang w:val="en-US"/>
        </w:rPr>
      </w:pPr>
      <w:r>
        <w:rPr>
          <w:lang w:val="en-US"/>
        </w:rPr>
        <w:t>For the example 3, our method generates the part yellow-underlined on the following schema.</w:t>
      </w:r>
    </w:p>
    <w:p w:rsidR="007B331C" w:rsidRDefault="0088226B" w:rsidP="007B331C">
      <w:pPr>
        <w:jc w:val="center"/>
        <w:rPr>
          <w:lang w:val="en-US"/>
        </w:rPr>
      </w:pPr>
      <w:r>
        <w:rPr>
          <w:noProof/>
        </w:rPr>
        <w:lastRenderedPageBreak/>
        <w:drawing>
          <wp:inline distT="0" distB="0" distL="0" distR="0">
            <wp:extent cx="6353175" cy="4410075"/>
            <wp:effectExtent l="0" t="0" r="9525" b="952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353175" cy="4410075"/>
                    </a:xfrm>
                    <a:prstGeom prst="rect">
                      <a:avLst/>
                    </a:prstGeom>
                    <a:noFill/>
                    <a:ln>
                      <a:noFill/>
                    </a:ln>
                  </pic:spPr>
                </pic:pic>
              </a:graphicData>
            </a:graphic>
          </wp:inline>
        </w:drawing>
      </w:r>
    </w:p>
    <w:p w:rsidR="00C94D71" w:rsidRDefault="00C94D71" w:rsidP="00C94D71">
      <w:pPr>
        <w:pStyle w:val="Relatives"/>
        <w:rPr>
          <w:lang w:val="en-US"/>
        </w:rPr>
      </w:pPr>
    </w:p>
    <w:p w:rsidR="002A5C1B" w:rsidRDefault="002A5C1B" w:rsidP="002A5C1B">
      <w:pPr>
        <w:pStyle w:val="RelativesItem"/>
        <w:rPr>
          <w:lang w:val="en-US"/>
        </w:rPr>
      </w:pPr>
      <w:r>
        <w:rPr>
          <w:lang w:val="en-US"/>
        </w:rPr>
        <w:t xml:space="preserve">The method </w:t>
      </w:r>
      <w:r w:rsidRPr="00566A15">
        <w:rPr>
          <w:rStyle w:val="LienMthode"/>
          <w:lang w:val="en-US"/>
        </w:rPr>
        <w:t>insert</w:t>
      </w:r>
      <w:r>
        <w:rPr>
          <w:rStyle w:val="LienMthode"/>
          <w:lang w:val="en-US"/>
        </w:rPr>
        <w:t>StaticVMTHeader</w:t>
      </w:r>
      <w:r w:rsidRPr="00566A15">
        <w:rPr>
          <w:rStyle w:val="LienMthode"/>
          <w:lang w:val="en-US"/>
        </w:rPr>
        <w:t>De</w:t>
      </w:r>
      <w:r>
        <w:rPr>
          <w:rStyle w:val="LienMthode"/>
          <w:lang w:val="en-US"/>
        </w:rPr>
        <w:t>claration</w:t>
      </w:r>
      <w:r>
        <w:rPr>
          <w:lang w:val="en-US"/>
        </w:rPr>
        <w:t>,</w:t>
      </w:r>
    </w:p>
    <w:p w:rsidR="002A5C1B" w:rsidRDefault="002A5C1B" w:rsidP="002A5C1B">
      <w:pPr>
        <w:pStyle w:val="RelativesItem"/>
        <w:rPr>
          <w:lang w:val="en-US"/>
        </w:rPr>
      </w:pPr>
      <w:r>
        <w:rPr>
          <w:lang w:val="en-US"/>
        </w:rPr>
        <w:t xml:space="preserve">the method </w:t>
      </w:r>
      <w:r w:rsidRPr="008300C8">
        <w:rPr>
          <w:rStyle w:val="LienMthode"/>
        </w:rPr>
        <w:t>exitClass</w:t>
      </w:r>
      <w:r>
        <w:rPr>
          <w:lang w:val="en-US"/>
        </w:rPr>
        <w:t>,</w:t>
      </w:r>
    </w:p>
    <w:p w:rsidR="002A5C1B" w:rsidRPr="008A49E5" w:rsidRDefault="002A5C1B" w:rsidP="002A5C1B">
      <w:pPr>
        <w:pStyle w:val="RelativesItem"/>
        <w:rPr>
          <w:lang w:val="en-US"/>
        </w:rPr>
      </w:pPr>
      <w:proofErr w:type="gramStart"/>
      <w:r>
        <w:rPr>
          <w:lang w:val="en-US"/>
        </w:rPr>
        <w:t>the</w:t>
      </w:r>
      <w:proofErr w:type="gramEnd"/>
      <w:r>
        <w:rPr>
          <w:lang w:val="en-US"/>
        </w:rPr>
        <w:t xml:space="preserve"> methods </w:t>
      </w:r>
      <w:r w:rsidRPr="00566A15">
        <w:rPr>
          <w:rStyle w:val="LienMthode"/>
          <w:lang w:val="en-US"/>
        </w:rPr>
        <w:t>insert</w:t>
      </w:r>
      <w:r>
        <w:rPr>
          <w:rStyle w:val="LienMthode"/>
          <w:lang w:val="en-US"/>
        </w:rPr>
        <w:t>Decl</w:t>
      </w:r>
      <w:r w:rsidRPr="00566A15">
        <w:rPr>
          <w:rStyle w:val="LienMthode"/>
          <w:lang w:val="en-US"/>
        </w:rPr>
        <w:t>Static</w:t>
      </w:r>
      <w:r>
        <w:rPr>
          <w:rStyle w:val="LienMthode"/>
          <w:lang w:val="en-US"/>
        </w:rPr>
        <w:t>VMTHeader</w:t>
      </w:r>
      <w:r w:rsidRPr="00566A15">
        <w:rPr>
          <w:rStyle w:val="LienMthode"/>
          <w:lang w:val="en-US"/>
        </w:rPr>
        <w:t>Definition</w:t>
      </w:r>
      <w:r>
        <w:rPr>
          <w:lang w:val="en-US"/>
        </w:rPr>
        <w:t xml:space="preserve">, </w:t>
      </w:r>
      <w:r w:rsidRPr="00566A15">
        <w:rPr>
          <w:rStyle w:val="LienMthode"/>
          <w:lang w:val="en-US"/>
        </w:rPr>
        <w:t>insertStaticVMTDe</w:t>
      </w:r>
      <w:r>
        <w:rPr>
          <w:rStyle w:val="LienMthode"/>
          <w:lang w:val="en-US"/>
        </w:rPr>
        <w:t>finition</w:t>
      </w:r>
      <w:r>
        <w:rPr>
          <w:lang w:val="en-US"/>
        </w:rPr>
        <w:t xml:space="preserve">, </w:t>
      </w:r>
      <w:r w:rsidRPr="007863A1">
        <w:rPr>
          <w:rStyle w:val="LienMthode"/>
          <w:lang w:val="en-US"/>
        </w:rPr>
        <w:t>insertStaticBaseClassesDefinition</w:t>
      </w:r>
      <w:r>
        <w:rPr>
          <w:lang w:val="en-US"/>
        </w:rPr>
        <w:t xml:space="preserve">, </w:t>
      </w:r>
      <w:r w:rsidRPr="007863A1">
        <w:rPr>
          <w:rStyle w:val="LienMthode"/>
          <w:lang w:val="en-US"/>
        </w:rPr>
        <w:t>insertStatic</w:t>
      </w:r>
      <w:r>
        <w:rPr>
          <w:rStyle w:val="LienMthode"/>
          <w:lang w:val="en-US"/>
        </w:rPr>
        <w:t>RTTI</w:t>
      </w:r>
      <w:r w:rsidRPr="007863A1">
        <w:rPr>
          <w:rStyle w:val="LienMthode"/>
          <w:lang w:val="en-US"/>
        </w:rPr>
        <w:t>Definition</w:t>
      </w:r>
      <w:r>
        <w:rPr>
          <w:lang w:val="en-US"/>
        </w:rPr>
        <w:t>.</w:t>
      </w:r>
    </w:p>
    <w:p w:rsidR="00EB048A" w:rsidRPr="00566A15" w:rsidRDefault="00EB048A" w:rsidP="00EB048A">
      <w:pPr>
        <w:pStyle w:val="EntteMthode"/>
        <w:rPr>
          <w:rStyle w:val="TexteC"/>
          <w:lang w:val="en-US"/>
        </w:rPr>
      </w:pPr>
      <w:r w:rsidRPr="00566A15">
        <w:rPr>
          <w:rStyle w:val="TexteC"/>
          <w:b/>
          <w:lang w:val="en-US"/>
        </w:rPr>
        <w:t>bool</w:t>
      </w:r>
      <w:r w:rsidRPr="00566A15">
        <w:rPr>
          <w:rStyle w:val="TexteC"/>
          <w:lang w:val="en-US"/>
        </w:rPr>
        <w:t xml:space="preserve"> </w:t>
      </w:r>
      <w:r w:rsidRPr="00566A15">
        <w:rPr>
          <w:rStyle w:val="DfinitionMthode"/>
          <w:lang w:val="en-US"/>
        </w:rPr>
        <w:t>retrieveStaticInheritancePathBetween</w:t>
      </w:r>
      <w:r w:rsidRPr="00566A15">
        <w:rPr>
          <w:rStyle w:val="TexteC"/>
          <w:lang w:val="en-US"/>
        </w:rPr>
        <w:t>(</w:t>
      </w:r>
      <w:r w:rsidRPr="00566A15">
        <w:rPr>
          <w:rStyle w:val="TexteC"/>
          <w:b/>
          <w:lang w:val="en-US"/>
        </w:rPr>
        <w:t>const</w:t>
      </w:r>
      <w:r w:rsidRPr="00566A15">
        <w:rPr>
          <w:rStyle w:val="TexteC"/>
          <w:lang w:val="en-US"/>
        </w:rPr>
        <w:t xml:space="preserve"> </w:t>
      </w:r>
      <w:r w:rsidRPr="00566A15">
        <w:rPr>
          <w:rStyle w:val="LienUnit"/>
          <w:lang w:val="en-US"/>
        </w:rPr>
        <w:t>clang</w:t>
      </w:r>
      <w:r w:rsidRPr="00566A15">
        <w:rPr>
          <w:rStyle w:val="TexteC"/>
          <w:lang w:val="en-US"/>
        </w:rPr>
        <w:t>::</w:t>
      </w:r>
      <w:r w:rsidRPr="00566A15">
        <w:rPr>
          <w:rStyle w:val="LienClasseC"/>
          <w:lang w:val="en-US"/>
        </w:rPr>
        <w:t>CXXRecordDecl</w:t>
      </w:r>
      <w:r w:rsidRPr="00566A15">
        <w:rPr>
          <w:rStyle w:val="TexteC"/>
          <w:lang w:val="en-US"/>
        </w:rPr>
        <w:t xml:space="preserve">* derived, </w:t>
      </w:r>
      <w:r w:rsidRPr="00566A15">
        <w:rPr>
          <w:rStyle w:val="TexteC"/>
          <w:b/>
          <w:lang w:val="en-US"/>
        </w:rPr>
        <w:t>const</w:t>
      </w:r>
      <w:r w:rsidRPr="00566A15">
        <w:rPr>
          <w:rStyle w:val="TexteC"/>
          <w:lang w:val="en-US"/>
        </w:rPr>
        <w:t xml:space="preserve"> </w:t>
      </w:r>
      <w:r w:rsidRPr="00566A15">
        <w:rPr>
          <w:rStyle w:val="LienUnit"/>
          <w:lang w:val="en-US"/>
        </w:rPr>
        <w:t>clang</w:t>
      </w:r>
      <w:r w:rsidRPr="00566A15">
        <w:rPr>
          <w:rStyle w:val="TexteC"/>
          <w:lang w:val="en-US"/>
        </w:rPr>
        <w:t>::</w:t>
      </w:r>
      <w:r w:rsidRPr="00566A15">
        <w:rPr>
          <w:rStyle w:val="LienClasseC"/>
          <w:lang w:val="en-US"/>
        </w:rPr>
        <w:t>CXXRecordDecl</w:t>
      </w:r>
      <w:r w:rsidRPr="00566A15">
        <w:rPr>
          <w:rStyle w:val="TexteC"/>
          <w:lang w:val="en-US"/>
        </w:rPr>
        <w:t xml:space="preserve">* base, </w:t>
      </w:r>
      <w:r w:rsidRPr="00566A15">
        <w:rPr>
          <w:rStyle w:val="LienClasseC"/>
          <w:lang w:val="en-US"/>
        </w:rPr>
        <w:t>InheritancePath</w:t>
      </w:r>
      <w:r w:rsidRPr="00566A15">
        <w:rPr>
          <w:rStyle w:val="TexteC"/>
          <w:lang w:val="en-US"/>
        </w:rPr>
        <w:t xml:space="preserve">&amp; result, </w:t>
      </w:r>
      <w:r w:rsidRPr="00566A15">
        <w:rPr>
          <w:rStyle w:val="TexteC"/>
          <w:b/>
          <w:lang w:val="en-US"/>
        </w:rPr>
        <w:t>const</w:t>
      </w:r>
      <w:r w:rsidRPr="00566A15">
        <w:rPr>
          <w:rStyle w:val="TexteC"/>
          <w:lang w:val="en-US"/>
        </w:rPr>
        <w:t xml:space="preserve"> </w:t>
      </w:r>
      <w:r w:rsidRPr="00566A15">
        <w:rPr>
          <w:rStyle w:val="LienClasseC"/>
          <w:lang w:val="en-US"/>
        </w:rPr>
        <w:t>Clang_utils</w:t>
      </w:r>
      <w:r w:rsidRPr="00566A15">
        <w:rPr>
          <w:rStyle w:val="TexteC"/>
          <w:lang w:val="en-US"/>
        </w:rPr>
        <w:t xml:space="preserve">&amp; utils, </w:t>
      </w:r>
      <w:r w:rsidRPr="00566A15">
        <w:rPr>
          <w:rStyle w:val="LienClasseC"/>
          <w:lang w:val="en-US"/>
        </w:rPr>
        <w:t>VirtualInheritancePath</w:t>
      </w:r>
      <w:r w:rsidRPr="00566A15">
        <w:rPr>
          <w:rStyle w:val="TexteC"/>
          <w:lang w:val="en-US"/>
        </w:rPr>
        <w:t xml:space="preserve">* virtualResult = </w:t>
      </w:r>
      <w:r w:rsidRPr="00566A15">
        <w:rPr>
          <w:rStyle w:val="TexteC"/>
          <w:b/>
          <w:lang w:val="en-US"/>
        </w:rPr>
        <w:t>nullptr</w:t>
      </w:r>
      <w:r w:rsidRPr="00566A15">
        <w:rPr>
          <w:rStyle w:val="TexteC"/>
          <w:lang w:val="en-US"/>
        </w:rPr>
        <w:t xml:space="preserve">) </w:t>
      </w:r>
      <w:r w:rsidRPr="00566A15">
        <w:rPr>
          <w:rStyle w:val="TexteC"/>
          <w:b/>
          <w:lang w:val="en-US"/>
        </w:rPr>
        <w:t>const</w:t>
      </w:r>
      <w:r w:rsidRPr="00566A15">
        <w:rPr>
          <w:rStyle w:val="TexteC"/>
          <w:lang w:val="en-US"/>
        </w:rPr>
        <w:t>;</w:t>
      </w:r>
    </w:p>
    <w:p w:rsidR="007F7A35" w:rsidRDefault="007F7A35" w:rsidP="00EB048A">
      <w:pPr>
        <w:rPr>
          <w:lang w:val="en-US"/>
        </w:rPr>
      </w:pPr>
      <w:r>
        <w:rPr>
          <w:lang w:val="en-US"/>
        </w:rPr>
        <w:t xml:space="preserve">Set in </w:t>
      </w:r>
      <w:r w:rsidRPr="007F7A35">
        <w:rPr>
          <w:rStyle w:val="TexteC"/>
          <w:lang w:val="en-US"/>
        </w:rPr>
        <w:t>result</w:t>
      </w:r>
      <w:r>
        <w:rPr>
          <w:lang w:val="en-US"/>
        </w:rPr>
        <w:t xml:space="preserve"> (and optionally in </w:t>
      </w:r>
      <w:r w:rsidRPr="007F7A35">
        <w:rPr>
          <w:rStyle w:val="TexteC"/>
          <w:lang w:val="en-US"/>
        </w:rPr>
        <w:t>virtualResult</w:t>
      </w:r>
      <w:r>
        <w:rPr>
          <w:lang w:val="en-US"/>
        </w:rPr>
        <w:t xml:space="preserve">) the hierarchic class path from </w:t>
      </w:r>
      <w:r w:rsidRPr="007F7A35">
        <w:rPr>
          <w:rStyle w:val="TexteC"/>
          <w:lang w:val="en-US"/>
        </w:rPr>
        <w:t>derived</w:t>
      </w:r>
      <w:r>
        <w:rPr>
          <w:lang w:val="en-US"/>
        </w:rPr>
        <w:t xml:space="preserve"> to </w:t>
      </w:r>
      <w:r w:rsidRPr="007F7A35">
        <w:rPr>
          <w:rStyle w:val="TexteC"/>
          <w:lang w:val="en-US"/>
        </w:rPr>
        <w:t>base</w:t>
      </w:r>
      <w:r>
        <w:rPr>
          <w:lang w:val="en-US"/>
        </w:rPr>
        <w:t xml:space="preserve"> and return </w:t>
      </w:r>
      <w:r w:rsidRPr="007F7A35">
        <w:rPr>
          <w:rStyle w:val="TexteC"/>
          <w:b/>
          <w:lang w:val="en-US"/>
        </w:rPr>
        <w:t>true</w:t>
      </w:r>
      <w:r>
        <w:rPr>
          <w:lang w:val="en-US"/>
        </w:rPr>
        <w:t xml:space="preserve"> if and only if such a path exists. If this method is called with </w:t>
      </w:r>
      <w:r w:rsidRPr="007F7A35">
        <w:rPr>
          <w:rStyle w:val="TexteC"/>
          <w:lang w:val="en-US"/>
        </w:rPr>
        <w:t xml:space="preserve">virtualResult = </w:t>
      </w:r>
      <w:r w:rsidRPr="007F7A35">
        <w:rPr>
          <w:rStyle w:val="TexteC"/>
          <w:b/>
          <w:lang w:val="en-US"/>
        </w:rPr>
        <w:t>nullptr</w:t>
      </w:r>
      <w:r>
        <w:rPr>
          <w:lang w:val="en-US"/>
        </w:rPr>
        <w:t xml:space="preserve">, that means that the search does not consider virtual base classes. The algorithm simply uses a depth first search starting from the base classes of </w:t>
      </w:r>
      <w:r w:rsidRPr="007F7A35">
        <w:rPr>
          <w:rStyle w:val="TexteC"/>
          <w:lang w:val="en-US"/>
        </w:rPr>
        <w:t>derived</w:t>
      </w:r>
      <w:r w:rsidR="00786890">
        <w:rPr>
          <w:lang w:val="en-US"/>
        </w:rPr>
        <w:t xml:space="preserve"> until it reaches </w:t>
      </w:r>
      <w:r w:rsidR="00786890" w:rsidRPr="00786890">
        <w:rPr>
          <w:rStyle w:val="TexteC"/>
          <w:lang w:val="en-US"/>
        </w:rPr>
        <w:t>base</w:t>
      </w:r>
      <w:r w:rsidR="00786890">
        <w:rPr>
          <w:lang w:val="en-US"/>
        </w:rPr>
        <w:t xml:space="preserve">. If </w:t>
      </w:r>
      <w:r w:rsidR="00786890" w:rsidRPr="00215EBA">
        <w:rPr>
          <w:rStyle w:val="TexteC"/>
          <w:lang w:val="en-US"/>
        </w:rPr>
        <w:t>base</w:t>
      </w:r>
      <w:r w:rsidR="00786890">
        <w:rPr>
          <w:lang w:val="en-US"/>
        </w:rPr>
        <w:t xml:space="preserve"> is not reached, our method returns </w:t>
      </w:r>
      <w:r w:rsidR="00786890" w:rsidRPr="00215EBA">
        <w:rPr>
          <w:rStyle w:val="TexteC"/>
          <w:b/>
          <w:lang w:val="en-US"/>
        </w:rPr>
        <w:t>false</w:t>
      </w:r>
      <w:r w:rsidR="00786890">
        <w:rPr>
          <w:lang w:val="en-US"/>
        </w:rPr>
        <w:t>.</w:t>
      </w:r>
    </w:p>
    <w:p w:rsidR="00786890" w:rsidRDefault="00786890" w:rsidP="00EB048A">
      <w:pPr>
        <w:rPr>
          <w:lang w:val="en-US"/>
        </w:rPr>
      </w:pPr>
    </w:p>
    <w:p w:rsidR="00786890" w:rsidRDefault="00786890" w:rsidP="00EB048A">
      <w:pPr>
        <w:rPr>
          <w:lang w:val="en-US"/>
        </w:rPr>
      </w:pPr>
      <w:r>
        <w:rPr>
          <w:lang w:val="en-US"/>
        </w:rPr>
        <w:t xml:space="preserve">Our method is called in both contexts by the public method </w:t>
      </w:r>
      <w:r w:rsidRPr="00786890">
        <w:rPr>
          <w:rStyle w:val="LienMthode"/>
          <w:lang w:val="en-US"/>
        </w:rPr>
        <w:t>retrieveInheritancePathBetween</w:t>
      </w:r>
      <w:r>
        <w:rPr>
          <w:lang w:val="en-US"/>
        </w:rPr>
        <w:t xml:space="preserve"> for its depth first search algorithm.</w:t>
      </w:r>
    </w:p>
    <w:p w:rsidR="00786890" w:rsidRDefault="00786890" w:rsidP="00786890">
      <w:pPr>
        <w:pStyle w:val="Prconditions"/>
        <w:rPr>
          <w:lang w:val="en-US"/>
        </w:rPr>
      </w:pPr>
      <w:r w:rsidRPr="00786890">
        <w:rPr>
          <w:lang w:val="en-US"/>
        </w:rPr>
        <w:t xml:space="preserve">There is at most one path from </w:t>
      </w:r>
      <w:r w:rsidRPr="00786890">
        <w:rPr>
          <w:rStyle w:val="TexteC"/>
          <w:lang w:val="en-US"/>
        </w:rPr>
        <w:t>derived</w:t>
      </w:r>
      <w:r w:rsidRPr="00786890">
        <w:rPr>
          <w:lang w:val="en-US"/>
        </w:rPr>
        <w:t xml:space="preserve"> to </w:t>
      </w:r>
      <w:r w:rsidRPr="00786890">
        <w:rPr>
          <w:rStyle w:val="TexteC"/>
          <w:lang w:val="en-US"/>
        </w:rPr>
        <w:t>base</w:t>
      </w:r>
      <w:r w:rsidRPr="00786890">
        <w:rPr>
          <w:lang w:val="en-US"/>
        </w:rPr>
        <w:t xml:space="preserve"> – the clang compilation guaranties it.</w:t>
      </w:r>
    </w:p>
    <w:p w:rsidR="00786890" w:rsidRDefault="00786890" w:rsidP="00786890">
      <w:pPr>
        <w:pStyle w:val="Relatives"/>
        <w:rPr>
          <w:lang w:val="en-US"/>
        </w:rPr>
      </w:pPr>
    </w:p>
    <w:p w:rsidR="00786890" w:rsidRDefault="00786890" w:rsidP="00786890">
      <w:pPr>
        <w:pStyle w:val="RelativesItem"/>
        <w:rPr>
          <w:lang w:val="en-US"/>
        </w:rPr>
      </w:pPr>
      <w:r>
        <w:rPr>
          <w:lang w:val="en-US"/>
        </w:rPr>
        <w:t xml:space="preserve">The method </w:t>
      </w:r>
      <w:r w:rsidRPr="00786890">
        <w:rPr>
          <w:rStyle w:val="LienMthode"/>
          <w:lang w:val="en-US"/>
        </w:rPr>
        <w:t>getBasePosition</w:t>
      </w:r>
      <w:r>
        <w:rPr>
          <w:lang w:val="en-US"/>
        </w:rPr>
        <w:t xml:space="preserve"> and the classes </w:t>
      </w:r>
      <w:r w:rsidRPr="00215EBA">
        <w:rPr>
          <w:rStyle w:val="LienClasseC"/>
          <w:lang w:val="en-US"/>
        </w:rPr>
        <w:t>InheritancePath</w:t>
      </w:r>
      <w:r>
        <w:rPr>
          <w:lang w:val="en-US"/>
        </w:rPr>
        <w:t xml:space="preserve">, </w:t>
      </w:r>
      <w:r w:rsidRPr="00215EBA">
        <w:rPr>
          <w:rStyle w:val="LienClasseC"/>
          <w:lang w:val="en-US"/>
        </w:rPr>
        <w:t>VirtualInheritancePath</w:t>
      </w:r>
      <w:r>
        <w:rPr>
          <w:lang w:val="en-US"/>
        </w:rPr>
        <w:t>,</w:t>
      </w:r>
    </w:p>
    <w:p w:rsidR="00786890" w:rsidRDefault="00786890" w:rsidP="00786890">
      <w:pPr>
        <w:pStyle w:val="RelativesItem"/>
        <w:rPr>
          <w:lang w:val="en-US"/>
        </w:rPr>
      </w:pPr>
      <w:proofErr w:type="gramStart"/>
      <w:r>
        <w:rPr>
          <w:lang w:val="en-US"/>
        </w:rPr>
        <w:t>the</w:t>
      </w:r>
      <w:proofErr w:type="gramEnd"/>
      <w:r>
        <w:rPr>
          <w:lang w:val="en-US"/>
        </w:rPr>
        <w:t xml:space="preserve"> method </w:t>
      </w:r>
      <w:r w:rsidRPr="00786890">
        <w:rPr>
          <w:rStyle w:val="LienMthode"/>
          <w:lang w:val="en-US"/>
        </w:rPr>
        <w:t>retrieveInheritancePathBetween</w:t>
      </w:r>
      <w:r>
        <w:rPr>
          <w:lang w:val="en-US"/>
        </w:rPr>
        <w:t>.</w:t>
      </w:r>
    </w:p>
    <w:p w:rsidR="00215EBA" w:rsidRDefault="00215EBA" w:rsidP="00215EBA">
      <w:pPr>
        <w:pStyle w:val="EntteMthode"/>
        <w:rPr>
          <w:lang w:val="en-US"/>
        </w:rPr>
      </w:pPr>
      <w:r w:rsidRPr="00215EBA">
        <w:rPr>
          <w:b/>
          <w:lang w:val="en-US"/>
        </w:rPr>
        <w:t>void</w:t>
      </w:r>
      <w:r w:rsidRPr="00215EBA">
        <w:rPr>
          <w:lang w:val="en-US"/>
        </w:rPr>
        <w:t xml:space="preserve"> </w:t>
      </w:r>
      <w:r w:rsidRPr="00215EBA">
        <w:rPr>
          <w:rStyle w:val="DfinitionMthode"/>
          <w:lang w:val="en-US"/>
        </w:rPr>
        <w:t>addBareToQualification</w:t>
      </w:r>
      <w:r w:rsidRPr="00215EBA">
        <w:rPr>
          <w:lang w:val="en-US"/>
        </w:rPr>
        <w:t>(</w:t>
      </w:r>
      <w:r w:rsidRPr="00215EBA">
        <w:rPr>
          <w:rStyle w:val="LienType"/>
          <w:lang w:val="en-US"/>
        </w:rPr>
        <w:t>qualified_name</w:t>
      </w:r>
      <w:r w:rsidRPr="00215EBA">
        <w:rPr>
          <w:lang w:val="en-US"/>
        </w:rPr>
        <w:t xml:space="preserve">&amp; name) </w:t>
      </w:r>
      <w:r w:rsidRPr="00215EBA">
        <w:rPr>
          <w:b/>
          <w:lang w:val="en-US"/>
        </w:rPr>
        <w:t>const</w:t>
      </w:r>
      <w:r w:rsidRPr="00215EBA">
        <w:rPr>
          <w:lang w:val="en-US"/>
        </w:rPr>
        <w:t>;</w:t>
      </w:r>
    </w:p>
    <w:p w:rsidR="00215EBA" w:rsidRDefault="00215EBA" w:rsidP="00215EBA">
      <w:pPr>
        <w:rPr>
          <w:lang w:val="en-US"/>
        </w:rPr>
      </w:pPr>
      <w:r>
        <w:rPr>
          <w:lang w:val="en-US"/>
        </w:rPr>
        <w:t>Add the suffix “</w:t>
      </w:r>
      <w:r w:rsidRPr="00215EBA">
        <w:rPr>
          <w:rStyle w:val="TexteC"/>
          <w:lang w:val="en-US"/>
        </w:rPr>
        <w:t>_</w:t>
      </w:r>
      <w:proofErr w:type="spellStart"/>
      <w:r w:rsidRPr="00215EBA">
        <w:rPr>
          <w:rStyle w:val="TexteC"/>
          <w:lang w:val="en-US"/>
        </w:rPr>
        <w:t>frama_c_bare</w:t>
      </w:r>
      <w:proofErr w:type="spellEnd"/>
      <w:r>
        <w:rPr>
          <w:lang w:val="en-US"/>
        </w:rPr>
        <w:t xml:space="preserve">” to the name of the last record context in the qualification of </w:t>
      </w:r>
      <w:r w:rsidRPr="00215EBA">
        <w:rPr>
          <w:rStyle w:val="TexteC"/>
          <w:lang w:val="en-US"/>
        </w:rPr>
        <w:t>name</w:t>
      </w:r>
      <w:r>
        <w:rPr>
          <w:lang w:val="en-US"/>
        </w:rPr>
        <w:t>. Our method enables to simply create data structures to handle with virtual inheritance. These data structures are a copy of the original data structure but without the fields dedicated to the virtual base classes.</w:t>
      </w:r>
    </w:p>
    <w:p w:rsidR="00215EBA" w:rsidRDefault="00215EBA" w:rsidP="00215EBA">
      <w:pPr>
        <w:rPr>
          <w:lang w:val="en-US"/>
        </w:rPr>
      </w:pPr>
    </w:p>
    <w:p w:rsidR="00215EBA" w:rsidRDefault="00215EBA" w:rsidP="00215EBA">
      <w:pPr>
        <w:rPr>
          <w:lang w:val="en-US"/>
        </w:rPr>
      </w:pPr>
      <w:r>
        <w:rPr>
          <w:lang w:val="en-US"/>
        </w:rPr>
        <w:t xml:space="preserve">Our method is a utility method called by the following public methods: </w:t>
      </w:r>
      <w:r w:rsidRPr="00215EBA">
        <w:rPr>
          <w:rStyle w:val="LienMthode"/>
          <w:lang w:val="en-US"/>
        </w:rPr>
        <w:t>insertStaticBaseClassesDefinition</w:t>
      </w:r>
      <w:r>
        <w:rPr>
          <w:lang w:val="en-US"/>
        </w:rPr>
        <w:t xml:space="preserve">, </w:t>
      </w:r>
      <w:r w:rsidRPr="00215EBA">
        <w:rPr>
          <w:rStyle w:val="LienMthode"/>
          <w:lang w:val="en-US"/>
        </w:rPr>
        <w:t>insertDeclStaticVMTHeaderDefinition</w:t>
      </w:r>
      <w:r>
        <w:rPr>
          <w:lang w:val="en-US"/>
        </w:rPr>
        <w:t xml:space="preserve">, </w:t>
      </w:r>
      <w:r w:rsidRPr="00215EBA">
        <w:rPr>
          <w:rStyle w:val="LienMthode"/>
          <w:lang w:val="en-US"/>
        </w:rPr>
        <w:t>insertStaticRTTIDefinition</w:t>
      </w:r>
      <w:r>
        <w:rPr>
          <w:lang w:val="en-US"/>
        </w:rPr>
        <w:t xml:space="preserve">, </w:t>
      </w:r>
      <w:r w:rsidRPr="00215EBA">
        <w:rPr>
          <w:rStyle w:val="LienMthode"/>
          <w:lang w:val="en-US"/>
        </w:rPr>
        <w:t>insertStaticVMTHeaderDefinition</w:t>
      </w:r>
      <w:r>
        <w:rPr>
          <w:lang w:val="en-US"/>
        </w:rPr>
        <w:t>.</w:t>
      </w:r>
    </w:p>
    <w:p w:rsidR="00215EBA" w:rsidRDefault="00215EBA" w:rsidP="00215EBA">
      <w:pPr>
        <w:rPr>
          <w:lang w:val="en-US"/>
        </w:rPr>
      </w:pPr>
    </w:p>
    <w:p w:rsidR="00215EBA" w:rsidRDefault="00215EBA" w:rsidP="00215EBA">
      <w:pPr>
        <w:pStyle w:val="Prconditions"/>
        <w:rPr>
          <w:lang w:val="en-US"/>
        </w:rPr>
      </w:pPr>
    </w:p>
    <w:p w:rsidR="00215EBA" w:rsidRDefault="00215EBA" w:rsidP="00215EBA">
      <w:pPr>
        <w:pStyle w:val="PrconditionsItem"/>
        <w:rPr>
          <w:lang w:val="en-US"/>
        </w:rPr>
      </w:pPr>
      <w:r w:rsidRPr="00215EBA">
        <w:rPr>
          <w:rStyle w:val="TexteC"/>
        </w:rPr>
        <w:t>name.</w:t>
      </w:r>
      <w:r w:rsidRPr="00215EBA">
        <w:rPr>
          <w:rStyle w:val="LienChamps"/>
        </w:rPr>
        <w:t>prequalification</w:t>
      </w:r>
      <w:r w:rsidRPr="00215EBA">
        <w:rPr>
          <w:rStyle w:val="TexteC"/>
        </w:rPr>
        <w:t xml:space="preserve"> </w:t>
      </w:r>
      <w:r w:rsidRPr="00215EBA">
        <w:rPr>
          <w:rStyle w:val="TexteC"/>
        </w:rPr>
        <w:sym w:font="Symbol" w:char="F0B9"/>
      </w:r>
      <w:r w:rsidRPr="00215EBA">
        <w:rPr>
          <w:rStyle w:val="TexteC"/>
        </w:rPr>
        <w:t xml:space="preserve"> </w:t>
      </w:r>
      <w:r w:rsidRPr="00215EBA">
        <w:rPr>
          <w:rStyle w:val="TexteC"/>
          <w:b/>
        </w:rPr>
        <w:t>nullptr</w:t>
      </w:r>
      <w:r>
        <w:rPr>
          <w:lang w:val="en-US"/>
        </w:rPr>
        <w:t>,</w:t>
      </w:r>
    </w:p>
    <w:p w:rsidR="00215EBA" w:rsidRPr="00215EBA" w:rsidRDefault="00215EBA" w:rsidP="00215EBA">
      <w:pPr>
        <w:pStyle w:val="PrconditionsItem"/>
        <w:rPr>
          <w:lang w:val="en-US"/>
        </w:rPr>
      </w:pPr>
      <w:r w:rsidRPr="00215EBA">
        <w:rPr>
          <w:rStyle w:val="TexteC"/>
          <w:lang w:val="en-US"/>
        </w:rPr>
        <w:t>name.</w:t>
      </w:r>
      <w:r w:rsidRPr="00215EBA">
        <w:rPr>
          <w:rStyle w:val="LienChamps"/>
          <w:lang w:val="en-US"/>
        </w:rPr>
        <w:t>prequalification</w:t>
      </w:r>
      <w:r>
        <w:rPr>
          <w:lang w:val="en-US"/>
        </w:rPr>
        <w:t xml:space="preserve"> ends with a structure (</w:t>
      </w:r>
      <w:r>
        <w:rPr>
          <w:rStyle w:val="LienType"/>
        </w:rPr>
        <w:t>_q</w:t>
      </w:r>
      <w:r w:rsidRPr="00215EBA">
        <w:rPr>
          <w:rStyle w:val="LienType"/>
        </w:rPr>
        <w:t>ualification</w:t>
      </w:r>
      <w:r w:rsidRPr="00215EBA">
        <w:rPr>
          <w:rStyle w:val="TexteC"/>
        </w:rPr>
        <w:t>::</w:t>
      </w:r>
      <w:r w:rsidRPr="00215EBA">
        <w:rPr>
          <w:rStyle w:val="LienChamps"/>
        </w:rPr>
        <w:t>tag_qualification</w:t>
      </w:r>
      <w:r w:rsidRPr="00215EBA">
        <w:rPr>
          <w:rStyle w:val="TexteC"/>
        </w:rPr>
        <w:t xml:space="preserve"> = </w:t>
      </w:r>
      <w:r w:rsidRPr="00067607">
        <w:rPr>
          <w:rStyle w:val="LienConstante"/>
        </w:rPr>
        <w:t>QSTRUCTORCLASS</w:t>
      </w:r>
      <w:r>
        <w:rPr>
          <w:lang w:val="en-US"/>
        </w:rPr>
        <w:t xml:space="preserve"> or </w:t>
      </w:r>
      <w:r w:rsidR="00067607">
        <w:rPr>
          <w:rStyle w:val="LienType"/>
        </w:rPr>
        <w:t>_q</w:t>
      </w:r>
      <w:r w:rsidR="00067607" w:rsidRPr="00215EBA">
        <w:rPr>
          <w:rStyle w:val="LienType"/>
        </w:rPr>
        <w:t>ualification</w:t>
      </w:r>
      <w:r w:rsidR="00067607" w:rsidRPr="00215EBA">
        <w:rPr>
          <w:rStyle w:val="TexteC"/>
        </w:rPr>
        <w:t>::</w:t>
      </w:r>
      <w:r w:rsidR="00067607" w:rsidRPr="00215EBA">
        <w:rPr>
          <w:rStyle w:val="LienChamps"/>
        </w:rPr>
        <w:t>tag_qualification</w:t>
      </w:r>
      <w:r w:rsidR="00067607" w:rsidRPr="00215EBA">
        <w:rPr>
          <w:rStyle w:val="TexteC"/>
        </w:rPr>
        <w:t xml:space="preserve"> = </w:t>
      </w:r>
      <w:r w:rsidRPr="00067607">
        <w:rPr>
          <w:rStyle w:val="LienConstante"/>
        </w:rPr>
        <w:t>QTEMPLATEINSTANCE</w:t>
      </w:r>
      <w:r>
        <w:rPr>
          <w:lang w:val="en-US"/>
        </w:rPr>
        <w:t xml:space="preserve"> but not </w:t>
      </w:r>
      <w:r w:rsidRPr="00067607">
        <w:rPr>
          <w:rStyle w:val="LienConstante"/>
          <w:lang w:val="en-US"/>
        </w:rPr>
        <w:t>QNAMESPACE</w:t>
      </w:r>
      <w:r>
        <w:rPr>
          <w:lang w:val="en-US"/>
        </w:rPr>
        <w:t>)</w:t>
      </w:r>
    </w:p>
    <w:p w:rsidR="00215EBA" w:rsidRDefault="00067607" w:rsidP="00215EBA">
      <w:pPr>
        <w:pStyle w:val="PrconditionsItem"/>
        <w:rPr>
          <w:lang w:val="en-US"/>
        </w:rPr>
      </w:pPr>
      <w:r>
        <w:rPr>
          <w:lang w:val="en-US"/>
        </w:rPr>
        <w:t xml:space="preserve">The class denoted by </w:t>
      </w:r>
      <w:r w:rsidRPr="00067607">
        <w:rPr>
          <w:rStyle w:val="TexteC"/>
          <w:lang w:val="en-US"/>
        </w:rPr>
        <w:t>name</w:t>
      </w:r>
      <w:r w:rsidRPr="00215EBA">
        <w:rPr>
          <w:rStyle w:val="TexteC"/>
          <w:lang w:val="en-US"/>
        </w:rPr>
        <w:t>.</w:t>
      </w:r>
      <w:r w:rsidRPr="00215EBA">
        <w:rPr>
          <w:rStyle w:val="LienChamps"/>
          <w:lang w:val="en-US"/>
        </w:rPr>
        <w:t>prequalification</w:t>
      </w:r>
      <w:r>
        <w:rPr>
          <w:lang w:val="en-US"/>
        </w:rPr>
        <w:t xml:space="preserve"> has virtual base classes.</w:t>
      </w:r>
    </w:p>
    <w:p w:rsidR="00067607" w:rsidRPr="00067607" w:rsidRDefault="00067607" w:rsidP="00067607">
      <w:pPr>
        <w:pStyle w:val="Relatives"/>
        <w:rPr>
          <w:lang w:val="en-US"/>
        </w:rPr>
      </w:pPr>
      <w:r>
        <w:rPr>
          <w:lang w:val="en-US"/>
        </w:rPr>
        <w:lastRenderedPageBreak/>
        <w:t xml:space="preserve">The methods </w:t>
      </w:r>
      <w:r w:rsidRPr="00215EBA">
        <w:rPr>
          <w:rStyle w:val="LienMthode"/>
          <w:lang w:val="en-US"/>
        </w:rPr>
        <w:t>insertStaticBaseClassesDefinition</w:t>
      </w:r>
      <w:r>
        <w:rPr>
          <w:lang w:val="en-US"/>
        </w:rPr>
        <w:t xml:space="preserve">, </w:t>
      </w:r>
      <w:r w:rsidRPr="00215EBA">
        <w:rPr>
          <w:rStyle w:val="LienMthode"/>
          <w:lang w:val="en-US"/>
        </w:rPr>
        <w:t>insertDeclStaticVMTHeaderDefinition</w:t>
      </w:r>
      <w:r>
        <w:rPr>
          <w:lang w:val="en-US"/>
        </w:rPr>
        <w:t xml:space="preserve">, </w:t>
      </w:r>
      <w:r w:rsidRPr="00215EBA">
        <w:rPr>
          <w:rStyle w:val="LienMthode"/>
          <w:lang w:val="en-US"/>
        </w:rPr>
        <w:t>insertStaticRTTIDefinition</w:t>
      </w:r>
      <w:r>
        <w:rPr>
          <w:lang w:val="en-US"/>
        </w:rPr>
        <w:t xml:space="preserve">, </w:t>
      </w:r>
      <w:r w:rsidRPr="00215EBA">
        <w:rPr>
          <w:rStyle w:val="LienMthode"/>
          <w:lang w:val="en-US"/>
        </w:rPr>
        <w:t>insertStaticVMTHeaderDefinition</w:t>
      </w:r>
      <w:r>
        <w:rPr>
          <w:lang w:val="en-US"/>
        </w:rPr>
        <w:t>.</w:t>
      </w:r>
    </w:p>
    <w:p w:rsidR="00BC5111" w:rsidRDefault="00BC5111" w:rsidP="00BC5111">
      <w:pPr>
        <w:pStyle w:val="SectionPublique"/>
        <w:rPr>
          <w:lang w:val="en-US"/>
        </w:rPr>
      </w:pPr>
      <w:r w:rsidRPr="002B1A9A">
        <w:rPr>
          <w:lang w:val="en-US"/>
        </w:rPr>
        <w:t>Public methods</w:t>
      </w:r>
    </w:p>
    <w:p w:rsidR="002332D3" w:rsidRDefault="002332D3" w:rsidP="002332D3">
      <w:pPr>
        <w:pStyle w:val="EntteMthode"/>
        <w:rPr>
          <w:rStyle w:val="TexteC"/>
          <w:lang w:val="en-US"/>
        </w:rPr>
      </w:pPr>
      <w:r w:rsidRPr="002332D3">
        <w:rPr>
          <w:rStyle w:val="TexteC"/>
          <w:b/>
          <w:lang w:val="en-US"/>
        </w:rPr>
        <w:t>void</w:t>
      </w:r>
      <w:r w:rsidRPr="002332D3">
        <w:rPr>
          <w:rStyle w:val="TexteC"/>
          <w:lang w:val="en-US"/>
        </w:rPr>
        <w:t xml:space="preserve"> </w:t>
      </w:r>
      <w:r w:rsidRPr="00566A15">
        <w:rPr>
          <w:rStyle w:val="DfinitionMthode"/>
          <w:lang w:val="en-US"/>
        </w:rPr>
        <w:t>insertVMTAndRttiPrelude</w:t>
      </w:r>
      <w:r w:rsidRPr="002332D3">
        <w:rPr>
          <w:rStyle w:val="TexteC"/>
          <w:lang w:val="en-US"/>
        </w:rPr>
        <w:t>(</w:t>
      </w:r>
      <w:r w:rsidRPr="00566A15">
        <w:rPr>
          <w:rStyle w:val="LienClasseC"/>
          <w:lang w:val="en-US"/>
        </w:rPr>
        <w:t>ForwardReferenceList</w:t>
      </w:r>
      <w:r w:rsidRPr="002332D3">
        <w:rPr>
          <w:rStyle w:val="TexteC"/>
          <w:lang w:val="en-US"/>
        </w:rPr>
        <w:t xml:space="preserve">&amp; globals, </w:t>
      </w:r>
      <w:r w:rsidRPr="00566A15">
        <w:rPr>
          <w:rStyle w:val="LienType"/>
          <w:lang w:val="en-US"/>
        </w:rPr>
        <w:t>location</w:t>
      </w:r>
      <w:r w:rsidRPr="002332D3">
        <w:rPr>
          <w:rStyle w:val="TexteC"/>
          <w:lang w:val="en-US"/>
        </w:rPr>
        <w:t xml:space="preserve"> loc);</w:t>
      </w:r>
    </w:p>
    <w:p w:rsidR="002332D3" w:rsidRDefault="00281C0E" w:rsidP="002332D3">
      <w:pPr>
        <w:rPr>
          <w:lang w:val="en-US"/>
        </w:rPr>
      </w:pPr>
      <w:r>
        <w:rPr>
          <w:lang w:val="en-US"/>
        </w:rPr>
        <w:t>Generate the following definitions at the beginning of each translation unit:</w:t>
      </w:r>
    </w:p>
    <w:p w:rsidR="00281C0E" w:rsidRPr="00566A15" w:rsidRDefault="00281C0E" w:rsidP="00281C0E">
      <w:pPr>
        <w:spacing w:before="120"/>
        <w:ind w:left="567"/>
        <w:rPr>
          <w:rStyle w:val="TexteC"/>
          <w:i/>
          <w:color w:val="0033CC"/>
          <w:sz w:val="16"/>
          <w:szCs w:val="16"/>
          <w:lang w:val="en-US"/>
        </w:rPr>
      </w:pPr>
      <w:r w:rsidRPr="00566A15">
        <w:rPr>
          <w:rStyle w:val="TexteC"/>
          <w:i/>
          <w:color w:val="0033CC"/>
          <w:sz w:val="16"/>
          <w:szCs w:val="16"/>
          <w:lang w:val="en-US"/>
        </w:rPr>
        <w:t xml:space="preserve">/* generated by </w:t>
      </w:r>
      <w:r w:rsidRPr="00D541CD">
        <w:rPr>
          <w:rStyle w:val="LienMthode"/>
          <w:i/>
          <w:sz w:val="16"/>
          <w:szCs w:val="16"/>
          <w:lang w:val="en-US"/>
        </w:rPr>
        <w:t>insertVMTContentPrelude</w:t>
      </w:r>
      <w:r w:rsidRPr="00566A15">
        <w:rPr>
          <w:rStyle w:val="TexteC"/>
          <w:i/>
          <w:color w:val="0033CC"/>
          <w:sz w:val="16"/>
          <w:szCs w:val="16"/>
          <w:lang w:val="en-US"/>
        </w:rPr>
        <w:t xml:space="preserve"> */</w:t>
      </w:r>
    </w:p>
    <w:p w:rsidR="00281C0E" w:rsidRPr="00281C0E" w:rsidRDefault="00281C0E" w:rsidP="00281C0E">
      <w:pPr>
        <w:ind w:left="567"/>
        <w:rPr>
          <w:rStyle w:val="TexteC"/>
          <w:sz w:val="16"/>
          <w:szCs w:val="16"/>
          <w:lang w:val="en-US"/>
        </w:rPr>
      </w:pPr>
      <w:r w:rsidRPr="00281C0E">
        <w:rPr>
          <w:rStyle w:val="TexteC"/>
          <w:b/>
          <w:sz w:val="16"/>
          <w:szCs w:val="16"/>
          <w:lang w:val="en-US"/>
        </w:rPr>
        <w:t>struct</w:t>
      </w:r>
      <w:r w:rsidRPr="00281C0E">
        <w:rPr>
          <w:rStyle w:val="TexteC"/>
          <w:sz w:val="16"/>
          <w:szCs w:val="16"/>
          <w:lang w:val="en-US"/>
        </w:rPr>
        <w:t xml:space="preserve"> _frama_c_vmt_content {</w:t>
      </w:r>
    </w:p>
    <w:p w:rsidR="00281C0E" w:rsidRPr="00281C0E" w:rsidRDefault="00281C0E" w:rsidP="00281C0E">
      <w:pPr>
        <w:ind w:left="567"/>
        <w:rPr>
          <w:rStyle w:val="TexteC"/>
          <w:sz w:val="16"/>
          <w:szCs w:val="16"/>
          <w:lang w:val="en-US"/>
        </w:rPr>
      </w:pPr>
      <w:r w:rsidRPr="00281C0E">
        <w:rPr>
          <w:rStyle w:val="TexteC"/>
          <w:sz w:val="16"/>
          <w:szCs w:val="16"/>
          <w:lang w:val="en-US"/>
        </w:rPr>
        <w:t xml:space="preserve">  </w:t>
      </w:r>
      <w:r w:rsidRPr="00281C0E">
        <w:rPr>
          <w:rStyle w:val="TexteC"/>
          <w:b/>
          <w:sz w:val="16"/>
          <w:szCs w:val="16"/>
          <w:lang w:val="en-US"/>
        </w:rPr>
        <w:t>void</w:t>
      </w:r>
      <w:r w:rsidRPr="00281C0E">
        <w:rPr>
          <w:rStyle w:val="TexteC"/>
          <w:sz w:val="16"/>
          <w:szCs w:val="16"/>
          <w:lang w:val="en-US"/>
        </w:rPr>
        <w:t xml:space="preserve"> (*method_ptr)();</w:t>
      </w:r>
    </w:p>
    <w:p w:rsidR="00281C0E" w:rsidRPr="00281C0E" w:rsidRDefault="00281C0E" w:rsidP="00281C0E">
      <w:pPr>
        <w:ind w:left="567"/>
        <w:rPr>
          <w:rStyle w:val="TexteC"/>
          <w:sz w:val="16"/>
          <w:szCs w:val="16"/>
          <w:lang w:val="en-US"/>
        </w:rPr>
      </w:pPr>
      <w:r w:rsidRPr="00281C0E">
        <w:rPr>
          <w:rStyle w:val="TexteC"/>
          <w:sz w:val="16"/>
          <w:szCs w:val="16"/>
          <w:lang w:val="en-US"/>
        </w:rPr>
        <w:t xml:space="preserve">  </w:t>
      </w:r>
      <w:r w:rsidRPr="00281C0E">
        <w:rPr>
          <w:rStyle w:val="TexteC"/>
          <w:b/>
          <w:sz w:val="16"/>
          <w:szCs w:val="16"/>
          <w:lang w:val="en-US"/>
        </w:rPr>
        <w:t>int</w:t>
      </w:r>
      <w:r w:rsidRPr="00281C0E">
        <w:rPr>
          <w:rStyle w:val="TexteC"/>
          <w:sz w:val="16"/>
          <w:szCs w:val="16"/>
          <w:lang w:val="en-US"/>
        </w:rPr>
        <w:t xml:space="preserve"> shift_this;</w:t>
      </w:r>
    </w:p>
    <w:p w:rsidR="00281C0E" w:rsidRPr="00566A15" w:rsidRDefault="00281C0E" w:rsidP="00281C0E">
      <w:pPr>
        <w:ind w:left="567"/>
        <w:rPr>
          <w:rStyle w:val="TexteC"/>
          <w:sz w:val="16"/>
          <w:szCs w:val="16"/>
          <w:lang w:val="en-US"/>
        </w:rPr>
      </w:pPr>
      <w:r w:rsidRPr="00281C0E">
        <w:rPr>
          <w:rStyle w:val="TexteC"/>
          <w:sz w:val="16"/>
          <w:szCs w:val="16"/>
          <w:lang w:val="en-US"/>
        </w:rPr>
        <w:t>};</w:t>
      </w:r>
    </w:p>
    <w:p w:rsidR="00281C0E" w:rsidRPr="00566A15" w:rsidRDefault="00281C0E" w:rsidP="00281C0E">
      <w:pPr>
        <w:ind w:left="567"/>
        <w:rPr>
          <w:rStyle w:val="TexteC"/>
          <w:sz w:val="16"/>
          <w:szCs w:val="16"/>
          <w:lang w:val="en-US"/>
        </w:rPr>
      </w:pPr>
    </w:p>
    <w:p w:rsidR="00281C0E" w:rsidRPr="00566A15" w:rsidRDefault="00281C0E" w:rsidP="00281C0E">
      <w:pPr>
        <w:ind w:left="567"/>
        <w:rPr>
          <w:rStyle w:val="TexteC"/>
          <w:sz w:val="16"/>
          <w:szCs w:val="16"/>
          <w:lang w:val="en-US"/>
        </w:rPr>
      </w:pPr>
      <w:r w:rsidRPr="00566A15">
        <w:rPr>
          <w:rStyle w:val="TexteC"/>
          <w:b/>
          <w:sz w:val="16"/>
          <w:szCs w:val="16"/>
          <w:lang w:val="en-US"/>
        </w:rPr>
        <w:t>struct</w:t>
      </w:r>
      <w:r w:rsidRPr="00566A15">
        <w:rPr>
          <w:rStyle w:val="TexteC"/>
          <w:sz w:val="16"/>
          <w:szCs w:val="16"/>
          <w:lang w:val="en-US"/>
        </w:rPr>
        <w:t xml:space="preserve"> </w:t>
      </w:r>
      <w:r w:rsidRPr="00281C0E">
        <w:rPr>
          <w:rStyle w:val="TexteC"/>
          <w:sz w:val="16"/>
          <w:szCs w:val="16"/>
          <w:lang w:val="en-US"/>
        </w:rPr>
        <w:t>_frama_c_rtti_name_info_node</w:t>
      </w:r>
      <w:r w:rsidRPr="00566A15">
        <w:rPr>
          <w:rStyle w:val="TexteC"/>
          <w:sz w:val="16"/>
          <w:szCs w:val="16"/>
          <w:lang w:val="en-US"/>
        </w:rPr>
        <w:t>;</w:t>
      </w:r>
    </w:p>
    <w:p w:rsidR="00281C0E" w:rsidRPr="00566A15" w:rsidRDefault="00281C0E" w:rsidP="00281C0E">
      <w:pPr>
        <w:ind w:left="567"/>
        <w:rPr>
          <w:rStyle w:val="TexteC"/>
          <w:sz w:val="16"/>
          <w:szCs w:val="16"/>
          <w:lang w:val="en-US"/>
        </w:rPr>
      </w:pPr>
    </w:p>
    <w:p w:rsidR="00281C0E" w:rsidRPr="00566A15" w:rsidRDefault="00281C0E" w:rsidP="00281C0E">
      <w:pPr>
        <w:ind w:left="567"/>
        <w:rPr>
          <w:rStyle w:val="TexteC"/>
          <w:i/>
          <w:color w:val="0033CC"/>
          <w:sz w:val="16"/>
          <w:szCs w:val="16"/>
          <w:lang w:val="en-US"/>
        </w:rPr>
      </w:pPr>
      <w:r w:rsidRPr="00566A15">
        <w:rPr>
          <w:rStyle w:val="TexteC"/>
          <w:i/>
          <w:color w:val="0033CC"/>
          <w:sz w:val="16"/>
          <w:szCs w:val="16"/>
          <w:lang w:val="en-US"/>
        </w:rPr>
        <w:t xml:space="preserve">/* generated by </w:t>
      </w:r>
      <w:r w:rsidRPr="00D541CD">
        <w:rPr>
          <w:rStyle w:val="LienMthode"/>
          <w:i/>
          <w:sz w:val="16"/>
          <w:szCs w:val="16"/>
          <w:lang w:val="en-US"/>
        </w:rPr>
        <w:t>insertVMTTypePrelude</w:t>
      </w:r>
      <w:r w:rsidRPr="00566A15">
        <w:rPr>
          <w:rStyle w:val="TexteC"/>
          <w:i/>
          <w:color w:val="0033CC"/>
          <w:sz w:val="16"/>
          <w:szCs w:val="16"/>
          <w:lang w:val="en-US"/>
        </w:rPr>
        <w:t xml:space="preserve"> */</w:t>
      </w:r>
    </w:p>
    <w:p w:rsidR="00281C0E" w:rsidRPr="00281C0E" w:rsidRDefault="00281C0E" w:rsidP="00281C0E">
      <w:pPr>
        <w:ind w:left="567"/>
        <w:rPr>
          <w:rStyle w:val="TexteC"/>
          <w:sz w:val="16"/>
          <w:szCs w:val="16"/>
          <w:lang w:val="en-US"/>
        </w:rPr>
      </w:pPr>
      <w:r w:rsidRPr="00281C0E">
        <w:rPr>
          <w:rStyle w:val="TexteC"/>
          <w:b/>
          <w:sz w:val="16"/>
          <w:szCs w:val="16"/>
          <w:lang w:val="en-US"/>
        </w:rPr>
        <w:t>struct</w:t>
      </w:r>
      <w:r w:rsidRPr="00281C0E">
        <w:rPr>
          <w:rStyle w:val="TexteC"/>
          <w:sz w:val="16"/>
          <w:szCs w:val="16"/>
          <w:lang w:val="en-US"/>
        </w:rPr>
        <w:t xml:space="preserve"> _frama_c_vmt {</w:t>
      </w:r>
    </w:p>
    <w:p w:rsidR="00281C0E" w:rsidRPr="00281C0E" w:rsidRDefault="00281C0E" w:rsidP="00281C0E">
      <w:pPr>
        <w:ind w:left="567"/>
        <w:rPr>
          <w:rStyle w:val="TexteC"/>
          <w:sz w:val="16"/>
          <w:szCs w:val="16"/>
          <w:lang w:val="en-US"/>
        </w:rPr>
      </w:pPr>
      <w:r w:rsidRPr="00281C0E">
        <w:rPr>
          <w:rStyle w:val="TexteC"/>
          <w:sz w:val="16"/>
          <w:szCs w:val="16"/>
          <w:lang w:val="en-US"/>
        </w:rPr>
        <w:t xml:space="preserve">  </w:t>
      </w:r>
      <w:r w:rsidRPr="00281C0E">
        <w:rPr>
          <w:rStyle w:val="TexteC"/>
          <w:b/>
          <w:sz w:val="16"/>
          <w:szCs w:val="16"/>
          <w:lang w:val="en-US"/>
        </w:rPr>
        <w:t>struct</w:t>
      </w:r>
      <w:r w:rsidRPr="00281C0E">
        <w:rPr>
          <w:rStyle w:val="TexteC"/>
          <w:sz w:val="16"/>
          <w:szCs w:val="16"/>
          <w:lang w:val="en-US"/>
        </w:rPr>
        <w:t xml:space="preserve"> _frama_c_vmt_content* table;</w:t>
      </w:r>
    </w:p>
    <w:p w:rsidR="00281C0E" w:rsidRPr="00281C0E" w:rsidRDefault="00281C0E" w:rsidP="00281C0E">
      <w:pPr>
        <w:ind w:left="567"/>
        <w:rPr>
          <w:rStyle w:val="TexteC"/>
          <w:sz w:val="16"/>
          <w:szCs w:val="16"/>
          <w:lang w:val="en-US"/>
        </w:rPr>
      </w:pPr>
      <w:r w:rsidRPr="00281C0E">
        <w:rPr>
          <w:rStyle w:val="TexteC"/>
          <w:sz w:val="16"/>
          <w:szCs w:val="16"/>
          <w:lang w:val="en-US"/>
        </w:rPr>
        <w:t xml:space="preserve">  </w:t>
      </w:r>
      <w:r w:rsidRPr="00281C0E">
        <w:rPr>
          <w:rStyle w:val="TexteC"/>
          <w:b/>
          <w:sz w:val="16"/>
          <w:szCs w:val="16"/>
          <w:lang w:val="en-US"/>
        </w:rPr>
        <w:t>int</w:t>
      </w:r>
      <w:r w:rsidRPr="00281C0E">
        <w:rPr>
          <w:rStyle w:val="TexteC"/>
          <w:sz w:val="16"/>
          <w:szCs w:val="16"/>
          <w:lang w:val="en-US"/>
        </w:rPr>
        <w:t xml:space="preserve"> table_size;</w:t>
      </w:r>
    </w:p>
    <w:p w:rsidR="00281C0E" w:rsidRPr="00281C0E" w:rsidRDefault="00281C0E" w:rsidP="00281C0E">
      <w:pPr>
        <w:ind w:left="567"/>
        <w:rPr>
          <w:rStyle w:val="TexteC"/>
          <w:sz w:val="16"/>
          <w:szCs w:val="16"/>
          <w:lang w:val="en-US"/>
        </w:rPr>
      </w:pPr>
      <w:r w:rsidRPr="00281C0E">
        <w:rPr>
          <w:rStyle w:val="TexteC"/>
          <w:sz w:val="16"/>
          <w:szCs w:val="16"/>
          <w:lang w:val="en-US"/>
        </w:rPr>
        <w:t xml:space="preserve">  </w:t>
      </w:r>
      <w:r w:rsidRPr="00281C0E">
        <w:rPr>
          <w:rStyle w:val="TexteC"/>
          <w:b/>
          <w:sz w:val="16"/>
          <w:szCs w:val="16"/>
          <w:lang w:val="en-US"/>
        </w:rPr>
        <w:t>struct</w:t>
      </w:r>
      <w:r w:rsidRPr="00281C0E">
        <w:rPr>
          <w:rStyle w:val="TexteC"/>
          <w:sz w:val="16"/>
          <w:szCs w:val="16"/>
          <w:lang w:val="en-US"/>
        </w:rPr>
        <w:t xml:space="preserve"> _frama_c_rtti_name_info_node* rtti_info;</w:t>
      </w:r>
    </w:p>
    <w:p w:rsidR="00281C0E" w:rsidRPr="00566A15" w:rsidRDefault="00281C0E" w:rsidP="00281C0E">
      <w:pPr>
        <w:ind w:left="567"/>
        <w:rPr>
          <w:rStyle w:val="TexteC"/>
          <w:sz w:val="16"/>
          <w:szCs w:val="16"/>
          <w:lang w:val="en-US"/>
        </w:rPr>
      </w:pPr>
      <w:r w:rsidRPr="00281C0E">
        <w:rPr>
          <w:rStyle w:val="TexteC"/>
          <w:sz w:val="16"/>
          <w:szCs w:val="16"/>
          <w:lang w:val="en-US"/>
        </w:rPr>
        <w:t>};</w:t>
      </w:r>
    </w:p>
    <w:p w:rsidR="00281C0E" w:rsidRPr="00566A15" w:rsidRDefault="00281C0E" w:rsidP="00281C0E">
      <w:pPr>
        <w:ind w:left="567"/>
        <w:rPr>
          <w:rStyle w:val="TexteC"/>
          <w:sz w:val="16"/>
          <w:szCs w:val="16"/>
          <w:lang w:val="en-US"/>
        </w:rPr>
      </w:pPr>
    </w:p>
    <w:p w:rsidR="00281C0E" w:rsidRPr="00566A15" w:rsidRDefault="00281C0E" w:rsidP="00281C0E">
      <w:pPr>
        <w:ind w:left="567"/>
        <w:rPr>
          <w:rStyle w:val="TexteC"/>
          <w:i/>
          <w:color w:val="0033CC"/>
          <w:sz w:val="16"/>
          <w:szCs w:val="16"/>
          <w:lang w:val="en-US"/>
        </w:rPr>
      </w:pPr>
      <w:r w:rsidRPr="00566A15">
        <w:rPr>
          <w:rStyle w:val="TexteC"/>
          <w:i/>
          <w:color w:val="0033CC"/>
          <w:sz w:val="16"/>
          <w:szCs w:val="16"/>
          <w:lang w:val="en-US"/>
        </w:rPr>
        <w:t xml:space="preserve">/* generated by </w:t>
      </w:r>
      <w:r w:rsidRPr="00D541CD">
        <w:rPr>
          <w:rStyle w:val="LienMthode"/>
          <w:i/>
          <w:sz w:val="16"/>
          <w:szCs w:val="16"/>
          <w:lang w:val="en-US"/>
        </w:rPr>
        <w:t>insertRTTIInfoPrelude</w:t>
      </w:r>
      <w:r w:rsidRPr="00566A15">
        <w:rPr>
          <w:rStyle w:val="TexteC"/>
          <w:i/>
          <w:color w:val="0033CC"/>
          <w:sz w:val="16"/>
          <w:szCs w:val="16"/>
          <w:lang w:val="en-US"/>
        </w:rPr>
        <w:t xml:space="preserve"> */</w:t>
      </w:r>
    </w:p>
    <w:p w:rsidR="00281C0E" w:rsidRPr="00281C0E" w:rsidRDefault="00281C0E" w:rsidP="00281C0E">
      <w:pPr>
        <w:ind w:left="567"/>
        <w:rPr>
          <w:rStyle w:val="TexteC"/>
          <w:sz w:val="16"/>
          <w:szCs w:val="16"/>
          <w:lang w:val="en-US"/>
        </w:rPr>
      </w:pPr>
      <w:r w:rsidRPr="00281C0E">
        <w:rPr>
          <w:rStyle w:val="TexteC"/>
          <w:b/>
          <w:sz w:val="16"/>
          <w:szCs w:val="16"/>
          <w:lang w:val="en-US"/>
        </w:rPr>
        <w:t>struct</w:t>
      </w:r>
      <w:r w:rsidRPr="00281C0E">
        <w:rPr>
          <w:rStyle w:val="TexteC"/>
          <w:sz w:val="16"/>
          <w:szCs w:val="16"/>
          <w:lang w:val="en-US"/>
        </w:rPr>
        <w:t xml:space="preserve"> _frama_c_rtti_name_info_content {</w:t>
      </w:r>
    </w:p>
    <w:p w:rsidR="00281C0E" w:rsidRPr="00281C0E" w:rsidRDefault="00281C0E" w:rsidP="00281C0E">
      <w:pPr>
        <w:ind w:left="567"/>
        <w:rPr>
          <w:rStyle w:val="TexteC"/>
          <w:sz w:val="16"/>
          <w:szCs w:val="16"/>
          <w:lang w:val="en-US"/>
        </w:rPr>
      </w:pPr>
      <w:r w:rsidRPr="00281C0E">
        <w:rPr>
          <w:rStyle w:val="TexteC"/>
          <w:sz w:val="16"/>
          <w:szCs w:val="16"/>
          <w:lang w:val="en-US"/>
        </w:rPr>
        <w:t xml:space="preserve">  </w:t>
      </w:r>
      <w:r w:rsidRPr="00281C0E">
        <w:rPr>
          <w:rStyle w:val="TexteC"/>
          <w:b/>
          <w:sz w:val="16"/>
          <w:szCs w:val="16"/>
          <w:lang w:val="en-US"/>
        </w:rPr>
        <w:t>struct</w:t>
      </w:r>
      <w:r w:rsidRPr="00281C0E">
        <w:rPr>
          <w:rStyle w:val="TexteC"/>
          <w:sz w:val="16"/>
          <w:szCs w:val="16"/>
          <w:lang w:val="en-US"/>
        </w:rPr>
        <w:t xml:space="preserve"> _frama_c_rtti_name_info_node* value;</w:t>
      </w:r>
    </w:p>
    <w:p w:rsidR="00281C0E" w:rsidRPr="00281C0E" w:rsidRDefault="00281C0E" w:rsidP="00281C0E">
      <w:pPr>
        <w:ind w:left="567"/>
        <w:rPr>
          <w:rStyle w:val="TexteC"/>
          <w:sz w:val="16"/>
          <w:szCs w:val="16"/>
          <w:lang w:val="en-US"/>
        </w:rPr>
      </w:pPr>
      <w:r w:rsidRPr="00281C0E">
        <w:rPr>
          <w:rStyle w:val="TexteC"/>
          <w:sz w:val="16"/>
          <w:szCs w:val="16"/>
          <w:lang w:val="en-US"/>
        </w:rPr>
        <w:t xml:space="preserve">  </w:t>
      </w:r>
      <w:r w:rsidRPr="00281C0E">
        <w:rPr>
          <w:rStyle w:val="TexteC"/>
          <w:b/>
          <w:sz w:val="16"/>
          <w:szCs w:val="16"/>
          <w:lang w:val="en-US"/>
        </w:rPr>
        <w:t>int</w:t>
      </w:r>
      <w:r w:rsidRPr="00281C0E">
        <w:rPr>
          <w:rStyle w:val="TexteC"/>
          <w:sz w:val="16"/>
          <w:szCs w:val="16"/>
          <w:lang w:val="en-US"/>
        </w:rPr>
        <w:t xml:space="preserve"> shift_object; </w:t>
      </w:r>
    </w:p>
    <w:p w:rsidR="00281C0E" w:rsidRPr="00281C0E" w:rsidRDefault="00281C0E" w:rsidP="00281C0E">
      <w:pPr>
        <w:ind w:left="567"/>
        <w:rPr>
          <w:rStyle w:val="TexteC"/>
          <w:sz w:val="16"/>
          <w:szCs w:val="16"/>
          <w:lang w:val="en-US"/>
        </w:rPr>
      </w:pPr>
      <w:r w:rsidRPr="00281C0E">
        <w:rPr>
          <w:rStyle w:val="TexteC"/>
          <w:sz w:val="16"/>
          <w:szCs w:val="16"/>
          <w:lang w:val="en-US"/>
        </w:rPr>
        <w:t xml:space="preserve">  </w:t>
      </w:r>
      <w:r w:rsidRPr="00281C0E">
        <w:rPr>
          <w:rStyle w:val="TexteC"/>
          <w:b/>
          <w:sz w:val="16"/>
          <w:szCs w:val="16"/>
          <w:lang w:val="en-US"/>
        </w:rPr>
        <w:t>int</w:t>
      </w:r>
      <w:r w:rsidRPr="00281C0E">
        <w:rPr>
          <w:rStyle w:val="TexteC"/>
          <w:sz w:val="16"/>
          <w:szCs w:val="16"/>
          <w:lang w:val="en-US"/>
        </w:rPr>
        <w:t xml:space="preserve"> shift_vmt; </w:t>
      </w:r>
    </w:p>
    <w:p w:rsidR="00281C0E" w:rsidRPr="00566A15" w:rsidRDefault="00281C0E" w:rsidP="00281C0E">
      <w:pPr>
        <w:ind w:left="567"/>
        <w:rPr>
          <w:rStyle w:val="TexteC"/>
          <w:sz w:val="16"/>
          <w:szCs w:val="16"/>
          <w:lang w:val="en-US"/>
        </w:rPr>
      </w:pPr>
      <w:r w:rsidRPr="00281C0E">
        <w:rPr>
          <w:rStyle w:val="TexteC"/>
          <w:sz w:val="16"/>
          <w:szCs w:val="16"/>
          <w:lang w:val="en-US"/>
        </w:rPr>
        <w:t>};</w:t>
      </w:r>
    </w:p>
    <w:p w:rsidR="00281C0E" w:rsidRPr="00566A15" w:rsidRDefault="00281C0E" w:rsidP="00281C0E">
      <w:pPr>
        <w:ind w:left="567"/>
        <w:rPr>
          <w:rStyle w:val="TexteC"/>
          <w:sz w:val="16"/>
          <w:szCs w:val="16"/>
          <w:lang w:val="en-US"/>
        </w:rPr>
      </w:pPr>
    </w:p>
    <w:p w:rsidR="00281C0E" w:rsidRPr="00281C0E" w:rsidRDefault="00281C0E" w:rsidP="00281C0E">
      <w:pPr>
        <w:ind w:left="567"/>
        <w:rPr>
          <w:rStyle w:val="TexteC"/>
          <w:sz w:val="16"/>
          <w:szCs w:val="16"/>
          <w:lang w:val="en-US"/>
        </w:rPr>
      </w:pPr>
      <w:r w:rsidRPr="00281C0E">
        <w:rPr>
          <w:rStyle w:val="TexteC"/>
          <w:b/>
          <w:sz w:val="16"/>
          <w:szCs w:val="16"/>
          <w:lang w:val="en-US"/>
        </w:rPr>
        <w:t>struct</w:t>
      </w:r>
      <w:r w:rsidRPr="00281C0E">
        <w:rPr>
          <w:rStyle w:val="TexteC"/>
          <w:sz w:val="16"/>
          <w:szCs w:val="16"/>
          <w:lang w:val="en-US"/>
        </w:rPr>
        <w:t xml:space="preserve"> _frama_c_rtti_name_info_node {</w:t>
      </w:r>
    </w:p>
    <w:p w:rsidR="00281C0E" w:rsidRPr="00281C0E" w:rsidRDefault="00281C0E" w:rsidP="00281C0E">
      <w:pPr>
        <w:ind w:left="567"/>
        <w:rPr>
          <w:rStyle w:val="TexteC"/>
          <w:sz w:val="16"/>
          <w:szCs w:val="16"/>
          <w:lang w:val="en-US"/>
        </w:rPr>
      </w:pPr>
      <w:r w:rsidRPr="00281C0E">
        <w:rPr>
          <w:rStyle w:val="TexteC"/>
          <w:sz w:val="16"/>
          <w:szCs w:val="16"/>
          <w:lang w:val="en-US"/>
        </w:rPr>
        <w:t xml:space="preserve">  </w:t>
      </w:r>
      <w:r w:rsidRPr="00281C0E">
        <w:rPr>
          <w:rStyle w:val="TexteC"/>
          <w:b/>
          <w:sz w:val="16"/>
          <w:szCs w:val="16"/>
          <w:lang w:val="en-US"/>
        </w:rPr>
        <w:t>const</w:t>
      </w:r>
      <w:r w:rsidRPr="00281C0E">
        <w:rPr>
          <w:rStyle w:val="TexteC"/>
          <w:sz w:val="16"/>
          <w:szCs w:val="16"/>
          <w:lang w:val="en-US"/>
        </w:rPr>
        <w:t xml:space="preserve"> </w:t>
      </w:r>
      <w:r w:rsidRPr="00281C0E">
        <w:rPr>
          <w:rStyle w:val="TexteC"/>
          <w:b/>
          <w:sz w:val="16"/>
          <w:szCs w:val="16"/>
          <w:lang w:val="en-US"/>
        </w:rPr>
        <w:t>char</w:t>
      </w:r>
      <w:r w:rsidRPr="00281C0E">
        <w:rPr>
          <w:rStyle w:val="TexteC"/>
          <w:sz w:val="16"/>
          <w:szCs w:val="16"/>
          <w:lang w:val="en-US"/>
        </w:rPr>
        <w:t>* name;</w:t>
      </w:r>
    </w:p>
    <w:p w:rsidR="00281C0E" w:rsidRPr="00281C0E" w:rsidRDefault="00281C0E" w:rsidP="00281C0E">
      <w:pPr>
        <w:ind w:left="567"/>
        <w:rPr>
          <w:rStyle w:val="TexteC"/>
          <w:sz w:val="16"/>
          <w:szCs w:val="16"/>
          <w:lang w:val="en-US"/>
        </w:rPr>
      </w:pPr>
      <w:r w:rsidRPr="00281C0E">
        <w:rPr>
          <w:rStyle w:val="TexteC"/>
          <w:sz w:val="16"/>
          <w:szCs w:val="16"/>
          <w:lang w:val="en-US"/>
        </w:rPr>
        <w:t xml:space="preserve">  </w:t>
      </w:r>
      <w:r w:rsidRPr="00281C0E">
        <w:rPr>
          <w:rStyle w:val="TexteC"/>
          <w:b/>
          <w:sz w:val="16"/>
          <w:szCs w:val="16"/>
          <w:lang w:val="en-US"/>
        </w:rPr>
        <w:t>struct</w:t>
      </w:r>
      <w:r w:rsidRPr="00281C0E">
        <w:rPr>
          <w:rStyle w:val="TexteC"/>
          <w:sz w:val="16"/>
          <w:szCs w:val="16"/>
          <w:lang w:val="en-US"/>
        </w:rPr>
        <w:t xml:space="preserve"> _frama_c_rtti_name_info_content* base_classes;</w:t>
      </w:r>
    </w:p>
    <w:p w:rsidR="00281C0E" w:rsidRPr="00281C0E" w:rsidRDefault="00281C0E" w:rsidP="00281C0E">
      <w:pPr>
        <w:ind w:left="567"/>
        <w:rPr>
          <w:rStyle w:val="TexteC"/>
          <w:sz w:val="16"/>
          <w:szCs w:val="16"/>
          <w:lang w:val="en-US"/>
        </w:rPr>
      </w:pPr>
      <w:r w:rsidRPr="00281C0E">
        <w:rPr>
          <w:rStyle w:val="TexteC"/>
          <w:sz w:val="16"/>
          <w:szCs w:val="16"/>
          <w:lang w:val="en-US"/>
        </w:rPr>
        <w:t xml:space="preserve">  </w:t>
      </w:r>
      <w:r w:rsidRPr="00281C0E">
        <w:rPr>
          <w:rStyle w:val="TexteC"/>
          <w:b/>
          <w:sz w:val="16"/>
          <w:szCs w:val="16"/>
          <w:lang w:val="en-US"/>
        </w:rPr>
        <w:t>int</w:t>
      </w:r>
      <w:r w:rsidRPr="00281C0E">
        <w:rPr>
          <w:rStyle w:val="TexteC"/>
          <w:sz w:val="16"/>
          <w:szCs w:val="16"/>
          <w:lang w:val="en-US"/>
        </w:rPr>
        <w:t xml:space="preserve"> number_of_base_classes;</w:t>
      </w:r>
    </w:p>
    <w:p w:rsidR="00281C0E" w:rsidRPr="00281C0E" w:rsidRDefault="00281C0E" w:rsidP="00281C0E">
      <w:pPr>
        <w:ind w:left="567"/>
        <w:rPr>
          <w:rStyle w:val="TexteC"/>
          <w:sz w:val="16"/>
          <w:szCs w:val="16"/>
          <w:lang w:val="en-US"/>
        </w:rPr>
      </w:pPr>
      <w:r w:rsidRPr="00281C0E">
        <w:rPr>
          <w:rStyle w:val="TexteC"/>
          <w:sz w:val="16"/>
          <w:szCs w:val="16"/>
          <w:lang w:val="en-US"/>
        </w:rPr>
        <w:t xml:space="preserve">  </w:t>
      </w:r>
      <w:r w:rsidRPr="00281C0E">
        <w:rPr>
          <w:rStyle w:val="TexteC"/>
          <w:b/>
          <w:sz w:val="16"/>
          <w:szCs w:val="16"/>
          <w:lang w:val="en-US"/>
        </w:rPr>
        <w:t>struct</w:t>
      </w:r>
      <w:r w:rsidRPr="00281C0E">
        <w:rPr>
          <w:rStyle w:val="TexteC"/>
          <w:sz w:val="16"/>
          <w:szCs w:val="16"/>
          <w:lang w:val="en-US"/>
        </w:rPr>
        <w:t xml:space="preserve"> _frama_c_vmt* pvmt;</w:t>
      </w:r>
    </w:p>
    <w:p w:rsidR="00281C0E" w:rsidRPr="00566A15" w:rsidRDefault="00281C0E" w:rsidP="00281C0E">
      <w:pPr>
        <w:spacing w:after="120"/>
        <w:ind w:left="567"/>
        <w:rPr>
          <w:rStyle w:val="TexteC"/>
          <w:sz w:val="16"/>
          <w:szCs w:val="16"/>
          <w:lang w:val="en-US"/>
        </w:rPr>
      </w:pPr>
      <w:r w:rsidRPr="00281C0E">
        <w:rPr>
          <w:rStyle w:val="TexteC"/>
          <w:sz w:val="16"/>
          <w:szCs w:val="16"/>
          <w:lang w:val="en-US"/>
        </w:rPr>
        <w:t>};</w:t>
      </w:r>
    </w:p>
    <w:p w:rsidR="00281C0E" w:rsidRDefault="00281C0E" w:rsidP="00281C0E">
      <w:pPr>
        <w:rPr>
          <w:lang w:val="en-US"/>
        </w:rPr>
      </w:pPr>
      <w:r>
        <w:rPr>
          <w:lang w:val="en-US"/>
        </w:rPr>
        <w:t xml:space="preserve">It defines the data structure for building the virtual method table and the run-time type information (or </w:t>
      </w:r>
      <w:proofErr w:type="spellStart"/>
      <w:r>
        <w:rPr>
          <w:lang w:val="en-US"/>
        </w:rPr>
        <w:t>rtti</w:t>
      </w:r>
      <w:proofErr w:type="spellEnd"/>
      <w:r>
        <w:rPr>
          <w:lang w:val="en-US"/>
        </w:rPr>
        <w:t xml:space="preserve"> for short).</w:t>
      </w:r>
    </w:p>
    <w:p w:rsidR="000E4FBF" w:rsidRDefault="000E4FBF" w:rsidP="00281C0E">
      <w:pPr>
        <w:rPr>
          <w:lang w:val="en-US"/>
        </w:rPr>
      </w:pPr>
    </w:p>
    <w:p w:rsidR="00D541CD" w:rsidRDefault="000E4FBF" w:rsidP="00281C0E">
      <w:pPr>
        <w:rPr>
          <w:lang w:val="en-US"/>
        </w:rPr>
      </w:pPr>
      <w:r>
        <w:rPr>
          <w:lang w:val="en-US"/>
        </w:rPr>
        <w:t>The following schema illustrates these data structures on</w:t>
      </w:r>
      <w:r w:rsidR="00D541CD">
        <w:rPr>
          <w:lang w:val="en-US"/>
        </w:rPr>
        <w:t xml:space="preserve"> an example </w:t>
      </w:r>
      <w:r>
        <w:rPr>
          <w:lang w:val="en-US"/>
        </w:rPr>
        <w:t xml:space="preserve">of multiple </w:t>
      </w:r>
      <w:proofErr w:type="gramStart"/>
      <w:r>
        <w:rPr>
          <w:lang w:val="en-US"/>
        </w:rPr>
        <w:t>inheritance</w:t>
      </w:r>
      <w:proofErr w:type="gramEnd"/>
      <w:r>
        <w:rPr>
          <w:lang w:val="en-US"/>
        </w:rPr>
        <w:t xml:space="preserve"> (see example </w:t>
      </w:r>
      <w:r w:rsidR="00F00BF2">
        <w:rPr>
          <w:lang w:val="en-US"/>
        </w:rPr>
        <w:t>1</w:t>
      </w:r>
      <w:r>
        <w:rPr>
          <w:lang w:val="en-US"/>
        </w:rPr>
        <w:t>)</w:t>
      </w:r>
    </w:p>
    <w:p w:rsidR="000E4FBF" w:rsidRDefault="000E4FBF" w:rsidP="000E4FBF">
      <w:pPr>
        <w:jc w:val="center"/>
        <w:rPr>
          <w:lang w:val="en-US"/>
        </w:rPr>
      </w:pPr>
      <w:r>
        <w:rPr>
          <w:noProof/>
        </w:rPr>
        <w:drawing>
          <wp:inline distT="0" distB="0" distL="0" distR="0">
            <wp:extent cx="6353175" cy="2038350"/>
            <wp:effectExtent l="0" t="0" r="9525"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353175" cy="2038350"/>
                    </a:xfrm>
                    <a:prstGeom prst="rect">
                      <a:avLst/>
                    </a:prstGeom>
                    <a:noFill/>
                    <a:ln>
                      <a:noFill/>
                    </a:ln>
                  </pic:spPr>
                </pic:pic>
              </a:graphicData>
            </a:graphic>
          </wp:inline>
        </w:drawing>
      </w:r>
    </w:p>
    <w:p w:rsidR="00D541CD" w:rsidRDefault="00D541CD" w:rsidP="00281C0E">
      <w:pPr>
        <w:rPr>
          <w:lang w:val="en-US"/>
        </w:rPr>
      </w:pPr>
    </w:p>
    <w:p w:rsidR="00D541CD" w:rsidRDefault="00D541CD" w:rsidP="00281C0E">
      <w:pPr>
        <w:rPr>
          <w:lang w:val="en-US"/>
        </w:rPr>
      </w:pPr>
      <w:r>
        <w:rPr>
          <w:lang w:val="en-US"/>
        </w:rPr>
        <w:t xml:space="preserve">The implementation calls the methods </w:t>
      </w:r>
      <w:r w:rsidRPr="00D541CD">
        <w:rPr>
          <w:rStyle w:val="LienMthode"/>
          <w:lang w:val="en-US"/>
        </w:rPr>
        <w:t>insertVMTContentPrelude</w:t>
      </w:r>
      <w:r>
        <w:rPr>
          <w:lang w:val="en-US"/>
        </w:rPr>
        <w:t xml:space="preserve">, </w:t>
      </w:r>
      <w:r w:rsidRPr="00D541CD">
        <w:rPr>
          <w:rStyle w:val="LienMthode"/>
          <w:lang w:val="en-US"/>
        </w:rPr>
        <w:t>insertVMTTypePrelude</w:t>
      </w:r>
      <w:r>
        <w:rPr>
          <w:lang w:val="en-US"/>
        </w:rPr>
        <w:t xml:space="preserve">, </w:t>
      </w:r>
      <w:r w:rsidRPr="00D541CD">
        <w:rPr>
          <w:rStyle w:val="LienMthode"/>
          <w:lang w:val="en-US"/>
        </w:rPr>
        <w:t>insertRTTIInfoPrelude</w:t>
      </w:r>
      <w:r>
        <w:rPr>
          <w:lang w:val="en-US"/>
        </w:rPr>
        <w:t>.</w:t>
      </w:r>
    </w:p>
    <w:p w:rsidR="00D541CD" w:rsidRDefault="00D541CD" w:rsidP="00281C0E">
      <w:pPr>
        <w:rPr>
          <w:lang w:val="en-US"/>
        </w:rPr>
      </w:pPr>
      <w:r>
        <w:rPr>
          <w:lang w:val="en-US"/>
        </w:rPr>
        <w:t xml:space="preserve">It is called by the constructor of the class </w:t>
      </w:r>
      <w:r w:rsidRPr="00566A15">
        <w:rPr>
          <w:rStyle w:val="LienClasseC"/>
          <w:lang w:val="en-US"/>
        </w:rPr>
        <w:t>Visitor</w:t>
      </w:r>
      <w:r>
        <w:rPr>
          <w:lang w:val="en-US"/>
        </w:rPr>
        <w:t xml:space="preserve"> as the first code generation.</w:t>
      </w:r>
    </w:p>
    <w:p w:rsidR="00D541CD" w:rsidRDefault="00D541CD" w:rsidP="00D541CD">
      <w:pPr>
        <w:pStyle w:val="Relatives"/>
        <w:rPr>
          <w:lang w:val="en-US"/>
        </w:rPr>
      </w:pPr>
    </w:p>
    <w:p w:rsidR="00D541CD" w:rsidRDefault="00D541CD" w:rsidP="00D541CD">
      <w:pPr>
        <w:pStyle w:val="RelativesItem"/>
        <w:rPr>
          <w:lang w:val="en-US"/>
        </w:rPr>
      </w:pPr>
      <w:r>
        <w:rPr>
          <w:lang w:val="en-US"/>
        </w:rPr>
        <w:t xml:space="preserve">The methods </w:t>
      </w:r>
      <w:r w:rsidRPr="00D541CD">
        <w:rPr>
          <w:rStyle w:val="LienMthode"/>
          <w:lang w:val="en-US"/>
        </w:rPr>
        <w:t>insertVMTContentPrelude</w:t>
      </w:r>
      <w:r>
        <w:rPr>
          <w:lang w:val="en-US"/>
        </w:rPr>
        <w:t xml:space="preserve">, </w:t>
      </w:r>
      <w:r w:rsidRPr="00D541CD">
        <w:rPr>
          <w:rStyle w:val="LienMthode"/>
          <w:lang w:val="en-US"/>
        </w:rPr>
        <w:t>insertVMTTypePrelude</w:t>
      </w:r>
      <w:r>
        <w:rPr>
          <w:lang w:val="en-US"/>
        </w:rPr>
        <w:t xml:space="preserve">, </w:t>
      </w:r>
      <w:r w:rsidRPr="00D541CD">
        <w:rPr>
          <w:rStyle w:val="LienMthode"/>
          <w:lang w:val="en-US"/>
        </w:rPr>
        <w:t>insertRTTIInfoPrelude</w:t>
      </w:r>
      <w:r>
        <w:rPr>
          <w:lang w:val="en-US"/>
        </w:rPr>
        <w:t>,</w:t>
      </w:r>
    </w:p>
    <w:p w:rsidR="00D541CD" w:rsidRPr="00D541CD" w:rsidRDefault="00D541CD" w:rsidP="00D541CD">
      <w:pPr>
        <w:pStyle w:val="RelativesItem"/>
        <w:rPr>
          <w:lang w:val="en-US"/>
        </w:rPr>
      </w:pPr>
      <w:proofErr w:type="gramStart"/>
      <w:r w:rsidRPr="00D541CD">
        <w:rPr>
          <w:lang w:val="en-US"/>
        </w:rPr>
        <w:t>the</w:t>
      </w:r>
      <w:proofErr w:type="gramEnd"/>
      <w:r w:rsidRPr="00D541CD">
        <w:rPr>
          <w:lang w:val="en-US"/>
        </w:rPr>
        <w:t xml:space="preserve"> </w:t>
      </w:r>
      <w:r>
        <w:rPr>
          <w:lang w:val="en-US"/>
        </w:rPr>
        <w:t>constructor</w:t>
      </w:r>
      <w:r w:rsidRPr="00D541CD">
        <w:rPr>
          <w:lang w:val="en-US"/>
        </w:rPr>
        <w:t xml:space="preserve"> </w:t>
      </w:r>
      <w:r w:rsidRPr="00D541CD">
        <w:rPr>
          <w:rStyle w:val="LienClasseC"/>
          <w:lang w:val="en-US"/>
        </w:rPr>
        <w:t>Visitor</w:t>
      </w:r>
      <w:r w:rsidRPr="00D541CD">
        <w:rPr>
          <w:rStyle w:val="TexteC"/>
          <w:lang w:val="en-US"/>
        </w:rPr>
        <w:t>::</w:t>
      </w:r>
      <w:r w:rsidRPr="00D541CD">
        <w:rPr>
          <w:rStyle w:val="LienMthode"/>
          <w:lang w:val="en-US"/>
        </w:rPr>
        <w:t>Visitor</w:t>
      </w:r>
      <w:r w:rsidRPr="00D541CD">
        <w:rPr>
          <w:rStyle w:val="TexteC"/>
          <w:lang w:val="en-US"/>
        </w:rPr>
        <w:t>(</w:t>
      </w:r>
      <w:r w:rsidRPr="00D541CD">
        <w:rPr>
          <w:rStyle w:val="LienType"/>
          <w:lang w:val="en-US"/>
        </w:rPr>
        <w:t>FILE</w:t>
      </w:r>
      <w:r w:rsidRPr="00D541CD">
        <w:rPr>
          <w:rStyle w:val="TexteC"/>
          <w:lang w:val="en-US"/>
        </w:rPr>
        <w:t>*,</w:t>
      </w:r>
      <w:r w:rsidRPr="00566A15">
        <w:rPr>
          <w:rStyle w:val="TexteC"/>
          <w:lang w:val="en-US"/>
        </w:rPr>
        <w:t xml:space="preserve"> </w:t>
      </w:r>
      <w:r w:rsidRPr="00D541CD">
        <w:rPr>
          <w:rStyle w:val="LienUnit"/>
          <w:lang w:val="en-US"/>
        </w:rPr>
        <w:t>clang</w:t>
      </w:r>
      <w:r w:rsidRPr="00D541CD">
        <w:rPr>
          <w:rStyle w:val="TexteC"/>
          <w:lang w:val="en-US"/>
        </w:rPr>
        <w:t>::</w:t>
      </w:r>
      <w:proofErr w:type="spellStart"/>
      <w:r w:rsidRPr="00D541CD">
        <w:rPr>
          <w:rStyle w:val="LienClasseC"/>
          <w:lang w:val="en-US"/>
        </w:rPr>
        <w:t>CompilerInstance</w:t>
      </w:r>
      <w:proofErr w:type="spellEnd"/>
      <w:r w:rsidRPr="00D541CD">
        <w:rPr>
          <w:rStyle w:val="TexteC"/>
          <w:lang w:val="en-US"/>
        </w:rPr>
        <w:t>&amp;)</w:t>
      </w:r>
      <w:r>
        <w:rPr>
          <w:lang w:val="en-US"/>
        </w:rPr>
        <w:t>.</w:t>
      </w:r>
    </w:p>
    <w:p w:rsidR="00BC5111" w:rsidRDefault="00BC5111" w:rsidP="00BC5111">
      <w:pPr>
        <w:pStyle w:val="EntteMthode"/>
        <w:rPr>
          <w:lang w:val="en-US"/>
        </w:rPr>
      </w:pPr>
      <w:r w:rsidRPr="002B1A9A">
        <w:rPr>
          <w:b/>
          <w:bCs/>
          <w:lang w:val="en-US"/>
        </w:rPr>
        <w:t>void</w:t>
      </w:r>
      <w:r w:rsidRPr="002B1A9A">
        <w:rPr>
          <w:lang w:val="en-US"/>
        </w:rPr>
        <w:t xml:space="preserve"> </w:t>
      </w:r>
      <w:r w:rsidRPr="002B1A9A">
        <w:rPr>
          <w:rStyle w:val="DfinitionMthode"/>
          <w:lang w:val="en-US"/>
        </w:rPr>
        <w:t>exitClass</w:t>
      </w:r>
      <w:r w:rsidRPr="002B1A9A">
        <w:rPr>
          <w:lang w:val="en-US"/>
        </w:rPr>
        <w:t>(</w:t>
      </w:r>
      <w:r w:rsidRPr="002B1A9A">
        <w:rPr>
          <w:b/>
          <w:bCs/>
          <w:lang w:val="en-US"/>
        </w:rPr>
        <w:t>const</w:t>
      </w:r>
      <w:r w:rsidRPr="002B1A9A">
        <w:rPr>
          <w:lang w:val="en-US"/>
        </w:rPr>
        <w:t xml:space="preserve"> </w:t>
      </w:r>
      <w:r w:rsidRPr="002B1A9A">
        <w:rPr>
          <w:rStyle w:val="LienClasseC"/>
          <w:lang w:val="en-US"/>
        </w:rPr>
        <w:t>Clang_utils</w:t>
      </w:r>
      <w:r w:rsidRPr="002B1A9A">
        <w:rPr>
          <w:lang w:val="en-US"/>
        </w:rPr>
        <w:t xml:space="preserve">&amp; utils, </w:t>
      </w:r>
      <w:r w:rsidRPr="002B1A9A">
        <w:rPr>
          <w:rStyle w:val="LienClasseC"/>
          <w:lang w:val="en-US"/>
        </w:rPr>
        <w:t>ForwardReferenceList</w:t>
      </w:r>
      <w:r w:rsidRPr="002B1A9A">
        <w:rPr>
          <w:lang w:val="en-US"/>
        </w:rPr>
        <w:t xml:space="preserve">&amp; content, </w:t>
      </w:r>
      <w:r w:rsidRPr="002B1A9A">
        <w:rPr>
          <w:rStyle w:val="LienClasseC"/>
          <w:lang w:val="en-US"/>
        </w:rPr>
        <w:t>ForwardReferenceList</w:t>
      </w:r>
      <w:r w:rsidRPr="002B1A9A">
        <w:rPr>
          <w:lang w:val="en-US"/>
        </w:rPr>
        <w:t xml:space="preserve">&amp; globals, </w:t>
      </w:r>
      <w:r w:rsidRPr="002B1A9A">
        <w:rPr>
          <w:rStyle w:val="LienType"/>
          <w:lang w:val="en-US"/>
        </w:rPr>
        <w:t>location</w:t>
      </w:r>
      <w:r w:rsidRPr="002B1A9A">
        <w:rPr>
          <w:lang w:val="en-US"/>
        </w:rPr>
        <w:t xml:space="preserve"> classLoc);</w:t>
      </w:r>
    </w:p>
    <w:p w:rsidR="002332D3" w:rsidRDefault="00177CF0" w:rsidP="002332D3">
      <w:pPr>
        <w:rPr>
          <w:lang w:val="en-US"/>
        </w:rPr>
      </w:pPr>
      <w:r>
        <w:rPr>
          <w:lang w:val="en-US"/>
        </w:rPr>
        <w:t xml:space="preserve">Close the virtual method table and the run-time type information of the current class </w:t>
      </w:r>
      <w:r w:rsidRPr="00566A15">
        <w:rPr>
          <w:rStyle w:val="LienChamps"/>
          <w:lang w:val="en-US"/>
        </w:rPr>
        <w:t>_currentClass</w:t>
      </w:r>
      <w:r w:rsidRPr="00566A15">
        <w:rPr>
          <w:rStyle w:val="TexteC"/>
          <w:lang w:val="en-US"/>
        </w:rPr>
        <w:t>.</w:t>
      </w:r>
      <w:r w:rsidRPr="00566A15">
        <w:rPr>
          <w:rStyle w:val="LienMthode"/>
          <w:lang w:val="en-US"/>
        </w:rPr>
        <w:t>front</w:t>
      </w:r>
      <w:r w:rsidRPr="00566A15">
        <w:rPr>
          <w:rStyle w:val="TexteC"/>
          <w:lang w:val="en-US"/>
        </w:rPr>
        <w:t>()</w:t>
      </w:r>
      <w:r>
        <w:rPr>
          <w:lang w:val="en-US"/>
        </w:rPr>
        <w:t>.</w:t>
      </w:r>
      <w:r w:rsidR="00AD6465">
        <w:rPr>
          <w:lang w:val="en-US"/>
        </w:rPr>
        <w:t xml:space="preserve"> This method is called when all the virtual methods of the class are known, at the end of the declaration of the </w:t>
      </w:r>
      <w:r w:rsidR="00332382">
        <w:rPr>
          <w:lang w:val="en-US"/>
        </w:rPr>
        <w:t xml:space="preserve">current </w:t>
      </w:r>
      <w:r w:rsidR="00AD6465">
        <w:rPr>
          <w:lang w:val="en-US"/>
        </w:rPr>
        <w:t xml:space="preserve">class. By symmetry the method </w:t>
      </w:r>
      <w:r w:rsidR="00AD6465" w:rsidRPr="00AD6465">
        <w:rPr>
          <w:rStyle w:val="LienMthode"/>
          <w:lang w:val="en-US"/>
        </w:rPr>
        <w:t>enterClass</w:t>
      </w:r>
      <w:r w:rsidR="00AD6465">
        <w:rPr>
          <w:lang w:val="en-US"/>
        </w:rPr>
        <w:t xml:space="preserve"> had been called at the beginning of the declaration of the </w:t>
      </w:r>
      <w:r w:rsidR="00332382">
        <w:rPr>
          <w:lang w:val="en-US"/>
        </w:rPr>
        <w:t xml:space="preserve">current </w:t>
      </w:r>
      <w:r w:rsidR="00AD6465">
        <w:rPr>
          <w:lang w:val="en-US"/>
        </w:rPr>
        <w:t xml:space="preserve">class. </w:t>
      </w:r>
    </w:p>
    <w:p w:rsidR="00AD6465" w:rsidRDefault="00AD6465" w:rsidP="002332D3">
      <w:pPr>
        <w:rPr>
          <w:lang w:val="en-US"/>
        </w:rPr>
      </w:pPr>
    </w:p>
    <w:p w:rsidR="00AD6465" w:rsidRDefault="00AD6465" w:rsidP="002332D3">
      <w:pPr>
        <w:rPr>
          <w:lang w:val="en-US"/>
        </w:rPr>
      </w:pPr>
      <w:r>
        <w:rPr>
          <w:lang w:val="en-US"/>
        </w:rPr>
        <w:t>If our class has virtual method or virtual base classes, our method calls the following methods:</w:t>
      </w:r>
    </w:p>
    <w:p w:rsidR="00AD6465" w:rsidRPr="00AD6465" w:rsidRDefault="00AD6465" w:rsidP="00AD6465">
      <w:pPr>
        <w:pStyle w:val="Paragraphedeliste"/>
        <w:numPr>
          <w:ilvl w:val="0"/>
          <w:numId w:val="32"/>
        </w:numPr>
        <w:rPr>
          <w:lang w:val="en-US"/>
        </w:rPr>
      </w:pPr>
      <w:r w:rsidRPr="00AD6465">
        <w:rPr>
          <w:rStyle w:val="LienMthode"/>
          <w:lang w:val="en-US"/>
        </w:rPr>
        <w:t>insertStaticVMTDeclaration</w:t>
      </w:r>
      <w:r>
        <w:rPr>
          <w:lang w:val="en-US"/>
        </w:rPr>
        <w:t xml:space="preserve"> to declare the static data structure </w:t>
      </w:r>
      <w:r w:rsidRPr="00AD6465">
        <w:rPr>
          <w:rStyle w:val="TexteC"/>
          <w:lang w:val="en-US"/>
        </w:rPr>
        <w:t>_frama_c_vmt_content</w:t>
      </w:r>
      <w:r>
        <w:rPr>
          <w:lang w:val="en-US"/>
        </w:rPr>
        <w:t xml:space="preserve"> inside the class,</w:t>
      </w:r>
    </w:p>
    <w:p w:rsidR="00AD6465" w:rsidRPr="00AD6465" w:rsidRDefault="00AD6465" w:rsidP="00AD6465">
      <w:pPr>
        <w:pStyle w:val="Paragraphedeliste"/>
        <w:numPr>
          <w:ilvl w:val="0"/>
          <w:numId w:val="32"/>
        </w:numPr>
        <w:rPr>
          <w:lang w:val="en-US"/>
        </w:rPr>
      </w:pPr>
      <w:r w:rsidRPr="00AD6465">
        <w:rPr>
          <w:rStyle w:val="LienMthode"/>
          <w:lang w:val="en-US"/>
        </w:rPr>
        <w:t>insertStaticBaseClassesDeclaration</w:t>
      </w:r>
      <w:r>
        <w:rPr>
          <w:lang w:val="en-US"/>
        </w:rPr>
        <w:t xml:space="preserve"> to declare the static data structure </w:t>
      </w:r>
      <w:r w:rsidRPr="00AD6465">
        <w:rPr>
          <w:rStyle w:val="TexteC"/>
          <w:lang w:val="en-US"/>
        </w:rPr>
        <w:t>_frama_c_rtti_name_info_content</w:t>
      </w:r>
      <w:r>
        <w:rPr>
          <w:lang w:val="en-US"/>
        </w:rPr>
        <w:t xml:space="preserve"> inside the class,</w:t>
      </w:r>
    </w:p>
    <w:p w:rsidR="00AD6465" w:rsidRPr="00AD6465" w:rsidRDefault="00AD6465" w:rsidP="00AD6465">
      <w:pPr>
        <w:pStyle w:val="Paragraphedeliste"/>
        <w:numPr>
          <w:ilvl w:val="0"/>
          <w:numId w:val="32"/>
        </w:numPr>
        <w:rPr>
          <w:lang w:val="en-US"/>
        </w:rPr>
      </w:pPr>
      <w:r w:rsidRPr="00AD6465">
        <w:rPr>
          <w:rStyle w:val="LienMthode"/>
          <w:lang w:val="en-US"/>
        </w:rPr>
        <w:t>insertStaticRTTIDeclaration</w:t>
      </w:r>
      <w:r>
        <w:rPr>
          <w:lang w:val="en-US"/>
        </w:rPr>
        <w:t xml:space="preserve"> to declare the static data structure </w:t>
      </w:r>
      <w:r w:rsidRPr="00AD6465">
        <w:rPr>
          <w:rStyle w:val="TexteC"/>
          <w:lang w:val="en-US"/>
        </w:rPr>
        <w:t>_frama_c_rtti_name_info_node</w:t>
      </w:r>
      <w:r>
        <w:rPr>
          <w:lang w:val="en-US"/>
        </w:rPr>
        <w:t xml:space="preserve"> inside the class,</w:t>
      </w:r>
    </w:p>
    <w:p w:rsidR="00AD6465" w:rsidRDefault="00AD6465" w:rsidP="00AD6465">
      <w:pPr>
        <w:pStyle w:val="Paragraphedeliste"/>
        <w:numPr>
          <w:ilvl w:val="0"/>
          <w:numId w:val="32"/>
        </w:numPr>
        <w:rPr>
          <w:lang w:val="en-US"/>
        </w:rPr>
      </w:pPr>
      <w:r w:rsidRPr="00AD6465">
        <w:rPr>
          <w:rStyle w:val="LienMthode"/>
          <w:lang w:val="en-US"/>
        </w:rPr>
        <w:lastRenderedPageBreak/>
        <w:t>insertStaticVMTHeaderDeclaration</w:t>
      </w:r>
      <w:r>
        <w:rPr>
          <w:lang w:val="en-US"/>
        </w:rPr>
        <w:t xml:space="preserve"> to declare the static data structure </w:t>
      </w:r>
      <w:r w:rsidRPr="00AD6465">
        <w:rPr>
          <w:rStyle w:val="TexteC"/>
          <w:lang w:val="en-US"/>
        </w:rPr>
        <w:t>_frama_c_vmt_header</w:t>
      </w:r>
      <w:r>
        <w:rPr>
          <w:lang w:val="en-US"/>
        </w:rPr>
        <w:t xml:space="preserve"> inside the class, and depending on the base classes the </w:t>
      </w:r>
      <w:r w:rsidRPr="00AD6465">
        <w:rPr>
          <w:rStyle w:val="TexteC"/>
          <w:lang w:val="en-US"/>
        </w:rPr>
        <w:t>_frama_c_vmt_header_for_shift_</w:t>
      </w:r>
      <w:r w:rsidRPr="00215EBA">
        <w:rPr>
          <w:rStyle w:val="TexteC"/>
          <w:lang w:val="en-US"/>
        </w:rPr>
        <w:t>...</w:t>
      </w:r>
      <w:r>
        <w:rPr>
          <w:lang w:val="en-US"/>
        </w:rPr>
        <w:t xml:space="preserve"> data structures,</w:t>
      </w:r>
    </w:p>
    <w:p w:rsidR="00AD6465" w:rsidRDefault="00AD6465" w:rsidP="00AD6465">
      <w:pPr>
        <w:pStyle w:val="Paragraphedeliste"/>
        <w:numPr>
          <w:ilvl w:val="0"/>
          <w:numId w:val="32"/>
        </w:numPr>
        <w:rPr>
          <w:lang w:val="en-US"/>
        </w:rPr>
      </w:pPr>
      <w:r w:rsidRPr="00AD6465">
        <w:rPr>
          <w:rStyle w:val="LienMthode"/>
          <w:lang w:val="en-US"/>
        </w:rPr>
        <w:t>addPvmtSetter</w:t>
      </w:r>
      <w:r>
        <w:rPr>
          <w:lang w:val="en-US"/>
        </w:rPr>
        <w:t xml:space="preserve"> to </w:t>
      </w:r>
      <w:r w:rsidR="00094976">
        <w:rPr>
          <w:lang w:val="en-US"/>
        </w:rPr>
        <w:t>set the right virtual method table to the constructors and the destructors,</w:t>
      </w:r>
    </w:p>
    <w:p w:rsidR="00094976" w:rsidRPr="00094976" w:rsidRDefault="00094976" w:rsidP="00094976">
      <w:pPr>
        <w:rPr>
          <w:lang w:val="en-US"/>
        </w:rPr>
      </w:pPr>
    </w:p>
    <w:p w:rsidR="00094976" w:rsidRDefault="00094976" w:rsidP="00094976">
      <w:pPr>
        <w:pStyle w:val="Paragraphedeliste"/>
        <w:numPr>
          <w:ilvl w:val="0"/>
          <w:numId w:val="32"/>
        </w:numPr>
        <w:rPr>
          <w:lang w:val="en-US"/>
        </w:rPr>
      </w:pPr>
      <w:r w:rsidRPr="00094976">
        <w:rPr>
          <w:rStyle w:val="LienMthode"/>
          <w:lang w:val="en-US"/>
        </w:rPr>
        <w:t>insertRttiPrelude</w:t>
      </w:r>
      <w:r>
        <w:rPr>
          <w:lang w:val="en-US"/>
        </w:rPr>
        <w:t xml:space="preserve"> at global level to declare all the structures required by the </w:t>
      </w:r>
      <w:r w:rsidR="00332382">
        <w:rPr>
          <w:lang w:val="en-US"/>
        </w:rPr>
        <w:t>static data structures of the current class,</w:t>
      </w:r>
    </w:p>
    <w:p w:rsidR="00332382" w:rsidRPr="00332382" w:rsidRDefault="00332382" w:rsidP="00332382">
      <w:pPr>
        <w:pStyle w:val="Paragraphedeliste"/>
        <w:rPr>
          <w:lang w:val="en-US"/>
        </w:rPr>
      </w:pPr>
    </w:p>
    <w:p w:rsidR="00332382" w:rsidRDefault="00332382" w:rsidP="00332382">
      <w:pPr>
        <w:pStyle w:val="Paragraphedeliste"/>
        <w:numPr>
          <w:ilvl w:val="0"/>
          <w:numId w:val="32"/>
        </w:numPr>
        <w:rPr>
          <w:lang w:val="en-US"/>
        </w:rPr>
      </w:pPr>
      <w:r w:rsidRPr="00332382">
        <w:rPr>
          <w:rStyle w:val="LienMthode"/>
          <w:lang w:val="en-US"/>
        </w:rPr>
        <w:t>insertStaticVMTDefinition</w:t>
      </w:r>
      <w:r>
        <w:rPr>
          <w:lang w:val="en-US"/>
        </w:rPr>
        <w:t xml:space="preserve"> to define the static data structure </w:t>
      </w:r>
      <w:r w:rsidRPr="00AD6465">
        <w:rPr>
          <w:rStyle w:val="TexteC"/>
          <w:lang w:val="en-US"/>
        </w:rPr>
        <w:t>_frama_c_vmt_content</w:t>
      </w:r>
      <w:r>
        <w:rPr>
          <w:lang w:val="en-US"/>
        </w:rPr>
        <w:t xml:space="preserve"> outside the class,</w:t>
      </w:r>
    </w:p>
    <w:p w:rsidR="00332382" w:rsidRPr="00AD6465" w:rsidRDefault="00332382" w:rsidP="00332382">
      <w:pPr>
        <w:pStyle w:val="Paragraphedeliste"/>
        <w:numPr>
          <w:ilvl w:val="0"/>
          <w:numId w:val="32"/>
        </w:numPr>
        <w:rPr>
          <w:lang w:val="en-US"/>
        </w:rPr>
      </w:pPr>
      <w:r w:rsidRPr="00332382">
        <w:rPr>
          <w:rStyle w:val="LienMthode"/>
          <w:lang w:val="en-US"/>
        </w:rPr>
        <w:t>insertStaticBaseClassesDefinition</w:t>
      </w:r>
      <w:r>
        <w:rPr>
          <w:lang w:val="en-US"/>
        </w:rPr>
        <w:t xml:space="preserve"> to define the static data structure </w:t>
      </w:r>
      <w:r w:rsidRPr="00AD6465">
        <w:rPr>
          <w:rStyle w:val="TexteC"/>
          <w:lang w:val="en-US"/>
        </w:rPr>
        <w:t>_frama_c_rtti_name_info_content</w:t>
      </w:r>
      <w:r>
        <w:rPr>
          <w:lang w:val="en-US"/>
        </w:rPr>
        <w:t xml:space="preserve"> outside the class,</w:t>
      </w:r>
    </w:p>
    <w:p w:rsidR="00332382" w:rsidRDefault="00332382" w:rsidP="00332382">
      <w:pPr>
        <w:pStyle w:val="Paragraphedeliste"/>
        <w:numPr>
          <w:ilvl w:val="0"/>
          <w:numId w:val="32"/>
        </w:numPr>
        <w:rPr>
          <w:lang w:val="en-US"/>
        </w:rPr>
      </w:pPr>
      <w:r w:rsidRPr="00332382">
        <w:rPr>
          <w:rStyle w:val="LienMthode"/>
          <w:lang w:val="en-US"/>
        </w:rPr>
        <w:t>insertDeclStaticVMTHeaderDefinition</w:t>
      </w:r>
      <w:r>
        <w:rPr>
          <w:lang w:val="en-US"/>
        </w:rPr>
        <w:t xml:space="preserve"> to declare the static data structure </w:t>
      </w:r>
      <w:r w:rsidRPr="00AD6465">
        <w:rPr>
          <w:rStyle w:val="TexteC"/>
          <w:lang w:val="en-US"/>
        </w:rPr>
        <w:t>_frama_c_vmt_header</w:t>
      </w:r>
      <w:r>
        <w:rPr>
          <w:lang w:val="en-US"/>
        </w:rPr>
        <w:t xml:space="preserve"> outside the class,</w:t>
      </w:r>
    </w:p>
    <w:p w:rsidR="00332382" w:rsidRPr="00AD6465" w:rsidRDefault="00332382" w:rsidP="00332382">
      <w:pPr>
        <w:pStyle w:val="Paragraphedeliste"/>
        <w:numPr>
          <w:ilvl w:val="0"/>
          <w:numId w:val="32"/>
        </w:numPr>
        <w:rPr>
          <w:lang w:val="en-US"/>
        </w:rPr>
      </w:pPr>
      <w:r w:rsidRPr="00332382">
        <w:rPr>
          <w:rStyle w:val="LienMthode"/>
          <w:lang w:val="en-US"/>
        </w:rPr>
        <w:t>insertStaticRTTIDefinition</w:t>
      </w:r>
      <w:r>
        <w:rPr>
          <w:lang w:val="en-US"/>
        </w:rPr>
        <w:t xml:space="preserve"> to define the static data structure </w:t>
      </w:r>
      <w:r w:rsidRPr="00AD6465">
        <w:rPr>
          <w:rStyle w:val="TexteC"/>
          <w:lang w:val="en-US"/>
        </w:rPr>
        <w:t>_frama_c_rtti_name_info_node</w:t>
      </w:r>
      <w:r>
        <w:rPr>
          <w:lang w:val="en-US"/>
        </w:rPr>
        <w:t xml:space="preserve"> outside the class,</w:t>
      </w:r>
    </w:p>
    <w:p w:rsidR="00332382" w:rsidRDefault="00332382" w:rsidP="00332382">
      <w:pPr>
        <w:pStyle w:val="Paragraphedeliste"/>
        <w:numPr>
          <w:ilvl w:val="0"/>
          <w:numId w:val="32"/>
        </w:numPr>
        <w:rPr>
          <w:lang w:val="en-US"/>
        </w:rPr>
      </w:pPr>
      <w:r w:rsidRPr="00AD6465">
        <w:rPr>
          <w:rStyle w:val="LienMthode"/>
          <w:lang w:val="en-US"/>
        </w:rPr>
        <w:t>insertStaticVMTHeaderDeclaration</w:t>
      </w:r>
      <w:r>
        <w:rPr>
          <w:lang w:val="en-US"/>
        </w:rPr>
        <w:t xml:space="preserve"> to define the static data structure </w:t>
      </w:r>
      <w:r w:rsidRPr="00AD6465">
        <w:rPr>
          <w:rStyle w:val="TexteC"/>
          <w:lang w:val="en-US"/>
        </w:rPr>
        <w:t>_frama_c_vmt_header</w:t>
      </w:r>
      <w:r>
        <w:rPr>
          <w:lang w:val="en-US"/>
        </w:rPr>
        <w:t xml:space="preserve"> outside the class, and depending on the base classes the </w:t>
      </w:r>
      <w:r w:rsidRPr="00AD6465">
        <w:rPr>
          <w:rStyle w:val="TexteC"/>
          <w:lang w:val="en-US"/>
        </w:rPr>
        <w:t>_frama_c_vmt_header_for_shift_</w:t>
      </w:r>
      <w:r w:rsidRPr="00332382">
        <w:rPr>
          <w:rStyle w:val="TexteC"/>
          <w:lang w:val="en-US"/>
        </w:rPr>
        <w:t>...</w:t>
      </w:r>
      <w:r>
        <w:rPr>
          <w:lang w:val="en-US"/>
        </w:rPr>
        <w:t xml:space="preserve"> data structures,</w:t>
      </w:r>
    </w:p>
    <w:p w:rsidR="00332382" w:rsidRPr="00332382" w:rsidRDefault="00332382" w:rsidP="00332382">
      <w:pPr>
        <w:rPr>
          <w:lang w:val="en-US"/>
        </w:rPr>
      </w:pPr>
    </w:p>
    <w:p w:rsidR="00332382" w:rsidRPr="00A818B4" w:rsidRDefault="00332382" w:rsidP="00332382">
      <w:pPr>
        <w:pStyle w:val="Paragraphedeliste"/>
        <w:numPr>
          <w:ilvl w:val="0"/>
          <w:numId w:val="32"/>
        </w:numPr>
        <w:rPr>
          <w:rFonts w:ascii="Arial" w:hAnsi="Arial"/>
          <w:noProof/>
          <w:lang w:val="en-US"/>
        </w:rPr>
      </w:pPr>
      <w:r w:rsidRPr="00332382">
        <w:rPr>
          <w:rStyle w:val="LienClasseC"/>
          <w:lang w:val="en-US"/>
        </w:rPr>
        <w:t>DelayedMethodCalls</w:t>
      </w:r>
      <w:r w:rsidRPr="00332382">
        <w:rPr>
          <w:rStyle w:val="TexteC"/>
          <w:lang w:val="en-US"/>
        </w:rPr>
        <w:t>::</w:t>
      </w:r>
      <w:r w:rsidRPr="00332382">
        <w:rPr>
          <w:rStyle w:val="LienMthode"/>
          <w:lang w:val="en-US"/>
        </w:rPr>
        <w:t>updateWith</w:t>
      </w:r>
      <w:r>
        <w:rPr>
          <w:lang w:val="en-US"/>
        </w:rPr>
        <w:t xml:space="preserve"> to complete the calls to virtual method (and access to base classes) of our class by the knowledge</w:t>
      </w:r>
      <w:r w:rsidR="00456EF6">
        <w:rPr>
          <w:lang w:val="en-US"/>
        </w:rPr>
        <w:t xml:space="preserve"> of the virtual method table.</w:t>
      </w:r>
    </w:p>
    <w:p w:rsidR="00A818B4" w:rsidRPr="00A818B4" w:rsidRDefault="00A818B4" w:rsidP="00F2402D">
      <w:pPr>
        <w:pStyle w:val="Paragraphedeliste"/>
        <w:numPr>
          <w:ilvl w:val="0"/>
          <w:numId w:val="32"/>
        </w:numPr>
        <w:rPr>
          <w:rFonts w:ascii="Arial" w:hAnsi="Arial"/>
          <w:noProof/>
          <w:lang w:val="en-US"/>
        </w:rPr>
      </w:pPr>
      <w:r w:rsidRPr="00A818B4">
        <w:rPr>
          <w:rStyle w:val="LienClasseC"/>
          <w:lang w:val="en-US"/>
        </w:rPr>
        <w:t>ClassInfo</w:t>
      </w:r>
      <w:r>
        <w:rPr>
          <w:rStyle w:val="TexteC"/>
          <w:lang w:val="en-US"/>
        </w:rPr>
        <w:t>::</w:t>
      </w:r>
      <w:r w:rsidRPr="00A818B4">
        <w:rPr>
          <w:rStyle w:val="LienMthode"/>
          <w:lang w:val="en-US"/>
        </w:rPr>
        <w:t>swap</w:t>
      </w:r>
      <w:r>
        <w:rPr>
          <w:lang w:val="en-US"/>
        </w:rPr>
        <w:t xml:space="preserve"> to transfer the content of </w:t>
      </w:r>
      <w:r w:rsidRPr="00A818B4">
        <w:rPr>
          <w:rStyle w:val="LienChamps"/>
          <w:lang w:val="en-US"/>
        </w:rPr>
        <w:t>_currentClassInfo</w:t>
      </w:r>
      <w:r w:rsidRPr="00A818B4">
        <w:rPr>
          <w:rStyle w:val="TexteC"/>
          <w:lang w:val="en-US"/>
        </w:rPr>
        <w:t>.</w:t>
      </w:r>
      <w:r w:rsidRPr="00A818B4">
        <w:rPr>
          <w:rStyle w:val="LienMthode"/>
          <w:lang w:val="en-US"/>
        </w:rPr>
        <w:t>front</w:t>
      </w:r>
      <w:r w:rsidRPr="00A818B4">
        <w:rPr>
          <w:rStyle w:val="TexteC"/>
          <w:lang w:val="en-US"/>
        </w:rPr>
        <w:t>()</w:t>
      </w:r>
      <w:r>
        <w:rPr>
          <w:lang w:val="en-US"/>
        </w:rPr>
        <w:t xml:space="preserve"> into </w:t>
      </w:r>
      <w:r w:rsidR="00F2402D" w:rsidRPr="00F2402D">
        <w:rPr>
          <w:rStyle w:val="LienChamps"/>
          <w:lang w:val="en-US"/>
        </w:rPr>
        <w:t>_classInfoTable</w:t>
      </w:r>
      <w:r w:rsidR="00F2402D">
        <w:rPr>
          <w:lang w:val="en-US"/>
        </w:rPr>
        <w:t>,</w:t>
      </w:r>
    </w:p>
    <w:p w:rsidR="00A818B4" w:rsidRPr="00F2402D" w:rsidRDefault="00A818B4" w:rsidP="00A818B4">
      <w:pPr>
        <w:pStyle w:val="Paragraphedeliste"/>
        <w:numPr>
          <w:ilvl w:val="0"/>
          <w:numId w:val="32"/>
        </w:numPr>
        <w:rPr>
          <w:rFonts w:ascii="Arial" w:hAnsi="Arial"/>
          <w:noProof/>
          <w:lang w:val="en-US"/>
        </w:rPr>
      </w:pPr>
      <w:proofErr w:type="gramStart"/>
      <w:r>
        <w:rPr>
          <w:lang w:val="en-US"/>
        </w:rPr>
        <w:t>and</w:t>
      </w:r>
      <w:proofErr w:type="gramEnd"/>
      <w:r>
        <w:rPr>
          <w:lang w:val="en-US"/>
        </w:rPr>
        <w:t xml:space="preserve"> </w:t>
      </w:r>
      <w:r w:rsidRPr="00F2402D">
        <w:rPr>
          <w:rStyle w:val="LienMthode"/>
          <w:lang w:val="en-US"/>
        </w:rPr>
        <w:t>exitClass</w:t>
      </w:r>
      <w:r w:rsidRPr="00F2402D">
        <w:rPr>
          <w:rStyle w:val="TexteC"/>
          <w:lang w:val="en-US"/>
        </w:rPr>
        <w:t>()</w:t>
      </w:r>
      <w:r>
        <w:rPr>
          <w:lang w:val="en-US"/>
        </w:rPr>
        <w:t xml:space="preserve"> at the end to pop the class from the stack.</w:t>
      </w:r>
    </w:p>
    <w:p w:rsidR="00F2402D" w:rsidRPr="00215EBA" w:rsidRDefault="00F2402D" w:rsidP="00F2402D">
      <w:pPr>
        <w:rPr>
          <w:lang w:val="en-US"/>
        </w:rPr>
      </w:pPr>
    </w:p>
    <w:p w:rsidR="00F2402D" w:rsidRPr="00F2402D" w:rsidRDefault="00F2402D" w:rsidP="00F2402D">
      <w:pPr>
        <w:rPr>
          <w:lang w:val="en-US"/>
        </w:rPr>
      </w:pPr>
      <w:r w:rsidRPr="00F2402D">
        <w:rPr>
          <w:lang w:val="en-US"/>
        </w:rPr>
        <w:t xml:space="preserve">Our method is called by the </w:t>
      </w:r>
      <w:r>
        <w:rPr>
          <w:lang w:val="en-US"/>
        </w:rPr>
        <w:t xml:space="preserve">method </w:t>
      </w:r>
      <w:r w:rsidRPr="00F2402D">
        <w:rPr>
          <w:rStyle w:val="LienClasseC"/>
          <w:lang w:val="en-US"/>
        </w:rPr>
        <w:t>Visitor</w:t>
      </w:r>
      <w:r w:rsidRPr="00F2402D">
        <w:rPr>
          <w:rStyle w:val="TexteC"/>
          <w:lang w:val="en-US"/>
        </w:rPr>
        <w:t>::</w:t>
      </w:r>
      <w:r w:rsidRPr="00F2402D">
        <w:rPr>
          <w:rStyle w:val="LienMthode"/>
          <w:lang w:val="en-US"/>
        </w:rPr>
        <w:t>postLexicalVisitRecordDecl</w:t>
      </w:r>
      <w:r>
        <w:rPr>
          <w:lang w:val="en-US"/>
        </w:rPr>
        <w:t xml:space="preserve"> at the </w:t>
      </w:r>
      <w:r w:rsidR="004F229C">
        <w:rPr>
          <w:lang w:val="en-US"/>
        </w:rPr>
        <w:t>end of each class definition.</w:t>
      </w:r>
    </w:p>
    <w:p w:rsidR="00F2402D" w:rsidRPr="00F2402D" w:rsidRDefault="00F2402D" w:rsidP="00F2402D">
      <w:pPr>
        <w:pStyle w:val="Prconditions"/>
        <w:rPr>
          <w:lang w:val="en-US"/>
        </w:rPr>
      </w:pPr>
      <w:r w:rsidRPr="00F2402D">
        <w:rPr>
          <w:lang w:val="en-US"/>
        </w:rPr>
        <w:t xml:space="preserve"> The method </w:t>
      </w:r>
      <w:r w:rsidRPr="00F2402D">
        <w:rPr>
          <w:rStyle w:val="LienMthode"/>
          <w:lang w:val="en-US"/>
        </w:rPr>
        <w:t>enterClass</w:t>
      </w:r>
      <w:r w:rsidRPr="00F2402D">
        <w:rPr>
          <w:lang w:val="en-US"/>
        </w:rPr>
        <w:t xml:space="preserve"> should have been called with the </w:t>
      </w:r>
      <w:r>
        <w:rPr>
          <w:lang w:val="en-US"/>
        </w:rPr>
        <w:t>class we are exiting.</w:t>
      </w:r>
    </w:p>
    <w:p w:rsidR="00F2402D" w:rsidRPr="00F2402D" w:rsidRDefault="00F2402D" w:rsidP="00F2402D">
      <w:pPr>
        <w:pStyle w:val="Relatives"/>
        <w:rPr>
          <w:lang w:val="en-US"/>
        </w:rPr>
      </w:pPr>
      <w:r w:rsidRPr="00F2402D">
        <w:rPr>
          <w:lang w:val="en-US"/>
        </w:rPr>
        <w:t> </w:t>
      </w:r>
    </w:p>
    <w:p w:rsidR="00F2402D" w:rsidRDefault="00F2402D" w:rsidP="00F2402D">
      <w:pPr>
        <w:pStyle w:val="RelativesItem"/>
      </w:pPr>
      <w:r>
        <w:t xml:space="preserve">The </w:t>
      </w:r>
      <w:proofErr w:type="spellStart"/>
      <w:r>
        <w:t>method</w:t>
      </w:r>
      <w:proofErr w:type="spellEnd"/>
      <w:r>
        <w:t xml:space="preserve"> </w:t>
      </w:r>
      <w:r w:rsidRPr="00F2402D">
        <w:rPr>
          <w:rStyle w:val="LienMthode"/>
        </w:rPr>
        <w:t>enterClass</w:t>
      </w:r>
      <w:r>
        <w:t>,</w:t>
      </w:r>
    </w:p>
    <w:p w:rsidR="00F2402D" w:rsidRPr="00F2402D" w:rsidRDefault="00F2402D" w:rsidP="00F2402D">
      <w:pPr>
        <w:pStyle w:val="Paragraphedeliste"/>
        <w:numPr>
          <w:ilvl w:val="0"/>
          <w:numId w:val="32"/>
        </w:numPr>
        <w:rPr>
          <w:lang w:val="en-US"/>
        </w:rPr>
      </w:pPr>
      <w:r w:rsidRPr="00F2402D">
        <w:rPr>
          <w:lang w:val="en-US"/>
        </w:rPr>
        <w:t xml:space="preserve">the methods </w:t>
      </w:r>
      <w:r w:rsidRPr="00F2402D">
        <w:rPr>
          <w:rStyle w:val="LienMthode"/>
          <w:lang w:val="en-US"/>
        </w:rPr>
        <w:t>nsertStaticVMTDeclaration</w:t>
      </w:r>
      <w:r w:rsidRPr="00F2402D">
        <w:rPr>
          <w:lang w:val="en-US"/>
        </w:rPr>
        <w:t xml:space="preserve">, </w:t>
      </w:r>
      <w:r w:rsidRPr="00F2402D">
        <w:rPr>
          <w:rStyle w:val="LienMthode"/>
          <w:lang w:val="en-US"/>
        </w:rPr>
        <w:t>insertStaticBaseClassesDeclaration</w:t>
      </w:r>
      <w:r w:rsidRPr="00F2402D">
        <w:rPr>
          <w:lang w:val="en-US"/>
        </w:rPr>
        <w:t xml:space="preserve">, </w:t>
      </w:r>
      <w:r w:rsidRPr="00F2402D">
        <w:rPr>
          <w:rStyle w:val="LienMthode"/>
          <w:lang w:val="en-US"/>
        </w:rPr>
        <w:t>insertStaticRTTIDeclaration</w:t>
      </w:r>
      <w:r w:rsidRPr="00F2402D">
        <w:rPr>
          <w:lang w:val="en-US"/>
        </w:rPr>
        <w:t>,</w:t>
      </w:r>
      <w:r>
        <w:rPr>
          <w:lang w:val="en-US"/>
        </w:rPr>
        <w:t xml:space="preserve"> </w:t>
      </w:r>
      <w:r w:rsidRPr="00F2402D">
        <w:rPr>
          <w:rStyle w:val="LienMthode"/>
          <w:lang w:val="en-US"/>
        </w:rPr>
        <w:t>insertStaticVMTHeaderDeclaration</w:t>
      </w:r>
      <w:r w:rsidRPr="00F2402D">
        <w:rPr>
          <w:lang w:val="en-US"/>
        </w:rPr>
        <w:t>,</w:t>
      </w:r>
    </w:p>
    <w:p w:rsidR="00F2402D" w:rsidRDefault="00F2402D" w:rsidP="00F2402D">
      <w:pPr>
        <w:pStyle w:val="Paragraphedeliste"/>
        <w:numPr>
          <w:ilvl w:val="0"/>
          <w:numId w:val="32"/>
        </w:numPr>
        <w:rPr>
          <w:lang w:val="en-US"/>
        </w:rPr>
      </w:pPr>
      <w:r w:rsidRPr="00F2402D">
        <w:rPr>
          <w:lang w:val="en-US"/>
        </w:rPr>
        <w:t xml:space="preserve">the </w:t>
      </w:r>
      <w:r>
        <w:rPr>
          <w:lang w:val="en-US"/>
        </w:rPr>
        <w:t>method</w:t>
      </w:r>
      <w:r w:rsidRPr="00F2402D">
        <w:rPr>
          <w:lang w:val="en-US"/>
        </w:rPr>
        <w:t xml:space="preserve"> </w:t>
      </w:r>
      <w:r w:rsidRPr="00AD6465">
        <w:rPr>
          <w:rStyle w:val="LienMthode"/>
          <w:lang w:val="en-US"/>
        </w:rPr>
        <w:t>addPvmtSetter</w:t>
      </w:r>
      <w:r>
        <w:rPr>
          <w:lang w:val="en-US"/>
        </w:rPr>
        <w:t>,</w:t>
      </w:r>
    </w:p>
    <w:p w:rsidR="00F2402D" w:rsidRDefault="00F2402D" w:rsidP="00F2402D">
      <w:pPr>
        <w:pStyle w:val="Paragraphedeliste"/>
        <w:numPr>
          <w:ilvl w:val="0"/>
          <w:numId w:val="32"/>
        </w:numPr>
        <w:rPr>
          <w:lang w:val="en-US"/>
        </w:rPr>
      </w:pPr>
      <w:r w:rsidRPr="00F2402D">
        <w:rPr>
          <w:lang w:val="en-US"/>
        </w:rPr>
        <w:t xml:space="preserve">the </w:t>
      </w:r>
      <w:r>
        <w:rPr>
          <w:lang w:val="en-US"/>
        </w:rPr>
        <w:t>method</w:t>
      </w:r>
      <w:r w:rsidRPr="00F2402D">
        <w:rPr>
          <w:lang w:val="en-US"/>
        </w:rPr>
        <w:t xml:space="preserve"> </w:t>
      </w:r>
      <w:r w:rsidRPr="00094976">
        <w:rPr>
          <w:rStyle w:val="LienMthode"/>
          <w:lang w:val="en-US"/>
        </w:rPr>
        <w:t>insertRttiPrelude</w:t>
      </w:r>
      <w:r>
        <w:rPr>
          <w:lang w:val="en-US"/>
        </w:rPr>
        <w:t>,</w:t>
      </w:r>
    </w:p>
    <w:p w:rsidR="00F2402D" w:rsidRPr="00F2402D" w:rsidRDefault="00F2402D" w:rsidP="00F2402D">
      <w:pPr>
        <w:pStyle w:val="Paragraphedeliste"/>
        <w:numPr>
          <w:ilvl w:val="0"/>
          <w:numId w:val="32"/>
        </w:numPr>
        <w:rPr>
          <w:lang w:val="en-US"/>
        </w:rPr>
      </w:pPr>
      <w:r w:rsidRPr="00F2402D">
        <w:rPr>
          <w:lang w:val="en-US"/>
        </w:rPr>
        <w:t xml:space="preserve">the methods </w:t>
      </w:r>
      <w:r w:rsidRPr="00F2402D">
        <w:rPr>
          <w:rStyle w:val="LienMthode"/>
          <w:lang w:val="en-US"/>
        </w:rPr>
        <w:t>insertStaticVMTDefinition</w:t>
      </w:r>
      <w:r w:rsidRPr="00F2402D">
        <w:rPr>
          <w:lang w:val="en-US"/>
        </w:rPr>
        <w:t xml:space="preserve">, </w:t>
      </w:r>
      <w:r w:rsidRPr="00F2402D">
        <w:rPr>
          <w:rStyle w:val="LienMthode"/>
          <w:lang w:val="en-US"/>
        </w:rPr>
        <w:t>insertStaticBaseClassesDefinition</w:t>
      </w:r>
      <w:r w:rsidRPr="00F2402D">
        <w:rPr>
          <w:lang w:val="en-US"/>
        </w:rPr>
        <w:t xml:space="preserve">, </w:t>
      </w:r>
      <w:r w:rsidRPr="00F2402D">
        <w:rPr>
          <w:rStyle w:val="LienMthode"/>
          <w:lang w:val="en-US"/>
        </w:rPr>
        <w:t>insertDeclStaticVMTHeaderDefinition</w:t>
      </w:r>
      <w:r w:rsidRPr="00F2402D">
        <w:rPr>
          <w:lang w:val="en-US"/>
        </w:rPr>
        <w:t xml:space="preserve">, </w:t>
      </w:r>
      <w:r w:rsidRPr="00F2402D">
        <w:rPr>
          <w:rStyle w:val="LienMthode"/>
          <w:lang w:val="en-US"/>
        </w:rPr>
        <w:t>insertStaticRTTIDefinition</w:t>
      </w:r>
      <w:r w:rsidRPr="00F2402D">
        <w:rPr>
          <w:lang w:val="en-US"/>
        </w:rPr>
        <w:t xml:space="preserve">, </w:t>
      </w:r>
      <w:r w:rsidRPr="00F2402D">
        <w:rPr>
          <w:rStyle w:val="LienMthode"/>
          <w:lang w:val="en-US"/>
        </w:rPr>
        <w:t>insertStaticVMTHeaderDeclaration</w:t>
      </w:r>
      <w:r w:rsidRPr="00F2402D">
        <w:rPr>
          <w:lang w:val="en-US"/>
        </w:rPr>
        <w:t>,</w:t>
      </w:r>
    </w:p>
    <w:p w:rsidR="00F2402D" w:rsidRDefault="00F2402D" w:rsidP="00F2402D">
      <w:pPr>
        <w:pStyle w:val="Paragraphedeliste"/>
        <w:numPr>
          <w:ilvl w:val="0"/>
          <w:numId w:val="32"/>
        </w:numPr>
        <w:rPr>
          <w:lang w:val="en-US"/>
        </w:rPr>
      </w:pPr>
      <w:r w:rsidRPr="00F2402D">
        <w:rPr>
          <w:lang w:val="en-US"/>
        </w:rPr>
        <w:t>the method</w:t>
      </w:r>
      <w:r>
        <w:rPr>
          <w:lang w:val="en-US"/>
        </w:rPr>
        <w:t>s</w:t>
      </w:r>
      <w:r w:rsidRPr="00F2402D">
        <w:rPr>
          <w:lang w:val="en-US"/>
        </w:rPr>
        <w:t xml:space="preserve"> </w:t>
      </w:r>
      <w:r w:rsidRPr="00F2402D">
        <w:rPr>
          <w:rStyle w:val="LienClasseC"/>
          <w:lang w:val="en-US"/>
        </w:rPr>
        <w:t>DelayedMethodCalls</w:t>
      </w:r>
      <w:r w:rsidRPr="00F2402D">
        <w:rPr>
          <w:rStyle w:val="TexteC"/>
          <w:lang w:val="en-US"/>
        </w:rPr>
        <w:t>::</w:t>
      </w:r>
      <w:r w:rsidRPr="00F2402D">
        <w:rPr>
          <w:rStyle w:val="LienMthode"/>
          <w:lang w:val="en-US"/>
        </w:rPr>
        <w:t>updateWith</w:t>
      </w:r>
      <w:r w:rsidRPr="00F2402D">
        <w:rPr>
          <w:lang w:val="en-US"/>
        </w:rPr>
        <w:t xml:space="preserve"> and </w:t>
      </w:r>
      <w:r w:rsidRPr="00F2402D">
        <w:rPr>
          <w:rStyle w:val="LienMthode"/>
          <w:lang w:val="en-US"/>
        </w:rPr>
        <w:t>exitClass</w:t>
      </w:r>
      <w:r w:rsidRPr="00F2402D">
        <w:rPr>
          <w:rStyle w:val="TexteC"/>
          <w:lang w:val="en-US"/>
        </w:rPr>
        <w:t>()</w:t>
      </w:r>
      <w:r w:rsidRPr="00F2402D">
        <w:rPr>
          <w:lang w:val="en-US"/>
        </w:rPr>
        <w:t>,</w:t>
      </w:r>
    </w:p>
    <w:p w:rsidR="00F2402D" w:rsidRDefault="00F2402D" w:rsidP="00F2402D">
      <w:pPr>
        <w:pStyle w:val="Paragraphedeliste"/>
        <w:numPr>
          <w:ilvl w:val="0"/>
          <w:numId w:val="32"/>
        </w:numPr>
        <w:rPr>
          <w:lang w:val="en-US"/>
        </w:rPr>
      </w:pPr>
      <w:proofErr w:type="gramStart"/>
      <w:r>
        <w:rPr>
          <w:lang w:val="en-US"/>
        </w:rPr>
        <w:t>the</w:t>
      </w:r>
      <w:proofErr w:type="gramEnd"/>
      <w:r>
        <w:rPr>
          <w:lang w:val="en-US"/>
        </w:rPr>
        <w:t xml:space="preserve"> method </w:t>
      </w:r>
      <w:r w:rsidRPr="00F2402D">
        <w:rPr>
          <w:rStyle w:val="LienClasseC"/>
          <w:lang w:val="en-US"/>
        </w:rPr>
        <w:t>Visitor</w:t>
      </w:r>
      <w:r w:rsidRPr="00F2402D">
        <w:rPr>
          <w:rStyle w:val="TexteC"/>
          <w:lang w:val="en-US"/>
        </w:rPr>
        <w:t>::</w:t>
      </w:r>
      <w:r w:rsidRPr="00F2402D">
        <w:rPr>
          <w:rStyle w:val="LienMthode"/>
          <w:lang w:val="en-US"/>
        </w:rPr>
        <w:t>postLexicalVisitRecordDecl</w:t>
      </w:r>
      <w:r>
        <w:rPr>
          <w:lang w:val="en-US"/>
        </w:rPr>
        <w:t>.</w:t>
      </w:r>
    </w:p>
    <w:p w:rsidR="00C65682" w:rsidRDefault="00C65682" w:rsidP="00C65682">
      <w:pPr>
        <w:pStyle w:val="EntteMthode"/>
        <w:rPr>
          <w:lang w:val="en-US"/>
        </w:rPr>
      </w:pPr>
      <w:r w:rsidRPr="00C65682">
        <w:rPr>
          <w:b/>
          <w:lang w:val="en-US"/>
        </w:rPr>
        <w:t>const</w:t>
      </w:r>
      <w:r w:rsidRPr="00C65682">
        <w:rPr>
          <w:lang w:val="en-US"/>
        </w:rPr>
        <w:t xml:space="preserve"> </w:t>
      </w:r>
      <w:r w:rsidRPr="00C65682">
        <w:rPr>
          <w:rStyle w:val="LienClasseC"/>
          <w:lang w:val="en-US"/>
        </w:rPr>
        <w:t>ClassInfo</w:t>
      </w:r>
      <w:r w:rsidRPr="00C65682">
        <w:rPr>
          <w:lang w:val="en-US"/>
        </w:rPr>
        <w:t xml:space="preserve">* </w:t>
      </w:r>
      <w:r w:rsidRPr="00C65682">
        <w:rPr>
          <w:rStyle w:val="DfinitionMthode"/>
          <w:lang w:val="en-US"/>
        </w:rPr>
        <w:t>getClassInfo</w:t>
      </w:r>
      <w:r w:rsidRPr="00C65682">
        <w:rPr>
          <w:lang w:val="en-US"/>
        </w:rPr>
        <w:t>(</w:t>
      </w:r>
      <w:r w:rsidRPr="00C65682">
        <w:rPr>
          <w:b/>
          <w:lang w:val="en-US"/>
        </w:rPr>
        <w:t>const</w:t>
      </w:r>
      <w:r w:rsidRPr="00C65682">
        <w:rPr>
          <w:lang w:val="en-US"/>
        </w:rPr>
        <w:t xml:space="preserve"> </w:t>
      </w:r>
      <w:r w:rsidRPr="00C65682">
        <w:rPr>
          <w:rStyle w:val="LienUnit"/>
          <w:lang w:val="en-US"/>
        </w:rPr>
        <w:t>clang</w:t>
      </w:r>
      <w:r w:rsidRPr="00C65682">
        <w:rPr>
          <w:lang w:val="en-US"/>
        </w:rPr>
        <w:t>::</w:t>
      </w:r>
      <w:r w:rsidRPr="00C65682">
        <w:rPr>
          <w:rStyle w:val="LienClasseC"/>
          <w:lang w:val="en-US"/>
        </w:rPr>
        <w:t>CXXRecordDecl</w:t>
      </w:r>
      <w:r w:rsidRPr="00C65682">
        <w:rPr>
          <w:lang w:val="en-US"/>
        </w:rPr>
        <w:t xml:space="preserve">* source) </w:t>
      </w:r>
      <w:r w:rsidRPr="00C65682">
        <w:rPr>
          <w:b/>
          <w:lang w:val="en-US"/>
        </w:rPr>
        <w:t>const</w:t>
      </w:r>
      <w:r>
        <w:rPr>
          <w:lang w:val="en-US"/>
        </w:rPr>
        <w:t>;</w:t>
      </w:r>
    </w:p>
    <w:p w:rsidR="00C65682" w:rsidRDefault="00847BFD" w:rsidP="00C65682">
      <w:pPr>
        <w:rPr>
          <w:lang w:val="en-US"/>
        </w:rPr>
      </w:pPr>
      <w:r>
        <w:rPr>
          <w:lang w:val="en-US"/>
        </w:rPr>
        <w:t xml:space="preserve">Return the </w:t>
      </w:r>
      <w:r w:rsidRPr="00215EBA">
        <w:rPr>
          <w:rStyle w:val="LienClasseC"/>
          <w:lang w:val="en-US"/>
        </w:rPr>
        <w:t>ClassInfo</w:t>
      </w:r>
      <w:r>
        <w:rPr>
          <w:lang w:val="en-US"/>
        </w:rPr>
        <w:t xml:space="preserve"> associated to the class </w:t>
      </w:r>
      <w:r w:rsidRPr="00215EBA">
        <w:rPr>
          <w:rStyle w:val="TexteC"/>
          <w:lang w:val="en-US"/>
        </w:rPr>
        <w:t>source</w:t>
      </w:r>
      <w:r>
        <w:rPr>
          <w:lang w:val="en-US"/>
        </w:rPr>
        <w:t xml:space="preserve">. This information is complete if </w:t>
      </w:r>
      <w:r w:rsidRPr="00215EBA">
        <w:rPr>
          <w:rStyle w:val="TexteC"/>
          <w:lang w:val="en-US"/>
        </w:rPr>
        <w:t>source</w:t>
      </w:r>
      <w:r>
        <w:rPr>
          <w:lang w:val="en-US"/>
        </w:rPr>
        <w:t xml:space="preserve"> is present in </w:t>
      </w:r>
      <w:r w:rsidRPr="00847BFD">
        <w:rPr>
          <w:rStyle w:val="LienChamps"/>
          <w:lang w:val="en-US"/>
        </w:rPr>
        <w:t>_classInfoTable</w:t>
      </w:r>
      <w:r>
        <w:rPr>
          <w:lang w:val="en-US"/>
        </w:rPr>
        <w:t xml:space="preserve">. It is under construction if it is in the </w:t>
      </w:r>
      <w:proofErr w:type="gramStart"/>
      <w:r>
        <w:rPr>
          <w:lang w:val="en-US"/>
        </w:rPr>
        <w:t>fields</w:t>
      </w:r>
      <w:proofErr w:type="gramEnd"/>
      <w:r>
        <w:rPr>
          <w:lang w:val="en-US"/>
        </w:rPr>
        <w:t xml:space="preserve"> </w:t>
      </w:r>
      <w:r w:rsidRPr="00847BFD">
        <w:rPr>
          <w:rStyle w:val="LienChamps"/>
          <w:lang w:val="en-US"/>
        </w:rPr>
        <w:t>_currentClass</w:t>
      </w:r>
      <w:r>
        <w:rPr>
          <w:lang w:val="en-US"/>
        </w:rPr>
        <w:t xml:space="preserve"> / </w:t>
      </w:r>
      <w:r w:rsidRPr="00847BFD">
        <w:rPr>
          <w:rStyle w:val="LienChamps"/>
          <w:lang w:val="en-US"/>
        </w:rPr>
        <w:t>_currentClassInfo</w:t>
      </w:r>
      <w:r>
        <w:rPr>
          <w:lang w:val="en-US"/>
        </w:rPr>
        <w:t>.</w:t>
      </w:r>
      <w:r w:rsidR="00602A0A">
        <w:rPr>
          <w:lang w:val="en-US"/>
        </w:rPr>
        <w:t xml:space="preserve"> Under construction means that the base classes are present, but some virtual methods may be missing. Our method returns </w:t>
      </w:r>
      <w:r w:rsidR="00602A0A" w:rsidRPr="00215EBA">
        <w:rPr>
          <w:rStyle w:val="TexteC"/>
          <w:b/>
          <w:lang w:val="en-US"/>
        </w:rPr>
        <w:t>nullptr</w:t>
      </w:r>
      <w:r w:rsidR="00602A0A">
        <w:rPr>
          <w:lang w:val="en-US"/>
        </w:rPr>
        <w:t xml:space="preserve"> if </w:t>
      </w:r>
      <w:r w:rsidR="00602A0A" w:rsidRPr="00215EBA">
        <w:rPr>
          <w:rStyle w:val="TexteC"/>
          <w:lang w:val="en-US"/>
        </w:rPr>
        <w:t>source</w:t>
      </w:r>
      <w:r w:rsidR="00602A0A">
        <w:rPr>
          <w:lang w:val="en-US"/>
        </w:rPr>
        <w:t xml:space="preserve"> is neither present in </w:t>
      </w:r>
      <w:r w:rsidR="00602A0A" w:rsidRPr="00847BFD">
        <w:rPr>
          <w:rStyle w:val="LienChamps"/>
          <w:lang w:val="en-US"/>
        </w:rPr>
        <w:t>_classInfoTable</w:t>
      </w:r>
      <w:r w:rsidR="00602A0A">
        <w:rPr>
          <w:lang w:val="en-US"/>
        </w:rPr>
        <w:t xml:space="preserve"> nor in </w:t>
      </w:r>
      <w:r w:rsidR="00602A0A" w:rsidRPr="00215EBA">
        <w:rPr>
          <w:rStyle w:val="LienChamps"/>
          <w:lang w:val="en-US"/>
        </w:rPr>
        <w:t>_currentClass</w:t>
      </w:r>
      <w:r w:rsidR="00602A0A">
        <w:rPr>
          <w:lang w:val="en-US"/>
        </w:rPr>
        <w:t>.</w:t>
      </w:r>
    </w:p>
    <w:p w:rsidR="00602A0A" w:rsidRDefault="00602A0A" w:rsidP="00C65682">
      <w:pPr>
        <w:rPr>
          <w:lang w:val="en-US"/>
        </w:rPr>
      </w:pPr>
    </w:p>
    <w:p w:rsidR="00602A0A" w:rsidRDefault="00602A0A" w:rsidP="00C65682">
      <w:pPr>
        <w:rPr>
          <w:lang w:val="en-US"/>
        </w:rPr>
      </w:pPr>
      <w:r>
        <w:rPr>
          <w:lang w:val="en-US"/>
        </w:rPr>
        <w:t xml:space="preserve">Our method is </w:t>
      </w:r>
      <w:r w:rsidR="00504D58">
        <w:rPr>
          <w:lang w:val="en-US"/>
        </w:rPr>
        <w:t>a</w:t>
      </w:r>
      <w:r>
        <w:rPr>
          <w:lang w:val="en-US"/>
        </w:rPr>
        <w:t xml:space="preserve"> </w:t>
      </w:r>
      <w:r w:rsidR="00504D58">
        <w:rPr>
          <w:lang w:val="en-US"/>
        </w:rPr>
        <w:t xml:space="preserve">helper method for the method </w:t>
      </w:r>
      <w:r w:rsidR="00504D58" w:rsidRPr="00215EBA">
        <w:rPr>
          <w:rStyle w:val="LienMthode"/>
          <w:lang w:val="en-US"/>
        </w:rPr>
        <w:t>getPvmt</w:t>
      </w:r>
      <w:r w:rsidR="00504D58">
        <w:rPr>
          <w:lang w:val="en-US"/>
        </w:rPr>
        <w:t xml:space="preserve"> as example.</w:t>
      </w:r>
    </w:p>
    <w:p w:rsidR="00504D58" w:rsidRDefault="00504D58" w:rsidP="00504D58">
      <w:pPr>
        <w:pStyle w:val="Relatives"/>
        <w:rPr>
          <w:lang w:val="en-US"/>
        </w:rPr>
      </w:pPr>
    </w:p>
    <w:p w:rsidR="00504D58" w:rsidRDefault="00504D58" w:rsidP="00504D58">
      <w:pPr>
        <w:pStyle w:val="RelativesItem"/>
        <w:rPr>
          <w:lang w:val="en-US"/>
        </w:rPr>
      </w:pPr>
      <w:r>
        <w:rPr>
          <w:lang w:val="en-US"/>
        </w:rPr>
        <w:t xml:space="preserve">The fields </w:t>
      </w:r>
      <w:r w:rsidRPr="00847BFD">
        <w:rPr>
          <w:rStyle w:val="LienChamps"/>
          <w:lang w:val="en-US"/>
        </w:rPr>
        <w:t>_classInfoTable</w:t>
      </w:r>
      <w:r>
        <w:rPr>
          <w:lang w:val="en-US"/>
        </w:rPr>
        <w:t xml:space="preserve">, </w:t>
      </w:r>
      <w:r w:rsidRPr="00847BFD">
        <w:rPr>
          <w:rStyle w:val="LienChamps"/>
          <w:lang w:val="en-US"/>
        </w:rPr>
        <w:t>_currentClass</w:t>
      </w:r>
      <w:r>
        <w:rPr>
          <w:lang w:val="en-US"/>
        </w:rPr>
        <w:t xml:space="preserve"> and </w:t>
      </w:r>
      <w:r w:rsidRPr="00847BFD">
        <w:rPr>
          <w:rStyle w:val="LienChamps"/>
          <w:lang w:val="en-US"/>
        </w:rPr>
        <w:t>_currentClassInfo</w:t>
      </w:r>
      <w:r>
        <w:rPr>
          <w:lang w:val="en-US"/>
        </w:rPr>
        <w:t>,</w:t>
      </w:r>
    </w:p>
    <w:p w:rsidR="00504D58" w:rsidRPr="00C65682" w:rsidRDefault="00504D58" w:rsidP="00504D58">
      <w:pPr>
        <w:pStyle w:val="RelativesItem"/>
        <w:rPr>
          <w:lang w:val="en-US"/>
        </w:rPr>
      </w:pPr>
      <w:proofErr w:type="gramStart"/>
      <w:r>
        <w:rPr>
          <w:lang w:val="en-US"/>
        </w:rPr>
        <w:t>the</w:t>
      </w:r>
      <w:proofErr w:type="gramEnd"/>
      <w:r>
        <w:rPr>
          <w:lang w:val="en-US"/>
        </w:rPr>
        <w:t xml:space="preserve"> method </w:t>
      </w:r>
      <w:r w:rsidRPr="00504D58">
        <w:rPr>
          <w:rStyle w:val="LienMthode"/>
        </w:rPr>
        <w:t>getPvmt</w:t>
      </w:r>
      <w:r>
        <w:rPr>
          <w:lang w:val="en-US"/>
        </w:rPr>
        <w:t>.</w:t>
      </w:r>
    </w:p>
    <w:p w:rsidR="002332D3" w:rsidRPr="002B1A9A" w:rsidRDefault="002332D3" w:rsidP="002332D3">
      <w:pPr>
        <w:pStyle w:val="EntteMthode"/>
        <w:rPr>
          <w:lang w:val="en-US"/>
        </w:rPr>
      </w:pPr>
      <w:r w:rsidRPr="00F83CF2">
        <w:rPr>
          <w:rStyle w:val="LienType"/>
          <w:lang w:val="en-US"/>
        </w:rPr>
        <w:t>expression</w:t>
      </w:r>
      <w:r w:rsidRPr="00F83CF2">
        <w:rPr>
          <w:lang w:val="en-US"/>
        </w:rPr>
        <w:t xml:space="preserve"> </w:t>
      </w:r>
      <w:r w:rsidRPr="00566A15">
        <w:rPr>
          <w:rStyle w:val="DfinitionMthode"/>
          <w:lang w:val="en-US"/>
        </w:rPr>
        <w:t>getPvmt</w:t>
      </w:r>
      <w:r w:rsidRPr="00F83CF2">
        <w:rPr>
          <w:lang w:val="en-US"/>
        </w:rPr>
        <w:t>(</w:t>
      </w:r>
      <w:r w:rsidRPr="00F83CF2">
        <w:rPr>
          <w:b/>
          <w:lang w:val="en-US"/>
        </w:rPr>
        <w:t>const</w:t>
      </w:r>
      <w:r w:rsidRPr="00F83CF2">
        <w:rPr>
          <w:lang w:val="en-US"/>
        </w:rPr>
        <w:t xml:space="preserve"> </w:t>
      </w:r>
      <w:r w:rsidRPr="00F83CF2">
        <w:rPr>
          <w:rStyle w:val="LienClasseC"/>
          <w:lang w:val="en-US"/>
        </w:rPr>
        <w:t>Clang_utils</w:t>
      </w:r>
      <w:r w:rsidRPr="00F83CF2">
        <w:rPr>
          <w:lang w:val="en-US"/>
        </w:rPr>
        <w:t>&amp; utils,</w:t>
      </w:r>
      <w:r>
        <w:rPr>
          <w:lang w:val="en-US"/>
        </w:rPr>
        <w:t xml:space="preserve"> </w:t>
      </w:r>
      <w:r w:rsidRPr="00F83CF2">
        <w:rPr>
          <w:b/>
          <w:lang w:val="en-US"/>
        </w:rPr>
        <w:t>const</w:t>
      </w:r>
      <w:r w:rsidRPr="00F83CF2">
        <w:rPr>
          <w:lang w:val="en-US"/>
        </w:rPr>
        <w:t xml:space="preserve"> </w:t>
      </w:r>
      <w:r w:rsidRPr="00F83CF2">
        <w:rPr>
          <w:rStyle w:val="LienUnit"/>
          <w:lang w:val="en-US"/>
        </w:rPr>
        <w:t>clang</w:t>
      </w:r>
      <w:r w:rsidRPr="00F83CF2">
        <w:rPr>
          <w:lang w:val="en-US"/>
        </w:rPr>
        <w:t>::</w:t>
      </w:r>
      <w:r w:rsidRPr="00F83CF2">
        <w:rPr>
          <w:rStyle w:val="LienClasseC"/>
          <w:lang w:val="en-US"/>
        </w:rPr>
        <w:t>CXXRecordDecl</w:t>
      </w:r>
      <w:r w:rsidRPr="00F83CF2">
        <w:rPr>
          <w:lang w:val="en-US"/>
        </w:rPr>
        <w:t xml:space="preserve">* source, </w:t>
      </w:r>
      <w:r w:rsidRPr="00F83CF2">
        <w:rPr>
          <w:rStyle w:val="LienType"/>
          <w:lang w:val="en-US"/>
        </w:rPr>
        <w:t>expression</w:t>
      </w:r>
      <w:r w:rsidRPr="00F83CF2">
        <w:rPr>
          <w:lang w:val="en-US"/>
        </w:rPr>
        <w:t xml:space="preserve"> arg) </w:t>
      </w:r>
      <w:r w:rsidRPr="00F83CF2">
        <w:rPr>
          <w:b/>
          <w:lang w:val="en-US"/>
        </w:rPr>
        <w:t>const</w:t>
      </w:r>
      <w:r w:rsidRPr="00F83CF2">
        <w:rPr>
          <w:lang w:val="en-US"/>
        </w:rPr>
        <w:t>;</w:t>
      </w:r>
    </w:p>
    <w:p w:rsidR="002332D3" w:rsidRDefault="004F229C" w:rsidP="002332D3">
      <w:pPr>
        <w:rPr>
          <w:lang w:val="en-US"/>
        </w:rPr>
      </w:pPr>
      <w:r>
        <w:rPr>
          <w:lang w:val="en-US"/>
        </w:rPr>
        <w:t xml:space="preserve">Return an expression that gives an access to the virtual method table of </w:t>
      </w:r>
      <w:r w:rsidRPr="00241364">
        <w:rPr>
          <w:rStyle w:val="TexteC"/>
          <w:lang w:val="en-US"/>
        </w:rPr>
        <w:t>arg</w:t>
      </w:r>
      <w:r w:rsidR="00241364">
        <w:rPr>
          <w:lang w:val="en-US"/>
        </w:rPr>
        <w:t xml:space="preserve">; the type of </w:t>
      </w:r>
      <w:r w:rsidR="00241364" w:rsidRPr="00241364">
        <w:rPr>
          <w:rStyle w:val="TexteC"/>
          <w:lang w:val="en-US"/>
        </w:rPr>
        <w:t>arg</w:t>
      </w:r>
      <w:r w:rsidR="00241364">
        <w:rPr>
          <w:lang w:val="en-US"/>
        </w:rPr>
        <w:t xml:space="preserve"> is a (</w:t>
      </w:r>
      <w:r w:rsidR="00241364" w:rsidRPr="00215EBA">
        <w:rPr>
          <w:rStyle w:val="TexteC"/>
          <w:b/>
          <w:lang w:val="en-US"/>
        </w:rPr>
        <w:t>this</w:t>
      </w:r>
      <w:r w:rsidR="00241364">
        <w:rPr>
          <w:lang w:val="en-US"/>
        </w:rPr>
        <w:t xml:space="preserve">) pointer on </w:t>
      </w:r>
      <w:r w:rsidR="00241364" w:rsidRPr="00241364">
        <w:rPr>
          <w:rStyle w:val="TexteC"/>
          <w:lang w:val="en-US"/>
        </w:rPr>
        <w:t>source</w:t>
      </w:r>
      <w:r w:rsidR="00241364">
        <w:rPr>
          <w:lang w:val="en-US"/>
        </w:rPr>
        <w:t>.</w:t>
      </w:r>
    </w:p>
    <w:p w:rsidR="00241364" w:rsidRDefault="00241364" w:rsidP="002332D3">
      <w:pPr>
        <w:rPr>
          <w:lang w:val="en-US"/>
        </w:rPr>
      </w:pPr>
    </w:p>
    <w:p w:rsidR="00241364" w:rsidRDefault="00241364" w:rsidP="002332D3">
      <w:pPr>
        <w:rPr>
          <w:lang w:val="en-US"/>
        </w:rPr>
      </w:pPr>
      <w:r>
        <w:rPr>
          <w:lang w:val="en-US"/>
        </w:rPr>
        <w:t>The implementation calls the method</w:t>
      </w:r>
      <w:r w:rsidR="00602A0A">
        <w:rPr>
          <w:lang w:val="en-US"/>
        </w:rPr>
        <w:t>s</w:t>
      </w:r>
      <w:r>
        <w:rPr>
          <w:lang w:val="en-US"/>
        </w:rPr>
        <w:t xml:space="preserve"> </w:t>
      </w:r>
      <w:r w:rsidR="00602A0A" w:rsidRPr="00215EBA">
        <w:rPr>
          <w:rStyle w:val="LienMthode"/>
          <w:lang w:val="en-US"/>
        </w:rPr>
        <w:t>getClassInfo</w:t>
      </w:r>
      <w:r w:rsidR="00602A0A">
        <w:rPr>
          <w:lang w:val="en-US"/>
        </w:rPr>
        <w:t xml:space="preserve">, </w:t>
      </w:r>
      <w:r w:rsidRPr="00734328">
        <w:rPr>
          <w:rStyle w:val="LienClasseC"/>
          <w:lang w:val="en-US"/>
        </w:rPr>
        <w:t>ClassInfo</w:t>
      </w:r>
      <w:r w:rsidRPr="00734328">
        <w:rPr>
          <w:rStyle w:val="TexteC"/>
          <w:lang w:val="en-US"/>
        </w:rPr>
        <w:t>::</w:t>
      </w:r>
      <w:r w:rsidRPr="00241364">
        <w:rPr>
          <w:rStyle w:val="LienMthode"/>
          <w:lang w:val="en-US"/>
        </w:rPr>
        <w:t>hasPvmtAsFirstField</w:t>
      </w:r>
      <w:r>
        <w:rPr>
          <w:lang w:val="en-US"/>
        </w:rPr>
        <w:t xml:space="preserve">, </w:t>
      </w:r>
      <w:r w:rsidRPr="00734328">
        <w:rPr>
          <w:rStyle w:val="LienClasseC"/>
          <w:lang w:val="en-US"/>
        </w:rPr>
        <w:t>ClassInfo</w:t>
      </w:r>
      <w:r w:rsidRPr="00734328">
        <w:rPr>
          <w:rStyle w:val="TexteC"/>
          <w:lang w:val="en-US"/>
        </w:rPr>
        <w:t>::</w:t>
      </w:r>
      <w:r w:rsidRPr="00241364">
        <w:rPr>
          <w:rStyle w:val="LienMthode"/>
          <w:lang w:val="en-US"/>
        </w:rPr>
        <w:t>getPvmtField</w:t>
      </w:r>
      <w:r w:rsidR="00734328">
        <w:rPr>
          <w:lang w:val="en-US"/>
        </w:rPr>
        <w:t xml:space="preserve"> if the pointer on the virtual method table is not the first field of the class </w:t>
      </w:r>
      <w:r w:rsidR="00734328" w:rsidRPr="00215EBA">
        <w:rPr>
          <w:rStyle w:val="TexteC"/>
          <w:lang w:val="en-US"/>
        </w:rPr>
        <w:t>source</w:t>
      </w:r>
      <w:r w:rsidR="00734328">
        <w:rPr>
          <w:lang w:val="en-US"/>
        </w:rPr>
        <w:t>.</w:t>
      </w:r>
    </w:p>
    <w:p w:rsidR="004D3326" w:rsidRDefault="004D3326" w:rsidP="002332D3">
      <w:pPr>
        <w:rPr>
          <w:lang w:val="en-US"/>
        </w:rPr>
      </w:pPr>
    </w:p>
    <w:p w:rsidR="004D3326" w:rsidRDefault="004D3326" w:rsidP="002332D3">
      <w:pPr>
        <w:rPr>
          <w:lang w:val="en-US"/>
        </w:rPr>
      </w:pPr>
      <w:r>
        <w:rPr>
          <w:lang w:val="en-US"/>
        </w:rPr>
        <w:t>The following schema illustrates the result of our method on the example 2:</w:t>
      </w:r>
    </w:p>
    <w:p w:rsidR="00734328" w:rsidRDefault="00734328" w:rsidP="00734328">
      <w:pPr>
        <w:jc w:val="center"/>
        <w:rPr>
          <w:lang w:val="en-US"/>
        </w:rPr>
      </w:pPr>
      <w:r>
        <w:rPr>
          <w:noProof/>
        </w:rPr>
        <w:lastRenderedPageBreak/>
        <w:drawing>
          <wp:inline distT="0" distB="0" distL="0" distR="0">
            <wp:extent cx="5848350" cy="3076575"/>
            <wp:effectExtent l="0" t="0" r="0" b="9525"/>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848350" cy="3076575"/>
                    </a:xfrm>
                    <a:prstGeom prst="rect">
                      <a:avLst/>
                    </a:prstGeom>
                    <a:noFill/>
                    <a:ln>
                      <a:noFill/>
                    </a:ln>
                  </pic:spPr>
                </pic:pic>
              </a:graphicData>
            </a:graphic>
          </wp:inline>
        </w:drawing>
      </w:r>
    </w:p>
    <w:p w:rsidR="004D3326" w:rsidRDefault="004D3326" w:rsidP="004D3326">
      <w:pPr>
        <w:pStyle w:val="Relatives"/>
        <w:rPr>
          <w:lang w:val="en-US"/>
        </w:rPr>
      </w:pPr>
    </w:p>
    <w:p w:rsidR="00734328" w:rsidRDefault="004D3326" w:rsidP="004D3326">
      <w:pPr>
        <w:pStyle w:val="RelativesItem"/>
        <w:rPr>
          <w:lang w:val="en-US"/>
        </w:rPr>
      </w:pPr>
      <w:r>
        <w:rPr>
          <w:lang w:val="en-US"/>
        </w:rPr>
        <w:t xml:space="preserve">The field </w:t>
      </w:r>
      <w:r w:rsidRPr="004D3326">
        <w:rPr>
          <w:rStyle w:val="LienChamps"/>
          <w:lang w:val="en-US"/>
        </w:rPr>
        <w:t xml:space="preserve">_classInfoTable </w:t>
      </w:r>
      <w:r>
        <w:rPr>
          <w:lang w:val="en-US"/>
        </w:rPr>
        <w:t xml:space="preserve"> and the methods </w:t>
      </w:r>
      <w:r w:rsidRPr="00734328">
        <w:rPr>
          <w:rStyle w:val="LienClasseC"/>
          <w:lang w:val="en-US"/>
        </w:rPr>
        <w:t>ClassInfo</w:t>
      </w:r>
      <w:r w:rsidRPr="00734328">
        <w:rPr>
          <w:rStyle w:val="TexteC"/>
          <w:lang w:val="en-US"/>
        </w:rPr>
        <w:t>::</w:t>
      </w:r>
      <w:r w:rsidRPr="00241364">
        <w:rPr>
          <w:rStyle w:val="LienMthode"/>
          <w:lang w:val="en-US"/>
        </w:rPr>
        <w:t>hasPvmtAsFirstField</w:t>
      </w:r>
      <w:r>
        <w:rPr>
          <w:lang w:val="en-US"/>
        </w:rPr>
        <w:t xml:space="preserve">, </w:t>
      </w:r>
      <w:r w:rsidRPr="00734328">
        <w:rPr>
          <w:rStyle w:val="LienClasseC"/>
          <w:lang w:val="en-US"/>
        </w:rPr>
        <w:t>ClassInfo</w:t>
      </w:r>
      <w:r w:rsidRPr="00734328">
        <w:rPr>
          <w:rStyle w:val="TexteC"/>
          <w:lang w:val="en-US"/>
        </w:rPr>
        <w:t>::</w:t>
      </w:r>
      <w:r w:rsidRPr="00241364">
        <w:rPr>
          <w:rStyle w:val="LienMthode"/>
          <w:lang w:val="en-US"/>
        </w:rPr>
        <w:t>getPvmtField</w:t>
      </w:r>
      <w:r>
        <w:rPr>
          <w:lang w:val="en-US"/>
        </w:rPr>
        <w:t>,</w:t>
      </w:r>
    </w:p>
    <w:p w:rsidR="00C65682" w:rsidRDefault="00C65682" w:rsidP="004D3326">
      <w:pPr>
        <w:pStyle w:val="RelativesItem"/>
        <w:rPr>
          <w:lang w:val="en-US"/>
        </w:rPr>
      </w:pPr>
      <w:r>
        <w:rPr>
          <w:lang w:val="en-US"/>
        </w:rPr>
        <w:t xml:space="preserve">the method </w:t>
      </w:r>
      <w:r w:rsidRPr="00C65682">
        <w:rPr>
          <w:rStyle w:val="LienMthode"/>
        </w:rPr>
        <w:t>getClassInfo</w:t>
      </w:r>
      <w:r>
        <w:rPr>
          <w:lang w:val="en-US"/>
        </w:rPr>
        <w:t>,</w:t>
      </w:r>
    </w:p>
    <w:p w:rsidR="004D3326" w:rsidRPr="002332D3" w:rsidRDefault="004D3326" w:rsidP="00BE67AD">
      <w:pPr>
        <w:pStyle w:val="RelativesItem"/>
        <w:rPr>
          <w:lang w:val="en-US"/>
        </w:rPr>
      </w:pPr>
      <w:proofErr w:type="gramStart"/>
      <w:r>
        <w:rPr>
          <w:lang w:val="en-US"/>
        </w:rPr>
        <w:t>the</w:t>
      </w:r>
      <w:proofErr w:type="gramEnd"/>
      <w:r>
        <w:rPr>
          <w:lang w:val="en-US"/>
        </w:rPr>
        <w:t xml:space="preserve"> method</w:t>
      </w:r>
      <w:r w:rsidR="00BE67AD">
        <w:rPr>
          <w:lang w:val="en-US"/>
        </w:rPr>
        <w:t>s</w:t>
      </w:r>
      <w:r>
        <w:rPr>
          <w:lang w:val="en-US"/>
        </w:rPr>
        <w:t xml:space="preserve"> </w:t>
      </w:r>
      <w:r w:rsidR="00BE67AD" w:rsidRPr="00215EBA">
        <w:rPr>
          <w:rStyle w:val="LienClasseC"/>
          <w:lang w:val="en-US"/>
        </w:rPr>
        <w:t>Visitor</w:t>
      </w:r>
      <w:r w:rsidR="00BE67AD" w:rsidRPr="00215EBA">
        <w:rPr>
          <w:rStyle w:val="TexteC"/>
          <w:lang w:val="en-US"/>
        </w:rPr>
        <w:t>::</w:t>
      </w:r>
      <w:r w:rsidR="00BE67AD" w:rsidRPr="00215EBA">
        <w:rPr>
          <w:rStyle w:val="LienMthode"/>
          <w:lang w:val="en-US"/>
        </w:rPr>
        <w:t>makeCastExpression</w:t>
      </w:r>
      <w:r w:rsidR="00BE67AD">
        <w:rPr>
          <w:lang w:val="en-US"/>
        </w:rPr>
        <w:t xml:space="preserve">, </w:t>
      </w:r>
      <w:r w:rsidR="00BE67AD" w:rsidRPr="008917A8">
        <w:rPr>
          <w:rStyle w:val="LienClasseC"/>
          <w:lang w:val="en-US"/>
        </w:rPr>
        <w:t>Visitor</w:t>
      </w:r>
      <w:r w:rsidR="00BE67AD" w:rsidRPr="008917A8">
        <w:rPr>
          <w:rStyle w:val="TexteC"/>
          <w:lang w:val="en-US"/>
        </w:rPr>
        <w:t>::</w:t>
      </w:r>
      <w:r w:rsidR="00BE67AD" w:rsidRPr="008917A8">
        <w:rPr>
          <w:rStyle w:val="LienMthode"/>
          <w:lang w:val="en-US"/>
        </w:rPr>
        <w:t>makeDynamicCastExpression</w:t>
      </w:r>
      <w:r w:rsidR="00BE67AD">
        <w:rPr>
          <w:lang w:val="en-US"/>
        </w:rPr>
        <w:t>.</w:t>
      </w:r>
    </w:p>
    <w:p w:rsidR="00BC5111" w:rsidRDefault="00BC5111" w:rsidP="00BC5111">
      <w:pPr>
        <w:pStyle w:val="EntteMthode"/>
        <w:rPr>
          <w:lang w:val="en-US"/>
        </w:rPr>
      </w:pPr>
      <w:r w:rsidRPr="002B1A9A">
        <w:rPr>
          <w:b/>
          <w:bCs/>
          <w:lang w:val="en-US"/>
        </w:rPr>
        <w:t>void</w:t>
      </w:r>
      <w:r w:rsidRPr="002B1A9A">
        <w:rPr>
          <w:lang w:val="en-US"/>
        </w:rPr>
        <w:t xml:space="preserve"> </w:t>
      </w:r>
      <w:r w:rsidRPr="002B1A9A">
        <w:rPr>
          <w:rStyle w:val="DfinitionMthode"/>
          <w:lang w:val="en-US"/>
        </w:rPr>
        <w:t>addPvmtSetter</w:t>
      </w:r>
      <w:r w:rsidRPr="002B1A9A">
        <w:rPr>
          <w:lang w:val="en-US"/>
        </w:rPr>
        <w:t>(</w:t>
      </w:r>
      <w:r w:rsidRPr="002B1A9A">
        <w:rPr>
          <w:b/>
          <w:bCs/>
          <w:lang w:val="en-US"/>
        </w:rPr>
        <w:t>const</w:t>
      </w:r>
      <w:r w:rsidRPr="002B1A9A">
        <w:rPr>
          <w:lang w:val="en-US"/>
        </w:rPr>
        <w:t xml:space="preserve"> </w:t>
      </w:r>
      <w:r w:rsidRPr="002B1A9A">
        <w:rPr>
          <w:rStyle w:val="LienClasseC"/>
          <w:lang w:val="en-US"/>
        </w:rPr>
        <w:t>Clang_utils</w:t>
      </w:r>
      <w:r w:rsidRPr="002B1A9A">
        <w:rPr>
          <w:lang w:val="en-US"/>
        </w:rPr>
        <w:t xml:space="preserve">&amp; utils, </w:t>
      </w:r>
      <w:r w:rsidRPr="002B1A9A">
        <w:rPr>
          <w:b/>
          <w:bCs/>
          <w:lang w:val="en-US"/>
        </w:rPr>
        <w:t>const</w:t>
      </w:r>
      <w:r w:rsidRPr="002B1A9A">
        <w:rPr>
          <w:lang w:val="en-US"/>
        </w:rPr>
        <w:t xml:space="preserve"> </w:t>
      </w:r>
      <w:r w:rsidRPr="002B1A9A">
        <w:rPr>
          <w:rStyle w:val="LienUnit"/>
          <w:lang w:val="en-US"/>
        </w:rPr>
        <w:t>clang</w:t>
      </w:r>
      <w:r w:rsidRPr="002B1A9A">
        <w:rPr>
          <w:lang w:val="en-US"/>
        </w:rPr>
        <w:t>::</w:t>
      </w:r>
      <w:r w:rsidRPr="002B1A9A">
        <w:rPr>
          <w:rStyle w:val="LienClasseC"/>
          <w:lang w:val="en-US"/>
        </w:rPr>
        <w:t>CXXRecordDecl</w:t>
      </w:r>
      <w:r w:rsidRPr="002B1A9A">
        <w:rPr>
          <w:lang w:val="en-US"/>
        </w:rPr>
        <w:t xml:space="preserve">* source, </w:t>
      </w:r>
      <w:r w:rsidRPr="002B1A9A">
        <w:rPr>
          <w:i/>
          <w:iCs/>
          <w:color w:val="0000FF"/>
          <w:lang w:val="en-US"/>
        </w:rPr>
        <w:t>/* statement */</w:t>
      </w:r>
      <w:r w:rsidRPr="002B1A9A">
        <w:rPr>
          <w:lang w:val="en-US"/>
        </w:rPr>
        <w:t xml:space="preserve"> </w:t>
      </w:r>
      <w:r w:rsidRPr="002B1A9A">
        <w:rPr>
          <w:rStyle w:val="LienType"/>
          <w:lang w:val="en-US"/>
        </w:rPr>
        <w:t>list</w:t>
      </w:r>
      <w:r w:rsidRPr="002B1A9A">
        <w:rPr>
          <w:lang w:val="en-US"/>
        </w:rPr>
        <w:t xml:space="preserve">&amp; insertionPoint, </w:t>
      </w:r>
      <w:r w:rsidRPr="002B1A9A">
        <w:rPr>
          <w:rStyle w:val="LienType"/>
          <w:lang w:val="en-US"/>
        </w:rPr>
        <w:t>location</w:t>
      </w:r>
      <w:r w:rsidRPr="002B1A9A">
        <w:rPr>
          <w:lang w:val="en-US"/>
        </w:rPr>
        <w:t xml:space="preserve"> loc);</w:t>
      </w:r>
    </w:p>
    <w:p w:rsidR="0005255B" w:rsidRDefault="0005255B" w:rsidP="002332D3">
      <w:pPr>
        <w:rPr>
          <w:lang w:val="en-US"/>
        </w:rPr>
      </w:pPr>
      <w:r>
        <w:rPr>
          <w:lang w:val="en-US"/>
        </w:rPr>
        <w:t>Assign the pointer</w:t>
      </w:r>
      <w:r w:rsidR="0095557F">
        <w:rPr>
          <w:lang w:val="en-US"/>
        </w:rPr>
        <w:t>s</w:t>
      </w:r>
      <w:r>
        <w:rPr>
          <w:lang w:val="en-US"/>
        </w:rPr>
        <w:t xml:space="preserve"> of the virtual method table of </w:t>
      </w:r>
      <w:r w:rsidRPr="00215EBA">
        <w:rPr>
          <w:rStyle w:val="TexteC"/>
          <w:lang w:val="en-US"/>
        </w:rPr>
        <w:t>source</w:t>
      </w:r>
      <w:r>
        <w:rPr>
          <w:lang w:val="en-US"/>
        </w:rPr>
        <w:t xml:space="preserve"> at </w:t>
      </w:r>
      <w:r w:rsidR="001823E7">
        <w:rPr>
          <w:lang w:val="en-US"/>
        </w:rPr>
        <w:t xml:space="preserve">the </w:t>
      </w:r>
      <w:r>
        <w:rPr>
          <w:lang w:val="en-US"/>
        </w:rPr>
        <w:t xml:space="preserve">insertion point </w:t>
      </w:r>
      <w:r w:rsidRPr="00215EBA">
        <w:rPr>
          <w:rStyle w:val="TexteC"/>
          <w:lang w:val="en-US"/>
        </w:rPr>
        <w:t>insertionPoint</w:t>
      </w:r>
      <w:r>
        <w:rPr>
          <w:lang w:val="en-US"/>
        </w:rPr>
        <w:t>.</w:t>
      </w:r>
    </w:p>
    <w:p w:rsidR="0005255B" w:rsidRDefault="0005255B" w:rsidP="002332D3">
      <w:pPr>
        <w:rPr>
          <w:lang w:val="en-US"/>
        </w:rPr>
      </w:pPr>
    </w:p>
    <w:p w:rsidR="002332D3" w:rsidRDefault="0005255B" w:rsidP="002332D3">
      <w:pPr>
        <w:rPr>
          <w:lang w:val="en-US"/>
        </w:rPr>
      </w:pPr>
      <w:r>
        <w:rPr>
          <w:lang w:val="en-US"/>
        </w:rPr>
        <w:t xml:space="preserve">Depending on the result of </w:t>
      </w:r>
      <w:r w:rsidR="0095557F" w:rsidRPr="0095557F">
        <w:rPr>
          <w:rStyle w:val="LienChamps"/>
          <w:lang w:val="en-US"/>
        </w:rPr>
        <w:t>_currentClassInfo</w:t>
      </w:r>
      <w:r w:rsidR="0095557F" w:rsidRPr="0095557F">
        <w:rPr>
          <w:rStyle w:val="TexteC"/>
          <w:lang w:val="en-US"/>
        </w:rPr>
        <w:t>.</w:t>
      </w:r>
      <w:r w:rsidR="0095557F" w:rsidRPr="0095557F">
        <w:rPr>
          <w:rStyle w:val="LienMthode"/>
          <w:lang w:val="en-US"/>
        </w:rPr>
        <w:t>front</w:t>
      </w:r>
      <w:r w:rsidR="0095557F" w:rsidRPr="0095557F">
        <w:rPr>
          <w:rStyle w:val="TexteC"/>
          <w:lang w:val="en-US"/>
        </w:rPr>
        <w:t>()</w:t>
      </w:r>
      <w:r w:rsidR="0095557F" w:rsidRPr="00215EBA">
        <w:rPr>
          <w:rStyle w:val="TexteC"/>
          <w:lang w:val="en-US"/>
        </w:rPr>
        <w:t>-&gt;</w:t>
      </w:r>
      <w:r w:rsidRPr="0005255B">
        <w:rPr>
          <w:rStyle w:val="LienMthode"/>
          <w:lang w:val="en-US"/>
        </w:rPr>
        <w:t>hasPvmtAsFirstField</w:t>
      </w:r>
      <w:r w:rsidRPr="0005255B">
        <w:rPr>
          <w:rStyle w:val="TexteC"/>
          <w:lang w:val="en-US"/>
        </w:rPr>
        <w:t>()</w:t>
      </w:r>
      <w:r w:rsidR="0095557F">
        <w:rPr>
          <w:lang w:val="en-US"/>
        </w:rPr>
        <w:t xml:space="preserve">, our method inserts </w:t>
      </w:r>
    </w:p>
    <w:p w:rsidR="0095557F" w:rsidRPr="00215EBA" w:rsidRDefault="0095557F" w:rsidP="0095557F">
      <w:pPr>
        <w:spacing w:before="120" w:after="120"/>
        <w:ind w:left="567"/>
        <w:rPr>
          <w:rStyle w:val="TexteC"/>
          <w:lang w:val="en-US"/>
        </w:rPr>
      </w:pPr>
      <w:r w:rsidRPr="0095557F">
        <w:rPr>
          <w:rStyle w:val="TexteC"/>
          <w:lang w:val="en-US"/>
        </w:rPr>
        <w:t>*((_frama_c_vmt**) this) = &amp;...::_frama_c_vmt_header</w:t>
      </w:r>
      <w:r>
        <w:rPr>
          <w:rStyle w:val="TexteC"/>
          <w:lang w:val="en-US"/>
        </w:rPr>
        <w:t>;</w:t>
      </w:r>
    </w:p>
    <w:p w:rsidR="0095557F" w:rsidRDefault="0095557F" w:rsidP="002332D3">
      <w:pPr>
        <w:rPr>
          <w:lang w:val="en-US"/>
        </w:rPr>
      </w:pPr>
      <w:proofErr w:type="gramStart"/>
      <w:r>
        <w:rPr>
          <w:lang w:val="en-US"/>
        </w:rPr>
        <w:t>if</w:t>
      </w:r>
      <w:proofErr w:type="gramEnd"/>
      <w:r>
        <w:rPr>
          <w:lang w:val="en-US"/>
        </w:rPr>
        <w:t xml:space="preserve"> </w:t>
      </w:r>
      <w:r w:rsidRPr="0095557F">
        <w:rPr>
          <w:rStyle w:val="LienChamps"/>
          <w:lang w:val="en-US"/>
        </w:rPr>
        <w:t>_currentClassInfo</w:t>
      </w:r>
      <w:r w:rsidRPr="0095557F">
        <w:rPr>
          <w:rStyle w:val="TexteC"/>
          <w:lang w:val="en-US"/>
        </w:rPr>
        <w:t>.</w:t>
      </w:r>
      <w:r w:rsidRPr="0095557F">
        <w:rPr>
          <w:rStyle w:val="LienMthode"/>
          <w:lang w:val="en-US"/>
        </w:rPr>
        <w:t>front</w:t>
      </w:r>
      <w:r w:rsidRPr="0095557F">
        <w:rPr>
          <w:rStyle w:val="TexteC"/>
          <w:lang w:val="en-US"/>
        </w:rPr>
        <w:t>()</w:t>
      </w:r>
      <w:r w:rsidRPr="00215EBA">
        <w:rPr>
          <w:rStyle w:val="TexteC"/>
          <w:lang w:val="en-US"/>
        </w:rPr>
        <w:t>-&gt;</w:t>
      </w:r>
      <w:r w:rsidRPr="0005255B">
        <w:rPr>
          <w:rStyle w:val="LienMthode"/>
          <w:lang w:val="en-US"/>
        </w:rPr>
        <w:t>hasPvmtAsFirstField</w:t>
      </w:r>
      <w:r w:rsidRPr="0005255B">
        <w:rPr>
          <w:rStyle w:val="TexteC"/>
          <w:lang w:val="en-US"/>
        </w:rPr>
        <w:t>()</w:t>
      </w:r>
      <w:r>
        <w:rPr>
          <w:rStyle w:val="TexteC"/>
          <w:lang w:val="en-US"/>
        </w:rPr>
        <w:t xml:space="preserve"> = </w:t>
      </w:r>
      <w:r w:rsidRPr="0095557F">
        <w:rPr>
          <w:rStyle w:val="TexteC"/>
          <w:b/>
          <w:lang w:val="en-US"/>
        </w:rPr>
        <w:t>false</w:t>
      </w:r>
      <w:r>
        <w:rPr>
          <w:lang w:val="en-US"/>
        </w:rPr>
        <w:t>, or it inserts</w:t>
      </w:r>
    </w:p>
    <w:p w:rsidR="0095557F" w:rsidRPr="00215EBA" w:rsidRDefault="0095557F" w:rsidP="0095557F">
      <w:pPr>
        <w:spacing w:before="120" w:after="120"/>
        <w:ind w:left="567"/>
        <w:rPr>
          <w:rStyle w:val="TexteC"/>
          <w:lang w:val="en-US"/>
        </w:rPr>
      </w:pPr>
      <w:r w:rsidRPr="0095557F">
        <w:rPr>
          <w:rStyle w:val="TexteC"/>
          <w:lang w:val="en-US"/>
        </w:rPr>
        <w:t xml:space="preserve">*((_frama_c_vmt**) </w:t>
      </w:r>
      <w:r w:rsidRPr="00215EBA">
        <w:rPr>
          <w:rStyle w:val="TexteC"/>
          <w:lang w:val="en-US"/>
        </w:rPr>
        <w:t>&amp;</w:t>
      </w:r>
      <w:r w:rsidRPr="0095557F">
        <w:rPr>
          <w:rStyle w:val="TexteC"/>
          <w:lang w:val="en-US"/>
        </w:rPr>
        <w:t>this</w:t>
      </w:r>
      <w:r w:rsidRPr="00215EBA">
        <w:rPr>
          <w:rStyle w:val="TexteC"/>
          <w:lang w:val="en-US"/>
        </w:rPr>
        <w:t>-&gt;pvmt</w:t>
      </w:r>
      <w:r w:rsidRPr="0095557F">
        <w:rPr>
          <w:rStyle w:val="TexteC"/>
          <w:lang w:val="en-US"/>
        </w:rPr>
        <w:t>) = &amp;...::_frama_c_vmt_header</w:t>
      </w:r>
      <w:r w:rsidRPr="00215EBA">
        <w:rPr>
          <w:rStyle w:val="TexteC"/>
          <w:lang w:val="en-US"/>
        </w:rPr>
        <w:t>;</w:t>
      </w:r>
    </w:p>
    <w:p w:rsidR="0095557F" w:rsidRDefault="0095557F" w:rsidP="002332D3">
      <w:pPr>
        <w:rPr>
          <w:lang w:val="en-US"/>
        </w:rPr>
      </w:pPr>
      <w:proofErr w:type="gramStart"/>
      <w:r>
        <w:rPr>
          <w:lang w:val="en-US"/>
        </w:rPr>
        <w:t>if</w:t>
      </w:r>
      <w:proofErr w:type="gramEnd"/>
      <w:r>
        <w:rPr>
          <w:lang w:val="en-US"/>
        </w:rPr>
        <w:t xml:space="preserve"> </w:t>
      </w:r>
      <w:r w:rsidRPr="0095557F">
        <w:rPr>
          <w:rStyle w:val="LienChamps"/>
          <w:lang w:val="en-US"/>
        </w:rPr>
        <w:t>_currentClassInfo</w:t>
      </w:r>
      <w:r w:rsidRPr="0095557F">
        <w:rPr>
          <w:rStyle w:val="TexteC"/>
          <w:lang w:val="en-US"/>
        </w:rPr>
        <w:t>.</w:t>
      </w:r>
      <w:r w:rsidRPr="0095557F">
        <w:rPr>
          <w:rStyle w:val="LienMthode"/>
          <w:lang w:val="en-US"/>
        </w:rPr>
        <w:t>front</w:t>
      </w:r>
      <w:r w:rsidRPr="0095557F">
        <w:rPr>
          <w:rStyle w:val="TexteC"/>
          <w:lang w:val="en-US"/>
        </w:rPr>
        <w:t>()</w:t>
      </w:r>
      <w:r w:rsidRPr="00215EBA">
        <w:rPr>
          <w:rStyle w:val="TexteC"/>
          <w:lang w:val="en-US"/>
        </w:rPr>
        <w:t>-&gt;</w:t>
      </w:r>
      <w:r w:rsidRPr="0005255B">
        <w:rPr>
          <w:rStyle w:val="LienMthode"/>
          <w:lang w:val="en-US"/>
        </w:rPr>
        <w:t>hasPvmtAsFirstField</w:t>
      </w:r>
      <w:r w:rsidRPr="0005255B">
        <w:rPr>
          <w:rStyle w:val="TexteC"/>
          <w:lang w:val="en-US"/>
        </w:rPr>
        <w:t>()</w:t>
      </w:r>
      <w:r>
        <w:rPr>
          <w:rStyle w:val="TexteC"/>
          <w:lang w:val="en-US"/>
        </w:rPr>
        <w:t xml:space="preserve"> = </w:t>
      </w:r>
      <w:r>
        <w:rPr>
          <w:rStyle w:val="TexteC"/>
          <w:b/>
          <w:lang w:val="en-US"/>
        </w:rPr>
        <w:t>true</w:t>
      </w:r>
      <w:r>
        <w:rPr>
          <w:lang w:val="en-US"/>
        </w:rPr>
        <w:t xml:space="preserve"> with </w:t>
      </w:r>
      <w:r w:rsidRPr="00215EBA">
        <w:rPr>
          <w:rStyle w:val="TexteC"/>
          <w:lang w:val="en-US"/>
        </w:rPr>
        <w:t>this-&gt;pvmt</w:t>
      </w:r>
      <w:r>
        <w:rPr>
          <w:lang w:val="en-US"/>
        </w:rPr>
        <w:t xml:space="preserve"> defined by </w:t>
      </w:r>
      <w:r w:rsidRPr="0095557F">
        <w:rPr>
          <w:rStyle w:val="LienChamps"/>
          <w:lang w:val="en-US"/>
        </w:rPr>
        <w:t>_currentClassInfo</w:t>
      </w:r>
      <w:r w:rsidRPr="0095557F">
        <w:rPr>
          <w:rStyle w:val="TexteC"/>
          <w:lang w:val="en-US"/>
        </w:rPr>
        <w:t>.</w:t>
      </w:r>
      <w:r w:rsidRPr="0095557F">
        <w:rPr>
          <w:rStyle w:val="LienMthode"/>
          <w:lang w:val="en-US"/>
        </w:rPr>
        <w:t>front</w:t>
      </w:r>
      <w:r w:rsidRPr="0095557F">
        <w:rPr>
          <w:rStyle w:val="TexteC"/>
          <w:lang w:val="en-US"/>
        </w:rPr>
        <w:t>()</w:t>
      </w:r>
      <w:r>
        <w:rPr>
          <w:rStyle w:val="TexteC"/>
          <w:lang w:val="en-US"/>
        </w:rPr>
        <w:noBreakHyphen/>
      </w:r>
      <w:r w:rsidRPr="00215EBA">
        <w:rPr>
          <w:rStyle w:val="TexteC"/>
          <w:lang w:val="en-US"/>
        </w:rPr>
        <w:t>&gt;</w:t>
      </w:r>
      <w:r w:rsidRPr="00215EBA">
        <w:rPr>
          <w:rStyle w:val="LienMthode"/>
          <w:lang w:val="en-US"/>
        </w:rPr>
        <w:t>getPvmtField</w:t>
      </w:r>
      <w:r w:rsidRPr="00215EBA">
        <w:rPr>
          <w:rStyle w:val="TexteC"/>
          <w:lang w:val="en-US"/>
        </w:rPr>
        <w:t>()</w:t>
      </w:r>
      <w:r>
        <w:rPr>
          <w:lang w:val="en-US"/>
        </w:rPr>
        <w:t>.</w:t>
      </w:r>
    </w:p>
    <w:p w:rsidR="0095557F" w:rsidRDefault="0095557F" w:rsidP="002332D3">
      <w:pPr>
        <w:rPr>
          <w:lang w:val="en-US"/>
        </w:rPr>
      </w:pPr>
    </w:p>
    <w:p w:rsidR="0095557F" w:rsidRDefault="00E94079" w:rsidP="002332D3">
      <w:pPr>
        <w:rPr>
          <w:lang w:val="en-US"/>
        </w:rPr>
      </w:pPr>
      <w:r>
        <w:rPr>
          <w:lang w:val="en-US"/>
        </w:rPr>
        <w:t xml:space="preserve">It also sets the intermediate </w:t>
      </w:r>
      <w:proofErr w:type="spellStart"/>
      <w:r>
        <w:rPr>
          <w:lang w:val="en-US"/>
        </w:rPr>
        <w:t>pmvt</w:t>
      </w:r>
      <w:proofErr w:type="spellEnd"/>
      <w:r>
        <w:rPr>
          <w:lang w:val="en-US"/>
        </w:rPr>
        <w:t xml:space="preserve"> </w:t>
      </w:r>
      <w:r w:rsidR="009165FD">
        <w:rPr>
          <w:lang w:val="en-US"/>
        </w:rPr>
        <w:t>for the base classes with shift and virtual methods and also for the virtual base classes.</w:t>
      </w:r>
    </w:p>
    <w:p w:rsidR="009165FD" w:rsidRDefault="009165FD" w:rsidP="002332D3">
      <w:pPr>
        <w:rPr>
          <w:lang w:val="en-US"/>
        </w:rPr>
      </w:pPr>
    </w:p>
    <w:p w:rsidR="001823E7" w:rsidRDefault="001823E7" w:rsidP="002332D3">
      <w:pPr>
        <w:rPr>
          <w:lang w:val="en-US"/>
        </w:rPr>
      </w:pPr>
      <w:r>
        <w:rPr>
          <w:lang w:val="en-US"/>
        </w:rPr>
        <w:t>Our method is called in two contexts:</w:t>
      </w:r>
    </w:p>
    <w:p w:rsidR="001823E7" w:rsidRDefault="001823E7" w:rsidP="001823E7">
      <w:pPr>
        <w:pStyle w:val="Paragraphedeliste"/>
        <w:numPr>
          <w:ilvl w:val="0"/>
          <w:numId w:val="33"/>
        </w:numPr>
        <w:rPr>
          <w:lang w:val="en-US"/>
        </w:rPr>
      </w:pPr>
      <w:r>
        <w:rPr>
          <w:lang w:val="en-US"/>
        </w:rPr>
        <w:t xml:space="preserve">if the </w:t>
      </w:r>
      <w:r w:rsidR="00DF60EA">
        <w:rPr>
          <w:lang w:val="en-US"/>
        </w:rPr>
        <w:t>visited code</w:t>
      </w:r>
      <w:r>
        <w:rPr>
          <w:lang w:val="en-US"/>
        </w:rPr>
        <w:t xml:space="preserve"> is not </w:t>
      </w:r>
      <w:r w:rsidR="00DF60EA">
        <w:rPr>
          <w:lang w:val="en-US"/>
        </w:rPr>
        <w:t xml:space="preserve">attached to </w:t>
      </w:r>
      <w:r>
        <w:rPr>
          <w:lang w:val="en-US"/>
        </w:rPr>
        <w:t>the current class</w:t>
      </w:r>
      <w:r w:rsidR="00DF60EA">
        <w:rPr>
          <w:lang w:val="en-US"/>
        </w:rPr>
        <w:t>, our method is directly called to set the right virtual method table in the destructors and the constructors of methods,</w:t>
      </w:r>
    </w:p>
    <w:p w:rsidR="001823E7" w:rsidRDefault="00DF60EA" w:rsidP="002332D3">
      <w:pPr>
        <w:pStyle w:val="Paragraphedeliste"/>
        <w:numPr>
          <w:ilvl w:val="0"/>
          <w:numId w:val="33"/>
        </w:numPr>
        <w:rPr>
          <w:lang w:val="en-US"/>
        </w:rPr>
      </w:pPr>
      <w:proofErr w:type="gramStart"/>
      <w:r>
        <w:rPr>
          <w:lang w:val="en-US"/>
        </w:rPr>
        <w:t>if</w:t>
      </w:r>
      <w:proofErr w:type="gramEnd"/>
      <w:r>
        <w:rPr>
          <w:lang w:val="en-US"/>
        </w:rPr>
        <w:t xml:space="preserve"> the visited code is attached to the current class (whose method table is not known), our method is called in </w:t>
      </w:r>
      <w:r w:rsidRPr="00215EBA">
        <w:rPr>
          <w:rStyle w:val="LienMthode"/>
          <w:lang w:val="en-US"/>
        </w:rPr>
        <w:t>exitClass</w:t>
      </w:r>
      <w:r>
        <w:rPr>
          <w:lang w:val="en-US"/>
        </w:rPr>
        <w:t xml:space="preserve"> </w:t>
      </w:r>
      <w:r w:rsidR="001823E7" w:rsidRPr="00DF60EA">
        <w:rPr>
          <w:lang w:val="en-US"/>
        </w:rPr>
        <w:t xml:space="preserve">on each </w:t>
      </w:r>
      <w:r w:rsidR="001823E7" w:rsidRPr="00DF60EA">
        <w:rPr>
          <w:rStyle w:val="LienChamps"/>
          <w:lang w:val="en-US"/>
        </w:rPr>
        <w:t>_pvmtInsertionPoints</w:t>
      </w:r>
      <w:r w:rsidR="001823E7" w:rsidRPr="00DF60EA">
        <w:rPr>
          <w:lang w:val="en-US"/>
        </w:rPr>
        <w:t xml:space="preserve"> after </w:t>
      </w:r>
      <w:r>
        <w:rPr>
          <w:lang w:val="en-US"/>
        </w:rPr>
        <w:t xml:space="preserve">the visited code had called </w:t>
      </w:r>
      <w:r w:rsidR="001823E7" w:rsidRPr="00215EBA">
        <w:rPr>
          <w:rStyle w:val="LienMthode"/>
          <w:lang w:val="en-US"/>
        </w:rPr>
        <w:t>addPvmtSetter</w:t>
      </w:r>
      <w:r w:rsidR="001823E7" w:rsidRPr="00215EBA">
        <w:rPr>
          <w:rStyle w:val="TexteC"/>
          <w:lang w:val="en-US"/>
        </w:rPr>
        <w:t>(</w:t>
      </w:r>
      <w:r w:rsidR="001823E7" w:rsidRPr="00DF60EA">
        <w:rPr>
          <w:rStyle w:val="TexteC"/>
          <w:i/>
          <w:color w:val="0033CC"/>
          <w:lang w:val="en-US"/>
        </w:rPr>
        <w:t>/* statement */</w:t>
      </w:r>
      <w:r w:rsidR="001823E7" w:rsidRPr="00DF60EA">
        <w:rPr>
          <w:rStyle w:val="TexteC"/>
          <w:lang w:val="en-US"/>
        </w:rPr>
        <w:t xml:space="preserve"> list&amp;</w:t>
      </w:r>
      <w:r w:rsidR="001823E7" w:rsidRPr="00215EBA">
        <w:rPr>
          <w:rStyle w:val="TexteC"/>
          <w:lang w:val="en-US"/>
        </w:rPr>
        <w:t>)</w:t>
      </w:r>
      <w:r w:rsidR="001823E7" w:rsidRPr="00DF60EA">
        <w:rPr>
          <w:lang w:val="en-US"/>
        </w:rPr>
        <w:t xml:space="preserve"> </w:t>
      </w:r>
      <w:r>
        <w:rPr>
          <w:lang w:val="en-US"/>
        </w:rPr>
        <w:t xml:space="preserve">to temporarily </w:t>
      </w:r>
      <w:r w:rsidR="001823E7" w:rsidRPr="00DF60EA">
        <w:rPr>
          <w:lang w:val="en-US"/>
        </w:rPr>
        <w:t xml:space="preserve">store </w:t>
      </w:r>
      <w:r>
        <w:rPr>
          <w:lang w:val="en-US"/>
        </w:rPr>
        <w:t>its argument</w:t>
      </w:r>
      <w:r w:rsidR="001823E7" w:rsidRPr="00DF60EA">
        <w:rPr>
          <w:lang w:val="en-US"/>
        </w:rPr>
        <w:t xml:space="preserve"> in the field </w:t>
      </w:r>
      <w:r w:rsidR="001823E7" w:rsidRPr="00DF60EA">
        <w:rPr>
          <w:rStyle w:val="LienChamps"/>
          <w:lang w:val="en-US"/>
        </w:rPr>
        <w:t>_pvmtInsertionPoints</w:t>
      </w:r>
      <w:r w:rsidR="001823E7" w:rsidRPr="00DF60EA">
        <w:rPr>
          <w:lang w:val="en-US"/>
        </w:rPr>
        <w:t>.</w:t>
      </w:r>
    </w:p>
    <w:p w:rsidR="00DF60EA" w:rsidRDefault="00DF60EA" w:rsidP="00DF60EA">
      <w:pPr>
        <w:pStyle w:val="Relatives"/>
        <w:rPr>
          <w:lang w:val="en-US"/>
        </w:rPr>
      </w:pPr>
    </w:p>
    <w:p w:rsidR="00DF60EA" w:rsidRDefault="00DF60EA" w:rsidP="00DF60EA">
      <w:pPr>
        <w:pStyle w:val="RelativesItem"/>
        <w:rPr>
          <w:lang w:val="en-US"/>
        </w:rPr>
      </w:pPr>
      <w:r>
        <w:rPr>
          <w:lang w:val="en-US"/>
        </w:rPr>
        <w:t xml:space="preserve">The methods </w:t>
      </w:r>
      <w:r w:rsidRPr="00215EBA">
        <w:rPr>
          <w:rStyle w:val="LienClasseC"/>
          <w:lang w:val="en-US"/>
        </w:rPr>
        <w:t>ClassInfo</w:t>
      </w:r>
      <w:r w:rsidRPr="00215EBA">
        <w:rPr>
          <w:rStyle w:val="TexteC"/>
          <w:lang w:val="en-US"/>
        </w:rPr>
        <w:t>::</w:t>
      </w:r>
      <w:r w:rsidRPr="00215EBA">
        <w:rPr>
          <w:rStyle w:val="LienMthode"/>
          <w:lang w:val="en-US"/>
        </w:rPr>
        <w:t>hasPvmtAsFirstField</w:t>
      </w:r>
      <w:r>
        <w:rPr>
          <w:lang w:val="en-US"/>
        </w:rPr>
        <w:t xml:space="preserve">, </w:t>
      </w:r>
      <w:r w:rsidRPr="00215EBA">
        <w:rPr>
          <w:rStyle w:val="LienClasseC"/>
          <w:lang w:val="en-US"/>
        </w:rPr>
        <w:t>ClassInfo</w:t>
      </w:r>
      <w:r w:rsidRPr="00215EBA">
        <w:rPr>
          <w:rStyle w:val="TexteC"/>
          <w:lang w:val="en-US"/>
        </w:rPr>
        <w:t>::</w:t>
      </w:r>
      <w:r w:rsidRPr="00215EBA">
        <w:rPr>
          <w:rStyle w:val="LienMthode"/>
          <w:lang w:val="en-US"/>
        </w:rPr>
        <w:t>getPvmtField</w:t>
      </w:r>
      <w:r>
        <w:rPr>
          <w:lang w:val="en-US"/>
        </w:rPr>
        <w:t>,</w:t>
      </w:r>
    </w:p>
    <w:p w:rsidR="00DF60EA" w:rsidRDefault="00DF60EA" w:rsidP="00DF60EA">
      <w:pPr>
        <w:pStyle w:val="RelativesItem"/>
        <w:rPr>
          <w:lang w:val="en-US"/>
        </w:rPr>
      </w:pPr>
      <w:r>
        <w:rPr>
          <w:lang w:val="en-US"/>
        </w:rPr>
        <w:t xml:space="preserve">the methods </w:t>
      </w:r>
      <w:r w:rsidRPr="008A01E8">
        <w:rPr>
          <w:rStyle w:val="LienMthode"/>
        </w:rPr>
        <w:t>exitClass</w:t>
      </w:r>
      <w:r>
        <w:rPr>
          <w:lang w:val="en-US"/>
        </w:rPr>
        <w:t xml:space="preserve">, </w:t>
      </w:r>
      <w:r w:rsidRPr="00332382">
        <w:rPr>
          <w:rStyle w:val="LienMthode"/>
          <w:lang w:val="en-US"/>
        </w:rPr>
        <w:t>insertDeclStaticVMTHeaderDefinition</w:t>
      </w:r>
      <w:r>
        <w:rPr>
          <w:lang w:val="en-US"/>
        </w:rPr>
        <w:t>,</w:t>
      </w:r>
    </w:p>
    <w:p w:rsidR="00DF60EA" w:rsidRDefault="00DF60EA" w:rsidP="00DF60EA">
      <w:pPr>
        <w:pStyle w:val="RelativesItem"/>
        <w:rPr>
          <w:lang w:val="en-US"/>
        </w:rPr>
      </w:pPr>
      <w:r>
        <w:rPr>
          <w:lang w:val="en-US"/>
        </w:rPr>
        <w:t xml:space="preserve">the field </w:t>
      </w:r>
      <w:r w:rsidRPr="00215EBA">
        <w:rPr>
          <w:rStyle w:val="LienChamps"/>
          <w:lang w:val="en-US"/>
        </w:rPr>
        <w:t>_pmvtInsertionPoints</w:t>
      </w:r>
      <w:r>
        <w:rPr>
          <w:lang w:val="en-US"/>
        </w:rPr>
        <w:t xml:space="preserve"> and the method </w:t>
      </w:r>
      <w:r w:rsidRPr="00215EBA">
        <w:rPr>
          <w:rStyle w:val="LienMthode"/>
          <w:lang w:val="en-US"/>
        </w:rPr>
        <w:t>addPvmtSetter</w:t>
      </w:r>
      <w:r w:rsidRPr="00215EBA">
        <w:rPr>
          <w:rStyle w:val="TexteC"/>
          <w:lang w:val="en-US"/>
        </w:rPr>
        <w:t>(</w:t>
      </w:r>
      <w:r w:rsidRPr="00DF60EA">
        <w:rPr>
          <w:rStyle w:val="TexteC"/>
          <w:i/>
          <w:color w:val="0033CC"/>
          <w:lang w:val="en-US"/>
        </w:rPr>
        <w:t>/* statement */</w:t>
      </w:r>
      <w:r w:rsidRPr="00DF60EA">
        <w:rPr>
          <w:rStyle w:val="TexteC"/>
          <w:lang w:val="en-US"/>
        </w:rPr>
        <w:t xml:space="preserve"> list&amp;</w:t>
      </w:r>
      <w:r w:rsidRPr="00215EBA">
        <w:rPr>
          <w:rStyle w:val="TexteC"/>
          <w:lang w:val="en-US"/>
        </w:rPr>
        <w:t>)</w:t>
      </w:r>
      <w:r>
        <w:rPr>
          <w:lang w:val="en-US"/>
        </w:rPr>
        <w:t>,</w:t>
      </w:r>
    </w:p>
    <w:p w:rsidR="00DF60EA" w:rsidRPr="00DF60EA" w:rsidRDefault="00DF60EA" w:rsidP="008A01E8">
      <w:pPr>
        <w:pStyle w:val="RelativesItem"/>
        <w:rPr>
          <w:lang w:val="en-US"/>
        </w:rPr>
      </w:pPr>
      <w:proofErr w:type="gramStart"/>
      <w:r>
        <w:rPr>
          <w:lang w:val="en-US"/>
        </w:rPr>
        <w:t>the</w:t>
      </w:r>
      <w:proofErr w:type="gramEnd"/>
      <w:r>
        <w:rPr>
          <w:lang w:val="en-US"/>
        </w:rPr>
        <w:t xml:space="preserve"> methods </w:t>
      </w:r>
      <w:r w:rsidR="008A01E8" w:rsidRPr="00215EBA">
        <w:rPr>
          <w:rStyle w:val="LienClasseC"/>
          <w:lang w:val="en-US"/>
        </w:rPr>
        <w:t>Visitor</w:t>
      </w:r>
      <w:r w:rsidR="008A01E8" w:rsidRPr="00215EBA">
        <w:rPr>
          <w:rStyle w:val="TexteC"/>
          <w:lang w:val="en-US"/>
        </w:rPr>
        <w:t>::</w:t>
      </w:r>
      <w:r w:rsidR="008A01E8" w:rsidRPr="00215EBA">
        <w:rPr>
          <w:rStyle w:val="LienMthode"/>
          <w:lang w:val="en-US"/>
        </w:rPr>
        <w:t>insertConstructorPreambleIn</w:t>
      </w:r>
      <w:r w:rsidR="008A01E8">
        <w:rPr>
          <w:lang w:val="en-US"/>
        </w:rPr>
        <w:t xml:space="preserve">, </w:t>
      </w:r>
      <w:r w:rsidR="008A01E8" w:rsidRPr="00215EBA">
        <w:rPr>
          <w:rStyle w:val="LienClasseC"/>
          <w:lang w:val="en-US"/>
        </w:rPr>
        <w:t>Visitor</w:t>
      </w:r>
      <w:r w:rsidR="008A01E8" w:rsidRPr="00215EBA">
        <w:rPr>
          <w:rStyle w:val="TexteC"/>
          <w:lang w:val="en-US"/>
        </w:rPr>
        <w:t>::</w:t>
      </w:r>
      <w:r w:rsidR="008A01E8" w:rsidRPr="00215EBA">
        <w:rPr>
          <w:rStyle w:val="LienMthode"/>
          <w:lang w:val="en-US"/>
        </w:rPr>
        <w:t>insertDestructorPreambleIn</w:t>
      </w:r>
      <w:r w:rsidR="008A01E8">
        <w:rPr>
          <w:lang w:val="en-US"/>
        </w:rPr>
        <w:t xml:space="preserve">, </w:t>
      </w:r>
      <w:r w:rsidR="008A01E8" w:rsidRPr="008A01E8">
        <w:rPr>
          <w:rStyle w:val="LienClasseC"/>
          <w:lang w:val="en-US"/>
        </w:rPr>
        <w:t>Visitor</w:t>
      </w:r>
      <w:r w:rsidR="008A01E8" w:rsidRPr="008A01E8">
        <w:rPr>
          <w:rStyle w:val="TexteC"/>
          <w:lang w:val="en-US"/>
        </w:rPr>
        <w:t>::</w:t>
      </w:r>
      <w:r w:rsidR="008A01E8" w:rsidRPr="008A01E8">
        <w:rPr>
          <w:rStyle w:val="LienMthode"/>
          <w:lang w:val="en-US"/>
        </w:rPr>
        <w:t>VisitFunctionDecl</w:t>
      </w:r>
      <w:r w:rsidR="008A01E8">
        <w:rPr>
          <w:lang w:val="en-US"/>
        </w:rPr>
        <w:t>..</w:t>
      </w:r>
    </w:p>
    <w:p w:rsidR="00BC5111" w:rsidRDefault="00BC5111" w:rsidP="00BC5111">
      <w:pPr>
        <w:pStyle w:val="EntteMthode"/>
        <w:rPr>
          <w:lang w:val="en-US"/>
        </w:rPr>
      </w:pPr>
      <w:r w:rsidRPr="002B1A9A">
        <w:rPr>
          <w:b/>
          <w:bCs/>
          <w:lang w:val="en-US"/>
        </w:rPr>
        <w:t>int</w:t>
      </w:r>
      <w:r w:rsidRPr="002B1A9A">
        <w:rPr>
          <w:lang w:val="en-US"/>
        </w:rPr>
        <w:t xml:space="preserve"> </w:t>
      </w:r>
      <w:r w:rsidRPr="002B1A9A">
        <w:rPr>
          <w:rStyle w:val="DfinitionMthode"/>
          <w:lang w:val="en-US"/>
        </w:rPr>
        <w:t>addDerivation</w:t>
      </w:r>
      <w:r w:rsidRPr="002B1A9A">
        <w:rPr>
          <w:lang w:val="en-US"/>
        </w:rPr>
        <w:t>(</w:t>
      </w:r>
      <w:r w:rsidRPr="002B1A9A">
        <w:rPr>
          <w:b/>
          <w:bCs/>
          <w:lang w:val="en-US"/>
        </w:rPr>
        <w:t>const</w:t>
      </w:r>
      <w:r w:rsidRPr="002B1A9A">
        <w:rPr>
          <w:lang w:val="en-US"/>
        </w:rPr>
        <w:t xml:space="preserve"> </w:t>
      </w:r>
      <w:r w:rsidRPr="002B1A9A">
        <w:rPr>
          <w:rStyle w:val="LienUnit"/>
          <w:lang w:val="en-US"/>
        </w:rPr>
        <w:t>clang</w:t>
      </w:r>
      <w:r w:rsidRPr="002B1A9A">
        <w:rPr>
          <w:lang w:val="en-US"/>
        </w:rPr>
        <w:t>::</w:t>
      </w:r>
      <w:r w:rsidRPr="002B1A9A">
        <w:rPr>
          <w:rStyle w:val="LienClasseC"/>
          <w:lang w:val="en-US"/>
        </w:rPr>
        <w:t>CXXRecordDecl</w:t>
      </w:r>
      <w:r w:rsidRPr="002B1A9A">
        <w:rPr>
          <w:lang w:val="en-US"/>
        </w:rPr>
        <w:t>* source</w:t>
      </w:r>
      <w:r w:rsidR="002332D3" w:rsidRPr="002332D3">
        <w:rPr>
          <w:lang w:val="en-US"/>
        </w:rPr>
        <w:t xml:space="preserve">, </w:t>
      </w:r>
      <w:r w:rsidR="002332D3" w:rsidRPr="002332D3">
        <w:rPr>
          <w:b/>
          <w:lang w:val="en-US"/>
        </w:rPr>
        <w:t>bool</w:t>
      </w:r>
      <w:r w:rsidR="002332D3" w:rsidRPr="002332D3">
        <w:rPr>
          <w:lang w:val="en-US"/>
        </w:rPr>
        <w:t xml:space="preserve"> isVirtual</w:t>
      </w:r>
      <w:r w:rsidRPr="002B1A9A">
        <w:rPr>
          <w:lang w:val="en-US"/>
        </w:rPr>
        <w:t>);</w:t>
      </w:r>
    </w:p>
    <w:p w:rsidR="007A32E4" w:rsidRDefault="007A32E4" w:rsidP="007A32E4">
      <w:pPr>
        <w:rPr>
          <w:lang w:val="en-US"/>
        </w:rPr>
      </w:pPr>
      <w:r>
        <w:rPr>
          <w:lang w:val="en-US"/>
        </w:rPr>
        <w:t xml:space="preserve">Add </w:t>
      </w:r>
      <w:r>
        <w:rPr>
          <w:rStyle w:val="TexteC"/>
          <w:lang w:val="en-US"/>
        </w:rPr>
        <w:t>source</w:t>
      </w:r>
      <w:r>
        <w:rPr>
          <w:lang w:val="en-US"/>
        </w:rPr>
        <w:t xml:space="preserve"> as a base class of </w:t>
      </w:r>
      <w:r w:rsidRPr="007A32E4">
        <w:rPr>
          <w:rStyle w:val="LienChamps"/>
          <w:lang w:val="en-US"/>
        </w:rPr>
        <w:t>_currentClassInfo</w:t>
      </w:r>
      <w:r w:rsidRPr="007A32E4">
        <w:rPr>
          <w:rStyle w:val="TexteC"/>
          <w:lang w:val="en-US"/>
        </w:rPr>
        <w:t>.</w:t>
      </w:r>
      <w:r w:rsidRPr="007A32E4">
        <w:rPr>
          <w:rStyle w:val="LienMthode"/>
          <w:lang w:val="en-US"/>
        </w:rPr>
        <w:t>front</w:t>
      </w:r>
      <w:r w:rsidRPr="007A32E4">
        <w:rPr>
          <w:rStyle w:val="TexteC"/>
          <w:lang w:val="en-US"/>
        </w:rPr>
        <w:t>()</w:t>
      </w:r>
      <w:r>
        <w:rPr>
          <w:lang w:val="en-US"/>
        </w:rPr>
        <w:t xml:space="preserve">. </w:t>
      </w:r>
      <w:r w:rsidRPr="00353D91">
        <w:rPr>
          <w:rStyle w:val="TexteC"/>
          <w:lang w:val="en-US"/>
        </w:rPr>
        <w:t>isVirtual</w:t>
      </w:r>
      <w:r>
        <w:rPr>
          <w:lang w:val="en-US"/>
        </w:rPr>
        <w:t xml:space="preserve"> indicates if the base class is a virtual base class or a standard base class. It returns the position in the virtual method table where newly declared virtual methods should be registered.</w:t>
      </w:r>
    </w:p>
    <w:p w:rsidR="007A32E4" w:rsidRDefault="007A32E4" w:rsidP="007A32E4">
      <w:pPr>
        <w:rPr>
          <w:lang w:val="en-US"/>
        </w:rPr>
      </w:pPr>
    </w:p>
    <w:p w:rsidR="007A32E4" w:rsidRDefault="007A32E4" w:rsidP="007A32E4">
      <w:pPr>
        <w:rPr>
          <w:lang w:val="en-US"/>
        </w:rPr>
      </w:pPr>
      <w:r>
        <w:rPr>
          <w:lang w:val="en-US"/>
        </w:rPr>
        <w:t xml:space="preserve">The implementation looks for the </w:t>
      </w:r>
      <w:r w:rsidRPr="00215EBA">
        <w:rPr>
          <w:rStyle w:val="LienClasseC"/>
          <w:lang w:val="en-US"/>
        </w:rPr>
        <w:t>ClassInfo</w:t>
      </w:r>
      <w:r>
        <w:rPr>
          <w:lang w:val="en-US"/>
        </w:rPr>
        <w:t xml:space="preserve"> attached to </w:t>
      </w:r>
      <w:r w:rsidRPr="00215EBA">
        <w:rPr>
          <w:rStyle w:val="TexteC"/>
          <w:lang w:val="en-US"/>
        </w:rPr>
        <w:t>source</w:t>
      </w:r>
      <w:r>
        <w:rPr>
          <w:lang w:val="en-US"/>
        </w:rPr>
        <w:t xml:space="preserve">. If it finds one, it simply calls the method </w:t>
      </w:r>
      <w:r w:rsidRPr="00215EBA">
        <w:rPr>
          <w:rStyle w:val="LienClasseC"/>
          <w:lang w:val="en-US"/>
        </w:rPr>
        <w:t>ClassInfo</w:t>
      </w:r>
      <w:r w:rsidRPr="00215EBA">
        <w:rPr>
          <w:rStyle w:val="TexteC"/>
          <w:lang w:val="en-US"/>
        </w:rPr>
        <w:t>::</w:t>
      </w:r>
      <w:r w:rsidRPr="00215EBA">
        <w:rPr>
          <w:rStyle w:val="LienMthode"/>
          <w:lang w:val="en-US"/>
        </w:rPr>
        <w:t>addDerivation</w:t>
      </w:r>
      <w:r>
        <w:rPr>
          <w:lang w:val="en-US"/>
        </w:rPr>
        <w:t>. A more detailed description can be found at this method.</w:t>
      </w:r>
    </w:p>
    <w:p w:rsidR="007A32E4" w:rsidRDefault="007A32E4" w:rsidP="007A32E4">
      <w:pPr>
        <w:rPr>
          <w:lang w:val="en-US"/>
        </w:rPr>
      </w:pPr>
    </w:p>
    <w:p w:rsidR="007A32E4" w:rsidRDefault="007A32E4" w:rsidP="007A32E4">
      <w:pPr>
        <w:rPr>
          <w:lang w:val="en-US"/>
        </w:rPr>
      </w:pPr>
      <w:r>
        <w:rPr>
          <w:lang w:val="en-US"/>
        </w:rPr>
        <w:t xml:space="preserve">This method is called by </w:t>
      </w:r>
      <w:r w:rsidRPr="00353D91">
        <w:rPr>
          <w:rStyle w:val="LienClasseC"/>
          <w:lang w:val="en-US"/>
        </w:rPr>
        <w:t>Visitor</w:t>
      </w:r>
      <w:r w:rsidRPr="00353D91">
        <w:rPr>
          <w:rStyle w:val="TexteC"/>
          <w:lang w:val="en-US"/>
        </w:rPr>
        <w:t>::</w:t>
      </w:r>
      <w:r w:rsidRPr="00353D91">
        <w:rPr>
          <w:rStyle w:val="LienMthode"/>
          <w:lang w:val="en-US"/>
        </w:rPr>
        <w:t>makeInheritanceList</w:t>
      </w:r>
      <w:r>
        <w:rPr>
          <w:lang w:val="en-US"/>
        </w:rPr>
        <w:t xml:space="preserve"> for each base class of a given class.</w:t>
      </w:r>
    </w:p>
    <w:p w:rsidR="007A32E4" w:rsidRDefault="007A32E4" w:rsidP="007A32E4">
      <w:pPr>
        <w:pStyle w:val="Relatives"/>
        <w:rPr>
          <w:lang w:val="en-US"/>
        </w:rPr>
      </w:pPr>
    </w:p>
    <w:p w:rsidR="007A32E4" w:rsidRDefault="007A32E4" w:rsidP="007A32E4">
      <w:pPr>
        <w:pStyle w:val="RelativesItem"/>
        <w:rPr>
          <w:lang w:val="en-US"/>
        </w:rPr>
      </w:pPr>
      <w:r>
        <w:rPr>
          <w:lang w:val="en-US"/>
        </w:rPr>
        <w:t xml:space="preserve">The methods </w:t>
      </w:r>
      <w:r w:rsidRPr="00353D91">
        <w:rPr>
          <w:rStyle w:val="LienClasseC"/>
          <w:lang w:val="en-US"/>
        </w:rPr>
        <w:t>VirtualMethodInfo</w:t>
      </w:r>
      <w:r w:rsidRPr="00353D91">
        <w:rPr>
          <w:rStyle w:val="TexteC"/>
          <w:lang w:val="en-US"/>
        </w:rPr>
        <w:t>::</w:t>
      </w:r>
      <w:r w:rsidRPr="00353D91">
        <w:rPr>
          <w:rStyle w:val="LienMthode"/>
          <w:lang w:val="en-US"/>
        </w:rPr>
        <w:t>addInherits</w:t>
      </w:r>
      <w:r>
        <w:rPr>
          <w:lang w:val="en-US"/>
        </w:rPr>
        <w:t xml:space="preserve">, </w:t>
      </w:r>
      <w:r w:rsidRPr="00353D91">
        <w:rPr>
          <w:rStyle w:val="LienClasseC"/>
          <w:lang w:val="en-US"/>
        </w:rPr>
        <w:t>VirtualMethodInfo</w:t>
      </w:r>
      <w:r w:rsidRPr="00353D91">
        <w:rPr>
          <w:rStyle w:val="TexteC"/>
          <w:lang w:val="en-US"/>
        </w:rPr>
        <w:t>::</w:t>
      </w:r>
      <w:r>
        <w:rPr>
          <w:rStyle w:val="LienMthode"/>
          <w:lang w:val="en-US"/>
        </w:rPr>
        <w:t>setVirtualInherits</w:t>
      </w:r>
      <w:r>
        <w:rPr>
          <w:lang w:val="en-US"/>
        </w:rPr>
        <w:t xml:space="preserve">, </w:t>
      </w:r>
      <w:r w:rsidRPr="007A32E4">
        <w:rPr>
          <w:rStyle w:val="LienClasseC"/>
          <w:lang w:val="en-US"/>
        </w:rPr>
        <w:t>ClassInfo</w:t>
      </w:r>
      <w:r w:rsidRPr="007A32E4">
        <w:rPr>
          <w:rStyle w:val="TexteC"/>
          <w:lang w:val="en-US"/>
        </w:rPr>
        <w:t>::</w:t>
      </w:r>
      <w:r w:rsidRPr="007A32E4">
        <w:rPr>
          <w:rStyle w:val="LienMthode"/>
          <w:lang w:val="en-US"/>
        </w:rPr>
        <w:t>addDerivation</w:t>
      </w:r>
      <w:r w:rsidRPr="007A32E4">
        <w:rPr>
          <w:lang w:val="en-US"/>
        </w:rPr>
        <w:t>,</w:t>
      </w:r>
    </w:p>
    <w:p w:rsidR="007A32E4" w:rsidRPr="007A32E4" w:rsidRDefault="007A32E4" w:rsidP="007A32E4">
      <w:pPr>
        <w:pStyle w:val="RelativesItem"/>
        <w:rPr>
          <w:lang w:val="en-US"/>
        </w:rPr>
      </w:pPr>
      <w:proofErr w:type="gramStart"/>
      <w:r>
        <w:rPr>
          <w:lang w:val="en-US"/>
        </w:rPr>
        <w:t>the</w:t>
      </w:r>
      <w:proofErr w:type="gramEnd"/>
      <w:r>
        <w:rPr>
          <w:lang w:val="en-US"/>
        </w:rPr>
        <w:t xml:space="preserve"> method</w:t>
      </w:r>
      <w:r w:rsidRPr="007A32E4">
        <w:rPr>
          <w:lang w:val="en-US"/>
        </w:rPr>
        <w:t xml:space="preserve"> </w:t>
      </w:r>
      <w:r w:rsidRPr="007A32E4">
        <w:rPr>
          <w:rStyle w:val="LienClasseC"/>
          <w:lang w:val="en-US"/>
        </w:rPr>
        <w:t>Visitor</w:t>
      </w:r>
      <w:r w:rsidRPr="007A32E4">
        <w:rPr>
          <w:rStyle w:val="TexteC"/>
          <w:lang w:val="en-US"/>
        </w:rPr>
        <w:t>::</w:t>
      </w:r>
      <w:r w:rsidRPr="007A32E4">
        <w:rPr>
          <w:rStyle w:val="LienMthode"/>
          <w:lang w:val="en-US"/>
        </w:rPr>
        <w:t>makeInheritanceList</w:t>
      </w:r>
      <w:r w:rsidRPr="007A32E4">
        <w:rPr>
          <w:lang w:val="en-US"/>
        </w:rPr>
        <w:t>.</w:t>
      </w:r>
    </w:p>
    <w:p w:rsidR="002332D3" w:rsidRDefault="002332D3" w:rsidP="002332D3">
      <w:pPr>
        <w:pStyle w:val="EntteMthode"/>
        <w:rPr>
          <w:rStyle w:val="TexteC"/>
          <w:lang w:val="en-US"/>
        </w:rPr>
      </w:pPr>
      <w:r w:rsidRPr="002332D3">
        <w:rPr>
          <w:rStyle w:val="TexteC"/>
          <w:b/>
          <w:lang w:val="en-US"/>
        </w:rPr>
        <w:lastRenderedPageBreak/>
        <w:t>int</w:t>
      </w:r>
      <w:r w:rsidRPr="002332D3">
        <w:rPr>
          <w:rStyle w:val="TexteC"/>
          <w:lang w:val="en-US"/>
        </w:rPr>
        <w:t xml:space="preserve"> </w:t>
      </w:r>
      <w:r w:rsidRPr="00566A15">
        <w:rPr>
          <w:rStyle w:val="DfinitionMthode"/>
          <w:lang w:val="en-US"/>
        </w:rPr>
        <w:t>getBasePosition</w:t>
      </w:r>
      <w:r w:rsidRPr="002332D3">
        <w:rPr>
          <w:rStyle w:val="TexteC"/>
          <w:lang w:val="en-US"/>
        </w:rPr>
        <w:t>(</w:t>
      </w:r>
      <w:r w:rsidRPr="002332D3">
        <w:rPr>
          <w:rStyle w:val="TexteC"/>
          <w:b/>
          <w:lang w:val="en-US"/>
        </w:rPr>
        <w:t>const</w:t>
      </w:r>
      <w:r w:rsidRPr="002332D3">
        <w:rPr>
          <w:rStyle w:val="TexteC"/>
          <w:lang w:val="en-US"/>
        </w:rPr>
        <w:t xml:space="preserve"> </w:t>
      </w:r>
      <w:r w:rsidRPr="00566A15">
        <w:rPr>
          <w:rStyle w:val="LienUnit"/>
          <w:lang w:val="en-US"/>
        </w:rPr>
        <w:t>clang</w:t>
      </w:r>
      <w:r w:rsidRPr="002332D3">
        <w:rPr>
          <w:rStyle w:val="TexteC"/>
          <w:lang w:val="en-US"/>
        </w:rPr>
        <w:t>::</w:t>
      </w:r>
      <w:r w:rsidRPr="00566A15">
        <w:rPr>
          <w:rStyle w:val="LienClasseC"/>
          <w:lang w:val="en-US"/>
        </w:rPr>
        <w:t>CXXRecordDecl</w:t>
      </w:r>
      <w:r w:rsidRPr="002332D3">
        <w:rPr>
          <w:rStyle w:val="TexteC"/>
          <w:lang w:val="en-US"/>
        </w:rPr>
        <w:t>* derived,</w:t>
      </w:r>
      <w:r w:rsidRPr="00566A15">
        <w:rPr>
          <w:lang w:val="en-US"/>
        </w:rPr>
        <w:t xml:space="preserve"> </w:t>
      </w:r>
      <w:r w:rsidRPr="002332D3">
        <w:rPr>
          <w:rStyle w:val="TexteC"/>
          <w:b/>
          <w:lang w:val="en-US"/>
        </w:rPr>
        <w:t>const</w:t>
      </w:r>
      <w:r w:rsidRPr="002332D3">
        <w:rPr>
          <w:rStyle w:val="TexteC"/>
          <w:lang w:val="en-US"/>
        </w:rPr>
        <w:t xml:space="preserve"> </w:t>
      </w:r>
      <w:r w:rsidRPr="002332D3">
        <w:rPr>
          <w:rStyle w:val="LienUnit"/>
          <w:lang w:val="en-US"/>
        </w:rPr>
        <w:t>clang</w:t>
      </w:r>
      <w:r w:rsidRPr="002332D3">
        <w:rPr>
          <w:rStyle w:val="TexteC"/>
          <w:lang w:val="en-US"/>
        </w:rPr>
        <w:t>::</w:t>
      </w:r>
      <w:r w:rsidRPr="002332D3">
        <w:rPr>
          <w:rStyle w:val="LienClasseC"/>
          <w:lang w:val="en-US"/>
        </w:rPr>
        <w:t>CXXRecordDecl</w:t>
      </w:r>
      <w:r w:rsidRPr="002332D3">
        <w:rPr>
          <w:rStyle w:val="TexteC"/>
          <w:lang w:val="en-US"/>
        </w:rPr>
        <w:t xml:space="preserve">* base, </w:t>
      </w:r>
      <w:r w:rsidRPr="002332D3">
        <w:rPr>
          <w:rStyle w:val="TexteC"/>
          <w:b/>
          <w:lang w:val="en-US"/>
        </w:rPr>
        <w:t>bool</w:t>
      </w:r>
      <w:r w:rsidRPr="002332D3">
        <w:rPr>
          <w:rStyle w:val="TexteC"/>
          <w:lang w:val="en-US"/>
        </w:rPr>
        <w:t xml:space="preserve">&amp; isVirtual) </w:t>
      </w:r>
      <w:r w:rsidRPr="002332D3">
        <w:rPr>
          <w:rStyle w:val="TexteC"/>
          <w:b/>
          <w:lang w:val="en-US"/>
        </w:rPr>
        <w:t>const</w:t>
      </w:r>
      <w:r>
        <w:rPr>
          <w:rStyle w:val="TexteC"/>
          <w:lang w:val="en-US"/>
        </w:rPr>
        <w:t>;</w:t>
      </w:r>
    </w:p>
    <w:p w:rsidR="00025A0D" w:rsidRDefault="00025A0D" w:rsidP="00025A0D">
      <w:pPr>
        <w:rPr>
          <w:lang w:val="en-US"/>
        </w:rPr>
      </w:pPr>
      <w:r>
        <w:rPr>
          <w:lang w:val="en-US"/>
        </w:rPr>
        <w:t xml:space="preserve">Return the index in the virtual method table (see the field </w:t>
      </w:r>
      <w:r w:rsidRPr="00215EBA">
        <w:rPr>
          <w:rStyle w:val="LienClasseC"/>
          <w:lang w:val="en-US"/>
        </w:rPr>
        <w:t>ClassInfo</w:t>
      </w:r>
      <w:r w:rsidRPr="00215EBA">
        <w:rPr>
          <w:rStyle w:val="TexteC"/>
          <w:lang w:val="en-US"/>
        </w:rPr>
        <w:t>::</w:t>
      </w:r>
      <w:r w:rsidRPr="0023341C">
        <w:rPr>
          <w:rStyle w:val="LienChamps"/>
          <w:lang w:val="en-US"/>
        </w:rPr>
        <w:t>_virtualMethodTable</w:t>
      </w:r>
      <w:r>
        <w:rPr>
          <w:lang w:val="en-US"/>
        </w:rPr>
        <w:t xml:space="preserve">) where the own virtual methods of </w:t>
      </w:r>
      <w:r w:rsidRPr="002B1A9A">
        <w:rPr>
          <w:rStyle w:val="TexteC"/>
          <w:lang w:val="en-US"/>
        </w:rPr>
        <w:t>base</w:t>
      </w:r>
      <w:r>
        <w:rPr>
          <w:lang w:val="en-US"/>
        </w:rPr>
        <w:t xml:space="preserve"> are defined. The implementation calls the method </w:t>
      </w:r>
      <w:r w:rsidRPr="00215EBA">
        <w:rPr>
          <w:rStyle w:val="LienClasseC"/>
          <w:lang w:val="en-US"/>
        </w:rPr>
        <w:t>ClassInfo</w:t>
      </w:r>
      <w:r w:rsidRPr="00215EBA">
        <w:rPr>
          <w:rStyle w:val="TexteC"/>
          <w:lang w:val="en-US"/>
        </w:rPr>
        <w:t>::</w:t>
      </w:r>
      <w:r w:rsidRPr="00215EBA">
        <w:rPr>
          <w:rStyle w:val="LienMthode"/>
          <w:lang w:val="en-US"/>
        </w:rPr>
        <w:t>getBasePosition</w:t>
      </w:r>
      <w:r>
        <w:rPr>
          <w:lang w:val="en-US"/>
        </w:rPr>
        <w:t xml:space="preserve"> on the result of </w:t>
      </w:r>
      <w:r w:rsidRPr="00215EBA">
        <w:rPr>
          <w:rStyle w:val="LienMthode"/>
          <w:lang w:val="en-US"/>
        </w:rPr>
        <w:t>getClassInfo</w:t>
      </w:r>
      <w:r w:rsidRPr="00215EBA">
        <w:rPr>
          <w:rStyle w:val="TexteC"/>
          <w:lang w:val="en-US"/>
        </w:rPr>
        <w:t>(derived)</w:t>
      </w:r>
      <w:r>
        <w:rPr>
          <w:lang w:val="en-US"/>
        </w:rPr>
        <w:t>.</w:t>
      </w:r>
    </w:p>
    <w:p w:rsidR="00025A0D" w:rsidRDefault="00025A0D" w:rsidP="00025A0D">
      <w:pPr>
        <w:rPr>
          <w:lang w:val="en-US"/>
        </w:rPr>
      </w:pPr>
    </w:p>
    <w:p w:rsidR="00025A0D" w:rsidRDefault="00025A0D" w:rsidP="00025A0D">
      <w:pPr>
        <w:rPr>
          <w:lang w:val="en-US"/>
        </w:rPr>
      </w:pPr>
      <w:r>
        <w:rPr>
          <w:lang w:val="en-US"/>
        </w:rPr>
        <w:t xml:space="preserve">A more detailed description can be found at the level of </w:t>
      </w:r>
      <w:r w:rsidRPr="00215EBA">
        <w:rPr>
          <w:rStyle w:val="LienClasseC"/>
          <w:lang w:val="en-US"/>
        </w:rPr>
        <w:t>ClassInfo</w:t>
      </w:r>
      <w:r w:rsidRPr="00215EBA">
        <w:rPr>
          <w:rStyle w:val="TexteC"/>
          <w:lang w:val="en-US"/>
        </w:rPr>
        <w:t>::</w:t>
      </w:r>
      <w:r w:rsidRPr="00215EBA">
        <w:rPr>
          <w:rStyle w:val="LienMthode"/>
          <w:lang w:val="en-US"/>
        </w:rPr>
        <w:t>getBasePosition</w:t>
      </w:r>
      <w:r>
        <w:rPr>
          <w:lang w:val="en-US"/>
        </w:rPr>
        <w:t>.</w:t>
      </w:r>
    </w:p>
    <w:p w:rsidR="00025A0D" w:rsidRDefault="00025A0D" w:rsidP="00025A0D">
      <w:pPr>
        <w:rPr>
          <w:lang w:val="en-US"/>
        </w:rPr>
      </w:pPr>
    </w:p>
    <w:p w:rsidR="00025A0D" w:rsidRDefault="00025A0D" w:rsidP="00025A0D">
      <w:pPr>
        <w:rPr>
          <w:lang w:val="en-US"/>
        </w:rPr>
      </w:pPr>
      <w:r>
        <w:rPr>
          <w:lang w:val="en-US"/>
        </w:rPr>
        <w:t xml:space="preserve">This method is called by the method </w:t>
      </w:r>
      <w:r w:rsidRPr="001B2CEB">
        <w:rPr>
          <w:rStyle w:val="LienMthode"/>
          <w:lang w:val="en-US"/>
        </w:rPr>
        <w:t>retrieve</w:t>
      </w:r>
      <w:r>
        <w:rPr>
          <w:rStyle w:val="LienMthode"/>
          <w:lang w:val="en-US"/>
        </w:rPr>
        <w:t>Static</w:t>
      </w:r>
      <w:r w:rsidRPr="001B2CEB">
        <w:rPr>
          <w:rStyle w:val="LienMthode"/>
          <w:lang w:val="en-US"/>
        </w:rPr>
        <w:t>InheritancePathBetween</w:t>
      </w:r>
      <w:r>
        <w:rPr>
          <w:lang w:val="en-US"/>
        </w:rPr>
        <w:t xml:space="preserve"> in case of virtual inheritance and by the method </w:t>
      </w:r>
      <w:r w:rsidRPr="00215EBA">
        <w:rPr>
          <w:rStyle w:val="LienMthode"/>
          <w:lang w:val="en-US"/>
        </w:rPr>
        <w:t>retrieveBaseIndex</w:t>
      </w:r>
      <w:r>
        <w:rPr>
          <w:lang w:val="en-US"/>
        </w:rPr>
        <w:t xml:space="preserve"> </w:t>
      </w:r>
      <w:r w:rsidR="00EA2DE7">
        <w:rPr>
          <w:lang w:val="en-US"/>
        </w:rPr>
        <w:t xml:space="preserve">that provides an interface for the methods </w:t>
      </w:r>
      <w:r w:rsidR="00EA2DE7" w:rsidRPr="00215EBA">
        <w:rPr>
          <w:rStyle w:val="LienClasseC"/>
          <w:lang w:val="en-US"/>
        </w:rPr>
        <w:t>Visitor</w:t>
      </w:r>
      <w:r w:rsidR="00EA2DE7" w:rsidRPr="00215EBA">
        <w:rPr>
          <w:rStyle w:val="TexteC"/>
          <w:lang w:val="en-US"/>
        </w:rPr>
        <w:t>::</w:t>
      </w:r>
      <w:r w:rsidR="00EA2DE7" w:rsidRPr="00EA2DE7">
        <w:rPr>
          <w:rStyle w:val="LienMthode"/>
          <w:lang w:val="en-US"/>
        </w:rPr>
        <w:t>makeDerivedToBasePointerCastExpression</w:t>
      </w:r>
      <w:r w:rsidR="00EA2DE7">
        <w:rPr>
          <w:lang w:val="en-US"/>
        </w:rPr>
        <w:t xml:space="preserve">, </w:t>
      </w:r>
      <w:r w:rsidR="00EA2DE7" w:rsidRPr="00215EBA">
        <w:rPr>
          <w:rStyle w:val="LienClasseC"/>
          <w:lang w:val="en-US"/>
        </w:rPr>
        <w:t>Visitor</w:t>
      </w:r>
      <w:r w:rsidR="00EA2DE7" w:rsidRPr="00215EBA">
        <w:rPr>
          <w:rStyle w:val="TexteC"/>
          <w:lang w:val="en-US"/>
        </w:rPr>
        <w:t>::</w:t>
      </w:r>
      <w:r w:rsidR="00EA2DE7" w:rsidRPr="00215EBA">
        <w:rPr>
          <w:lang w:val="en-US"/>
        </w:rPr>
        <w:t xml:space="preserve"> </w:t>
      </w:r>
      <w:r w:rsidR="00EA2DE7" w:rsidRPr="00EA2DE7">
        <w:rPr>
          <w:rStyle w:val="LienMthode"/>
          <w:lang w:val="en-US"/>
        </w:rPr>
        <w:t>makeDerivedToBaseReferenceCastExpression</w:t>
      </w:r>
      <w:r w:rsidR="00EA2DE7">
        <w:rPr>
          <w:lang w:val="en-US"/>
        </w:rPr>
        <w:t xml:space="preserve"> and </w:t>
      </w:r>
      <w:r w:rsidR="00EA2DE7" w:rsidRPr="00215EBA">
        <w:rPr>
          <w:rStyle w:val="LienClasseC"/>
          <w:lang w:val="en-US"/>
        </w:rPr>
        <w:t>Visitor</w:t>
      </w:r>
      <w:r w:rsidR="00EA2DE7" w:rsidRPr="00215EBA">
        <w:rPr>
          <w:rStyle w:val="TexteC"/>
          <w:lang w:val="en-US"/>
        </w:rPr>
        <w:t>::</w:t>
      </w:r>
      <w:r w:rsidR="00EA2DE7" w:rsidRPr="00215EBA">
        <w:rPr>
          <w:lang w:val="en-US"/>
        </w:rPr>
        <w:t xml:space="preserve"> </w:t>
      </w:r>
      <w:r w:rsidR="00EA2DE7" w:rsidRPr="00EA2DE7">
        <w:rPr>
          <w:rStyle w:val="LienMthode"/>
          <w:lang w:val="en-US"/>
        </w:rPr>
        <w:t>insertConstructorPreambleIn</w:t>
      </w:r>
      <w:r w:rsidR="00EA2DE7">
        <w:rPr>
          <w:lang w:val="en-US"/>
        </w:rPr>
        <w:t>.</w:t>
      </w:r>
    </w:p>
    <w:p w:rsidR="00025A0D" w:rsidRDefault="00025A0D" w:rsidP="00025A0D">
      <w:pPr>
        <w:pStyle w:val="Prconditions"/>
        <w:rPr>
          <w:lang w:val="en-US"/>
        </w:rPr>
      </w:pPr>
      <w:r w:rsidRPr="00401812">
        <w:rPr>
          <w:rStyle w:val="TexteC"/>
          <w:lang w:val="en-US"/>
        </w:rPr>
        <w:t>base</w:t>
      </w:r>
      <w:r>
        <w:rPr>
          <w:lang w:val="en-US"/>
        </w:rPr>
        <w:t xml:space="preserve"> is a direct base class of our class or it is a virtual base class (see the method </w:t>
      </w:r>
      <w:r w:rsidR="00EA2DE7" w:rsidRPr="00215EBA">
        <w:rPr>
          <w:rStyle w:val="LienClasseC"/>
          <w:lang w:val="en-US"/>
        </w:rPr>
        <w:t>ClassInfo</w:t>
      </w:r>
      <w:r w:rsidR="00EA2DE7" w:rsidRPr="00215EBA">
        <w:rPr>
          <w:rStyle w:val="TexteC"/>
          <w:lang w:val="en-US"/>
        </w:rPr>
        <w:t>::</w:t>
      </w:r>
      <w:r w:rsidRPr="00D4577F">
        <w:rPr>
          <w:rStyle w:val="LienMthode"/>
          <w:lang w:val="en-US"/>
        </w:rPr>
        <w:t>isVirtualBase</w:t>
      </w:r>
      <w:r>
        <w:rPr>
          <w:lang w:val="en-US"/>
        </w:rPr>
        <w:t>)</w:t>
      </w:r>
    </w:p>
    <w:p w:rsidR="00025A0D" w:rsidRDefault="00025A0D" w:rsidP="00025A0D">
      <w:pPr>
        <w:pStyle w:val="Relatives"/>
        <w:rPr>
          <w:lang w:val="en-US"/>
        </w:rPr>
      </w:pPr>
    </w:p>
    <w:p w:rsidR="00025A0D" w:rsidRDefault="00025A0D" w:rsidP="00025A0D">
      <w:pPr>
        <w:pStyle w:val="RelativesItem"/>
        <w:rPr>
          <w:lang w:val="en-US"/>
        </w:rPr>
      </w:pPr>
      <w:r>
        <w:rPr>
          <w:lang w:val="en-US"/>
        </w:rPr>
        <w:t xml:space="preserve">The field </w:t>
      </w:r>
      <w:r w:rsidR="00EA2DE7" w:rsidRPr="00215EBA">
        <w:rPr>
          <w:rStyle w:val="LienClasseC"/>
          <w:lang w:val="en-US"/>
        </w:rPr>
        <w:t>ClassInfo</w:t>
      </w:r>
      <w:r w:rsidR="00EA2DE7" w:rsidRPr="00215EBA">
        <w:rPr>
          <w:rStyle w:val="TexteC"/>
          <w:lang w:val="en-US"/>
        </w:rPr>
        <w:t>::</w:t>
      </w:r>
      <w:r w:rsidRPr="00D4577F">
        <w:rPr>
          <w:rStyle w:val="LienChamps"/>
          <w:lang w:val="en-US"/>
        </w:rPr>
        <w:t>_virtualMethodTable</w:t>
      </w:r>
      <w:r w:rsidR="00EA2DE7">
        <w:rPr>
          <w:lang w:val="en-US"/>
        </w:rPr>
        <w:t xml:space="preserve"> and the method </w:t>
      </w:r>
      <w:r w:rsidR="00EA2DE7" w:rsidRPr="00215EBA">
        <w:rPr>
          <w:rStyle w:val="LienClasseC"/>
          <w:lang w:val="en-US"/>
        </w:rPr>
        <w:t>ClassInfo</w:t>
      </w:r>
      <w:r w:rsidR="00EA2DE7" w:rsidRPr="00215EBA">
        <w:rPr>
          <w:rStyle w:val="TexteC"/>
          <w:lang w:val="en-US"/>
        </w:rPr>
        <w:t>::</w:t>
      </w:r>
      <w:r w:rsidR="00EA2DE7" w:rsidRPr="00215EBA">
        <w:rPr>
          <w:rStyle w:val="LienMthode"/>
          <w:lang w:val="en-US"/>
        </w:rPr>
        <w:t>getBasePosition</w:t>
      </w:r>
      <w:r>
        <w:rPr>
          <w:lang w:val="en-US"/>
        </w:rPr>
        <w:t>,</w:t>
      </w:r>
    </w:p>
    <w:p w:rsidR="00025A0D" w:rsidRDefault="00025A0D" w:rsidP="00025A0D">
      <w:pPr>
        <w:pStyle w:val="RelativesItem"/>
        <w:rPr>
          <w:lang w:val="en-US"/>
        </w:rPr>
      </w:pPr>
      <w:r>
        <w:rPr>
          <w:lang w:val="en-US"/>
        </w:rPr>
        <w:t xml:space="preserve">the method </w:t>
      </w:r>
      <w:r w:rsidR="00EA2DE7">
        <w:rPr>
          <w:rStyle w:val="LienMthode"/>
        </w:rPr>
        <w:t>getClassInfo</w:t>
      </w:r>
      <w:r>
        <w:rPr>
          <w:lang w:val="en-US"/>
        </w:rPr>
        <w:t>,</w:t>
      </w:r>
    </w:p>
    <w:p w:rsidR="00EA2DE7" w:rsidRDefault="00025A0D" w:rsidP="00025A0D">
      <w:pPr>
        <w:pStyle w:val="RelativesItem"/>
        <w:rPr>
          <w:lang w:val="en-US"/>
        </w:rPr>
      </w:pPr>
      <w:r>
        <w:rPr>
          <w:lang w:val="en-US"/>
        </w:rPr>
        <w:t xml:space="preserve">the methods </w:t>
      </w:r>
      <w:r w:rsidR="00EA2DE7" w:rsidRPr="001B2CEB">
        <w:rPr>
          <w:rStyle w:val="LienMthode"/>
          <w:lang w:val="en-US"/>
        </w:rPr>
        <w:t>retrieve</w:t>
      </w:r>
      <w:r w:rsidR="00EA2DE7">
        <w:rPr>
          <w:rStyle w:val="LienMthode"/>
          <w:lang w:val="en-US"/>
        </w:rPr>
        <w:t>Static</w:t>
      </w:r>
      <w:r w:rsidR="00EA2DE7" w:rsidRPr="001B2CEB">
        <w:rPr>
          <w:rStyle w:val="LienMthode"/>
          <w:lang w:val="en-US"/>
        </w:rPr>
        <w:t>InheritancePathBetween</w:t>
      </w:r>
      <w:r w:rsidR="00EA2DE7">
        <w:rPr>
          <w:lang w:val="en-US"/>
        </w:rPr>
        <w:t xml:space="preserve">, </w:t>
      </w:r>
      <w:r w:rsidR="00EA2DE7" w:rsidRPr="001B2CEB">
        <w:rPr>
          <w:rStyle w:val="LienMthode"/>
          <w:lang w:val="en-US"/>
        </w:rPr>
        <w:t>retrieveInheritancePathBetween</w:t>
      </w:r>
      <w:r w:rsidR="00EA2DE7">
        <w:rPr>
          <w:lang w:val="en-US"/>
        </w:rPr>
        <w:t xml:space="preserve">, </w:t>
      </w:r>
      <w:r w:rsidR="00EA2DE7" w:rsidRPr="00215EBA">
        <w:rPr>
          <w:rStyle w:val="LienMthode"/>
          <w:lang w:val="en-US"/>
        </w:rPr>
        <w:t>retrieveBaseIndex</w:t>
      </w:r>
      <w:r w:rsidR="00EA2DE7">
        <w:rPr>
          <w:lang w:val="en-US"/>
        </w:rPr>
        <w:t>,</w:t>
      </w:r>
    </w:p>
    <w:p w:rsidR="00025A0D" w:rsidRPr="009D3083" w:rsidRDefault="00EA2DE7" w:rsidP="00EA2DE7">
      <w:pPr>
        <w:pStyle w:val="RelativesItem"/>
        <w:rPr>
          <w:lang w:val="en-US"/>
        </w:rPr>
      </w:pPr>
      <w:proofErr w:type="gramStart"/>
      <w:r>
        <w:rPr>
          <w:lang w:val="en-US"/>
        </w:rPr>
        <w:t>the</w:t>
      </w:r>
      <w:proofErr w:type="gramEnd"/>
      <w:r>
        <w:rPr>
          <w:lang w:val="en-US"/>
        </w:rPr>
        <w:t xml:space="preserve"> methods </w:t>
      </w:r>
      <w:r w:rsidRPr="00215EBA">
        <w:rPr>
          <w:rStyle w:val="LienClasseC"/>
          <w:lang w:val="en-US"/>
        </w:rPr>
        <w:t>Visitor</w:t>
      </w:r>
      <w:r w:rsidRPr="00215EBA">
        <w:rPr>
          <w:rStyle w:val="TexteC"/>
          <w:lang w:val="en-US"/>
        </w:rPr>
        <w:t>::</w:t>
      </w:r>
      <w:r w:rsidRPr="00EA2DE7">
        <w:rPr>
          <w:rStyle w:val="LienMthode"/>
          <w:lang w:val="en-US"/>
        </w:rPr>
        <w:t>makeDerivedToBasePointerCastExpression</w:t>
      </w:r>
      <w:r>
        <w:rPr>
          <w:lang w:val="en-US"/>
        </w:rPr>
        <w:t xml:space="preserve">, </w:t>
      </w:r>
      <w:r w:rsidRPr="00215EBA">
        <w:rPr>
          <w:rStyle w:val="LienClasseC"/>
          <w:lang w:val="en-US"/>
        </w:rPr>
        <w:t>Visitor</w:t>
      </w:r>
      <w:r w:rsidRPr="00215EBA">
        <w:rPr>
          <w:rStyle w:val="TexteC"/>
          <w:lang w:val="en-US"/>
        </w:rPr>
        <w:t>::</w:t>
      </w:r>
      <w:r w:rsidRPr="00215EBA">
        <w:rPr>
          <w:lang w:val="en-US"/>
        </w:rPr>
        <w:t xml:space="preserve"> </w:t>
      </w:r>
      <w:r w:rsidRPr="00EA2DE7">
        <w:rPr>
          <w:rStyle w:val="LienMthode"/>
          <w:lang w:val="en-US"/>
        </w:rPr>
        <w:t>makeDerivedToBaseReferenceCastExpression</w:t>
      </w:r>
      <w:r>
        <w:rPr>
          <w:lang w:val="en-US"/>
        </w:rPr>
        <w:t xml:space="preserve">, </w:t>
      </w:r>
      <w:r w:rsidRPr="00EA2DE7">
        <w:rPr>
          <w:rStyle w:val="LienClasseC"/>
          <w:lang w:val="en-US"/>
        </w:rPr>
        <w:t>Visitor</w:t>
      </w:r>
      <w:r w:rsidRPr="00EA2DE7">
        <w:rPr>
          <w:rStyle w:val="TexteC"/>
          <w:lang w:val="en-US"/>
        </w:rPr>
        <w:t>::</w:t>
      </w:r>
      <w:r w:rsidRPr="00EA2DE7">
        <w:rPr>
          <w:rStyle w:val="LienMthode"/>
          <w:lang w:val="en-US"/>
        </w:rPr>
        <w:t>makeBaseToDerivedPointerCastExpression</w:t>
      </w:r>
      <w:r>
        <w:rPr>
          <w:lang w:val="en-US"/>
        </w:rPr>
        <w:t xml:space="preserve"> and </w:t>
      </w:r>
      <w:r w:rsidRPr="00215EBA">
        <w:rPr>
          <w:rStyle w:val="LienClasseC"/>
          <w:lang w:val="en-US"/>
        </w:rPr>
        <w:t>Visitor</w:t>
      </w:r>
      <w:r w:rsidRPr="00215EBA">
        <w:rPr>
          <w:rStyle w:val="TexteC"/>
          <w:lang w:val="en-US"/>
        </w:rPr>
        <w:t>::</w:t>
      </w:r>
      <w:r w:rsidRPr="00215EBA">
        <w:rPr>
          <w:lang w:val="en-US"/>
        </w:rPr>
        <w:t xml:space="preserve"> </w:t>
      </w:r>
      <w:r w:rsidRPr="00EA2DE7">
        <w:rPr>
          <w:rStyle w:val="LienMthode"/>
          <w:lang w:val="en-US"/>
        </w:rPr>
        <w:t>insertConstructorPreambleIn</w:t>
      </w:r>
      <w:r w:rsidR="00025A0D">
        <w:rPr>
          <w:lang w:val="en-US"/>
        </w:rPr>
        <w:t>.</w:t>
      </w:r>
    </w:p>
    <w:p w:rsidR="00BC5111" w:rsidRDefault="00BC5111" w:rsidP="00BC5111">
      <w:pPr>
        <w:pStyle w:val="EntteMthode"/>
        <w:rPr>
          <w:lang w:val="en-US"/>
        </w:rPr>
      </w:pPr>
      <w:r w:rsidRPr="002B1A9A">
        <w:rPr>
          <w:b/>
          <w:bCs/>
          <w:lang w:val="en-US"/>
        </w:rPr>
        <w:t>void</w:t>
      </w:r>
      <w:r w:rsidRPr="002B1A9A">
        <w:rPr>
          <w:lang w:val="en-US"/>
        </w:rPr>
        <w:t xml:space="preserve"> </w:t>
      </w:r>
      <w:r w:rsidRPr="002B1A9A">
        <w:rPr>
          <w:rStyle w:val="DfinitionMthode"/>
          <w:lang w:val="en-US"/>
        </w:rPr>
        <w:t>retrieveMethodIndex</w:t>
      </w:r>
      <w:r w:rsidRPr="002B1A9A">
        <w:rPr>
          <w:lang w:val="en-US"/>
        </w:rPr>
        <w:t>(</w:t>
      </w:r>
      <w:r w:rsidRPr="002B1A9A">
        <w:rPr>
          <w:b/>
          <w:bCs/>
          <w:lang w:val="en-US"/>
        </w:rPr>
        <w:t>const</w:t>
      </w:r>
      <w:r w:rsidRPr="002B1A9A">
        <w:rPr>
          <w:lang w:val="en-US"/>
        </w:rPr>
        <w:t xml:space="preserve"> </w:t>
      </w:r>
      <w:r w:rsidRPr="002B1A9A">
        <w:rPr>
          <w:rStyle w:val="LienClasseC"/>
          <w:lang w:val="en-US"/>
        </w:rPr>
        <w:t>Clang_utils</w:t>
      </w:r>
      <w:r w:rsidRPr="002B1A9A">
        <w:rPr>
          <w:lang w:val="en-US"/>
        </w:rPr>
        <w:t xml:space="preserve">&amp; utils, </w:t>
      </w:r>
      <w:r w:rsidRPr="002B1A9A">
        <w:rPr>
          <w:b/>
          <w:bCs/>
          <w:lang w:val="en-US"/>
        </w:rPr>
        <w:t>const</w:t>
      </w:r>
      <w:r w:rsidRPr="002B1A9A">
        <w:rPr>
          <w:lang w:val="en-US"/>
        </w:rPr>
        <w:t xml:space="preserve"> </w:t>
      </w:r>
      <w:r w:rsidRPr="002B1A9A">
        <w:rPr>
          <w:rStyle w:val="LienUnit"/>
          <w:lang w:val="en-US"/>
        </w:rPr>
        <w:t>clang</w:t>
      </w:r>
      <w:r w:rsidRPr="002B1A9A">
        <w:rPr>
          <w:lang w:val="en-US"/>
        </w:rPr>
        <w:t>::</w:t>
      </w:r>
      <w:r w:rsidRPr="002B1A9A">
        <w:rPr>
          <w:rStyle w:val="LienClasseC"/>
          <w:lang w:val="en-US"/>
        </w:rPr>
        <w:t>CXXRecordDecl</w:t>
      </w:r>
      <w:r w:rsidRPr="002B1A9A">
        <w:rPr>
          <w:lang w:val="en-US"/>
        </w:rPr>
        <w:t xml:space="preserve">* classCaller, </w:t>
      </w:r>
      <w:r w:rsidRPr="002B1A9A">
        <w:rPr>
          <w:rStyle w:val="LienUnit"/>
          <w:lang w:val="en-US"/>
        </w:rPr>
        <w:t>clang</w:t>
      </w:r>
      <w:r w:rsidRPr="002B1A9A">
        <w:rPr>
          <w:lang w:val="en-US"/>
        </w:rPr>
        <w:t>::</w:t>
      </w:r>
      <w:r w:rsidRPr="002B1A9A">
        <w:rPr>
          <w:rStyle w:val="LienClasseC"/>
          <w:lang w:val="en-US"/>
        </w:rPr>
        <w:t>CXXMethodDecl</w:t>
      </w:r>
      <w:r w:rsidRPr="002B1A9A">
        <w:rPr>
          <w:lang w:val="en-US"/>
        </w:rPr>
        <w:t xml:space="preserve">* methodCalled, </w:t>
      </w:r>
      <w:r w:rsidRPr="002B1A9A">
        <w:rPr>
          <w:rStyle w:val="LienType"/>
          <w:lang w:val="en-US"/>
        </w:rPr>
        <w:t>int64_t</w:t>
      </w:r>
      <w:r w:rsidRPr="002B1A9A">
        <w:rPr>
          <w:lang w:val="en-US"/>
        </w:rPr>
        <w:t xml:space="preserve">* methodIndex, </w:t>
      </w:r>
      <w:r w:rsidRPr="002B1A9A">
        <w:rPr>
          <w:i/>
          <w:iCs/>
          <w:color w:val="0000FF"/>
          <w:lang w:val="en-US"/>
        </w:rPr>
        <w:t>/* inheritance */</w:t>
      </w:r>
      <w:r w:rsidRPr="002B1A9A">
        <w:rPr>
          <w:lang w:val="en-US"/>
        </w:rPr>
        <w:t xml:space="preserve"> </w:t>
      </w:r>
      <w:r w:rsidRPr="002B1A9A">
        <w:rPr>
          <w:rStyle w:val="LienType"/>
          <w:lang w:val="en-US"/>
        </w:rPr>
        <w:t>list</w:t>
      </w:r>
      <w:r w:rsidRPr="002B1A9A">
        <w:rPr>
          <w:lang w:val="en-US"/>
        </w:rPr>
        <w:t xml:space="preserve">* shiftObject, </w:t>
      </w:r>
      <w:r w:rsidRPr="002B1A9A">
        <w:rPr>
          <w:i/>
          <w:iCs/>
          <w:color w:val="0000FF"/>
          <w:lang w:val="en-US"/>
        </w:rPr>
        <w:t>/* inheritance */</w:t>
      </w:r>
      <w:r w:rsidRPr="002B1A9A">
        <w:rPr>
          <w:lang w:val="en-US"/>
        </w:rPr>
        <w:t xml:space="preserve"> </w:t>
      </w:r>
      <w:r w:rsidRPr="002B1A9A">
        <w:rPr>
          <w:rStyle w:val="LienType"/>
          <w:lang w:val="en-US"/>
        </w:rPr>
        <w:t>list</w:t>
      </w:r>
      <w:r w:rsidRPr="002B1A9A">
        <w:rPr>
          <w:lang w:val="en-US"/>
        </w:rPr>
        <w:t>* shiftPvmt);</w:t>
      </w:r>
    </w:p>
    <w:p w:rsidR="000D0E90" w:rsidRDefault="008829CE" w:rsidP="008829CE">
      <w:pPr>
        <w:rPr>
          <w:lang w:val="en-US"/>
        </w:rPr>
      </w:pPr>
      <w:r>
        <w:rPr>
          <w:lang w:val="en-US"/>
        </w:rPr>
        <w:t xml:space="preserve">Return in </w:t>
      </w:r>
      <w:r w:rsidRPr="00215EBA">
        <w:rPr>
          <w:rStyle w:val="TexteC"/>
          <w:lang w:val="en-US"/>
        </w:rPr>
        <w:t>methodIndex</w:t>
      </w:r>
      <w:r>
        <w:rPr>
          <w:lang w:val="en-US"/>
        </w:rPr>
        <w:t xml:space="preserve"> the index of </w:t>
      </w:r>
      <w:r w:rsidRPr="002B1A9A">
        <w:rPr>
          <w:rStyle w:val="TexteC"/>
          <w:lang w:val="en-US"/>
        </w:rPr>
        <w:t>method</w:t>
      </w:r>
      <w:r>
        <w:rPr>
          <w:lang w:val="en-US"/>
        </w:rPr>
        <w:t xml:space="preserve"> in the virtual method table (see the field </w:t>
      </w:r>
      <w:r w:rsidRPr="00215EBA">
        <w:rPr>
          <w:rStyle w:val="LienClasseC"/>
          <w:lang w:val="en-US"/>
        </w:rPr>
        <w:t>ClassInfo</w:t>
      </w:r>
      <w:r w:rsidRPr="00215EBA">
        <w:rPr>
          <w:rStyle w:val="TexteC"/>
          <w:lang w:val="en-US"/>
        </w:rPr>
        <w:t>::</w:t>
      </w:r>
      <w:r w:rsidRPr="0023341C">
        <w:rPr>
          <w:rStyle w:val="LienChamps"/>
          <w:lang w:val="en-US"/>
        </w:rPr>
        <w:t>_virtualMethodTable</w:t>
      </w:r>
      <w:r>
        <w:rPr>
          <w:lang w:val="en-US"/>
        </w:rPr>
        <w:t>)</w:t>
      </w:r>
      <w:r w:rsidR="00390FEF">
        <w:rPr>
          <w:lang w:val="en-US"/>
        </w:rPr>
        <w:t xml:space="preserve"> of </w:t>
      </w:r>
      <w:r w:rsidR="00390FEF" w:rsidRPr="00215EBA">
        <w:rPr>
          <w:rStyle w:val="TexteC"/>
          <w:lang w:val="en-US"/>
        </w:rPr>
        <w:t>classCaller</w:t>
      </w:r>
      <w:r>
        <w:rPr>
          <w:lang w:val="en-US"/>
        </w:rPr>
        <w:t xml:space="preserve">. At the end </w:t>
      </w:r>
      <w:r w:rsidRPr="00215EBA">
        <w:rPr>
          <w:rStyle w:val="TexteC"/>
          <w:lang w:val="en-US"/>
        </w:rPr>
        <w:t>shiftObject</w:t>
      </w:r>
      <w:r>
        <w:rPr>
          <w:lang w:val="en-US"/>
        </w:rPr>
        <w:t xml:space="preserve"> contains the path that enables to define the shift of the object from the actual shift parameter to the formal parameter of the called method. </w:t>
      </w:r>
      <w:r w:rsidRPr="00215EBA">
        <w:rPr>
          <w:rStyle w:val="TexteC"/>
          <w:lang w:val="en-US"/>
        </w:rPr>
        <w:t>shiftPvmt</w:t>
      </w:r>
      <w:r>
        <w:rPr>
          <w:lang w:val="en-US"/>
        </w:rPr>
        <w:t xml:space="preserve"> contains the path that enables to access to the pointer of the virtual method table </w:t>
      </w:r>
      <w:r w:rsidR="000D0E90">
        <w:rPr>
          <w:lang w:val="en-US"/>
        </w:rPr>
        <w:t>inside the object.</w:t>
      </w:r>
    </w:p>
    <w:p w:rsidR="000D0E90" w:rsidRDefault="000D0E90" w:rsidP="008829CE">
      <w:pPr>
        <w:rPr>
          <w:lang w:val="en-US"/>
        </w:rPr>
      </w:pPr>
    </w:p>
    <w:p w:rsidR="000D0E90" w:rsidRDefault="000D0E90" w:rsidP="008829CE">
      <w:pPr>
        <w:rPr>
          <w:lang w:val="en-US"/>
        </w:rPr>
      </w:pPr>
      <w:r>
        <w:rPr>
          <w:lang w:val="en-US"/>
        </w:rPr>
        <w:t xml:space="preserve">Note that the virtual method table of </w:t>
      </w:r>
      <w:r w:rsidRPr="00215EBA">
        <w:rPr>
          <w:rStyle w:val="TexteC"/>
          <w:lang w:val="en-US"/>
        </w:rPr>
        <w:t>classCaller</w:t>
      </w:r>
      <w:r>
        <w:rPr>
          <w:lang w:val="en-US"/>
        </w:rPr>
        <w:t xml:space="preserve"> may be un</w:t>
      </w:r>
      <w:r w:rsidR="00447426">
        <w:rPr>
          <w:lang w:val="en-US"/>
        </w:rPr>
        <w:t>der construction</w:t>
      </w:r>
      <w:r>
        <w:rPr>
          <w:lang w:val="en-US"/>
        </w:rPr>
        <w:t xml:space="preserve"> </w:t>
      </w:r>
      <w:r w:rsidR="00447426">
        <w:rPr>
          <w:lang w:val="en-US"/>
        </w:rPr>
        <w:t xml:space="preserve">and so </w:t>
      </w:r>
      <w:r>
        <w:rPr>
          <w:lang w:val="en-US"/>
        </w:rPr>
        <w:t xml:space="preserve">incomplete. </w:t>
      </w:r>
      <w:r w:rsidR="00447426">
        <w:rPr>
          <w:lang w:val="en-US"/>
        </w:rPr>
        <w:t xml:space="preserve">In such a case, our method only registers the address of </w:t>
      </w:r>
      <w:proofErr w:type="gramStart"/>
      <w:r w:rsidR="00447426" w:rsidRPr="00215EBA">
        <w:rPr>
          <w:rStyle w:val="TexteC"/>
          <w:lang w:val="en-US"/>
        </w:rPr>
        <w:t>methodIndex</w:t>
      </w:r>
      <w:r w:rsidR="00447426">
        <w:rPr>
          <w:lang w:val="en-US"/>
        </w:rPr>
        <w:t>,</w:t>
      </w:r>
      <w:proofErr w:type="gramEnd"/>
      <w:r w:rsidR="00447426">
        <w:rPr>
          <w:lang w:val="en-US"/>
        </w:rPr>
        <w:t xml:space="preserve"> </w:t>
      </w:r>
      <w:r w:rsidR="00447426" w:rsidRPr="00215EBA">
        <w:rPr>
          <w:rStyle w:val="TexteC"/>
          <w:lang w:val="en-US"/>
        </w:rPr>
        <w:t>shiftObject</w:t>
      </w:r>
      <w:r w:rsidR="00447426">
        <w:rPr>
          <w:lang w:val="en-US"/>
        </w:rPr>
        <w:t xml:space="preserve"> and </w:t>
      </w:r>
      <w:r w:rsidR="00447426" w:rsidRPr="00215EBA">
        <w:rPr>
          <w:rStyle w:val="TexteC"/>
          <w:lang w:val="en-US"/>
        </w:rPr>
        <w:t>shiftPvmt</w:t>
      </w:r>
      <w:r w:rsidR="00447426">
        <w:rPr>
          <w:lang w:val="en-US"/>
        </w:rPr>
        <w:t xml:space="preserve"> (see the field </w:t>
      </w:r>
      <w:r w:rsidR="00447426" w:rsidRPr="006678B2">
        <w:rPr>
          <w:rStyle w:val="LienChamps"/>
          <w:lang w:val="en-US"/>
        </w:rPr>
        <w:t>_delayedMethodCalls</w:t>
      </w:r>
      <w:r w:rsidR="00447426">
        <w:rPr>
          <w:lang w:val="en-US"/>
        </w:rPr>
        <w:t xml:space="preserve">, the class </w:t>
      </w:r>
      <w:r w:rsidR="00447426" w:rsidRPr="006678B2">
        <w:rPr>
          <w:rStyle w:val="LienClasseC"/>
          <w:lang w:val="en-US"/>
        </w:rPr>
        <w:t>DelayedMethodCalls</w:t>
      </w:r>
      <w:r w:rsidR="00447426">
        <w:rPr>
          <w:lang w:val="en-US"/>
        </w:rPr>
        <w:t xml:space="preserve"> and the method </w:t>
      </w:r>
      <w:r w:rsidR="00447426" w:rsidRPr="006678B2">
        <w:rPr>
          <w:rStyle w:val="LienClasseC"/>
          <w:lang w:val="en-US"/>
        </w:rPr>
        <w:t>DelayedMethodCalls</w:t>
      </w:r>
      <w:r w:rsidR="00447426" w:rsidRPr="00215EBA">
        <w:rPr>
          <w:rStyle w:val="TexteC"/>
          <w:lang w:val="en-US"/>
        </w:rPr>
        <w:t>::</w:t>
      </w:r>
      <w:r w:rsidR="00447426" w:rsidRPr="00215EBA">
        <w:rPr>
          <w:rStyle w:val="LienMthode"/>
          <w:lang w:val="en-US"/>
        </w:rPr>
        <w:t>addMethodCall</w:t>
      </w:r>
      <w:r w:rsidR="00447426">
        <w:rPr>
          <w:lang w:val="en-US"/>
        </w:rPr>
        <w:t xml:space="preserve">). When the complete virtual method table is available (see the method </w:t>
      </w:r>
      <w:r w:rsidR="00447426" w:rsidRPr="00215EBA">
        <w:rPr>
          <w:rStyle w:val="LienMthode"/>
          <w:lang w:val="en-US"/>
        </w:rPr>
        <w:t>exitClass</w:t>
      </w:r>
      <w:r w:rsidR="00447426">
        <w:rPr>
          <w:lang w:val="en-US"/>
        </w:rPr>
        <w:t xml:space="preserve">) </w:t>
      </w:r>
      <w:r w:rsidR="00447426" w:rsidRPr="00215EBA">
        <w:rPr>
          <w:rStyle w:val="TexteC"/>
          <w:lang w:val="en-US"/>
        </w:rPr>
        <w:t>*methodIndex</w:t>
      </w:r>
      <w:r w:rsidR="00447426">
        <w:rPr>
          <w:lang w:val="en-US"/>
        </w:rPr>
        <w:t xml:space="preserve">, </w:t>
      </w:r>
      <w:r w:rsidR="00447426" w:rsidRPr="00215EBA">
        <w:rPr>
          <w:rStyle w:val="TexteC"/>
          <w:lang w:val="en-US"/>
        </w:rPr>
        <w:t>*shiftObject</w:t>
      </w:r>
      <w:r w:rsidR="00447426">
        <w:rPr>
          <w:lang w:val="en-US"/>
        </w:rPr>
        <w:t xml:space="preserve"> and </w:t>
      </w:r>
      <w:r w:rsidR="00447426" w:rsidRPr="00215EBA">
        <w:rPr>
          <w:rStyle w:val="TexteC"/>
          <w:lang w:val="en-US"/>
        </w:rPr>
        <w:t>*shiftPvmt</w:t>
      </w:r>
      <w:r w:rsidR="00447426">
        <w:rPr>
          <w:lang w:val="en-US"/>
        </w:rPr>
        <w:t xml:space="preserve"> receive their final value (see the method </w:t>
      </w:r>
      <w:r w:rsidR="00447426" w:rsidRPr="00215EBA">
        <w:rPr>
          <w:rStyle w:val="LienClasseC"/>
          <w:lang w:val="en-US"/>
        </w:rPr>
        <w:t>DelayedMethodCalls</w:t>
      </w:r>
      <w:r w:rsidR="00447426" w:rsidRPr="00215EBA">
        <w:rPr>
          <w:rStyle w:val="TexteC"/>
          <w:lang w:val="en-US"/>
        </w:rPr>
        <w:t>::</w:t>
      </w:r>
      <w:r w:rsidR="00447426" w:rsidRPr="00215EBA">
        <w:rPr>
          <w:rStyle w:val="LienMthode"/>
          <w:lang w:val="en-US"/>
        </w:rPr>
        <w:t>updateWith</w:t>
      </w:r>
      <w:r w:rsidR="00447426">
        <w:rPr>
          <w:lang w:val="en-US"/>
        </w:rPr>
        <w:t>).</w:t>
      </w:r>
    </w:p>
    <w:p w:rsidR="00447426" w:rsidRDefault="00447426" w:rsidP="008829CE">
      <w:pPr>
        <w:rPr>
          <w:lang w:val="en-US"/>
        </w:rPr>
      </w:pPr>
    </w:p>
    <w:p w:rsidR="00447426" w:rsidRDefault="00447426" w:rsidP="008829CE">
      <w:pPr>
        <w:rPr>
          <w:lang w:val="en-US"/>
        </w:rPr>
      </w:pPr>
      <w:r>
        <w:rPr>
          <w:lang w:val="en-US"/>
        </w:rPr>
        <w:t xml:space="preserve">In the standard case, </w:t>
      </w:r>
      <w:r w:rsidRPr="00215EBA">
        <w:rPr>
          <w:rStyle w:val="TexteC"/>
          <w:lang w:val="en-US"/>
        </w:rPr>
        <w:t>*methodIndex</w:t>
      </w:r>
      <w:r>
        <w:rPr>
          <w:lang w:val="en-US"/>
        </w:rPr>
        <w:t xml:space="preserve"> receives the result of </w:t>
      </w:r>
      <w:r w:rsidRPr="00215EBA">
        <w:rPr>
          <w:rStyle w:val="LienClasseC"/>
          <w:lang w:val="en-US"/>
        </w:rPr>
        <w:t>ClassInfo</w:t>
      </w:r>
      <w:r w:rsidRPr="00215EBA">
        <w:rPr>
          <w:rStyle w:val="TexteC"/>
          <w:lang w:val="en-US"/>
        </w:rPr>
        <w:t>::</w:t>
      </w:r>
      <w:r w:rsidRPr="00215EBA">
        <w:rPr>
          <w:rStyle w:val="LienMthode"/>
          <w:lang w:val="en-US"/>
        </w:rPr>
        <w:t>getIndexOfMethod</w:t>
      </w:r>
      <w:r>
        <w:rPr>
          <w:lang w:val="en-US"/>
        </w:rPr>
        <w:t xml:space="preserve"> with the </w:t>
      </w:r>
      <w:r w:rsidRPr="00215EBA">
        <w:rPr>
          <w:rStyle w:val="LienClasseC"/>
          <w:lang w:val="en-US"/>
        </w:rPr>
        <w:t>ClassInfo</w:t>
      </w:r>
      <w:r>
        <w:rPr>
          <w:lang w:val="en-US"/>
        </w:rPr>
        <w:t xml:space="preserve"> found in </w:t>
      </w:r>
      <w:r w:rsidRPr="00215EBA">
        <w:rPr>
          <w:rStyle w:val="LienChamps"/>
          <w:lang w:val="en-US"/>
        </w:rPr>
        <w:t>_classInfoTable</w:t>
      </w:r>
      <w:r>
        <w:rPr>
          <w:lang w:val="en-US"/>
        </w:rPr>
        <w:t xml:space="preserve">. The couple </w:t>
      </w:r>
      <w:r w:rsidRPr="00215EBA">
        <w:rPr>
          <w:rStyle w:val="LienClasseC"/>
          <w:lang w:val="en-US"/>
        </w:rPr>
        <w:t>InheritancePath</w:t>
      </w:r>
      <w:r>
        <w:rPr>
          <w:lang w:val="en-US"/>
        </w:rPr>
        <w:t xml:space="preserve"> / </w:t>
      </w:r>
      <w:r w:rsidRPr="00215EBA">
        <w:rPr>
          <w:rStyle w:val="LienClasseC"/>
          <w:lang w:val="en-US"/>
        </w:rPr>
        <w:t>VirtualInheritancePath</w:t>
      </w:r>
      <w:r>
        <w:rPr>
          <w:lang w:val="en-US"/>
        </w:rPr>
        <w:t xml:space="preserve"> returned by the method </w:t>
      </w:r>
      <w:r w:rsidRPr="00215EBA">
        <w:rPr>
          <w:rStyle w:val="LienClasseC"/>
          <w:lang w:val="en-US"/>
        </w:rPr>
        <w:t>ClassInfo</w:t>
      </w:r>
      <w:r w:rsidRPr="00215EBA">
        <w:rPr>
          <w:rStyle w:val="TexteC"/>
          <w:lang w:val="en-US"/>
        </w:rPr>
        <w:t>::</w:t>
      </w:r>
      <w:r w:rsidRPr="00215EBA">
        <w:rPr>
          <w:rStyle w:val="LienMthode"/>
          <w:lang w:val="en-US"/>
        </w:rPr>
        <w:t>getIndexOfMethod</w:t>
      </w:r>
      <w:r>
        <w:rPr>
          <w:lang w:val="en-US"/>
        </w:rPr>
        <w:t xml:space="preserve"> enables to build </w:t>
      </w:r>
      <w:r w:rsidRPr="00215EBA">
        <w:rPr>
          <w:rStyle w:val="TexteC"/>
          <w:lang w:val="en-US"/>
        </w:rPr>
        <w:t>*shiftObject</w:t>
      </w:r>
      <w:r>
        <w:rPr>
          <w:lang w:val="en-US"/>
        </w:rPr>
        <w:t xml:space="preserve">. If the </w:t>
      </w:r>
      <w:r w:rsidRPr="00215EBA">
        <w:rPr>
          <w:rStyle w:val="LienClasseC"/>
          <w:lang w:val="en-US"/>
        </w:rPr>
        <w:t>ClassInfo</w:t>
      </w:r>
      <w:r>
        <w:rPr>
          <w:lang w:val="en-US"/>
        </w:rPr>
        <w:t xml:space="preserve"> found in </w:t>
      </w:r>
      <w:r w:rsidRPr="00215EBA">
        <w:rPr>
          <w:rStyle w:val="LienChamps"/>
          <w:lang w:val="en-US"/>
        </w:rPr>
        <w:t>_classInfoTable</w:t>
      </w:r>
      <w:r>
        <w:rPr>
          <w:lang w:val="en-US"/>
        </w:rPr>
        <w:t xml:space="preserve"> has a </w:t>
      </w:r>
      <w:r w:rsidR="006678B2" w:rsidRPr="00215EBA">
        <w:rPr>
          <w:rStyle w:val="LienClasseC"/>
          <w:lang w:val="en-US"/>
        </w:rPr>
        <w:t>ClassInfo</w:t>
      </w:r>
      <w:r w:rsidR="006678B2" w:rsidRPr="00215EBA">
        <w:rPr>
          <w:rStyle w:val="TexteC"/>
          <w:lang w:val="en-US"/>
        </w:rPr>
        <w:t>::</w:t>
      </w:r>
      <w:r w:rsidR="006678B2" w:rsidRPr="006678B2">
        <w:rPr>
          <w:rStyle w:val="LienMthode"/>
          <w:lang w:val="en-US"/>
        </w:rPr>
        <w:t>hasPvmtAsFirstField</w:t>
      </w:r>
      <w:r w:rsidR="006678B2" w:rsidRPr="00215EBA">
        <w:rPr>
          <w:rStyle w:val="TexteC"/>
          <w:lang w:val="en-US"/>
        </w:rPr>
        <w:t>()</w:t>
      </w:r>
      <w:r w:rsidR="006678B2">
        <w:rPr>
          <w:lang w:val="en-US"/>
        </w:rPr>
        <w:t xml:space="preserve"> then </w:t>
      </w:r>
      <w:r w:rsidR="006678B2" w:rsidRPr="00215EBA">
        <w:rPr>
          <w:rStyle w:val="LienClasseC"/>
          <w:lang w:val="en-US"/>
        </w:rPr>
        <w:t>ClassInfo</w:t>
      </w:r>
      <w:r w:rsidR="006678B2" w:rsidRPr="00215EBA">
        <w:rPr>
          <w:rStyle w:val="TexteC"/>
          <w:lang w:val="en-US"/>
        </w:rPr>
        <w:t>::</w:t>
      </w:r>
      <w:r w:rsidR="006678B2" w:rsidRPr="006678B2">
        <w:rPr>
          <w:rStyle w:val="LienMthode"/>
          <w:lang w:val="en-US"/>
        </w:rPr>
        <w:t>getPvmtField</w:t>
      </w:r>
      <w:r w:rsidR="006678B2" w:rsidRPr="00215EBA">
        <w:rPr>
          <w:rStyle w:val="TexteC"/>
          <w:lang w:val="en-US"/>
        </w:rPr>
        <w:t>()</w:t>
      </w:r>
      <w:r w:rsidR="006678B2">
        <w:rPr>
          <w:lang w:val="en-US"/>
        </w:rPr>
        <w:t xml:space="preserve"> enables to build </w:t>
      </w:r>
      <w:r w:rsidR="006678B2" w:rsidRPr="00215EBA">
        <w:rPr>
          <w:rStyle w:val="TexteC"/>
          <w:lang w:val="en-US"/>
        </w:rPr>
        <w:t>*shiftPvmt</w:t>
      </w:r>
      <w:r w:rsidR="006678B2">
        <w:rPr>
          <w:lang w:val="en-US"/>
        </w:rPr>
        <w:t>.</w:t>
      </w:r>
    </w:p>
    <w:p w:rsidR="006678B2" w:rsidRDefault="006678B2" w:rsidP="008829CE">
      <w:pPr>
        <w:rPr>
          <w:lang w:val="en-US"/>
        </w:rPr>
      </w:pPr>
    </w:p>
    <w:p w:rsidR="006678B2" w:rsidRDefault="006678B2" w:rsidP="008829CE">
      <w:pPr>
        <w:rPr>
          <w:lang w:val="en-US"/>
        </w:rPr>
      </w:pPr>
      <w:r>
        <w:rPr>
          <w:lang w:val="en-US"/>
        </w:rPr>
        <w:t xml:space="preserve">Our method is called by the method </w:t>
      </w:r>
      <w:r w:rsidRPr="006678B2">
        <w:rPr>
          <w:rStyle w:val="LienClasseC"/>
          <w:lang w:val="en-US"/>
        </w:rPr>
        <w:t>Visitor</w:t>
      </w:r>
      <w:r w:rsidRPr="006678B2">
        <w:rPr>
          <w:rStyle w:val="TexteC"/>
          <w:lang w:val="en-US"/>
        </w:rPr>
        <w:t>::</w:t>
      </w:r>
      <w:r w:rsidRPr="006678B2">
        <w:rPr>
          <w:rStyle w:val="LienMthode"/>
          <w:lang w:val="en-US"/>
        </w:rPr>
        <w:t>makeMemberCallExpression</w:t>
      </w:r>
      <w:r>
        <w:rPr>
          <w:lang w:val="en-US"/>
        </w:rPr>
        <w:t xml:space="preserve"> to translate every call to a virtual method into the intermediate representation.</w:t>
      </w:r>
    </w:p>
    <w:p w:rsidR="008829CE" w:rsidRDefault="008829CE" w:rsidP="008829CE">
      <w:pPr>
        <w:pStyle w:val="Relatives"/>
        <w:rPr>
          <w:lang w:val="en-US"/>
        </w:rPr>
      </w:pPr>
    </w:p>
    <w:p w:rsidR="006678B2" w:rsidRDefault="006678B2" w:rsidP="008829CE">
      <w:pPr>
        <w:pStyle w:val="RelativesItem"/>
        <w:rPr>
          <w:lang w:val="en-US"/>
        </w:rPr>
      </w:pPr>
      <w:r>
        <w:rPr>
          <w:lang w:val="en-US"/>
        </w:rPr>
        <w:t xml:space="preserve">The fields </w:t>
      </w:r>
      <w:r w:rsidRPr="00215EBA">
        <w:rPr>
          <w:rStyle w:val="LienChamps"/>
          <w:lang w:val="en-US"/>
        </w:rPr>
        <w:t>_classInfoTable</w:t>
      </w:r>
      <w:r>
        <w:rPr>
          <w:lang w:val="en-US"/>
        </w:rPr>
        <w:t xml:space="preserve">, </w:t>
      </w:r>
      <w:r w:rsidRPr="00215EBA">
        <w:rPr>
          <w:rStyle w:val="LienChamps"/>
          <w:lang w:val="en-US"/>
        </w:rPr>
        <w:t>_delayedMethodCalls</w:t>
      </w:r>
      <w:r>
        <w:rPr>
          <w:lang w:val="en-US"/>
        </w:rPr>
        <w:t xml:space="preserve"> and </w:t>
      </w:r>
      <w:r w:rsidRPr="00215EBA">
        <w:rPr>
          <w:rStyle w:val="LienClasseC"/>
          <w:lang w:val="en-US"/>
        </w:rPr>
        <w:t>ClassInfo</w:t>
      </w:r>
      <w:r w:rsidRPr="00215EBA">
        <w:rPr>
          <w:rStyle w:val="TexteC"/>
          <w:lang w:val="en-US"/>
        </w:rPr>
        <w:t>::</w:t>
      </w:r>
      <w:r w:rsidRPr="00215EBA">
        <w:rPr>
          <w:rStyle w:val="LienChamps"/>
          <w:lang w:val="en-US"/>
        </w:rPr>
        <w:t>_virtualMethodTable</w:t>
      </w:r>
      <w:r>
        <w:rPr>
          <w:lang w:val="en-US"/>
        </w:rPr>
        <w:t>,</w:t>
      </w:r>
    </w:p>
    <w:p w:rsidR="00AF0A77" w:rsidRPr="009D3083" w:rsidRDefault="00AF0A77" w:rsidP="00AF0A77">
      <w:pPr>
        <w:pStyle w:val="RelativesItem"/>
        <w:rPr>
          <w:lang w:val="en-US"/>
        </w:rPr>
      </w:pPr>
      <w:r>
        <w:rPr>
          <w:lang w:val="en-US"/>
        </w:rPr>
        <w:t>the methods</w:t>
      </w:r>
      <w:r w:rsidRPr="00215EBA">
        <w:rPr>
          <w:rStyle w:val="LienClasseC"/>
          <w:lang w:val="en-US"/>
        </w:rPr>
        <w:t xml:space="preserve"> ClassInfo</w:t>
      </w:r>
      <w:r w:rsidRPr="00215EBA">
        <w:rPr>
          <w:rStyle w:val="TexteC"/>
          <w:lang w:val="en-US"/>
        </w:rPr>
        <w:t>::</w:t>
      </w:r>
      <w:r w:rsidRPr="00215EBA">
        <w:rPr>
          <w:rStyle w:val="LienMthode"/>
          <w:lang w:val="en-US"/>
        </w:rPr>
        <w:t>getIndexOfMethod</w:t>
      </w:r>
      <w:r>
        <w:rPr>
          <w:lang w:val="en-US"/>
        </w:rPr>
        <w:t xml:space="preserve">, </w:t>
      </w:r>
      <w:r w:rsidRPr="00215EBA">
        <w:rPr>
          <w:rStyle w:val="LienClasseC"/>
          <w:lang w:val="en-US"/>
        </w:rPr>
        <w:t>ClassInfo</w:t>
      </w:r>
      <w:r w:rsidRPr="00215EBA">
        <w:rPr>
          <w:rStyle w:val="TexteC"/>
          <w:lang w:val="en-US"/>
        </w:rPr>
        <w:t>::</w:t>
      </w:r>
      <w:r w:rsidRPr="006678B2">
        <w:rPr>
          <w:rStyle w:val="LienMthode"/>
          <w:lang w:val="en-US"/>
        </w:rPr>
        <w:t>hasPvmtAsFirstField</w:t>
      </w:r>
      <w:r>
        <w:rPr>
          <w:lang w:val="en-US"/>
        </w:rPr>
        <w:t xml:space="preserve">, </w:t>
      </w:r>
      <w:r w:rsidRPr="00215EBA">
        <w:rPr>
          <w:rStyle w:val="LienClasseC"/>
          <w:lang w:val="en-US"/>
        </w:rPr>
        <w:t>ClassInfo</w:t>
      </w:r>
      <w:r w:rsidRPr="00215EBA">
        <w:rPr>
          <w:rStyle w:val="TexteC"/>
          <w:lang w:val="en-US"/>
        </w:rPr>
        <w:t>::</w:t>
      </w:r>
      <w:r w:rsidRPr="006678B2">
        <w:rPr>
          <w:rStyle w:val="LienMthode"/>
          <w:lang w:val="en-US"/>
        </w:rPr>
        <w:t>getPvmtField</w:t>
      </w:r>
      <w:r>
        <w:rPr>
          <w:lang w:val="en-US"/>
        </w:rPr>
        <w:t>,</w:t>
      </w:r>
    </w:p>
    <w:p w:rsidR="006678B2" w:rsidRDefault="006678B2" w:rsidP="008829CE">
      <w:pPr>
        <w:pStyle w:val="RelativesItem"/>
        <w:rPr>
          <w:lang w:val="en-US"/>
        </w:rPr>
      </w:pPr>
      <w:r>
        <w:rPr>
          <w:lang w:val="en-US"/>
        </w:rPr>
        <w:t xml:space="preserve">the class </w:t>
      </w:r>
      <w:r w:rsidRPr="006678B2">
        <w:rPr>
          <w:rStyle w:val="LienClasseC"/>
          <w:lang w:val="en-US"/>
        </w:rPr>
        <w:t>DelayedMethodCalls</w:t>
      </w:r>
      <w:r>
        <w:rPr>
          <w:lang w:val="en-US"/>
        </w:rPr>
        <w:t xml:space="preserve"> and the methods </w:t>
      </w:r>
      <w:r w:rsidRPr="006678B2">
        <w:rPr>
          <w:rStyle w:val="LienClasseC"/>
          <w:lang w:val="en-US"/>
        </w:rPr>
        <w:t>DelayedMethodCalls</w:t>
      </w:r>
      <w:r w:rsidRPr="00215EBA">
        <w:rPr>
          <w:rStyle w:val="TexteC"/>
          <w:lang w:val="en-US"/>
        </w:rPr>
        <w:t>::</w:t>
      </w:r>
      <w:r w:rsidRPr="00215EBA">
        <w:rPr>
          <w:rStyle w:val="LienMthode"/>
          <w:lang w:val="en-US"/>
        </w:rPr>
        <w:t>addMethodCall</w:t>
      </w:r>
      <w:r>
        <w:rPr>
          <w:lang w:val="en-US"/>
        </w:rPr>
        <w:t xml:space="preserve">, </w:t>
      </w:r>
      <w:r w:rsidRPr="006678B2">
        <w:rPr>
          <w:rStyle w:val="LienClasseC"/>
          <w:lang w:val="en-US"/>
        </w:rPr>
        <w:t>DelayedMethodCalls</w:t>
      </w:r>
      <w:r w:rsidRPr="00215EBA">
        <w:rPr>
          <w:rStyle w:val="TexteC"/>
          <w:lang w:val="en-US"/>
        </w:rPr>
        <w:t>::</w:t>
      </w:r>
      <w:r w:rsidRPr="00215EBA">
        <w:rPr>
          <w:rStyle w:val="LienMthode"/>
          <w:lang w:val="en-US"/>
        </w:rPr>
        <w:t>updateWith</w:t>
      </w:r>
      <w:r>
        <w:rPr>
          <w:lang w:val="en-US"/>
        </w:rPr>
        <w:t xml:space="preserve">, </w:t>
      </w:r>
      <w:r w:rsidRPr="00215EBA">
        <w:rPr>
          <w:rStyle w:val="LienMthode"/>
          <w:lang w:val="en-US"/>
        </w:rPr>
        <w:t>exitClass</w:t>
      </w:r>
      <w:r>
        <w:rPr>
          <w:lang w:val="en-US"/>
        </w:rPr>
        <w:t>,</w:t>
      </w:r>
    </w:p>
    <w:p w:rsidR="00390FEF" w:rsidRDefault="00390FEF" w:rsidP="008829CE">
      <w:pPr>
        <w:pStyle w:val="RelativesItem"/>
        <w:rPr>
          <w:lang w:val="en-US"/>
        </w:rPr>
      </w:pPr>
      <w:r>
        <w:rPr>
          <w:lang w:val="en-US"/>
        </w:rPr>
        <w:t xml:space="preserve">the method </w:t>
      </w:r>
      <w:r w:rsidRPr="00390FEF">
        <w:rPr>
          <w:rStyle w:val="LienMthode"/>
        </w:rPr>
        <w:t>retrieveBaseIndex</w:t>
      </w:r>
      <w:r>
        <w:rPr>
          <w:lang w:val="en-US"/>
        </w:rPr>
        <w:t xml:space="preserve">, </w:t>
      </w:r>
      <w:r w:rsidRPr="00390FEF">
        <w:rPr>
          <w:rStyle w:val="LienMthode"/>
        </w:rPr>
        <w:t>retrieveInheritancePathBetween</w:t>
      </w:r>
      <w:r>
        <w:rPr>
          <w:lang w:val="en-US"/>
        </w:rPr>
        <w:t>,</w:t>
      </w:r>
    </w:p>
    <w:p w:rsidR="00AF0A77" w:rsidRDefault="00AF0A77" w:rsidP="008829CE">
      <w:pPr>
        <w:pStyle w:val="RelativesItem"/>
        <w:rPr>
          <w:lang w:val="en-US"/>
        </w:rPr>
      </w:pPr>
      <w:proofErr w:type="gramStart"/>
      <w:r>
        <w:rPr>
          <w:lang w:val="en-US"/>
        </w:rPr>
        <w:t>the</w:t>
      </w:r>
      <w:proofErr w:type="gramEnd"/>
      <w:r>
        <w:rPr>
          <w:lang w:val="en-US"/>
        </w:rPr>
        <w:t xml:space="preserve"> method </w:t>
      </w:r>
      <w:r w:rsidRPr="006678B2">
        <w:rPr>
          <w:rStyle w:val="LienClasseC"/>
          <w:lang w:val="en-US"/>
        </w:rPr>
        <w:t>Visitor</w:t>
      </w:r>
      <w:r w:rsidRPr="006678B2">
        <w:rPr>
          <w:rStyle w:val="TexteC"/>
          <w:lang w:val="en-US"/>
        </w:rPr>
        <w:t>::</w:t>
      </w:r>
      <w:r w:rsidRPr="006678B2">
        <w:rPr>
          <w:rStyle w:val="LienMthode"/>
          <w:lang w:val="en-US"/>
        </w:rPr>
        <w:t>makeMemberCallExpression</w:t>
      </w:r>
      <w:r>
        <w:rPr>
          <w:lang w:val="en-US"/>
        </w:rPr>
        <w:t>.</w:t>
      </w:r>
    </w:p>
    <w:p w:rsidR="002332D3" w:rsidRDefault="002332D3" w:rsidP="002332D3">
      <w:pPr>
        <w:pStyle w:val="EntteMthode"/>
        <w:rPr>
          <w:rStyle w:val="TexteC"/>
          <w:lang w:val="en-US"/>
        </w:rPr>
      </w:pPr>
      <w:r w:rsidRPr="002332D3">
        <w:rPr>
          <w:rStyle w:val="TexteC"/>
          <w:b/>
          <w:lang w:val="en-US"/>
        </w:rPr>
        <w:t>void</w:t>
      </w:r>
      <w:r w:rsidRPr="002332D3">
        <w:rPr>
          <w:rStyle w:val="TexteC"/>
          <w:lang w:val="en-US"/>
        </w:rPr>
        <w:t xml:space="preserve"> </w:t>
      </w:r>
      <w:r w:rsidRPr="00566A15">
        <w:rPr>
          <w:rStyle w:val="DfinitionMthode"/>
          <w:lang w:val="en-US"/>
        </w:rPr>
        <w:t>retrieveBaseIndex</w:t>
      </w:r>
      <w:r w:rsidRPr="002332D3">
        <w:rPr>
          <w:rStyle w:val="TexteC"/>
          <w:lang w:val="en-US"/>
        </w:rPr>
        <w:t>(</w:t>
      </w:r>
      <w:r w:rsidRPr="002332D3">
        <w:rPr>
          <w:rStyle w:val="TexteC"/>
          <w:b/>
          <w:lang w:val="en-US"/>
        </w:rPr>
        <w:t>const</w:t>
      </w:r>
      <w:r w:rsidRPr="002332D3">
        <w:rPr>
          <w:rStyle w:val="TexteC"/>
          <w:lang w:val="en-US"/>
        </w:rPr>
        <w:t xml:space="preserve"> </w:t>
      </w:r>
      <w:r w:rsidRPr="00566A15">
        <w:rPr>
          <w:rStyle w:val="LienClasseC"/>
          <w:lang w:val="en-US"/>
        </w:rPr>
        <w:t>Clang_utils</w:t>
      </w:r>
      <w:r w:rsidRPr="002332D3">
        <w:rPr>
          <w:rStyle w:val="TexteC"/>
          <w:lang w:val="en-US"/>
        </w:rPr>
        <w:t>&amp; utils,</w:t>
      </w:r>
      <w:r>
        <w:rPr>
          <w:rStyle w:val="TexteC"/>
          <w:lang w:val="en-US"/>
        </w:rPr>
        <w:t xml:space="preserve"> </w:t>
      </w:r>
      <w:r w:rsidRPr="002332D3">
        <w:rPr>
          <w:rStyle w:val="TexteC"/>
          <w:b/>
          <w:lang w:val="en-US"/>
        </w:rPr>
        <w:t>const</w:t>
      </w:r>
      <w:r w:rsidRPr="002332D3">
        <w:rPr>
          <w:rStyle w:val="TexteC"/>
          <w:lang w:val="en-US"/>
        </w:rPr>
        <w:t xml:space="preserve"> </w:t>
      </w:r>
      <w:r w:rsidRPr="00566A15">
        <w:rPr>
          <w:rStyle w:val="LienUnit"/>
          <w:lang w:val="en-US"/>
        </w:rPr>
        <w:t>clang</w:t>
      </w:r>
      <w:r w:rsidRPr="002332D3">
        <w:rPr>
          <w:rStyle w:val="TexteC"/>
          <w:lang w:val="en-US"/>
        </w:rPr>
        <w:t>::</w:t>
      </w:r>
      <w:r w:rsidRPr="00566A15">
        <w:rPr>
          <w:rStyle w:val="LienClasseC"/>
          <w:lang w:val="en-US"/>
        </w:rPr>
        <w:t>CXXRecordDecl</w:t>
      </w:r>
      <w:r w:rsidRPr="002332D3">
        <w:rPr>
          <w:rStyle w:val="TexteC"/>
          <w:lang w:val="en-US"/>
        </w:rPr>
        <w:t>* classCaller,</w:t>
      </w:r>
      <w:r>
        <w:rPr>
          <w:rStyle w:val="TexteC"/>
          <w:lang w:val="en-US"/>
        </w:rPr>
        <w:t xml:space="preserve"> </w:t>
      </w:r>
      <w:r w:rsidRPr="00566A15">
        <w:rPr>
          <w:rStyle w:val="LienUnit"/>
          <w:lang w:val="en-US"/>
        </w:rPr>
        <w:t>clang</w:t>
      </w:r>
      <w:r w:rsidRPr="002332D3">
        <w:rPr>
          <w:rStyle w:val="TexteC"/>
          <w:lang w:val="en-US"/>
        </w:rPr>
        <w:t>::</w:t>
      </w:r>
      <w:r w:rsidRPr="00566A15">
        <w:rPr>
          <w:rStyle w:val="LienClasseC"/>
          <w:lang w:val="en-US"/>
        </w:rPr>
        <w:t>CXXRecordDecl</w:t>
      </w:r>
      <w:r w:rsidRPr="002332D3">
        <w:rPr>
          <w:rStyle w:val="TexteC"/>
          <w:lang w:val="en-US"/>
        </w:rPr>
        <w:t xml:space="preserve">* baseClass, </w:t>
      </w:r>
      <w:r w:rsidRPr="00566A15">
        <w:rPr>
          <w:rStyle w:val="LienType"/>
          <w:lang w:val="en-US"/>
        </w:rPr>
        <w:t>int64_t</w:t>
      </w:r>
      <w:r w:rsidRPr="002332D3">
        <w:rPr>
          <w:rStyle w:val="TexteC"/>
          <w:lang w:val="en-US"/>
        </w:rPr>
        <w:t>* accessIndex);</w:t>
      </w:r>
    </w:p>
    <w:p w:rsidR="00390FEF" w:rsidRDefault="00390FEF" w:rsidP="00390FEF">
      <w:pPr>
        <w:rPr>
          <w:lang w:val="en-US"/>
        </w:rPr>
      </w:pPr>
      <w:r>
        <w:rPr>
          <w:lang w:val="en-US"/>
        </w:rPr>
        <w:t xml:space="preserve">Return in </w:t>
      </w:r>
      <w:r w:rsidRPr="00215EBA">
        <w:rPr>
          <w:rStyle w:val="TexteC"/>
          <w:lang w:val="en-US"/>
        </w:rPr>
        <w:t>*accessIndex</w:t>
      </w:r>
      <w:r>
        <w:rPr>
          <w:lang w:val="en-US"/>
        </w:rPr>
        <w:t xml:space="preserve"> the index in the virtual method table (see the field </w:t>
      </w:r>
      <w:r w:rsidRPr="00215EBA">
        <w:rPr>
          <w:rStyle w:val="LienClasseC"/>
          <w:lang w:val="en-US"/>
        </w:rPr>
        <w:t>ClassInfo</w:t>
      </w:r>
      <w:r w:rsidRPr="00215EBA">
        <w:rPr>
          <w:rStyle w:val="TexteC"/>
          <w:lang w:val="en-US"/>
        </w:rPr>
        <w:t>::</w:t>
      </w:r>
      <w:r w:rsidRPr="0023341C">
        <w:rPr>
          <w:rStyle w:val="LienChamps"/>
          <w:lang w:val="en-US"/>
        </w:rPr>
        <w:t>_virtualMethodTable</w:t>
      </w:r>
      <w:r>
        <w:rPr>
          <w:lang w:val="en-US"/>
        </w:rPr>
        <w:t xml:space="preserve">) of </w:t>
      </w:r>
      <w:r w:rsidRPr="00215EBA">
        <w:rPr>
          <w:rStyle w:val="TexteC"/>
          <w:lang w:val="en-US"/>
        </w:rPr>
        <w:t>classCaller</w:t>
      </w:r>
      <w:r>
        <w:rPr>
          <w:lang w:val="en-US"/>
        </w:rPr>
        <w:t xml:space="preserve"> where the own virtual methods of </w:t>
      </w:r>
      <w:r w:rsidRPr="002B1A9A">
        <w:rPr>
          <w:rStyle w:val="TexteC"/>
          <w:lang w:val="en-US"/>
        </w:rPr>
        <w:t>base</w:t>
      </w:r>
      <w:r>
        <w:rPr>
          <w:rStyle w:val="TexteC"/>
          <w:lang w:val="en-US"/>
        </w:rPr>
        <w:t>Class</w:t>
      </w:r>
      <w:r>
        <w:rPr>
          <w:lang w:val="en-US"/>
        </w:rPr>
        <w:t xml:space="preserve"> are defined.</w:t>
      </w:r>
    </w:p>
    <w:p w:rsidR="00390FEF" w:rsidRDefault="00390FEF" w:rsidP="00390FEF">
      <w:pPr>
        <w:rPr>
          <w:lang w:val="en-US"/>
        </w:rPr>
      </w:pPr>
    </w:p>
    <w:p w:rsidR="00390FEF" w:rsidRDefault="00390FEF" w:rsidP="00390FEF">
      <w:pPr>
        <w:rPr>
          <w:lang w:val="en-US"/>
        </w:rPr>
      </w:pPr>
      <w:r>
        <w:rPr>
          <w:lang w:val="en-US"/>
        </w:rPr>
        <w:t xml:space="preserve">The implementation simply looks at the index associated to </w:t>
      </w:r>
      <w:r w:rsidRPr="002B1A9A">
        <w:rPr>
          <w:rStyle w:val="TexteC"/>
          <w:lang w:val="en-US"/>
        </w:rPr>
        <w:t>base</w:t>
      </w:r>
      <w:r>
        <w:rPr>
          <w:lang w:val="en-US"/>
        </w:rPr>
        <w:t xml:space="preserve"> in the fields </w:t>
      </w:r>
      <w:r w:rsidRPr="00215EBA">
        <w:rPr>
          <w:rStyle w:val="LienClasseC"/>
          <w:lang w:val="en-US"/>
        </w:rPr>
        <w:t>ClassInfo</w:t>
      </w:r>
      <w:r w:rsidRPr="00215EBA">
        <w:rPr>
          <w:rStyle w:val="TexteC"/>
          <w:lang w:val="en-US"/>
        </w:rPr>
        <w:t>::</w:t>
      </w:r>
      <w:r w:rsidRPr="0023341C">
        <w:rPr>
          <w:rStyle w:val="LienChamps"/>
          <w:lang w:val="en-US"/>
        </w:rPr>
        <w:t>_virtualDerivationsPosition</w:t>
      </w:r>
      <w:r>
        <w:rPr>
          <w:lang w:val="en-US"/>
        </w:rPr>
        <w:t xml:space="preserve"> / </w:t>
      </w:r>
      <w:r w:rsidRPr="00215EBA">
        <w:rPr>
          <w:rStyle w:val="LienClasseC"/>
          <w:lang w:val="en-US"/>
        </w:rPr>
        <w:t>ClassInfo</w:t>
      </w:r>
      <w:r w:rsidRPr="00215EBA">
        <w:rPr>
          <w:rStyle w:val="TexteC"/>
          <w:lang w:val="en-US"/>
        </w:rPr>
        <w:t>::</w:t>
      </w:r>
      <w:r w:rsidRPr="002B1A9A">
        <w:rPr>
          <w:rStyle w:val="LienChamps"/>
          <w:lang w:val="en-US"/>
        </w:rPr>
        <w:t>_derivationsPosition</w:t>
      </w:r>
      <w:r>
        <w:rPr>
          <w:lang w:val="en-US"/>
        </w:rPr>
        <w:t>.</w:t>
      </w:r>
    </w:p>
    <w:p w:rsidR="00390FEF" w:rsidRDefault="00390FEF" w:rsidP="00390FEF">
      <w:pPr>
        <w:rPr>
          <w:lang w:val="en-US"/>
        </w:rPr>
      </w:pPr>
    </w:p>
    <w:p w:rsidR="00390FEF" w:rsidRDefault="00390FEF" w:rsidP="00390FEF">
      <w:pPr>
        <w:rPr>
          <w:lang w:val="en-US"/>
        </w:rPr>
      </w:pPr>
      <w:r>
        <w:rPr>
          <w:lang w:val="en-US"/>
        </w:rPr>
        <w:t xml:space="preserve">Note that the virtual method table of </w:t>
      </w:r>
      <w:r w:rsidRPr="00215EBA">
        <w:rPr>
          <w:rStyle w:val="TexteC"/>
          <w:lang w:val="en-US"/>
        </w:rPr>
        <w:t>classCaller</w:t>
      </w:r>
      <w:r>
        <w:rPr>
          <w:lang w:val="en-US"/>
        </w:rPr>
        <w:t xml:space="preserve"> may be under construction and so incomplete. In such a case, our method only registers the address of </w:t>
      </w:r>
      <w:r w:rsidRPr="00215EBA">
        <w:rPr>
          <w:rStyle w:val="TexteC"/>
          <w:lang w:val="en-US"/>
        </w:rPr>
        <w:t>accessIndex</w:t>
      </w:r>
      <w:r>
        <w:rPr>
          <w:lang w:val="en-US"/>
        </w:rPr>
        <w:t xml:space="preserve"> (see the field </w:t>
      </w:r>
      <w:r w:rsidRPr="006678B2">
        <w:rPr>
          <w:rStyle w:val="LienChamps"/>
          <w:lang w:val="en-US"/>
        </w:rPr>
        <w:t>_delayedMethodCalls</w:t>
      </w:r>
      <w:r>
        <w:rPr>
          <w:lang w:val="en-US"/>
        </w:rPr>
        <w:t xml:space="preserve">, the class </w:t>
      </w:r>
      <w:r w:rsidRPr="006678B2">
        <w:rPr>
          <w:rStyle w:val="LienClasseC"/>
          <w:lang w:val="en-US"/>
        </w:rPr>
        <w:t>DelayedMethodCalls</w:t>
      </w:r>
      <w:r>
        <w:rPr>
          <w:lang w:val="en-US"/>
        </w:rPr>
        <w:t xml:space="preserve"> and the method </w:t>
      </w:r>
      <w:r w:rsidRPr="006678B2">
        <w:rPr>
          <w:rStyle w:val="LienClasseC"/>
          <w:lang w:val="en-US"/>
        </w:rPr>
        <w:t>DelayedMethodCalls</w:t>
      </w:r>
      <w:r w:rsidRPr="00215EBA">
        <w:rPr>
          <w:rStyle w:val="TexteC"/>
          <w:lang w:val="en-US"/>
        </w:rPr>
        <w:t>::</w:t>
      </w:r>
      <w:r w:rsidRPr="00215EBA">
        <w:rPr>
          <w:rStyle w:val="LienMthode"/>
          <w:lang w:val="en-US"/>
        </w:rPr>
        <w:t>addFieldAccess</w:t>
      </w:r>
      <w:r>
        <w:rPr>
          <w:lang w:val="en-US"/>
        </w:rPr>
        <w:t xml:space="preserve">). When the complete virtual method table is available (see the method </w:t>
      </w:r>
      <w:r w:rsidRPr="00215EBA">
        <w:rPr>
          <w:rStyle w:val="LienMthode"/>
          <w:lang w:val="en-US"/>
        </w:rPr>
        <w:t>exitClass</w:t>
      </w:r>
      <w:r>
        <w:rPr>
          <w:lang w:val="en-US"/>
        </w:rPr>
        <w:t xml:space="preserve">) </w:t>
      </w:r>
      <w:r w:rsidRPr="00215EBA">
        <w:rPr>
          <w:rStyle w:val="TexteC"/>
          <w:lang w:val="en-US"/>
        </w:rPr>
        <w:t>*accessIndex</w:t>
      </w:r>
      <w:r>
        <w:rPr>
          <w:lang w:val="en-US"/>
        </w:rPr>
        <w:t xml:space="preserve"> receives its final value (see the method </w:t>
      </w:r>
      <w:r w:rsidRPr="00215EBA">
        <w:rPr>
          <w:rStyle w:val="LienClasseC"/>
          <w:lang w:val="en-US"/>
        </w:rPr>
        <w:t>DelayedMethodCalls</w:t>
      </w:r>
      <w:r w:rsidRPr="00215EBA">
        <w:rPr>
          <w:rStyle w:val="TexteC"/>
          <w:lang w:val="en-US"/>
        </w:rPr>
        <w:t>::</w:t>
      </w:r>
      <w:r w:rsidRPr="00215EBA">
        <w:rPr>
          <w:rStyle w:val="LienMthode"/>
          <w:lang w:val="en-US"/>
        </w:rPr>
        <w:t>updateWith</w:t>
      </w:r>
      <w:r>
        <w:rPr>
          <w:lang w:val="en-US"/>
        </w:rPr>
        <w:t>).</w:t>
      </w:r>
    </w:p>
    <w:p w:rsidR="00390FEF" w:rsidRDefault="00390FEF" w:rsidP="00390FEF">
      <w:pPr>
        <w:rPr>
          <w:lang w:val="en-US"/>
        </w:rPr>
      </w:pPr>
    </w:p>
    <w:p w:rsidR="00390FEF" w:rsidRDefault="00390FEF" w:rsidP="00390FEF">
      <w:pPr>
        <w:rPr>
          <w:lang w:val="en-US"/>
        </w:rPr>
      </w:pPr>
      <w:r>
        <w:rPr>
          <w:lang w:val="en-US"/>
        </w:rPr>
        <w:t xml:space="preserve">In the standard case, </w:t>
      </w:r>
      <w:r w:rsidRPr="00215EBA">
        <w:rPr>
          <w:rStyle w:val="TexteC"/>
          <w:lang w:val="en-US"/>
        </w:rPr>
        <w:t>*accessIndex</w:t>
      </w:r>
      <w:r>
        <w:rPr>
          <w:lang w:val="en-US"/>
        </w:rPr>
        <w:t xml:space="preserve"> receives the result of </w:t>
      </w:r>
      <w:r w:rsidRPr="00215EBA">
        <w:rPr>
          <w:rStyle w:val="LienClasseC"/>
          <w:lang w:val="en-US"/>
        </w:rPr>
        <w:t>ClassInfo</w:t>
      </w:r>
      <w:r w:rsidRPr="00215EBA">
        <w:rPr>
          <w:rStyle w:val="TexteC"/>
          <w:lang w:val="en-US"/>
        </w:rPr>
        <w:t>::</w:t>
      </w:r>
      <w:r w:rsidRPr="00215EBA">
        <w:rPr>
          <w:rStyle w:val="LienMthode"/>
          <w:lang w:val="en-US"/>
        </w:rPr>
        <w:t>getBasePosition</w:t>
      </w:r>
      <w:r>
        <w:rPr>
          <w:lang w:val="en-US"/>
        </w:rPr>
        <w:t xml:space="preserve"> with the </w:t>
      </w:r>
      <w:r w:rsidRPr="00215EBA">
        <w:rPr>
          <w:rStyle w:val="LienClasseC"/>
          <w:lang w:val="en-US"/>
        </w:rPr>
        <w:t>ClassInfo</w:t>
      </w:r>
      <w:r>
        <w:rPr>
          <w:lang w:val="en-US"/>
        </w:rPr>
        <w:t xml:space="preserve"> found in </w:t>
      </w:r>
      <w:r w:rsidRPr="00215EBA">
        <w:rPr>
          <w:rStyle w:val="LienChamps"/>
          <w:lang w:val="en-US"/>
        </w:rPr>
        <w:t>_classInfoTable</w:t>
      </w:r>
      <w:r>
        <w:rPr>
          <w:lang w:val="en-US"/>
        </w:rPr>
        <w:t>.</w:t>
      </w:r>
    </w:p>
    <w:p w:rsidR="00390FEF" w:rsidRDefault="00390FEF" w:rsidP="00390FEF">
      <w:pPr>
        <w:rPr>
          <w:lang w:val="en-US"/>
        </w:rPr>
      </w:pPr>
    </w:p>
    <w:p w:rsidR="00390FEF" w:rsidRDefault="00390FEF" w:rsidP="00390FEF">
      <w:pPr>
        <w:rPr>
          <w:lang w:val="en-US"/>
        </w:rPr>
      </w:pPr>
      <w:r>
        <w:rPr>
          <w:lang w:val="en-US"/>
        </w:rPr>
        <w:lastRenderedPageBreak/>
        <w:t xml:space="preserve">Our method is called by the method </w:t>
      </w:r>
      <w:r w:rsidRPr="006678B2">
        <w:rPr>
          <w:rStyle w:val="LienClasseC"/>
          <w:lang w:val="en-US"/>
        </w:rPr>
        <w:t>Visitor</w:t>
      </w:r>
      <w:r w:rsidRPr="006678B2">
        <w:rPr>
          <w:rStyle w:val="TexteC"/>
          <w:lang w:val="en-US"/>
        </w:rPr>
        <w:t>::</w:t>
      </w:r>
      <w:r w:rsidRPr="00390FEF">
        <w:rPr>
          <w:rStyle w:val="LienMthode"/>
          <w:lang w:val="en-US"/>
        </w:rPr>
        <w:t>makeDerivedToBasePointerCastExpression</w:t>
      </w:r>
      <w:r>
        <w:rPr>
          <w:lang w:val="en-US"/>
        </w:rPr>
        <w:t xml:space="preserve">, </w:t>
      </w:r>
      <w:r w:rsidRPr="006678B2">
        <w:rPr>
          <w:rStyle w:val="LienClasseC"/>
          <w:lang w:val="en-US"/>
        </w:rPr>
        <w:t>Visitor</w:t>
      </w:r>
      <w:r w:rsidRPr="006678B2">
        <w:rPr>
          <w:rStyle w:val="TexteC"/>
          <w:lang w:val="en-US"/>
        </w:rPr>
        <w:t>::</w:t>
      </w:r>
      <w:r w:rsidRPr="00390FEF">
        <w:rPr>
          <w:rStyle w:val="LienMthode"/>
          <w:lang w:val="en-US"/>
        </w:rPr>
        <w:t>makeDerivedToBaseReferenceCastExpression</w:t>
      </w:r>
      <w:r>
        <w:rPr>
          <w:lang w:val="en-US"/>
        </w:rPr>
        <w:t xml:space="preserve">, </w:t>
      </w:r>
      <w:r w:rsidRPr="006678B2">
        <w:rPr>
          <w:rStyle w:val="LienClasseC"/>
          <w:lang w:val="en-US"/>
        </w:rPr>
        <w:t>Visitor</w:t>
      </w:r>
      <w:r w:rsidRPr="006678B2">
        <w:rPr>
          <w:rStyle w:val="TexteC"/>
          <w:lang w:val="en-US"/>
        </w:rPr>
        <w:t>::</w:t>
      </w:r>
      <w:r w:rsidRPr="00215EBA">
        <w:rPr>
          <w:lang w:val="en-US"/>
        </w:rPr>
        <w:t xml:space="preserve"> </w:t>
      </w:r>
      <w:r w:rsidRPr="00390FEF">
        <w:rPr>
          <w:rStyle w:val="LienMthode"/>
          <w:lang w:val="en-US"/>
        </w:rPr>
        <w:t>insertConstructorPreambleIn</w:t>
      </w:r>
      <w:r>
        <w:rPr>
          <w:lang w:val="en-US"/>
        </w:rPr>
        <w:t xml:space="preserve"> to translate every </w:t>
      </w:r>
      <w:r w:rsidR="00E95E0A">
        <w:rPr>
          <w:lang w:val="en-US"/>
        </w:rPr>
        <w:t>(unknown) access</w:t>
      </w:r>
      <w:r>
        <w:rPr>
          <w:lang w:val="en-US"/>
        </w:rPr>
        <w:t xml:space="preserve"> to a virtual </w:t>
      </w:r>
      <w:r w:rsidR="00E95E0A">
        <w:rPr>
          <w:lang w:val="en-US"/>
        </w:rPr>
        <w:t xml:space="preserve">base class </w:t>
      </w:r>
      <w:r>
        <w:rPr>
          <w:lang w:val="en-US"/>
        </w:rPr>
        <w:t>into the intermediate representation.</w:t>
      </w:r>
    </w:p>
    <w:p w:rsidR="00390FEF" w:rsidRDefault="00390FEF" w:rsidP="00390FEF">
      <w:pPr>
        <w:pStyle w:val="Prconditions"/>
        <w:rPr>
          <w:lang w:val="en-US"/>
        </w:rPr>
      </w:pPr>
      <w:r w:rsidRPr="00401812">
        <w:rPr>
          <w:rStyle w:val="TexteC"/>
          <w:lang w:val="en-US"/>
        </w:rPr>
        <w:t>base</w:t>
      </w:r>
      <w:r w:rsidR="00E95E0A">
        <w:rPr>
          <w:rStyle w:val="TexteC"/>
          <w:lang w:val="en-US"/>
        </w:rPr>
        <w:t>Class</w:t>
      </w:r>
      <w:r>
        <w:rPr>
          <w:lang w:val="en-US"/>
        </w:rPr>
        <w:t xml:space="preserve"> is a direct base class of </w:t>
      </w:r>
      <w:r w:rsidR="00E95E0A" w:rsidRPr="00215EBA">
        <w:rPr>
          <w:rStyle w:val="TexteC"/>
          <w:lang w:val="en-US"/>
        </w:rPr>
        <w:t>classCaller</w:t>
      </w:r>
      <w:r>
        <w:rPr>
          <w:lang w:val="en-US"/>
        </w:rPr>
        <w:t xml:space="preserve"> or it is a virtual base class</w:t>
      </w:r>
      <w:r w:rsidR="00E95E0A">
        <w:rPr>
          <w:lang w:val="en-US"/>
        </w:rPr>
        <w:t>.</w:t>
      </w:r>
    </w:p>
    <w:p w:rsidR="00390FEF" w:rsidRDefault="00390FEF" w:rsidP="00390FEF">
      <w:pPr>
        <w:pStyle w:val="Relatives"/>
        <w:rPr>
          <w:lang w:val="en-US"/>
        </w:rPr>
      </w:pPr>
    </w:p>
    <w:p w:rsidR="00390FEF" w:rsidRDefault="00E95E0A" w:rsidP="00E95E0A">
      <w:pPr>
        <w:pStyle w:val="RelativesItem"/>
        <w:rPr>
          <w:lang w:val="en-US"/>
        </w:rPr>
      </w:pPr>
      <w:r>
        <w:rPr>
          <w:lang w:val="en-US"/>
        </w:rPr>
        <w:t xml:space="preserve">The fields </w:t>
      </w:r>
      <w:r w:rsidRPr="00215EBA">
        <w:rPr>
          <w:rStyle w:val="LienChamps"/>
          <w:lang w:val="en-US"/>
        </w:rPr>
        <w:t>_classInfoTable</w:t>
      </w:r>
      <w:r>
        <w:rPr>
          <w:lang w:val="en-US"/>
        </w:rPr>
        <w:t xml:space="preserve">, </w:t>
      </w:r>
      <w:r w:rsidRPr="00215EBA">
        <w:rPr>
          <w:rStyle w:val="LienChamps"/>
          <w:lang w:val="en-US"/>
        </w:rPr>
        <w:t>_delayedMethodCalls</w:t>
      </w:r>
      <w:r>
        <w:rPr>
          <w:lang w:val="en-US"/>
        </w:rPr>
        <w:t xml:space="preserve">, </w:t>
      </w:r>
      <w:r w:rsidRPr="00215EBA">
        <w:rPr>
          <w:rStyle w:val="LienClasseC"/>
          <w:lang w:val="en-US"/>
        </w:rPr>
        <w:t>ClassInfo</w:t>
      </w:r>
      <w:r w:rsidRPr="00215EBA">
        <w:rPr>
          <w:rStyle w:val="TexteC"/>
          <w:lang w:val="en-US"/>
        </w:rPr>
        <w:t>::</w:t>
      </w:r>
      <w:r w:rsidRPr="00215EBA">
        <w:rPr>
          <w:rStyle w:val="LienChamps"/>
          <w:lang w:val="en-US"/>
        </w:rPr>
        <w:t>_virtualMethodTable</w:t>
      </w:r>
      <w:r>
        <w:rPr>
          <w:lang w:val="en-US"/>
        </w:rPr>
        <w:t xml:space="preserve">, </w:t>
      </w:r>
      <w:r w:rsidRPr="00215EBA">
        <w:rPr>
          <w:rStyle w:val="LienClasseC"/>
          <w:lang w:val="en-US"/>
        </w:rPr>
        <w:t>ClassInfo</w:t>
      </w:r>
      <w:r w:rsidRPr="00215EBA">
        <w:rPr>
          <w:rStyle w:val="TexteC"/>
          <w:lang w:val="en-US"/>
        </w:rPr>
        <w:t>::</w:t>
      </w:r>
      <w:r w:rsidR="00390FEF" w:rsidRPr="00D4577F">
        <w:rPr>
          <w:rStyle w:val="LienChamps"/>
          <w:lang w:val="en-US"/>
        </w:rPr>
        <w:t>_virtualDerivationsPosition</w:t>
      </w:r>
      <w:r w:rsidR="00390FEF">
        <w:rPr>
          <w:lang w:val="en-US"/>
        </w:rPr>
        <w:t xml:space="preserve">, </w:t>
      </w:r>
      <w:r w:rsidRPr="00215EBA">
        <w:rPr>
          <w:rStyle w:val="LienClasseC"/>
          <w:lang w:val="en-US"/>
        </w:rPr>
        <w:t>ClassInfo</w:t>
      </w:r>
      <w:r w:rsidRPr="00215EBA">
        <w:rPr>
          <w:rStyle w:val="TexteC"/>
          <w:lang w:val="en-US"/>
        </w:rPr>
        <w:t>::</w:t>
      </w:r>
      <w:r w:rsidR="00390FEF" w:rsidRPr="00401812">
        <w:rPr>
          <w:rStyle w:val="LienChamps"/>
          <w:lang w:val="en-US"/>
        </w:rPr>
        <w:t>_derivationsPosition</w:t>
      </w:r>
      <w:r w:rsidR="00390FEF">
        <w:rPr>
          <w:lang w:val="en-US"/>
        </w:rPr>
        <w:t>,</w:t>
      </w:r>
    </w:p>
    <w:p w:rsidR="00390FEF" w:rsidRDefault="00390FEF" w:rsidP="00390FEF">
      <w:pPr>
        <w:pStyle w:val="RelativesItem"/>
        <w:rPr>
          <w:lang w:val="en-US"/>
        </w:rPr>
      </w:pPr>
      <w:r>
        <w:rPr>
          <w:lang w:val="en-US"/>
        </w:rPr>
        <w:t>the method</w:t>
      </w:r>
      <w:r w:rsidR="00E95E0A">
        <w:rPr>
          <w:lang w:val="en-US"/>
        </w:rPr>
        <w:t>s</w:t>
      </w:r>
      <w:r>
        <w:rPr>
          <w:lang w:val="en-US"/>
        </w:rPr>
        <w:t xml:space="preserve"> </w:t>
      </w:r>
      <w:r w:rsidR="00E95E0A" w:rsidRPr="00215EBA">
        <w:rPr>
          <w:rStyle w:val="LienClasseC"/>
          <w:lang w:val="en-US"/>
        </w:rPr>
        <w:t>ClassInfo</w:t>
      </w:r>
      <w:r w:rsidR="00E95E0A" w:rsidRPr="00215EBA">
        <w:rPr>
          <w:rStyle w:val="TexteC"/>
          <w:lang w:val="en-US"/>
        </w:rPr>
        <w:t>::</w:t>
      </w:r>
      <w:r w:rsidR="00E95E0A" w:rsidRPr="00215EBA">
        <w:rPr>
          <w:rStyle w:val="LienMthode"/>
          <w:lang w:val="en-US"/>
        </w:rPr>
        <w:t>getBasePosition</w:t>
      </w:r>
      <w:r w:rsidR="00E95E0A">
        <w:rPr>
          <w:lang w:val="en-US"/>
        </w:rPr>
        <w:t xml:space="preserve">, </w:t>
      </w:r>
      <w:r w:rsidR="00E95E0A" w:rsidRPr="00215EBA">
        <w:rPr>
          <w:rStyle w:val="LienClasseC"/>
          <w:lang w:val="en-US"/>
        </w:rPr>
        <w:t>ClassInfo</w:t>
      </w:r>
      <w:r w:rsidR="00E95E0A" w:rsidRPr="00215EBA">
        <w:rPr>
          <w:rStyle w:val="TexteC"/>
          <w:lang w:val="en-US"/>
        </w:rPr>
        <w:t>::</w:t>
      </w:r>
      <w:r w:rsidRPr="00215EBA">
        <w:rPr>
          <w:rStyle w:val="LienMthode"/>
          <w:lang w:val="en-US"/>
        </w:rPr>
        <w:t>isVirtualBase</w:t>
      </w:r>
      <w:r>
        <w:rPr>
          <w:lang w:val="en-US"/>
        </w:rPr>
        <w:t>,</w:t>
      </w:r>
    </w:p>
    <w:p w:rsidR="00390FEF" w:rsidRPr="009D3083" w:rsidRDefault="00390FEF" w:rsidP="00390FEF">
      <w:pPr>
        <w:pStyle w:val="RelativesItem"/>
        <w:rPr>
          <w:lang w:val="en-US"/>
        </w:rPr>
      </w:pPr>
      <w:r>
        <w:rPr>
          <w:lang w:val="en-US"/>
        </w:rPr>
        <w:t xml:space="preserve">the methods </w:t>
      </w:r>
      <w:r w:rsidRPr="00F12926">
        <w:rPr>
          <w:rStyle w:val="LienMthode"/>
          <w:lang w:val="en-US"/>
        </w:rPr>
        <w:t>getBasePosition</w:t>
      </w:r>
      <w:r w:rsidR="00E95E0A">
        <w:rPr>
          <w:lang w:val="en-US"/>
        </w:rPr>
        <w:t xml:space="preserve">, </w:t>
      </w:r>
      <w:r w:rsidR="00E95E0A" w:rsidRPr="00215EBA">
        <w:rPr>
          <w:rStyle w:val="LienMthode"/>
          <w:lang w:val="en-US"/>
        </w:rPr>
        <w:t>retrieveMethodIndex</w:t>
      </w:r>
      <w:r w:rsidR="00E95E0A">
        <w:rPr>
          <w:lang w:val="en-US"/>
        </w:rPr>
        <w:t xml:space="preserve">, </w:t>
      </w:r>
      <w:r w:rsidRPr="001B2CEB">
        <w:rPr>
          <w:rStyle w:val="LienMthode"/>
          <w:lang w:val="en-US"/>
        </w:rPr>
        <w:t>retrieveInheritancePathBetween</w:t>
      </w:r>
      <w:r w:rsidR="00E95E0A">
        <w:rPr>
          <w:lang w:val="en-US"/>
        </w:rPr>
        <w:t>,</w:t>
      </w:r>
    </w:p>
    <w:p w:rsidR="00E95E0A" w:rsidRDefault="00E95E0A" w:rsidP="00E95E0A">
      <w:pPr>
        <w:pStyle w:val="RelativesItem"/>
        <w:rPr>
          <w:lang w:val="en-US"/>
        </w:rPr>
      </w:pPr>
      <w:r>
        <w:rPr>
          <w:lang w:val="en-US"/>
        </w:rPr>
        <w:t xml:space="preserve">the class </w:t>
      </w:r>
      <w:r w:rsidRPr="006678B2">
        <w:rPr>
          <w:rStyle w:val="LienClasseC"/>
          <w:lang w:val="en-US"/>
        </w:rPr>
        <w:t>DelayedMethodCalls</w:t>
      </w:r>
      <w:r>
        <w:rPr>
          <w:lang w:val="en-US"/>
        </w:rPr>
        <w:t xml:space="preserve"> and the methods </w:t>
      </w:r>
      <w:r w:rsidRPr="006678B2">
        <w:rPr>
          <w:rStyle w:val="LienClasseC"/>
          <w:lang w:val="en-US"/>
        </w:rPr>
        <w:t>DelayedMethodCalls</w:t>
      </w:r>
      <w:r w:rsidRPr="00215EBA">
        <w:rPr>
          <w:rStyle w:val="TexteC"/>
          <w:lang w:val="en-US"/>
        </w:rPr>
        <w:t>::</w:t>
      </w:r>
      <w:r w:rsidRPr="00215EBA">
        <w:rPr>
          <w:rStyle w:val="LienMthode"/>
          <w:lang w:val="en-US"/>
        </w:rPr>
        <w:t>addFieldAccess</w:t>
      </w:r>
      <w:r>
        <w:rPr>
          <w:lang w:val="en-US"/>
        </w:rPr>
        <w:t xml:space="preserve">, </w:t>
      </w:r>
      <w:r w:rsidRPr="006678B2">
        <w:rPr>
          <w:rStyle w:val="LienClasseC"/>
          <w:lang w:val="en-US"/>
        </w:rPr>
        <w:t>DelayedMethodCalls</w:t>
      </w:r>
      <w:r w:rsidRPr="00215EBA">
        <w:rPr>
          <w:rStyle w:val="TexteC"/>
          <w:lang w:val="en-US"/>
        </w:rPr>
        <w:t>::</w:t>
      </w:r>
      <w:r w:rsidRPr="00215EBA">
        <w:rPr>
          <w:rStyle w:val="LienMthode"/>
          <w:lang w:val="en-US"/>
        </w:rPr>
        <w:t>updateWith</w:t>
      </w:r>
      <w:r>
        <w:rPr>
          <w:lang w:val="en-US"/>
        </w:rPr>
        <w:t xml:space="preserve">, </w:t>
      </w:r>
      <w:r w:rsidRPr="00215EBA">
        <w:rPr>
          <w:rStyle w:val="LienMthode"/>
          <w:lang w:val="en-US"/>
        </w:rPr>
        <w:t>exitClass</w:t>
      </w:r>
      <w:r>
        <w:rPr>
          <w:lang w:val="en-US"/>
        </w:rPr>
        <w:t>,</w:t>
      </w:r>
    </w:p>
    <w:p w:rsidR="00E95E0A" w:rsidRDefault="00E95E0A" w:rsidP="00E95E0A">
      <w:pPr>
        <w:pStyle w:val="RelativesItem"/>
        <w:rPr>
          <w:lang w:val="en-US"/>
        </w:rPr>
      </w:pPr>
      <w:proofErr w:type="gramStart"/>
      <w:r>
        <w:rPr>
          <w:lang w:val="en-US"/>
        </w:rPr>
        <w:t>the</w:t>
      </w:r>
      <w:proofErr w:type="gramEnd"/>
      <w:r>
        <w:rPr>
          <w:lang w:val="en-US"/>
        </w:rPr>
        <w:t xml:space="preserve"> method </w:t>
      </w:r>
      <w:r w:rsidRPr="006678B2">
        <w:rPr>
          <w:rStyle w:val="LienClasseC"/>
          <w:lang w:val="en-US"/>
        </w:rPr>
        <w:t>Visitor</w:t>
      </w:r>
      <w:r w:rsidRPr="006678B2">
        <w:rPr>
          <w:rStyle w:val="TexteC"/>
          <w:lang w:val="en-US"/>
        </w:rPr>
        <w:t>::</w:t>
      </w:r>
      <w:r w:rsidRPr="00390FEF">
        <w:rPr>
          <w:rStyle w:val="LienMthode"/>
          <w:lang w:val="en-US"/>
        </w:rPr>
        <w:t>makeDerivedToBasePointerCastExpression</w:t>
      </w:r>
      <w:r>
        <w:rPr>
          <w:lang w:val="en-US"/>
        </w:rPr>
        <w:t xml:space="preserve">, </w:t>
      </w:r>
      <w:r w:rsidRPr="006678B2">
        <w:rPr>
          <w:rStyle w:val="LienClasseC"/>
          <w:lang w:val="en-US"/>
        </w:rPr>
        <w:t>Visitor</w:t>
      </w:r>
      <w:r w:rsidRPr="006678B2">
        <w:rPr>
          <w:rStyle w:val="TexteC"/>
          <w:lang w:val="en-US"/>
        </w:rPr>
        <w:t>::</w:t>
      </w:r>
      <w:r w:rsidRPr="00390FEF">
        <w:rPr>
          <w:rStyle w:val="LienMthode"/>
          <w:lang w:val="en-US"/>
        </w:rPr>
        <w:t>makeDerivedToBaseReferenceCastExpression</w:t>
      </w:r>
      <w:r>
        <w:rPr>
          <w:lang w:val="en-US"/>
        </w:rPr>
        <w:t xml:space="preserve">, </w:t>
      </w:r>
      <w:r w:rsidRPr="006678B2">
        <w:rPr>
          <w:rStyle w:val="LienClasseC"/>
          <w:lang w:val="en-US"/>
        </w:rPr>
        <w:t>Visitor</w:t>
      </w:r>
      <w:r w:rsidRPr="006678B2">
        <w:rPr>
          <w:rStyle w:val="TexteC"/>
          <w:lang w:val="en-US"/>
        </w:rPr>
        <w:t>::</w:t>
      </w:r>
      <w:r w:rsidRPr="00215EBA">
        <w:rPr>
          <w:lang w:val="en-US"/>
        </w:rPr>
        <w:t xml:space="preserve"> </w:t>
      </w:r>
      <w:r w:rsidRPr="00390FEF">
        <w:rPr>
          <w:rStyle w:val="LienMthode"/>
          <w:lang w:val="en-US"/>
        </w:rPr>
        <w:t>insertConstructorPreambleIn</w:t>
      </w:r>
      <w:r>
        <w:rPr>
          <w:lang w:val="en-US"/>
        </w:rPr>
        <w:t>.</w:t>
      </w:r>
    </w:p>
    <w:p w:rsidR="00BC5111" w:rsidRDefault="00BC5111" w:rsidP="00BC5111">
      <w:pPr>
        <w:pStyle w:val="EntteMthode"/>
        <w:rPr>
          <w:lang w:val="en-US"/>
        </w:rPr>
      </w:pPr>
      <w:r w:rsidRPr="002B1A9A">
        <w:rPr>
          <w:b/>
          <w:bCs/>
          <w:lang w:val="en-US"/>
        </w:rPr>
        <w:t>void</w:t>
      </w:r>
      <w:r w:rsidRPr="002B1A9A">
        <w:rPr>
          <w:lang w:val="en-US"/>
        </w:rPr>
        <w:t xml:space="preserve"> </w:t>
      </w:r>
      <w:r w:rsidRPr="002B1A9A">
        <w:rPr>
          <w:rStyle w:val="DfinitionMthode"/>
          <w:lang w:val="en-US"/>
        </w:rPr>
        <w:t>retrieveInheritancePathBetween</w:t>
      </w:r>
      <w:r w:rsidRPr="002B1A9A">
        <w:rPr>
          <w:lang w:val="en-US"/>
        </w:rPr>
        <w:t>(</w:t>
      </w:r>
      <w:r w:rsidRPr="002B1A9A">
        <w:rPr>
          <w:b/>
          <w:bCs/>
          <w:lang w:val="en-US"/>
        </w:rPr>
        <w:t>const</w:t>
      </w:r>
      <w:r w:rsidRPr="002B1A9A">
        <w:rPr>
          <w:lang w:val="en-US"/>
        </w:rPr>
        <w:t xml:space="preserve"> </w:t>
      </w:r>
      <w:r w:rsidRPr="002B1A9A">
        <w:rPr>
          <w:rStyle w:val="LienUnit"/>
          <w:lang w:val="en-US"/>
        </w:rPr>
        <w:t>clang</w:t>
      </w:r>
      <w:r w:rsidRPr="002B1A9A">
        <w:rPr>
          <w:lang w:val="en-US"/>
        </w:rPr>
        <w:t>::</w:t>
      </w:r>
      <w:r w:rsidRPr="002B1A9A">
        <w:rPr>
          <w:rStyle w:val="LienClasseC"/>
          <w:lang w:val="en-US"/>
        </w:rPr>
        <w:t>CXXRecordDecl</w:t>
      </w:r>
      <w:r w:rsidRPr="002B1A9A">
        <w:rPr>
          <w:lang w:val="en-US"/>
        </w:rPr>
        <w:t xml:space="preserve">* derived, </w:t>
      </w:r>
      <w:r w:rsidRPr="002B1A9A">
        <w:rPr>
          <w:b/>
          <w:bCs/>
          <w:lang w:val="en-US"/>
        </w:rPr>
        <w:t>const</w:t>
      </w:r>
      <w:r w:rsidRPr="002B1A9A">
        <w:rPr>
          <w:lang w:val="en-US"/>
        </w:rPr>
        <w:t xml:space="preserve"> </w:t>
      </w:r>
      <w:r w:rsidRPr="002B1A9A">
        <w:rPr>
          <w:rStyle w:val="LienUnit"/>
          <w:lang w:val="en-US"/>
        </w:rPr>
        <w:t>clang</w:t>
      </w:r>
      <w:r w:rsidRPr="002B1A9A">
        <w:rPr>
          <w:lang w:val="en-US"/>
        </w:rPr>
        <w:t>::</w:t>
      </w:r>
      <w:r w:rsidRPr="002B1A9A">
        <w:rPr>
          <w:rStyle w:val="LienClasseC"/>
          <w:lang w:val="en-US"/>
        </w:rPr>
        <w:t>CXXRecordDecl</w:t>
      </w:r>
      <w:r w:rsidRPr="002B1A9A">
        <w:rPr>
          <w:lang w:val="en-US"/>
        </w:rPr>
        <w:t xml:space="preserve">* base, </w:t>
      </w:r>
      <w:r w:rsidRPr="002B1A9A">
        <w:rPr>
          <w:rStyle w:val="LienClasseC"/>
          <w:lang w:val="en-US"/>
        </w:rPr>
        <w:t>InheritancePath</w:t>
      </w:r>
      <w:r w:rsidRPr="002B1A9A">
        <w:rPr>
          <w:lang w:val="en-US"/>
        </w:rPr>
        <w:t xml:space="preserve">&amp; result, </w:t>
      </w:r>
      <w:r w:rsidR="002332D3" w:rsidRPr="002332D3">
        <w:rPr>
          <w:rStyle w:val="LienClasseC"/>
          <w:lang w:val="en-US"/>
        </w:rPr>
        <w:t>VirtualInheritancePath</w:t>
      </w:r>
      <w:r w:rsidR="002332D3" w:rsidRPr="002332D3">
        <w:rPr>
          <w:lang w:val="en-US"/>
        </w:rPr>
        <w:t>&amp; virtualResult</w:t>
      </w:r>
      <w:r w:rsidR="002332D3">
        <w:rPr>
          <w:lang w:val="en-US"/>
        </w:rPr>
        <w:t xml:space="preserve">, </w:t>
      </w:r>
      <w:r w:rsidRPr="002B1A9A">
        <w:rPr>
          <w:b/>
          <w:bCs/>
          <w:lang w:val="en-US"/>
        </w:rPr>
        <w:t>const</w:t>
      </w:r>
      <w:r w:rsidRPr="002B1A9A">
        <w:rPr>
          <w:lang w:val="en-US"/>
        </w:rPr>
        <w:t xml:space="preserve"> </w:t>
      </w:r>
      <w:r w:rsidRPr="002B1A9A">
        <w:rPr>
          <w:rStyle w:val="LienClasseC"/>
          <w:lang w:val="en-US"/>
        </w:rPr>
        <w:t>Clang_utils</w:t>
      </w:r>
      <w:r w:rsidRPr="002B1A9A">
        <w:rPr>
          <w:lang w:val="en-US"/>
        </w:rPr>
        <w:t xml:space="preserve">&amp; utils) </w:t>
      </w:r>
      <w:r w:rsidRPr="002B1A9A">
        <w:rPr>
          <w:b/>
          <w:bCs/>
          <w:lang w:val="en-US"/>
        </w:rPr>
        <w:t>const</w:t>
      </w:r>
      <w:r w:rsidRPr="002B1A9A">
        <w:rPr>
          <w:lang w:val="en-US"/>
        </w:rPr>
        <w:t>;</w:t>
      </w:r>
    </w:p>
    <w:p w:rsidR="00AA18C9" w:rsidRDefault="00AA18C9" w:rsidP="00AA18C9">
      <w:pPr>
        <w:rPr>
          <w:lang w:val="en-US"/>
        </w:rPr>
      </w:pPr>
      <w:r>
        <w:rPr>
          <w:lang w:val="en-US"/>
        </w:rPr>
        <w:t xml:space="preserve">Set in </w:t>
      </w:r>
      <w:r w:rsidRPr="007F7A35">
        <w:rPr>
          <w:rStyle w:val="TexteC"/>
          <w:lang w:val="en-US"/>
        </w:rPr>
        <w:t>result</w:t>
      </w:r>
      <w:r>
        <w:rPr>
          <w:lang w:val="en-US"/>
        </w:rPr>
        <w:t xml:space="preserve"> (and optionally in </w:t>
      </w:r>
      <w:r w:rsidRPr="007F7A35">
        <w:rPr>
          <w:rStyle w:val="TexteC"/>
          <w:lang w:val="en-US"/>
        </w:rPr>
        <w:t>virtualResult</w:t>
      </w:r>
      <w:r>
        <w:rPr>
          <w:lang w:val="en-US"/>
        </w:rPr>
        <w:t xml:space="preserve">) the hierarchic class path from </w:t>
      </w:r>
      <w:r w:rsidRPr="007F7A35">
        <w:rPr>
          <w:rStyle w:val="TexteC"/>
          <w:lang w:val="en-US"/>
        </w:rPr>
        <w:t>derived</w:t>
      </w:r>
      <w:r>
        <w:rPr>
          <w:lang w:val="en-US"/>
        </w:rPr>
        <w:t xml:space="preserve"> to </w:t>
      </w:r>
      <w:r w:rsidRPr="007F7A35">
        <w:rPr>
          <w:rStyle w:val="TexteC"/>
          <w:lang w:val="en-US"/>
        </w:rPr>
        <w:t>base</w:t>
      </w:r>
      <w:r>
        <w:rPr>
          <w:lang w:val="en-US"/>
        </w:rPr>
        <w:t>.</w:t>
      </w:r>
    </w:p>
    <w:p w:rsidR="00AA18C9" w:rsidRDefault="00AA18C9" w:rsidP="00AA18C9">
      <w:pPr>
        <w:rPr>
          <w:lang w:val="en-US"/>
        </w:rPr>
      </w:pPr>
    </w:p>
    <w:p w:rsidR="00AA18C9" w:rsidRDefault="00AA18C9" w:rsidP="00AA18C9">
      <w:pPr>
        <w:rPr>
          <w:lang w:val="en-US"/>
        </w:rPr>
      </w:pPr>
      <w:r>
        <w:rPr>
          <w:lang w:val="en-US"/>
        </w:rPr>
        <w:t xml:space="preserve">The implementation calls the method </w:t>
      </w:r>
      <w:r w:rsidRPr="00AA18C9">
        <w:rPr>
          <w:rStyle w:val="LienMthode"/>
          <w:lang w:val="en-US"/>
        </w:rPr>
        <w:t>retrieveStaticInheritancePathBetween</w:t>
      </w:r>
      <w:r>
        <w:rPr>
          <w:lang w:val="en-US"/>
        </w:rPr>
        <w:t xml:space="preserve"> for its depth first search algorithm on the class hierarchy issued from </w:t>
      </w:r>
      <w:r w:rsidRPr="00215EBA">
        <w:rPr>
          <w:rStyle w:val="TexteC"/>
          <w:lang w:val="en-US"/>
        </w:rPr>
        <w:t>derived</w:t>
      </w:r>
      <w:r>
        <w:rPr>
          <w:lang w:val="en-US"/>
        </w:rPr>
        <w:t>.</w:t>
      </w:r>
      <w:r w:rsidR="00BF444D">
        <w:rPr>
          <w:lang w:val="en-US"/>
        </w:rPr>
        <w:t xml:space="preserve"> If derived has known virtual base classes, the implementation calls </w:t>
      </w:r>
      <w:r w:rsidR="00BF444D" w:rsidRPr="00AA18C9">
        <w:rPr>
          <w:rStyle w:val="LienMthode"/>
          <w:lang w:val="en-US"/>
        </w:rPr>
        <w:t>retrieveStaticInheritancePathBetween</w:t>
      </w:r>
      <w:r w:rsidR="00BF444D">
        <w:rPr>
          <w:lang w:val="en-US"/>
        </w:rPr>
        <w:t xml:space="preserve"> from each virtual base class until it returns </w:t>
      </w:r>
      <w:r w:rsidR="00BF444D" w:rsidRPr="00215EBA">
        <w:rPr>
          <w:rStyle w:val="TexteC"/>
          <w:b/>
          <w:lang w:val="en-US"/>
        </w:rPr>
        <w:t>true</w:t>
      </w:r>
      <w:r w:rsidR="00BF444D">
        <w:rPr>
          <w:lang w:val="en-US"/>
        </w:rPr>
        <w:t xml:space="preserve">. If no such call returns </w:t>
      </w:r>
      <w:r w:rsidR="00BF444D" w:rsidRPr="00215EBA">
        <w:rPr>
          <w:rStyle w:val="TexteC"/>
          <w:b/>
          <w:lang w:val="en-US"/>
        </w:rPr>
        <w:t>true</w:t>
      </w:r>
      <w:r w:rsidR="00BF444D">
        <w:rPr>
          <w:lang w:val="en-US"/>
        </w:rPr>
        <w:t xml:space="preserve"> or if </w:t>
      </w:r>
      <w:r w:rsidR="00BF444D" w:rsidRPr="00215EBA">
        <w:rPr>
          <w:rStyle w:val="TexteC"/>
          <w:lang w:val="en-US"/>
        </w:rPr>
        <w:t>derived</w:t>
      </w:r>
      <w:r w:rsidR="00BF444D">
        <w:rPr>
          <w:lang w:val="en-US"/>
        </w:rPr>
        <w:t xml:space="preserve"> has no virtual base class then a call to </w:t>
      </w:r>
      <w:r w:rsidR="00BF444D" w:rsidRPr="00AA18C9">
        <w:rPr>
          <w:rStyle w:val="LienMthode"/>
          <w:lang w:val="en-US"/>
        </w:rPr>
        <w:t>retrieveStaticInheritancePathBetween</w:t>
      </w:r>
      <w:r w:rsidR="00BF444D">
        <w:rPr>
          <w:lang w:val="en-US"/>
        </w:rPr>
        <w:t xml:space="preserve"> that authorizes the inspection of virtual base classes will return the result, that is the hierarchic class path from </w:t>
      </w:r>
      <w:r w:rsidR="00BF444D" w:rsidRPr="007F7A35">
        <w:rPr>
          <w:rStyle w:val="TexteC"/>
          <w:lang w:val="en-US"/>
        </w:rPr>
        <w:t>derived</w:t>
      </w:r>
      <w:r w:rsidR="00BF444D">
        <w:rPr>
          <w:lang w:val="en-US"/>
        </w:rPr>
        <w:t xml:space="preserve"> to </w:t>
      </w:r>
      <w:r w:rsidR="00BF444D" w:rsidRPr="007F7A35">
        <w:rPr>
          <w:rStyle w:val="TexteC"/>
          <w:lang w:val="en-US"/>
        </w:rPr>
        <w:t>base</w:t>
      </w:r>
      <w:r w:rsidR="00BF444D">
        <w:rPr>
          <w:lang w:val="en-US"/>
        </w:rPr>
        <w:t>.</w:t>
      </w:r>
    </w:p>
    <w:p w:rsidR="00BF444D" w:rsidRDefault="00BF444D" w:rsidP="00AA18C9">
      <w:pPr>
        <w:rPr>
          <w:lang w:val="en-US"/>
        </w:rPr>
      </w:pPr>
    </w:p>
    <w:p w:rsidR="00AA18C9" w:rsidRDefault="00AA18C9" w:rsidP="00AA18C9">
      <w:pPr>
        <w:rPr>
          <w:lang w:val="en-US"/>
        </w:rPr>
      </w:pPr>
      <w:r>
        <w:rPr>
          <w:lang w:val="en-US"/>
        </w:rPr>
        <w:t xml:space="preserve">Our method is called </w:t>
      </w:r>
      <w:r w:rsidR="00BF444D">
        <w:rPr>
          <w:lang w:val="en-US"/>
        </w:rPr>
        <w:t xml:space="preserve">by the methods </w:t>
      </w:r>
      <w:r w:rsidR="00BF444D" w:rsidRPr="00C250FE">
        <w:rPr>
          <w:rStyle w:val="LienClasseC"/>
          <w:lang w:val="en-US"/>
        </w:rPr>
        <w:t>Clang_utils</w:t>
      </w:r>
      <w:r w:rsidR="00BF444D" w:rsidRPr="00C250FE">
        <w:rPr>
          <w:rStyle w:val="TexteC"/>
          <w:lang w:val="en-US"/>
        </w:rPr>
        <w:t>::</w:t>
      </w:r>
      <w:r w:rsidR="00BF444D" w:rsidRPr="00C250FE">
        <w:rPr>
          <w:rStyle w:val="LienMthode"/>
          <w:lang w:val="en-US"/>
        </w:rPr>
        <w:t>retrieveTypeOfField</w:t>
      </w:r>
      <w:r w:rsidR="00BF444D">
        <w:rPr>
          <w:lang w:val="en-US"/>
        </w:rPr>
        <w:t xml:space="preserve"> (field on a base class), </w:t>
      </w:r>
      <w:r w:rsidR="00C250FE" w:rsidRPr="00C250FE">
        <w:rPr>
          <w:rStyle w:val="LienClasseC"/>
          <w:lang w:val="en-US"/>
        </w:rPr>
        <w:t>Visitor</w:t>
      </w:r>
      <w:r w:rsidR="00C250FE" w:rsidRPr="00C250FE">
        <w:rPr>
          <w:rStyle w:val="TexteC"/>
          <w:lang w:val="en-US"/>
        </w:rPr>
        <w:t>::</w:t>
      </w:r>
      <w:r w:rsidR="00C250FE" w:rsidRPr="00C250FE">
        <w:rPr>
          <w:rStyle w:val="LienMthode"/>
          <w:lang w:val="en-US"/>
        </w:rPr>
        <w:t>makeBaseToDerivedPointerCastExpression</w:t>
      </w:r>
      <w:r w:rsidR="00C250FE">
        <w:rPr>
          <w:lang w:val="en-US"/>
        </w:rPr>
        <w:t xml:space="preserve"> (</w:t>
      </w:r>
      <w:proofErr w:type="spellStart"/>
      <w:r w:rsidR="00C250FE" w:rsidRPr="00215EBA">
        <w:rPr>
          <w:rStyle w:val="TexteC"/>
          <w:lang w:val="en-US"/>
        </w:rPr>
        <w:t>virtualResult.first</w:t>
      </w:r>
      <w:proofErr w:type="spellEnd"/>
      <w:r w:rsidR="00C250FE">
        <w:rPr>
          <w:lang w:val="en-US"/>
        </w:rPr>
        <w:t xml:space="preserve"> should remain </w:t>
      </w:r>
      <w:r w:rsidR="00FE272C">
        <w:rPr>
          <w:lang w:val="en-US"/>
        </w:rPr>
        <w:t xml:space="preserve">unchanged </w:t>
      </w:r>
      <w:r w:rsidR="00C250FE">
        <w:rPr>
          <w:lang w:val="en-US"/>
        </w:rPr>
        <w:t xml:space="preserve">to </w:t>
      </w:r>
      <w:r w:rsidR="00C250FE" w:rsidRPr="00215EBA">
        <w:rPr>
          <w:rStyle w:val="TexteC"/>
          <w:b/>
          <w:lang w:val="en-US"/>
        </w:rPr>
        <w:t>nullptr</w:t>
      </w:r>
      <w:r w:rsidR="00C250FE">
        <w:rPr>
          <w:lang w:val="en-US"/>
        </w:rPr>
        <w:t xml:space="preserve">), </w:t>
      </w:r>
      <w:r w:rsidR="00C250FE" w:rsidRPr="00C250FE">
        <w:rPr>
          <w:rStyle w:val="LienClasseC"/>
          <w:lang w:val="en-US"/>
        </w:rPr>
        <w:t>Visitor</w:t>
      </w:r>
      <w:r w:rsidR="00C250FE" w:rsidRPr="00C250FE">
        <w:rPr>
          <w:rStyle w:val="TexteC"/>
          <w:lang w:val="en-US"/>
        </w:rPr>
        <w:t>::</w:t>
      </w:r>
      <w:r w:rsidR="00C250FE" w:rsidRPr="00C250FE">
        <w:rPr>
          <w:rStyle w:val="LienMthode"/>
          <w:lang w:val="en-US"/>
        </w:rPr>
        <w:t>makeBaseToDerivedReferenceCastExpression</w:t>
      </w:r>
      <w:r w:rsidR="00C250FE">
        <w:rPr>
          <w:lang w:val="en-US"/>
        </w:rPr>
        <w:t xml:space="preserve"> (</w:t>
      </w:r>
      <w:proofErr w:type="spellStart"/>
      <w:r w:rsidR="00C250FE" w:rsidRPr="00215EBA">
        <w:rPr>
          <w:rStyle w:val="TexteC"/>
          <w:lang w:val="en-US"/>
        </w:rPr>
        <w:t>virtualResult.first</w:t>
      </w:r>
      <w:proofErr w:type="spellEnd"/>
      <w:r w:rsidR="00C250FE">
        <w:rPr>
          <w:lang w:val="en-US"/>
        </w:rPr>
        <w:t xml:space="preserve"> should remain </w:t>
      </w:r>
      <w:r w:rsidR="00FE272C">
        <w:rPr>
          <w:lang w:val="en-US"/>
        </w:rPr>
        <w:t xml:space="preserve">unchanged </w:t>
      </w:r>
      <w:r w:rsidR="00C250FE">
        <w:rPr>
          <w:lang w:val="en-US"/>
        </w:rPr>
        <w:t xml:space="preserve">to </w:t>
      </w:r>
      <w:r w:rsidR="00C250FE" w:rsidRPr="00215EBA">
        <w:rPr>
          <w:rStyle w:val="TexteC"/>
          <w:b/>
          <w:lang w:val="en-US"/>
        </w:rPr>
        <w:t>nullptr</w:t>
      </w:r>
      <w:r w:rsidR="00C250FE">
        <w:rPr>
          <w:lang w:val="en-US"/>
        </w:rPr>
        <w:t xml:space="preserve">), </w:t>
      </w:r>
      <w:r w:rsidR="00C250FE" w:rsidRPr="00C250FE">
        <w:rPr>
          <w:rStyle w:val="LienClasseC"/>
          <w:lang w:val="en-US"/>
        </w:rPr>
        <w:t>Visitor</w:t>
      </w:r>
      <w:r w:rsidR="00C250FE" w:rsidRPr="00C250FE">
        <w:rPr>
          <w:rStyle w:val="TexteC"/>
          <w:lang w:val="en-US"/>
        </w:rPr>
        <w:t>::</w:t>
      </w:r>
      <w:r w:rsidR="00C250FE" w:rsidRPr="00C250FE">
        <w:rPr>
          <w:rStyle w:val="LienMthode"/>
          <w:lang w:val="en-US"/>
        </w:rPr>
        <w:t>makeDerivedToBasePointerCastExpression</w:t>
      </w:r>
      <w:r w:rsidR="00C250FE">
        <w:rPr>
          <w:lang w:val="en-US"/>
        </w:rPr>
        <w:t xml:space="preserve">, </w:t>
      </w:r>
      <w:r w:rsidR="00C250FE" w:rsidRPr="00C250FE">
        <w:rPr>
          <w:rStyle w:val="LienClasseC"/>
          <w:lang w:val="en-US"/>
        </w:rPr>
        <w:t>Visitor</w:t>
      </w:r>
      <w:r w:rsidR="00C250FE" w:rsidRPr="00C250FE">
        <w:rPr>
          <w:rStyle w:val="TexteC"/>
          <w:lang w:val="en-US"/>
        </w:rPr>
        <w:t>::</w:t>
      </w:r>
      <w:r w:rsidR="00C250FE" w:rsidRPr="00C250FE">
        <w:rPr>
          <w:rStyle w:val="LienMthode"/>
          <w:lang w:val="en-US"/>
        </w:rPr>
        <w:t>makeDerivedToBaseReferenceCastExpression</w:t>
      </w:r>
      <w:r w:rsidR="00C250FE">
        <w:rPr>
          <w:lang w:val="en-US"/>
        </w:rPr>
        <w:t xml:space="preserve">, </w:t>
      </w:r>
      <w:r w:rsidR="00C250FE" w:rsidRPr="00C250FE">
        <w:rPr>
          <w:rStyle w:val="LienClasseC"/>
          <w:lang w:val="en-US"/>
        </w:rPr>
        <w:t>Visitor</w:t>
      </w:r>
      <w:r w:rsidR="00C250FE" w:rsidRPr="00C250FE">
        <w:rPr>
          <w:rStyle w:val="TexteC"/>
          <w:lang w:val="en-US"/>
        </w:rPr>
        <w:t>::</w:t>
      </w:r>
      <w:r w:rsidR="00C250FE" w:rsidRPr="00C250FE">
        <w:rPr>
          <w:rStyle w:val="LienMthode"/>
          <w:lang w:val="en-US"/>
        </w:rPr>
        <w:t>insertConstructorPreambleIn</w:t>
      </w:r>
      <w:r w:rsidR="00C250FE">
        <w:rPr>
          <w:lang w:val="en-US"/>
        </w:rPr>
        <w:t xml:space="preserve">, </w:t>
      </w:r>
      <w:r w:rsidR="00BF444D">
        <w:rPr>
          <w:lang w:val="en-US"/>
        </w:rPr>
        <w:t xml:space="preserve">but also by the </w:t>
      </w:r>
      <w:r>
        <w:rPr>
          <w:lang w:val="en-US"/>
        </w:rPr>
        <w:t xml:space="preserve">method </w:t>
      </w:r>
      <w:r w:rsidR="00BF444D" w:rsidRPr="00BF444D">
        <w:rPr>
          <w:rStyle w:val="LienMthode"/>
          <w:lang w:val="en-US"/>
        </w:rPr>
        <w:t>insertStaticVMTDefinition</w:t>
      </w:r>
      <w:r>
        <w:rPr>
          <w:lang w:val="en-US"/>
        </w:rPr>
        <w:t xml:space="preserve"> for its depth first search algorithm.</w:t>
      </w:r>
    </w:p>
    <w:p w:rsidR="00AA18C9" w:rsidRDefault="00AA18C9" w:rsidP="00AA18C9">
      <w:pPr>
        <w:pStyle w:val="Prconditions"/>
        <w:rPr>
          <w:lang w:val="en-US"/>
        </w:rPr>
      </w:pPr>
      <w:r w:rsidRPr="00786890">
        <w:rPr>
          <w:lang w:val="en-US"/>
        </w:rPr>
        <w:t xml:space="preserve">There is </w:t>
      </w:r>
      <w:r>
        <w:rPr>
          <w:lang w:val="en-US"/>
        </w:rPr>
        <w:t>one and only</w:t>
      </w:r>
      <w:r w:rsidRPr="00786890">
        <w:rPr>
          <w:lang w:val="en-US"/>
        </w:rPr>
        <w:t xml:space="preserve"> one path from </w:t>
      </w:r>
      <w:r w:rsidRPr="00786890">
        <w:rPr>
          <w:rStyle w:val="TexteC"/>
          <w:lang w:val="en-US"/>
        </w:rPr>
        <w:t>derived</w:t>
      </w:r>
      <w:r w:rsidRPr="00786890">
        <w:rPr>
          <w:lang w:val="en-US"/>
        </w:rPr>
        <w:t xml:space="preserve"> to </w:t>
      </w:r>
      <w:r w:rsidRPr="00786890">
        <w:rPr>
          <w:rStyle w:val="TexteC"/>
          <w:lang w:val="en-US"/>
        </w:rPr>
        <w:t>base</w:t>
      </w:r>
      <w:r w:rsidRPr="00786890">
        <w:rPr>
          <w:lang w:val="en-US"/>
        </w:rPr>
        <w:t xml:space="preserve"> – the clang compilation guaranties it.</w:t>
      </w:r>
    </w:p>
    <w:p w:rsidR="00AA18C9" w:rsidRDefault="00AA18C9" w:rsidP="00AA18C9">
      <w:pPr>
        <w:pStyle w:val="Relatives"/>
        <w:rPr>
          <w:lang w:val="en-US"/>
        </w:rPr>
      </w:pPr>
    </w:p>
    <w:p w:rsidR="00AA18C9" w:rsidRDefault="00AA18C9" w:rsidP="00AA18C9">
      <w:pPr>
        <w:pStyle w:val="RelativesItem"/>
        <w:rPr>
          <w:lang w:val="en-US"/>
        </w:rPr>
      </w:pPr>
      <w:r>
        <w:rPr>
          <w:lang w:val="en-US"/>
        </w:rPr>
        <w:t xml:space="preserve">The method </w:t>
      </w:r>
      <w:r w:rsidR="00C250FE" w:rsidRPr="00AA18C9">
        <w:rPr>
          <w:rStyle w:val="LienMthode"/>
          <w:lang w:val="en-US"/>
        </w:rPr>
        <w:t>retrieveStaticInheritancePathBetween</w:t>
      </w:r>
      <w:r>
        <w:rPr>
          <w:lang w:val="en-US"/>
        </w:rPr>
        <w:t xml:space="preserve"> and the classes </w:t>
      </w:r>
      <w:r w:rsidRPr="00215EBA">
        <w:rPr>
          <w:rStyle w:val="LienClasseC"/>
          <w:lang w:val="en-US"/>
        </w:rPr>
        <w:t>InheritancePath</w:t>
      </w:r>
      <w:r>
        <w:rPr>
          <w:lang w:val="en-US"/>
        </w:rPr>
        <w:t xml:space="preserve">, </w:t>
      </w:r>
      <w:r w:rsidRPr="00215EBA">
        <w:rPr>
          <w:rStyle w:val="LienClasseC"/>
          <w:lang w:val="en-US"/>
        </w:rPr>
        <w:t>VirtualInheritancePath</w:t>
      </w:r>
      <w:r>
        <w:rPr>
          <w:lang w:val="en-US"/>
        </w:rPr>
        <w:t>,</w:t>
      </w:r>
    </w:p>
    <w:p w:rsidR="00AA18C9" w:rsidRPr="00786890" w:rsidRDefault="00AA18C9" w:rsidP="00AA18C9">
      <w:pPr>
        <w:pStyle w:val="RelativesItem"/>
        <w:rPr>
          <w:lang w:val="en-US"/>
        </w:rPr>
      </w:pPr>
      <w:proofErr w:type="gramStart"/>
      <w:r>
        <w:rPr>
          <w:lang w:val="en-US"/>
        </w:rPr>
        <w:t>the</w:t>
      </w:r>
      <w:proofErr w:type="gramEnd"/>
      <w:r>
        <w:rPr>
          <w:lang w:val="en-US"/>
        </w:rPr>
        <w:t xml:space="preserve"> method</w:t>
      </w:r>
      <w:r w:rsidR="00C250FE">
        <w:rPr>
          <w:lang w:val="en-US"/>
        </w:rPr>
        <w:t>s</w:t>
      </w:r>
      <w:r>
        <w:rPr>
          <w:lang w:val="en-US"/>
        </w:rPr>
        <w:t xml:space="preserve"> </w:t>
      </w:r>
      <w:r w:rsidR="00C250FE" w:rsidRPr="00C250FE">
        <w:rPr>
          <w:rStyle w:val="LienClasseC"/>
          <w:lang w:val="en-US"/>
        </w:rPr>
        <w:t>Clang_utils</w:t>
      </w:r>
      <w:r w:rsidR="00C250FE" w:rsidRPr="00C250FE">
        <w:rPr>
          <w:rStyle w:val="TexteC"/>
          <w:lang w:val="en-US"/>
        </w:rPr>
        <w:t>::</w:t>
      </w:r>
      <w:r w:rsidR="00C250FE" w:rsidRPr="00C250FE">
        <w:rPr>
          <w:rStyle w:val="LienMthode"/>
          <w:lang w:val="en-US"/>
        </w:rPr>
        <w:t>retrieveTypeOfField</w:t>
      </w:r>
      <w:r w:rsidR="00C250FE">
        <w:rPr>
          <w:lang w:val="en-US"/>
        </w:rPr>
        <w:t xml:space="preserve">, </w:t>
      </w:r>
      <w:r w:rsidR="00C250FE" w:rsidRPr="00C250FE">
        <w:rPr>
          <w:rStyle w:val="LienClasseC"/>
          <w:lang w:val="en-US"/>
        </w:rPr>
        <w:t>Visitor</w:t>
      </w:r>
      <w:r w:rsidR="00C250FE" w:rsidRPr="00C250FE">
        <w:rPr>
          <w:rStyle w:val="TexteC"/>
          <w:lang w:val="en-US"/>
        </w:rPr>
        <w:t>::</w:t>
      </w:r>
      <w:r w:rsidR="00C250FE" w:rsidRPr="00C250FE">
        <w:rPr>
          <w:rStyle w:val="LienMthode"/>
          <w:lang w:val="en-US"/>
        </w:rPr>
        <w:t>makeBaseToDerivedPointerCastExpression</w:t>
      </w:r>
      <w:r w:rsidR="00C250FE">
        <w:rPr>
          <w:lang w:val="en-US"/>
        </w:rPr>
        <w:t xml:space="preserve">, </w:t>
      </w:r>
      <w:r w:rsidR="00C250FE" w:rsidRPr="00C250FE">
        <w:rPr>
          <w:rStyle w:val="LienClasseC"/>
          <w:lang w:val="en-US"/>
        </w:rPr>
        <w:t>Visitor</w:t>
      </w:r>
      <w:r w:rsidR="00C250FE" w:rsidRPr="00C250FE">
        <w:rPr>
          <w:rStyle w:val="TexteC"/>
          <w:lang w:val="en-US"/>
        </w:rPr>
        <w:t>::</w:t>
      </w:r>
      <w:r w:rsidR="00C250FE" w:rsidRPr="00C250FE">
        <w:rPr>
          <w:rStyle w:val="LienMthode"/>
          <w:lang w:val="en-US"/>
        </w:rPr>
        <w:t>makeBaseToDerivedReferenceCastExpression</w:t>
      </w:r>
      <w:r w:rsidR="00C250FE">
        <w:rPr>
          <w:lang w:val="en-US"/>
        </w:rPr>
        <w:t xml:space="preserve">, </w:t>
      </w:r>
      <w:r w:rsidR="00C250FE" w:rsidRPr="00C250FE">
        <w:rPr>
          <w:rStyle w:val="LienClasseC"/>
          <w:lang w:val="en-US"/>
        </w:rPr>
        <w:t>Visitor</w:t>
      </w:r>
      <w:r w:rsidR="00C250FE" w:rsidRPr="00C250FE">
        <w:rPr>
          <w:rStyle w:val="TexteC"/>
          <w:lang w:val="en-US"/>
        </w:rPr>
        <w:t>::</w:t>
      </w:r>
      <w:r w:rsidR="00C250FE" w:rsidRPr="00C250FE">
        <w:rPr>
          <w:rStyle w:val="LienMthode"/>
          <w:lang w:val="en-US"/>
        </w:rPr>
        <w:t>makeDerivedToBasePointerCastExpression</w:t>
      </w:r>
      <w:r w:rsidR="00C250FE">
        <w:rPr>
          <w:lang w:val="en-US"/>
        </w:rPr>
        <w:t xml:space="preserve">, </w:t>
      </w:r>
      <w:r w:rsidR="00C250FE" w:rsidRPr="00C250FE">
        <w:rPr>
          <w:rStyle w:val="LienClasseC"/>
          <w:lang w:val="en-US"/>
        </w:rPr>
        <w:t>Visitor</w:t>
      </w:r>
      <w:r w:rsidR="00C250FE" w:rsidRPr="00C250FE">
        <w:rPr>
          <w:rStyle w:val="TexteC"/>
          <w:lang w:val="en-US"/>
        </w:rPr>
        <w:t>::</w:t>
      </w:r>
      <w:r w:rsidR="00C250FE" w:rsidRPr="00C250FE">
        <w:rPr>
          <w:rStyle w:val="LienMthode"/>
          <w:lang w:val="en-US"/>
        </w:rPr>
        <w:t>makeDerivedToBaseReferenceCastExpression</w:t>
      </w:r>
      <w:r w:rsidR="00C250FE">
        <w:rPr>
          <w:lang w:val="en-US"/>
        </w:rPr>
        <w:t xml:space="preserve">, </w:t>
      </w:r>
      <w:r w:rsidR="00C250FE" w:rsidRPr="00C250FE">
        <w:rPr>
          <w:rStyle w:val="LienClasseC"/>
          <w:lang w:val="en-US"/>
        </w:rPr>
        <w:t>Visitor</w:t>
      </w:r>
      <w:r w:rsidR="00C250FE" w:rsidRPr="00C250FE">
        <w:rPr>
          <w:rStyle w:val="TexteC"/>
          <w:lang w:val="en-US"/>
        </w:rPr>
        <w:t>::</w:t>
      </w:r>
      <w:r w:rsidR="00C250FE" w:rsidRPr="00C250FE">
        <w:rPr>
          <w:rStyle w:val="LienMthode"/>
          <w:lang w:val="en-US"/>
        </w:rPr>
        <w:t>insertConstructorPreambleIn</w:t>
      </w:r>
      <w:r w:rsidR="00C250FE">
        <w:rPr>
          <w:lang w:val="en-US"/>
        </w:rPr>
        <w:t xml:space="preserve"> and </w:t>
      </w:r>
      <w:r w:rsidR="00C250FE" w:rsidRPr="00BF444D">
        <w:rPr>
          <w:rStyle w:val="LienMthode"/>
          <w:lang w:val="en-US"/>
        </w:rPr>
        <w:t>insertStaticVMTDefinition</w:t>
      </w:r>
      <w:r>
        <w:rPr>
          <w:lang w:val="en-US"/>
        </w:rPr>
        <w:t>.</w:t>
      </w:r>
    </w:p>
    <w:p w:rsidR="007E6D19" w:rsidRDefault="007E6D19" w:rsidP="007E6D19">
      <w:pPr>
        <w:pStyle w:val="SectionUnit"/>
        <w:rPr>
          <w:lang w:val="en-US"/>
        </w:rPr>
      </w:pPr>
      <w:r>
        <w:rPr>
          <w:lang w:val="en-US"/>
        </w:rPr>
        <w:t xml:space="preserve">The </w:t>
      </w:r>
      <w:proofErr w:type="spellStart"/>
      <w:r w:rsidR="0091445D">
        <w:rPr>
          <w:rStyle w:val="LienUnit"/>
          <w:lang w:val="en-US"/>
        </w:rPr>
        <w:t>VisitTable</w:t>
      </w:r>
      <w:proofErr w:type="spellEnd"/>
      <w:r>
        <w:rPr>
          <w:lang w:val="en-US"/>
        </w:rPr>
        <w:t xml:space="preserve"> Unit</w:t>
      </w:r>
    </w:p>
    <w:p w:rsidR="005410B7" w:rsidRDefault="00F0579D" w:rsidP="00F0579D">
      <w:pPr>
        <w:rPr>
          <w:lang w:val="en-US"/>
        </w:rPr>
      </w:pPr>
      <w:r w:rsidRPr="00F0579D">
        <w:rPr>
          <w:lang w:val="en-US"/>
        </w:rPr>
        <w:t xml:space="preserve">The main class of this </w:t>
      </w:r>
      <w:r w:rsidR="007D6E82">
        <w:rPr>
          <w:lang w:val="en-US"/>
        </w:rPr>
        <w:t xml:space="preserve">library </w:t>
      </w:r>
      <w:r w:rsidRPr="00F0579D">
        <w:rPr>
          <w:lang w:val="en-US"/>
        </w:rPr>
        <w:t xml:space="preserve">is the class </w:t>
      </w:r>
      <w:r w:rsidR="005410B7">
        <w:rPr>
          <w:rStyle w:val="LienClasseC"/>
          <w:lang w:val="en-US"/>
        </w:rPr>
        <w:t>VisitTable</w:t>
      </w:r>
      <w:r>
        <w:rPr>
          <w:lang w:val="en-US"/>
        </w:rPr>
        <w:t>.</w:t>
      </w:r>
      <w:r w:rsidR="005410B7">
        <w:rPr>
          <w:lang w:val="en-US"/>
        </w:rPr>
        <w:t xml:space="preserve"> It stores all the </w:t>
      </w:r>
      <w:r w:rsidR="005410B7" w:rsidRPr="00F6102B">
        <w:rPr>
          <w:rStyle w:val="LienUnit"/>
          <w:lang w:val="en-US"/>
        </w:rPr>
        <w:t>clang</w:t>
      </w:r>
      <w:r w:rsidR="005410B7" w:rsidRPr="00F6102B">
        <w:rPr>
          <w:rStyle w:val="TexteC"/>
          <w:lang w:val="en-US"/>
        </w:rPr>
        <w:t>::</w:t>
      </w:r>
      <w:proofErr w:type="spellStart"/>
      <w:r w:rsidR="005410B7" w:rsidRPr="00F6102B">
        <w:rPr>
          <w:rStyle w:val="LienClasseC"/>
          <w:lang w:val="en-US"/>
        </w:rPr>
        <w:t>Decl</w:t>
      </w:r>
      <w:proofErr w:type="spellEnd"/>
      <w:r w:rsidR="005410B7">
        <w:rPr>
          <w:lang w:val="en-US"/>
        </w:rPr>
        <w:t xml:space="preserve"> that </w:t>
      </w:r>
      <w:proofErr w:type="gramStart"/>
      <w:r w:rsidR="005410B7">
        <w:rPr>
          <w:lang w:val="en-US"/>
        </w:rPr>
        <w:t>have</w:t>
      </w:r>
      <w:proofErr w:type="gramEnd"/>
      <w:r w:rsidR="005410B7">
        <w:rPr>
          <w:lang w:val="en-US"/>
        </w:rPr>
        <w:t xml:space="preserve"> been visited</w:t>
      </w:r>
      <w:r w:rsidR="00F6102B">
        <w:rPr>
          <w:lang w:val="en-US"/>
        </w:rPr>
        <w:t xml:space="preserve">. It stores information on the template instances waiting for declarations but also on the waited declarations. As soon as a waited declaration is encountered, </w:t>
      </w:r>
      <w:r w:rsidR="00F6102B" w:rsidRPr="00F6102B">
        <w:rPr>
          <w:rStyle w:val="LienClasseC"/>
          <w:lang w:val="en-US"/>
        </w:rPr>
        <w:t>VisitTable</w:t>
      </w:r>
      <w:r w:rsidR="00F6102B">
        <w:rPr>
          <w:lang w:val="en-US"/>
        </w:rPr>
        <w:t xml:space="preserve"> automatically generates the code of the template instances.</w:t>
      </w:r>
    </w:p>
    <w:p w:rsidR="00F6102B" w:rsidRDefault="00F6102B" w:rsidP="00F0579D">
      <w:pPr>
        <w:rPr>
          <w:lang w:val="en-US"/>
        </w:rPr>
      </w:pPr>
    </w:p>
    <w:p w:rsidR="00F6102B" w:rsidRDefault="00F6102B" w:rsidP="00F0579D">
      <w:pPr>
        <w:rPr>
          <w:lang w:val="en-US"/>
        </w:rPr>
      </w:pPr>
      <w:r>
        <w:rPr>
          <w:lang w:val="en-US"/>
        </w:rPr>
        <w:t xml:space="preserve">The generation </w:t>
      </w:r>
      <w:r w:rsidR="00B008AC">
        <w:rPr>
          <w:lang w:val="en-US"/>
        </w:rPr>
        <w:t>is complex. For example, for a template class instance, we should generate:</w:t>
      </w:r>
    </w:p>
    <w:p w:rsidR="00B008AC" w:rsidRDefault="00B008AC" w:rsidP="00CC4764">
      <w:pPr>
        <w:pStyle w:val="Paragraphedeliste"/>
        <w:numPr>
          <w:ilvl w:val="0"/>
          <w:numId w:val="6"/>
        </w:numPr>
        <w:rPr>
          <w:lang w:val="en-US"/>
        </w:rPr>
      </w:pPr>
      <w:r>
        <w:rPr>
          <w:lang w:val="en-US"/>
        </w:rPr>
        <w:t>the names of classes issued from the instance parameters,</w:t>
      </w:r>
    </w:p>
    <w:p w:rsidR="00B008AC" w:rsidRPr="00B008AC" w:rsidRDefault="00B008AC" w:rsidP="00CC4764">
      <w:pPr>
        <w:pStyle w:val="Paragraphedeliste"/>
        <w:numPr>
          <w:ilvl w:val="0"/>
          <w:numId w:val="6"/>
        </w:numPr>
        <w:rPr>
          <w:lang w:val="en-US"/>
        </w:rPr>
      </w:pPr>
      <w:r>
        <w:rPr>
          <w:lang w:val="en-US"/>
        </w:rPr>
        <w:t>the name of the class instance,</w:t>
      </w:r>
    </w:p>
    <w:p w:rsidR="00B008AC" w:rsidRDefault="00B008AC" w:rsidP="00CC4764">
      <w:pPr>
        <w:pStyle w:val="Paragraphedeliste"/>
        <w:numPr>
          <w:ilvl w:val="0"/>
          <w:numId w:val="6"/>
        </w:numPr>
        <w:rPr>
          <w:lang w:val="en-US"/>
        </w:rPr>
      </w:pPr>
      <w:r>
        <w:rPr>
          <w:lang w:val="en-US"/>
        </w:rPr>
        <w:t>the declaration of the classes issued from the instance parameters,</w:t>
      </w:r>
    </w:p>
    <w:p w:rsidR="00B008AC" w:rsidRPr="00B008AC" w:rsidRDefault="00B008AC" w:rsidP="00CC4764">
      <w:pPr>
        <w:pStyle w:val="Paragraphedeliste"/>
        <w:numPr>
          <w:ilvl w:val="0"/>
          <w:numId w:val="6"/>
        </w:numPr>
        <w:rPr>
          <w:lang w:val="en-US"/>
        </w:rPr>
      </w:pPr>
      <w:r>
        <w:rPr>
          <w:lang w:val="en-US"/>
        </w:rPr>
        <w:t>the data structure declaration of the class instance,</w:t>
      </w:r>
    </w:p>
    <w:p w:rsidR="00B008AC" w:rsidRDefault="00B008AC" w:rsidP="00CC4764">
      <w:pPr>
        <w:pStyle w:val="Paragraphedeliste"/>
        <w:numPr>
          <w:ilvl w:val="0"/>
          <w:numId w:val="6"/>
        </w:numPr>
        <w:rPr>
          <w:lang w:val="en-US"/>
        </w:rPr>
      </w:pPr>
      <w:r>
        <w:rPr>
          <w:lang w:val="en-US"/>
        </w:rPr>
        <w:t>the declaration of the classes used by the methods of the class instance,</w:t>
      </w:r>
    </w:p>
    <w:p w:rsidR="00B008AC" w:rsidRDefault="00B008AC" w:rsidP="00CC4764">
      <w:pPr>
        <w:pStyle w:val="Paragraphedeliste"/>
        <w:numPr>
          <w:ilvl w:val="0"/>
          <w:numId w:val="6"/>
        </w:numPr>
        <w:rPr>
          <w:lang w:val="en-US"/>
        </w:rPr>
      </w:pPr>
      <w:proofErr w:type="gramStart"/>
      <w:r>
        <w:rPr>
          <w:lang w:val="en-US"/>
        </w:rPr>
        <w:t>the</w:t>
      </w:r>
      <w:proofErr w:type="gramEnd"/>
      <w:r>
        <w:rPr>
          <w:lang w:val="en-US"/>
        </w:rPr>
        <w:t xml:space="preserve"> methods of the class instance.</w:t>
      </w:r>
    </w:p>
    <w:p w:rsidR="00B008AC" w:rsidRDefault="00B008AC" w:rsidP="00B008AC">
      <w:pPr>
        <w:rPr>
          <w:lang w:val="en-US"/>
        </w:rPr>
      </w:pPr>
    </w:p>
    <w:p w:rsidR="00B008AC" w:rsidRDefault="00B86A35" w:rsidP="00B86A35">
      <w:pPr>
        <w:spacing w:after="120"/>
        <w:rPr>
          <w:lang w:val="en-US"/>
        </w:rPr>
      </w:pPr>
      <w:r>
        <w:rPr>
          <w:lang w:val="en-US"/>
        </w:rPr>
        <w:t>Our representative example is the following code:</w:t>
      </w:r>
    </w:p>
    <w:tbl>
      <w:tblPr>
        <w:tblStyle w:val="Grilledutableau"/>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7"/>
        <w:gridCol w:w="2571"/>
        <w:gridCol w:w="2571"/>
      </w:tblGrid>
      <w:tr w:rsidR="00B86A35" w:rsidTr="00B86A35">
        <w:tc>
          <w:tcPr>
            <w:tcW w:w="5137" w:type="dxa"/>
            <w:shd w:val="clear" w:color="auto" w:fill="EAF1DD" w:themeFill="accent3" w:themeFillTint="33"/>
          </w:tcPr>
          <w:p w:rsidR="00B86A35" w:rsidRPr="00B86A35" w:rsidRDefault="00B86A35" w:rsidP="00B86A35">
            <w:pPr>
              <w:rPr>
                <w:rStyle w:val="TexteC"/>
                <w:lang w:val="en-US"/>
              </w:rPr>
            </w:pPr>
            <w:r w:rsidRPr="00B86A35">
              <w:rPr>
                <w:rStyle w:val="TexteC"/>
                <w:b/>
                <w:lang w:val="en-US"/>
              </w:rPr>
              <w:t>template</w:t>
            </w:r>
            <w:r w:rsidRPr="00B86A35">
              <w:rPr>
                <w:rStyle w:val="TexteC"/>
                <w:lang w:val="en-US"/>
              </w:rPr>
              <w:t xml:space="preserve"> &lt;</w:t>
            </w:r>
            <w:r w:rsidRPr="00B86A35">
              <w:rPr>
                <w:rStyle w:val="TexteC"/>
                <w:b/>
                <w:lang w:val="en-US"/>
              </w:rPr>
              <w:t>class</w:t>
            </w:r>
            <w:r w:rsidRPr="00B86A35">
              <w:rPr>
                <w:rStyle w:val="TexteC"/>
                <w:lang w:val="en-US"/>
              </w:rPr>
              <w:t xml:space="preserve"> A, </w:t>
            </w:r>
            <w:r w:rsidRPr="00B86A35">
              <w:rPr>
                <w:rStyle w:val="TexteC"/>
                <w:b/>
                <w:lang w:val="en-US"/>
              </w:rPr>
              <w:t>class</w:t>
            </w:r>
            <w:r w:rsidRPr="00B86A35">
              <w:rPr>
                <w:rStyle w:val="TexteC"/>
                <w:lang w:val="en-US"/>
              </w:rPr>
              <w:t xml:space="preserve"> B, </w:t>
            </w:r>
            <w:r w:rsidRPr="00B86A35">
              <w:rPr>
                <w:rStyle w:val="TexteC"/>
                <w:b/>
                <w:lang w:val="en-US"/>
              </w:rPr>
              <w:t>typename</w:t>
            </w:r>
            <w:r w:rsidRPr="00B86A35">
              <w:rPr>
                <w:rStyle w:val="TexteC"/>
                <w:lang w:val="en-US"/>
              </w:rPr>
              <w:t xml:space="preserve"> </w:t>
            </w:r>
            <w:r>
              <w:rPr>
                <w:rStyle w:val="TexteC"/>
                <w:lang w:val="en-US"/>
              </w:rPr>
              <w:t>T</w:t>
            </w:r>
            <w:r w:rsidRPr="00B86A35">
              <w:rPr>
                <w:rStyle w:val="TexteC"/>
                <w:lang w:val="en-US"/>
              </w:rPr>
              <w:t>&gt;</w:t>
            </w:r>
          </w:p>
          <w:p w:rsidR="00B86A35" w:rsidRPr="00B86A35" w:rsidRDefault="00B86A35" w:rsidP="00B86A35">
            <w:pPr>
              <w:rPr>
                <w:rStyle w:val="TexteC"/>
                <w:lang w:val="en-US"/>
              </w:rPr>
            </w:pPr>
            <w:r w:rsidRPr="00B86A35">
              <w:rPr>
                <w:rStyle w:val="TexteC"/>
                <w:b/>
                <w:lang w:val="en-US"/>
              </w:rPr>
              <w:t>class</w:t>
            </w:r>
            <w:r w:rsidRPr="00B86A35">
              <w:rPr>
                <w:rStyle w:val="TexteC"/>
                <w:lang w:val="en-US"/>
              </w:rPr>
              <w:t xml:space="preserve"> X : </w:t>
            </w:r>
            <w:r w:rsidRPr="00B86A35">
              <w:rPr>
                <w:rStyle w:val="TexteC"/>
                <w:b/>
                <w:lang w:val="en-US"/>
              </w:rPr>
              <w:t>public</w:t>
            </w:r>
            <w:r w:rsidRPr="00B86A35">
              <w:rPr>
                <w:rStyle w:val="TexteC"/>
                <w:lang w:val="en-US"/>
              </w:rPr>
              <w:t xml:space="preserve"> A {</w:t>
            </w:r>
          </w:p>
          <w:p w:rsidR="00B86A35" w:rsidRPr="00B86A35" w:rsidRDefault="00B86A35" w:rsidP="00B86A35">
            <w:pPr>
              <w:rPr>
                <w:rStyle w:val="TexteC"/>
                <w:lang w:val="en-US"/>
              </w:rPr>
            </w:pPr>
            <w:r w:rsidRPr="00B86A35">
              <w:rPr>
                <w:rStyle w:val="TexteC"/>
                <w:b/>
                <w:lang w:val="en-US"/>
              </w:rPr>
              <w:t>private</w:t>
            </w:r>
            <w:r w:rsidRPr="00B86A35">
              <w:rPr>
                <w:rStyle w:val="TexteC"/>
                <w:lang w:val="en-US"/>
              </w:rPr>
              <w:t>:</w:t>
            </w:r>
          </w:p>
          <w:p w:rsidR="00B86A35" w:rsidRPr="00B86A35" w:rsidRDefault="00B86A35" w:rsidP="00B86A35">
            <w:pPr>
              <w:rPr>
                <w:rStyle w:val="TexteC"/>
                <w:lang w:val="en-US"/>
              </w:rPr>
            </w:pPr>
            <w:r w:rsidRPr="00B86A35">
              <w:rPr>
                <w:rStyle w:val="TexteC"/>
                <w:lang w:val="en-US"/>
              </w:rPr>
              <w:t xml:space="preserve">  </w:t>
            </w:r>
            <w:r w:rsidRPr="00B86A35">
              <w:rPr>
                <w:rStyle w:val="TexteC"/>
                <w:b/>
                <w:lang w:val="en-US"/>
              </w:rPr>
              <w:t>typename</w:t>
            </w:r>
            <w:r w:rsidRPr="00B86A35">
              <w:rPr>
                <w:rStyle w:val="TexteC"/>
                <w:lang w:val="en-US"/>
              </w:rPr>
              <w:t xml:space="preserve"> B::C _field;</w:t>
            </w:r>
          </w:p>
          <w:p w:rsidR="00B86A35" w:rsidRPr="00B86A35" w:rsidRDefault="00B86A35" w:rsidP="00B86A35">
            <w:pPr>
              <w:rPr>
                <w:rStyle w:val="TexteC"/>
                <w:lang w:val="en-US"/>
              </w:rPr>
            </w:pPr>
            <w:r w:rsidRPr="00B86A35">
              <w:rPr>
                <w:rStyle w:val="TexteC"/>
                <w:lang w:val="en-US"/>
              </w:rPr>
              <w:t xml:space="preserve">  </w:t>
            </w:r>
            <w:r>
              <w:rPr>
                <w:rStyle w:val="TexteC"/>
                <w:lang w:val="en-US"/>
              </w:rPr>
              <w:t>T</w:t>
            </w:r>
            <w:r w:rsidRPr="00B86A35">
              <w:rPr>
                <w:rStyle w:val="TexteC"/>
                <w:lang w:val="en-US"/>
              </w:rPr>
              <w:t>* _pointer;</w:t>
            </w:r>
          </w:p>
          <w:p w:rsidR="00B86A35" w:rsidRPr="00B86A35" w:rsidRDefault="00B86A35" w:rsidP="00B86A35">
            <w:pPr>
              <w:rPr>
                <w:rStyle w:val="TexteC"/>
                <w:lang w:val="en-US"/>
              </w:rPr>
            </w:pPr>
          </w:p>
          <w:p w:rsidR="00B86A35" w:rsidRPr="00B86A35" w:rsidRDefault="00B86A35" w:rsidP="00B86A35">
            <w:pPr>
              <w:rPr>
                <w:rStyle w:val="TexteC"/>
                <w:lang w:val="en-US"/>
              </w:rPr>
            </w:pPr>
            <w:r w:rsidRPr="00B86A35">
              <w:rPr>
                <w:rStyle w:val="TexteC"/>
                <w:b/>
                <w:lang w:val="en-US"/>
              </w:rPr>
              <w:t>public</w:t>
            </w:r>
            <w:r w:rsidRPr="00B86A35">
              <w:rPr>
                <w:rStyle w:val="TexteC"/>
                <w:lang w:val="en-US"/>
              </w:rPr>
              <w:t>:</w:t>
            </w:r>
          </w:p>
          <w:p w:rsidR="00B86A35" w:rsidRDefault="00B86A35" w:rsidP="00B86A35">
            <w:pPr>
              <w:rPr>
                <w:rStyle w:val="TexteC"/>
                <w:lang w:val="en-US"/>
              </w:rPr>
            </w:pPr>
            <w:r w:rsidRPr="00B86A35">
              <w:rPr>
                <w:rStyle w:val="TexteC"/>
                <w:lang w:val="en-US"/>
              </w:rPr>
              <w:t xml:space="preserve">  </w:t>
            </w:r>
            <w:r w:rsidR="00D15191">
              <w:rPr>
                <w:rStyle w:val="TexteC"/>
                <w:lang w:val="en-US"/>
              </w:rPr>
              <w:t>X</w:t>
            </w:r>
            <w:r w:rsidRPr="00B86A35">
              <w:rPr>
                <w:rStyle w:val="TexteC"/>
                <w:lang w:val="en-US"/>
              </w:rPr>
              <w:t>(</w:t>
            </w:r>
            <w:r w:rsidRPr="00B86A35">
              <w:rPr>
                <w:rStyle w:val="TexteC"/>
                <w:b/>
                <w:lang w:val="en-US"/>
              </w:rPr>
              <w:t>const</w:t>
            </w:r>
            <w:r>
              <w:rPr>
                <w:rStyle w:val="TexteC"/>
                <w:lang w:val="en-US"/>
              </w:rPr>
              <w:t xml:space="preserve"> B&amp; source)</w:t>
            </w:r>
          </w:p>
          <w:p w:rsidR="00B86A35" w:rsidRPr="00B86A35" w:rsidRDefault="00B86A35" w:rsidP="00B86A35">
            <w:pPr>
              <w:rPr>
                <w:rStyle w:val="TexteC"/>
                <w:lang w:val="en-US"/>
              </w:rPr>
            </w:pPr>
            <w:r>
              <w:rPr>
                <w:rStyle w:val="TexteC"/>
                <w:lang w:val="en-US"/>
              </w:rPr>
              <w:t xml:space="preserve">    </w:t>
            </w:r>
            <w:r w:rsidRPr="00B86A35">
              <w:rPr>
                <w:rStyle w:val="TexteC"/>
                <w:lang w:val="en-US"/>
              </w:rPr>
              <w:t>: _field(source), _pointer(</w:t>
            </w:r>
            <w:r>
              <w:rPr>
                <w:rStyle w:val="TexteC"/>
                <w:b/>
                <w:lang w:val="en-US"/>
              </w:rPr>
              <w:t>nullptr</w:t>
            </w:r>
            <w:r w:rsidRPr="00B86A35">
              <w:rPr>
                <w:rStyle w:val="TexteC"/>
                <w:lang w:val="en-US"/>
              </w:rPr>
              <w:t>) {}</w:t>
            </w:r>
          </w:p>
          <w:p w:rsidR="00B86A35" w:rsidRPr="00B86A35" w:rsidRDefault="00B86A35" w:rsidP="00B86A35">
            <w:pPr>
              <w:rPr>
                <w:rStyle w:val="TexteC"/>
                <w:lang w:val="en-US"/>
              </w:rPr>
            </w:pPr>
            <w:r w:rsidRPr="00B86A35">
              <w:rPr>
                <w:rStyle w:val="TexteC"/>
                <w:lang w:val="en-US"/>
              </w:rPr>
              <w:t xml:space="preserve">  ~</w:t>
            </w:r>
            <w:r w:rsidR="00D15191">
              <w:rPr>
                <w:rStyle w:val="TexteC"/>
                <w:lang w:val="en-US"/>
              </w:rPr>
              <w:t>X</w:t>
            </w:r>
            <w:r w:rsidRPr="00B86A35">
              <w:rPr>
                <w:rStyle w:val="TexteC"/>
                <w:lang w:val="en-US"/>
              </w:rPr>
              <w:t xml:space="preserve">() { </w:t>
            </w:r>
            <w:r w:rsidRPr="00B86A35">
              <w:rPr>
                <w:rStyle w:val="TexteC"/>
                <w:b/>
                <w:lang w:val="en-US"/>
              </w:rPr>
              <w:t>if</w:t>
            </w:r>
            <w:r w:rsidRPr="00B86A35">
              <w:rPr>
                <w:rStyle w:val="TexteC"/>
                <w:lang w:val="en-US"/>
              </w:rPr>
              <w:t xml:space="preserve"> (_pointer) </w:t>
            </w:r>
            <w:r w:rsidRPr="00B86A35">
              <w:rPr>
                <w:rStyle w:val="TexteC"/>
                <w:b/>
                <w:lang w:val="en-US"/>
              </w:rPr>
              <w:t>delete</w:t>
            </w:r>
            <w:r w:rsidRPr="00B86A35">
              <w:rPr>
                <w:rStyle w:val="TexteC"/>
                <w:lang w:val="en-US"/>
              </w:rPr>
              <w:t xml:space="preserve"> _pointer; }</w:t>
            </w:r>
          </w:p>
          <w:p w:rsidR="00B86A35" w:rsidRPr="00B86A35" w:rsidRDefault="00B86A35" w:rsidP="00B86A35">
            <w:pPr>
              <w:rPr>
                <w:rStyle w:val="TexteC"/>
                <w:lang w:val="en-US"/>
              </w:rPr>
            </w:pPr>
          </w:p>
          <w:p w:rsidR="00B86A35" w:rsidRPr="00B86A35" w:rsidRDefault="00B86A35" w:rsidP="00B86A35">
            <w:pPr>
              <w:rPr>
                <w:rStyle w:val="TexteC"/>
                <w:lang w:val="en-US"/>
              </w:rPr>
            </w:pPr>
            <w:r w:rsidRPr="00B86A35">
              <w:rPr>
                <w:rStyle w:val="TexteC"/>
                <w:lang w:val="en-US"/>
              </w:rPr>
              <w:t xml:space="preserve">  </w:t>
            </w:r>
            <w:r w:rsidRPr="00B86A35">
              <w:rPr>
                <w:rStyle w:val="TexteC"/>
                <w:b/>
                <w:lang w:val="en-US"/>
              </w:rPr>
              <w:t>void</w:t>
            </w:r>
            <w:r w:rsidRPr="00B86A35">
              <w:rPr>
                <w:rStyle w:val="TexteC"/>
                <w:lang w:val="en-US"/>
              </w:rPr>
              <w:t xml:space="preserve"> setPointer(</w:t>
            </w:r>
            <w:r>
              <w:rPr>
                <w:rStyle w:val="TexteC"/>
                <w:lang w:val="en-US"/>
              </w:rPr>
              <w:t>T</w:t>
            </w:r>
            <w:r w:rsidRPr="00B86A35">
              <w:rPr>
                <w:rStyle w:val="TexteC"/>
                <w:lang w:val="en-US"/>
              </w:rPr>
              <w:t>* pointer)</w:t>
            </w:r>
          </w:p>
          <w:p w:rsidR="00B86A35" w:rsidRPr="00B86A35" w:rsidRDefault="00B86A35" w:rsidP="00B86A35">
            <w:pPr>
              <w:rPr>
                <w:rStyle w:val="TexteC"/>
                <w:lang w:val="en-US"/>
              </w:rPr>
            </w:pPr>
            <w:r w:rsidRPr="00B86A35">
              <w:rPr>
                <w:rStyle w:val="TexteC"/>
                <w:lang w:val="en-US"/>
              </w:rPr>
              <w:t xml:space="preserve">    { </w:t>
            </w:r>
            <w:r w:rsidRPr="00B86A35">
              <w:rPr>
                <w:rStyle w:val="TexteC"/>
                <w:b/>
                <w:lang w:val="en-US"/>
              </w:rPr>
              <w:t>if</w:t>
            </w:r>
            <w:r w:rsidRPr="00B86A35">
              <w:rPr>
                <w:rStyle w:val="TexteC"/>
                <w:lang w:val="en-US"/>
              </w:rPr>
              <w:t xml:space="preserve"> (_pointer &amp;&amp; _pointer != pointer)</w:t>
            </w:r>
          </w:p>
          <w:p w:rsidR="00B86A35" w:rsidRPr="00B86A35" w:rsidRDefault="00B86A35" w:rsidP="00B86A35">
            <w:pPr>
              <w:rPr>
                <w:rStyle w:val="TexteC"/>
                <w:lang w:val="en-US"/>
              </w:rPr>
            </w:pPr>
            <w:r w:rsidRPr="00B86A35">
              <w:rPr>
                <w:rStyle w:val="TexteC"/>
                <w:lang w:val="en-US"/>
              </w:rPr>
              <w:t xml:space="preserve">        </w:t>
            </w:r>
            <w:r w:rsidRPr="00B86A35">
              <w:rPr>
                <w:rStyle w:val="TexteC"/>
                <w:b/>
                <w:lang w:val="en-US"/>
              </w:rPr>
              <w:t>delete</w:t>
            </w:r>
            <w:r w:rsidRPr="00B86A35">
              <w:rPr>
                <w:rStyle w:val="TexteC"/>
                <w:lang w:val="en-US"/>
              </w:rPr>
              <w:t xml:space="preserve"> _pointer;</w:t>
            </w:r>
          </w:p>
          <w:p w:rsidR="00B86A35" w:rsidRPr="00B86A35" w:rsidRDefault="00B86A35" w:rsidP="00B86A35">
            <w:pPr>
              <w:rPr>
                <w:rStyle w:val="TexteC"/>
                <w:lang w:val="en-US"/>
              </w:rPr>
            </w:pPr>
            <w:r w:rsidRPr="00B86A35">
              <w:rPr>
                <w:rStyle w:val="TexteC"/>
                <w:lang w:val="en-US"/>
              </w:rPr>
              <w:t xml:space="preserve">      _pointer = pointer;</w:t>
            </w:r>
          </w:p>
          <w:p w:rsidR="00B86A35" w:rsidRPr="00B86A35" w:rsidRDefault="00B86A35" w:rsidP="00B86A35">
            <w:pPr>
              <w:rPr>
                <w:rStyle w:val="TexteC"/>
                <w:lang w:val="en-US"/>
              </w:rPr>
            </w:pPr>
            <w:r w:rsidRPr="00B86A35">
              <w:rPr>
                <w:rStyle w:val="TexteC"/>
                <w:lang w:val="en-US"/>
              </w:rPr>
              <w:t xml:space="preserve">    }</w:t>
            </w:r>
          </w:p>
          <w:p w:rsidR="00B86A35" w:rsidRPr="00D15191" w:rsidRDefault="00D15191" w:rsidP="00B86A35">
            <w:pPr>
              <w:rPr>
                <w:rStyle w:val="TexteC"/>
                <w:lang w:val="en-US"/>
              </w:rPr>
            </w:pPr>
            <w:r>
              <w:rPr>
                <w:rStyle w:val="TexteC"/>
                <w:lang w:val="en-US"/>
              </w:rPr>
              <w:t>};</w:t>
            </w:r>
          </w:p>
        </w:tc>
        <w:tc>
          <w:tcPr>
            <w:tcW w:w="2571" w:type="dxa"/>
            <w:shd w:val="clear" w:color="auto" w:fill="EAF1DD" w:themeFill="accent3" w:themeFillTint="33"/>
          </w:tcPr>
          <w:p w:rsidR="00B86A35" w:rsidRPr="00B86A35" w:rsidRDefault="00B86A35" w:rsidP="00B86A35">
            <w:pPr>
              <w:rPr>
                <w:rStyle w:val="TexteC"/>
                <w:lang w:val="en-US"/>
              </w:rPr>
            </w:pPr>
            <w:r w:rsidRPr="00B86A35">
              <w:rPr>
                <w:rStyle w:val="TexteC"/>
                <w:b/>
                <w:lang w:val="en-US"/>
              </w:rPr>
              <w:lastRenderedPageBreak/>
              <w:t>class</w:t>
            </w:r>
            <w:r w:rsidRPr="00B86A35">
              <w:rPr>
                <w:rStyle w:val="TexteC"/>
                <w:lang w:val="en-US"/>
              </w:rPr>
              <w:t xml:space="preserve"> Foo {</w:t>
            </w:r>
          </w:p>
          <w:p w:rsidR="00B86A35" w:rsidRPr="00B86A35" w:rsidRDefault="00B86A35" w:rsidP="00B86A35">
            <w:pPr>
              <w:rPr>
                <w:rStyle w:val="TexteC"/>
                <w:lang w:val="en-US"/>
              </w:rPr>
            </w:pPr>
            <w:r w:rsidRPr="00B86A35">
              <w:rPr>
                <w:rStyle w:val="TexteC"/>
                <w:b/>
                <w:lang w:val="en-US"/>
              </w:rPr>
              <w:t>public</w:t>
            </w:r>
            <w:r w:rsidRPr="00B86A35">
              <w:rPr>
                <w:rStyle w:val="TexteC"/>
                <w:lang w:val="en-US"/>
              </w:rPr>
              <w:t>:</w:t>
            </w:r>
          </w:p>
          <w:p w:rsidR="00B86A35" w:rsidRPr="00B86A35" w:rsidRDefault="00B86A35" w:rsidP="00B86A35">
            <w:pPr>
              <w:rPr>
                <w:rStyle w:val="TexteC"/>
                <w:lang w:val="en-US"/>
              </w:rPr>
            </w:pPr>
            <w:r w:rsidRPr="00B86A35">
              <w:rPr>
                <w:rStyle w:val="TexteC"/>
                <w:lang w:val="en-US"/>
              </w:rPr>
              <w:t xml:space="preserve">  </w:t>
            </w:r>
            <w:r w:rsidRPr="00B86A35">
              <w:rPr>
                <w:rStyle w:val="TexteC"/>
                <w:b/>
                <w:lang w:val="en-US"/>
              </w:rPr>
              <w:t>int</w:t>
            </w:r>
            <w:r w:rsidRPr="00B86A35">
              <w:rPr>
                <w:rStyle w:val="TexteC"/>
                <w:lang w:val="en-US"/>
              </w:rPr>
              <w:t xml:space="preserve"> _value;</w:t>
            </w:r>
          </w:p>
          <w:p w:rsidR="00B86A35" w:rsidRPr="00B86A35" w:rsidRDefault="00B86A35" w:rsidP="00B86A35">
            <w:pPr>
              <w:rPr>
                <w:rStyle w:val="TexteC"/>
                <w:lang w:val="en-US"/>
              </w:rPr>
            </w:pPr>
            <w:r w:rsidRPr="00B86A35">
              <w:rPr>
                <w:rStyle w:val="TexteC"/>
                <w:lang w:val="en-US"/>
              </w:rPr>
              <w:t>};</w:t>
            </w:r>
          </w:p>
          <w:p w:rsidR="00B86A35" w:rsidRPr="00B86A35" w:rsidRDefault="00B86A35" w:rsidP="00B86A35">
            <w:pPr>
              <w:rPr>
                <w:rStyle w:val="TexteC"/>
                <w:lang w:val="en-US"/>
              </w:rPr>
            </w:pPr>
          </w:p>
          <w:p w:rsidR="00B86A35" w:rsidRPr="00B86A35" w:rsidRDefault="00B86A35" w:rsidP="00B86A35">
            <w:pPr>
              <w:rPr>
                <w:rStyle w:val="TexteC"/>
                <w:lang w:val="en-US"/>
              </w:rPr>
            </w:pPr>
            <w:r w:rsidRPr="00B86A35">
              <w:rPr>
                <w:rStyle w:val="TexteC"/>
                <w:b/>
                <w:lang w:val="en-US"/>
              </w:rPr>
              <w:t>class</w:t>
            </w:r>
            <w:r w:rsidRPr="00B86A35">
              <w:rPr>
                <w:rStyle w:val="TexteC"/>
                <w:lang w:val="en-US"/>
              </w:rPr>
              <w:t xml:space="preserve"> Bar {</w:t>
            </w:r>
          </w:p>
          <w:p w:rsidR="00B86A35" w:rsidRPr="00B86A35" w:rsidRDefault="00B86A35" w:rsidP="00B86A35">
            <w:pPr>
              <w:rPr>
                <w:rStyle w:val="TexteC"/>
                <w:lang w:val="en-US"/>
              </w:rPr>
            </w:pPr>
            <w:r w:rsidRPr="00B86A35">
              <w:rPr>
                <w:rStyle w:val="TexteC"/>
                <w:b/>
                <w:lang w:val="en-US"/>
              </w:rPr>
              <w:t>public</w:t>
            </w:r>
            <w:r w:rsidRPr="00B86A35">
              <w:rPr>
                <w:rStyle w:val="TexteC"/>
                <w:lang w:val="en-US"/>
              </w:rPr>
              <w:t>:</w:t>
            </w:r>
          </w:p>
          <w:p w:rsidR="00B86A35" w:rsidRPr="00B86A35" w:rsidRDefault="00B86A35" w:rsidP="00B86A35">
            <w:pPr>
              <w:rPr>
                <w:rStyle w:val="TexteC"/>
                <w:lang w:val="en-US"/>
              </w:rPr>
            </w:pPr>
            <w:r w:rsidRPr="00B86A35">
              <w:rPr>
                <w:rStyle w:val="TexteC"/>
                <w:lang w:val="en-US"/>
              </w:rPr>
              <w:t xml:space="preserve">  </w:t>
            </w:r>
            <w:r w:rsidRPr="00B86A35">
              <w:rPr>
                <w:rStyle w:val="TexteC"/>
                <w:b/>
                <w:lang w:val="en-US"/>
              </w:rPr>
              <w:t>typedef</w:t>
            </w:r>
            <w:r w:rsidRPr="00B86A35">
              <w:rPr>
                <w:rStyle w:val="TexteC"/>
                <w:lang w:val="en-US"/>
              </w:rPr>
              <w:t xml:space="preserve"> </w:t>
            </w:r>
            <w:r w:rsidRPr="00B86A35">
              <w:rPr>
                <w:rStyle w:val="TexteC"/>
                <w:b/>
                <w:lang w:val="en-US"/>
              </w:rPr>
              <w:t>int</w:t>
            </w:r>
            <w:r w:rsidRPr="00B86A35">
              <w:rPr>
                <w:rStyle w:val="TexteC"/>
                <w:lang w:val="en-US"/>
              </w:rPr>
              <w:t xml:space="preserve"> C;</w:t>
            </w:r>
          </w:p>
          <w:p w:rsidR="00B86A35" w:rsidRPr="00B86A35" w:rsidRDefault="00B86A35" w:rsidP="00B86A35">
            <w:pPr>
              <w:rPr>
                <w:rStyle w:val="TexteC"/>
                <w:lang w:val="en-US"/>
              </w:rPr>
            </w:pPr>
            <w:r w:rsidRPr="00B86A35">
              <w:rPr>
                <w:rStyle w:val="TexteC"/>
                <w:lang w:val="en-US"/>
              </w:rPr>
              <w:t xml:space="preserve">  </w:t>
            </w:r>
            <w:r w:rsidRPr="00B86A35">
              <w:rPr>
                <w:rStyle w:val="TexteC"/>
                <w:b/>
                <w:lang w:val="en-US"/>
              </w:rPr>
              <w:t>int</w:t>
            </w:r>
            <w:r w:rsidRPr="00B86A35">
              <w:rPr>
                <w:rStyle w:val="TexteC"/>
                <w:lang w:val="en-US"/>
              </w:rPr>
              <w:t xml:space="preserve"> _value;</w:t>
            </w:r>
          </w:p>
          <w:p w:rsidR="00B86A35" w:rsidRDefault="00B86A35" w:rsidP="00B86A35">
            <w:pPr>
              <w:rPr>
                <w:rStyle w:val="TexteC"/>
                <w:lang w:val="en-US"/>
              </w:rPr>
            </w:pPr>
            <w:r w:rsidRPr="00B86A35">
              <w:rPr>
                <w:rStyle w:val="TexteC"/>
                <w:lang w:val="en-US"/>
              </w:rPr>
              <w:t>};</w:t>
            </w:r>
          </w:p>
          <w:p w:rsidR="00B86A35" w:rsidRPr="00B86A35" w:rsidRDefault="00B86A35" w:rsidP="00B86A35">
            <w:pPr>
              <w:rPr>
                <w:rStyle w:val="TexteC"/>
                <w:lang w:val="en-US"/>
              </w:rPr>
            </w:pPr>
          </w:p>
          <w:p w:rsidR="00B86A35" w:rsidRPr="00B86A35" w:rsidRDefault="00B86A35" w:rsidP="00B86A35">
            <w:pPr>
              <w:rPr>
                <w:rStyle w:val="TexteC"/>
                <w:lang w:val="en-US"/>
              </w:rPr>
            </w:pPr>
            <w:r w:rsidRPr="00B86A35">
              <w:rPr>
                <w:rStyle w:val="TexteC"/>
                <w:b/>
                <w:lang w:val="en-US"/>
              </w:rPr>
              <w:t>class</w:t>
            </w:r>
            <w:r w:rsidRPr="00B86A35">
              <w:rPr>
                <w:rStyle w:val="TexteC"/>
                <w:lang w:val="en-US"/>
              </w:rPr>
              <w:t xml:space="preserve"> Bar2 {</w:t>
            </w:r>
          </w:p>
          <w:p w:rsidR="00B86A35" w:rsidRPr="00B86A35" w:rsidRDefault="00B86A35" w:rsidP="00B86A35">
            <w:pPr>
              <w:rPr>
                <w:rStyle w:val="TexteC"/>
                <w:lang w:val="en-US"/>
              </w:rPr>
            </w:pPr>
            <w:r w:rsidRPr="00B86A35">
              <w:rPr>
                <w:rStyle w:val="TexteC"/>
                <w:b/>
                <w:lang w:val="en-US"/>
              </w:rPr>
              <w:t>public</w:t>
            </w:r>
            <w:r w:rsidRPr="00B86A35">
              <w:rPr>
                <w:rStyle w:val="TexteC"/>
                <w:lang w:val="en-US"/>
              </w:rPr>
              <w:t>:</w:t>
            </w:r>
          </w:p>
          <w:p w:rsidR="00B86A35" w:rsidRPr="00B86A35" w:rsidRDefault="00B86A35" w:rsidP="00B86A35">
            <w:pPr>
              <w:rPr>
                <w:rStyle w:val="TexteC"/>
                <w:lang w:val="en-US"/>
              </w:rPr>
            </w:pPr>
            <w:r w:rsidRPr="00B86A35">
              <w:rPr>
                <w:rStyle w:val="TexteC"/>
                <w:lang w:val="en-US"/>
              </w:rPr>
              <w:t xml:space="preserve">  </w:t>
            </w:r>
            <w:r w:rsidRPr="00B86A35">
              <w:rPr>
                <w:rStyle w:val="TexteC"/>
                <w:b/>
                <w:lang w:val="en-US"/>
              </w:rPr>
              <w:t>int</w:t>
            </w:r>
            <w:r w:rsidRPr="00B86A35">
              <w:rPr>
                <w:rStyle w:val="TexteC"/>
                <w:lang w:val="en-US"/>
              </w:rPr>
              <w:t xml:space="preserve"> _content;</w:t>
            </w:r>
          </w:p>
          <w:p w:rsidR="00B86A35" w:rsidRPr="00B86A35" w:rsidRDefault="00B86A35" w:rsidP="00B86A35">
            <w:pPr>
              <w:rPr>
                <w:rStyle w:val="TexteC"/>
                <w:lang w:val="en-US"/>
              </w:rPr>
            </w:pPr>
            <w:r w:rsidRPr="00B86A35">
              <w:rPr>
                <w:rStyle w:val="TexteC"/>
                <w:lang w:val="en-US"/>
              </w:rPr>
              <w:t>};</w:t>
            </w:r>
          </w:p>
          <w:p w:rsidR="00B86A35" w:rsidRPr="00B86A35" w:rsidRDefault="00B86A35" w:rsidP="00B86A35">
            <w:pPr>
              <w:rPr>
                <w:rStyle w:val="TexteC"/>
                <w:lang w:val="en-US"/>
              </w:rPr>
            </w:pPr>
          </w:p>
        </w:tc>
        <w:tc>
          <w:tcPr>
            <w:tcW w:w="2571" w:type="dxa"/>
            <w:shd w:val="clear" w:color="auto" w:fill="EAF1DD" w:themeFill="accent3" w:themeFillTint="33"/>
          </w:tcPr>
          <w:p w:rsidR="00B86A35" w:rsidRPr="00B86A35" w:rsidRDefault="00B86A35" w:rsidP="00B86A35">
            <w:pPr>
              <w:rPr>
                <w:rStyle w:val="TexteC"/>
                <w:lang w:val="en-US"/>
              </w:rPr>
            </w:pPr>
            <w:r w:rsidRPr="00B86A35">
              <w:rPr>
                <w:rStyle w:val="TexteC"/>
                <w:b/>
                <w:lang w:val="en-US"/>
              </w:rPr>
              <w:lastRenderedPageBreak/>
              <w:t>int</w:t>
            </w:r>
            <w:r w:rsidRPr="00B86A35">
              <w:rPr>
                <w:rStyle w:val="TexteC"/>
                <w:lang w:val="en-US"/>
              </w:rPr>
              <w:t xml:space="preserve"> main() {</w:t>
            </w:r>
          </w:p>
          <w:p w:rsidR="00B86A35" w:rsidRPr="00B86A35" w:rsidRDefault="00B86A35" w:rsidP="00B86A35">
            <w:pPr>
              <w:rPr>
                <w:rStyle w:val="TexteC"/>
                <w:lang w:val="en-US"/>
              </w:rPr>
            </w:pPr>
            <w:r w:rsidRPr="00B86A35">
              <w:rPr>
                <w:rStyle w:val="TexteC"/>
                <w:lang w:val="en-US"/>
              </w:rPr>
              <w:t xml:space="preserve">  X&lt;Foo, Bar, Bar2&gt; x;</w:t>
            </w:r>
          </w:p>
          <w:p w:rsidR="00B86A35" w:rsidRPr="00B86A35" w:rsidRDefault="00B86A35" w:rsidP="00B86A35">
            <w:pPr>
              <w:rPr>
                <w:rStyle w:val="TexteC"/>
                <w:lang w:val="en-US"/>
              </w:rPr>
            </w:pPr>
            <w:r w:rsidRPr="00B86A35">
              <w:rPr>
                <w:rStyle w:val="TexteC"/>
                <w:lang w:val="en-US"/>
              </w:rPr>
              <w:t xml:space="preserve">  </w:t>
            </w:r>
            <w:r w:rsidRPr="00B86A35">
              <w:rPr>
                <w:rStyle w:val="TexteC"/>
                <w:b/>
                <w:lang w:val="en-US"/>
              </w:rPr>
              <w:t>return</w:t>
            </w:r>
            <w:r w:rsidRPr="00B86A35">
              <w:rPr>
                <w:rStyle w:val="TexteC"/>
                <w:lang w:val="en-US"/>
              </w:rPr>
              <w:t xml:space="preserve"> 0;</w:t>
            </w:r>
          </w:p>
          <w:p w:rsidR="00B86A35" w:rsidRPr="00B86A35" w:rsidRDefault="00B86A35" w:rsidP="00B86A35">
            <w:pPr>
              <w:rPr>
                <w:rStyle w:val="TexteC"/>
                <w:lang w:val="en-US"/>
              </w:rPr>
            </w:pPr>
            <w:r w:rsidRPr="00B86A35">
              <w:rPr>
                <w:rStyle w:val="TexteC"/>
                <w:lang w:val="en-US"/>
              </w:rPr>
              <w:t>}</w:t>
            </w:r>
          </w:p>
          <w:p w:rsidR="00B86A35" w:rsidRDefault="00B86A35" w:rsidP="00205CBD">
            <w:pPr>
              <w:keepNext/>
              <w:rPr>
                <w:rStyle w:val="TexteC"/>
                <w:b/>
                <w:lang w:val="en-US"/>
              </w:rPr>
            </w:pPr>
          </w:p>
        </w:tc>
      </w:tr>
    </w:tbl>
    <w:p w:rsidR="00205CBD" w:rsidRPr="00205CBD" w:rsidRDefault="00205CBD" w:rsidP="00205CBD">
      <w:pPr>
        <w:pStyle w:val="Lgende"/>
        <w:jc w:val="center"/>
        <w:rPr>
          <w:lang w:val="en-US"/>
        </w:rPr>
      </w:pPr>
      <w:bookmarkStart w:id="6" w:name="_Ref369529468"/>
      <w:bookmarkStart w:id="7" w:name="_Ref369504626"/>
      <w:r w:rsidRPr="00205CBD">
        <w:rPr>
          <w:lang w:val="en-US"/>
        </w:rPr>
        <w:lastRenderedPageBreak/>
        <w:t xml:space="preserve">Figure </w:t>
      </w:r>
      <w:r>
        <w:fldChar w:fldCharType="begin"/>
      </w:r>
      <w:r w:rsidRPr="00205CBD">
        <w:rPr>
          <w:lang w:val="en-US"/>
        </w:rPr>
        <w:instrText xml:space="preserve"> SEQ Figure \* ARABIC </w:instrText>
      </w:r>
      <w:r>
        <w:fldChar w:fldCharType="separate"/>
      </w:r>
      <w:r w:rsidR="00907C72">
        <w:rPr>
          <w:noProof/>
          <w:lang w:val="en-US"/>
        </w:rPr>
        <w:t>3</w:t>
      </w:r>
      <w:r>
        <w:fldChar w:fldCharType="end"/>
      </w:r>
      <w:bookmarkEnd w:id="6"/>
      <w:r w:rsidRPr="00205CBD">
        <w:rPr>
          <w:lang w:val="en-US"/>
        </w:rPr>
        <w:t>: simple example of template code</w:t>
      </w:r>
      <w:bookmarkEnd w:id="7"/>
    </w:p>
    <w:p w:rsidR="00B86A35" w:rsidRDefault="008D38EA" w:rsidP="008D38EA">
      <w:pPr>
        <w:spacing w:before="120" w:after="120"/>
        <w:rPr>
          <w:lang w:val="en-US"/>
        </w:rPr>
      </w:pPr>
      <w:r>
        <w:rPr>
          <w:lang w:val="en-US"/>
        </w:rPr>
        <w:t>For this example, here is the Cabs code to generate:</w:t>
      </w:r>
    </w:p>
    <w:tbl>
      <w:tblPr>
        <w:tblStyle w:val="Grilledutableau"/>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8"/>
        <w:gridCol w:w="2569"/>
        <w:gridCol w:w="2571"/>
        <w:gridCol w:w="2571"/>
      </w:tblGrid>
      <w:tr w:rsidR="001D0A14" w:rsidTr="00EF7B1B">
        <w:tc>
          <w:tcPr>
            <w:tcW w:w="2568" w:type="dxa"/>
            <w:shd w:val="clear" w:color="auto" w:fill="EAF1DD" w:themeFill="accent3" w:themeFillTint="33"/>
          </w:tcPr>
          <w:p w:rsidR="001D0A14" w:rsidRPr="001D0A14" w:rsidRDefault="001D0A14" w:rsidP="001D0A14">
            <w:pPr>
              <w:rPr>
                <w:rStyle w:val="TexteC"/>
                <w:lang w:val="en-US"/>
              </w:rPr>
            </w:pPr>
            <w:r w:rsidRPr="0075418D">
              <w:rPr>
                <w:rStyle w:val="TexteC"/>
                <w:b/>
                <w:lang w:val="en-US"/>
              </w:rPr>
              <w:t>class</w:t>
            </w:r>
            <w:r w:rsidRPr="001D0A14">
              <w:rPr>
                <w:rStyle w:val="TexteC"/>
                <w:lang w:val="en-US"/>
              </w:rPr>
              <w:t xml:space="preserve"> Foo;</w:t>
            </w:r>
          </w:p>
          <w:p w:rsidR="001D0A14" w:rsidRPr="001D0A14" w:rsidRDefault="001D0A14" w:rsidP="001D0A14">
            <w:pPr>
              <w:rPr>
                <w:rStyle w:val="TexteC"/>
                <w:lang w:val="en-US"/>
              </w:rPr>
            </w:pPr>
            <w:r w:rsidRPr="0075418D">
              <w:rPr>
                <w:rStyle w:val="TexteC"/>
                <w:b/>
                <w:lang w:val="en-US"/>
              </w:rPr>
              <w:t>class</w:t>
            </w:r>
            <w:r w:rsidRPr="001D0A14">
              <w:rPr>
                <w:rStyle w:val="TexteC"/>
                <w:lang w:val="en-US"/>
              </w:rPr>
              <w:t xml:space="preserve"> Bar;</w:t>
            </w:r>
          </w:p>
          <w:p w:rsidR="001D0A14" w:rsidRPr="001D0A14" w:rsidRDefault="001D0A14" w:rsidP="001D0A14">
            <w:pPr>
              <w:rPr>
                <w:rStyle w:val="TexteC"/>
                <w:lang w:val="en-US"/>
              </w:rPr>
            </w:pPr>
            <w:r w:rsidRPr="0075418D">
              <w:rPr>
                <w:rStyle w:val="TexteC"/>
                <w:b/>
                <w:lang w:val="en-US"/>
              </w:rPr>
              <w:t>class</w:t>
            </w:r>
            <w:r w:rsidRPr="001D0A14">
              <w:rPr>
                <w:rStyle w:val="TexteC"/>
                <w:lang w:val="en-US"/>
              </w:rPr>
              <w:t xml:space="preserve"> Bar2;</w:t>
            </w:r>
          </w:p>
          <w:p w:rsidR="001D0A14" w:rsidRPr="001D0A14" w:rsidRDefault="001D0A14" w:rsidP="001D0A14">
            <w:pPr>
              <w:rPr>
                <w:rStyle w:val="TexteC"/>
                <w:lang w:val="en-US"/>
              </w:rPr>
            </w:pPr>
            <w:r w:rsidRPr="0075418D">
              <w:rPr>
                <w:rStyle w:val="TexteC"/>
                <w:b/>
                <w:lang w:val="en-US"/>
              </w:rPr>
              <w:t>class</w:t>
            </w:r>
            <w:r w:rsidRPr="001D0A14">
              <w:rPr>
                <w:rStyle w:val="TexteC"/>
                <w:lang w:val="en-US"/>
              </w:rPr>
              <w:t xml:space="preserve"> X&lt;Foo, Bar, Bar2&gt;;</w:t>
            </w:r>
          </w:p>
          <w:p w:rsidR="001D0A14" w:rsidRPr="001D0A14" w:rsidRDefault="001D0A14" w:rsidP="001D0A14">
            <w:pPr>
              <w:rPr>
                <w:rStyle w:val="TexteC"/>
                <w:lang w:val="en-US"/>
              </w:rPr>
            </w:pPr>
          </w:p>
          <w:p w:rsidR="001D0A14" w:rsidRPr="001D0A14" w:rsidRDefault="001D0A14" w:rsidP="001D0A14">
            <w:pPr>
              <w:rPr>
                <w:rStyle w:val="TexteC"/>
                <w:lang w:val="en-US"/>
              </w:rPr>
            </w:pPr>
            <w:r w:rsidRPr="0075418D">
              <w:rPr>
                <w:rStyle w:val="TexteC"/>
                <w:b/>
                <w:lang w:val="en-US"/>
              </w:rPr>
              <w:t>class</w:t>
            </w:r>
            <w:r w:rsidRPr="001D0A14">
              <w:rPr>
                <w:rStyle w:val="TexteC"/>
                <w:lang w:val="en-US"/>
              </w:rPr>
              <w:t xml:space="preserve"> Foo {</w:t>
            </w:r>
          </w:p>
          <w:p w:rsidR="001D0A14" w:rsidRPr="001D0A14" w:rsidRDefault="001D0A14" w:rsidP="001D0A14">
            <w:pPr>
              <w:rPr>
                <w:rStyle w:val="TexteC"/>
                <w:lang w:val="en-US"/>
              </w:rPr>
            </w:pPr>
            <w:r w:rsidRPr="0075418D">
              <w:rPr>
                <w:rStyle w:val="TexteC"/>
                <w:b/>
                <w:lang w:val="en-US"/>
              </w:rPr>
              <w:t>public</w:t>
            </w:r>
            <w:r w:rsidRPr="001D0A14">
              <w:rPr>
                <w:rStyle w:val="TexteC"/>
                <w:lang w:val="en-US"/>
              </w:rPr>
              <w:t>:</w:t>
            </w:r>
          </w:p>
          <w:p w:rsidR="001D0A14" w:rsidRPr="001D0A14" w:rsidRDefault="001D0A14" w:rsidP="001D0A14">
            <w:pPr>
              <w:rPr>
                <w:rStyle w:val="TexteC"/>
                <w:lang w:val="en-US"/>
              </w:rPr>
            </w:pPr>
            <w:r w:rsidRPr="001D0A14">
              <w:rPr>
                <w:rStyle w:val="TexteC"/>
                <w:lang w:val="en-US"/>
              </w:rPr>
              <w:t xml:space="preserve">  </w:t>
            </w:r>
            <w:r w:rsidRPr="0075418D">
              <w:rPr>
                <w:rStyle w:val="TexteC"/>
                <w:b/>
                <w:lang w:val="en-US"/>
              </w:rPr>
              <w:t>int</w:t>
            </w:r>
            <w:r w:rsidRPr="001D0A14">
              <w:rPr>
                <w:rStyle w:val="TexteC"/>
                <w:lang w:val="en-US"/>
              </w:rPr>
              <w:t xml:space="preserve"> _value;</w:t>
            </w:r>
          </w:p>
          <w:p w:rsidR="001D0A14" w:rsidRPr="001D0A14" w:rsidRDefault="001D0A14" w:rsidP="001D0A14">
            <w:pPr>
              <w:rPr>
                <w:rStyle w:val="TexteC"/>
                <w:lang w:val="en-US"/>
              </w:rPr>
            </w:pPr>
            <w:r w:rsidRPr="001D0A14">
              <w:rPr>
                <w:rStyle w:val="TexteC"/>
                <w:lang w:val="en-US"/>
              </w:rPr>
              <w:t>};</w:t>
            </w:r>
          </w:p>
          <w:p w:rsidR="001D0A14" w:rsidRPr="001D0A14" w:rsidRDefault="001D0A14" w:rsidP="001D0A14">
            <w:pPr>
              <w:rPr>
                <w:rStyle w:val="TexteC"/>
                <w:lang w:val="en-US"/>
              </w:rPr>
            </w:pPr>
          </w:p>
          <w:p w:rsidR="001D0A14" w:rsidRPr="001D0A14" w:rsidRDefault="001D0A14" w:rsidP="001D0A14">
            <w:pPr>
              <w:rPr>
                <w:rStyle w:val="TexteC"/>
                <w:lang w:val="en-US"/>
              </w:rPr>
            </w:pPr>
            <w:r w:rsidRPr="0075418D">
              <w:rPr>
                <w:rStyle w:val="TexteC"/>
                <w:b/>
                <w:lang w:val="en-US"/>
              </w:rPr>
              <w:t>class</w:t>
            </w:r>
            <w:r w:rsidRPr="001D0A14">
              <w:rPr>
                <w:rStyle w:val="TexteC"/>
                <w:lang w:val="en-US"/>
              </w:rPr>
              <w:t xml:space="preserve"> Bar {</w:t>
            </w:r>
          </w:p>
          <w:p w:rsidR="001D0A14" w:rsidRPr="001D0A14" w:rsidRDefault="001D0A14" w:rsidP="001D0A14">
            <w:pPr>
              <w:rPr>
                <w:rStyle w:val="TexteC"/>
                <w:lang w:val="en-US"/>
              </w:rPr>
            </w:pPr>
            <w:r w:rsidRPr="0075418D">
              <w:rPr>
                <w:rStyle w:val="TexteC"/>
                <w:b/>
                <w:lang w:val="en-US"/>
              </w:rPr>
              <w:t>public</w:t>
            </w:r>
            <w:r w:rsidRPr="001D0A14">
              <w:rPr>
                <w:rStyle w:val="TexteC"/>
                <w:lang w:val="en-US"/>
              </w:rPr>
              <w:t>:</w:t>
            </w:r>
          </w:p>
          <w:p w:rsidR="001D0A14" w:rsidRPr="001D0A14" w:rsidRDefault="001D0A14" w:rsidP="001D0A14">
            <w:pPr>
              <w:rPr>
                <w:rStyle w:val="TexteC"/>
                <w:lang w:val="en-US"/>
              </w:rPr>
            </w:pPr>
            <w:r w:rsidRPr="001D0A14">
              <w:rPr>
                <w:rStyle w:val="TexteC"/>
                <w:lang w:val="en-US"/>
              </w:rPr>
              <w:t xml:space="preserve">  </w:t>
            </w:r>
            <w:r w:rsidRPr="0075418D">
              <w:rPr>
                <w:rStyle w:val="TexteC"/>
                <w:b/>
                <w:lang w:val="en-US"/>
              </w:rPr>
              <w:t>typedef</w:t>
            </w:r>
            <w:r w:rsidRPr="001D0A14">
              <w:rPr>
                <w:rStyle w:val="TexteC"/>
                <w:lang w:val="en-US"/>
              </w:rPr>
              <w:t xml:space="preserve"> </w:t>
            </w:r>
            <w:r w:rsidRPr="0075418D">
              <w:rPr>
                <w:rStyle w:val="TexteC"/>
                <w:b/>
                <w:lang w:val="en-US"/>
              </w:rPr>
              <w:t>int</w:t>
            </w:r>
            <w:r w:rsidRPr="001D0A14">
              <w:rPr>
                <w:rStyle w:val="TexteC"/>
                <w:lang w:val="en-US"/>
              </w:rPr>
              <w:t xml:space="preserve"> C;</w:t>
            </w:r>
          </w:p>
          <w:p w:rsidR="001D0A14" w:rsidRPr="001D0A14" w:rsidRDefault="001D0A14" w:rsidP="001D0A14">
            <w:pPr>
              <w:rPr>
                <w:rStyle w:val="TexteC"/>
                <w:lang w:val="en-US"/>
              </w:rPr>
            </w:pPr>
            <w:r w:rsidRPr="001D0A14">
              <w:rPr>
                <w:rStyle w:val="TexteC"/>
                <w:lang w:val="en-US"/>
              </w:rPr>
              <w:t xml:space="preserve">  </w:t>
            </w:r>
            <w:r w:rsidRPr="0075418D">
              <w:rPr>
                <w:rStyle w:val="TexteC"/>
                <w:b/>
                <w:lang w:val="en-US"/>
              </w:rPr>
              <w:t>int</w:t>
            </w:r>
            <w:r w:rsidRPr="001D0A14">
              <w:rPr>
                <w:rStyle w:val="TexteC"/>
                <w:lang w:val="en-US"/>
              </w:rPr>
              <w:t xml:space="preserve"> _value;</w:t>
            </w:r>
          </w:p>
          <w:p w:rsidR="001D0A14" w:rsidRPr="00D15191" w:rsidRDefault="0075418D" w:rsidP="00EF7B1B">
            <w:pPr>
              <w:rPr>
                <w:rStyle w:val="TexteC"/>
                <w:lang w:val="en-US"/>
              </w:rPr>
            </w:pPr>
            <w:r>
              <w:rPr>
                <w:rStyle w:val="TexteC"/>
                <w:lang w:val="en-US"/>
              </w:rPr>
              <w:t>};</w:t>
            </w:r>
          </w:p>
        </w:tc>
        <w:tc>
          <w:tcPr>
            <w:tcW w:w="2569" w:type="dxa"/>
            <w:shd w:val="clear" w:color="auto" w:fill="EAF1DD" w:themeFill="accent3" w:themeFillTint="33"/>
          </w:tcPr>
          <w:p w:rsidR="0075418D" w:rsidRDefault="001D0A14" w:rsidP="001D0A14">
            <w:pPr>
              <w:rPr>
                <w:rStyle w:val="TexteC"/>
                <w:lang w:val="en-US"/>
              </w:rPr>
            </w:pPr>
            <w:r w:rsidRPr="0075418D">
              <w:rPr>
                <w:rStyle w:val="TexteC"/>
                <w:b/>
                <w:lang w:val="en-US"/>
              </w:rPr>
              <w:t>class</w:t>
            </w:r>
            <w:r w:rsidRPr="001D0A14">
              <w:rPr>
                <w:rStyle w:val="TexteC"/>
                <w:lang w:val="en-US"/>
              </w:rPr>
              <w:t xml:space="preserve"> X&lt;Foo, Bar, Bar2&gt;</w:t>
            </w:r>
          </w:p>
          <w:p w:rsidR="001D0A14" w:rsidRPr="001D0A14" w:rsidRDefault="0075418D" w:rsidP="001D0A14">
            <w:pPr>
              <w:rPr>
                <w:rStyle w:val="TexteC"/>
                <w:lang w:val="en-US"/>
              </w:rPr>
            </w:pPr>
            <w:r>
              <w:rPr>
                <w:rStyle w:val="TexteC"/>
                <w:lang w:val="en-US"/>
              </w:rPr>
              <w:t xml:space="preserve"> </w:t>
            </w:r>
            <w:r w:rsidR="001D0A14" w:rsidRPr="001D0A14">
              <w:rPr>
                <w:rStyle w:val="TexteC"/>
                <w:lang w:val="en-US"/>
              </w:rPr>
              <w:t xml:space="preserve"> : </w:t>
            </w:r>
            <w:r w:rsidR="001D0A14" w:rsidRPr="0075418D">
              <w:rPr>
                <w:rStyle w:val="TexteC"/>
                <w:b/>
                <w:lang w:val="en-US"/>
              </w:rPr>
              <w:t>public</w:t>
            </w:r>
            <w:r w:rsidR="001D0A14" w:rsidRPr="001D0A14">
              <w:rPr>
                <w:rStyle w:val="TexteC"/>
                <w:lang w:val="en-US"/>
              </w:rPr>
              <w:t xml:space="preserve"> Foo {</w:t>
            </w:r>
          </w:p>
          <w:p w:rsidR="001D0A14" w:rsidRPr="001D0A14" w:rsidRDefault="001D0A14" w:rsidP="001D0A14">
            <w:pPr>
              <w:rPr>
                <w:rStyle w:val="TexteC"/>
                <w:lang w:val="en-US"/>
              </w:rPr>
            </w:pPr>
            <w:r w:rsidRPr="0075418D">
              <w:rPr>
                <w:rStyle w:val="TexteC"/>
                <w:b/>
                <w:lang w:val="en-US"/>
              </w:rPr>
              <w:t>private</w:t>
            </w:r>
            <w:r w:rsidRPr="001D0A14">
              <w:rPr>
                <w:rStyle w:val="TexteC"/>
                <w:lang w:val="en-US"/>
              </w:rPr>
              <w:t>:</w:t>
            </w:r>
          </w:p>
          <w:p w:rsidR="001D0A14" w:rsidRPr="001D0A14" w:rsidRDefault="001D0A14" w:rsidP="001D0A14">
            <w:pPr>
              <w:rPr>
                <w:rStyle w:val="TexteC"/>
                <w:lang w:val="en-US"/>
              </w:rPr>
            </w:pPr>
            <w:r w:rsidRPr="001D0A14">
              <w:rPr>
                <w:rStyle w:val="TexteC"/>
                <w:lang w:val="en-US"/>
              </w:rPr>
              <w:t xml:space="preserve">  </w:t>
            </w:r>
            <w:r w:rsidR="0096380E">
              <w:rPr>
                <w:rStyle w:val="TexteC"/>
                <w:lang w:val="en-US"/>
              </w:rPr>
              <w:t xml:space="preserve">Bar::C </w:t>
            </w:r>
            <w:r w:rsidRPr="001D0A14">
              <w:rPr>
                <w:rStyle w:val="TexteC"/>
                <w:lang w:val="en-US"/>
              </w:rPr>
              <w:t>_field;</w:t>
            </w:r>
          </w:p>
          <w:p w:rsidR="001D0A14" w:rsidRPr="001D0A14" w:rsidRDefault="001D0A14" w:rsidP="001D0A14">
            <w:pPr>
              <w:rPr>
                <w:rStyle w:val="TexteC"/>
                <w:lang w:val="en-US"/>
              </w:rPr>
            </w:pPr>
            <w:r w:rsidRPr="001D0A14">
              <w:rPr>
                <w:rStyle w:val="TexteC"/>
                <w:lang w:val="en-US"/>
              </w:rPr>
              <w:t xml:space="preserve">  Bar2* _pointer;</w:t>
            </w:r>
          </w:p>
          <w:p w:rsidR="001D0A14" w:rsidRPr="001D0A14" w:rsidRDefault="001D0A14" w:rsidP="001D0A14">
            <w:pPr>
              <w:rPr>
                <w:rStyle w:val="TexteC"/>
                <w:lang w:val="en-US"/>
              </w:rPr>
            </w:pPr>
          </w:p>
          <w:p w:rsidR="001D0A14" w:rsidRPr="001D0A14" w:rsidRDefault="001D0A14" w:rsidP="001D0A14">
            <w:pPr>
              <w:rPr>
                <w:rStyle w:val="TexteC"/>
                <w:lang w:val="en-US"/>
              </w:rPr>
            </w:pPr>
            <w:r w:rsidRPr="0075418D">
              <w:rPr>
                <w:rStyle w:val="TexteC"/>
                <w:b/>
                <w:lang w:val="en-US"/>
              </w:rPr>
              <w:t>public</w:t>
            </w:r>
            <w:r w:rsidRPr="001D0A14">
              <w:rPr>
                <w:rStyle w:val="TexteC"/>
                <w:lang w:val="en-US"/>
              </w:rPr>
              <w:t>:</w:t>
            </w:r>
          </w:p>
          <w:p w:rsidR="0075418D" w:rsidRDefault="001D0A14" w:rsidP="001D0A14">
            <w:pPr>
              <w:rPr>
                <w:rStyle w:val="TexteC"/>
                <w:lang w:val="en-US"/>
              </w:rPr>
            </w:pPr>
            <w:r w:rsidRPr="001D0A14">
              <w:rPr>
                <w:rStyle w:val="TexteC"/>
                <w:lang w:val="en-US"/>
              </w:rPr>
              <w:t xml:space="preserve">  X(</w:t>
            </w:r>
            <w:r w:rsidRPr="0075418D">
              <w:rPr>
                <w:rStyle w:val="TexteC"/>
                <w:b/>
                <w:lang w:val="en-US"/>
              </w:rPr>
              <w:t>const</w:t>
            </w:r>
            <w:r w:rsidRPr="001D0A14">
              <w:rPr>
                <w:rStyle w:val="TexteC"/>
                <w:lang w:val="en-US"/>
              </w:rPr>
              <w:t xml:space="preserve"> Bar&amp; source)</w:t>
            </w:r>
          </w:p>
          <w:p w:rsidR="0075418D" w:rsidRDefault="0075418D" w:rsidP="001D0A14">
            <w:pPr>
              <w:rPr>
                <w:rStyle w:val="TexteC"/>
                <w:lang w:val="en-US"/>
              </w:rPr>
            </w:pPr>
            <w:r>
              <w:rPr>
                <w:rStyle w:val="TexteC"/>
                <w:lang w:val="en-US"/>
              </w:rPr>
              <w:t xml:space="preserve"> </w:t>
            </w:r>
            <w:r w:rsidR="001D0A14" w:rsidRPr="001D0A14">
              <w:rPr>
                <w:rStyle w:val="TexteC"/>
                <w:lang w:val="en-US"/>
              </w:rPr>
              <w:t xml:space="preserve"> </w:t>
            </w:r>
            <w:r>
              <w:rPr>
                <w:rStyle w:val="TexteC"/>
                <w:lang w:val="en-US"/>
              </w:rPr>
              <w:t xml:space="preserve">  </w:t>
            </w:r>
            <w:r w:rsidR="001D0A14" w:rsidRPr="001D0A14">
              <w:rPr>
                <w:rStyle w:val="TexteC"/>
                <w:lang w:val="en-US"/>
              </w:rPr>
              <w:t>: _field(source),</w:t>
            </w:r>
          </w:p>
          <w:p w:rsidR="001D0A14" w:rsidRPr="001D0A14" w:rsidRDefault="0075418D" w:rsidP="001D0A14">
            <w:pPr>
              <w:rPr>
                <w:rStyle w:val="TexteC"/>
                <w:lang w:val="en-US"/>
              </w:rPr>
            </w:pPr>
            <w:r>
              <w:rPr>
                <w:rStyle w:val="TexteC"/>
                <w:lang w:val="en-US"/>
              </w:rPr>
              <w:t xml:space="preserve">     </w:t>
            </w:r>
            <w:r w:rsidR="001D0A14" w:rsidRPr="001D0A14">
              <w:rPr>
                <w:rStyle w:val="TexteC"/>
                <w:lang w:val="en-US"/>
              </w:rPr>
              <w:t xml:space="preserve"> _pointer(</w:t>
            </w:r>
            <w:r w:rsidR="001D0A14" w:rsidRPr="0075418D">
              <w:rPr>
                <w:rStyle w:val="TexteC"/>
                <w:b/>
                <w:lang w:val="en-US"/>
              </w:rPr>
              <w:t>nullptr</w:t>
            </w:r>
            <w:r w:rsidR="001D0A14" w:rsidRPr="001D0A14">
              <w:rPr>
                <w:rStyle w:val="TexteC"/>
                <w:lang w:val="en-US"/>
              </w:rPr>
              <w:t>) {}</w:t>
            </w:r>
          </w:p>
          <w:p w:rsidR="001D0A14" w:rsidRPr="001D0A14" w:rsidRDefault="001D0A14" w:rsidP="001D0A14">
            <w:pPr>
              <w:rPr>
                <w:rStyle w:val="TexteC"/>
                <w:lang w:val="en-US"/>
              </w:rPr>
            </w:pPr>
            <w:r w:rsidRPr="001D0A14">
              <w:rPr>
                <w:rStyle w:val="TexteC"/>
                <w:lang w:val="en-US"/>
              </w:rPr>
              <w:t xml:space="preserve">  ~X();</w:t>
            </w:r>
          </w:p>
          <w:p w:rsidR="0075418D" w:rsidRDefault="001D0A14" w:rsidP="001D0A14">
            <w:pPr>
              <w:rPr>
                <w:rStyle w:val="TexteC"/>
                <w:lang w:val="en-US"/>
              </w:rPr>
            </w:pPr>
            <w:r w:rsidRPr="001D0A14">
              <w:rPr>
                <w:rStyle w:val="TexteC"/>
                <w:lang w:val="en-US"/>
              </w:rPr>
              <w:t xml:space="preserve">  </w:t>
            </w:r>
            <w:r w:rsidRPr="0075418D">
              <w:rPr>
                <w:rStyle w:val="TexteC"/>
                <w:b/>
                <w:lang w:val="en-US"/>
              </w:rPr>
              <w:t>void</w:t>
            </w:r>
            <w:r w:rsidRPr="001D0A14">
              <w:rPr>
                <w:rStyle w:val="TexteC"/>
                <w:lang w:val="en-US"/>
              </w:rPr>
              <w:t xml:space="preserve"> setPointer</w:t>
            </w:r>
          </w:p>
          <w:p w:rsidR="001D0A14" w:rsidRPr="001D0A14" w:rsidRDefault="0075418D" w:rsidP="001D0A14">
            <w:pPr>
              <w:rPr>
                <w:rStyle w:val="TexteC"/>
                <w:lang w:val="en-US"/>
              </w:rPr>
            </w:pPr>
            <w:r>
              <w:rPr>
                <w:rStyle w:val="TexteC"/>
                <w:lang w:val="en-US"/>
              </w:rPr>
              <w:t xml:space="preserve">    </w:t>
            </w:r>
            <w:r w:rsidR="001D0A14" w:rsidRPr="001D0A14">
              <w:rPr>
                <w:rStyle w:val="TexteC"/>
                <w:lang w:val="en-US"/>
              </w:rPr>
              <w:t>(Bar2* pointer);</w:t>
            </w:r>
          </w:p>
          <w:p w:rsidR="001D0A14" w:rsidRPr="001D0A14" w:rsidRDefault="001D0A14" w:rsidP="001D0A14">
            <w:pPr>
              <w:rPr>
                <w:rStyle w:val="TexteC"/>
                <w:lang w:val="en-US"/>
              </w:rPr>
            </w:pPr>
            <w:r w:rsidRPr="001D0A14">
              <w:rPr>
                <w:rStyle w:val="TexteC"/>
                <w:lang w:val="en-US"/>
              </w:rPr>
              <w:t>};</w:t>
            </w:r>
          </w:p>
          <w:p w:rsidR="001D0A14" w:rsidRPr="00D15191" w:rsidRDefault="001D0A14" w:rsidP="00EF7B1B">
            <w:pPr>
              <w:rPr>
                <w:rStyle w:val="TexteC"/>
                <w:lang w:val="en-US"/>
              </w:rPr>
            </w:pPr>
          </w:p>
        </w:tc>
        <w:tc>
          <w:tcPr>
            <w:tcW w:w="2571" w:type="dxa"/>
            <w:shd w:val="clear" w:color="auto" w:fill="EAF1DD" w:themeFill="accent3" w:themeFillTint="33"/>
          </w:tcPr>
          <w:p w:rsidR="001D0A14" w:rsidRPr="001D0A14" w:rsidRDefault="001D0A14" w:rsidP="001D0A14">
            <w:pPr>
              <w:rPr>
                <w:rStyle w:val="TexteC"/>
                <w:lang w:val="en-US"/>
              </w:rPr>
            </w:pPr>
            <w:r w:rsidRPr="0075418D">
              <w:rPr>
                <w:rStyle w:val="TexteC"/>
                <w:b/>
                <w:lang w:val="en-US"/>
              </w:rPr>
              <w:t>class</w:t>
            </w:r>
            <w:r w:rsidRPr="001D0A14">
              <w:rPr>
                <w:rStyle w:val="TexteC"/>
                <w:lang w:val="en-US"/>
              </w:rPr>
              <w:t xml:space="preserve"> Bar2 {</w:t>
            </w:r>
          </w:p>
          <w:p w:rsidR="001D0A14" w:rsidRPr="001D0A14" w:rsidRDefault="001D0A14" w:rsidP="001D0A14">
            <w:pPr>
              <w:rPr>
                <w:rStyle w:val="TexteC"/>
                <w:lang w:val="en-US"/>
              </w:rPr>
            </w:pPr>
            <w:r w:rsidRPr="0075418D">
              <w:rPr>
                <w:rStyle w:val="TexteC"/>
                <w:b/>
                <w:lang w:val="en-US"/>
              </w:rPr>
              <w:t>public</w:t>
            </w:r>
            <w:r w:rsidRPr="001D0A14">
              <w:rPr>
                <w:rStyle w:val="TexteC"/>
                <w:lang w:val="en-US"/>
              </w:rPr>
              <w:t>:</w:t>
            </w:r>
          </w:p>
          <w:p w:rsidR="001D0A14" w:rsidRPr="001D0A14" w:rsidRDefault="001D0A14" w:rsidP="001D0A14">
            <w:pPr>
              <w:rPr>
                <w:rStyle w:val="TexteC"/>
                <w:lang w:val="en-US"/>
              </w:rPr>
            </w:pPr>
            <w:r w:rsidRPr="001D0A14">
              <w:rPr>
                <w:rStyle w:val="TexteC"/>
                <w:lang w:val="en-US"/>
              </w:rPr>
              <w:t xml:space="preserve">  </w:t>
            </w:r>
            <w:r w:rsidRPr="0075418D">
              <w:rPr>
                <w:rStyle w:val="TexteC"/>
                <w:b/>
                <w:lang w:val="en-US"/>
              </w:rPr>
              <w:t>int</w:t>
            </w:r>
            <w:r w:rsidRPr="001D0A14">
              <w:rPr>
                <w:rStyle w:val="TexteC"/>
                <w:lang w:val="en-US"/>
              </w:rPr>
              <w:t xml:space="preserve"> _content;</w:t>
            </w:r>
          </w:p>
          <w:p w:rsidR="001D0A14" w:rsidRPr="001D0A14" w:rsidRDefault="001D0A14" w:rsidP="001D0A14">
            <w:pPr>
              <w:rPr>
                <w:rStyle w:val="TexteC"/>
                <w:lang w:val="en-US"/>
              </w:rPr>
            </w:pPr>
            <w:r w:rsidRPr="001D0A14">
              <w:rPr>
                <w:rStyle w:val="TexteC"/>
                <w:lang w:val="en-US"/>
              </w:rPr>
              <w:t>};</w:t>
            </w:r>
          </w:p>
          <w:p w:rsidR="001D0A14" w:rsidRPr="001D0A14" w:rsidRDefault="001D0A14" w:rsidP="001D0A14">
            <w:pPr>
              <w:rPr>
                <w:rStyle w:val="TexteC"/>
                <w:lang w:val="en-US"/>
              </w:rPr>
            </w:pPr>
          </w:p>
          <w:p w:rsidR="001D0A14" w:rsidRPr="001D0A14" w:rsidRDefault="001D0A14" w:rsidP="001D0A14">
            <w:pPr>
              <w:rPr>
                <w:rStyle w:val="TexteC"/>
                <w:lang w:val="en-US"/>
              </w:rPr>
            </w:pPr>
            <w:r w:rsidRPr="001D0A14">
              <w:rPr>
                <w:rStyle w:val="TexteC"/>
                <w:lang w:val="en-US"/>
              </w:rPr>
              <w:t>X&lt;Foo, Bar, Bar2&gt;::~X()</w:t>
            </w:r>
          </w:p>
          <w:p w:rsidR="0075418D" w:rsidRDefault="001D0A14" w:rsidP="001D0A14">
            <w:pPr>
              <w:rPr>
                <w:rStyle w:val="TexteC"/>
                <w:lang w:val="en-US"/>
              </w:rPr>
            </w:pPr>
            <w:r w:rsidRPr="001D0A14">
              <w:rPr>
                <w:rStyle w:val="TexteC"/>
                <w:lang w:val="en-US"/>
              </w:rPr>
              <w:t xml:space="preserve">{ </w:t>
            </w:r>
            <w:r w:rsidRPr="0075418D">
              <w:rPr>
                <w:rStyle w:val="TexteC"/>
                <w:b/>
                <w:lang w:val="en-US"/>
              </w:rPr>
              <w:t>if</w:t>
            </w:r>
            <w:r w:rsidRPr="001D0A14">
              <w:rPr>
                <w:rStyle w:val="TexteC"/>
                <w:lang w:val="en-US"/>
              </w:rPr>
              <w:t xml:space="preserve"> (_pointer)</w:t>
            </w:r>
          </w:p>
          <w:p w:rsidR="0075418D" w:rsidRDefault="0075418D" w:rsidP="001D0A14">
            <w:pPr>
              <w:rPr>
                <w:rStyle w:val="TexteC"/>
                <w:lang w:val="en-US"/>
              </w:rPr>
            </w:pPr>
            <w:r>
              <w:rPr>
                <w:rStyle w:val="TexteC"/>
                <w:lang w:val="en-US"/>
              </w:rPr>
              <w:t xml:space="preserve">   </w:t>
            </w:r>
            <w:r w:rsidR="001D0A14" w:rsidRPr="001D0A14">
              <w:rPr>
                <w:rStyle w:val="TexteC"/>
                <w:lang w:val="en-US"/>
              </w:rPr>
              <w:t xml:space="preserve"> </w:t>
            </w:r>
            <w:r w:rsidR="001D0A14" w:rsidRPr="0075418D">
              <w:rPr>
                <w:rStyle w:val="TexteC"/>
                <w:b/>
                <w:lang w:val="en-US"/>
              </w:rPr>
              <w:t>delete</w:t>
            </w:r>
            <w:r w:rsidR="001D0A14" w:rsidRPr="001D0A14">
              <w:rPr>
                <w:rStyle w:val="TexteC"/>
                <w:lang w:val="en-US"/>
              </w:rPr>
              <w:t xml:space="preserve"> _pointer;</w:t>
            </w:r>
          </w:p>
          <w:p w:rsidR="001D0A14" w:rsidRPr="001D0A14" w:rsidRDefault="001D0A14" w:rsidP="001D0A14">
            <w:pPr>
              <w:rPr>
                <w:rStyle w:val="TexteC"/>
                <w:lang w:val="en-US"/>
              </w:rPr>
            </w:pPr>
            <w:r w:rsidRPr="001D0A14">
              <w:rPr>
                <w:rStyle w:val="TexteC"/>
                <w:lang w:val="en-US"/>
              </w:rPr>
              <w:t xml:space="preserve"> }</w:t>
            </w:r>
          </w:p>
          <w:p w:rsidR="001D0A14" w:rsidRPr="001D0A14" w:rsidRDefault="001D0A14" w:rsidP="001D0A14">
            <w:pPr>
              <w:rPr>
                <w:rStyle w:val="TexteC"/>
                <w:lang w:val="en-US"/>
              </w:rPr>
            </w:pPr>
          </w:p>
          <w:p w:rsidR="001D0A14" w:rsidRPr="00B86A35" w:rsidRDefault="001D0A14" w:rsidP="0075418D">
            <w:pPr>
              <w:rPr>
                <w:rStyle w:val="TexteC"/>
                <w:lang w:val="en-US"/>
              </w:rPr>
            </w:pPr>
          </w:p>
        </w:tc>
        <w:tc>
          <w:tcPr>
            <w:tcW w:w="2571" w:type="dxa"/>
            <w:shd w:val="clear" w:color="auto" w:fill="EAF1DD" w:themeFill="accent3" w:themeFillTint="33"/>
          </w:tcPr>
          <w:p w:rsidR="0075418D" w:rsidRPr="001D0A14" w:rsidRDefault="0075418D" w:rsidP="0075418D">
            <w:pPr>
              <w:rPr>
                <w:rStyle w:val="TexteC"/>
                <w:lang w:val="en-US"/>
              </w:rPr>
            </w:pPr>
            <w:r w:rsidRPr="0075418D">
              <w:rPr>
                <w:rStyle w:val="TexteC"/>
                <w:b/>
                <w:lang w:val="en-US"/>
              </w:rPr>
              <w:t>void</w:t>
            </w:r>
          </w:p>
          <w:p w:rsidR="0075418D" w:rsidRDefault="0075418D" w:rsidP="0075418D">
            <w:pPr>
              <w:rPr>
                <w:rStyle w:val="TexteC"/>
                <w:lang w:val="en-US"/>
              </w:rPr>
            </w:pPr>
            <w:r w:rsidRPr="001D0A14">
              <w:rPr>
                <w:rStyle w:val="TexteC"/>
                <w:lang w:val="en-US"/>
              </w:rPr>
              <w:t>X&lt;Foo, Bar, Bar2&gt;</w:t>
            </w:r>
          </w:p>
          <w:p w:rsidR="0075418D" w:rsidRPr="001D0A14" w:rsidRDefault="0075418D" w:rsidP="0075418D">
            <w:pPr>
              <w:rPr>
                <w:rStyle w:val="TexteC"/>
                <w:lang w:val="en-US"/>
              </w:rPr>
            </w:pPr>
            <w:r w:rsidRPr="001D0A14">
              <w:rPr>
                <w:rStyle w:val="TexteC"/>
                <w:lang w:val="en-US"/>
              </w:rPr>
              <w:t>::setPointer(Bar2* pointer)</w:t>
            </w:r>
          </w:p>
          <w:p w:rsidR="0075418D" w:rsidRDefault="0075418D" w:rsidP="0075418D">
            <w:pPr>
              <w:rPr>
                <w:rStyle w:val="TexteC"/>
                <w:lang w:val="en-US"/>
              </w:rPr>
            </w:pPr>
            <w:r w:rsidRPr="001D0A14">
              <w:rPr>
                <w:rStyle w:val="TexteC"/>
                <w:lang w:val="en-US"/>
              </w:rPr>
              <w:t xml:space="preserve">{ </w:t>
            </w:r>
            <w:r w:rsidRPr="0075418D">
              <w:rPr>
                <w:rStyle w:val="TexteC"/>
                <w:b/>
                <w:lang w:val="en-US"/>
              </w:rPr>
              <w:t>if</w:t>
            </w:r>
            <w:r w:rsidRPr="001D0A14">
              <w:rPr>
                <w:rStyle w:val="TexteC"/>
                <w:lang w:val="en-US"/>
              </w:rPr>
              <w:t xml:space="preserve"> (_pointer</w:t>
            </w:r>
          </w:p>
          <w:p w:rsidR="0075418D" w:rsidRPr="001D0A14" w:rsidRDefault="0075418D" w:rsidP="0075418D">
            <w:pPr>
              <w:rPr>
                <w:rStyle w:val="TexteC"/>
                <w:lang w:val="en-US"/>
              </w:rPr>
            </w:pPr>
            <w:r>
              <w:rPr>
                <w:rStyle w:val="TexteC"/>
                <w:lang w:val="en-US"/>
              </w:rPr>
              <w:t xml:space="preserve">   </w:t>
            </w:r>
            <w:r w:rsidRPr="001D0A14">
              <w:rPr>
                <w:rStyle w:val="TexteC"/>
                <w:lang w:val="en-US"/>
              </w:rPr>
              <w:t xml:space="preserve"> &amp;&amp; _pointer != pointer)</w:t>
            </w:r>
          </w:p>
          <w:p w:rsidR="0075418D" w:rsidRPr="001D0A14" w:rsidRDefault="0075418D" w:rsidP="0075418D">
            <w:pPr>
              <w:rPr>
                <w:rStyle w:val="TexteC"/>
                <w:lang w:val="en-US"/>
              </w:rPr>
            </w:pPr>
            <w:r w:rsidRPr="001D0A14">
              <w:rPr>
                <w:rStyle w:val="TexteC"/>
                <w:lang w:val="en-US"/>
              </w:rPr>
              <w:t xml:space="preserve">    </w:t>
            </w:r>
            <w:r w:rsidRPr="0075418D">
              <w:rPr>
                <w:rStyle w:val="TexteC"/>
                <w:b/>
                <w:lang w:val="en-US"/>
              </w:rPr>
              <w:t>delete</w:t>
            </w:r>
            <w:r w:rsidRPr="001D0A14">
              <w:rPr>
                <w:rStyle w:val="TexteC"/>
                <w:lang w:val="en-US"/>
              </w:rPr>
              <w:t xml:space="preserve"> _pointer;</w:t>
            </w:r>
          </w:p>
          <w:p w:rsidR="0075418D" w:rsidRPr="001D0A14" w:rsidRDefault="0075418D" w:rsidP="0075418D">
            <w:pPr>
              <w:rPr>
                <w:rStyle w:val="TexteC"/>
                <w:lang w:val="en-US"/>
              </w:rPr>
            </w:pPr>
            <w:r w:rsidRPr="001D0A14">
              <w:rPr>
                <w:rStyle w:val="TexteC"/>
                <w:lang w:val="en-US"/>
              </w:rPr>
              <w:t xml:space="preserve">  _pointer = pointer;</w:t>
            </w:r>
          </w:p>
          <w:p w:rsidR="0075418D" w:rsidRDefault="0075418D" w:rsidP="0075418D">
            <w:pPr>
              <w:rPr>
                <w:rStyle w:val="TexteC"/>
                <w:lang w:val="en-US"/>
              </w:rPr>
            </w:pPr>
            <w:r>
              <w:rPr>
                <w:rStyle w:val="TexteC"/>
                <w:lang w:val="en-US"/>
              </w:rPr>
              <w:t>}</w:t>
            </w:r>
          </w:p>
          <w:p w:rsidR="0075418D" w:rsidRPr="00B86A35" w:rsidRDefault="0075418D" w:rsidP="0075418D">
            <w:pPr>
              <w:rPr>
                <w:rStyle w:val="TexteC"/>
                <w:lang w:val="en-US"/>
              </w:rPr>
            </w:pPr>
          </w:p>
          <w:p w:rsidR="001D0A14" w:rsidRPr="00B86A35" w:rsidRDefault="001D0A14" w:rsidP="00EF7B1B">
            <w:pPr>
              <w:rPr>
                <w:rStyle w:val="TexteC"/>
                <w:lang w:val="en-US"/>
              </w:rPr>
            </w:pPr>
            <w:r w:rsidRPr="00B86A35">
              <w:rPr>
                <w:rStyle w:val="TexteC"/>
                <w:b/>
                <w:lang w:val="en-US"/>
              </w:rPr>
              <w:t>int</w:t>
            </w:r>
            <w:r w:rsidRPr="00B86A35">
              <w:rPr>
                <w:rStyle w:val="TexteC"/>
                <w:lang w:val="en-US"/>
              </w:rPr>
              <w:t xml:space="preserve"> main() {</w:t>
            </w:r>
          </w:p>
          <w:p w:rsidR="001D0A14" w:rsidRPr="00B86A35" w:rsidRDefault="001D0A14" w:rsidP="00EF7B1B">
            <w:pPr>
              <w:rPr>
                <w:rStyle w:val="TexteC"/>
                <w:lang w:val="en-US"/>
              </w:rPr>
            </w:pPr>
            <w:r w:rsidRPr="00B86A35">
              <w:rPr>
                <w:rStyle w:val="TexteC"/>
                <w:lang w:val="en-US"/>
              </w:rPr>
              <w:t xml:space="preserve">  X&lt;Foo, Bar, Bar2&gt; x;</w:t>
            </w:r>
          </w:p>
          <w:p w:rsidR="001D0A14" w:rsidRPr="00B86A35" w:rsidRDefault="001D0A14" w:rsidP="00EF7B1B">
            <w:pPr>
              <w:rPr>
                <w:rStyle w:val="TexteC"/>
                <w:lang w:val="en-US"/>
              </w:rPr>
            </w:pPr>
            <w:r w:rsidRPr="00B86A35">
              <w:rPr>
                <w:rStyle w:val="TexteC"/>
                <w:lang w:val="en-US"/>
              </w:rPr>
              <w:t xml:space="preserve">  </w:t>
            </w:r>
            <w:r w:rsidRPr="00B86A35">
              <w:rPr>
                <w:rStyle w:val="TexteC"/>
                <w:b/>
                <w:lang w:val="en-US"/>
              </w:rPr>
              <w:t>return</w:t>
            </w:r>
            <w:r w:rsidRPr="00B86A35">
              <w:rPr>
                <w:rStyle w:val="TexteC"/>
                <w:lang w:val="en-US"/>
              </w:rPr>
              <w:t xml:space="preserve"> 0;</w:t>
            </w:r>
          </w:p>
          <w:p w:rsidR="001D0A14" w:rsidRPr="00B86A35" w:rsidRDefault="001D0A14" w:rsidP="00EF7B1B">
            <w:pPr>
              <w:rPr>
                <w:rStyle w:val="TexteC"/>
                <w:lang w:val="en-US"/>
              </w:rPr>
            </w:pPr>
            <w:r w:rsidRPr="00B86A35">
              <w:rPr>
                <w:rStyle w:val="TexteC"/>
                <w:lang w:val="en-US"/>
              </w:rPr>
              <w:t>}</w:t>
            </w:r>
          </w:p>
          <w:p w:rsidR="001D0A14" w:rsidRDefault="001D0A14" w:rsidP="00205CBD">
            <w:pPr>
              <w:keepNext/>
              <w:rPr>
                <w:rStyle w:val="TexteC"/>
                <w:b/>
                <w:lang w:val="en-US"/>
              </w:rPr>
            </w:pPr>
          </w:p>
        </w:tc>
      </w:tr>
    </w:tbl>
    <w:p w:rsidR="008D38EA" w:rsidRDefault="00205CBD" w:rsidP="00205CBD">
      <w:pPr>
        <w:pStyle w:val="Lgende"/>
        <w:jc w:val="center"/>
        <w:rPr>
          <w:lang w:val="en-US"/>
        </w:rPr>
      </w:pPr>
      <w:r w:rsidRPr="00205CBD">
        <w:rPr>
          <w:lang w:val="en-US"/>
        </w:rPr>
        <w:t xml:space="preserve">Figure </w:t>
      </w:r>
      <w:r>
        <w:fldChar w:fldCharType="begin"/>
      </w:r>
      <w:r w:rsidRPr="00205CBD">
        <w:rPr>
          <w:lang w:val="en-US"/>
        </w:rPr>
        <w:instrText xml:space="preserve"> SEQ Figure \* ARABIC </w:instrText>
      </w:r>
      <w:r>
        <w:fldChar w:fldCharType="separate"/>
      </w:r>
      <w:r w:rsidR="00907C72">
        <w:rPr>
          <w:noProof/>
          <w:lang w:val="en-US"/>
        </w:rPr>
        <w:t>4</w:t>
      </w:r>
      <w:r>
        <w:fldChar w:fldCharType="end"/>
      </w:r>
      <w:r w:rsidRPr="00205CBD">
        <w:rPr>
          <w:lang w:val="en-US"/>
        </w:rPr>
        <w:t>: generated C</w:t>
      </w:r>
      <w:r>
        <w:rPr>
          <w:lang w:val="en-US"/>
        </w:rPr>
        <w:t>a</w:t>
      </w:r>
      <w:r w:rsidRPr="00205CBD">
        <w:rPr>
          <w:lang w:val="en-US"/>
        </w:rPr>
        <w:t>bs for template code instances</w:t>
      </w:r>
    </w:p>
    <w:p w:rsidR="00086731" w:rsidRDefault="00086731" w:rsidP="0082321F">
      <w:pPr>
        <w:rPr>
          <w:lang w:val="en-US"/>
        </w:rPr>
      </w:pPr>
    </w:p>
    <w:p w:rsidR="00AA4146" w:rsidRDefault="00086731" w:rsidP="0082321F">
      <w:pPr>
        <w:rPr>
          <w:lang w:val="en-US"/>
        </w:rPr>
      </w:pPr>
      <w:r>
        <w:rPr>
          <w:lang w:val="en-US"/>
        </w:rPr>
        <w:t>Our</w:t>
      </w:r>
      <w:r w:rsidR="0082321F" w:rsidRPr="0082321F">
        <w:rPr>
          <w:lang w:val="en-US"/>
        </w:rPr>
        <w:t xml:space="preserve"> unit contains the </w:t>
      </w:r>
      <w:r w:rsidR="00AF4233">
        <w:rPr>
          <w:lang w:val="en-US"/>
        </w:rPr>
        <w:t>information related to the declarations whose visitation has an impact on the template instance generation</w:t>
      </w:r>
      <w:r w:rsidR="0082321F" w:rsidRPr="0082321F">
        <w:rPr>
          <w:lang w:val="en-US"/>
        </w:rPr>
        <w:t>.</w:t>
      </w:r>
      <w:r w:rsidR="00AF4233">
        <w:rPr>
          <w:lang w:val="en-US"/>
        </w:rPr>
        <w:t xml:space="preserve"> Hence all visited declarations (class, function, </w:t>
      </w:r>
      <w:proofErr w:type="spellStart"/>
      <w:proofErr w:type="gramStart"/>
      <w:r w:rsidR="00AF4233">
        <w:rPr>
          <w:lang w:val="en-US"/>
        </w:rPr>
        <w:t>typedef</w:t>
      </w:r>
      <w:proofErr w:type="spellEnd"/>
      <w:proofErr w:type="gramEnd"/>
      <w:r w:rsidR="00AF4233">
        <w:rPr>
          <w:lang w:val="en-US"/>
        </w:rPr>
        <w:t>, constant) should be registered</w:t>
      </w:r>
      <w:r w:rsidR="00AA4146">
        <w:rPr>
          <w:lang w:val="en-US"/>
        </w:rPr>
        <w:t xml:space="preserve"> to know if an instance can have access to its definition of if it has to wait for it.</w:t>
      </w:r>
    </w:p>
    <w:p w:rsidR="008A1AEF" w:rsidRDefault="00AA4146" w:rsidP="0082321F">
      <w:pPr>
        <w:rPr>
          <w:lang w:val="en-US"/>
        </w:rPr>
      </w:pPr>
      <w:r>
        <w:rPr>
          <w:lang w:val="en-US"/>
        </w:rPr>
        <w:t xml:space="preserve">The main class of this unit is the class </w:t>
      </w:r>
      <w:r w:rsidRPr="00AA4146">
        <w:rPr>
          <w:rStyle w:val="LienClasseC"/>
          <w:lang w:val="en-US"/>
        </w:rPr>
        <w:t>VisitTable</w:t>
      </w:r>
      <w:r>
        <w:rPr>
          <w:lang w:val="en-US"/>
        </w:rPr>
        <w:t xml:space="preserve"> that is a map from </w:t>
      </w:r>
      <w:r w:rsidRPr="00AA4146">
        <w:rPr>
          <w:rStyle w:val="LienUnit"/>
          <w:lang w:val="en-US"/>
        </w:rPr>
        <w:t>clang</w:t>
      </w:r>
      <w:r w:rsidRPr="00AA4146">
        <w:rPr>
          <w:rStyle w:val="TexteC"/>
          <w:lang w:val="en-US"/>
        </w:rPr>
        <w:t>::</w:t>
      </w:r>
      <w:proofErr w:type="spellStart"/>
      <w:r w:rsidRPr="00AA4146">
        <w:rPr>
          <w:rStyle w:val="LienClasseC"/>
          <w:lang w:val="en-US"/>
        </w:rPr>
        <w:t>Decl</w:t>
      </w:r>
      <w:proofErr w:type="spellEnd"/>
      <w:r>
        <w:rPr>
          <w:lang w:val="en-US"/>
        </w:rPr>
        <w:t xml:space="preserve"> to visit information on the declaration. </w:t>
      </w:r>
      <w:r w:rsidR="00890583">
        <w:rPr>
          <w:lang w:val="en-US"/>
        </w:rPr>
        <w:t>4</w:t>
      </w:r>
      <w:r>
        <w:rPr>
          <w:lang w:val="en-US"/>
        </w:rPr>
        <w:t xml:space="preserve"> types of information </w:t>
      </w:r>
      <w:r w:rsidR="00324B28" w:rsidRPr="00324B28">
        <w:rPr>
          <w:rStyle w:val="LienClasseC"/>
        </w:rPr>
        <w:t>KeyInfo</w:t>
      </w:r>
      <w:r w:rsidR="00324B28">
        <w:rPr>
          <w:lang w:val="en-US"/>
        </w:rPr>
        <w:t xml:space="preserve"> </w:t>
      </w:r>
      <w:r>
        <w:rPr>
          <w:lang w:val="en-US"/>
        </w:rPr>
        <w:t>are available:</w:t>
      </w:r>
    </w:p>
    <w:p w:rsidR="00AA4146" w:rsidRDefault="00AA4146" w:rsidP="00CC4764">
      <w:pPr>
        <w:pStyle w:val="Paragraphedeliste"/>
        <w:numPr>
          <w:ilvl w:val="0"/>
          <w:numId w:val="7"/>
        </w:numPr>
        <w:rPr>
          <w:lang w:val="en-US"/>
        </w:rPr>
      </w:pPr>
      <w:r>
        <w:rPr>
          <w:lang w:val="en-US"/>
        </w:rPr>
        <w:t xml:space="preserve">The name of a declaration has not been encountered. It is represented by the absence of entry in the </w:t>
      </w:r>
      <w:r w:rsidRPr="00AA4146">
        <w:rPr>
          <w:rStyle w:val="LienClasseC"/>
          <w:lang w:val="en-US"/>
        </w:rPr>
        <w:t>VisitTable</w:t>
      </w:r>
      <w:r>
        <w:rPr>
          <w:lang w:val="en-US"/>
        </w:rPr>
        <w:t xml:space="preserve"> map.</w:t>
      </w:r>
    </w:p>
    <w:p w:rsidR="00AA4146" w:rsidRPr="00AA4146" w:rsidRDefault="00AA4146" w:rsidP="00CC4764">
      <w:pPr>
        <w:pStyle w:val="Paragraphedeliste"/>
        <w:numPr>
          <w:ilvl w:val="0"/>
          <w:numId w:val="7"/>
        </w:numPr>
        <w:rPr>
          <w:lang w:val="en-US"/>
        </w:rPr>
      </w:pPr>
      <w:r>
        <w:rPr>
          <w:lang w:val="en-US"/>
        </w:rPr>
        <w:t xml:space="preserve">The name of a declaration has been encountered but not its body. It is represented </w:t>
      </w:r>
      <w:r w:rsidR="00766640">
        <w:rPr>
          <w:lang w:val="en-US"/>
        </w:rPr>
        <w:t xml:space="preserve">by </w:t>
      </w:r>
      <w:r>
        <w:rPr>
          <w:lang w:val="en-US"/>
        </w:rPr>
        <w:t xml:space="preserve">a connection </w:t>
      </w:r>
      <w:r w:rsidRPr="00AA4146">
        <w:rPr>
          <w:rStyle w:val="LienUnit"/>
          <w:lang w:val="en-US"/>
        </w:rPr>
        <w:t>clang</w:t>
      </w:r>
      <w:r w:rsidRPr="00AA4146">
        <w:rPr>
          <w:rStyle w:val="TexteC"/>
          <w:lang w:val="en-US"/>
        </w:rPr>
        <w:t>::</w:t>
      </w:r>
      <w:proofErr w:type="spellStart"/>
      <w:r w:rsidRPr="00AA4146">
        <w:rPr>
          <w:rStyle w:val="LienClasseC"/>
          <w:lang w:val="en-US"/>
        </w:rPr>
        <w:t>Decl</w:t>
      </w:r>
      <w:proofErr w:type="spellEnd"/>
      <w:r>
        <w:rPr>
          <w:lang w:val="en-US"/>
        </w:rPr>
        <w:t xml:space="preserve"> </w:t>
      </w:r>
      <w:r>
        <w:rPr>
          <w:lang w:val="en-US"/>
        </w:rPr>
        <w:sym w:font="Symbol" w:char="F0AE"/>
      </w:r>
      <w:r>
        <w:rPr>
          <w:lang w:val="en-US"/>
        </w:rPr>
        <w:t xml:space="preserve"> </w:t>
      </w:r>
      <w:r w:rsidRPr="00AA4146">
        <w:rPr>
          <w:rStyle w:val="LienClasseC"/>
          <w:lang w:val="en-US"/>
        </w:rPr>
        <w:t>MissingDecl</w:t>
      </w:r>
      <w:r>
        <w:rPr>
          <w:lang w:val="en-US"/>
        </w:rPr>
        <w:t xml:space="preserve"> in the </w:t>
      </w:r>
      <w:r w:rsidRPr="00AA4146">
        <w:rPr>
          <w:rStyle w:val="LienClasseC"/>
          <w:lang w:val="en-US"/>
        </w:rPr>
        <w:t>VisitTable</w:t>
      </w:r>
      <w:r>
        <w:rPr>
          <w:lang w:val="en-US"/>
        </w:rPr>
        <w:t xml:space="preserve"> map.</w:t>
      </w:r>
    </w:p>
    <w:p w:rsidR="00AA4146" w:rsidRDefault="00AA4146" w:rsidP="00CC4764">
      <w:pPr>
        <w:pStyle w:val="Paragraphedeliste"/>
        <w:numPr>
          <w:ilvl w:val="0"/>
          <w:numId w:val="7"/>
        </w:numPr>
        <w:rPr>
          <w:lang w:val="en-US"/>
        </w:rPr>
      </w:pPr>
      <w:r>
        <w:rPr>
          <w:lang w:val="en-US"/>
        </w:rPr>
        <w:t xml:space="preserve">The declaration has been </w:t>
      </w:r>
      <w:r w:rsidR="00567AE8">
        <w:rPr>
          <w:lang w:val="en-US"/>
        </w:rPr>
        <w:t xml:space="preserve">visited </w:t>
      </w:r>
      <w:r>
        <w:rPr>
          <w:lang w:val="en-US"/>
        </w:rPr>
        <w:t xml:space="preserve">but </w:t>
      </w:r>
      <w:r w:rsidR="00567AE8">
        <w:rPr>
          <w:lang w:val="en-US"/>
        </w:rPr>
        <w:t>can</w:t>
      </w:r>
      <w:r>
        <w:rPr>
          <w:lang w:val="en-US"/>
        </w:rPr>
        <w:t xml:space="preserve">not </w:t>
      </w:r>
      <w:r w:rsidR="00567AE8">
        <w:rPr>
          <w:lang w:val="en-US"/>
        </w:rPr>
        <w:t>be generated</w:t>
      </w:r>
      <w:r w:rsidR="00890583">
        <w:rPr>
          <w:lang w:val="en-US"/>
        </w:rPr>
        <w:t xml:space="preserve"> due to missing declarations</w:t>
      </w:r>
      <w:r>
        <w:rPr>
          <w:lang w:val="en-US"/>
        </w:rPr>
        <w:t>. It is represented</w:t>
      </w:r>
      <w:r w:rsidR="00766640">
        <w:rPr>
          <w:lang w:val="en-US"/>
        </w:rPr>
        <w:t xml:space="preserve"> by</w:t>
      </w:r>
      <w:r>
        <w:rPr>
          <w:lang w:val="en-US"/>
        </w:rPr>
        <w:t xml:space="preserve"> a connection </w:t>
      </w:r>
      <w:r w:rsidRPr="00AA4146">
        <w:rPr>
          <w:rStyle w:val="LienUnit"/>
          <w:lang w:val="en-US"/>
        </w:rPr>
        <w:t>clang</w:t>
      </w:r>
      <w:r w:rsidRPr="00AA4146">
        <w:rPr>
          <w:rStyle w:val="TexteC"/>
          <w:lang w:val="en-US"/>
        </w:rPr>
        <w:t>::</w:t>
      </w:r>
      <w:proofErr w:type="spellStart"/>
      <w:r w:rsidRPr="00AA4146">
        <w:rPr>
          <w:rStyle w:val="LienClasseC"/>
          <w:lang w:val="en-US"/>
        </w:rPr>
        <w:t>Decl</w:t>
      </w:r>
      <w:proofErr w:type="spellEnd"/>
      <w:r>
        <w:rPr>
          <w:lang w:val="en-US"/>
        </w:rPr>
        <w:t xml:space="preserve"> </w:t>
      </w:r>
      <w:r>
        <w:rPr>
          <w:lang w:val="en-US"/>
        </w:rPr>
        <w:sym w:font="Symbol" w:char="F0AE"/>
      </w:r>
      <w:r>
        <w:rPr>
          <w:lang w:val="en-US"/>
        </w:rPr>
        <w:t xml:space="preserve"> </w:t>
      </w:r>
      <w:r w:rsidR="00890583" w:rsidRPr="00890583">
        <w:rPr>
          <w:rStyle w:val="LienClasseC"/>
          <w:lang w:val="en-US"/>
        </w:rPr>
        <w:t>MissingFunctionGeneration</w:t>
      </w:r>
      <w:r>
        <w:rPr>
          <w:lang w:val="en-US"/>
        </w:rPr>
        <w:t xml:space="preserve"> </w:t>
      </w:r>
      <w:r w:rsidR="00890583">
        <w:rPr>
          <w:lang w:val="en-US"/>
        </w:rPr>
        <w:t xml:space="preserve">or </w:t>
      </w:r>
      <w:r w:rsidR="00890583" w:rsidRPr="00AA4146">
        <w:rPr>
          <w:rStyle w:val="LienUnit"/>
          <w:lang w:val="en-US"/>
        </w:rPr>
        <w:t>clang</w:t>
      </w:r>
      <w:r w:rsidR="00890583" w:rsidRPr="00AA4146">
        <w:rPr>
          <w:rStyle w:val="TexteC"/>
          <w:lang w:val="en-US"/>
        </w:rPr>
        <w:t>::</w:t>
      </w:r>
      <w:proofErr w:type="spellStart"/>
      <w:r w:rsidR="00890583" w:rsidRPr="00AA4146">
        <w:rPr>
          <w:rStyle w:val="LienClasseC"/>
          <w:lang w:val="en-US"/>
        </w:rPr>
        <w:t>Decl</w:t>
      </w:r>
      <w:proofErr w:type="spellEnd"/>
      <w:r w:rsidR="00890583">
        <w:rPr>
          <w:lang w:val="en-US"/>
        </w:rPr>
        <w:t xml:space="preserve"> </w:t>
      </w:r>
      <w:r w:rsidR="00890583">
        <w:rPr>
          <w:lang w:val="en-US"/>
        </w:rPr>
        <w:sym w:font="Symbol" w:char="F0AE"/>
      </w:r>
      <w:r w:rsidR="00890583">
        <w:rPr>
          <w:lang w:val="en-US"/>
        </w:rPr>
        <w:t xml:space="preserve"> </w:t>
      </w:r>
      <w:r w:rsidR="00890583">
        <w:rPr>
          <w:rStyle w:val="LienClasseC"/>
          <w:lang w:val="en-US"/>
        </w:rPr>
        <w:t>Missing</w:t>
      </w:r>
      <w:r w:rsidR="00890583" w:rsidRPr="00890583">
        <w:rPr>
          <w:rStyle w:val="LienClasseC"/>
          <w:lang w:val="en-US"/>
        </w:rPr>
        <w:t>ClassGeneration</w:t>
      </w:r>
      <w:r w:rsidR="00890583">
        <w:rPr>
          <w:lang w:val="en-US"/>
        </w:rPr>
        <w:t xml:space="preserve"> </w:t>
      </w:r>
      <w:r>
        <w:rPr>
          <w:lang w:val="en-US"/>
        </w:rPr>
        <w:t xml:space="preserve">in the </w:t>
      </w:r>
      <w:r w:rsidRPr="00AA4146">
        <w:rPr>
          <w:rStyle w:val="LienClasseC"/>
          <w:lang w:val="en-US"/>
        </w:rPr>
        <w:t>VisitTable</w:t>
      </w:r>
      <w:r>
        <w:rPr>
          <w:lang w:val="en-US"/>
        </w:rPr>
        <w:t xml:space="preserve"> map.</w:t>
      </w:r>
      <w:r w:rsidR="00890583">
        <w:rPr>
          <w:lang w:val="en-US"/>
        </w:rPr>
        <w:t xml:space="preserve"> During a class instance visitation we do not know if the generation </w:t>
      </w:r>
      <w:r w:rsidR="00766640">
        <w:rPr>
          <w:lang w:val="en-US"/>
        </w:rPr>
        <w:t xml:space="preserve">of the </w:t>
      </w:r>
      <w:r w:rsidR="00766640" w:rsidRPr="00324B28">
        <w:rPr>
          <w:rStyle w:val="LienType"/>
          <w:lang w:val="en-US"/>
        </w:rPr>
        <w:t>translation_unit_decl</w:t>
      </w:r>
      <w:r w:rsidR="00766640">
        <w:rPr>
          <w:lang w:val="en-US"/>
        </w:rPr>
        <w:t xml:space="preserve"> or </w:t>
      </w:r>
      <w:r w:rsidR="00766640" w:rsidRPr="00324B28">
        <w:rPr>
          <w:rStyle w:val="LienType"/>
          <w:lang w:val="en-US"/>
        </w:rPr>
        <w:t>class_decl</w:t>
      </w:r>
      <w:r w:rsidR="00766640">
        <w:rPr>
          <w:lang w:val="en-US"/>
        </w:rPr>
        <w:t xml:space="preserve"> will be effective in Cabs at the end of the visit.</w:t>
      </w:r>
      <w:r w:rsidR="00324B28">
        <w:rPr>
          <w:lang w:val="en-US"/>
        </w:rPr>
        <w:t xml:space="preserve"> So we create an </w:t>
      </w:r>
      <w:r w:rsidR="00324B28" w:rsidRPr="00324B28">
        <w:rPr>
          <w:rStyle w:val="LienClasseC"/>
          <w:lang w:val="en-US"/>
        </w:rPr>
        <w:t>InstanceClassGeneration</w:t>
      </w:r>
      <w:r w:rsidR="00324B28">
        <w:rPr>
          <w:lang w:val="en-US"/>
        </w:rPr>
        <w:t xml:space="preserve"> deriving from </w:t>
      </w:r>
      <w:r w:rsidR="00324B28">
        <w:rPr>
          <w:rStyle w:val="LienClasseC"/>
          <w:lang w:val="en-US"/>
        </w:rPr>
        <w:t>Missing</w:t>
      </w:r>
      <w:r w:rsidR="00324B28" w:rsidRPr="00890583">
        <w:rPr>
          <w:rStyle w:val="LienClasseC"/>
          <w:lang w:val="en-US"/>
        </w:rPr>
        <w:t>ClassGeneration</w:t>
      </w:r>
      <w:r w:rsidR="00324B28">
        <w:rPr>
          <w:lang w:val="en-US"/>
        </w:rPr>
        <w:t xml:space="preserve"> that is likely to produce template instances in cascade with its field </w:t>
      </w:r>
      <w:proofErr w:type="spellStart"/>
      <w:r w:rsidR="00324B28" w:rsidRPr="00324B28">
        <w:rPr>
          <w:rStyle w:val="LienUnit"/>
          <w:lang w:val="en-US"/>
        </w:rPr>
        <w:t>std</w:t>
      </w:r>
      <w:proofErr w:type="spellEnd"/>
      <w:r w:rsidR="00324B28" w:rsidRPr="00324B28">
        <w:rPr>
          <w:rStyle w:val="TexteC"/>
          <w:lang w:val="en-US"/>
        </w:rPr>
        <w:t>::</w:t>
      </w:r>
      <w:r w:rsidR="00324B28" w:rsidRPr="00324B28">
        <w:rPr>
          <w:rStyle w:val="LienClasseC"/>
          <w:lang w:val="en-US"/>
        </w:rPr>
        <w:t>vector</w:t>
      </w:r>
      <w:r w:rsidR="00324B28" w:rsidRPr="00324B28">
        <w:rPr>
          <w:rStyle w:val="TexteC"/>
          <w:lang w:val="en-US"/>
        </w:rPr>
        <w:t>&lt;</w:t>
      </w:r>
      <w:r w:rsidR="00324B28" w:rsidRPr="00324B28">
        <w:rPr>
          <w:rStyle w:val="LienClasseC"/>
          <w:lang w:val="en-US"/>
        </w:rPr>
        <w:t>KeyInfo</w:t>
      </w:r>
      <w:r w:rsidR="00324B28" w:rsidRPr="00324B28">
        <w:rPr>
          <w:rStyle w:val="TexteC"/>
          <w:lang w:val="en-US"/>
        </w:rPr>
        <w:t xml:space="preserve">*&gt; </w:t>
      </w:r>
      <w:r w:rsidR="00324B28" w:rsidRPr="00324B28">
        <w:rPr>
          <w:rStyle w:val="LienClasseC"/>
          <w:lang w:val="en-US"/>
        </w:rPr>
        <w:t>InstanceClassGeneration</w:t>
      </w:r>
      <w:r w:rsidR="00324B28" w:rsidRPr="00324B28">
        <w:rPr>
          <w:rStyle w:val="TexteC"/>
          <w:lang w:val="en-US"/>
        </w:rPr>
        <w:t>::</w:t>
      </w:r>
      <w:r w:rsidR="00324B28" w:rsidRPr="00324B28">
        <w:rPr>
          <w:rStyle w:val="LienChamps"/>
          <w:lang w:val="en-US"/>
        </w:rPr>
        <w:t>_waitingDecls</w:t>
      </w:r>
      <w:r w:rsidR="00324B28">
        <w:rPr>
          <w:lang w:val="en-US"/>
        </w:rPr>
        <w:t xml:space="preserve"> if the generation does not depend of missing classes. The </w:t>
      </w:r>
      <w:r w:rsidR="00324B28" w:rsidRPr="00324B28">
        <w:rPr>
          <w:rStyle w:val="LienClasseC"/>
          <w:lang w:val="en-US"/>
        </w:rPr>
        <w:t>InstanceClassGeneration</w:t>
      </w:r>
      <w:r w:rsidR="00324B28">
        <w:rPr>
          <w:lang w:val="en-US"/>
        </w:rPr>
        <w:t xml:space="preserve"> is then translated into a simple </w:t>
      </w:r>
      <w:r w:rsidR="00324B28" w:rsidRPr="00324B28">
        <w:rPr>
          <w:rStyle w:val="LienClasseC"/>
          <w:lang w:val="en-US"/>
        </w:rPr>
        <w:t>KeyInfo</w:t>
      </w:r>
      <w:r w:rsidR="00324B28">
        <w:rPr>
          <w:lang w:val="en-US"/>
        </w:rPr>
        <w:t xml:space="preserve"> in the table. In the alternate case, it is translated into a </w:t>
      </w:r>
      <w:r w:rsidR="00324B28">
        <w:rPr>
          <w:rStyle w:val="LienClasseC"/>
          <w:lang w:val="en-US"/>
        </w:rPr>
        <w:t>Missing</w:t>
      </w:r>
      <w:r w:rsidR="00324B28" w:rsidRPr="00890583">
        <w:rPr>
          <w:rStyle w:val="LienClasseC"/>
          <w:lang w:val="en-US"/>
        </w:rPr>
        <w:t>ClassGeneration</w:t>
      </w:r>
      <w:r w:rsidR="00324B28">
        <w:rPr>
          <w:lang w:val="en-US"/>
        </w:rPr>
        <w:t xml:space="preserve"> since the field </w:t>
      </w:r>
      <w:r w:rsidR="00324B28" w:rsidRPr="00324B28">
        <w:rPr>
          <w:rStyle w:val="LienClasseC"/>
          <w:lang w:val="en-US"/>
        </w:rPr>
        <w:t>InstanceClassGeneration</w:t>
      </w:r>
      <w:r w:rsidR="00324B28" w:rsidRPr="00324B28">
        <w:rPr>
          <w:rStyle w:val="TexteC"/>
          <w:lang w:val="en-US"/>
        </w:rPr>
        <w:t>::</w:t>
      </w:r>
      <w:r w:rsidR="00324B28" w:rsidRPr="00324B28">
        <w:rPr>
          <w:rStyle w:val="LienChamps"/>
          <w:lang w:val="en-US"/>
        </w:rPr>
        <w:t>_waitingDecls</w:t>
      </w:r>
      <w:r w:rsidR="00324B28">
        <w:rPr>
          <w:lang w:val="en-US"/>
        </w:rPr>
        <w:t xml:space="preserve"> has been moved in the </w:t>
      </w:r>
      <w:r w:rsidR="00324B28">
        <w:rPr>
          <w:rStyle w:val="LienClasseC"/>
          <w:lang w:val="en-US"/>
        </w:rPr>
        <w:t>MissingDecl</w:t>
      </w:r>
      <w:r w:rsidR="00324B28" w:rsidRPr="00324B28">
        <w:rPr>
          <w:rStyle w:val="TexteC"/>
          <w:lang w:val="en-US"/>
        </w:rPr>
        <w:t>::</w:t>
      </w:r>
      <w:r w:rsidR="00324B28" w:rsidRPr="00324B28">
        <w:rPr>
          <w:rStyle w:val="LienChamps"/>
          <w:lang w:val="en-US"/>
        </w:rPr>
        <w:t>_waitingDecls</w:t>
      </w:r>
      <w:r w:rsidR="00483783">
        <w:rPr>
          <w:lang w:val="en-US"/>
        </w:rPr>
        <w:t xml:space="preserve"> of the instance parameters. The reason is that they can directly trigger the generation when the instance parameters are generated.</w:t>
      </w:r>
    </w:p>
    <w:p w:rsidR="00324B28" w:rsidRPr="00AA4146" w:rsidRDefault="00324B28" w:rsidP="00CC4764">
      <w:pPr>
        <w:pStyle w:val="Paragraphedeliste"/>
        <w:numPr>
          <w:ilvl w:val="0"/>
          <w:numId w:val="7"/>
        </w:numPr>
        <w:rPr>
          <w:lang w:val="en-US"/>
        </w:rPr>
      </w:pPr>
      <w:r>
        <w:rPr>
          <w:lang w:val="en-US"/>
        </w:rPr>
        <w:t>The declaration has been visited and has been generated.</w:t>
      </w:r>
      <w:r w:rsidRPr="00324B28">
        <w:rPr>
          <w:lang w:val="en-US"/>
        </w:rPr>
        <w:t xml:space="preserve"> </w:t>
      </w:r>
      <w:r>
        <w:rPr>
          <w:lang w:val="en-US"/>
        </w:rPr>
        <w:t xml:space="preserve">It is represented by a connection </w:t>
      </w:r>
      <w:r w:rsidRPr="00AA4146">
        <w:rPr>
          <w:rStyle w:val="LienUnit"/>
          <w:lang w:val="en-US"/>
        </w:rPr>
        <w:t>clang</w:t>
      </w:r>
      <w:r w:rsidRPr="00AA4146">
        <w:rPr>
          <w:rStyle w:val="TexteC"/>
          <w:lang w:val="en-US"/>
        </w:rPr>
        <w:t>::</w:t>
      </w:r>
      <w:proofErr w:type="spellStart"/>
      <w:r w:rsidRPr="00AA4146">
        <w:rPr>
          <w:rStyle w:val="LienClasseC"/>
          <w:lang w:val="en-US"/>
        </w:rPr>
        <w:t>Decl</w:t>
      </w:r>
      <w:proofErr w:type="spellEnd"/>
      <w:r>
        <w:rPr>
          <w:lang w:val="en-US"/>
        </w:rPr>
        <w:t xml:space="preserve"> </w:t>
      </w:r>
      <w:r>
        <w:rPr>
          <w:lang w:val="en-US"/>
        </w:rPr>
        <w:sym w:font="Symbol" w:char="F0AE"/>
      </w:r>
      <w:r>
        <w:rPr>
          <w:lang w:val="en-US"/>
        </w:rPr>
        <w:t xml:space="preserve"> </w:t>
      </w:r>
      <w:r>
        <w:rPr>
          <w:rStyle w:val="LienClasseC"/>
          <w:lang w:val="en-US"/>
        </w:rPr>
        <w:t>KeyInfo</w:t>
      </w:r>
      <w:r>
        <w:rPr>
          <w:lang w:val="en-US"/>
        </w:rPr>
        <w:t xml:space="preserve"> in the </w:t>
      </w:r>
      <w:r w:rsidRPr="00AA4146">
        <w:rPr>
          <w:rStyle w:val="LienClasseC"/>
          <w:lang w:val="en-US"/>
        </w:rPr>
        <w:t>VisitTable</w:t>
      </w:r>
      <w:r>
        <w:rPr>
          <w:lang w:val="en-US"/>
        </w:rPr>
        <w:t xml:space="preserve"> map.</w:t>
      </w:r>
    </w:p>
    <w:p w:rsidR="00AA4146" w:rsidRDefault="00AA4146" w:rsidP="0082321F">
      <w:pPr>
        <w:rPr>
          <w:lang w:val="en-US"/>
        </w:rPr>
      </w:pPr>
    </w:p>
    <w:p w:rsidR="00974045" w:rsidRDefault="00974045" w:rsidP="0082321F">
      <w:pPr>
        <w:rPr>
          <w:lang w:val="en-US"/>
        </w:rPr>
      </w:pPr>
      <w:r>
        <w:rPr>
          <w:lang w:val="en-US"/>
        </w:rPr>
        <w:t xml:space="preserve">The </w:t>
      </w:r>
      <w:r w:rsidR="00AE6762">
        <w:rPr>
          <w:lang w:val="en-US"/>
        </w:rPr>
        <w:t xml:space="preserve">inheritance </w:t>
      </w:r>
      <w:r>
        <w:rPr>
          <w:lang w:val="en-US"/>
        </w:rPr>
        <w:t>graph of this unit is defined on the following schema.</w:t>
      </w:r>
    </w:p>
    <w:p w:rsidR="004A2FFC" w:rsidRDefault="008B0559" w:rsidP="008B0559">
      <w:pPr>
        <w:jc w:val="center"/>
        <w:rPr>
          <w:lang w:val="en-US"/>
        </w:rPr>
      </w:pPr>
      <w:r>
        <w:rPr>
          <w:noProof/>
        </w:rPr>
        <w:drawing>
          <wp:inline distT="0" distB="0" distL="0" distR="0" wp14:anchorId="7039A92E" wp14:editId="6F1C4531">
            <wp:extent cx="5638800" cy="12763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38800" cy="1276350"/>
                    </a:xfrm>
                    <a:prstGeom prst="rect">
                      <a:avLst/>
                    </a:prstGeom>
                    <a:noFill/>
                    <a:ln>
                      <a:noFill/>
                    </a:ln>
                  </pic:spPr>
                </pic:pic>
              </a:graphicData>
            </a:graphic>
          </wp:inline>
        </w:drawing>
      </w:r>
    </w:p>
    <w:p w:rsidR="00771D38" w:rsidRDefault="00771D38" w:rsidP="00771D38">
      <w:pPr>
        <w:rPr>
          <w:lang w:val="en-US"/>
        </w:rPr>
      </w:pPr>
      <w:r>
        <w:rPr>
          <w:lang w:val="en-US"/>
        </w:rPr>
        <w:t xml:space="preserve">The following sequence of schemas describes the evolution of </w:t>
      </w:r>
      <w:r w:rsidR="00C0178C">
        <w:rPr>
          <w:lang w:val="en-US"/>
        </w:rPr>
        <w:t xml:space="preserve">the </w:t>
      </w:r>
      <w:r w:rsidR="00C0178C" w:rsidRPr="00C0178C">
        <w:rPr>
          <w:rStyle w:val="LienClasseC"/>
          <w:lang w:val="en-US"/>
        </w:rPr>
        <w:t>VisitTable</w:t>
      </w:r>
      <w:r w:rsidR="00C0178C">
        <w:rPr>
          <w:lang w:val="en-US"/>
        </w:rPr>
        <w:t xml:space="preserve"> during the visit of clang declarations in </w:t>
      </w:r>
      <w:r w:rsidR="00C0178C">
        <w:rPr>
          <w:lang w:val="en-US"/>
        </w:rPr>
        <w:fldChar w:fldCharType="begin"/>
      </w:r>
      <w:r w:rsidR="00C0178C">
        <w:rPr>
          <w:lang w:val="en-US"/>
        </w:rPr>
        <w:instrText xml:space="preserve"> REF _Ref369504626 \h </w:instrText>
      </w:r>
      <w:r w:rsidR="00C0178C">
        <w:rPr>
          <w:lang w:val="en-US"/>
        </w:rPr>
      </w:r>
      <w:r w:rsidR="00C0178C">
        <w:rPr>
          <w:lang w:val="en-US"/>
        </w:rPr>
        <w:fldChar w:fldCharType="separate"/>
      </w:r>
      <w:r w:rsidR="00907C72" w:rsidRPr="00205CBD">
        <w:rPr>
          <w:lang w:val="en-US"/>
        </w:rPr>
        <w:t xml:space="preserve">Figure </w:t>
      </w:r>
      <w:r w:rsidR="00907C72">
        <w:rPr>
          <w:noProof/>
          <w:lang w:val="en-US"/>
        </w:rPr>
        <w:t>3</w:t>
      </w:r>
      <w:r w:rsidR="00907C72" w:rsidRPr="00205CBD">
        <w:rPr>
          <w:lang w:val="en-US"/>
        </w:rPr>
        <w:t>: simple example of template code</w:t>
      </w:r>
      <w:r w:rsidR="00C0178C">
        <w:rPr>
          <w:lang w:val="en-US"/>
        </w:rPr>
        <w:fldChar w:fldCharType="end"/>
      </w:r>
      <w:r w:rsidR="00C0178C">
        <w:rPr>
          <w:lang w:val="en-US"/>
        </w:rPr>
        <w:t>.</w:t>
      </w:r>
      <w:r w:rsidR="004E6323">
        <w:rPr>
          <w:lang w:val="en-US"/>
        </w:rPr>
        <w:t xml:space="preserve"> At the end of the algorithm </w:t>
      </w:r>
      <w:r w:rsidR="004E6323" w:rsidRPr="004E6323">
        <w:rPr>
          <w:rStyle w:val="LienClasseC"/>
          <w:lang w:val="en-US"/>
        </w:rPr>
        <w:t>VisitTable</w:t>
      </w:r>
      <w:r w:rsidR="004E6323" w:rsidRPr="004E6323">
        <w:rPr>
          <w:rStyle w:val="TexteC"/>
          <w:lang w:val="en-US"/>
        </w:rPr>
        <w:t>::</w:t>
      </w:r>
      <w:r w:rsidR="004E6323" w:rsidRPr="004E6323">
        <w:rPr>
          <w:rStyle w:val="LienMthode"/>
          <w:lang w:val="en-US"/>
        </w:rPr>
        <w:t>isComplete</w:t>
      </w:r>
      <w:r w:rsidR="004E6323">
        <w:rPr>
          <w:lang w:val="en-US"/>
        </w:rPr>
        <w:t xml:space="preserve"> returns </w:t>
      </w:r>
      <w:r w:rsidR="004E6323" w:rsidRPr="004E6323">
        <w:rPr>
          <w:rStyle w:val="TexteC"/>
          <w:b/>
          <w:lang w:val="en-US"/>
        </w:rPr>
        <w:t>true</w:t>
      </w:r>
      <w:r w:rsidR="004E6323">
        <w:rPr>
          <w:lang w:val="en-US"/>
        </w:rPr>
        <w:t>, which means that all clang declarations have produced their Cabs corresponding.</w:t>
      </w:r>
    </w:p>
    <w:p w:rsidR="004A2FFC" w:rsidRDefault="004A2FFC" w:rsidP="00771D38">
      <w:pPr>
        <w:rPr>
          <w:lang w:val="en-US"/>
        </w:rPr>
      </w:pPr>
    </w:p>
    <w:p w:rsidR="00C0178C" w:rsidRDefault="00C0178C" w:rsidP="00C0178C">
      <w:pPr>
        <w:jc w:val="center"/>
        <w:rPr>
          <w:lang w:val="en-US"/>
        </w:rPr>
      </w:pPr>
      <w:r>
        <w:rPr>
          <w:noProof/>
        </w:rPr>
        <w:lastRenderedPageBreak/>
        <w:drawing>
          <wp:inline distT="0" distB="0" distL="0" distR="0" wp14:anchorId="2A974FD4" wp14:editId="09DE4891">
            <wp:extent cx="6143625" cy="17907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43625" cy="1790700"/>
                    </a:xfrm>
                    <a:prstGeom prst="rect">
                      <a:avLst/>
                    </a:prstGeom>
                    <a:noFill/>
                    <a:ln>
                      <a:noFill/>
                    </a:ln>
                  </pic:spPr>
                </pic:pic>
              </a:graphicData>
            </a:graphic>
          </wp:inline>
        </w:drawing>
      </w:r>
    </w:p>
    <w:p w:rsidR="007529D6" w:rsidRDefault="004E6323" w:rsidP="004E6323">
      <w:pPr>
        <w:jc w:val="center"/>
        <w:rPr>
          <w:lang w:val="en-US"/>
        </w:rPr>
      </w:pPr>
      <w:r>
        <w:rPr>
          <w:noProof/>
        </w:rPr>
        <w:drawing>
          <wp:inline distT="0" distB="0" distL="0" distR="0" wp14:anchorId="2F92A045" wp14:editId="271B3662">
            <wp:extent cx="6143625" cy="200977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143625" cy="2009775"/>
                    </a:xfrm>
                    <a:prstGeom prst="rect">
                      <a:avLst/>
                    </a:prstGeom>
                    <a:noFill/>
                    <a:ln>
                      <a:noFill/>
                    </a:ln>
                  </pic:spPr>
                </pic:pic>
              </a:graphicData>
            </a:graphic>
          </wp:inline>
        </w:drawing>
      </w:r>
    </w:p>
    <w:p w:rsidR="004E6323" w:rsidRDefault="004E6323" w:rsidP="00771D38">
      <w:pPr>
        <w:rPr>
          <w:lang w:val="en-US"/>
        </w:rPr>
      </w:pPr>
    </w:p>
    <w:p w:rsidR="004E6323" w:rsidRDefault="004E6323" w:rsidP="00771D38">
      <w:pPr>
        <w:rPr>
          <w:lang w:val="en-US"/>
        </w:rPr>
      </w:pPr>
      <w:r>
        <w:rPr>
          <w:lang w:val="en-US"/>
        </w:rPr>
        <w:t>To illustrate another point of the generation algorithm, let us introduce the following example</w:t>
      </w:r>
      <w:r w:rsidR="004A2FFC">
        <w:rPr>
          <w:lang w:val="en-US"/>
        </w:rPr>
        <w:t xml:space="preserve"> that causes partial instance and the call to </w:t>
      </w:r>
      <w:r w:rsidR="004A2FFC" w:rsidRPr="006419AB">
        <w:rPr>
          <w:rStyle w:val="LienClasseC"/>
          <w:lang w:val="en-US"/>
        </w:rPr>
        <w:t>KeyInfo</w:t>
      </w:r>
      <w:r w:rsidR="004A2FFC" w:rsidRPr="006419AB">
        <w:rPr>
          <w:rStyle w:val="TexteC"/>
          <w:lang w:val="en-US"/>
        </w:rPr>
        <w:t>::</w:t>
      </w:r>
      <w:r w:rsidR="004A2FFC" w:rsidRPr="006419AB">
        <w:rPr>
          <w:rStyle w:val="LienMthode"/>
          <w:lang w:val="en-US"/>
        </w:rPr>
        <w:t>replaceWaitingBy</w:t>
      </w:r>
      <w:r w:rsidR="004A2FFC">
        <w:rPr>
          <w:lang w:val="en-US"/>
        </w:rPr>
        <w:t>.</w:t>
      </w:r>
    </w:p>
    <w:p w:rsidR="004E6323" w:rsidRDefault="004E6323" w:rsidP="00771D38">
      <w:pPr>
        <w:rPr>
          <w:lang w:val="en-US"/>
        </w:rPr>
      </w:pPr>
    </w:p>
    <w:tbl>
      <w:tblPr>
        <w:tblStyle w:val="Grilledutableau"/>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7"/>
        <w:gridCol w:w="2571"/>
        <w:gridCol w:w="2571"/>
      </w:tblGrid>
      <w:tr w:rsidR="007529D6" w:rsidTr="00071645">
        <w:tc>
          <w:tcPr>
            <w:tcW w:w="5137" w:type="dxa"/>
            <w:shd w:val="clear" w:color="auto" w:fill="EAF1DD" w:themeFill="accent3" w:themeFillTint="33"/>
          </w:tcPr>
          <w:p w:rsidR="007529D6" w:rsidRPr="00B86A35" w:rsidRDefault="007529D6" w:rsidP="00071645">
            <w:pPr>
              <w:rPr>
                <w:rStyle w:val="TexteC"/>
                <w:lang w:val="en-US"/>
              </w:rPr>
            </w:pPr>
            <w:r w:rsidRPr="00B86A35">
              <w:rPr>
                <w:rStyle w:val="TexteC"/>
                <w:b/>
                <w:lang w:val="en-US"/>
              </w:rPr>
              <w:t>template</w:t>
            </w:r>
            <w:r w:rsidRPr="00B86A35">
              <w:rPr>
                <w:rStyle w:val="TexteC"/>
                <w:lang w:val="en-US"/>
              </w:rPr>
              <w:t xml:space="preserve"> &lt;</w:t>
            </w:r>
            <w:r w:rsidRPr="00B86A35">
              <w:rPr>
                <w:rStyle w:val="TexteC"/>
                <w:b/>
                <w:lang w:val="en-US"/>
              </w:rPr>
              <w:t>class</w:t>
            </w:r>
            <w:r w:rsidRPr="00B86A35">
              <w:rPr>
                <w:rStyle w:val="TexteC"/>
                <w:lang w:val="en-US"/>
              </w:rPr>
              <w:t xml:space="preserve"> A, </w:t>
            </w:r>
            <w:r w:rsidRPr="00B86A35">
              <w:rPr>
                <w:rStyle w:val="TexteC"/>
                <w:b/>
                <w:lang w:val="en-US"/>
              </w:rPr>
              <w:t>class</w:t>
            </w:r>
            <w:r w:rsidRPr="00B86A35">
              <w:rPr>
                <w:rStyle w:val="TexteC"/>
                <w:lang w:val="en-US"/>
              </w:rPr>
              <w:t xml:space="preserve"> B&gt;</w:t>
            </w:r>
          </w:p>
          <w:p w:rsidR="007529D6" w:rsidRPr="00B86A35" w:rsidRDefault="007529D6" w:rsidP="00071645">
            <w:pPr>
              <w:rPr>
                <w:rStyle w:val="TexteC"/>
                <w:lang w:val="en-US"/>
              </w:rPr>
            </w:pPr>
            <w:r w:rsidRPr="00B86A35">
              <w:rPr>
                <w:rStyle w:val="TexteC"/>
                <w:b/>
                <w:lang w:val="en-US"/>
              </w:rPr>
              <w:t>class</w:t>
            </w:r>
            <w:r w:rsidRPr="00B86A35">
              <w:rPr>
                <w:rStyle w:val="TexteC"/>
                <w:lang w:val="en-US"/>
              </w:rPr>
              <w:t xml:space="preserve"> X : </w:t>
            </w:r>
            <w:r w:rsidRPr="00B86A35">
              <w:rPr>
                <w:rStyle w:val="TexteC"/>
                <w:b/>
                <w:lang w:val="en-US"/>
              </w:rPr>
              <w:t>public</w:t>
            </w:r>
            <w:r w:rsidRPr="00B86A35">
              <w:rPr>
                <w:rStyle w:val="TexteC"/>
                <w:lang w:val="en-US"/>
              </w:rPr>
              <w:t xml:space="preserve"> A {</w:t>
            </w:r>
          </w:p>
          <w:p w:rsidR="007529D6" w:rsidRPr="00B86A35" w:rsidRDefault="007529D6" w:rsidP="00071645">
            <w:pPr>
              <w:rPr>
                <w:rStyle w:val="TexteC"/>
                <w:lang w:val="en-US"/>
              </w:rPr>
            </w:pPr>
            <w:r w:rsidRPr="00B86A35">
              <w:rPr>
                <w:rStyle w:val="TexteC"/>
                <w:b/>
                <w:lang w:val="en-US"/>
              </w:rPr>
              <w:t>private</w:t>
            </w:r>
            <w:r w:rsidRPr="00B86A35">
              <w:rPr>
                <w:rStyle w:val="TexteC"/>
                <w:lang w:val="en-US"/>
              </w:rPr>
              <w:t>:</w:t>
            </w:r>
          </w:p>
          <w:p w:rsidR="007529D6" w:rsidRPr="00B86A35" w:rsidRDefault="007529D6" w:rsidP="00071645">
            <w:pPr>
              <w:rPr>
                <w:rStyle w:val="TexteC"/>
                <w:lang w:val="en-US"/>
              </w:rPr>
            </w:pPr>
            <w:r w:rsidRPr="00B86A35">
              <w:rPr>
                <w:rStyle w:val="TexteC"/>
                <w:lang w:val="en-US"/>
              </w:rPr>
              <w:t xml:space="preserve">  </w:t>
            </w:r>
            <w:r w:rsidRPr="00B86A35">
              <w:rPr>
                <w:rStyle w:val="TexteC"/>
                <w:b/>
                <w:lang w:val="en-US"/>
              </w:rPr>
              <w:t>typename</w:t>
            </w:r>
            <w:r w:rsidRPr="00B86A35">
              <w:rPr>
                <w:rStyle w:val="TexteC"/>
                <w:lang w:val="en-US"/>
              </w:rPr>
              <w:t xml:space="preserve"> B::C _field;</w:t>
            </w:r>
          </w:p>
          <w:p w:rsidR="007529D6" w:rsidRPr="00B86A35" w:rsidRDefault="007529D6" w:rsidP="00071645">
            <w:pPr>
              <w:rPr>
                <w:rStyle w:val="TexteC"/>
                <w:lang w:val="en-US"/>
              </w:rPr>
            </w:pPr>
            <w:r w:rsidRPr="00B86A35">
              <w:rPr>
                <w:rStyle w:val="TexteC"/>
                <w:lang w:val="en-US"/>
              </w:rPr>
              <w:t xml:space="preserve">  </w:t>
            </w:r>
            <w:r w:rsidR="00C0178C" w:rsidRPr="00C0178C">
              <w:rPr>
                <w:rStyle w:val="TexteC"/>
                <w:b/>
                <w:lang w:val="en-US"/>
              </w:rPr>
              <w:t>typename</w:t>
            </w:r>
            <w:r w:rsidR="00C0178C">
              <w:rPr>
                <w:rStyle w:val="TexteC"/>
                <w:lang w:val="en-US"/>
              </w:rPr>
              <w:t xml:space="preserve"> B::Base</w:t>
            </w:r>
            <w:r w:rsidRPr="00B86A35">
              <w:rPr>
                <w:rStyle w:val="TexteC"/>
                <w:lang w:val="en-US"/>
              </w:rPr>
              <w:t>* _pointer;</w:t>
            </w:r>
          </w:p>
          <w:p w:rsidR="007529D6" w:rsidRPr="00B86A35" w:rsidRDefault="007529D6" w:rsidP="00071645">
            <w:pPr>
              <w:rPr>
                <w:rStyle w:val="TexteC"/>
                <w:lang w:val="en-US"/>
              </w:rPr>
            </w:pPr>
          </w:p>
          <w:p w:rsidR="007529D6" w:rsidRPr="00B86A35" w:rsidRDefault="007529D6" w:rsidP="00071645">
            <w:pPr>
              <w:rPr>
                <w:rStyle w:val="TexteC"/>
                <w:lang w:val="en-US"/>
              </w:rPr>
            </w:pPr>
            <w:r w:rsidRPr="00B86A35">
              <w:rPr>
                <w:rStyle w:val="TexteC"/>
                <w:b/>
                <w:lang w:val="en-US"/>
              </w:rPr>
              <w:t>public</w:t>
            </w:r>
            <w:r w:rsidRPr="00B86A35">
              <w:rPr>
                <w:rStyle w:val="TexteC"/>
                <w:lang w:val="en-US"/>
              </w:rPr>
              <w:t>:</w:t>
            </w:r>
          </w:p>
          <w:p w:rsidR="007529D6" w:rsidRDefault="007529D6" w:rsidP="00071645">
            <w:pPr>
              <w:rPr>
                <w:rStyle w:val="TexteC"/>
                <w:lang w:val="en-US"/>
              </w:rPr>
            </w:pPr>
            <w:r w:rsidRPr="00B86A35">
              <w:rPr>
                <w:rStyle w:val="TexteC"/>
                <w:lang w:val="en-US"/>
              </w:rPr>
              <w:t xml:space="preserve">  </w:t>
            </w:r>
            <w:r>
              <w:rPr>
                <w:rStyle w:val="TexteC"/>
                <w:lang w:val="en-US"/>
              </w:rPr>
              <w:t>X</w:t>
            </w:r>
            <w:r w:rsidRPr="00B86A35">
              <w:rPr>
                <w:rStyle w:val="TexteC"/>
                <w:lang w:val="en-US"/>
              </w:rPr>
              <w:t>(</w:t>
            </w:r>
            <w:r w:rsidRPr="00B86A35">
              <w:rPr>
                <w:rStyle w:val="TexteC"/>
                <w:b/>
                <w:lang w:val="en-US"/>
              </w:rPr>
              <w:t>const</w:t>
            </w:r>
            <w:r>
              <w:rPr>
                <w:rStyle w:val="TexteC"/>
                <w:lang w:val="en-US"/>
              </w:rPr>
              <w:t xml:space="preserve"> B&amp; source)</w:t>
            </w:r>
          </w:p>
          <w:p w:rsidR="007529D6" w:rsidRPr="00B86A35" w:rsidRDefault="007529D6" w:rsidP="00071645">
            <w:pPr>
              <w:rPr>
                <w:rStyle w:val="TexteC"/>
                <w:lang w:val="en-US"/>
              </w:rPr>
            </w:pPr>
            <w:r>
              <w:rPr>
                <w:rStyle w:val="TexteC"/>
                <w:lang w:val="en-US"/>
              </w:rPr>
              <w:t xml:space="preserve">    </w:t>
            </w:r>
            <w:r w:rsidRPr="00B86A35">
              <w:rPr>
                <w:rStyle w:val="TexteC"/>
                <w:lang w:val="en-US"/>
              </w:rPr>
              <w:t>: _field(source), _pointer(</w:t>
            </w:r>
            <w:r>
              <w:rPr>
                <w:rStyle w:val="TexteC"/>
                <w:b/>
                <w:lang w:val="en-US"/>
              </w:rPr>
              <w:t>nullptr</w:t>
            </w:r>
            <w:r w:rsidRPr="00B86A35">
              <w:rPr>
                <w:rStyle w:val="TexteC"/>
                <w:lang w:val="en-US"/>
              </w:rPr>
              <w:t>) {}</w:t>
            </w:r>
          </w:p>
          <w:p w:rsidR="007529D6" w:rsidRPr="00B86A35" w:rsidRDefault="007529D6" w:rsidP="00071645">
            <w:pPr>
              <w:rPr>
                <w:rStyle w:val="TexteC"/>
                <w:lang w:val="en-US"/>
              </w:rPr>
            </w:pPr>
            <w:r w:rsidRPr="00B86A35">
              <w:rPr>
                <w:rStyle w:val="TexteC"/>
                <w:lang w:val="en-US"/>
              </w:rPr>
              <w:t xml:space="preserve">  ~</w:t>
            </w:r>
            <w:r>
              <w:rPr>
                <w:rStyle w:val="TexteC"/>
                <w:lang w:val="en-US"/>
              </w:rPr>
              <w:t>X</w:t>
            </w:r>
            <w:r w:rsidRPr="00B86A35">
              <w:rPr>
                <w:rStyle w:val="TexteC"/>
                <w:lang w:val="en-US"/>
              </w:rPr>
              <w:t xml:space="preserve">() { </w:t>
            </w:r>
            <w:r w:rsidRPr="00B86A35">
              <w:rPr>
                <w:rStyle w:val="TexteC"/>
                <w:b/>
                <w:lang w:val="en-US"/>
              </w:rPr>
              <w:t>if</w:t>
            </w:r>
            <w:r w:rsidRPr="00B86A35">
              <w:rPr>
                <w:rStyle w:val="TexteC"/>
                <w:lang w:val="en-US"/>
              </w:rPr>
              <w:t xml:space="preserve"> (_pointer) </w:t>
            </w:r>
            <w:r w:rsidRPr="00B86A35">
              <w:rPr>
                <w:rStyle w:val="TexteC"/>
                <w:b/>
                <w:lang w:val="en-US"/>
              </w:rPr>
              <w:t>delete</w:t>
            </w:r>
            <w:r w:rsidRPr="00B86A35">
              <w:rPr>
                <w:rStyle w:val="TexteC"/>
                <w:lang w:val="en-US"/>
              </w:rPr>
              <w:t xml:space="preserve"> _pointer; }</w:t>
            </w:r>
          </w:p>
          <w:p w:rsidR="007529D6" w:rsidRPr="00B86A35" w:rsidRDefault="007529D6" w:rsidP="00071645">
            <w:pPr>
              <w:rPr>
                <w:rStyle w:val="TexteC"/>
                <w:lang w:val="en-US"/>
              </w:rPr>
            </w:pPr>
          </w:p>
          <w:p w:rsidR="007529D6" w:rsidRPr="00B86A35" w:rsidRDefault="007529D6" w:rsidP="00071645">
            <w:pPr>
              <w:rPr>
                <w:rStyle w:val="TexteC"/>
                <w:lang w:val="en-US"/>
              </w:rPr>
            </w:pPr>
            <w:r w:rsidRPr="00B86A35">
              <w:rPr>
                <w:rStyle w:val="TexteC"/>
                <w:lang w:val="en-US"/>
              </w:rPr>
              <w:t xml:space="preserve">  </w:t>
            </w:r>
            <w:r w:rsidRPr="00B86A35">
              <w:rPr>
                <w:rStyle w:val="TexteC"/>
                <w:b/>
                <w:lang w:val="en-US"/>
              </w:rPr>
              <w:t>void</w:t>
            </w:r>
            <w:r w:rsidRPr="00B86A35">
              <w:rPr>
                <w:rStyle w:val="TexteC"/>
                <w:lang w:val="en-US"/>
              </w:rPr>
              <w:t xml:space="preserve"> setPointer(</w:t>
            </w:r>
            <w:r w:rsidR="00C0178C" w:rsidRPr="00C0178C">
              <w:rPr>
                <w:rStyle w:val="TexteC"/>
                <w:b/>
                <w:lang w:val="en-US"/>
              </w:rPr>
              <w:t>typename</w:t>
            </w:r>
            <w:r w:rsidR="00C0178C">
              <w:rPr>
                <w:rStyle w:val="TexteC"/>
                <w:lang w:val="en-US"/>
              </w:rPr>
              <w:t xml:space="preserve"> B::Base</w:t>
            </w:r>
            <w:r w:rsidR="00C0178C" w:rsidRPr="00B86A35">
              <w:rPr>
                <w:rStyle w:val="TexteC"/>
                <w:lang w:val="en-US"/>
              </w:rPr>
              <w:t xml:space="preserve"> </w:t>
            </w:r>
            <w:r w:rsidRPr="00B86A35">
              <w:rPr>
                <w:rStyle w:val="TexteC"/>
                <w:lang w:val="en-US"/>
              </w:rPr>
              <w:t>* pointer)</w:t>
            </w:r>
          </w:p>
          <w:p w:rsidR="007529D6" w:rsidRPr="00B86A35" w:rsidRDefault="007529D6" w:rsidP="00071645">
            <w:pPr>
              <w:rPr>
                <w:rStyle w:val="TexteC"/>
                <w:lang w:val="en-US"/>
              </w:rPr>
            </w:pPr>
            <w:r w:rsidRPr="00B86A35">
              <w:rPr>
                <w:rStyle w:val="TexteC"/>
                <w:lang w:val="en-US"/>
              </w:rPr>
              <w:t xml:space="preserve">    { </w:t>
            </w:r>
            <w:r w:rsidRPr="00B86A35">
              <w:rPr>
                <w:rStyle w:val="TexteC"/>
                <w:b/>
                <w:lang w:val="en-US"/>
              </w:rPr>
              <w:t>if</w:t>
            </w:r>
            <w:r w:rsidRPr="00B86A35">
              <w:rPr>
                <w:rStyle w:val="TexteC"/>
                <w:lang w:val="en-US"/>
              </w:rPr>
              <w:t xml:space="preserve"> (_pointer &amp;&amp; _pointer != pointer)</w:t>
            </w:r>
          </w:p>
          <w:p w:rsidR="007529D6" w:rsidRPr="00B86A35" w:rsidRDefault="007529D6" w:rsidP="00071645">
            <w:pPr>
              <w:rPr>
                <w:rStyle w:val="TexteC"/>
                <w:lang w:val="en-US"/>
              </w:rPr>
            </w:pPr>
            <w:r w:rsidRPr="00B86A35">
              <w:rPr>
                <w:rStyle w:val="TexteC"/>
                <w:lang w:val="en-US"/>
              </w:rPr>
              <w:t xml:space="preserve">        </w:t>
            </w:r>
            <w:r w:rsidRPr="00B86A35">
              <w:rPr>
                <w:rStyle w:val="TexteC"/>
                <w:b/>
                <w:lang w:val="en-US"/>
              </w:rPr>
              <w:t>delete</w:t>
            </w:r>
            <w:r w:rsidRPr="00B86A35">
              <w:rPr>
                <w:rStyle w:val="TexteC"/>
                <w:lang w:val="en-US"/>
              </w:rPr>
              <w:t xml:space="preserve"> _pointer;</w:t>
            </w:r>
          </w:p>
          <w:p w:rsidR="007529D6" w:rsidRPr="00B86A35" w:rsidRDefault="007529D6" w:rsidP="00071645">
            <w:pPr>
              <w:rPr>
                <w:rStyle w:val="TexteC"/>
                <w:lang w:val="en-US"/>
              </w:rPr>
            </w:pPr>
            <w:r w:rsidRPr="00B86A35">
              <w:rPr>
                <w:rStyle w:val="TexteC"/>
                <w:lang w:val="en-US"/>
              </w:rPr>
              <w:t xml:space="preserve">      _pointer = pointer;</w:t>
            </w:r>
          </w:p>
          <w:p w:rsidR="007529D6" w:rsidRPr="00B86A35" w:rsidRDefault="007529D6" w:rsidP="00071645">
            <w:pPr>
              <w:rPr>
                <w:rStyle w:val="TexteC"/>
                <w:lang w:val="en-US"/>
              </w:rPr>
            </w:pPr>
            <w:r w:rsidRPr="00B86A35">
              <w:rPr>
                <w:rStyle w:val="TexteC"/>
                <w:lang w:val="en-US"/>
              </w:rPr>
              <w:t xml:space="preserve">    }</w:t>
            </w:r>
          </w:p>
          <w:p w:rsidR="007529D6" w:rsidRPr="00D15191" w:rsidRDefault="007529D6" w:rsidP="00071645">
            <w:pPr>
              <w:rPr>
                <w:rStyle w:val="TexteC"/>
                <w:lang w:val="en-US"/>
              </w:rPr>
            </w:pPr>
            <w:r>
              <w:rPr>
                <w:rStyle w:val="TexteC"/>
                <w:lang w:val="en-US"/>
              </w:rPr>
              <w:t>};</w:t>
            </w:r>
          </w:p>
        </w:tc>
        <w:tc>
          <w:tcPr>
            <w:tcW w:w="2571" w:type="dxa"/>
            <w:shd w:val="clear" w:color="auto" w:fill="EAF1DD" w:themeFill="accent3" w:themeFillTint="33"/>
          </w:tcPr>
          <w:p w:rsidR="007529D6" w:rsidRPr="00B86A35" w:rsidRDefault="007529D6" w:rsidP="00071645">
            <w:pPr>
              <w:rPr>
                <w:rStyle w:val="TexteC"/>
                <w:lang w:val="en-US"/>
              </w:rPr>
            </w:pPr>
            <w:r w:rsidRPr="00B86A35">
              <w:rPr>
                <w:rStyle w:val="TexteC"/>
                <w:b/>
                <w:lang w:val="en-US"/>
              </w:rPr>
              <w:t>class</w:t>
            </w:r>
            <w:r w:rsidRPr="00B86A35">
              <w:rPr>
                <w:rStyle w:val="TexteC"/>
                <w:lang w:val="en-US"/>
              </w:rPr>
              <w:t xml:space="preserve"> Foo {</w:t>
            </w:r>
          </w:p>
          <w:p w:rsidR="007529D6" w:rsidRPr="00B86A35" w:rsidRDefault="007529D6" w:rsidP="00071645">
            <w:pPr>
              <w:rPr>
                <w:rStyle w:val="TexteC"/>
                <w:lang w:val="en-US"/>
              </w:rPr>
            </w:pPr>
            <w:r w:rsidRPr="00B86A35">
              <w:rPr>
                <w:rStyle w:val="TexteC"/>
                <w:b/>
                <w:lang w:val="en-US"/>
              </w:rPr>
              <w:t>public</w:t>
            </w:r>
            <w:r w:rsidRPr="00B86A35">
              <w:rPr>
                <w:rStyle w:val="TexteC"/>
                <w:lang w:val="en-US"/>
              </w:rPr>
              <w:t>:</w:t>
            </w:r>
          </w:p>
          <w:p w:rsidR="007529D6" w:rsidRPr="00B86A35" w:rsidRDefault="007529D6" w:rsidP="00071645">
            <w:pPr>
              <w:rPr>
                <w:rStyle w:val="TexteC"/>
                <w:lang w:val="en-US"/>
              </w:rPr>
            </w:pPr>
            <w:r w:rsidRPr="00B86A35">
              <w:rPr>
                <w:rStyle w:val="TexteC"/>
                <w:lang w:val="en-US"/>
              </w:rPr>
              <w:t xml:space="preserve">  </w:t>
            </w:r>
            <w:r w:rsidRPr="00B86A35">
              <w:rPr>
                <w:rStyle w:val="TexteC"/>
                <w:b/>
                <w:lang w:val="en-US"/>
              </w:rPr>
              <w:t>int</w:t>
            </w:r>
            <w:r w:rsidRPr="00B86A35">
              <w:rPr>
                <w:rStyle w:val="TexteC"/>
                <w:lang w:val="en-US"/>
              </w:rPr>
              <w:t xml:space="preserve"> _value;</w:t>
            </w:r>
          </w:p>
          <w:p w:rsidR="007529D6" w:rsidRPr="00B86A35" w:rsidRDefault="007529D6" w:rsidP="00071645">
            <w:pPr>
              <w:rPr>
                <w:rStyle w:val="TexteC"/>
                <w:lang w:val="en-US"/>
              </w:rPr>
            </w:pPr>
            <w:r w:rsidRPr="00B86A35">
              <w:rPr>
                <w:rStyle w:val="TexteC"/>
                <w:lang w:val="en-US"/>
              </w:rPr>
              <w:t>};</w:t>
            </w:r>
          </w:p>
          <w:p w:rsidR="007529D6" w:rsidRPr="00B86A35" w:rsidRDefault="007529D6" w:rsidP="00071645">
            <w:pPr>
              <w:rPr>
                <w:rStyle w:val="TexteC"/>
                <w:lang w:val="en-US"/>
              </w:rPr>
            </w:pPr>
          </w:p>
          <w:p w:rsidR="00C0178C" w:rsidRPr="00C0178C" w:rsidRDefault="00C0178C" w:rsidP="00071645">
            <w:pPr>
              <w:rPr>
                <w:rStyle w:val="TexteC"/>
                <w:lang w:val="en-US"/>
              </w:rPr>
            </w:pPr>
            <w:r>
              <w:rPr>
                <w:rStyle w:val="TexteC"/>
                <w:b/>
                <w:lang w:val="en-US"/>
              </w:rPr>
              <w:t>template</w:t>
            </w:r>
            <w:r>
              <w:rPr>
                <w:rStyle w:val="TexteC"/>
                <w:lang w:val="en-US"/>
              </w:rPr>
              <w:t>&lt;</w:t>
            </w:r>
            <w:r w:rsidRPr="00C0178C">
              <w:rPr>
                <w:rStyle w:val="TexteC"/>
                <w:b/>
                <w:lang w:val="en-US"/>
              </w:rPr>
              <w:t>class</w:t>
            </w:r>
            <w:r>
              <w:rPr>
                <w:rStyle w:val="TexteC"/>
                <w:lang w:val="en-US"/>
              </w:rPr>
              <w:t xml:space="preserve"> T&gt;</w:t>
            </w:r>
          </w:p>
          <w:p w:rsidR="007529D6" w:rsidRPr="00B86A35" w:rsidRDefault="007529D6" w:rsidP="00071645">
            <w:pPr>
              <w:rPr>
                <w:rStyle w:val="TexteC"/>
                <w:lang w:val="en-US"/>
              </w:rPr>
            </w:pPr>
            <w:r w:rsidRPr="00B86A35">
              <w:rPr>
                <w:rStyle w:val="TexteC"/>
                <w:b/>
                <w:lang w:val="en-US"/>
              </w:rPr>
              <w:t>class</w:t>
            </w:r>
            <w:r w:rsidRPr="00B86A35">
              <w:rPr>
                <w:rStyle w:val="TexteC"/>
                <w:lang w:val="en-US"/>
              </w:rPr>
              <w:t xml:space="preserve"> Bar {</w:t>
            </w:r>
          </w:p>
          <w:p w:rsidR="007529D6" w:rsidRPr="00B86A35" w:rsidRDefault="007529D6" w:rsidP="00071645">
            <w:pPr>
              <w:rPr>
                <w:rStyle w:val="TexteC"/>
                <w:lang w:val="en-US"/>
              </w:rPr>
            </w:pPr>
            <w:r w:rsidRPr="00B86A35">
              <w:rPr>
                <w:rStyle w:val="TexteC"/>
                <w:b/>
                <w:lang w:val="en-US"/>
              </w:rPr>
              <w:t>public</w:t>
            </w:r>
            <w:r w:rsidRPr="00B86A35">
              <w:rPr>
                <w:rStyle w:val="TexteC"/>
                <w:lang w:val="en-US"/>
              </w:rPr>
              <w:t>:</w:t>
            </w:r>
          </w:p>
          <w:p w:rsidR="00C0178C" w:rsidRPr="006419AB" w:rsidRDefault="00C0178C" w:rsidP="00C0178C">
            <w:pPr>
              <w:rPr>
                <w:rStyle w:val="TexteC"/>
                <w:lang w:val="en-US"/>
              </w:rPr>
            </w:pPr>
            <w:r w:rsidRPr="006419AB">
              <w:rPr>
                <w:rStyle w:val="TexteC"/>
                <w:lang w:val="en-US"/>
              </w:rPr>
              <w:t xml:space="preserve">  </w:t>
            </w:r>
            <w:r w:rsidRPr="006419AB">
              <w:rPr>
                <w:rStyle w:val="TexteC"/>
                <w:b/>
                <w:lang w:val="en-US"/>
              </w:rPr>
              <w:t>typedef</w:t>
            </w:r>
            <w:r w:rsidRPr="006419AB">
              <w:rPr>
                <w:rStyle w:val="TexteC"/>
                <w:lang w:val="en-US"/>
              </w:rPr>
              <w:t xml:space="preserve"> T Base;</w:t>
            </w:r>
          </w:p>
          <w:p w:rsidR="007529D6" w:rsidRPr="006419AB" w:rsidRDefault="007529D6" w:rsidP="00071645">
            <w:pPr>
              <w:rPr>
                <w:rStyle w:val="TexteC"/>
                <w:lang w:val="en-US"/>
              </w:rPr>
            </w:pPr>
            <w:r w:rsidRPr="006419AB">
              <w:rPr>
                <w:rStyle w:val="TexteC"/>
                <w:lang w:val="en-US"/>
              </w:rPr>
              <w:t xml:space="preserve">  </w:t>
            </w:r>
            <w:r w:rsidRPr="006419AB">
              <w:rPr>
                <w:rStyle w:val="TexteC"/>
                <w:b/>
                <w:lang w:val="en-US"/>
              </w:rPr>
              <w:t>typedef</w:t>
            </w:r>
            <w:r w:rsidRPr="006419AB">
              <w:rPr>
                <w:rStyle w:val="TexteC"/>
                <w:lang w:val="en-US"/>
              </w:rPr>
              <w:t xml:space="preserve"> </w:t>
            </w:r>
            <w:r w:rsidR="00C0178C" w:rsidRPr="006419AB">
              <w:rPr>
                <w:rStyle w:val="TexteC"/>
                <w:lang w:val="en-US"/>
              </w:rPr>
              <w:t>T</w:t>
            </w:r>
            <w:r w:rsidRPr="006419AB">
              <w:rPr>
                <w:rStyle w:val="TexteC"/>
                <w:lang w:val="en-US"/>
              </w:rPr>
              <w:t xml:space="preserve"> </w:t>
            </w:r>
            <w:r w:rsidR="00C0178C" w:rsidRPr="006419AB">
              <w:rPr>
                <w:rStyle w:val="TexteC"/>
                <w:lang w:val="en-US"/>
              </w:rPr>
              <w:t>C</w:t>
            </w:r>
            <w:r w:rsidRPr="006419AB">
              <w:rPr>
                <w:rStyle w:val="TexteC"/>
                <w:lang w:val="en-US"/>
              </w:rPr>
              <w:t>;</w:t>
            </w:r>
          </w:p>
          <w:p w:rsidR="007529D6" w:rsidRPr="006419AB" w:rsidRDefault="007529D6" w:rsidP="00071645">
            <w:pPr>
              <w:rPr>
                <w:rStyle w:val="TexteC"/>
                <w:lang w:val="en-US"/>
              </w:rPr>
            </w:pPr>
            <w:r w:rsidRPr="006419AB">
              <w:rPr>
                <w:rStyle w:val="TexteC"/>
                <w:lang w:val="en-US"/>
              </w:rPr>
              <w:t xml:space="preserve">  </w:t>
            </w:r>
            <w:r w:rsidR="00C0178C" w:rsidRPr="006419AB">
              <w:rPr>
                <w:rStyle w:val="TexteC"/>
                <w:lang w:val="en-US"/>
              </w:rPr>
              <w:t>T</w:t>
            </w:r>
            <w:r w:rsidRPr="006419AB">
              <w:rPr>
                <w:rStyle w:val="TexteC"/>
                <w:lang w:val="en-US"/>
              </w:rPr>
              <w:t>_value;</w:t>
            </w:r>
          </w:p>
          <w:p w:rsidR="007529D6" w:rsidRDefault="007529D6" w:rsidP="00071645">
            <w:pPr>
              <w:rPr>
                <w:rStyle w:val="TexteC"/>
                <w:lang w:val="en-US"/>
              </w:rPr>
            </w:pPr>
            <w:r w:rsidRPr="00B86A35">
              <w:rPr>
                <w:rStyle w:val="TexteC"/>
                <w:lang w:val="en-US"/>
              </w:rPr>
              <w:t>};</w:t>
            </w:r>
          </w:p>
          <w:p w:rsidR="007529D6" w:rsidRPr="00B86A35" w:rsidRDefault="007529D6" w:rsidP="00071645">
            <w:pPr>
              <w:rPr>
                <w:rStyle w:val="TexteC"/>
                <w:lang w:val="en-US"/>
              </w:rPr>
            </w:pPr>
          </w:p>
          <w:p w:rsidR="007529D6" w:rsidRPr="00B86A35" w:rsidRDefault="007529D6" w:rsidP="00071645">
            <w:pPr>
              <w:rPr>
                <w:rStyle w:val="TexteC"/>
                <w:lang w:val="en-US"/>
              </w:rPr>
            </w:pPr>
            <w:r w:rsidRPr="00B86A35">
              <w:rPr>
                <w:rStyle w:val="TexteC"/>
                <w:b/>
                <w:lang w:val="en-US"/>
              </w:rPr>
              <w:t>class</w:t>
            </w:r>
            <w:r w:rsidRPr="00B86A35">
              <w:rPr>
                <w:rStyle w:val="TexteC"/>
                <w:lang w:val="en-US"/>
              </w:rPr>
              <w:t xml:space="preserve"> Bar2 {</w:t>
            </w:r>
          </w:p>
          <w:p w:rsidR="007529D6" w:rsidRPr="00B86A35" w:rsidRDefault="007529D6" w:rsidP="00071645">
            <w:pPr>
              <w:rPr>
                <w:rStyle w:val="TexteC"/>
                <w:lang w:val="en-US"/>
              </w:rPr>
            </w:pPr>
            <w:r w:rsidRPr="00B86A35">
              <w:rPr>
                <w:rStyle w:val="TexteC"/>
                <w:b/>
                <w:lang w:val="en-US"/>
              </w:rPr>
              <w:t>public</w:t>
            </w:r>
            <w:r w:rsidRPr="00B86A35">
              <w:rPr>
                <w:rStyle w:val="TexteC"/>
                <w:lang w:val="en-US"/>
              </w:rPr>
              <w:t>:</w:t>
            </w:r>
          </w:p>
          <w:p w:rsidR="007529D6" w:rsidRPr="00B86A35" w:rsidRDefault="007529D6" w:rsidP="00071645">
            <w:pPr>
              <w:rPr>
                <w:rStyle w:val="TexteC"/>
                <w:lang w:val="en-US"/>
              </w:rPr>
            </w:pPr>
            <w:r w:rsidRPr="00B86A35">
              <w:rPr>
                <w:rStyle w:val="TexteC"/>
                <w:lang w:val="en-US"/>
              </w:rPr>
              <w:t xml:space="preserve">  </w:t>
            </w:r>
            <w:r w:rsidRPr="00B86A35">
              <w:rPr>
                <w:rStyle w:val="TexteC"/>
                <w:b/>
                <w:lang w:val="en-US"/>
              </w:rPr>
              <w:t>int</w:t>
            </w:r>
            <w:r w:rsidRPr="00B86A35">
              <w:rPr>
                <w:rStyle w:val="TexteC"/>
                <w:lang w:val="en-US"/>
              </w:rPr>
              <w:t xml:space="preserve"> _content;</w:t>
            </w:r>
          </w:p>
          <w:p w:rsidR="007529D6" w:rsidRPr="00B86A35" w:rsidRDefault="007529D6" w:rsidP="00071645">
            <w:pPr>
              <w:rPr>
                <w:rStyle w:val="TexteC"/>
                <w:lang w:val="en-US"/>
              </w:rPr>
            </w:pPr>
            <w:r w:rsidRPr="00B86A35">
              <w:rPr>
                <w:rStyle w:val="TexteC"/>
                <w:lang w:val="en-US"/>
              </w:rPr>
              <w:t>};</w:t>
            </w:r>
          </w:p>
        </w:tc>
        <w:tc>
          <w:tcPr>
            <w:tcW w:w="2571" w:type="dxa"/>
            <w:shd w:val="clear" w:color="auto" w:fill="EAF1DD" w:themeFill="accent3" w:themeFillTint="33"/>
          </w:tcPr>
          <w:p w:rsidR="007529D6" w:rsidRPr="00B86A35" w:rsidRDefault="007529D6" w:rsidP="00071645">
            <w:pPr>
              <w:rPr>
                <w:rStyle w:val="TexteC"/>
                <w:lang w:val="en-US"/>
              </w:rPr>
            </w:pPr>
            <w:r w:rsidRPr="00B86A35">
              <w:rPr>
                <w:rStyle w:val="TexteC"/>
                <w:b/>
                <w:lang w:val="en-US"/>
              </w:rPr>
              <w:t>int</w:t>
            </w:r>
            <w:r w:rsidRPr="00B86A35">
              <w:rPr>
                <w:rStyle w:val="TexteC"/>
                <w:lang w:val="en-US"/>
              </w:rPr>
              <w:t xml:space="preserve"> main() {</w:t>
            </w:r>
          </w:p>
          <w:p w:rsidR="007529D6" w:rsidRPr="00B86A35" w:rsidRDefault="007529D6" w:rsidP="00071645">
            <w:pPr>
              <w:rPr>
                <w:rStyle w:val="TexteC"/>
                <w:lang w:val="en-US"/>
              </w:rPr>
            </w:pPr>
            <w:r w:rsidRPr="00B86A35">
              <w:rPr>
                <w:rStyle w:val="TexteC"/>
                <w:lang w:val="en-US"/>
              </w:rPr>
              <w:t xml:space="preserve">  X&lt;Foo, Bar</w:t>
            </w:r>
            <w:r w:rsidR="00C0178C">
              <w:rPr>
                <w:rStyle w:val="TexteC"/>
                <w:lang w:val="en-US"/>
              </w:rPr>
              <w:t>&lt;</w:t>
            </w:r>
            <w:r w:rsidRPr="00B86A35">
              <w:rPr>
                <w:rStyle w:val="TexteC"/>
                <w:lang w:val="en-US"/>
              </w:rPr>
              <w:t>Bar2</w:t>
            </w:r>
            <w:r w:rsidR="00C0178C">
              <w:rPr>
                <w:rStyle w:val="TexteC"/>
                <w:lang w:val="en-US"/>
              </w:rPr>
              <w:t xml:space="preserve">&gt; </w:t>
            </w:r>
            <w:r w:rsidRPr="00B86A35">
              <w:rPr>
                <w:rStyle w:val="TexteC"/>
                <w:lang w:val="en-US"/>
              </w:rPr>
              <w:t>&gt; x;</w:t>
            </w:r>
          </w:p>
          <w:p w:rsidR="007529D6" w:rsidRPr="00B86A35" w:rsidRDefault="007529D6" w:rsidP="00071645">
            <w:pPr>
              <w:rPr>
                <w:rStyle w:val="TexteC"/>
                <w:lang w:val="en-US"/>
              </w:rPr>
            </w:pPr>
            <w:r w:rsidRPr="00B86A35">
              <w:rPr>
                <w:rStyle w:val="TexteC"/>
                <w:lang w:val="en-US"/>
              </w:rPr>
              <w:t xml:space="preserve">  </w:t>
            </w:r>
            <w:r w:rsidRPr="00B86A35">
              <w:rPr>
                <w:rStyle w:val="TexteC"/>
                <w:b/>
                <w:lang w:val="en-US"/>
              </w:rPr>
              <w:t>return</w:t>
            </w:r>
            <w:r w:rsidRPr="00B86A35">
              <w:rPr>
                <w:rStyle w:val="TexteC"/>
                <w:lang w:val="en-US"/>
              </w:rPr>
              <w:t xml:space="preserve"> 0;</w:t>
            </w:r>
          </w:p>
          <w:p w:rsidR="007529D6" w:rsidRPr="00B86A35" w:rsidRDefault="007529D6" w:rsidP="00071645">
            <w:pPr>
              <w:rPr>
                <w:rStyle w:val="TexteC"/>
                <w:lang w:val="en-US"/>
              </w:rPr>
            </w:pPr>
            <w:r w:rsidRPr="00B86A35">
              <w:rPr>
                <w:rStyle w:val="TexteC"/>
                <w:lang w:val="en-US"/>
              </w:rPr>
              <w:t>}</w:t>
            </w:r>
          </w:p>
          <w:p w:rsidR="007529D6" w:rsidRDefault="007529D6" w:rsidP="00C0178C">
            <w:pPr>
              <w:keepNext/>
              <w:rPr>
                <w:rStyle w:val="TexteC"/>
                <w:b/>
                <w:lang w:val="en-US"/>
              </w:rPr>
            </w:pPr>
          </w:p>
        </w:tc>
      </w:tr>
    </w:tbl>
    <w:p w:rsidR="007529D6" w:rsidRPr="0082321F" w:rsidRDefault="00C0178C" w:rsidP="00C0178C">
      <w:pPr>
        <w:pStyle w:val="Lgende"/>
        <w:jc w:val="center"/>
        <w:rPr>
          <w:lang w:val="en-US"/>
        </w:rPr>
      </w:pPr>
      <w:bookmarkStart w:id="8" w:name="_Ref371594341"/>
      <w:bookmarkStart w:id="9" w:name="_Ref371594354"/>
      <w:r w:rsidRPr="00C0178C">
        <w:rPr>
          <w:lang w:val="en-US"/>
        </w:rPr>
        <w:t xml:space="preserve">Figure </w:t>
      </w:r>
      <w:r>
        <w:fldChar w:fldCharType="begin"/>
      </w:r>
      <w:r w:rsidRPr="00C0178C">
        <w:rPr>
          <w:lang w:val="en-US"/>
        </w:rPr>
        <w:instrText xml:space="preserve"> SEQ Figure \* ARABIC </w:instrText>
      </w:r>
      <w:r>
        <w:fldChar w:fldCharType="separate"/>
      </w:r>
      <w:r w:rsidR="00907C72">
        <w:rPr>
          <w:noProof/>
          <w:lang w:val="en-US"/>
        </w:rPr>
        <w:t>5</w:t>
      </w:r>
      <w:r>
        <w:fldChar w:fldCharType="end"/>
      </w:r>
      <w:bookmarkEnd w:id="8"/>
      <w:r w:rsidRPr="00C0178C">
        <w:rPr>
          <w:noProof/>
          <w:lang w:val="en-US"/>
        </w:rPr>
        <w:t xml:space="preserve">: variation for the </w:t>
      </w:r>
      <w:r>
        <w:rPr>
          <w:noProof/>
        </w:rPr>
        <w:fldChar w:fldCharType="begin"/>
      </w:r>
      <w:r w:rsidRPr="00C0178C">
        <w:rPr>
          <w:noProof/>
          <w:lang w:val="en-US"/>
        </w:rPr>
        <w:instrText xml:space="preserve"> REF _Ref369529468 \h </w:instrText>
      </w:r>
      <w:r>
        <w:rPr>
          <w:noProof/>
        </w:rPr>
      </w:r>
      <w:r>
        <w:rPr>
          <w:noProof/>
        </w:rPr>
        <w:fldChar w:fldCharType="separate"/>
      </w:r>
      <w:r w:rsidR="00907C72" w:rsidRPr="00205CBD">
        <w:rPr>
          <w:lang w:val="en-US"/>
        </w:rPr>
        <w:t xml:space="preserve">Figure </w:t>
      </w:r>
      <w:r w:rsidR="00907C72">
        <w:rPr>
          <w:noProof/>
          <w:lang w:val="en-US"/>
        </w:rPr>
        <w:t>3</w:t>
      </w:r>
      <w:r>
        <w:rPr>
          <w:noProof/>
        </w:rPr>
        <w:fldChar w:fldCharType="end"/>
      </w:r>
      <w:r w:rsidRPr="00C0178C">
        <w:rPr>
          <w:noProof/>
          <w:lang w:val="en-US"/>
        </w:rPr>
        <w:t xml:space="preserve"> example</w:t>
      </w:r>
      <w:bookmarkEnd w:id="9"/>
    </w:p>
    <w:p w:rsidR="004A2FFC" w:rsidRDefault="004A2FFC" w:rsidP="004A2FFC">
      <w:pPr>
        <w:rPr>
          <w:lang w:val="en-US"/>
        </w:rPr>
      </w:pPr>
      <w:r>
        <w:rPr>
          <w:lang w:val="en-US"/>
        </w:rPr>
        <w:t xml:space="preserve">On this example, the next figure describes the evolution of the </w:t>
      </w:r>
      <w:r w:rsidRPr="00C0178C">
        <w:rPr>
          <w:rStyle w:val="LienClasseC"/>
          <w:lang w:val="en-US"/>
        </w:rPr>
        <w:t>VisitTable</w:t>
      </w:r>
      <w:r>
        <w:rPr>
          <w:lang w:val="en-US"/>
        </w:rPr>
        <w:t xml:space="preserve"> during the visit of clang declarations. At the end of the algorithm </w:t>
      </w:r>
      <w:r w:rsidRPr="004E6323">
        <w:rPr>
          <w:rStyle w:val="LienClasseC"/>
          <w:lang w:val="en-US"/>
        </w:rPr>
        <w:t>VisitTable</w:t>
      </w:r>
      <w:r w:rsidRPr="004E6323">
        <w:rPr>
          <w:rStyle w:val="TexteC"/>
          <w:lang w:val="en-US"/>
        </w:rPr>
        <w:t>::</w:t>
      </w:r>
      <w:r w:rsidRPr="004E6323">
        <w:rPr>
          <w:rStyle w:val="LienMthode"/>
          <w:lang w:val="en-US"/>
        </w:rPr>
        <w:t>isComplete</w:t>
      </w:r>
      <w:r>
        <w:rPr>
          <w:lang w:val="en-US"/>
        </w:rPr>
        <w:t xml:space="preserve"> also returns </w:t>
      </w:r>
      <w:r w:rsidRPr="004E6323">
        <w:rPr>
          <w:rStyle w:val="TexteC"/>
          <w:b/>
          <w:lang w:val="en-US"/>
        </w:rPr>
        <w:t>true</w:t>
      </w:r>
      <w:r>
        <w:rPr>
          <w:lang w:val="en-US"/>
        </w:rPr>
        <w:t>: all clang declarations have produced their Cabs corresponding.</w:t>
      </w:r>
    </w:p>
    <w:p w:rsidR="004A2FFC" w:rsidRDefault="004A2FFC" w:rsidP="004A2FFC">
      <w:pPr>
        <w:rPr>
          <w:lang w:val="en-US"/>
        </w:rPr>
      </w:pPr>
    </w:p>
    <w:p w:rsidR="004A2FFC" w:rsidRDefault="004A2FFC" w:rsidP="004A2FFC">
      <w:pPr>
        <w:jc w:val="center"/>
        <w:rPr>
          <w:lang w:val="en-US"/>
        </w:rPr>
      </w:pPr>
      <w:r>
        <w:rPr>
          <w:noProof/>
        </w:rPr>
        <w:drawing>
          <wp:inline distT="0" distB="0" distL="0" distR="0" wp14:anchorId="55444D51" wp14:editId="3856F225">
            <wp:extent cx="5991225" cy="12477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91225" cy="1247775"/>
                    </a:xfrm>
                    <a:prstGeom prst="rect">
                      <a:avLst/>
                    </a:prstGeom>
                    <a:noFill/>
                    <a:ln>
                      <a:noFill/>
                    </a:ln>
                  </pic:spPr>
                </pic:pic>
              </a:graphicData>
            </a:graphic>
          </wp:inline>
        </w:drawing>
      </w:r>
    </w:p>
    <w:p w:rsidR="004A2FFC" w:rsidRDefault="004A2FFC" w:rsidP="004A2FFC">
      <w:pPr>
        <w:jc w:val="center"/>
        <w:rPr>
          <w:lang w:val="en-US"/>
        </w:rPr>
      </w:pPr>
      <w:r>
        <w:rPr>
          <w:noProof/>
        </w:rPr>
        <w:lastRenderedPageBreak/>
        <w:drawing>
          <wp:inline distT="0" distB="0" distL="0" distR="0" wp14:anchorId="7A94477C" wp14:editId="25875C48">
            <wp:extent cx="5991225" cy="17811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91225" cy="1781175"/>
                    </a:xfrm>
                    <a:prstGeom prst="rect">
                      <a:avLst/>
                    </a:prstGeom>
                    <a:noFill/>
                    <a:ln>
                      <a:noFill/>
                    </a:ln>
                  </pic:spPr>
                </pic:pic>
              </a:graphicData>
            </a:graphic>
          </wp:inline>
        </w:drawing>
      </w:r>
    </w:p>
    <w:p w:rsidR="008A1AEF" w:rsidRPr="005410B7" w:rsidRDefault="00826945">
      <w:pPr>
        <w:pStyle w:val="SectionClasse"/>
        <w:rPr>
          <w:rStyle w:val="LienClasseC"/>
          <w:lang w:val="en-US"/>
        </w:rPr>
      </w:pPr>
      <w:r w:rsidRPr="005410B7">
        <w:rPr>
          <w:lang w:val="en-US"/>
        </w:rPr>
        <w:t>The class</w:t>
      </w:r>
      <w:r w:rsidR="004C3E94" w:rsidRPr="005410B7">
        <w:rPr>
          <w:lang w:val="en-US"/>
        </w:rPr>
        <w:t xml:space="preserve"> </w:t>
      </w:r>
      <w:r w:rsidR="00D56394">
        <w:rPr>
          <w:rStyle w:val="LienClasseC"/>
          <w:lang w:val="en-US"/>
        </w:rPr>
        <w:t>KeyInfo</w:t>
      </w:r>
    </w:p>
    <w:p w:rsidR="00721559" w:rsidRDefault="00995A55" w:rsidP="00721559">
      <w:pPr>
        <w:rPr>
          <w:lang w:val="en-US"/>
        </w:rPr>
      </w:pPr>
      <w:r w:rsidRPr="005410B7">
        <w:rPr>
          <w:lang w:val="en-US"/>
        </w:rPr>
        <w:t xml:space="preserve">The class </w:t>
      </w:r>
      <w:r w:rsidR="00721559">
        <w:rPr>
          <w:rStyle w:val="LienClasseC"/>
          <w:lang w:val="en-US"/>
        </w:rPr>
        <w:t>KeyInfo</w:t>
      </w:r>
      <w:r w:rsidRPr="005410B7">
        <w:rPr>
          <w:lang w:val="en-US"/>
        </w:rPr>
        <w:t xml:space="preserve"> is </w:t>
      </w:r>
      <w:r w:rsidR="00721559">
        <w:rPr>
          <w:lang w:val="en-US"/>
        </w:rPr>
        <w:t xml:space="preserve">a virtual base class summarizing the visit info available for a </w:t>
      </w:r>
      <w:r w:rsidR="00721559" w:rsidRPr="00AE6762">
        <w:rPr>
          <w:rStyle w:val="LienUnit"/>
          <w:lang w:val="en-US"/>
        </w:rPr>
        <w:t>clang</w:t>
      </w:r>
      <w:r w:rsidR="00721559" w:rsidRPr="00AE6762">
        <w:rPr>
          <w:rStyle w:val="TexteC"/>
          <w:lang w:val="en-US"/>
        </w:rPr>
        <w:t>::</w:t>
      </w:r>
      <w:r w:rsidR="00721559" w:rsidRPr="00AE6762">
        <w:rPr>
          <w:rStyle w:val="LienClasseC"/>
          <w:lang w:val="en-US"/>
        </w:rPr>
        <w:t>Decl</w:t>
      </w:r>
      <w:r w:rsidR="00721559">
        <w:rPr>
          <w:lang w:val="en-US"/>
        </w:rPr>
        <w:t xml:space="preserve">. </w:t>
      </w:r>
      <w:r w:rsidR="00AE6762">
        <w:rPr>
          <w:lang w:val="en-US"/>
        </w:rPr>
        <w:t xml:space="preserve">As it is preferable to keep the key available from the </w:t>
      </w:r>
      <w:r w:rsidR="00AE6762" w:rsidRPr="00AE6762">
        <w:rPr>
          <w:rStyle w:val="LienClasseC"/>
          <w:lang w:val="en-US"/>
        </w:rPr>
        <w:t>KeyInfo</w:t>
      </w:r>
      <w:r w:rsidR="00AE6762">
        <w:rPr>
          <w:lang w:val="en-US"/>
        </w:rPr>
        <w:t xml:space="preserve">, we use the container </w:t>
      </w:r>
      <w:proofErr w:type="spellStart"/>
      <w:r w:rsidR="00D376A3" w:rsidRPr="00AE6762">
        <w:rPr>
          <w:rStyle w:val="LienUnit"/>
          <w:lang w:val="en-US"/>
        </w:rPr>
        <w:t>std</w:t>
      </w:r>
      <w:proofErr w:type="spellEnd"/>
      <w:r w:rsidR="00D376A3" w:rsidRPr="00AE6762">
        <w:rPr>
          <w:rStyle w:val="TexteC"/>
          <w:lang w:val="en-US"/>
        </w:rPr>
        <w:t>::</w:t>
      </w:r>
      <w:r w:rsidR="00D376A3" w:rsidRPr="00AE6762">
        <w:rPr>
          <w:rStyle w:val="LienClasseC"/>
          <w:lang w:val="en-US"/>
        </w:rPr>
        <w:t>set</w:t>
      </w:r>
      <w:r w:rsidR="00AE6762" w:rsidRPr="00AE6762">
        <w:rPr>
          <w:rStyle w:val="TexteC"/>
          <w:lang w:val="en-US"/>
        </w:rPr>
        <w:t>&lt;</w:t>
      </w:r>
      <w:r w:rsidR="00AE6762" w:rsidRPr="00AE6762">
        <w:rPr>
          <w:rStyle w:val="LienClasseC"/>
          <w:lang w:val="en-US"/>
        </w:rPr>
        <w:t>KeyInfo</w:t>
      </w:r>
      <w:r w:rsidR="00AE6762" w:rsidRPr="00AE6762">
        <w:rPr>
          <w:rStyle w:val="TexteC"/>
          <w:lang w:val="en-US"/>
        </w:rPr>
        <w:t>*&gt;</w:t>
      </w:r>
      <w:r w:rsidR="00AE6762">
        <w:rPr>
          <w:lang w:val="en-US"/>
        </w:rPr>
        <w:t xml:space="preserve"> to register the information in the table.</w:t>
      </w:r>
    </w:p>
    <w:p w:rsidR="00AE6762" w:rsidRDefault="00AE6762" w:rsidP="00721559">
      <w:pPr>
        <w:rPr>
          <w:lang w:val="en-US"/>
        </w:rPr>
      </w:pPr>
      <w:r>
        <w:rPr>
          <w:lang w:val="en-US"/>
        </w:rPr>
        <w:t xml:space="preserve">A </w:t>
      </w:r>
      <w:r w:rsidRPr="00AE6762">
        <w:rPr>
          <w:rStyle w:val="LienClasseC"/>
          <w:lang w:val="en-US"/>
        </w:rPr>
        <w:t>KeyInfo</w:t>
      </w:r>
      <w:r>
        <w:rPr>
          <w:lang w:val="en-US"/>
        </w:rPr>
        <w:t xml:space="preserve"> entry represents an encountered name. If just the name is encountered, then the </w:t>
      </w:r>
      <w:r w:rsidRPr="00C21784">
        <w:rPr>
          <w:rStyle w:val="LienClasseC"/>
          <w:lang w:val="en-US"/>
        </w:rPr>
        <w:t>KeyInfo</w:t>
      </w:r>
      <w:r>
        <w:rPr>
          <w:lang w:val="en-US"/>
        </w:rPr>
        <w:t xml:space="preserve"> should be a </w:t>
      </w:r>
      <w:r w:rsidRPr="00C21784">
        <w:rPr>
          <w:rStyle w:val="LienClasseC"/>
          <w:lang w:val="en-US"/>
        </w:rPr>
        <w:t>MissingDecl</w:t>
      </w:r>
      <w:r>
        <w:rPr>
          <w:lang w:val="en-US"/>
        </w:rPr>
        <w:t>.</w:t>
      </w:r>
    </w:p>
    <w:p w:rsidR="00AE6762" w:rsidRPr="005410B7" w:rsidRDefault="00AE6762" w:rsidP="00AE6762">
      <w:pPr>
        <w:rPr>
          <w:lang w:val="en-US"/>
        </w:rPr>
      </w:pPr>
      <w:r>
        <w:rPr>
          <w:lang w:val="en-US"/>
        </w:rPr>
        <w:t xml:space="preserve">If the declaration is visited and if the generation has occurred, then the entry is actually a </w:t>
      </w:r>
      <w:r w:rsidRPr="00AE6762">
        <w:rPr>
          <w:rStyle w:val="LienClasseC"/>
          <w:lang w:val="en-US"/>
        </w:rPr>
        <w:t>KeyInfo</w:t>
      </w:r>
      <w:r>
        <w:rPr>
          <w:lang w:val="en-US"/>
        </w:rPr>
        <w:t>.</w:t>
      </w:r>
    </w:p>
    <w:p w:rsidR="00AE6762" w:rsidRDefault="00AE6762" w:rsidP="00721559">
      <w:pPr>
        <w:rPr>
          <w:lang w:val="en-US"/>
        </w:rPr>
      </w:pPr>
      <w:r>
        <w:rPr>
          <w:lang w:val="en-US"/>
        </w:rPr>
        <w:t xml:space="preserve">If the declaration is visited and if some declarations are missing for its generation then the entry is either a </w:t>
      </w:r>
      <w:r>
        <w:rPr>
          <w:rStyle w:val="LienClasseC"/>
          <w:lang w:val="en-US"/>
        </w:rPr>
        <w:t>MissingClassGeneration</w:t>
      </w:r>
      <w:r>
        <w:rPr>
          <w:lang w:val="en-US"/>
        </w:rPr>
        <w:t xml:space="preserve"> or a </w:t>
      </w:r>
      <w:r w:rsidRPr="00AE6762">
        <w:rPr>
          <w:rStyle w:val="LienClasseC"/>
          <w:lang w:val="en-US"/>
        </w:rPr>
        <w:t>MissingFunctionGeneration</w:t>
      </w:r>
      <w:r>
        <w:rPr>
          <w:lang w:val="en-US"/>
        </w:rPr>
        <w:t>.</w:t>
      </w:r>
    </w:p>
    <w:p w:rsidR="00EF7B1B" w:rsidRDefault="00EF7B1B" w:rsidP="00721559">
      <w:pPr>
        <w:rPr>
          <w:lang w:val="en-US"/>
        </w:rPr>
      </w:pPr>
    </w:p>
    <w:p w:rsidR="00EF7B1B" w:rsidRDefault="00EF7B1B" w:rsidP="00721559">
      <w:pPr>
        <w:rPr>
          <w:lang w:val="en-US"/>
        </w:rPr>
      </w:pPr>
      <w:r>
        <w:rPr>
          <w:lang w:val="en-US"/>
        </w:rPr>
        <w:t xml:space="preserve">The inheritance graph of this </w:t>
      </w:r>
      <w:r w:rsidR="00212A41">
        <w:rPr>
          <w:lang w:val="en-US"/>
        </w:rPr>
        <w:t>class</w:t>
      </w:r>
      <w:r>
        <w:rPr>
          <w:lang w:val="en-US"/>
        </w:rPr>
        <w:t xml:space="preserve"> is defined as following.</w:t>
      </w:r>
    </w:p>
    <w:p w:rsidR="00EF7B1B" w:rsidRDefault="005B0794" w:rsidP="00EF7B1B">
      <w:pPr>
        <w:jc w:val="center"/>
        <w:rPr>
          <w:lang w:val="en-US"/>
        </w:rPr>
      </w:pPr>
      <w:r>
        <w:rPr>
          <w:noProof/>
        </w:rPr>
        <w:drawing>
          <wp:inline distT="0" distB="0" distL="0" distR="0" wp14:anchorId="54EBEFED" wp14:editId="7A6032A8">
            <wp:extent cx="5638800" cy="12763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38800" cy="1276350"/>
                    </a:xfrm>
                    <a:prstGeom prst="rect">
                      <a:avLst/>
                    </a:prstGeom>
                    <a:noFill/>
                    <a:ln>
                      <a:noFill/>
                    </a:ln>
                  </pic:spPr>
                </pic:pic>
              </a:graphicData>
            </a:graphic>
          </wp:inline>
        </w:drawing>
      </w:r>
    </w:p>
    <w:p w:rsidR="00205CBD" w:rsidRDefault="00205CBD" w:rsidP="00205CBD">
      <w:pPr>
        <w:rPr>
          <w:lang w:val="en-US"/>
        </w:rPr>
      </w:pPr>
      <w:r>
        <w:rPr>
          <w:lang w:val="en-US"/>
        </w:rPr>
        <w:t>On the “</w:t>
      </w:r>
      <w:r>
        <w:rPr>
          <w:lang w:val="en-US"/>
        </w:rPr>
        <w:fldChar w:fldCharType="begin"/>
      </w:r>
      <w:r>
        <w:rPr>
          <w:lang w:val="en-US"/>
        </w:rPr>
        <w:instrText xml:space="preserve"> REF _Ref369504626 \h </w:instrText>
      </w:r>
      <w:r>
        <w:rPr>
          <w:lang w:val="en-US"/>
        </w:rPr>
      </w:r>
      <w:r>
        <w:rPr>
          <w:lang w:val="en-US"/>
        </w:rPr>
        <w:fldChar w:fldCharType="separate"/>
      </w:r>
      <w:r w:rsidR="00907C72" w:rsidRPr="00205CBD">
        <w:rPr>
          <w:lang w:val="en-US"/>
        </w:rPr>
        <w:t xml:space="preserve">Figure </w:t>
      </w:r>
      <w:r w:rsidR="00907C72">
        <w:rPr>
          <w:noProof/>
          <w:lang w:val="en-US"/>
        </w:rPr>
        <w:t>3</w:t>
      </w:r>
      <w:r w:rsidR="00907C72" w:rsidRPr="00205CBD">
        <w:rPr>
          <w:lang w:val="en-US"/>
        </w:rPr>
        <w:t>: simple example of template code</w:t>
      </w:r>
      <w:r>
        <w:rPr>
          <w:lang w:val="en-US"/>
        </w:rPr>
        <w:fldChar w:fldCharType="end"/>
      </w:r>
      <w:r>
        <w:rPr>
          <w:lang w:val="en-US"/>
        </w:rPr>
        <w:t xml:space="preserve">”, the visit of class </w:t>
      </w:r>
      <w:r w:rsidRPr="00205CBD">
        <w:rPr>
          <w:rStyle w:val="TexteC"/>
          <w:lang w:val="en-US"/>
        </w:rPr>
        <w:t>Foo</w:t>
      </w:r>
      <w:r>
        <w:rPr>
          <w:lang w:val="en-US"/>
        </w:rPr>
        <w:t xml:space="preserve"> creates a pure </w:t>
      </w:r>
      <w:r w:rsidRPr="00205CBD">
        <w:rPr>
          <w:rStyle w:val="LienClasseC"/>
          <w:lang w:val="en-US"/>
        </w:rPr>
        <w:t>KeyInfo</w:t>
      </w:r>
      <w:r>
        <w:rPr>
          <w:lang w:val="en-US"/>
        </w:rPr>
        <w:t xml:space="preserve"> whereas the visit of </w:t>
      </w:r>
      <w:r w:rsidRPr="00205CBD">
        <w:rPr>
          <w:rStyle w:val="TexteC"/>
          <w:lang w:val="en-US"/>
        </w:rPr>
        <w:t>X</w:t>
      </w:r>
      <w:r>
        <w:rPr>
          <w:lang w:val="en-US"/>
        </w:rPr>
        <w:t xml:space="preserve"> creates a </w:t>
      </w:r>
      <w:r w:rsidRPr="00205CBD">
        <w:rPr>
          <w:rStyle w:val="LienClasseC"/>
          <w:lang w:val="en-US"/>
        </w:rPr>
        <w:t>MissingClassGeneration</w:t>
      </w:r>
      <w:r>
        <w:rPr>
          <w:lang w:val="en-US"/>
        </w:rPr>
        <w:t xml:space="preserve"> that is automatically translated into a pure </w:t>
      </w:r>
      <w:r w:rsidRPr="00205CBD">
        <w:rPr>
          <w:rStyle w:val="LienClasseC"/>
          <w:lang w:val="en-US"/>
        </w:rPr>
        <w:t>KeyInfo</w:t>
      </w:r>
      <w:r>
        <w:rPr>
          <w:lang w:val="en-US"/>
        </w:rPr>
        <w:t xml:space="preserve"> after the visit of </w:t>
      </w:r>
      <w:r w:rsidRPr="00931D9F">
        <w:rPr>
          <w:rStyle w:val="TexteC"/>
          <w:lang w:val="en-US"/>
        </w:rPr>
        <w:t>Bar</w:t>
      </w:r>
      <w:r>
        <w:rPr>
          <w:lang w:val="en-US"/>
        </w:rPr>
        <w:t>.</w:t>
      </w:r>
    </w:p>
    <w:p w:rsidR="00063696" w:rsidRPr="00063696" w:rsidRDefault="00063696" w:rsidP="00063696">
      <w:pPr>
        <w:pStyle w:val="SectionChamps"/>
        <w:rPr>
          <w:rStyle w:val="LienClasseC"/>
          <w:lang w:val="en-US"/>
        </w:rPr>
      </w:pPr>
      <w:r>
        <w:rPr>
          <w:lang w:val="en-US"/>
        </w:rPr>
        <w:t xml:space="preserve">Fields of the class </w:t>
      </w:r>
      <w:r w:rsidRPr="00063696">
        <w:rPr>
          <w:rStyle w:val="LienClasseC"/>
          <w:lang w:val="en-US"/>
        </w:rPr>
        <w:t>KeyInfo</w:t>
      </w:r>
    </w:p>
    <w:p w:rsidR="00063696" w:rsidRDefault="00063696" w:rsidP="00063696">
      <w:pPr>
        <w:pStyle w:val="EntteChamps"/>
        <w:rPr>
          <w:lang w:val="en-US"/>
        </w:rPr>
      </w:pPr>
      <w:r w:rsidRPr="00F01799">
        <w:rPr>
          <w:b/>
          <w:bCs/>
          <w:lang w:val="en-US"/>
        </w:rPr>
        <w:t>const</w:t>
      </w:r>
      <w:r w:rsidRPr="00F01799">
        <w:rPr>
          <w:lang w:val="en-US"/>
        </w:rPr>
        <w:t xml:space="preserve"> </w:t>
      </w:r>
      <w:r w:rsidRPr="00063696">
        <w:rPr>
          <w:rStyle w:val="LienUnit"/>
          <w:lang w:val="en-US"/>
        </w:rPr>
        <w:t>clang</w:t>
      </w:r>
      <w:r w:rsidRPr="00F01799">
        <w:rPr>
          <w:lang w:val="en-US"/>
        </w:rPr>
        <w:t>::</w:t>
      </w:r>
      <w:r w:rsidRPr="00063696">
        <w:rPr>
          <w:rStyle w:val="LienClasseC"/>
          <w:lang w:val="en-US"/>
        </w:rPr>
        <w:t>Decl</w:t>
      </w:r>
      <w:r w:rsidRPr="00F01799">
        <w:rPr>
          <w:lang w:val="en-US"/>
        </w:rPr>
        <w:t xml:space="preserve">* </w:t>
      </w:r>
      <w:r w:rsidRPr="00063696">
        <w:rPr>
          <w:rStyle w:val="DfinitionChamps"/>
          <w:lang w:val="en-US"/>
        </w:rPr>
        <w:t>_key</w:t>
      </w:r>
      <w:r w:rsidRPr="00F01799">
        <w:rPr>
          <w:lang w:val="en-US"/>
        </w:rPr>
        <w:t>;</w:t>
      </w:r>
    </w:p>
    <w:p w:rsidR="00063696" w:rsidRPr="00063696" w:rsidRDefault="00063696" w:rsidP="00063696">
      <w:pPr>
        <w:pStyle w:val="NormalDef"/>
        <w:rPr>
          <w:lang w:val="en-US"/>
        </w:rPr>
      </w:pPr>
      <w:r>
        <w:rPr>
          <w:lang w:val="en-US"/>
        </w:rPr>
        <w:t xml:space="preserve">This field represents the clang declaration that has been visited or the clang declaration we are waiting for its visit. This key is used to sort the </w:t>
      </w:r>
      <w:r w:rsidRPr="00063696">
        <w:rPr>
          <w:rStyle w:val="LienClasseC"/>
          <w:lang w:val="en-US"/>
        </w:rPr>
        <w:t>KeyInfo</w:t>
      </w:r>
      <w:r>
        <w:rPr>
          <w:lang w:val="en-US"/>
        </w:rPr>
        <w:t xml:space="preserve"> within the class </w:t>
      </w:r>
      <w:r w:rsidRPr="00063696">
        <w:rPr>
          <w:rStyle w:val="LienClasseC"/>
          <w:lang w:val="en-US"/>
        </w:rPr>
        <w:t>VisitTable</w:t>
      </w:r>
      <w:r>
        <w:rPr>
          <w:lang w:val="en-US"/>
        </w:rPr>
        <w:t xml:space="preserve">. The properties we are looking for is the uniqueness of the key in the table and quick search function. That is why a sort based on pointer is sufficient even it is non-deterministic across different compilations. This key is not </w:t>
      </w:r>
      <w:r w:rsidRPr="00C21784">
        <w:rPr>
          <w:rStyle w:val="TexteC"/>
          <w:b/>
          <w:lang w:val="en-US"/>
        </w:rPr>
        <w:t>nullptr</w:t>
      </w:r>
      <w:r>
        <w:rPr>
          <w:lang w:val="en-US"/>
        </w:rPr>
        <w:t>.</w:t>
      </w:r>
    </w:p>
    <w:p w:rsidR="00EF7B1B" w:rsidRDefault="00EF7B1B" w:rsidP="00EF7B1B">
      <w:pPr>
        <w:pStyle w:val="SectionDclarationClasse"/>
        <w:rPr>
          <w:rStyle w:val="LienClasseC"/>
          <w:lang w:val="en-US"/>
        </w:rPr>
      </w:pPr>
      <w:r>
        <w:rPr>
          <w:lang w:val="en-US"/>
        </w:rPr>
        <w:t xml:space="preserve">Declaration of the class </w:t>
      </w:r>
      <w:r w:rsidRPr="00EF7B1B">
        <w:rPr>
          <w:rStyle w:val="LienClasseC"/>
          <w:lang w:val="en-US"/>
        </w:rPr>
        <w:t>KeyInfo</w:t>
      </w:r>
    </w:p>
    <w:p w:rsidR="00F01799" w:rsidRPr="00F01799" w:rsidRDefault="00F01799" w:rsidP="00F01799">
      <w:pPr>
        <w:pStyle w:val="Dclarationdeclasse"/>
        <w:rPr>
          <w:lang w:val="en-US"/>
        </w:rPr>
      </w:pPr>
      <w:r w:rsidRPr="00F01799">
        <w:rPr>
          <w:b/>
          <w:bCs/>
          <w:lang w:val="en-US"/>
        </w:rPr>
        <w:t>class</w:t>
      </w:r>
      <w:r w:rsidRPr="00F01799">
        <w:rPr>
          <w:lang w:val="en-US"/>
        </w:rPr>
        <w:t xml:space="preserve"> </w:t>
      </w:r>
      <w:r w:rsidRPr="00C21784">
        <w:rPr>
          <w:rStyle w:val="DfinitionClasse"/>
          <w:lang w:val="en-US"/>
        </w:rPr>
        <w:t>KeyInfo</w:t>
      </w:r>
      <w:r w:rsidRPr="00F01799">
        <w:rPr>
          <w:lang w:val="en-US"/>
        </w:rPr>
        <w:t xml:space="preserve"> {</w:t>
      </w:r>
    </w:p>
    <w:p w:rsidR="00F01799" w:rsidRPr="00F01799" w:rsidRDefault="00F01799" w:rsidP="00F01799">
      <w:pPr>
        <w:pStyle w:val="Dclarationdeclasse"/>
        <w:rPr>
          <w:lang w:val="en-US"/>
        </w:rPr>
      </w:pPr>
      <w:r w:rsidRPr="00F01799">
        <w:rPr>
          <w:b/>
          <w:bCs/>
          <w:lang w:val="en-US"/>
        </w:rPr>
        <w:t>private</w:t>
      </w:r>
      <w:r w:rsidRPr="00F01799">
        <w:rPr>
          <w:lang w:val="en-US"/>
        </w:rPr>
        <w:t>:</w:t>
      </w:r>
    </w:p>
    <w:p w:rsidR="00F01799" w:rsidRPr="00F01799" w:rsidRDefault="00F01799" w:rsidP="00F01799">
      <w:pPr>
        <w:pStyle w:val="Dclarationdeclasse"/>
        <w:rPr>
          <w:lang w:val="en-US"/>
        </w:rPr>
      </w:pPr>
      <w:r w:rsidRPr="00F01799">
        <w:rPr>
          <w:lang w:val="en-US"/>
        </w:rPr>
        <w:t xml:space="preserve">  </w:t>
      </w:r>
      <w:r w:rsidRPr="00F01799">
        <w:rPr>
          <w:b/>
          <w:bCs/>
          <w:lang w:val="en-US"/>
        </w:rPr>
        <w:t>const</w:t>
      </w:r>
      <w:r w:rsidRPr="00F01799">
        <w:rPr>
          <w:lang w:val="en-US"/>
        </w:rPr>
        <w:t xml:space="preserve"> </w:t>
      </w:r>
      <w:r w:rsidRPr="00C21784">
        <w:rPr>
          <w:rStyle w:val="LienUnit"/>
          <w:lang w:val="en-US"/>
        </w:rPr>
        <w:t>clang</w:t>
      </w:r>
      <w:r w:rsidRPr="00F01799">
        <w:rPr>
          <w:lang w:val="en-US"/>
        </w:rPr>
        <w:t>::</w:t>
      </w:r>
      <w:r w:rsidRPr="00C21784">
        <w:rPr>
          <w:rStyle w:val="LienClasseC"/>
          <w:lang w:val="en-US"/>
        </w:rPr>
        <w:t>Decl</w:t>
      </w:r>
      <w:r w:rsidRPr="00F01799">
        <w:rPr>
          <w:lang w:val="en-US"/>
        </w:rPr>
        <w:t xml:space="preserve">* </w:t>
      </w:r>
      <w:r w:rsidRPr="00C21784">
        <w:rPr>
          <w:rStyle w:val="DfinitionChamps"/>
          <w:lang w:val="en-US"/>
        </w:rPr>
        <w:t>_key</w:t>
      </w:r>
      <w:r w:rsidRPr="00F01799">
        <w:rPr>
          <w:lang w:val="en-US"/>
        </w:rPr>
        <w:t>;</w:t>
      </w:r>
    </w:p>
    <w:p w:rsidR="00F01799" w:rsidRPr="00F01799" w:rsidRDefault="00F01799" w:rsidP="00F01799">
      <w:pPr>
        <w:pStyle w:val="Dclarationdeclasse"/>
        <w:rPr>
          <w:lang w:val="en-US"/>
        </w:rPr>
      </w:pPr>
      <w:r w:rsidRPr="00F01799">
        <w:rPr>
          <w:lang w:val="en-US"/>
        </w:rPr>
        <w:t xml:space="preserve">  </w:t>
      </w:r>
      <w:r w:rsidRPr="00F01799">
        <w:rPr>
          <w:b/>
          <w:bCs/>
          <w:lang w:val="en-US"/>
        </w:rPr>
        <w:t>friend</w:t>
      </w:r>
      <w:r w:rsidRPr="00F01799">
        <w:rPr>
          <w:lang w:val="en-US"/>
        </w:rPr>
        <w:t xml:space="preserve"> </w:t>
      </w:r>
      <w:r w:rsidRPr="00F01799">
        <w:rPr>
          <w:b/>
          <w:bCs/>
          <w:lang w:val="en-US"/>
        </w:rPr>
        <w:t>class</w:t>
      </w:r>
      <w:r w:rsidRPr="00F01799">
        <w:rPr>
          <w:lang w:val="en-US"/>
        </w:rPr>
        <w:t xml:space="preserve"> </w:t>
      </w:r>
      <w:r w:rsidRPr="00C21784">
        <w:rPr>
          <w:rStyle w:val="LienClasseC"/>
          <w:lang w:val="en-US"/>
        </w:rPr>
        <w:t>VisitTable</w:t>
      </w:r>
      <w:r w:rsidRPr="00F01799">
        <w:rPr>
          <w:lang w:val="en-US"/>
        </w:rPr>
        <w:t>;</w:t>
      </w:r>
    </w:p>
    <w:p w:rsidR="00F01799" w:rsidRPr="00F01799" w:rsidRDefault="00F01799" w:rsidP="00F01799">
      <w:pPr>
        <w:pStyle w:val="Dclarationdeclasse"/>
        <w:rPr>
          <w:lang w:val="en-US"/>
        </w:rPr>
      </w:pPr>
    </w:p>
    <w:p w:rsidR="00F01799" w:rsidRPr="00F01799" w:rsidRDefault="00F01799" w:rsidP="00F01799">
      <w:pPr>
        <w:pStyle w:val="Dclarationdeclasse"/>
        <w:rPr>
          <w:lang w:val="en-US"/>
        </w:rPr>
      </w:pPr>
      <w:r w:rsidRPr="00F01799">
        <w:rPr>
          <w:b/>
          <w:bCs/>
          <w:lang w:val="en-US"/>
        </w:rPr>
        <w:t>public</w:t>
      </w:r>
      <w:r w:rsidRPr="00F01799">
        <w:rPr>
          <w:lang w:val="en-US"/>
        </w:rPr>
        <w:t>:</w:t>
      </w:r>
    </w:p>
    <w:p w:rsidR="00F01799" w:rsidRPr="00F01799" w:rsidRDefault="00F01799" w:rsidP="00F01799">
      <w:pPr>
        <w:pStyle w:val="Dclarationdeclasse"/>
        <w:rPr>
          <w:lang w:val="en-US"/>
        </w:rPr>
      </w:pPr>
      <w:r w:rsidRPr="00F01799">
        <w:rPr>
          <w:lang w:val="en-US"/>
        </w:rPr>
        <w:t xml:space="preserve">  </w:t>
      </w:r>
      <w:r w:rsidRPr="00C21784">
        <w:rPr>
          <w:rStyle w:val="LienMthode"/>
          <w:lang w:val="en-US"/>
        </w:rPr>
        <w:t>KeyInfo</w:t>
      </w:r>
      <w:r w:rsidRPr="00F01799">
        <w:rPr>
          <w:lang w:val="en-US"/>
        </w:rPr>
        <w:t>(</w:t>
      </w:r>
      <w:r w:rsidRPr="00F01799">
        <w:rPr>
          <w:b/>
          <w:bCs/>
          <w:lang w:val="en-US"/>
        </w:rPr>
        <w:t>const</w:t>
      </w:r>
      <w:r w:rsidRPr="00F01799">
        <w:rPr>
          <w:lang w:val="en-US"/>
        </w:rPr>
        <w:t xml:space="preserve"> </w:t>
      </w:r>
      <w:r w:rsidRPr="00C21784">
        <w:rPr>
          <w:rStyle w:val="LienUnit"/>
          <w:lang w:val="en-US"/>
        </w:rPr>
        <w:t>clang</w:t>
      </w:r>
      <w:r w:rsidRPr="00F01799">
        <w:rPr>
          <w:lang w:val="en-US"/>
        </w:rPr>
        <w:t>::</w:t>
      </w:r>
      <w:r w:rsidRPr="00C21784">
        <w:rPr>
          <w:rStyle w:val="LienClasseC"/>
          <w:lang w:val="en-US"/>
        </w:rPr>
        <w:t>Decl</w:t>
      </w:r>
      <w:r w:rsidRPr="00F01799">
        <w:rPr>
          <w:lang w:val="en-US"/>
        </w:rPr>
        <w:t xml:space="preserve">* key) : </w:t>
      </w:r>
      <w:r w:rsidRPr="00C21784">
        <w:rPr>
          <w:rStyle w:val="LienMthode"/>
          <w:lang w:val="en-US"/>
        </w:rPr>
        <w:t>_key</w:t>
      </w:r>
      <w:r w:rsidRPr="00F01799">
        <w:rPr>
          <w:lang w:val="en-US"/>
        </w:rPr>
        <w:t>(key) {}</w:t>
      </w:r>
    </w:p>
    <w:p w:rsidR="00F01799" w:rsidRPr="00F01799" w:rsidRDefault="00F01799" w:rsidP="00F01799">
      <w:pPr>
        <w:pStyle w:val="Dclarationdeclasse"/>
        <w:rPr>
          <w:lang w:val="en-US"/>
        </w:rPr>
      </w:pPr>
      <w:r w:rsidRPr="00F01799">
        <w:rPr>
          <w:lang w:val="en-US"/>
        </w:rPr>
        <w:t xml:space="preserve">  </w:t>
      </w:r>
      <w:r w:rsidRPr="00C21784">
        <w:rPr>
          <w:rStyle w:val="LienMthode"/>
          <w:lang w:val="en-US"/>
        </w:rPr>
        <w:t>KeyInfo</w:t>
      </w:r>
      <w:r w:rsidRPr="00F01799">
        <w:rPr>
          <w:lang w:val="en-US"/>
        </w:rPr>
        <w:t>(</w:t>
      </w:r>
      <w:r w:rsidRPr="00F01799">
        <w:rPr>
          <w:b/>
          <w:bCs/>
          <w:lang w:val="en-US"/>
        </w:rPr>
        <w:t>const</w:t>
      </w:r>
      <w:r w:rsidRPr="00F01799">
        <w:rPr>
          <w:lang w:val="en-US"/>
        </w:rPr>
        <w:t xml:space="preserve"> KeyInfo&amp; source) : </w:t>
      </w:r>
      <w:r w:rsidRPr="00C21784">
        <w:rPr>
          <w:rStyle w:val="LienMthode"/>
          <w:lang w:val="en-US"/>
        </w:rPr>
        <w:t>_key</w:t>
      </w:r>
      <w:r w:rsidRPr="00F01799">
        <w:rPr>
          <w:lang w:val="en-US"/>
        </w:rPr>
        <w:t>(source.</w:t>
      </w:r>
      <w:r w:rsidRPr="00C21784">
        <w:rPr>
          <w:rStyle w:val="LienMthode"/>
          <w:lang w:val="en-US"/>
        </w:rPr>
        <w:t>_key</w:t>
      </w:r>
      <w:r w:rsidRPr="00F01799">
        <w:rPr>
          <w:lang w:val="en-US"/>
        </w:rPr>
        <w:t>) {}</w:t>
      </w:r>
    </w:p>
    <w:p w:rsidR="00F01799" w:rsidRPr="00F01799" w:rsidRDefault="00F01799" w:rsidP="00F01799">
      <w:pPr>
        <w:pStyle w:val="Dclarationdeclasse"/>
        <w:rPr>
          <w:lang w:val="en-US"/>
        </w:rPr>
      </w:pPr>
      <w:r w:rsidRPr="00F01799">
        <w:rPr>
          <w:lang w:val="en-US"/>
        </w:rPr>
        <w:t xml:space="preserve">  </w:t>
      </w:r>
      <w:r w:rsidRPr="00F01799">
        <w:rPr>
          <w:b/>
          <w:bCs/>
          <w:lang w:val="en-US"/>
        </w:rPr>
        <w:t>virtual</w:t>
      </w:r>
      <w:r w:rsidRPr="00F01799">
        <w:rPr>
          <w:lang w:val="en-US"/>
        </w:rPr>
        <w:t xml:space="preserve"> ~</w:t>
      </w:r>
      <w:r w:rsidRPr="00C21784">
        <w:rPr>
          <w:rStyle w:val="LienMthode"/>
          <w:lang w:val="en-US"/>
        </w:rPr>
        <w:t>KeyInfo</w:t>
      </w:r>
      <w:r w:rsidRPr="00F01799">
        <w:rPr>
          <w:lang w:val="en-US"/>
        </w:rPr>
        <w:t>() {}</w:t>
      </w:r>
    </w:p>
    <w:p w:rsidR="00F01799" w:rsidRPr="00F01799" w:rsidRDefault="00F01799" w:rsidP="00F01799">
      <w:pPr>
        <w:pStyle w:val="Dclarationdeclasse"/>
        <w:rPr>
          <w:lang w:val="en-US"/>
        </w:rPr>
      </w:pPr>
      <w:r w:rsidRPr="00F01799">
        <w:rPr>
          <w:lang w:val="en-US"/>
        </w:rPr>
        <w:t xml:space="preserve">  </w:t>
      </w:r>
      <w:r w:rsidRPr="00F01799">
        <w:rPr>
          <w:b/>
          <w:bCs/>
          <w:lang w:val="en-US"/>
        </w:rPr>
        <w:t>virtual</w:t>
      </w:r>
      <w:r w:rsidRPr="00F01799">
        <w:rPr>
          <w:lang w:val="en-US"/>
        </w:rPr>
        <w:t xml:space="preserve"> </w:t>
      </w:r>
      <w:r w:rsidRPr="00F01799">
        <w:rPr>
          <w:b/>
          <w:bCs/>
          <w:lang w:val="en-US"/>
        </w:rPr>
        <w:t>bool</w:t>
      </w:r>
      <w:r w:rsidRPr="00F01799">
        <w:rPr>
          <w:lang w:val="en-US"/>
        </w:rPr>
        <w:t xml:space="preserve"> </w:t>
      </w:r>
      <w:r w:rsidRPr="00C21784">
        <w:rPr>
          <w:rStyle w:val="LienMthode"/>
          <w:lang w:val="en-US"/>
        </w:rPr>
        <w:t>isMissingDecl</w:t>
      </w:r>
      <w:r w:rsidRPr="00F01799">
        <w:rPr>
          <w:lang w:val="en-US"/>
        </w:rPr>
        <w:t xml:space="preserve">() </w:t>
      </w:r>
      <w:r w:rsidRPr="00F01799">
        <w:rPr>
          <w:b/>
          <w:bCs/>
          <w:lang w:val="en-US"/>
        </w:rPr>
        <w:t>const</w:t>
      </w:r>
      <w:r w:rsidRPr="00F01799">
        <w:rPr>
          <w:lang w:val="en-US"/>
        </w:rPr>
        <w:t xml:space="preserve"> { </w:t>
      </w:r>
      <w:r w:rsidRPr="00F01799">
        <w:rPr>
          <w:b/>
          <w:bCs/>
          <w:lang w:val="en-US"/>
        </w:rPr>
        <w:t>return</w:t>
      </w:r>
      <w:r w:rsidRPr="00F01799">
        <w:rPr>
          <w:lang w:val="en-US"/>
        </w:rPr>
        <w:t xml:space="preserve"> </w:t>
      </w:r>
      <w:r w:rsidRPr="00F01799">
        <w:rPr>
          <w:b/>
          <w:bCs/>
          <w:lang w:val="en-US"/>
        </w:rPr>
        <w:t>false</w:t>
      </w:r>
      <w:r w:rsidRPr="00F01799">
        <w:rPr>
          <w:lang w:val="en-US"/>
        </w:rPr>
        <w:t>; }</w:t>
      </w:r>
    </w:p>
    <w:p w:rsidR="00F01799" w:rsidRPr="00F01799" w:rsidRDefault="00F01799" w:rsidP="00F01799">
      <w:pPr>
        <w:pStyle w:val="Dclarationdeclasse"/>
        <w:rPr>
          <w:lang w:val="en-US"/>
        </w:rPr>
      </w:pPr>
      <w:r w:rsidRPr="00F01799">
        <w:rPr>
          <w:lang w:val="en-US"/>
        </w:rPr>
        <w:t xml:space="preserve">  </w:t>
      </w:r>
      <w:r w:rsidRPr="00F01799">
        <w:rPr>
          <w:b/>
          <w:bCs/>
          <w:lang w:val="en-US"/>
        </w:rPr>
        <w:t>virtual</w:t>
      </w:r>
      <w:r w:rsidRPr="00F01799">
        <w:rPr>
          <w:lang w:val="en-US"/>
        </w:rPr>
        <w:t xml:space="preserve"> </w:t>
      </w:r>
      <w:r w:rsidRPr="00F01799">
        <w:rPr>
          <w:b/>
          <w:bCs/>
          <w:lang w:val="en-US"/>
        </w:rPr>
        <w:t>bool</w:t>
      </w:r>
      <w:r w:rsidRPr="00F01799">
        <w:rPr>
          <w:lang w:val="en-US"/>
        </w:rPr>
        <w:t xml:space="preserve"> </w:t>
      </w:r>
      <w:r w:rsidRPr="00C21784">
        <w:rPr>
          <w:rStyle w:val="LienMthode"/>
          <w:lang w:val="en-US"/>
        </w:rPr>
        <w:t>isGenerationMissing</w:t>
      </w:r>
      <w:r w:rsidRPr="00F01799">
        <w:rPr>
          <w:lang w:val="en-US"/>
        </w:rPr>
        <w:t xml:space="preserve">() </w:t>
      </w:r>
      <w:r w:rsidRPr="00F01799">
        <w:rPr>
          <w:b/>
          <w:bCs/>
          <w:lang w:val="en-US"/>
        </w:rPr>
        <w:t>const</w:t>
      </w:r>
      <w:r w:rsidRPr="00F01799">
        <w:rPr>
          <w:lang w:val="en-US"/>
        </w:rPr>
        <w:t xml:space="preserve"> { </w:t>
      </w:r>
      <w:r w:rsidRPr="00F01799">
        <w:rPr>
          <w:b/>
          <w:bCs/>
          <w:lang w:val="en-US"/>
        </w:rPr>
        <w:t>return</w:t>
      </w:r>
      <w:r w:rsidRPr="00F01799">
        <w:rPr>
          <w:lang w:val="en-US"/>
        </w:rPr>
        <w:t xml:space="preserve"> </w:t>
      </w:r>
      <w:r w:rsidRPr="00F01799">
        <w:rPr>
          <w:b/>
          <w:bCs/>
          <w:lang w:val="en-US"/>
        </w:rPr>
        <w:t>false</w:t>
      </w:r>
      <w:r w:rsidRPr="00F01799">
        <w:rPr>
          <w:lang w:val="en-US"/>
        </w:rPr>
        <w:t>; }</w:t>
      </w:r>
    </w:p>
    <w:p w:rsidR="00F01799" w:rsidRPr="00F01799" w:rsidRDefault="00F01799" w:rsidP="00F01799">
      <w:pPr>
        <w:pStyle w:val="Dclarationdeclasse"/>
        <w:rPr>
          <w:lang w:val="en-US"/>
        </w:rPr>
      </w:pPr>
      <w:r w:rsidRPr="00F01799">
        <w:rPr>
          <w:lang w:val="en-US"/>
        </w:rPr>
        <w:t xml:space="preserve">  </w:t>
      </w:r>
      <w:r w:rsidRPr="00F01799">
        <w:rPr>
          <w:b/>
          <w:bCs/>
          <w:lang w:val="en-US"/>
        </w:rPr>
        <w:t>virtual</w:t>
      </w:r>
      <w:r w:rsidRPr="00F01799">
        <w:rPr>
          <w:lang w:val="en-US"/>
        </w:rPr>
        <w:t xml:space="preserve"> </w:t>
      </w:r>
      <w:r w:rsidRPr="00F01799">
        <w:rPr>
          <w:b/>
          <w:bCs/>
          <w:lang w:val="en-US"/>
        </w:rPr>
        <w:t>bool</w:t>
      </w:r>
      <w:r w:rsidRPr="00F01799">
        <w:rPr>
          <w:lang w:val="en-US"/>
        </w:rPr>
        <w:t xml:space="preserve"> </w:t>
      </w:r>
      <w:r w:rsidRPr="00C21784">
        <w:rPr>
          <w:rStyle w:val="LienMthode"/>
          <w:lang w:val="en-US"/>
        </w:rPr>
        <w:t>isClassGenerationMissing</w:t>
      </w:r>
      <w:r w:rsidRPr="00F01799">
        <w:rPr>
          <w:lang w:val="en-US"/>
        </w:rPr>
        <w:t xml:space="preserve">() </w:t>
      </w:r>
      <w:r w:rsidRPr="00F01799">
        <w:rPr>
          <w:b/>
          <w:bCs/>
          <w:lang w:val="en-US"/>
        </w:rPr>
        <w:t>const</w:t>
      </w:r>
      <w:r w:rsidRPr="00F01799">
        <w:rPr>
          <w:lang w:val="en-US"/>
        </w:rPr>
        <w:t xml:space="preserve"> { </w:t>
      </w:r>
      <w:r w:rsidRPr="00F01799">
        <w:rPr>
          <w:b/>
          <w:bCs/>
          <w:lang w:val="en-US"/>
        </w:rPr>
        <w:t>return</w:t>
      </w:r>
      <w:r w:rsidRPr="00F01799">
        <w:rPr>
          <w:lang w:val="en-US"/>
        </w:rPr>
        <w:t xml:space="preserve"> </w:t>
      </w:r>
      <w:r w:rsidRPr="00F01799">
        <w:rPr>
          <w:b/>
          <w:bCs/>
          <w:lang w:val="en-US"/>
        </w:rPr>
        <w:t>false</w:t>
      </w:r>
      <w:r w:rsidRPr="00F01799">
        <w:rPr>
          <w:lang w:val="en-US"/>
        </w:rPr>
        <w:t>; }</w:t>
      </w:r>
    </w:p>
    <w:p w:rsidR="00F01799" w:rsidRPr="00F01799" w:rsidRDefault="00F01799" w:rsidP="00F01799">
      <w:pPr>
        <w:pStyle w:val="Dclarationdeclasse"/>
        <w:rPr>
          <w:lang w:val="en-US"/>
        </w:rPr>
      </w:pPr>
      <w:r w:rsidRPr="00F01799">
        <w:rPr>
          <w:lang w:val="en-US"/>
        </w:rPr>
        <w:t xml:space="preserve">  </w:t>
      </w:r>
      <w:r w:rsidRPr="00F01799">
        <w:rPr>
          <w:b/>
          <w:bCs/>
          <w:lang w:val="en-US"/>
        </w:rPr>
        <w:t>virtual</w:t>
      </w:r>
      <w:r w:rsidRPr="00F01799">
        <w:rPr>
          <w:lang w:val="en-US"/>
        </w:rPr>
        <w:t xml:space="preserve"> </w:t>
      </w:r>
      <w:r w:rsidRPr="00F01799">
        <w:rPr>
          <w:b/>
          <w:bCs/>
          <w:lang w:val="en-US"/>
        </w:rPr>
        <w:t>bool</w:t>
      </w:r>
      <w:r w:rsidRPr="00F01799">
        <w:rPr>
          <w:lang w:val="en-US"/>
        </w:rPr>
        <w:t xml:space="preserve"> </w:t>
      </w:r>
      <w:r w:rsidRPr="00C21784">
        <w:rPr>
          <w:rStyle w:val="LienMthode"/>
          <w:lang w:val="en-US"/>
        </w:rPr>
        <w:t>isInstanceClass</w:t>
      </w:r>
      <w:r w:rsidRPr="00F01799">
        <w:rPr>
          <w:lang w:val="en-US"/>
        </w:rPr>
        <w:t xml:space="preserve">() </w:t>
      </w:r>
      <w:r w:rsidRPr="00F01799">
        <w:rPr>
          <w:b/>
          <w:bCs/>
          <w:lang w:val="en-US"/>
        </w:rPr>
        <w:t>const</w:t>
      </w:r>
      <w:r w:rsidRPr="00F01799">
        <w:rPr>
          <w:lang w:val="en-US"/>
        </w:rPr>
        <w:t xml:space="preserve"> { </w:t>
      </w:r>
      <w:r w:rsidRPr="00F01799">
        <w:rPr>
          <w:b/>
          <w:bCs/>
          <w:lang w:val="en-US"/>
        </w:rPr>
        <w:t>return</w:t>
      </w:r>
      <w:r w:rsidRPr="00F01799">
        <w:rPr>
          <w:lang w:val="en-US"/>
        </w:rPr>
        <w:t xml:space="preserve"> </w:t>
      </w:r>
      <w:r w:rsidRPr="00F01799">
        <w:rPr>
          <w:b/>
          <w:bCs/>
          <w:lang w:val="en-US"/>
        </w:rPr>
        <w:t>false</w:t>
      </w:r>
      <w:r w:rsidRPr="00F01799">
        <w:rPr>
          <w:lang w:val="en-US"/>
        </w:rPr>
        <w:t>; }</w:t>
      </w:r>
    </w:p>
    <w:p w:rsidR="00F01799" w:rsidRDefault="00F01799" w:rsidP="00F01799">
      <w:pPr>
        <w:pStyle w:val="Dclarationdeclasse"/>
        <w:rPr>
          <w:lang w:val="en-US"/>
        </w:rPr>
      </w:pPr>
      <w:r w:rsidRPr="00F01799">
        <w:rPr>
          <w:lang w:val="en-US"/>
        </w:rPr>
        <w:t xml:space="preserve">  </w:t>
      </w:r>
      <w:r w:rsidRPr="00F01799">
        <w:rPr>
          <w:b/>
          <w:bCs/>
          <w:lang w:val="en-US"/>
        </w:rPr>
        <w:t>virtual</w:t>
      </w:r>
      <w:r w:rsidRPr="00F01799">
        <w:rPr>
          <w:lang w:val="en-US"/>
        </w:rPr>
        <w:t xml:space="preserve"> </w:t>
      </w:r>
      <w:r w:rsidRPr="00F01799">
        <w:rPr>
          <w:b/>
          <w:bCs/>
          <w:lang w:val="en-US"/>
        </w:rPr>
        <w:t>bool</w:t>
      </w:r>
      <w:r w:rsidRPr="00F01799">
        <w:rPr>
          <w:lang w:val="en-US"/>
        </w:rPr>
        <w:t xml:space="preserve"> </w:t>
      </w:r>
      <w:r w:rsidRPr="00C21784">
        <w:rPr>
          <w:rStyle w:val="LienMthode"/>
          <w:lang w:val="en-US"/>
        </w:rPr>
        <w:t>isFunctionGenerationMissing</w:t>
      </w:r>
      <w:r w:rsidRPr="00F01799">
        <w:rPr>
          <w:lang w:val="en-US"/>
        </w:rPr>
        <w:t xml:space="preserve">() </w:t>
      </w:r>
      <w:r w:rsidRPr="00F01799">
        <w:rPr>
          <w:b/>
          <w:bCs/>
          <w:lang w:val="en-US"/>
        </w:rPr>
        <w:t>const</w:t>
      </w:r>
      <w:r w:rsidRPr="00F01799">
        <w:rPr>
          <w:lang w:val="en-US"/>
        </w:rPr>
        <w:t xml:space="preserve"> { </w:t>
      </w:r>
      <w:r w:rsidRPr="00F01799">
        <w:rPr>
          <w:b/>
          <w:bCs/>
          <w:lang w:val="en-US"/>
        </w:rPr>
        <w:t>return</w:t>
      </w:r>
      <w:r w:rsidRPr="00F01799">
        <w:rPr>
          <w:lang w:val="en-US"/>
        </w:rPr>
        <w:t xml:space="preserve"> </w:t>
      </w:r>
      <w:r w:rsidRPr="00F01799">
        <w:rPr>
          <w:b/>
          <w:bCs/>
          <w:lang w:val="en-US"/>
        </w:rPr>
        <w:t>false</w:t>
      </w:r>
      <w:r w:rsidRPr="00F01799">
        <w:rPr>
          <w:lang w:val="en-US"/>
        </w:rPr>
        <w:t>; }</w:t>
      </w:r>
    </w:p>
    <w:p w:rsidR="00F01799" w:rsidRPr="00F01799" w:rsidRDefault="00F01799" w:rsidP="00F01799">
      <w:pPr>
        <w:pStyle w:val="Dclarationdeclasse"/>
        <w:rPr>
          <w:lang w:val="en-US"/>
        </w:rPr>
      </w:pPr>
    </w:p>
    <w:p w:rsidR="00F01799" w:rsidRPr="00F01799" w:rsidRDefault="00F01799" w:rsidP="00F01799">
      <w:pPr>
        <w:pStyle w:val="Dclarationdeclasse"/>
        <w:rPr>
          <w:lang w:val="en-US"/>
        </w:rPr>
      </w:pPr>
      <w:r w:rsidRPr="00F01799">
        <w:rPr>
          <w:lang w:val="en-US"/>
        </w:rPr>
        <w:t xml:space="preserve">  </w:t>
      </w:r>
      <w:r w:rsidRPr="00F01799">
        <w:rPr>
          <w:b/>
          <w:bCs/>
          <w:lang w:val="en-US"/>
        </w:rPr>
        <w:t>virtual</w:t>
      </w:r>
      <w:r w:rsidRPr="00F01799">
        <w:rPr>
          <w:lang w:val="en-US"/>
        </w:rPr>
        <w:t xml:space="preserve"> </w:t>
      </w:r>
      <w:r w:rsidRPr="00F01799">
        <w:rPr>
          <w:b/>
          <w:bCs/>
          <w:lang w:val="en-US"/>
        </w:rPr>
        <w:t>void</w:t>
      </w:r>
      <w:r w:rsidRPr="00F01799">
        <w:rPr>
          <w:lang w:val="en-US"/>
        </w:rPr>
        <w:t xml:space="preserve"> </w:t>
      </w:r>
      <w:r w:rsidRPr="00F01799">
        <w:rPr>
          <w:rStyle w:val="LienMthode"/>
          <w:lang w:val="en-US"/>
        </w:rPr>
        <w:t>replaceWaitingBy</w:t>
      </w:r>
      <w:r w:rsidRPr="00F01799">
        <w:rPr>
          <w:lang w:val="en-US"/>
        </w:rPr>
        <w:t>(</w:t>
      </w:r>
      <w:r w:rsidRPr="00F01799">
        <w:rPr>
          <w:b/>
          <w:bCs/>
          <w:lang w:val="en-US"/>
        </w:rPr>
        <w:t>const</w:t>
      </w:r>
      <w:r w:rsidRPr="00F01799">
        <w:rPr>
          <w:lang w:val="en-US"/>
        </w:rPr>
        <w:t xml:space="preserve"> </w:t>
      </w:r>
      <w:r w:rsidRPr="00C21784">
        <w:rPr>
          <w:rStyle w:val="LienUnit"/>
          <w:lang w:val="en-US"/>
        </w:rPr>
        <w:t>clang</w:t>
      </w:r>
      <w:r w:rsidRPr="00F01799">
        <w:rPr>
          <w:lang w:val="en-US"/>
        </w:rPr>
        <w:t>::</w:t>
      </w:r>
      <w:r w:rsidRPr="00C21784">
        <w:rPr>
          <w:rStyle w:val="LienClasseC"/>
          <w:lang w:val="en-US"/>
        </w:rPr>
        <w:t>Decl</w:t>
      </w:r>
      <w:r w:rsidRPr="00F01799">
        <w:rPr>
          <w:lang w:val="en-US"/>
        </w:rPr>
        <w:t>* oldDecl,</w:t>
      </w:r>
      <w:r>
        <w:rPr>
          <w:lang w:val="en-US"/>
        </w:rPr>
        <w:t xml:space="preserve"> </w:t>
      </w:r>
      <w:r w:rsidRPr="00F01799">
        <w:rPr>
          <w:b/>
          <w:bCs/>
          <w:lang w:val="en-US"/>
        </w:rPr>
        <w:t>const</w:t>
      </w:r>
      <w:r w:rsidRPr="00F01799">
        <w:rPr>
          <w:lang w:val="en-US"/>
        </w:rPr>
        <w:t xml:space="preserve"> </w:t>
      </w:r>
      <w:r w:rsidRPr="00C21784">
        <w:rPr>
          <w:rStyle w:val="LienUnit"/>
          <w:lang w:val="en-US"/>
        </w:rPr>
        <w:t>std</w:t>
      </w:r>
      <w:r w:rsidRPr="00F01799">
        <w:rPr>
          <w:lang w:val="en-US"/>
        </w:rPr>
        <w:t>::</w:t>
      </w:r>
      <w:r w:rsidRPr="00C21784">
        <w:rPr>
          <w:rStyle w:val="LienClasseC"/>
          <w:lang w:val="en-US"/>
        </w:rPr>
        <w:t>vector</w:t>
      </w:r>
      <w:r w:rsidRPr="00F01799">
        <w:rPr>
          <w:lang w:val="en-US"/>
        </w:rPr>
        <w:t>&lt;</w:t>
      </w:r>
      <w:r w:rsidRPr="00F01799">
        <w:rPr>
          <w:b/>
          <w:bCs/>
          <w:lang w:val="en-US"/>
        </w:rPr>
        <w:t>const</w:t>
      </w:r>
      <w:r w:rsidRPr="00F01799">
        <w:rPr>
          <w:lang w:val="en-US"/>
        </w:rPr>
        <w:t xml:space="preserve"> </w:t>
      </w:r>
      <w:r w:rsidRPr="00C21784">
        <w:rPr>
          <w:rStyle w:val="LienUnit"/>
          <w:lang w:val="en-US"/>
        </w:rPr>
        <w:t>clang</w:t>
      </w:r>
      <w:r w:rsidRPr="00F01799">
        <w:rPr>
          <w:lang w:val="en-US"/>
        </w:rPr>
        <w:t>::</w:t>
      </w:r>
      <w:r w:rsidRPr="00C21784">
        <w:rPr>
          <w:rStyle w:val="LienClasseC"/>
          <w:lang w:val="en-US"/>
        </w:rPr>
        <w:t>Decl</w:t>
      </w:r>
      <w:r w:rsidRPr="00F01799">
        <w:rPr>
          <w:lang w:val="en-US"/>
        </w:rPr>
        <w:t xml:space="preserve">*&gt;&amp; newDecls) { </w:t>
      </w:r>
      <w:r w:rsidRPr="00C21784">
        <w:rPr>
          <w:rStyle w:val="LienMthode"/>
          <w:lang w:val="en-US"/>
        </w:rPr>
        <w:t>assert</w:t>
      </w:r>
      <w:r w:rsidRPr="00F01799">
        <w:rPr>
          <w:lang w:val="en-US"/>
        </w:rPr>
        <w:t>(</w:t>
      </w:r>
      <w:r w:rsidRPr="00F01799">
        <w:rPr>
          <w:b/>
          <w:bCs/>
          <w:lang w:val="en-US"/>
        </w:rPr>
        <w:t>false</w:t>
      </w:r>
      <w:r w:rsidRPr="00F01799">
        <w:rPr>
          <w:lang w:val="en-US"/>
        </w:rPr>
        <w:t>); }</w:t>
      </w:r>
    </w:p>
    <w:p w:rsidR="00F01799" w:rsidRPr="00F01799" w:rsidRDefault="00F01799" w:rsidP="00F01799">
      <w:pPr>
        <w:pStyle w:val="Dclarationdeclasse"/>
        <w:rPr>
          <w:lang w:val="en-US"/>
        </w:rPr>
      </w:pPr>
      <w:r w:rsidRPr="00F01799">
        <w:rPr>
          <w:lang w:val="en-US"/>
        </w:rPr>
        <w:t xml:space="preserve">  </w:t>
      </w:r>
      <w:r w:rsidRPr="00F01799">
        <w:rPr>
          <w:b/>
          <w:bCs/>
          <w:lang w:val="en-US"/>
        </w:rPr>
        <w:t>virtual</w:t>
      </w:r>
      <w:r w:rsidRPr="00F01799">
        <w:rPr>
          <w:lang w:val="en-US"/>
        </w:rPr>
        <w:t xml:space="preserve"> </w:t>
      </w:r>
      <w:r w:rsidRPr="00F01799">
        <w:rPr>
          <w:b/>
          <w:bCs/>
          <w:lang w:val="en-US"/>
        </w:rPr>
        <w:t>bool</w:t>
      </w:r>
      <w:r w:rsidRPr="00F01799">
        <w:rPr>
          <w:lang w:val="en-US"/>
        </w:rPr>
        <w:t xml:space="preserve"> </w:t>
      </w:r>
      <w:r w:rsidRPr="00F01799">
        <w:rPr>
          <w:rStyle w:val="LienMthode"/>
          <w:lang w:val="en-US"/>
        </w:rPr>
        <w:t>solve</w:t>
      </w:r>
      <w:r w:rsidRPr="00F01799">
        <w:rPr>
          <w:lang w:val="en-US"/>
        </w:rPr>
        <w:t>(</w:t>
      </w:r>
      <w:r w:rsidRPr="00F01799">
        <w:rPr>
          <w:b/>
          <w:bCs/>
          <w:lang w:val="en-US"/>
        </w:rPr>
        <w:t>const</w:t>
      </w:r>
      <w:r w:rsidRPr="00F01799">
        <w:rPr>
          <w:lang w:val="en-US"/>
        </w:rPr>
        <w:t xml:space="preserve"> </w:t>
      </w:r>
      <w:r w:rsidRPr="00F01799">
        <w:rPr>
          <w:rStyle w:val="LienUnit"/>
          <w:lang w:val="en-US"/>
        </w:rPr>
        <w:t>clang</w:t>
      </w:r>
      <w:r w:rsidRPr="00F01799">
        <w:rPr>
          <w:lang w:val="en-US"/>
        </w:rPr>
        <w:t>::</w:t>
      </w:r>
      <w:r w:rsidRPr="00F01799">
        <w:rPr>
          <w:rStyle w:val="LienClasseC"/>
          <w:lang w:val="en-US"/>
        </w:rPr>
        <w:t>Decl</w:t>
      </w:r>
      <w:r w:rsidRPr="00F01799">
        <w:rPr>
          <w:lang w:val="en-US"/>
        </w:rPr>
        <w:t xml:space="preserve">* decl, </w:t>
      </w:r>
      <w:r w:rsidRPr="00F01799">
        <w:rPr>
          <w:rStyle w:val="LienClasseC"/>
          <w:lang w:val="en-US"/>
        </w:rPr>
        <w:t>ForwardReferenceList</w:t>
      </w:r>
      <w:r w:rsidRPr="00F01799">
        <w:rPr>
          <w:lang w:val="en-US"/>
        </w:rPr>
        <w:t>&amp; globals,</w:t>
      </w:r>
      <w:r>
        <w:rPr>
          <w:lang w:val="en-US"/>
        </w:rPr>
        <w:t xml:space="preserve"> </w:t>
      </w:r>
      <w:r w:rsidRPr="00F01799">
        <w:rPr>
          <w:rStyle w:val="LienClasseC"/>
          <w:lang w:val="en-US"/>
        </w:rPr>
        <w:t>VisitTable</w:t>
      </w:r>
      <w:r w:rsidRPr="00F01799">
        <w:rPr>
          <w:lang w:val="en-US"/>
        </w:rPr>
        <w:t xml:space="preserve">&amp; table) { </w:t>
      </w:r>
      <w:r w:rsidRPr="00C21784">
        <w:rPr>
          <w:rStyle w:val="LienMthode"/>
          <w:lang w:val="en-US"/>
        </w:rPr>
        <w:t>assert</w:t>
      </w:r>
      <w:r w:rsidRPr="00F01799">
        <w:rPr>
          <w:lang w:val="en-US"/>
        </w:rPr>
        <w:t>(</w:t>
      </w:r>
      <w:r w:rsidRPr="00F01799">
        <w:rPr>
          <w:b/>
          <w:bCs/>
          <w:lang w:val="en-US"/>
        </w:rPr>
        <w:t>false</w:t>
      </w:r>
      <w:r w:rsidRPr="00F01799">
        <w:rPr>
          <w:lang w:val="en-US"/>
        </w:rPr>
        <w:t>); }</w:t>
      </w:r>
    </w:p>
    <w:p w:rsidR="00F01799" w:rsidRPr="00F01799" w:rsidRDefault="00F01799" w:rsidP="00F01799">
      <w:pPr>
        <w:pStyle w:val="Dclarationdeclasse"/>
        <w:rPr>
          <w:lang w:val="en-US"/>
        </w:rPr>
      </w:pPr>
      <w:r w:rsidRPr="00F01799">
        <w:rPr>
          <w:lang w:val="en-US"/>
        </w:rPr>
        <w:t xml:space="preserve">  </w:t>
      </w:r>
      <w:r w:rsidRPr="00F01799">
        <w:rPr>
          <w:b/>
          <w:bCs/>
          <w:lang w:val="en-US"/>
        </w:rPr>
        <w:t>virtual</w:t>
      </w:r>
      <w:r w:rsidRPr="00F01799">
        <w:rPr>
          <w:lang w:val="en-US"/>
        </w:rPr>
        <w:t xml:space="preserve"> </w:t>
      </w:r>
      <w:r w:rsidRPr="00F01799">
        <w:rPr>
          <w:b/>
          <w:bCs/>
          <w:lang w:val="en-US"/>
        </w:rPr>
        <w:t>bool</w:t>
      </w:r>
      <w:r w:rsidRPr="00F01799">
        <w:rPr>
          <w:lang w:val="en-US"/>
        </w:rPr>
        <w:t xml:space="preserve"> </w:t>
      </w:r>
      <w:r w:rsidRPr="00C21784">
        <w:rPr>
          <w:rStyle w:val="LienMthode"/>
          <w:lang w:val="en-US"/>
        </w:rPr>
        <w:t>isComplete</w:t>
      </w:r>
      <w:r w:rsidRPr="00F01799">
        <w:rPr>
          <w:lang w:val="en-US"/>
        </w:rPr>
        <w:t xml:space="preserve">() </w:t>
      </w:r>
      <w:r w:rsidRPr="00F01799">
        <w:rPr>
          <w:b/>
          <w:bCs/>
          <w:lang w:val="en-US"/>
        </w:rPr>
        <w:t>const</w:t>
      </w:r>
      <w:r w:rsidRPr="00F01799">
        <w:rPr>
          <w:lang w:val="en-US"/>
        </w:rPr>
        <w:t xml:space="preserve"> { </w:t>
      </w:r>
      <w:r w:rsidRPr="00F01799">
        <w:rPr>
          <w:b/>
          <w:bCs/>
          <w:lang w:val="en-US"/>
        </w:rPr>
        <w:t>return</w:t>
      </w:r>
      <w:r w:rsidRPr="00F01799">
        <w:rPr>
          <w:lang w:val="en-US"/>
        </w:rPr>
        <w:t xml:space="preserve"> </w:t>
      </w:r>
      <w:r w:rsidRPr="00F01799">
        <w:rPr>
          <w:b/>
          <w:bCs/>
          <w:lang w:val="en-US"/>
        </w:rPr>
        <w:t>true</w:t>
      </w:r>
      <w:r w:rsidRPr="00F01799">
        <w:rPr>
          <w:lang w:val="en-US"/>
        </w:rPr>
        <w:t>; }</w:t>
      </w:r>
    </w:p>
    <w:p w:rsidR="00F01799" w:rsidRDefault="00C21784" w:rsidP="00F01799">
      <w:pPr>
        <w:pStyle w:val="Dclarationdeclasse"/>
        <w:rPr>
          <w:lang w:val="en-US"/>
        </w:rPr>
      </w:pPr>
      <w:r w:rsidRPr="00C21784">
        <w:rPr>
          <w:lang w:val="en-US"/>
        </w:rPr>
        <w:t xml:space="preserve">  </w:t>
      </w:r>
      <w:r w:rsidRPr="00C21784">
        <w:rPr>
          <w:b/>
          <w:lang w:val="en-US"/>
        </w:rPr>
        <w:t>const</w:t>
      </w:r>
      <w:r w:rsidRPr="00C21784">
        <w:rPr>
          <w:lang w:val="en-US"/>
        </w:rPr>
        <w:t xml:space="preserve"> </w:t>
      </w:r>
      <w:r w:rsidRPr="00C21784">
        <w:rPr>
          <w:rStyle w:val="LienUnit"/>
          <w:lang w:val="en-US"/>
        </w:rPr>
        <w:t>clang</w:t>
      </w:r>
      <w:r w:rsidRPr="00C21784">
        <w:rPr>
          <w:lang w:val="en-US"/>
        </w:rPr>
        <w:t>::</w:t>
      </w:r>
      <w:r w:rsidRPr="00C21784">
        <w:rPr>
          <w:rStyle w:val="LienClasseC"/>
          <w:lang w:val="en-US"/>
        </w:rPr>
        <w:t>Decl</w:t>
      </w:r>
      <w:r w:rsidRPr="00C21784">
        <w:rPr>
          <w:lang w:val="en-US"/>
        </w:rPr>
        <w:t xml:space="preserve">* </w:t>
      </w:r>
      <w:r w:rsidRPr="00C21784">
        <w:rPr>
          <w:rStyle w:val="LienMthode"/>
          <w:lang w:val="en-US"/>
        </w:rPr>
        <w:t>key</w:t>
      </w:r>
      <w:r w:rsidRPr="00C21784">
        <w:rPr>
          <w:lang w:val="en-US"/>
        </w:rPr>
        <w:t xml:space="preserve">() </w:t>
      </w:r>
      <w:r w:rsidRPr="00C21784">
        <w:rPr>
          <w:b/>
          <w:lang w:val="en-US"/>
        </w:rPr>
        <w:t>const</w:t>
      </w:r>
      <w:r w:rsidRPr="00C21784">
        <w:rPr>
          <w:lang w:val="en-US"/>
        </w:rPr>
        <w:t xml:space="preserve"> { </w:t>
      </w:r>
      <w:r w:rsidRPr="00C21784">
        <w:rPr>
          <w:b/>
          <w:lang w:val="en-US"/>
        </w:rPr>
        <w:t>return</w:t>
      </w:r>
      <w:r w:rsidRPr="00C21784">
        <w:rPr>
          <w:lang w:val="en-US"/>
        </w:rPr>
        <w:t xml:space="preserve"> </w:t>
      </w:r>
      <w:r w:rsidRPr="00C21784">
        <w:rPr>
          <w:rStyle w:val="LienChamps"/>
          <w:lang w:val="en-US"/>
        </w:rPr>
        <w:t>_key</w:t>
      </w:r>
      <w:r w:rsidRPr="00C21784">
        <w:rPr>
          <w:lang w:val="en-US"/>
        </w:rPr>
        <w:t>; }</w:t>
      </w:r>
    </w:p>
    <w:p w:rsidR="00C21784" w:rsidRPr="00F01799" w:rsidRDefault="00C21784" w:rsidP="00F01799">
      <w:pPr>
        <w:pStyle w:val="Dclarationdeclasse"/>
        <w:rPr>
          <w:lang w:val="en-US"/>
        </w:rPr>
      </w:pPr>
    </w:p>
    <w:p w:rsidR="00F01799" w:rsidRPr="00F01799" w:rsidRDefault="00F01799" w:rsidP="00F01799">
      <w:pPr>
        <w:pStyle w:val="Dclarationdeclasse"/>
        <w:rPr>
          <w:lang w:val="en-US"/>
        </w:rPr>
      </w:pPr>
      <w:r w:rsidRPr="00F01799">
        <w:rPr>
          <w:lang w:val="en-US"/>
        </w:rPr>
        <w:t xml:space="preserve">  </w:t>
      </w:r>
      <w:r w:rsidRPr="00F01799">
        <w:rPr>
          <w:b/>
          <w:bCs/>
          <w:lang w:val="en-US"/>
        </w:rPr>
        <w:t>class</w:t>
      </w:r>
      <w:r w:rsidRPr="00F01799">
        <w:rPr>
          <w:lang w:val="en-US"/>
        </w:rPr>
        <w:t xml:space="preserve"> </w:t>
      </w:r>
      <w:r w:rsidRPr="00947EA2">
        <w:rPr>
          <w:rStyle w:val="DfinitionClasse"/>
          <w:lang w:val="en-US"/>
        </w:rPr>
        <w:t>Less</w:t>
      </w:r>
      <w:r w:rsidRPr="00F01799">
        <w:rPr>
          <w:lang w:val="en-US"/>
        </w:rPr>
        <w:t xml:space="preserve"> {</w:t>
      </w:r>
    </w:p>
    <w:p w:rsidR="00F01799" w:rsidRPr="00F01799" w:rsidRDefault="00F01799" w:rsidP="00F01799">
      <w:pPr>
        <w:pStyle w:val="Dclarationdeclasse"/>
        <w:rPr>
          <w:lang w:val="en-US"/>
        </w:rPr>
      </w:pPr>
      <w:r w:rsidRPr="00F01799">
        <w:rPr>
          <w:lang w:val="en-US"/>
        </w:rPr>
        <w:t xml:space="preserve">  </w:t>
      </w:r>
      <w:r w:rsidRPr="00F01799">
        <w:rPr>
          <w:b/>
          <w:bCs/>
          <w:lang w:val="en-US"/>
        </w:rPr>
        <w:t>public</w:t>
      </w:r>
      <w:r w:rsidRPr="00F01799">
        <w:rPr>
          <w:lang w:val="en-US"/>
        </w:rPr>
        <w:t>:</w:t>
      </w:r>
    </w:p>
    <w:p w:rsidR="00F01799" w:rsidRPr="00F01799" w:rsidRDefault="00F01799" w:rsidP="00F01799">
      <w:pPr>
        <w:pStyle w:val="Dclarationdeclasse"/>
        <w:rPr>
          <w:lang w:val="en-US"/>
        </w:rPr>
      </w:pPr>
      <w:r w:rsidRPr="00F01799">
        <w:rPr>
          <w:lang w:val="en-US"/>
        </w:rPr>
        <w:t xml:space="preserve">    </w:t>
      </w:r>
      <w:r w:rsidRPr="00F01799">
        <w:rPr>
          <w:b/>
          <w:bCs/>
          <w:lang w:val="en-US"/>
        </w:rPr>
        <w:t>bool</w:t>
      </w:r>
      <w:r w:rsidRPr="00F01799">
        <w:rPr>
          <w:lang w:val="en-US"/>
        </w:rPr>
        <w:t xml:space="preserve"> </w:t>
      </w:r>
      <w:r w:rsidRPr="00F01799">
        <w:rPr>
          <w:rStyle w:val="LienMthode"/>
          <w:b/>
          <w:lang w:val="en-US"/>
        </w:rPr>
        <w:t>operator</w:t>
      </w:r>
      <w:r w:rsidRPr="00F01799">
        <w:rPr>
          <w:rStyle w:val="LienMthode"/>
          <w:lang w:val="en-US"/>
        </w:rPr>
        <w:t>()</w:t>
      </w:r>
      <w:r w:rsidRPr="00F01799">
        <w:rPr>
          <w:lang w:val="en-US"/>
        </w:rPr>
        <w:t>(</w:t>
      </w:r>
      <w:r w:rsidRPr="00F01799">
        <w:rPr>
          <w:b/>
          <w:bCs/>
          <w:lang w:val="en-US"/>
        </w:rPr>
        <w:t>const</w:t>
      </w:r>
      <w:r w:rsidRPr="00F01799">
        <w:rPr>
          <w:lang w:val="en-US"/>
        </w:rPr>
        <w:t xml:space="preserve"> </w:t>
      </w:r>
      <w:r w:rsidRPr="00F01799">
        <w:rPr>
          <w:rStyle w:val="LienClasseC"/>
          <w:lang w:val="en-US"/>
        </w:rPr>
        <w:t>KeyInfo</w:t>
      </w:r>
      <w:r w:rsidRPr="00F01799">
        <w:rPr>
          <w:lang w:val="en-US"/>
        </w:rPr>
        <w:t xml:space="preserve">* first, </w:t>
      </w:r>
      <w:r w:rsidRPr="00F01799">
        <w:rPr>
          <w:b/>
          <w:bCs/>
          <w:lang w:val="en-US"/>
        </w:rPr>
        <w:t>const</w:t>
      </w:r>
      <w:r w:rsidRPr="00F01799">
        <w:rPr>
          <w:lang w:val="en-US"/>
        </w:rPr>
        <w:t xml:space="preserve"> </w:t>
      </w:r>
      <w:r w:rsidRPr="00F01799">
        <w:rPr>
          <w:rStyle w:val="LienClasseC"/>
          <w:lang w:val="en-US"/>
        </w:rPr>
        <w:t>KeyInfo</w:t>
      </w:r>
      <w:r w:rsidRPr="00F01799">
        <w:rPr>
          <w:lang w:val="en-US"/>
        </w:rPr>
        <w:t xml:space="preserve">* second) </w:t>
      </w:r>
      <w:r w:rsidRPr="00F01799">
        <w:rPr>
          <w:b/>
          <w:bCs/>
          <w:lang w:val="en-US"/>
        </w:rPr>
        <w:t>const</w:t>
      </w:r>
      <w:r>
        <w:rPr>
          <w:lang w:val="en-US"/>
        </w:rPr>
        <w:t xml:space="preserve"> </w:t>
      </w:r>
      <w:r w:rsidRPr="00F01799">
        <w:rPr>
          <w:lang w:val="en-US"/>
        </w:rPr>
        <w:t xml:space="preserve">{ </w:t>
      </w:r>
      <w:r w:rsidRPr="00F01799">
        <w:rPr>
          <w:b/>
          <w:bCs/>
          <w:lang w:val="en-US"/>
        </w:rPr>
        <w:t>return</w:t>
      </w:r>
      <w:r w:rsidRPr="00F01799">
        <w:rPr>
          <w:lang w:val="en-US"/>
        </w:rPr>
        <w:t xml:space="preserve"> first-&gt;</w:t>
      </w:r>
      <w:r w:rsidRPr="00F01799">
        <w:rPr>
          <w:rStyle w:val="LienChamps"/>
          <w:lang w:val="en-US"/>
        </w:rPr>
        <w:t>_key</w:t>
      </w:r>
      <w:r w:rsidRPr="00F01799">
        <w:rPr>
          <w:lang w:val="en-US"/>
        </w:rPr>
        <w:t xml:space="preserve"> &lt; second-&gt;</w:t>
      </w:r>
      <w:r w:rsidRPr="00F01799">
        <w:rPr>
          <w:rStyle w:val="LienChamps"/>
          <w:lang w:val="en-US"/>
        </w:rPr>
        <w:t>_key</w:t>
      </w:r>
      <w:r w:rsidRPr="00F01799">
        <w:rPr>
          <w:lang w:val="en-US"/>
        </w:rPr>
        <w:t>; }</w:t>
      </w:r>
    </w:p>
    <w:p w:rsidR="00F01799" w:rsidRPr="00C21784" w:rsidRDefault="00F01799" w:rsidP="00F01799">
      <w:pPr>
        <w:pStyle w:val="Dclarationdeclasse"/>
        <w:rPr>
          <w:lang w:val="en-US"/>
        </w:rPr>
      </w:pPr>
      <w:r w:rsidRPr="00F01799">
        <w:rPr>
          <w:lang w:val="en-US"/>
        </w:rPr>
        <w:t xml:space="preserve">  </w:t>
      </w:r>
      <w:r w:rsidRPr="00C21784">
        <w:rPr>
          <w:lang w:val="en-US"/>
        </w:rPr>
        <w:t>};</w:t>
      </w:r>
    </w:p>
    <w:p w:rsidR="00F01799" w:rsidRPr="00C21784" w:rsidRDefault="00F01799" w:rsidP="00F01799">
      <w:pPr>
        <w:pStyle w:val="Dclarationdeclasse"/>
        <w:rPr>
          <w:lang w:val="en-US"/>
        </w:rPr>
      </w:pPr>
      <w:r w:rsidRPr="00C21784">
        <w:rPr>
          <w:lang w:val="en-US"/>
        </w:rPr>
        <w:t>};</w:t>
      </w:r>
    </w:p>
    <w:p w:rsidR="00EF7B1B" w:rsidRPr="00C21784" w:rsidRDefault="00F01799" w:rsidP="00F01799">
      <w:pPr>
        <w:pStyle w:val="SectionMthodes"/>
        <w:rPr>
          <w:rStyle w:val="LienClasseC"/>
          <w:lang w:val="en-US"/>
        </w:rPr>
      </w:pPr>
      <w:r>
        <w:rPr>
          <w:lang w:val="en-US"/>
        </w:rPr>
        <w:t xml:space="preserve">Methods of the class </w:t>
      </w:r>
      <w:r w:rsidRPr="00C21784">
        <w:rPr>
          <w:rStyle w:val="LienClasseC"/>
          <w:lang w:val="en-US"/>
        </w:rPr>
        <w:t>KeyInfo</w:t>
      </w:r>
    </w:p>
    <w:p w:rsidR="00F01799" w:rsidRPr="00F01799" w:rsidRDefault="00F01799" w:rsidP="00F01799">
      <w:pPr>
        <w:pStyle w:val="SectionPublique"/>
        <w:rPr>
          <w:lang w:val="en-US"/>
        </w:rPr>
      </w:pPr>
      <w:r w:rsidRPr="00F01799">
        <w:rPr>
          <w:lang w:val="en-US"/>
        </w:rPr>
        <w:lastRenderedPageBreak/>
        <w:t>Public methods</w:t>
      </w:r>
    </w:p>
    <w:p w:rsidR="00F01799" w:rsidRDefault="00F01799" w:rsidP="00F01799">
      <w:pPr>
        <w:pStyle w:val="EntteMthode"/>
        <w:rPr>
          <w:lang w:val="en-US"/>
        </w:rPr>
      </w:pPr>
      <w:r w:rsidRPr="00F01799">
        <w:rPr>
          <w:b/>
          <w:lang w:val="en-US"/>
        </w:rPr>
        <w:t>virtual</w:t>
      </w:r>
      <w:r w:rsidRPr="00F01799">
        <w:rPr>
          <w:lang w:val="en-US"/>
        </w:rPr>
        <w:t xml:space="preserve"> </w:t>
      </w:r>
      <w:r w:rsidRPr="00F01799">
        <w:rPr>
          <w:b/>
          <w:lang w:val="en-US"/>
        </w:rPr>
        <w:t>bool</w:t>
      </w:r>
      <w:r w:rsidRPr="00F01799">
        <w:rPr>
          <w:lang w:val="en-US"/>
        </w:rPr>
        <w:t xml:space="preserve"> </w:t>
      </w:r>
      <w:r w:rsidRPr="00F01799">
        <w:rPr>
          <w:rStyle w:val="DfinitionMthode"/>
          <w:lang w:val="en-US"/>
        </w:rPr>
        <w:t>isMissingDecl</w:t>
      </w:r>
      <w:r w:rsidRPr="00F01799">
        <w:rPr>
          <w:lang w:val="en-US"/>
        </w:rPr>
        <w:t xml:space="preserve">() </w:t>
      </w:r>
      <w:r w:rsidRPr="00F01799">
        <w:rPr>
          <w:b/>
          <w:lang w:val="en-US"/>
        </w:rPr>
        <w:t>const</w:t>
      </w:r>
      <w:r>
        <w:rPr>
          <w:lang w:val="en-US"/>
        </w:rPr>
        <w:t>;</w:t>
      </w:r>
    </w:p>
    <w:p w:rsidR="000D105C" w:rsidRDefault="00F01799" w:rsidP="00F01799">
      <w:pPr>
        <w:rPr>
          <w:lang w:val="en-US"/>
        </w:rPr>
      </w:pPr>
      <w:r>
        <w:rPr>
          <w:lang w:val="en-US"/>
        </w:rPr>
        <w:t xml:space="preserve">Returns </w:t>
      </w:r>
      <w:r w:rsidRPr="000D105C">
        <w:rPr>
          <w:rStyle w:val="TexteC"/>
          <w:b/>
          <w:lang w:val="en-US"/>
        </w:rPr>
        <w:t>true</w:t>
      </w:r>
      <w:r>
        <w:rPr>
          <w:lang w:val="en-US"/>
        </w:rPr>
        <w:t xml:space="preserve"> if and only i</w:t>
      </w:r>
      <w:r w:rsidR="000D105C">
        <w:rPr>
          <w:lang w:val="en-US"/>
        </w:rPr>
        <w:t>f</w:t>
      </w:r>
      <w:r>
        <w:rPr>
          <w:lang w:val="en-US"/>
        </w:rPr>
        <w:t xml:space="preserve"> our </w:t>
      </w:r>
      <w:r w:rsidRPr="000D105C">
        <w:rPr>
          <w:rStyle w:val="LienClasseC"/>
          <w:lang w:val="en-US"/>
        </w:rPr>
        <w:t>KeyInfo</w:t>
      </w:r>
      <w:r>
        <w:rPr>
          <w:lang w:val="en-US"/>
        </w:rPr>
        <w:t xml:space="preserve"> is </w:t>
      </w:r>
      <w:r w:rsidR="000D105C">
        <w:rPr>
          <w:lang w:val="en-US"/>
        </w:rPr>
        <w:t xml:space="preserve">a </w:t>
      </w:r>
      <w:r w:rsidR="000D105C" w:rsidRPr="000D105C">
        <w:rPr>
          <w:rStyle w:val="LienClasseC"/>
          <w:lang w:val="en-US"/>
        </w:rPr>
        <w:t>MissingDecl</w:t>
      </w:r>
      <w:r w:rsidR="000D105C">
        <w:rPr>
          <w:lang w:val="en-US"/>
        </w:rPr>
        <w:t xml:space="preserve">. This means that the name of </w:t>
      </w:r>
      <w:r w:rsidR="000D105C" w:rsidRPr="005C0392">
        <w:rPr>
          <w:rStyle w:val="LienChamps"/>
          <w:lang w:val="en-US"/>
        </w:rPr>
        <w:t>_key</w:t>
      </w:r>
      <w:r w:rsidR="000D105C">
        <w:rPr>
          <w:lang w:val="en-US"/>
        </w:rPr>
        <w:t xml:space="preserve"> a declaration has bee</w:t>
      </w:r>
      <w:r w:rsidR="005C0392">
        <w:rPr>
          <w:lang w:val="en-US"/>
        </w:rPr>
        <w:t xml:space="preserve">n encountered but not its body. The method is used in this case, to know if the declaration is available (see the method </w:t>
      </w:r>
      <w:r w:rsidR="005C0392" w:rsidRPr="00C21784">
        <w:rPr>
          <w:rStyle w:val="LienClasseC"/>
          <w:lang w:val="en-US"/>
        </w:rPr>
        <w:t>VisitTable</w:t>
      </w:r>
      <w:r w:rsidR="005C0392" w:rsidRPr="00C21784">
        <w:rPr>
          <w:rStyle w:val="TexteC"/>
          <w:lang w:val="en-US"/>
        </w:rPr>
        <w:t>::</w:t>
      </w:r>
      <w:r w:rsidR="005C0392" w:rsidRPr="00C21784">
        <w:rPr>
          <w:rStyle w:val="LienMthode"/>
          <w:lang w:val="en-US"/>
        </w:rPr>
        <w:t>hasVisited</w:t>
      </w:r>
      <w:r w:rsidR="005C0392">
        <w:rPr>
          <w:lang w:val="en-US"/>
        </w:rPr>
        <w:t>).</w:t>
      </w:r>
    </w:p>
    <w:p w:rsidR="005C0392" w:rsidRDefault="005C0392" w:rsidP="005C0392">
      <w:pPr>
        <w:pStyle w:val="PostConditions"/>
        <w:rPr>
          <w:lang w:val="en-US"/>
        </w:rPr>
      </w:pPr>
      <w:r>
        <w:rPr>
          <w:lang w:val="en-US"/>
        </w:rPr>
        <w:t xml:space="preserve">If the method returns </w:t>
      </w:r>
      <w:r w:rsidRPr="00C21784">
        <w:rPr>
          <w:rStyle w:val="TexteC"/>
          <w:b/>
          <w:lang w:val="en-US"/>
        </w:rPr>
        <w:t>true</w:t>
      </w:r>
      <w:r>
        <w:rPr>
          <w:lang w:val="en-US"/>
        </w:rPr>
        <w:t xml:space="preserve">, our </w:t>
      </w:r>
      <w:r w:rsidRPr="005C0392">
        <w:rPr>
          <w:rStyle w:val="LienClasseC"/>
          <w:lang w:val="en-US"/>
        </w:rPr>
        <w:t>KeyInfo</w:t>
      </w:r>
      <w:r>
        <w:rPr>
          <w:lang w:val="en-US"/>
        </w:rPr>
        <w:t xml:space="preserve"> supports the type </w:t>
      </w:r>
      <w:r w:rsidRPr="000D105C">
        <w:rPr>
          <w:rStyle w:val="LienClasseC"/>
          <w:lang w:val="en-US"/>
        </w:rPr>
        <w:t>MissingDecl</w:t>
      </w:r>
      <w:r>
        <w:rPr>
          <w:lang w:val="en-US"/>
        </w:rPr>
        <w:t>.</w:t>
      </w:r>
    </w:p>
    <w:p w:rsidR="005C0392" w:rsidRDefault="005C0392" w:rsidP="005C0392">
      <w:pPr>
        <w:pStyle w:val="Relatives"/>
        <w:rPr>
          <w:lang w:val="en-US"/>
        </w:rPr>
      </w:pPr>
    </w:p>
    <w:p w:rsidR="005C0392" w:rsidRDefault="005C0392" w:rsidP="005C0392">
      <w:pPr>
        <w:pStyle w:val="RelativesItem"/>
        <w:rPr>
          <w:lang w:val="en-US"/>
        </w:rPr>
      </w:pPr>
      <w:r>
        <w:rPr>
          <w:lang w:val="en-US"/>
        </w:rPr>
        <w:t xml:space="preserve">The methods </w:t>
      </w:r>
      <w:r w:rsidRPr="00C21784">
        <w:rPr>
          <w:rStyle w:val="LienMthode"/>
          <w:lang w:val="en-US"/>
        </w:rPr>
        <w:t>isGenerationMissing</w:t>
      </w:r>
      <w:r>
        <w:rPr>
          <w:lang w:val="en-US"/>
        </w:rPr>
        <w:t xml:space="preserve">, </w:t>
      </w:r>
      <w:r w:rsidRPr="00C21784">
        <w:rPr>
          <w:rStyle w:val="LienMthode"/>
          <w:lang w:val="en-US"/>
        </w:rPr>
        <w:t>isClassGenerationMissing</w:t>
      </w:r>
      <w:r>
        <w:rPr>
          <w:lang w:val="en-US"/>
        </w:rPr>
        <w:t xml:space="preserve">, </w:t>
      </w:r>
      <w:r w:rsidRPr="00C21784">
        <w:rPr>
          <w:rStyle w:val="LienMthode"/>
          <w:lang w:val="en-US"/>
        </w:rPr>
        <w:t>isFunctionGenerationMissing</w:t>
      </w:r>
      <w:r>
        <w:rPr>
          <w:lang w:val="en-US"/>
        </w:rPr>
        <w:t>,</w:t>
      </w:r>
    </w:p>
    <w:p w:rsidR="005C0392" w:rsidRDefault="005C0392" w:rsidP="005C0392">
      <w:pPr>
        <w:pStyle w:val="RelativesItem"/>
        <w:rPr>
          <w:lang w:val="en-US"/>
        </w:rPr>
      </w:pPr>
      <w:r>
        <w:rPr>
          <w:lang w:val="en-US"/>
        </w:rPr>
        <w:t xml:space="preserve">the method </w:t>
      </w:r>
      <w:r w:rsidRPr="005C0392">
        <w:rPr>
          <w:rStyle w:val="LienMthode"/>
        </w:rPr>
        <w:t>isComplete</w:t>
      </w:r>
      <w:r>
        <w:rPr>
          <w:lang w:val="en-US"/>
        </w:rPr>
        <w:t>,</w:t>
      </w:r>
    </w:p>
    <w:p w:rsidR="005C0392" w:rsidRDefault="005C0392" w:rsidP="005C0392">
      <w:pPr>
        <w:pStyle w:val="RelativesItem"/>
        <w:rPr>
          <w:lang w:val="en-US"/>
        </w:rPr>
      </w:pPr>
      <w:r>
        <w:rPr>
          <w:lang w:val="en-US"/>
        </w:rPr>
        <w:t xml:space="preserve">the method </w:t>
      </w:r>
      <w:r w:rsidRPr="005C0392">
        <w:rPr>
          <w:rStyle w:val="LienClasseC"/>
        </w:rPr>
        <w:t>VisitTable</w:t>
      </w:r>
      <w:r w:rsidRPr="005C0392">
        <w:rPr>
          <w:rStyle w:val="TexteC"/>
        </w:rPr>
        <w:t>::</w:t>
      </w:r>
      <w:r w:rsidRPr="005C0392">
        <w:rPr>
          <w:rStyle w:val="LienMthode"/>
        </w:rPr>
        <w:t>hasVisited</w:t>
      </w:r>
      <w:r>
        <w:rPr>
          <w:lang w:val="en-US"/>
        </w:rPr>
        <w:t>,</w:t>
      </w:r>
    </w:p>
    <w:p w:rsidR="005C0392" w:rsidRPr="005C0392" w:rsidRDefault="005C0392" w:rsidP="005C0392">
      <w:pPr>
        <w:pStyle w:val="RelativesItem"/>
        <w:rPr>
          <w:lang w:val="en-US"/>
        </w:rPr>
      </w:pPr>
      <w:proofErr w:type="gramStart"/>
      <w:r>
        <w:rPr>
          <w:lang w:val="en-US"/>
        </w:rPr>
        <w:t>the</w:t>
      </w:r>
      <w:proofErr w:type="gramEnd"/>
      <w:r>
        <w:rPr>
          <w:lang w:val="en-US"/>
        </w:rPr>
        <w:t xml:space="preserve"> methods </w:t>
      </w:r>
      <w:r w:rsidRPr="00C21784">
        <w:rPr>
          <w:rStyle w:val="LienClasseC"/>
          <w:lang w:val="en-US"/>
        </w:rPr>
        <w:t>VisitTable</w:t>
      </w:r>
      <w:r w:rsidRPr="00C21784">
        <w:rPr>
          <w:rStyle w:val="TexteC"/>
          <w:lang w:val="en-US"/>
        </w:rPr>
        <w:t>::</w:t>
      </w:r>
      <w:r w:rsidRPr="00C21784">
        <w:rPr>
          <w:rStyle w:val="LienMthode"/>
          <w:lang w:val="en-US"/>
        </w:rPr>
        <w:t>setInstanceClassAsComplete</w:t>
      </w:r>
      <w:r>
        <w:rPr>
          <w:lang w:val="en-US"/>
        </w:rPr>
        <w:t xml:space="preserve">, </w:t>
      </w:r>
      <w:r w:rsidRPr="00C21784">
        <w:rPr>
          <w:rStyle w:val="LienClasseC"/>
          <w:lang w:val="en-US"/>
        </w:rPr>
        <w:t>VisitTable</w:t>
      </w:r>
      <w:r w:rsidRPr="00C21784">
        <w:rPr>
          <w:rStyle w:val="TexteC"/>
          <w:lang w:val="en-US"/>
        </w:rPr>
        <w:t>::</w:t>
      </w:r>
      <w:r w:rsidRPr="00C21784">
        <w:rPr>
          <w:rStyle w:val="LienMthode"/>
          <w:lang w:val="en-US"/>
        </w:rPr>
        <w:t>addWaitFor</w:t>
      </w:r>
      <w:r>
        <w:rPr>
          <w:lang w:val="en-US"/>
        </w:rPr>
        <w:t xml:space="preserve">, </w:t>
      </w:r>
      <w:r w:rsidRPr="00C21784">
        <w:rPr>
          <w:rStyle w:val="LienClasseC"/>
          <w:lang w:val="en-US"/>
        </w:rPr>
        <w:t>VisitTable</w:t>
      </w:r>
      <w:r w:rsidRPr="00C21784">
        <w:rPr>
          <w:rStyle w:val="TexteC"/>
          <w:lang w:val="en-US"/>
        </w:rPr>
        <w:t>::</w:t>
      </w:r>
      <w:r w:rsidRPr="00C21784">
        <w:rPr>
          <w:rStyle w:val="LienMthode"/>
          <w:lang w:val="en-US"/>
        </w:rPr>
        <w:t>addDeclaration</w:t>
      </w:r>
      <w:r>
        <w:rPr>
          <w:lang w:val="en-US"/>
        </w:rPr>
        <w:t xml:space="preserve">, </w:t>
      </w:r>
      <w:r w:rsidRPr="005C0392">
        <w:rPr>
          <w:rStyle w:val="LienClasseC"/>
          <w:lang w:val="en-US"/>
        </w:rPr>
        <w:t>VisitTable</w:t>
      </w:r>
      <w:r w:rsidRPr="005C0392">
        <w:rPr>
          <w:rStyle w:val="TexteC"/>
          <w:lang w:val="en-US"/>
        </w:rPr>
        <w:t>::</w:t>
      </w:r>
      <w:r w:rsidRPr="005C0392">
        <w:rPr>
          <w:rStyle w:val="LienMthode"/>
          <w:lang w:val="en-US"/>
        </w:rPr>
        <w:t>addInstanceClass</w:t>
      </w:r>
      <w:r>
        <w:rPr>
          <w:lang w:val="en-US"/>
        </w:rPr>
        <w:t xml:space="preserve">, </w:t>
      </w:r>
      <w:r w:rsidRPr="00C21784">
        <w:rPr>
          <w:rStyle w:val="LienClasseC"/>
          <w:lang w:val="en-US"/>
        </w:rPr>
        <w:t>VisitTable</w:t>
      </w:r>
      <w:r w:rsidRPr="00C21784">
        <w:rPr>
          <w:rStyle w:val="TexteC"/>
          <w:lang w:val="en-US"/>
        </w:rPr>
        <w:t>::</w:t>
      </w:r>
      <w:r w:rsidRPr="00C21784">
        <w:rPr>
          <w:rStyle w:val="LienMthode"/>
          <w:lang w:val="en-US"/>
        </w:rPr>
        <w:t>addIncompleteClass</w:t>
      </w:r>
      <w:r>
        <w:rPr>
          <w:lang w:val="en-US"/>
        </w:rPr>
        <w:t xml:space="preserve">, </w:t>
      </w:r>
      <w:r w:rsidRPr="00C21784">
        <w:rPr>
          <w:rStyle w:val="LienClasseC"/>
          <w:lang w:val="en-US"/>
        </w:rPr>
        <w:t>VisitTable</w:t>
      </w:r>
      <w:r w:rsidRPr="00C21784">
        <w:rPr>
          <w:rStyle w:val="TexteC"/>
          <w:lang w:val="en-US"/>
        </w:rPr>
        <w:t>::</w:t>
      </w:r>
      <w:r w:rsidRPr="00C21784">
        <w:rPr>
          <w:rStyle w:val="LienMthode"/>
          <w:lang w:val="en-US"/>
        </w:rPr>
        <w:t>addIncompleteFunction</w:t>
      </w:r>
      <w:r>
        <w:rPr>
          <w:lang w:val="en-US"/>
        </w:rPr>
        <w:t>.</w:t>
      </w:r>
    </w:p>
    <w:p w:rsidR="00F01799" w:rsidRDefault="00F01799" w:rsidP="00F01799">
      <w:pPr>
        <w:pStyle w:val="EntteMthode"/>
        <w:rPr>
          <w:lang w:val="en-US"/>
        </w:rPr>
      </w:pPr>
      <w:r w:rsidRPr="00F01799">
        <w:rPr>
          <w:b/>
          <w:lang w:val="en-US"/>
        </w:rPr>
        <w:t>virtual</w:t>
      </w:r>
      <w:r w:rsidRPr="00F01799">
        <w:rPr>
          <w:lang w:val="en-US"/>
        </w:rPr>
        <w:t xml:space="preserve"> </w:t>
      </w:r>
      <w:r w:rsidRPr="00F01799">
        <w:rPr>
          <w:b/>
          <w:lang w:val="en-US"/>
        </w:rPr>
        <w:t>bool</w:t>
      </w:r>
      <w:r w:rsidRPr="00F01799">
        <w:rPr>
          <w:lang w:val="en-US"/>
        </w:rPr>
        <w:t xml:space="preserve"> </w:t>
      </w:r>
      <w:r w:rsidRPr="00F01799">
        <w:rPr>
          <w:rStyle w:val="DfinitionMthode"/>
          <w:lang w:val="en-US"/>
        </w:rPr>
        <w:t>isGenerationMissing</w:t>
      </w:r>
      <w:r w:rsidRPr="00F01799">
        <w:rPr>
          <w:lang w:val="en-US"/>
        </w:rPr>
        <w:t xml:space="preserve">() </w:t>
      </w:r>
      <w:r w:rsidRPr="00F01799">
        <w:rPr>
          <w:b/>
          <w:lang w:val="en-US"/>
        </w:rPr>
        <w:t>const</w:t>
      </w:r>
      <w:r>
        <w:rPr>
          <w:lang w:val="en-US"/>
        </w:rPr>
        <w:t>;</w:t>
      </w:r>
    </w:p>
    <w:p w:rsidR="005C0392" w:rsidRDefault="005C0392" w:rsidP="005C0392">
      <w:pPr>
        <w:rPr>
          <w:lang w:val="en-US"/>
        </w:rPr>
      </w:pPr>
      <w:r>
        <w:rPr>
          <w:lang w:val="en-US"/>
        </w:rPr>
        <w:t xml:space="preserve">Returns </w:t>
      </w:r>
      <w:r w:rsidRPr="000D105C">
        <w:rPr>
          <w:rStyle w:val="TexteC"/>
          <w:b/>
          <w:lang w:val="en-US"/>
        </w:rPr>
        <w:t>true</w:t>
      </w:r>
      <w:r>
        <w:rPr>
          <w:lang w:val="en-US"/>
        </w:rPr>
        <w:t xml:space="preserve"> if and only if our </w:t>
      </w:r>
      <w:r w:rsidRPr="000D105C">
        <w:rPr>
          <w:rStyle w:val="LienClasseC"/>
          <w:lang w:val="en-US"/>
        </w:rPr>
        <w:t>KeyInfo</w:t>
      </w:r>
      <w:r>
        <w:rPr>
          <w:lang w:val="en-US"/>
        </w:rPr>
        <w:t xml:space="preserve"> is a </w:t>
      </w:r>
      <w:r w:rsidR="00300893" w:rsidRPr="00300893">
        <w:rPr>
          <w:rStyle w:val="LienClasseC"/>
          <w:lang w:val="en-US"/>
        </w:rPr>
        <w:t>MissingFunctionGeneration</w:t>
      </w:r>
      <w:r w:rsidR="00300893">
        <w:rPr>
          <w:lang w:val="en-US"/>
        </w:rPr>
        <w:t xml:space="preserve"> or a </w:t>
      </w:r>
      <w:r w:rsidR="00300893" w:rsidRPr="00300893">
        <w:rPr>
          <w:rStyle w:val="LienClasseC"/>
          <w:lang w:val="en-US"/>
        </w:rPr>
        <w:t>Missing</w:t>
      </w:r>
      <w:r w:rsidR="00300893" w:rsidRPr="00C21784">
        <w:rPr>
          <w:rStyle w:val="LienClasseC"/>
          <w:lang w:val="en-US"/>
        </w:rPr>
        <w:t>Class</w:t>
      </w:r>
      <w:r w:rsidR="00300893" w:rsidRPr="00300893">
        <w:rPr>
          <w:rStyle w:val="LienClasseC"/>
          <w:lang w:val="en-US"/>
        </w:rPr>
        <w:t>Generation</w:t>
      </w:r>
      <w:r w:rsidR="00300893">
        <w:rPr>
          <w:lang w:val="en-US"/>
        </w:rPr>
        <w:t>.</w:t>
      </w:r>
      <w:r>
        <w:rPr>
          <w:lang w:val="en-US"/>
        </w:rPr>
        <w:t xml:space="preserve"> This means that </w:t>
      </w:r>
      <w:r w:rsidR="00300893">
        <w:rPr>
          <w:lang w:val="en-US"/>
        </w:rPr>
        <w:t>the declaration has been visited but cannot be generated due to missing declarations</w:t>
      </w:r>
      <w:r>
        <w:rPr>
          <w:lang w:val="en-US"/>
        </w:rPr>
        <w:t>.</w:t>
      </w:r>
    </w:p>
    <w:p w:rsidR="005C0392" w:rsidRDefault="005C0392" w:rsidP="00300893">
      <w:pPr>
        <w:pStyle w:val="PostConditions"/>
        <w:rPr>
          <w:lang w:val="en-US"/>
        </w:rPr>
      </w:pPr>
      <w:r>
        <w:rPr>
          <w:lang w:val="en-US"/>
        </w:rPr>
        <w:t xml:space="preserve">If the method returns </w:t>
      </w:r>
      <w:r w:rsidRPr="00D51443">
        <w:rPr>
          <w:rStyle w:val="TexteC"/>
          <w:b/>
          <w:lang w:val="en-US"/>
        </w:rPr>
        <w:t>true</w:t>
      </w:r>
      <w:r>
        <w:rPr>
          <w:lang w:val="en-US"/>
        </w:rPr>
        <w:t xml:space="preserve">, </w:t>
      </w:r>
      <w:r w:rsidR="00300893">
        <w:rPr>
          <w:lang w:val="en-US"/>
        </w:rPr>
        <w:t xml:space="preserve">you should call </w:t>
      </w:r>
      <w:r w:rsidR="00300893" w:rsidRPr="00300893">
        <w:rPr>
          <w:rStyle w:val="LienMthode"/>
          <w:lang w:val="en-US"/>
        </w:rPr>
        <w:t>isFunctionGenerationMissing</w:t>
      </w:r>
      <w:r w:rsidR="00300893">
        <w:rPr>
          <w:lang w:val="en-US"/>
        </w:rPr>
        <w:t xml:space="preserve"> or </w:t>
      </w:r>
      <w:r w:rsidR="00300893" w:rsidRPr="00300893">
        <w:rPr>
          <w:rStyle w:val="LienMthode"/>
          <w:lang w:val="en-US"/>
        </w:rPr>
        <w:t>isClassGenerationMissing</w:t>
      </w:r>
      <w:r w:rsidR="00300893" w:rsidRPr="00300893">
        <w:rPr>
          <w:lang w:val="en-US"/>
        </w:rPr>
        <w:t xml:space="preserve"> </w:t>
      </w:r>
      <w:r w:rsidR="00300893">
        <w:rPr>
          <w:lang w:val="en-US"/>
        </w:rPr>
        <w:t xml:space="preserve">to know if </w:t>
      </w:r>
      <w:r>
        <w:rPr>
          <w:lang w:val="en-US"/>
        </w:rPr>
        <w:t xml:space="preserve">our </w:t>
      </w:r>
      <w:r w:rsidRPr="005C0392">
        <w:rPr>
          <w:rStyle w:val="LienClasseC"/>
          <w:lang w:val="en-US"/>
        </w:rPr>
        <w:t>KeyInfo</w:t>
      </w:r>
      <w:r>
        <w:rPr>
          <w:lang w:val="en-US"/>
        </w:rPr>
        <w:t xml:space="preserve"> supports the type </w:t>
      </w:r>
      <w:r w:rsidR="00300893" w:rsidRPr="00300893">
        <w:rPr>
          <w:rStyle w:val="LienClasseC"/>
          <w:lang w:val="en-US"/>
        </w:rPr>
        <w:t>MissingFunctionGeneration</w:t>
      </w:r>
      <w:r w:rsidR="00300893">
        <w:rPr>
          <w:lang w:val="en-US"/>
        </w:rPr>
        <w:t xml:space="preserve"> or a </w:t>
      </w:r>
      <w:r w:rsidR="00300893" w:rsidRPr="00300893">
        <w:rPr>
          <w:rStyle w:val="LienClasseC"/>
          <w:lang w:val="en-US"/>
        </w:rPr>
        <w:t>MissingClassGeneration</w:t>
      </w:r>
      <w:r>
        <w:rPr>
          <w:lang w:val="en-US"/>
        </w:rPr>
        <w:t>.</w:t>
      </w:r>
    </w:p>
    <w:p w:rsidR="005C0392" w:rsidRDefault="005C0392" w:rsidP="005C0392">
      <w:pPr>
        <w:pStyle w:val="Relatives"/>
        <w:rPr>
          <w:lang w:val="en-US"/>
        </w:rPr>
      </w:pPr>
    </w:p>
    <w:p w:rsidR="005C0392" w:rsidRDefault="005C0392" w:rsidP="005C0392">
      <w:pPr>
        <w:pStyle w:val="RelativesItem"/>
        <w:rPr>
          <w:lang w:val="en-US"/>
        </w:rPr>
      </w:pPr>
      <w:r>
        <w:rPr>
          <w:lang w:val="en-US"/>
        </w:rPr>
        <w:t xml:space="preserve">The methods </w:t>
      </w:r>
      <w:r w:rsidRPr="005C0392">
        <w:rPr>
          <w:rStyle w:val="LienMthode"/>
          <w:lang w:val="en-US"/>
        </w:rPr>
        <w:t>isMissing</w:t>
      </w:r>
      <w:r w:rsidR="00C023B9">
        <w:rPr>
          <w:rStyle w:val="LienMthode"/>
          <w:lang w:val="en-US"/>
        </w:rPr>
        <w:t>Decl</w:t>
      </w:r>
      <w:r>
        <w:rPr>
          <w:lang w:val="en-US"/>
        </w:rPr>
        <w:t xml:space="preserve">, </w:t>
      </w:r>
      <w:r w:rsidRPr="005C0392">
        <w:rPr>
          <w:rStyle w:val="LienMthode"/>
          <w:lang w:val="en-US"/>
        </w:rPr>
        <w:t>isClassGenerationMissing</w:t>
      </w:r>
      <w:r>
        <w:rPr>
          <w:lang w:val="en-US"/>
        </w:rPr>
        <w:t xml:space="preserve">, </w:t>
      </w:r>
      <w:r w:rsidRPr="005C0392">
        <w:rPr>
          <w:rStyle w:val="LienMthode"/>
          <w:lang w:val="en-US"/>
        </w:rPr>
        <w:t>isFunctionGenerationMissing</w:t>
      </w:r>
      <w:r>
        <w:rPr>
          <w:lang w:val="en-US"/>
        </w:rPr>
        <w:t>,</w:t>
      </w:r>
    </w:p>
    <w:p w:rsidR="005C0392" w:rsidRDefault="005C0392" w:rsidP="005C0392">
      <w:pPr>
        <w:pStyle w:val="RelativesItem"/>
        <w:rPr>
          <w:lang w:val="en-US"/>
        </w:rPr>
      </w:pPr>
      <w:r>
        <w:rPr>
          <w:lang w:val="en-US"/>
        </w:rPr>
        <w:t xml:space="preserve">the method </w:t>
      </w:r>
      <w:r w:rsidRPr="005C0392">
        <w:rPr>
          <w:rStyle w:val="LienMthode"/>
        </w:rPr>
        <w:t>isComplete</w:t>
      </w:r>
      <w:r>
        <w:rPr>
          <w:lang w:val="en-US"/>
        </w:rPr>
        <w:t>,</w:t>
      </w:r>
    </w:p>
    <w:p w:rsidR="005C0392" w:rsidRPr="005C0392" w:rsidRDefault="005C0392" w:rsidP="00300893">
      <w:pPr>
        <w:pStyle w:val="RelativesItem"/>
        <w:rPr>
          <w:lang w:val="en-US"/>
        </w:rPr>
      </w:pPr>
      <w:proofErr w:type="gramStart"/>
      <w:r>
        <w:rPr>
          <w:lang w:val="en-US"/>
        </w:rPr>
        <w:t>the</w:t>
      </w:r>
      <w:proofErr w:type="gramEnd"/>
      <w:r>
        <w:rPr>
          <w:lang w:val="en-US"/>
        </w:rPr>
        <w:t xml:space="preserve"> method </w:t>
      </w:r>
      <w:r w:rsidRPr="005C0392">
        <w:rPr>
          <w:rStyle w:val="LienClasseC"/>
        </w:rPr>
        <w:t>VisitTable</w:t>
      </w:r>
      <w:r w:rsidRPr="005C0392">
        <w:rPr>
          <w:rStyle w:val="TexteC"/>
        </w:rPr>
        <w:t>::</w:t>
      </w:r>
      <w:r w:rsidRPr="005C0392">
        <w:rPr>
          <w:rStyle w:val="LienMthode"/>
        </w:rPr>
        <w:t>hasVisited</w:t>
      </w:r>
      <w:r w:rsidR="00300893">
        <w:rPr>
          <w:lang w:val="en-US"/>
        </w:rPr>
        <w:t>.</w:t>
      </w:r>
    </w:p>
    <w:p w:rsidR="00F01799" w:rsidRPr="00F01799" w:rsidRDefault="00F01799" w:rsidP="00F01799">
      <w:pPr>
        <w:pStyle w:val="EntteMthode"/>
        <w:rPr>
          <w:lang w:val="en-US"/>
        </w:rPr>
      </w:pPr>
      <w:r w:rsidRPr="00F01799">
        <w:rPr>
          <w:b/>
          <w:lang w:val="en-US"/>
        </w:rPr>
        <w:t>virtual</w:t>
      </w:r>
      <w:r w:rsidRPr="00F01799">
        <w:rPr>
          <w:lang w:val="en-US"/>
        </w:rPr>
        <w:t xml:space="preserve"> </w:t>
      </w:r>
      <w:r w:rsidRPr="00F01799">
        <w:rPr>
          <w:b/>
          <w:lang w:val="en-US"/>
        </w:rPr>
        <w:t>bool</w:t>
      </w:r>
      <w:r w:rsidRPr="00F01799">
        <w:rPr>
          <w:lang w:val="en-US"/>
        </w:rPr>
        <w:t xml:space="preserve"> </w:t>
      </w:r>
      <w:r w:rsidRPr="00F01799">
        <w:rPr>
          <w:rStyle w:val="DfinitionMthode"/>
          <w:lang w:val="en-US"/>
        </w:rPr>
        <w:t>isClassGenerationMissing</w:t>
      </w:r>
      <w:r w:rsidRPr="00F01799">
        <w:rPr>
          <w:lang w:val="en-US"/>
        </w:rPr>
        <w:t xml:space="preserve">() </w:t>
      </w:r>
      <w:r w:rsidRPr="00F01799">
        <w:rPr>
          <w:b/>
          <w:lang w:val="en-US"/>
        </w:rPr>
        <w:t>const</w:t>
      </w:r>
      <w:r>
        <w:rPr>
          <w:lang w:val="en-US"/>
        </w:rPr>
        <w:t>;</w:t>
      </w:r>
    </w:p>
    <w:p w:rsidR="00300893" w:rsidRDefault="00300893" w:rsidP="00300893">
      <w:pPr>
        <w:rPr>
          <w:lang w:val="en-US"/>
        </w:rPr>
      </w:pPr>
      <w:r>
        <w:rPr>
          <w:lang w:val="en-US"/>
        </w:rPr>
        <w:t xml:space="preserve">Returns </w:t>
      </w:r>
      <w:r w:rsidRPr="000D105C">
        <w:rPr>
          <w:rStyle w:val="TexteC"/>
          <w:b/>
          <w:lang w:val="en-US"/>
        </w:rPr>
        <w:t>true</w:t>
      </w:r>
      <w:r>
        <w:rPr>
          <w:lang w:val="en-US"/>
        </w:rPr>
        <w:t xml:space="preserve"> if and only if our </w:t>
      </w:r>
      <w:r w:rsidRPr="000D105C">
        <w:rPr>
          <w:rStyle w:val="LienClasseC"/>
          <w:lang w:val="en-US"/>
        </w:rPr>
        <w:t>KeyInfo</w:t>
      </w:r>
      <w:r>
        <w:rPr>
          <w:lang w:val="en-US"/>
        </w:rPr>
        <w:t xml:space="preserve"> is a </w:t>
      </w:r>
      <w:r w:rsidRPr="00300893">
        <w:rPr>
          <w:rStyle w:val="LienClasseC"/>
          <w:lang w:val="en-US"/>
        </w:rPr>
        <w:t>MissingClassGeneration</w:t>
      </w:r>
      <w:r>
        <w:rPr>
          <w:lang w:val="en-US"/>
        </w:rPr>
        <w:t xml:space="preserve">. This means that the class declaration </w:t>
      </w:r>
      <w:r w:rsidRPr="00C21784">
        <w:rPr>
          <w:rStyle w:val="LienChamps"/>
          <w:lang w:val="en-US"/>
        </w:rPr>
        <w:t>_key</w:t>
      </w:r>
      <w:r>
        <w:rPr>
          <w:lang w:val="en-US"/>
        </w:rPr>
        <w:t xml:space="preserve"> of type </w:t>
      </w:r>
      <w:r w:rsidRPr="00C21784">
        <w:rPr>
          <w:rStyle w:val="LienMthode"/>
          <w:lang w:val="en-US"/>
        </w:rPr>
        <w:t>clang</w:t>
      </w:r>
      <w:r w:rsidRPr="00C21784">
        <w:rPr>
          <w:rStyle w:val="TexteC"/>
          <w:lang w:val="en-US"/>
        </w:rPr>
        <w:t>::</w:t>
      </w:r>
      <w:r w:rsidRPr="00C21784">
        <w:rPr>
          <w:rStyle w:val="LienClasseC"/>
          <w:lang w:val="en-US"/>
        </w:rPr>
        <w:t>RecordDecl</w:t>
      </w:r>
      <w:r>
        <w:rPr>
          <w:lang w:val="en-US"/>
        </w:rPr>
        <w:t xml:space="preserve"> has been visited but cannot be generated due to missing declarations.</w:t>
      </w:r>
    </w:p>
    <w:p w:rsidR="00300893" w:rsidRDefault="00300893" w:rsidP="00300893">
      <w:pPr>
        <w:pStyle w:val="PostConditions"/>
        <w:rPr>
          <w:lang w:val="en-US"/>
        </w:rPr>
      </w:pPr>
      <w:r>
        <w:rPr>
          <w:lang w:val="en-US"/>
        </w:rPr>
        <w:t xml:space="preserve">If the method returns </w:t>
      </w:r>
      <w:r w:rsidRPr="00C21784">
        <w:rPr>
          <w:rStyle w:val="TexteC"/>
          <w:b/>
          <w:lang w:val="en-US"/>
        </w:rPr>
        <w:t>true</w:t>
      </w:r>
      <w:r>
        <w:rPr>
          <w:lang w:val="en-US"/>
        </w:rPr>
        <w:t xml:space="preserve">, our </w:t>
      </w:r>
      <w:r w:rsidRPr="005C0392">
        <w:rPr>
          <w:rStyle w:val="LienClasseC"/>
          <w:lang w:val="en-US"/>
        </w:rPr>
        <w:t>KeyInfo</w:t>
      </w:r>
      <w:r>
        <w:rPr>
          <w:lang w:val="en-US"/>
        </w:rPr>
        <w:t xml:space="preserve"> supports the type </w:t>
      </w:r>
      <w:r w:rsidRPr="00300893">
        <w:rPr>
          <w:rStyle w:val="LienClasseC"/>
          <w:lang w:val="en-US"/>
        </w:rPr>
        <w:t>MissingClassGeneration</w:t>
      </w:r>
      <w:r>
        <w:rPr>
          <w:lang w:val="en-US"/>
        </w:rPr>
        <w:t>.</w:t>
      </w:r>
    </w:p>
    <w:p w:rsidR="00300893" w:rsidRDefault="00300893" w:rsidP="00300893">
      <w:pPr>
        <w:pStyle w:val="Relatives"/>
        <w:rPr>
          <w:lang w:val="en-US"/>
        </w:rPr>
      </w:pPr>
    </w:p>
    <w:p w:rsidR="00300893" w:rsidRDefault="00300893" w:rsidP="00300893">
      <w:pPr>
        <w:pStyle w:val="RelativesItem"/>
        <w:rPr>
          <w:lang w:val="en-US"/>
        </w:rPr>
      </w:pPr>
      <w:r>
        <w:rPr>
          <w:lang w:val="en-US"/>
        </w:rPr>
        <w:t xml:space="preserve">The methods </w:t>
      </w:r>
      <w:r w:rsidR="00C023B9" w:rsidRPr="005C0392">
        <w:rPr>
          <w:rStyle w:val="LienMthode"/>
          <w:lang w:val="en-US"/>
        </w:rPr>
        <w:t>isMissing</w:t>
      </w:r>
      <w:r w:rsidR="00C023B9">
        <w:rPr>
          <w:rStyle w:val="LienMthode"/>
          <w:lang w:val="en-US"/>
        </w:rPr>
        <w:t>Decl</w:t>
      </w:r>
      <w:r w:rsidR="00C023B9">
        <w:rPr>
          <w:lang w:val="en-US"/>
        </w:rPr>
        <w:t xml:space="preserve">, </w:t>
      </w:r>
      <w:r w:rsidRPr="005C0392">
        <w:rPr>
          <w:rStyle w:val="LienMthode"/>
          <w:lang w:val="en-US"/>
        </w:rPr>
        <w:t>isGenerationMissing</w:t>
      </w:r>
      <w:r>
        <w:rPr>
          <w:lang w:val="en-US"/>
        </w:rPr>
        <w:t xml:space="preserve">, </w:t>
      </w:r>
      <w:r w:rsidRPr="005C0392">
        <w:rPr>
          <w:rStyle w:val="LienMthode"/>
          <w:lang w:val="en-US"/>
        </w:rPr>
        <w:t>isFunctionGenerationMissing</w:t>
      </w:r>
      <w:r>
        <w:rPr>
          <w:lang w:val="en-US"/>
        </w:rPr>
        <w:t>,</w:t>
      </w:r>
    </w:p>
    <w:p w:rsidR="00300893" w:rsidRDefault="00300893" w:rsidP="00300893">
      <w:pPr>
        <w:pStyle w:val="RelativesItem"/>
        <w:rPr>
          <w:lang w:val="en-US"/>
        </w:rPr>
      </w:pPr>
      <w:r>
        <w:rPr>
          <w:lang w:val="en-US"/>
        </w:rPr>
        <w:t xml:space="preserve">the method </w:t>
      </w:r>
      <w:r w:rsidRPr="005C0392">
        <w:rPr>
          <w:rStyle w:val="LienMthode"/>
        </w:rPr>
        <w:t>isComplete</w:t>
      </w:r>
      <w:r>
        <w:rPr>
          <w:lang w:val="en-US"/>
        </w:rPr>
        <w:t>,</w:t>
      </w:r>
    </w:p>
    <w:p w:rsidR="00300893" w:rsidRPr="005C0392" w:rsidRDefault="00300893" w:rsidP="00300893">
      <w:pPr>
        <w:pStyle w:val="RelativesItem"/>
        <w:rPr>
          <w:lang w:val="en-US"/>
        </w:rPr>
      </w:pPr>
      <w:proofErr w:type="gramStart"/>
      <w:r>
        <w:rPr>
          <w:lang w:val="en-US"/>
        </w:rPr>
        <w:t>the</w:t>
      </w:r>
      <w:proofErr w:type="gramEnd"/>
      <w:r>
        <w:rPr>
          <w:lang w:val="en-US"/>
        </w:rPr>
        <w:t xml:space="preserve"> method </w:t>
      </w:r>
      <w:r w:rsidRPr="005C0392">
        <w:rPr>
          <w:rStyle w:val="LienClasseC"/>
        </w:rPr>
        <w:t>VisitTable</w:t>
      </w:r>
      <w:r w:rsidRPr="005C0392">
        <w:rPr>
          <w:rStyle w:val="TexteC"/>
        </w:rPr>
        <w:t>::</w:t>
      </w:r>
      <w:r w:rsidRPr="005C0392">
        <w:rPr>
          <w:rStyle w:val="LienMthode"/>
        </w:rPr>
        <w:t>hasVisited</w:t>
      </w:r>
      <w:r>
        <w:rPr>
          <w:lang w:val="en-US"/>
        </w:rPr>
        <w:t>.</w:t>
      </w:r>
    </w:p>
    <w:p w:rsidR="00F01799" w:rsidRDefault="00F01799" w:rsidP="00F01799">
      <w:pPr>
        <w:pStyle w:val="EntteMthode"/>
        <w:rPr>
          <w:lang w:val="en-US"/>
        </w:rPr>
      </w:pPr>
      <w:r w:rsidRPr="00F01799">
        <w:rPr>
          <w:b/>
          <w:lang w:val="en-US"/>
        </w:rPr>
        <w:t>virtual</w:t>
      </w:r>
      <w:r w:rsidRPr="00F01799">
        <w:rPr>
          <w:lang w:val="en-US"/>
        </w:rPr>
        <w:t xml:space="preserve"> </w:t>
      </w:r>
      <w:r w:rsidRPr="00F01799">
        <w:rPr>
          <w:b/>
          <w:lang w:val="en-US"/>
        </w:rPr>
        <w:t>bool</w:t>
      </w:r>
      <w:r w:rsidRPr="00F01799">
        <w:rPr>
          <w:lang w:val="en-US"/>
        </w:rPr>
        <w:t xml:space="preserve"> </w:t>
      </w:r>
      <w:r w:rsidRPr="00F01799">
        <w:rPr>
          <w:rStyle w:val="DfinitionMthode"/>
          <w:lang w:val="en-US"/>
        </w:rPr>
        <w:t>isInstanceClass</w:t>
      </w:r>
      <w:r w:rsidRPr="00F01799">
        <w:rPr>
          <w:lang w:val="en-US"/>
        </w:rPr>
        <w:t xml:space="preserve">() </w:t>
      </w:r>
      <w:r w:rsidRPr="00F01799">
        <w:rPr>
          <w:b/>
          <w:lang w:val="en-US"/>
        </w:rPr>
        <w:t>const</w:t>
      </w:r>
      <w:r>
        <w:rPr>
          <w:lang w:val="en-US"/>
        </w:rPr>
        <w:t>;</w:t>
      </w:r>
    </w:p>
    <w:p w:rsidR="00D51443" w:rsidRDefault="00D51443" w:rsidP="00D51443">
      <w:pPr>
        <w:rPr>
          <w:lang w:val="en-US"/>
        </w:rPr>
      </w:pPr>
      <w:r>
        <w:rPr>
          <w:lang w:val="en-US"/>
        </w:rPr>
        <w:t xml:space="preserve">Returns </w:t>
      </w:r>
      <w:r w:rsidRPr="000D105C">
        <w:rPr>
          <w:rStyle w:val="TexteC"/>
          <w:b/>
          <w:lang w:val="en-US"/>
        </w:rPr>
        <w:t>true</w:t>
      </w:r>
      <w:r>
        <w:rPr>
          <w:lang w:val="en-US"/>
        </w:rPr>
        <w:t xml:space="preserve"> if and only if our </w:t>
      </w:r>
      <w:r w:rsidRPr="000D105C">
        <w:rPr>
          <w:rStyle w:val="LienClasseC"/>
          <w:lang w:val="en-US"/>
        </w:rPr>
        <w:t>KeyInfo</w:t>
      </w:r>
      <w:r>
        <w:rPr>
          <w:lang w:val="en-US"/>
        </w:rPr>
        <w:t xml:space="preserve"> is an </w:t>
      </w:r>
      <w:r w:rsidRPr="00D51443">
        <w:rPr>
          <w:rStyle w:val="LienClasseC"/>
          <w:lang w:val="en-US"/>
        </w:rPr>
        <w:t>InstanceClassGeneration</w:t>
      </w:r>
      <w:r>
        <w:rPr>
          <w:lang w:val="en-US"/>
        </w:rPr>
        <w:t xml:space="preserve">. This means that the class declaration </w:t>
      </w:r>
      <w:r w:rsidRPr="00D51443">
        <w:rPr>
          <w:rStyle w:val="LienChamps"/>
          <w:lang w:val="en-US"/>
        </w:rPr>
        <w:t>_key</w:t>
      </w:r>
      <w:r>
        <w:rPr>
          <w:lang w:val="en-US"/>
        </w:rPr>
        <w:t xml:space="preserve"> of type </w:t>
      </w:r>
      <w:r w:rsidRPr="00D51443">
        <w:rPr>
          <w:rStyle w:val="LienMthode"/>
          <w:lang w:val="en-US"/>
        </w:rPr>
        <w:t>clang</w:t>
      </w:r>
      <w:r w:rsidRPr="00D51443">
        <w:rPr>
          <w:rStyle w:val="TexteC"/>
          <w:lang w:val="en-US"/>
        </w:rPr>
        <w:t>::</w:t>
      </w:r>
      <w:r w:rsidRPr="00D51443">
        <w:rPr>
          <w:rStyle w:val="LienClasseC"/>
          <w:lang w:val="en-US"/>
        </w:rPr>
        <w:t>RecordDecl</w:t>
      </w:r>
      <w:r>
        <w:rPr>
          <w:lang w:val="en-US"/>
        </w:rPr>
        <w:t xml:space="preserve"> is currently visited. For the moment, we do not know if the class declaration could be generated or not at the end of the visit. In the case its inherited field </w:t>
      </w:r>
      <w:r w:rsidRPr="00D51443">
        <w:rPr>
          <w:rStyle w:val="LienChamps"/>
          <w:lang w:val="en-US"/>
        </w:rPr>
        <w:t>_additionalWaitDeclarations</w:t>
      </w:r>
      <w:r>
        <w:rPr>
          <w:lang w:val="en-US"/>
        </w:rPr>
        <w:t xml:space="preserve"> remains empty, </w:t>
      </w:r>
      <w:r w:rsidR="00096880">
        <w:rPr>
          <w:lang w:val="en-US"/>
        </w:rPr>
        <w:t xml:space="preserve">the generation will occur and our information entry is translated into a pure </w:t>
      </w:r>
      <w:r w:rsidR="00096880" w:rsidRPr="00096880">
        <w:rPr>
          <w:rStyle w:val="LienClasseC"/>
          <w:lang w:val="en-US"/>
        </w:rPr>
        <w:t>KeyInfo</w:t>
      </w:r>
      <w:r>
        <w:rPr>
          <w:lang w:val="en-US"/>
        </w:rPr>
        <w:t>.</w:t>
      </w:r>
      <w:r w:rsidR="00096880">
        <w:rPr>
          <w:lang w:val="en-US"/>
        </w:rPr>
        <w:t xml:space="preserve"> In the alternate case, the generation is delayed until the visit of the </w:t>
      </w:r>
      <w:r w:rsidR="00096880" w:rsidRPr="00096880">
        <w:rPr>
          <w:rStyle w:val="LienUnit"/>
          <w:lang w:val="en-US"/>
        </w:rPr>
        <w:t>clang</w:t>
      </w:r>
      <w:r w:rsidR="00096880" w:rsidRPr="00096880">
        <w:rPr>
          <w:rStyle w:val="TexteC"/>
          <w:lang w:val="en-US"/>
        </w:rPr>
        <w:t>::</w:t>
      </w:r>
      <w:proofErr w:type="spellStart"/>
      <w:r w:rsidR="00096880" w:rsidRPr="00096880">
        <w:rPr>
          <w:rStyle w:val="LienClasseC"/>
          <w:lang w:val="en-US"/>
        </w:rPr>
        <w:t>Decl</w:t>
      </w:r>
      <w:proofErr w:type="spellEnd"/>
      <w:r w:rsidR="00096880">
        <w:rPr>
          <w:lang w:val="en-US"/>
        </w:rPr>
        <w:t xml:space="preserve"> and at the end of the visit our entry is translated in a pure </w:t>
      </w:r>
      <w:r w:rsidR="00096880" w:rsidRPr="00300893">
        <w:rPr>
          <w:rStyle w:val="LienClasseC"/>
          <w:lang w:val="en-US"/>
        </w:rPr>
        <w:t>MissingClassGeneration</w:t>
      </w:r>
      <w:r w:rsidR="00096880">
        <w:rPr>
          <w:lang w:val="en-US"/>
        </w:rPr>
        <w:t>.</w:t>
      </w:r>
    </w:p>
    <w:p w:rsidR="00096880" w:rsidRDefault="00096880" w:rsidP="00096880">
      <w:pPr>
        <w:pStyle w:val="PostConditions"/>
        <w:rPr>
          <w:lang w:val="en-US"/>
        </w:rPr>
      </w:pPr>
      <w:r>
        <w:rPr>
          <w:lang w:val="en-US"/>
        </w:rPr>
        <w:t xml:space="preserve">If the method returns </w:t>
      </w:r>
      <w:r w:rsidRPr="00096880">
        <w:rPr>
          <w:rStyle w:val="TexteC"/>
          <w:b/>
          <w:lang w:val="en-US"/>
        </w:rPr>
        <w:t>true</w:t>
      </w:r>
      <w:r>
        <w:rPr>
          <w:lang w:val="en-US"/>
        </w:rPr>
        <w:t xml:space="preserve">, our </w:t>
      </w:r>
      <w:r w:rsidRPr="005C0392">
        <w:rPr>
          <w:rStyle w:val="LienClasseC"/>
          <w:lang w:val="en-US"/>
        </w:rPr>
        <w:t>KeyInfo</w:t>
      </w:r>
      <w:r>
        <w:rPr>
          <w:lang w:val="en-US"/>
        </w:rPr>
        <w:t xml:space="preserve"> supports the type </w:t>
      </w:r>
      <w:r>
        <w:rPr>
          <w:rStyle w:val="LienClasseC"/>
          <w:lang w:val="en-US"/>
        </w:rPr>
        <w:t>Instance</w:t>
      </w:r>
      <w:r w:rsidRPr="00300893">
        <w:rPr>
          <w:rStyle w:val="LienClasseC"/>
          <w:lang w:val="en-US"/>
        </w:rPr>
        <w:t>ClassGeneration</w:t>
      </w:r>
      <w:r>
        <w:rPr>
          <w:lang w:val="en-US"/>
        </w:rPr>
        <w:t>.</w:t>
      </w:r>
    </w:p>
    <w:p w:rsidR="004B5BAD" w:rsidRDefault="004B5BAD" w:rsidP="004B5BAD">
      <w:pPr>
        <w:pStyle w:val="PostConditions"/>
        <w:rPr>
          <w:lang w:val="en-US"/>
        </w:rPr>
      </w:pPr>
    </w:p>
    <w:p w:rsidR="004B5BAD" w:rsidRDefault="004B5BAD" w:rsidP="004B5BAD">
      <w:pPr>
        <w:pStyle w:val="PostConditionsItem"/>
        <w:rPr>
          <w:lang w:val="en-US"/>
        </w:rPr>
      </w:pPr>
      <w:r>
        <w:rPr>
          <w:lang w:val="en-US"/>
        </w:rPr>
        <w:t xml:space="preserve">The methods </w:t>
      </w:r>
      <w:r w:rsidRPr="005C0392">
        <w:rPr>
          <w:rStyle w:val="LienMthode"/>
          <w:lang w:val="en-US"/>
        </w:rPr>
        <w:t>is</w:t>
      </w:r>
      <w:r>
        <w:rPr>
          <w:rStyle w:val="LienMthode"/>
          <w:lang w:val="en-US"/>
        </w:rPr>
        <w:t>Class</w:t>
      </w:r>
      <w:r w:rsidRPr="005C0392">
        <w:rPr>
          <w:rStyle w:val="LienMthode"/>
          <w:lang w:val="en-US"/>
        </w:rPr>
        <w:t>GenerationMissing</w:t>
      </w:r>
      <w:r>
        <w:rPr>
          <w:lang w:val="en-US"/>
        </w:rPr>
        <w:t xml:space="preserve">, </w:t>
      </w:r>
      <w:r w:rsidRPr="005C0392">
        <w:rPr>
          <w:rStyle w:val="LienMthode"/>
          <w:lang w:val="en-US"/>
        </w:rPr>
        <w:t>isMissing</w:t>
      </w:r>
      <w:r>
        <w:rPr>
          <w:rStyle w:val="LienMthode"/>
          <w:lang w:val="en-US"/>
        </w:rPr>
        <w:t>Decl</w:t>
      </w:r>
      <w:r>
        <w:rPr>
          <w:lang w:val="en-US"/>
        </w:rPr>
        <w:t xml:space="preserve">, </w:t>
      </w:r>
      <w:r w:rsidRPr="005C0392">
        <w:rPr>
          <w:rStyle w:val="LienMthode"/>
          <w:lang w:val="en-US"/>
        </w:rPr>
        <w:t>isGenerationMissing</w:t>
      </w:r>
      <w:r>
        <w:rPr>
          <w:lang w:val="en-US"/>
        </w:rPr>
        <w:t xml:space="preserve">, </w:t>
      </w:r>
      <w:r w:rsidRPr="005C0392">
        <w:rPr>
          <w:rStyle w:val="LienMthode"/>
          <w:lang w:val="en-US"/>
        </w:rPr>
        <w:t>isFunctionGenerationMissing</w:t>
      </w:r>
      <w:r>
        <w:rPr>
          <w:lang w:val="en-US"/>
        </w:rPr>
        <w:t>,</w:t>
      </w:r>
    </w:p>
    <w:p w:rsidR="004B5BAD" w:rsidRDefault="004B5BAD" w:rsidP="004B5BAD">
      <w:pPr>
        <w:pStyle w:val="PostConditionsItem"/>
        <w:rPr>
          <w:lang w:val="en-US"/>
        </w:rPr>
      </w:pPr>
      <w:r>
        <w:rPr>
          <w:lang w:val="en-US"/>
        </w:rPr>
        <w:t xml:space="preserve">the method </w:t>
      </w:r>
      <w:r w:rsidRPr="005C0392">
        <w:rPr>
          <w:rStyle w:val="LienMthode"/>
        </w:rPr>
        <w:t>isComplete</w:t>
      </w:r>
      <w:r>
        <w:rPr>
          <w:lang w:val="en-US"/>
        </w:rPr>
        <w:t>,</w:t>
      </w:r>
    </w:p>
    <w:p w:rsidR="004B5BAD" w:rsidRDefault="004B5BAD" w:rsidP="004B5BAD">
      <w:pPr>
        <w:pStyle w:val="PostConditionsItem"/>
        <w:rPr>
          <w:lang w:val="en-US"/>
        </w:rPr>
      </w:pPr>
      <w:r>
        <w:rPr>
          <w:lang w:val="en-US"/>
        </w:rPr>
        <w:t xml:space="preserve">the method </w:t>
      </w:r>
      <w:r w:rsidRPr="005C0392">
        <w:rPr>
          <w:rStyle w:val="LienClasseC"/>
        </w:rPr>
        <w:t>VisitTable</w:t>
      </w:r>
      <w:r w:rsidRPr="005C0392">
        <w:rPr>
          <w:rStyle w:val="TexteC"/>
        </w:rPr>
        <w:t>::</w:t>
      </w:r>
      <w:r w:rsidRPr="005C0392">
        <w:rPr>
          <w:rStyle w:val="LienMthode"/>
        </w:rPr>
        <w:t>hasVisited</w:t>
      </w:r>
      <w:r>
        <w:rPr>
          <w:lang w:val="en-US"/>
        </w:rPr>
        <w:t>,</w:t>
      </w:r>
    </w:p>
    <w:p w:rsidR="004B5BAD" w:rsidRPr="005C0392" w:rsidRDefault="004B5BAD" w:rsidP="004B5BAD">
      <w:pPr>
        <w:pStyle w:val="PostConditionsItem"/>
        <w:rPr>
          <w:lang w:val="en-US"/>
        </w:rPr>
      </w:pPr>
      <w:proofErr w:type="gramStart"/>
      <w:r>
        <w:rPr>
          <w:lang w:val="en-US"/>
        </w:rPr>
        <w:t>the</w:t>
      </w:r>
      <w:proofErr w:type="gramEnd"/>
      <w:r>
        <w:rPr>
          <w:lang w:val="en-US"/>
        </w:rPr>
        <w:t xml:space="preserve"> methods </w:t>
      </w:r>
      <w:r w:rsidRPr="004B5BAD">
        <w:rPr>
          <w:rStyle w:val="LienClasseC"/>
          <w:lang w:val="en-US"/>
        </w:rPr>
        <w:t>VisitTable</w:t>
      </w:r>
      <w:r w:rsidRPr="004B5BAD">
        <w:rPr>
          <w:rStyle w:val="TexteC"/>
          <w:lang w:val="en-US"/>
        </w:rPr>
        <w:t>::</w:t>
      </w:r>
      <w:r w:rsidRPr="004B5BAD">
        <w:rPr>
          <w:rStyle w:val="LienMthode"/>
          <w:lang w:val="en-US"/>
        </w:rPr>
        <w:t>setInstanceClassAsComplete</w:t>
      </w:r>
      <w:r>
        <w:rPr>
          <w:lang w:val="en-US"/>
        </w:rPr>
        <w:t xml:space="preserve">, </w:t>
      </w:r>
      <w:r w:rsidRPr="004B5BAD">
        <w:rPr>
          <w:rStyle w:val="LienClasseC"/>
          <w:lang w:val="en-US"/>
        </w:rPr>
        <w:t>Visitor</w:t>
      </w:r>
      <w:r w:rsidRPr="004B5BAD">
        <w:rPr>
          <w:rStyle w:val="TexteC"/>
          <w:lang w:val="en-US"/>
        </w:rPr>
        <w:t>::</w:t>
      </w:r>
      <w:r w:rsidRPr="004B5BAD">
        <w:rPr>
          <w:rStyle w:val="LienMthode"/>
          <w:lang w:val="en-US"/>
        </w:rPr>
        <w:t>postVisitRecordDecl</w:t>
      </w:r>
      <w:r>
        <w:rPr>
          <w:lang w:val="en-US"/>
        </w:rPr>
        <w:t>.</w:t>
      </w:r>
    </w:p>
    <w:p w:rsidR="00F01799" w:rsidRDefault="00F01799" w:rsidP="00F01799">
      <w:pPr>
        <w:pStyle w:val="EntteMthode"/>
        <w:rPr>
          <w:lang w:val="en-US"/>
        </w:rPr>
      </w:pPr>
      <w:r w:rsidRPr="00F01799">
        <w:rPr>
          <w:b/>
          <w:lang w:val="en-US"/>
        </w:rPr>
        <w:t>virtual</w:t>
      </w:r>
      <w:r w:rsidRPr="00F01799">
        <w:rPr>
          <w:lang w:val="en-US"/>
        </w:rPr>
        <w:t xml:space="preserve"> </w:t>
      </w:r>
      <w:r w:rsidRPr="00F01799">
        <w:rPr>
          <w:b/>
          <w:lang w:val="en-US"/>
        </w:rPr>
        <w:t>bool</w:t>
      </w:r>
      <w:r w:rsidRPr="00F01799">
        <w:rPr>
          <w:lang w:val="en-US"/>
        </w:rPr>
        <w:t xml:space="preserve"> </w:t>
      </w:r>
      <w:r w:rsidRPr="00F01799">
        <w:rPr>
          <w:rStyle w:val="DfinitionMthode"/>
          <w:lang w:val="en-US"/>
        </w:rPr>
        <w:t>isFunctionGenerationMissing</w:t>
      </w:r>
      <w:r w:rsidRPr="00F01799">
        <w:rPr>
          <w:lang w:val="en-US"/>
        </w:rPr>
        <w:t xml:space="preserve">() </w:t>
      </w:r>
      <w:r w:rsidRPr="00F01799">
        <w:rPr>
          <w:b/>
          <w:lang w:val="en-US"/>
        </w:rPr>
        <w:t>const</w:t>
      </w:r>
      <w:r>
        <w:rPr>
          <w:lang w:val="en-US"/>
        </w:rPr>
        <w:t>;</w:t>
      </w:r>
    </w:p>
    <w:p w:rsidR="00C77EC2" w:rsidRDefault="00C77EC2" w:rsidP="00C77EC2">
      <w:pPr>
        <w:rPr>
          <w:lang w:val="en-US"/>
        </w:rPr>
      </w:pPr>
      <w:r>
        <w:rPr>
          <w:lang w:val="en-US"/>
        </w:rPr>
        <w:t xml:space="preserve">Returns </w:t>
      </w:r>
      <w:r w:rsidRPr="000D105C">
        <w:rPr>
          <w:rStyle w:val="TexteC"/>
          <w:b/>
          <w:lang w:val="en-US"/>
        </w:rPr>
        <w:t>true</w:t>
      </w:r>
      <w:r>
        <w:rPr>
          <w:lang w:val="en-US"/>
        </w:rPr>
        <w:t xml:space="preserve"> if and only if our </w:t>
      </w:r>
      <w:r w:rsidRPr="000D105C">
        <w:rPr>
          <w:rStyle w:val="LienClasseC"/>
          <w:lang w:val="en-US"/>
        </w:rPr>
        <w:t>KeyInfo</w:t>
      </w:r>
      <w:r>
        <w:rPr>
          <w:lang w:val="en-US"/>
        </w:rPr>
        <w:t xml:space="preserve"> is a </w:t>
      </w:r>
      <w:r w:rsidRPr="00300893">
        <w:rPr>
          <w:rStyle w:val="LienClasseC"/>
          <w:lang w:val="en-US"/>
        </w:rPr>
        <w:t>Missing</w:t>
      </w:r>
      <w:r>
        <w:rPr>
          <w:rStyle w:val="LienClasseC"/>
          <w:lang w:val="en-US"/>
        </w:rPr>
        <w:t>Function</w:t>
      </w:r>
      <w:r w:rsidRPr="00300893">
        <w:rPr>
          <w:rStyle w:val="LienClasseC"/>
          <w:lang w:val="en-US"/>
        </w:rPr>
        <w:t>Generation</w:t>
      </w:r>
      <w:r>
        <w:rPr>
          <w:lang w:val="en-US"/>
        </w:rPr>
        <w:t xml:space="preserve">. This means that the class declaration </w:t>
      </w:r>
      <w:r w:rsidRPr="00C77EC2">
        <w:rPr>
          <w:rStyle w:val="LienChamps"/>
          <w:lang w:val="en-US"/>
        </w:rPr>
        <w:t>_key</w:t>
      </w:r>
      <w:r>
        <w:rPr>
          <w:lang w:val="en-US"/>
        </w:rPr>
        <w:t xml:space="preserve"> of type </w:t>
      </w:r>
      <w:r w:rsidRPr="00C77EC2">
        <w:rPr>
          <w:rStyle w:val="LienMthode"/>
          <w:lang w:val="en-US"/>
        </w:rPr>
        <w:t>clang</w:t>
      </w:r>
      <w:r w:rsidRPr="00C77EC2">
        <w:rPr>
          <w:rStyle w:val="TexteC"/>
          <w:lang w:val="en-US"/>
        </w:rPr>
        <w:t>::</w:t>
      </w:r>
      <w:r>
        <w:rPr>
          <w:rStyle w:val="LienClasseC"/>
          <w:lang w:val="en-US"/>
        </w:rPr>
        <w:t>FunctionDecl</w:t>
      </w:r>
      <w:r>
        <w:rPr>
          <w:lang w:val="en-US"/>
        </w:rPr>
        <w:t xml:space="preserve"> has been visited but cannot be generated due to missing declarations.</w:t>
      </w:r>
    </w:p>
    <w:p w:rsidR="00C77EC2" w:rsidRDefault="00C77EC2" w:rsidP="00C77EC2">
      <w:pPr>
        <w:pStyle w:val="PostConditions"/>
        <w:rPr>
          <w:lang w:val="en-US"/>
        </w:rPr>
      </w:pPr>
      <w:r>
        <w:rPr>
          <w:lang w:val="en-US"/>
        </w:rPr>
        <w:t xml:space="preserve">If the method returns </w:t>
      </w:r>
      <w:r w:rsidRPr="00C77EC2">
        <w:rPr>
          <w:rStyle w:val="TexteC"/>
          <w:b/>
          <w:lang w:val="en-US"/>
        </w:rPr>
        <w:t>true</w:t>
      </w:r>
      <w:r>
        <w:rPr>
          <w:lang w:val="en-US"/>
        </w:rPr>
        <w:t xml:space="preserve">, our </w:t>
      </w:r>
      <w:r w:rsidRPr="005C0392">
        <w:rPr>
          <w:rStyle w:val="LienClasseC"/>
          <w:lang w:val="en-US"/>
        </w:rPr>
        <w:t>KeyInfo</w:t>
      </w:r>
      <w:r>
        <w:rPr>
          <w:lang w:val="en-US"/>
        </w:rPr>
        <w:t xml:space="preserve"> supports the type </w:t>
      </w:r>
      <w:r w:rsidRPr="00300893">
        <w:rPr>
          <w:rStyle w:val="LienClasseC"/>
          <w:lang w:val="en-US"/>
        </w:rPr>
        <w:t>Missing</w:t>
      </w:r>
      <w:r>
        <w:rPr>
          <w:rStyle w:val="LienClasseC"/>
          <w:lang w:val="en-US"/>
        </w:rPr>
        <w:t>Function</w:t>
      </w:r>
      <w:r w:rsidRPr="00300893">
        <w:rPr>
          <w:rStyle w:val="LienClasseC"/>
          <w:lang w:val="en-US"/>
        </w:rPr>
        <w:t>Generation</w:t>
      </w:r>
      <w:r>
        <w:rPr>
          <w:lang w:val="en-US"/>
        </w:rPr>
        <w:t>.</w:t>
      </w:r>
    </w:p>
    <w:p w:rsidR="00C77EC2" w:rsidRDefault="00C77EC2" w:rsidP="00C77EC2">
      <w:pPr>
        <w:pStyle w:val="Relatives"/>
        <w:rPr>
          <w:lang w:val="en-US"/>
        </w:rPr>
      </w:pPr>
    </w:p>
    <w:p w:rsidR="00C77EC2" w:rsidRDefault="00C77EC2" w:rsidP="00C77EC2">
      <w:pPr>
        <w:pStyle w:val="RelativesItem"/>
        <w:rPr>
          <w:lang w:val="en-US"/>
        </w:rPr>
      </w:pPr>
      <w:r>
        <w:rPr>
          <w:lang w:val="en-US"/>
        </w:rPr>
        <w:t xml:space="preserve">The methods </w:t>
      </w:r>
      <w:r w:rsidRPr="005C0392">
        <w:rPr>
          <w:rStyle w:val="LienMthode"/>
          <w:lang w:val="en-US"/>
        </w:rPr>
        <w:t>isMissing</w:t>
      </w:r>
      <w:r>
        <w:rPr>
          <w:rStyle w:val="LienMthode"/>
          <w:lang w:val="en-US"/>
        </w:rPr>
        <w:t>Decl</w:t>
      </w:r>
      <w:r>
        <w:rPr>
          <w:lang w:val="en-US"/>
        </w:rPr>
        <w:t xml:space="preserve">, </w:t>
      </w:r>
      <w:r w:rsidRPr="005C0392">
        <w:rPr>
          <w:rStyle w:val="LienMthode"/>
          <w:lang w:val="en-US"/>
        </w:rPr>
        <w:t>isGenerationMissing</w:t>
      </w:r>
      <w:r>
        <w:rPr>
          <w:lang w:val="en-US"/>
        </w:rPr>
        <w:t xml:space="preserve">, </w:t>
      </w:r>
      <w:r w:rsidRPr="005C0392">
        <w:rPr>
          <w:rStyle w:val="LienMthode"/>
          <w:lang w:val="en-US"/>
        </w:rPr>
        <w:t>is</w:t>
      </w:r>
      <w:r>
        <w:rPr>
          <w:rStyle w:val="LienMthode"/>
          <w:lang w:val="en-US"/>
        </w:rPr>
        <w:t>Class</w:t>
      </w:r>
      <w:r w:rsidRPr="005C0392">
        <w:rPr>
          <w:rStyle w:val="LienMthode"/>
          <w:lang w:val="en-US"/>
        </w:rPr>
        <w:t>GenerationMissing</w:t>
      </w:r>
      <w:r>
        <w:rPr>
          <w:lang w:val="en-US"/>
        </w:rPr>
        <w:t>,</w:t>
      </w:r>
    </w:p>
    <w:p w:rsidR="00C77EC2" w:rsidRDefault="00C77EC2" w:rsidP="00C77EC2">
      <w:pPr>
        <w:pStyle w:val="RelativesItem"/>
        <w:rPr>
          <w:lang w:val="en-US"/>
        </w:rPr>
      </w:pPr>
      <w:r>
        <w:rPr>
          <w:lang w:val="en-US"/>
        </w:rPr>
        <w:t xml:space="preserve">the method </w:t>
      </w:r>
      <w:r w:rsidRPr="005C0392">
        <w:rPr>
          <w:rStyle w:val="LienMthode"/>
        </w:rPr>
        <w:t>isComplete</w:t>
      </w:r>
      <w:r>
        <w:rPr>
          <w:lang w:val="en-US"/>
        </w:rPr>
        <w:t>,</w:t>
      </w:r>
    </w:p>
    <w:p w:rsidR="00C77EC2" w:rsidRPr="005C0392" w:rsidRDefault="00C77EC2" w:rsidP="00C77EC2">
      <w:pPr>
        <w:pStyle w:val="RelativesItem"/>
        <w:rPr>
          <w:lang w:val="en-US"/>
        </w:rPr>
      </w:pPr>
      <w:proofErr w:type="gramStart"/>
      <w:r>
        <w:rPr>
          <w:lang w:val="en-US"/>
        </w:rPr>
        <w:t>the</w:t>
      </w:r>
      <w:proofErr w:type="gramEnd"/>
      <w:r>
        <w:rPr>
          <w:lang w:val="en-US"/>
        </w:rPr>
        <w:t xml:space="preserve"> method </w:t>
      </w:r>
      <w:r w:rsidRPr="005C0392">
        <w:rPr>
          <w:rStyle w:val="LienClasseC"/>
        </w:rPr>
        <w:t>VisitTable</w:t>
      </w:r>
      <w:r w:rsidRPr="005C0392">
        <w:rPr>
          <w:rStyle w:val="TexteC"/>
        </w:rPr>
        <w:t>::</w:t>
      </w:r>
      <w:r w:rsidRPr="005C0392">
        <w:rPr>
          <w:rStyle w:val="LienMthode"/>
        </w:rPr>
        <w:t>hasVisited</w:t>
      </w:r>
      <w:r>
        <w:rPr>
          <w:lang w:val="en-US"/>
        </w:rPr>
        <w:t>.</w:t>
      </w:r>
    </w:p>
    <w:p w:rsidR="007D2DC9" w:rsidRDefault="007D2DC9" w:rsidP="007D2DC9">
      <w:pPr>
        <w:pStyle w:val="EntteMthode"/>
        <w:rPr>
          <w:lang w:val="en-US"/>
        </w:rPr>
      </w:pPr>
      <w:r w:rsidRPr="00F01799">
        <w:rPr>
          <w:b/>
          <w:lang w:val="en-US"/>
        </w:rPr>
        <w:t>virtual</w:t>
      </w:r>
      <w:r w:rsidRPr="00F01799">
        <w:rPr>
          <w:lang w:val="en-US"/>
        </w:rPr>
        <w:t xml:space="preserve"> </w:t>
      </w:r>
      <w:r w:rsidRPr="00F01799">
        <w:rPr>
          <w:b/>
          <w:lang w:val="en-US"/>
        </w:rPr>
        <w:t>bool</w:t>
      </w:r>
      <w:r w:rsidRPr="00F01799">
        <w:rPr>
          <w:lang w:val="en-US"/>
        </w:rPr>
        <w:t xml:space="preserve"> </w:t>
      </w:r>
      <w:r w:rsidRPr="00F01799">
        <w:rPr>
          <w:rStyle w:val="DfinitionMthode"/>
          <w:lang w:val="en-US"/>
        </w:rPr>
        <w:t>isComplete</w:t>
      </w:r>
      <w:r w:rsidRPr="00F01799">
        <w:rPr>
          <w:lang w:val="en-US"/>
        </w:rPr>
        <w:t xml:space="preserve">() </w:t>
      </w:r>
      <w:r w:rsidRPr="00F01799">
        <w:rPr>
          <w:b/>
          <w:lang w:val="en-US"/>
        </w:rPr>
        <w:t>const</w:t>
      </w:r>
      <w:r>
        <w:rPr>
          <w:lang w:val="en-US"/>
        </w:rPr>
        <w:t>;</w:t>
      </w:r>
    </w:p>
    <w:p w:rsidR="007D2DC9" w:rsidRDefault="007D2DC9" w:rsidP="007D2DC9">
      <w:pPr>
        <w:rPr>
          <w:lang w:val="en-US"/>
        </w:rPr>
      </w:pPr>
      <w:r>
        <w:rPr>
          <w:lang w:val="en-US"/>
        </w:rPr>
        <w:t xml:space="preserve">Returns </w:t>
      </w:r>
      <w:r w:rsidRPr="000D105C">
        <w:rPr>
          <w:rStyle w:val="TexteC"/>
          <w:b/>
          <w:lang w:val="en-US"/>
        </w:rPr>
        <w:t>true</w:t>
      </w:r>
      <w:r>
        <w:rPr>
          <w:lang w:val="en-US"/>
        </w:rPr>
        <w:t xml:space="preserve"> if and only if our </w:t>
      </w:r>
      <w:r w:rsidRPr="000D105C">
        <w:rPr>
          <w:rStyle w:val="LienClasseC"/>
          <w:lang w:val="en-US"/>
        </w:rPr>
        <w:t>KeyInfo</w:t>
      </w:r>
      <w:r>
        <w:rPr>
          <w:lang w:val="en-US"/>
        </w:rPr>
        <w:t xml:space="preserve"> has been generated. </w:t>
      </w:r>
      <w:r w:rsidR="00C13521">
        <w:rPr>
          <w:lang w:val="en-US"/>
        </w:rPr>
        <w:t xml:space="preserve">So this method returns </w:t>
      </w:r>
      <w:r w:rsidR="00C13521" w:rsidRPr="00C13521">
        <w:rPr>
          <w:rStyle w:val="TexteC"/>
          <w:b/>
          <w:lang w:val="en-US"/>
        </w:rPr>
        <w:t>true</w:t>
      </w:r>
      <w:r w:rsidR="00C13521">
        <w:rPr>
          <w:lang w:val="en-US"/>
        </w:rPr>
        <w:t xml:space="preserve"> for pure </w:t>
      </w:r>
      <w:r w:rsidR="00C13521" w:rsidRPr="00C13521">
        <w:rPr>
          <w:rStyle w:val="LienClasseC"/>
          <w:lang w:val="en-US"/>
        </w:rPr>
        <w:t>KeyInfo</w:t>
      </w:r>
      <w:r w:rsidR="00C13521">
        <w:rPr>
          <w:lang w:val="en-US"/>
        </w:rPr>
        <w:t>.</w:t>
      </w:r>
    </w:p>
    <w:p w:rsidR="00C13521" w:rsidRDefault="00C13521" w:rsidP="007D2DC9">
      <w:pPr>
        <w:rPr>
          <w:lang w:val="en-US"/>
        </w:rPr>
      </w:pPr>
      <w:r>
        <w:rPr>
          <w:lang w:val="en-US"/>
        </w:rPr>
        <w:t xml:space="preserve">The method is called by </w:t>
      </w:r>
      <w:r w:rsidRPr="00C13521">
        <w:rPr>
          <w:rStyle w:val="LienClasseC"/>
          <w:lang w:val="en-US"/>
        </w:rPr>
        <w:t>VisitTable</w:t>
      </w:r>
      <w:r w:rsidRPr="00C13521">
        <w:rPr>
          <w:rStyle w:val="TexteC"/>
          <w:lang w:val="en-US"/>
        </w:rPr>
        <w:t>::</w:t>
      </w:r>
      <w:r w:rsidRPr="00C13521">
        <w:rPr>
          <w:rStyle w:val="LienMthode"/>
          <w:lang w:val="en-US"/>
        </w:rPr>
        <w:t>isComplete</w:t>
      </w:r>
      <w:r>
        <w:rPr>
          <w:lang w:val="en-US"/>
        </w:rPr>
        <w:t xml:space="preserve"> to verify that at the end of a translation unit visit all declarations have been generated and in particular all the template instances generated by clang.</w:t>
      </w:r>
    </w:p>
    <w:p w:rsidR="00C13521" w:rsidRDefault="00C13521" w:rsidP="00C13521">
      <w:pPr>
        <w:pStyle w:val="Relatives"/>
        <w:rPr>
          <w:lang w:val="en-US"/>
        </w:rPr>
      </w:pPr>
    </w:p>
    <w:p w:rsidR="00C13521" w:rsidRDefault="00C13521" w:rsidP="00C13521">
      <w:pPr>
        <w:pStyle w:val="RelativesItem"/>
        <w:rPr>
          <w:lang w:val="en-US"/>
        </w:rPr>
      </w:pPr>
      <w:r>
        <w:rPr>
          <w:lang w:val="en-US"/>
        </w:rPr>
        <w:t xml:space="preserve">The methods </w:t>
      </w:r>
      <w:r w:rsidRPr="005C0392">
        <w:rPr>
          <w:rStyle w:val="LienMthode"/>
          <w:lang w:val="en-US"/>
        </w:rPr>
        <w:t>isMissing</w:t>
      </w:r>
      <w:r>
        <w:rPr>
          <w:rStyle w:val="LienMthode"/>
          <w:lang w:val="en-US"/>
        </w:rPr>
        <w:t>Decl</w:t>
      </w:r>
      <w:r>
        <w:rPr>
          <w:lang w:val="en-US"/>
        </w:rPr>
        <w:t xml:space="preserve">, </w:t>
      </w:r>
      <w:r w:rsidRPr="005C0392">
        <w:rPr>
          <w:rStyle w:val="LienMthode"/>
          <w:lang w:val="en-US"/>
        </w:rPr>
        <w:t>isGenerationMissing</w:t>
      </w:r>
      <w:r>
        <w:rPr>
          <w:lang w:val="en-US"/>
        </w:rPr>
        <w:t xml:space="preserve">, </w:t>
      </w:r>
      <w:r w:rsidRPr="005C0392">
        <w:rPr>
          <w:rStyle w:val="LienMthode"/>
          <w:lang w:val="en-US"/>
        </w:rPr>
        <w:t>is</w:t>
      </w:r>
      <w:r>
        <w:rPr>
          <w:rStyle w:val="LienMthode"/>
          <w:lang w:val="en-US"/>
        </w:rPr>
        <w:t>Function</w:t>
      </w:r>
      <w:r w:rsidRPr="005C0392">
        <w:rPr>
          <w:rStyle w:val="LienMthode"/>
          <w:lang w:val="en-US"/>
        </w:rPr>
        <w:t>GenerationMissing</w:t>
      </w:r>
      <w:r>
        <w:rPr>
          <w:lang w:val="en-US"/>
        </w:rPr>
        <w:t xml:space="preserve">, </w:t>
      </w:r>
      <w:r w:rsidRPr="005C0392">
        <w:rPr>
          <w:rStyle w:val="LienMthode"/>
          <w:lang w:val="en-US"/>
        </w:rPr>
        <w:t>is</w:t>
      </w:r>
      <w:r>
        <w:rPr>
          <w:rStyle w:val="LienMthode"/>
          <w:lang w:val="en-US"/>
        </w:rPr>
        <w:t>Class</w:t>
      </w:r>
      <w:r w:rsidRPr="005C0392">
        <w:rPr>
          <w:rStyle w:val="LienMthode"/>
          <w:lang w:val="en-US"/>
        </w:rPr>
        <w:t>GenerationMissing</w:t>
      </w:r>
      <w:r>
        <w:rPr>
          <w:lang w:val="en-US"/>
        </w:rPr>
        <w:t>,</w:t>
      </w:r>
    </w:p>
    <w:p w:rsidR="00C13521" w:rsidRPr="005C0392" w:rsidRDefault="00C13521" w:rsidP="00C13521">
      <w:pPr>
        <w:pStyle w:val="RelativesItem"/>
        <w:rPr>
          <w:lang w:val="en-US"/>
        </w:rPr>
      </w:pPr>
      <w:proofErr w:type="gramStart"/>
      <w:r>
        <w:rPr>
          <w:lang w:val="en-US"/>
        </w:rPr>
        <w:t>the</w:t>
      </w:r>
      <w:proofErr w:type="gramEnd"/>
      <w:r>
        <w:rPr>
          <w:lang w:val="en-US"/>
        </w:rPr>
        <w:t xml:space="preserve"> method </w:t>
      </w:r>
      <w:r w:rsidRPr="00C13521">
        <w:rPr>
          <w:rStyle w:val="LienClasseC"/>
          <w:lang w:val="en-US"/>
        </w:rPr>
        <w:t>VisitTable</w:t>
      </w:r>
      <w:r w:rsidRPr="00C13521">
        <w:rPr>
          <w:rStyle w:val="TexteC"/>
          <w:lang w:val="en-US"/>
        </w:rPr>
        <w:t>::</w:t>
      </w:r>
      <w:r w:rsidRPr="00C13521">
        <w:rPr>
          <w:rStyle w:val="LienMthode"/>
          <w:lang w:val="en-US"/>
        </w:rPr>
        <w:t>isComplete</w:t>
      </w:r>
      <w:r>
        <w:rPr>
          <w:lang w:val="en-US"/>
        </w:rPr>
        <w:t xml:space="preserve"> and the method </w:t>
      </w:r>
      <w:r w:rsidRPr="00C13521">
        <w:rPr>
          <w:rStyle w:val="LienClasseC"/>
          <w:lang w:val="en-US"/>
        </w:rPr>
        <w:t>Visitor</w:t>
      </w:r>
      <w:r w:rsidRPr="00C13521">
        <w:rPr>
          <w:rStyle w:val="TexteC"/>
          <w:lang w:val="en-US"/>
        </w:rPr>
        <w:t>::</w:t>
      </w:r>
      <w:r w:rsidRPr="00C13521">
        <w:rPr>
          <w:rStyle w:val="LienMthode"/>
          <w:lang w:val="en-US"/>
        </w:rPr>
        <w:t>HandleTranslationUnit</w:t>
      </w:r>
      <w:r>
        <w:rPr>
          <w:lang w:val="en-US"/>
        </w:rPr>
        <w:t>.</w:t>
      </w:r>
    </w:p>
    <w:p w:rsidR="007D2DC9" w:rsidRDefault="007D2DC9" w:rsidP="007D2DC9">
      <w:pPr>
        <w:pStyle w:val="EntteMthode"/>
        <w:rPr>
          <w:lang w:val="en-US"/>
        </w:rPr>
      </w:pPr>
      <w:r w:rsidRPr="00F01799">
        <w:rPr>
          <w:b/>
          <w:lang w:val="en-US"/>
        </w:rPr>
        <w:t>virtual</w:t>
      </w:r>
      <w:r w:rsidRPr="00F01799">
        <w:rPr>
          <w:lang w:val="en-US"/>
        </w:rPr>
        <w:t xml:space="preserve"> </w:t>
      </w:r>
      <w:r w:rsidRPr="00F01799">
        <w:rPr>
          <w:b/>
          <w:lang w:val="en-US"/>
        </w:rPr>
        <w:t>void</w:t>
      </w:r>
      <w:r w:rsidRPr="00F01799">
        <w:rPr>
          <w:lang w:val="en-US"/>
        </w:rPr>
        <w:t xml:space="preserve"> </w:t>
      </w:r>
      <w:r w:rsidRPr="00F01799">
        <w:rPr>
          <w:rStyle w:val="DfinitionMthode"/>
          <w:lang w:val="en-US"/>
        </w:rPr>
        <w:t>replaceWaitingBy</w:t>
      </w:r>
      <w:r w:rsidRPr="00F01799">
        <w:rPr>
          <w:lang w:val="en-US"/>
        </w:rPr>
        <w:t>(</w:t>
      </w:r>
      <w:r w:rsidRPr="00F01799">
        <w:rPr>
          <w:b/>
          <w:lang w:val="en-US"/>
        </w:rPr>
        <w:t>const</w:t>
      </w:r>
      <w:r w:rsidRPr="00F01799">
        <w:rPr>
          <w:lang w:val="en-US"/>
        </w:rPr>
        <w:t xml:space="preserve"> </w:t>
      </w:r>
      <w:r w:rsidRPr="00F01799">
        <w:rPr>
          <w:rStyle w:val="LienUnit"/>
          <w:lang w:val="en-US"/>
        </w:rPr>
        <w:t>clang</w:t>
      </w:r>
      <w:r w:rsidRPr="00F01799">
        <w:rPr>
          <w:lang w:val="en-US"/>
        </w:rPr>
        <w:t>::</w:t>
      </w:r>
      <w:r w:rsidRPr="00F01799">
        <w:rPr>
          <w:rStyle w:val="LienClasseC"/>
          <w:lang w:val="en-US"/>
        </w:rPr>
        <w:t>Decl</w:t>
      </w:r>
      <w:r w:rsidRPr="00F01799">
        <w:rPr>
          <w:lang w:val="en-US"/>
        </w:rPr>
        <w:t>* oldDecl,</w:t>
      </w:r>
      <w:r>
        <w:rPr>
          <w:lang w:val="en-US"/>
        </w:rPr>
        <w:t xml:space="preserve"> </w:t>
      </w:r>
      <w:r w:rsidRPr="00F01799">
        <w:rPr>
          <w:b/>
          <w:lang w:val="en-US"/>
        </w:rPr>
        <w:t>const</w:t>
      </w:r>
      <w:r w:rsidRPr="00F01799">
        <w:rPr>
          <w:lang w:val="en-US"/>
        </w:rPr>
        <w:t xml:space="preserve"> </w:t>
      </w:r>
      <w:r w:rsidRPr="00F01799">
        <w:rPr>
          <w:rStyle w:val="LienUnit"/>
          <w:lang w:val="en-US"/>
        </w:rPr>
        <w:t>std</w:t>
      </w:r>
      <w:r w:rsidRPr="00F01799">
        <w:rPr>
          <w:lang w:val="en-US"/>
        </w:rPr>
        <w:t>::</w:t>
      </w:r>
      <w:r w:rsidRPr="00F01799">
        <w:rPr>
          <w:rStyle w:val="LienClasseC"/>
          <w:lang w:val="en-US"/>
        </w:rPr>
        <w:t>vector</w:t>
      </w:r>
      <w:r w:rsidRPr="00F01799">
        <w:rPr>
          <w:lang w:val="en-US"/>
        </w:rPr>
        <w:t>&lt;</w:t>
      </w:r>
      <w:r w:rsidRPr="00F01799">
        <w:rPr>
          <w:b/>
          <w:lang w:val="en-US"/>
        </w:rPr>
        <w:t>const</w:t>
      </w:r>
      <w:r w:rsidRPr="00F01799">
        <w:rPr>
          <w:lang w:val="en-US"/>
        </w:rPr>
        <w:t xml:space="preserve"> </w:t>
      </w:r>
      <w:r w:rsidRPr="00F01799">
        <w:rPr>
          <w:rStyle w:val="LienUnit"/>
          <w:lang w:val="en-US"/>
        </w:rPr>
        <w:t>clang</w:t>
      </w:r>
      <w:r w:rsidRPr="00F01799">
        <w:rPr>
          <w:lang w:val="en-US"/>
        </w:rPr>
        <w:t>::</w:t>
      </w:r>
      <w:r w:rsidRPr="00F01799">
        <w:rPr>
          <w:rStyle w:val="LienClasseC"/>
          <w:lang w:val="en-US"/>
        </w:rPr>
        <w:t>Decl</w:t>
      </w:r>
      <w:r w:rsidRPr="00F01799">
        <w:rPr>
          <w:lang w:val="en-US"/>
        </w:rPr>
        <w:t>*&gt;&amp; newDecls)</w:t>
      </w:r>
      <w:r>
        <w:rPr>
          <w:lang w:val="en-US"/>
        </w:rPr>
        <w:t>;</w:t>
      </w:r>
    </w:p>
    <w:p w:rsidR="00501CF4" w:rsidRDefault="000E12F1" w:rsidP="00C77EC2">
      <w:pPr>
        <w:rPr>
          <w:lang w:val="en-US"/>
        </w:rPr>
      </w:pPr>
      <w:r>
        <w:rPr>
          <w:lang w:val="en-US"/>
        </w:rPr>
        <w:t xml:space="preserve">This method is called on incomplete entries </w:t>
      </w:r>
      <w:r w:rsidR="00765EE3">
        <w:rPr>
          <w:lang w:val="en-US"/>
        </w:rPr>
        <w:t xml:space="preserve">(see the method </w:t>
      </w:r>
      <w:r w:rsidR="00ED2F4E" w:rsidRPr="005C0392">
        <w:rPr>
          <w:rStyle w:val="LienMthode"/>
          <w:lang w:val="en-US"/>
        </w:rPr>
        <w:t>isGenerationMissing</w:t>
      </w:r>
      <w:r w:rsidR="00765EE3">
        <w:rPr>
          <w:lang w:val="en-US"/>
        </w:rPr>
        <w:t>)</w:t>
      </w:r>
      <w:r w:rsidR="007D2DC9">
        <w:rPr>
          <w:lang w:val="en-US"/>
        </w:rPr>
        <w:t xml:space="preserve"> to replace the dependence to </w:t>
      </w:r>
      <w:r w:rsidR="007D2DC9" w:rsidRPr="007D2DC9">
        <w:rPr>
          <w:rStyle w:val="TexteC"/>
          <w:lang w:val="en-US"/>
        </w:rPr>
        <w:t>oldDecl</w:t>
      </w:r>
      <w:r w:rsidR="007D2DC9">
        <w:rPr>
          <w:lang w:val="en-US"/>
        </w:rPr>
        <w:t xml:space="preserve"> with the new dependence </w:t>
      </w:r>
      <w:r w:rsidR="007D2DC9" w:rsidRPr="007D2DC9">
        <w:rPr>
          <w:rStyle w:val="TexteC"/>
          <w:lang w:val="en-US"/>
        </w:rPr>
        <w:t>newDecls</w:t>
      </w:r>
      <w:r w:rsidR="007D2DC9">
        <w:rPr>
          <w:lang w:val="en-US"/>
        </w:rPr>
        <w:t>.</w:t>
      </w:r>
      <w:r w:rsidR="005D4BD3">
        <w:rPr>
          <w:lang w:val="en-US"/>
        </w:rPr>
        <w:t xml:space="preserve"> The main concerned fields are </w:t>
      </w:r>
      <w:r w:rsidR="005D4BD3" w:rsidRPr="00277F0C">
        <w:rPr>
          <w:rStyle w:val="LienClasseC"/>
          <w:lang w:val="en-US"/>
        </w:rPr>
        <w:t>MissingFunctionGeneration</w:t>
      </w:r>
      <w:r w:rsidR="005D4BD3" w:rsidRPr="00501CF4">
        <w:rPr>
          <w:rStyle w:val="TexteC"/>
          <w:lang w:val="en-US"/>
        </w:rPr>
        <w:t>::</w:t>
      </w:r>
      <w:r w:rsidR="005D4BD3" w:rsidRPr="00277F0C">
        <w:rPr>
          <w:rStyle w:val="LienChamps"/>
          <w:lang w:val="en-US"/>
        </w:rPr>
        <w:t>_waitDeclarations</w:t>
      </w:r>
      <w:r w:rsidR="005D4BD3">
        <w:rPr>
          <w:lang w:val="en-US"/>
        </w:rPr>
        <w:t xml:space="preserve"> and </w:t>
      </w:r>
      <w:r w:rsidR="005D4BD3" w:rsidRPr="00501CF4">
        <w:rPr>
          <w:rStyle w:val="LienClasseC"/>
          <w:lang w:val="en-US"/>
        </w:rPr>
        <w:t>MissingClassGeneration</w:t>
      </w:r>
      <w:r w:rsidR="005D4BD3" w:rsidRPr="00501CF4">
        <w:rPr>
          <w:rStyle w:val="TexteC"/>
          <w:lang w:val="en-US"/>
        </w:rPr>
        <w:t>::</w:t>
      </w:r>
      <w:r w:rsidR="005D4BD3" w:rsidRPr="00501CF4">
        <w:rPr>
          <w:rStyle w:val="LienChamps"/>
          <w:lang w:val="en-US"/>
        </w:rPr>
        <w:t>_waitDeclarations</w:t>
      </w:r>
      <w:r w:rsidR="005D4BD3">
        <w:rPr>
          <w:lang w:val="en-US"/>
        </w:rPr>
        <w:t xml:space="preserve"> and they should not contain multiple references to the same </w:t>
      </w:r>
      <w:r w:rsidR="005D4BD3" w:rsidRPr="00BC5C4E">
        <w:rPr>
          <w:rStyle w:val="LienMthode"/>
          <w:lang w:val="en-US"/>
        </w:rPr>
        <w:t>clang</w:t>
      </w:r>
      <w:r w:rsidR="005D4BD3" w:rsidRPr="00BC5C4E">
        <w:rPr>
          <w:rStyle w:val="TexteC"/>
          <w:lang w:val="en-US"/>
        </w:rPr>
        <w:t>::</w:t>
      </w:r>
      <w:r w:rsidR="005D4BD3" w:rsidRPr="00BC5C4E">
        <w:rPr>
          <w:rStyle w:val="LienClasseC"/>
          <w:lang w:val="en-US"/>
        </w:rPr>
        <w:t>Decl</w:t>
      </w:r>
      <w:r w:rsidR="005D4BD3">
        <w:rPr>
          <w:lang w:val="en-US"/>
        </w:rPr>
        <w:t>.</w:t>
      </w:r>
    </w:p>
    <w:p w:rsidR="00501CF4" w:rsidRDefault="00501CF4" w:rsidP="00C77EC2">
      <w:pPr>
        <w:rPr>
          <w:lang w:val="en-US"/>
        </w:rPr>
      </w:pPr>
    </w:p>
    <w:p w:rsidR="00C77EC2" w:rsidRDefault="00277F0C" w:rsidP="00C77EC2">
      <w:pPr>
        <w:rPr>
          <w:lang w:val="en-US"/>
        </w:rPr>
      </w:pPr>
      <w:r>
        <w:rPr>
          <w:lang w:val="en-US"/>
        </w:rPr>
        <w:t xml:space="preserve">The method is called when </w:t>
      </w:r>
      <w:r w:rsidRPr="00277F0C">
        <w:rPr>
          <w:rStyle w:val="TexteC"/>
          <w:lang w:val="en-US"/>
        </w:rPr>
        <w:t>oldDecl</w:t>
      </w:r>
      <w:r>
        <w:rPr>
          <w:lang w:val="en-US"/>
        </w:rPr>
        <w:t xml:space="preserve"> is visited although it was waited by other (</w:t>
      </w:r>
      <w:proofErr w:type="spellStart"/>
      <w:r w:rsidRPr="00277F0C">
        <w:rPr>
          <w:rStyle w:val="LienMthode"/>
          <w:lang w:val="en-US"/>
        </w:rPr>
        <w:t>isGenerationMissing</w:t>
      </w:r>
      <w:proofErr w:type="spellEnd"/>
      <w:r w:rsidRPr="00277F0C">
        <w:rPr>
          <w:rStyle w:val="TexteC"/>
          <w:lang w:val="en-US"/>
        </w:rPr>
        <w:t>()</w:t>
      </w:r>
      <w:r>
        <w:rPr>
          <w:lang w:val="en-US"/>
        </w:rPr>
        <w:t xml:space="preserve">) </w:t>
      </w:r>
      <w:r w:rsidRPr="00277F0C">
        <w:rPr>
          <w:rStyle w:val="LienClasseC"/>
          <w:lang w:val="en-US"/>
        </w:rPr>
        <w:t>KeyInfo</w:t>
      </w:r>
      <w:r w:rsidR="00BC5C4E">
        <w:rPr>
          <w:lang w:val="en-US"/>
        </w:rPr>
        <w:t xml:space="preserve"> and</w:t>
      </w:r>
      <w:r>
        <w:rPr>
          <w:lang w:val="en-US"/>
        </w:rPr>
        <w:t xml:space="preserve"> </w:t>
      </w:r>
      <w:r w:rsidR="00BC5C4E">
        <w:rPr>
          <w:lang w:val="en-US"/>
        </w:rPr>
        <w:t xml:space="preserve">when the generation of </w:t>
      </w:r>
      <w:r w:rsidR="00BC5C4E" w:rsidRPr="00BC5C4E">
        <w:rPr>
          <w:rStyle w:val="TexteC"/>
          <w:lang w:val="en-US"/>
        </w:rPr>
        <w:t>oldDecl</w:t>
      </w:r>
      <w:r w:rsidR="00BC5C4E">
        <w:rPr>
          <w:lang w:val="en-US"/>
        </w:rPr>
        <w:t xml:space="preserve"> cannot occur because of non-empty </w:t>
      </w:r>
      <w:r w:rsidR="00BC5C4E" w:rsidRPr="00BC5C4E">
        <w:rPr>
          <w:rStyle w:val="TexteC"/>
          <w:lang w:val="en-US"/>
        </w:rPr>
        <w:t>newDecls</w:t>
      </w:r>
      <w:r w:rsidR="00BC5C4E">
        <w:rPr>
          <w:lang w:val="en-US"/>
        </w:rPr>
        <w:t xml:space="preserve"> dependencies – if the generation of </w:t>
      </w:r>
      <w:r w:rsidR="00BC5C4E" w:rsidRPr="00BC5C4E">
        <w:rPr>
          <w:rStyle w:val="TexteC"/>
          <w:lang w:val="en-US"/>
        </w:rPr>
        <w:t>oldDecl</w:t>
      </w:r>
      <w:r w:rsidR="00BC5C4E">
        <w:rPr>
          <w:lang w:val="en-US"/>
        </w:rPr>
        <w:t xml:space="preserve"> had occurred the method </w:t>
      </w:r>
      <w:r w:rsidR="00BC5C4E" w:rsidRPr="00C21784">
        <w:rPr>
          <w:rStyle w:val="LienMthode"/>
          <w:lang w:val="en-US"/>
        </w:rPr>
        <w:t>solve</w:t>
      </w:r>
      <w:r w:rsidR="00BC5C4E">
        <w:rPr>
          <w:lang w:val="en-US"/>
        </w:rPr>
        <w:t xml:space="preserve"> would have been called and not our method. </w:t>
      </w:r>
      <w:r>
        <w:rPr>
          <w:lang w:val="en-US"/>
        </w:rPr>
        <w:t xml:space="preserve">Then the </w:t>
      </w:r>
      <w:r w:rsidRPr="00277F0C">
        <w:rPr>
          <w:rStyle w:val="LienClasseC"/>
          <w:lang w:val="en-US"/>
        </w:rPr>
        <w:t>KeyInfo</w:t>
      </w:r>
      <w:r>
        <w:rPr>
          <w:lang w:val="en-US"/>
        </w:rPr>
        <w:t xml:space="preserve"> waiting for </w:t>
      </w:r>
      <w:r w:rsidRPr="00277F0C">
        <w:rPr>
          <w:rStyle w:val="TexteC"/>
          <w:lang w:val="en-US"/>
        </w:rPr>
        <w:t>oldDecl</w:t>
      </w:r>
      <w:r>
        <w:rPr>
          <w:lang w:val="en-US"/>
        </w:rPr>
        <w:t xml:space="preserve"> now have to wait for the </w:t>
      </w:r>
      <w:r w:rsidRPr="00277F0C">
        <w:rPr>
          <w:rStyle w:val="LienClasseC"/>
          <w:lang w:val="en-US"/>
        </w:rPr>
        <w:t>MissingFunctionGeneration</w:t>
      </w:r>
      <w:r w:rsidRPr="00501CF4">
        <w:rPr>
          <w:rStyle w:val="TexteC"/>
          <w:lang w:val="en-US"/>
        </w:rPr>
        <w:t>::</w:t>
      </w:r>
      <w:r w:rsidRPr="00277F0C">
        <w:rPr>
          <w:rStyle w:val="LienChamps"/>
          <w:lang w:val="en-US"/>
        </w:rPr>
        <w:t>_waitDeclarations</w:t>
      </w:r>
      <w:r>
        <w:rPr>
          <w:lang w:val="en-US"/>
        </w:rPr>
        <w:t xml:space="preserve">, </w:t>
      </w:r>
      <w:r w:rsidRPr="00501CF4">
        <w:rPr>
          <w:rStyle w:val="LienClasseC"/>
          <w:lang w:val="en-US"/>
        </w:rPr>
        <w:t>MissingClassGeneration</w:t>
      </w:r>
      <w:r w:rsidRPr="00501CF4">
        <w:rPr>
          <w:rStyle w:val="TexteC"/>
          <w:lang w:val="en-US"/>
        </w:rPr>
        <w:t>::</w:t>
      </w:r>
      <w:r w:rsidRPr="00501CF4">
        <w:rPr>
          <w:rStyle w:val="LienChamps"/>
          <w:lang w:val="en-US"/>
        </w:rPr>
        <w:t>_waitDeclarations</w:t>
      </w:r>
      <w:r>
        <w:rPr>
          <w:lang w:val="en-US"/>
        </w:rPr>
        <w:t xml:space="preserve"> </w:t>
      </w:r>
      <w:r w:rsidR="00501CF4">
        <w:rPr>
          <w:lang w:val="en-US"/>
        </w:rPr>
        <w:t xml:space="preserve">that has been visited. These waited declarations </w:t>
      </w:r>
      <w:r>
        <w:rPr>
          <w:lang w:val="en-US"/>
        </w:rPr>
        <w:t xml:space="preserve">are </w:t>
      </w:r>
      <w:r w:rsidR="00501CF4">
        <w:rPr>
          <w:lang w:val="en-US"/>
        </w:rPr>
        <w:t xml:space="preserve">precisely </w:t>
      </w:r>
      <w:r w:rsidRPr="00501CF4">
        <w:rPr>
          <w:rStyle w:val="TexteC"/>
          <w:lang w:val="en-US"/>
        </w:rPr>
        <w:t>newDecls</w:t>
      </w:r>
      <w:r>
        <w:rPr>
          <w:lang w:val="en-US"/>
        </w:rPr>
        <w:t>.</w:t>
      </w:r>
      <w:r w:rsidR="00501CF4">
        <w:rPr>
          <w:lang w:val="en-US"/>
        </w:rPr>
        <w:t xml:space="preserve"> The case occurs in the methods </w:t>
      </w:r>
      <w:r w:rsidR="00501CF4" w:rsidRPr="00501CF4">
        <w:rPr>
          <w:rStyle w:val="LienClasseC"/>
          <w:lang w:val="en-US"/>
        </w:rPr>
        <w:t>VisitTable</w:t>
      </w:r>
      <w:r w:rsidR="00501CF4" w:rsidRPr="00501CF4">
        <w:rPr>
          <w:rStyle w:val="TexteC"/>
          <w:lang w:val="en-US"/>
        </w:rPr>
        <w:t>::</w:t>
      </w:r>
      <w:r w:rsidR="00501CF4" w:rsidRPr="00501CF4">
        <w:rPr>
          <w:rStyle w:val="LienMthode"/>
          <w:lang w:val="en-US"/>
        </w:rPr>
        <w:t>setInstanceClassAsComplete</w:t>
      </w:r>
      <w:r w:rsidR="00501CF4">
        <w:rPr>
          <w:lang w:val="en-US"/>
        </w:rPr>
        <w:t xml:space="preserve">, </w:t>
      </w:r>
      <w:r w:rsidR="00501CF4" w:rsidRPr="00501CF4">
        <w:rPr>
          <w:rStyle w:val="LienClasseC"/>
          <w:lang w:val="en-US"/>
        </w:rPr>
        <w:t>VisitTable</w:t>
      </w:r>
      <w:r w:rsidR="00501CF4" w:rsidRPr="00501CF4">
        <w:rPr>
          <w:rStyle w:val="TexteC"/>
          <w:lang w:val="en-US"/>
        </w:rPr>
        <w:t>::</w:t>
      </w:r>
      <w:r w:rsidR="00501CF4" w:rsidRPr="00501CF4">
        <w:rPr>
          <w:rStyle w:val="LienMthode"/>
          <w:lang w:val="en-US"/>
        </w:rPr>
        <w:t>addIncompleteFunction</w:t>
      </w:r>
      <w:r w:rsidR="00501CF4">
        <w:rPr>
          <w:lang w:val="en-US"/>
        </w:rPr>
        <w:t xml:space="preserve">, </w:t>
      </w:r>
      <w:r w:rsidR="00501CF4" w:rsidRPr="00501CF4">
        <w:rPr>
          <w:rStyle w:val="LienClasseC"/>
          <w:lang w:val="en-US"/>
        </w:rPr>
        <w:t>VisitTable</w:t>
      </w:r>
      <w:r w:rsidR="00501CF4" w:rsidRPr="00501CF4">
        <w:rPr>
          <w:rStyle w:val="TexteC"/>
          <w:lang w:val="en-US"/>
        </w:rPr>
        <w:t>::</w:t>
      </w:r>
      <w:r w:rsidR="00501CF4" w:rsidRPr="00501CF4">
        <w:rPr>
          <w:rStyle w:val="LienMthode"/>
          <w:lang w:val="en-US"/>
        </w:rPr>
        <w:t>addIncompleteClass</w:t>
      </w:r>
      <w:r w:rsidR="00501CF4">
        <w:rPr>
          <w:lang w:val="en-US"/>
        </w:rPr>
        <w:t>.</w:t>
      </w:r>
    </w:p>
    <w:p w:rsidR="00501CF4" w:rsidRDefault="00501CF4" w:rsidP="00501CF4">
      <w:pPr>
        <w:pStyle w:val="Relatives"/>
        <w:rPr>
          <w:lang w:val="en-US"/>
        </w:rPr>
      </w:pPr>
    </w:p>
    <w:p w:rsidR="00501CF4" w:rsidRDefault="00501CF4" w:rsidP="00501CF4">
      <w:pPr>
        <w:pStyle w:val="RelativesItem"/>
        <w:rPr>
          <w:lang w:val="en-US"/>
        </w:rPr>
      </w:pPr>
      <w:r>
        <w:rPr>
          <w:lang w:val="en-US"/>
        </w:rPr>
        <w:t xml:space="preserve">The methods </w:t>
      </w:r>
      <w:r w:rsidRPr="005C0392">
        <w:rPr>
          <w:rStyle w:val="LienMthode"/>
          <w:lang w:val="en-US"/>
        </w:rPr>
        <w:t>isMissing</w:t>
      </w:r>
      <w:r>
        <w:rPr>
          <w:rStyle w:val="LienMthode"/>
          <w:lang w:val="en-US"/>
        </w:rPr>
        <w:t>Decl</w:t>
      </w:r>
      <w:r>
        <w:rPr>
          <w:lang w:val="en-US"/>
        </w:rPr>
        <w:t xml:space="preserve">, </w:t>
      </w:r>
      <w:r w:rsidRPr="005C0392">
        <w:rPr>
          <w:rStyle w:val="LienMthode"/>
          <w:lang w:val="en-US"/>
        </w:rPr>
        <w:t>isGenerationMissing</w:t>
      </w:r>
      <w:r w:rsidR="00BC5C4E">
        <w:rPr>
          <w:lang w:val="en-US"/>
        </w:rPr>
        <w:t xml:space="preserve"> and the classes </w:t>
      </w:r>
      <w:r w:rsidR="00BC5C4E" w:rsidRPr="00ED2F4E">
        <w:rPr>
          <w:rStyle w:val="LienClasseC"/>
          <w:lang w:val="en-US"/>
        </w:rPr>
        <w:t>MissingDecl</w:t>
      </w:r>
      <w:r w:rsidR="00BC5C4E">
        <w:rPr>
          <w:lang w:val="en-US"/>
        </w:rPr>
        <w:t xml:space="preserve">, </w:t>
      </w:r>
      <w:r w:rsidR="00BC5C4E" w:rsidRPr="00ED2F4E">
        <w:rPr>
          <w:rStyle w:val="LienClasseC"/>
          <w:lang w:val="en-US"/>
        </w:rPr>
        <w:t>MissingFunctionGeneration</w:t>
      </w:r>
      <w:r w:rsidR="00BC5C4E">
        <w:rPr>
          <w:lang w:val="en-US"/>
        </w:rPr>
        <w:t xml:space="preserve">, </w:t>
      </w:r>
      <w:r w:rsidR="00BC5C4E" w:rsidRPr="00ED2F4E">
        <w:rPr>
          <w:rStyle w:val="LienClasseC"/>
          <w:lang w:val="en-US"/>
        </w:rPr>
        <w:t>MissingClassGeneration</w:t>
      </w:r>
      <w:r w:rsidR="00BC5C4E">
        <w:rPr>
          <w:lang w:val="en-US"/>
        </w:rPr>
        <w:t>,</w:t>
      </w:r>
    </w:p>
    <w:p w:rsidR="004A173B" w:rsidRDefault="004A173B" w:rsidP="00501CF4">
      <w:pPr>
        <w:pStyle w:val="RelativesItem"/>
        <w:rPr>
          <w:lang w:val="en-US"/>
        </w:rPr>
      </w:pPr>
      <w:r>
        <w:rPr>
          <w:lang w:val="en-US"/>
        </w:rPr>
        <w:t xml:space="preserve">the fields </w:t>
      </w:r>
      <w:r w:rsidRPr="00277F0C">
        <w:rPr>
          <w:rStyle w:val="LienClasseC"/>
          <w:lang w:val="en-US"/>
        </w:rPr>
        <w:t>MissingFunctionGeneration</w:t>
      </w:r>
      <w:r w:rsidRPr="00501CF4">
        <w:rPr>
          <w:rStyle w:val="TexteC"/>
          <w:lang w:val="en-US"/>
        </w:rPr>
        <w:t>::</w:t>
      </w:r>
      <w:r w:rsidRPr="00277F0C">
        <w:rPr>
          <w:rStyle w:val="LienChamps"/>
          <w:lang w:val="en-US"/>
        </w:rPr>
        <w:t>_waitDeclarations</w:t>
      </w:r>
      <w:r>
        <w:rPr>
          <w:lang w:val="en-US"/>
        </w:rPr>
        <w:t xml:space="preserve">, </w:t>
      </w:r>
      <w:r w:rsidRPr="00501CF4">
        <w:rPr>
          <w:rStyle w:val="LienClasseC"/>
          <w:lang w:val="en-US"/>
        </w:rPr>
        <w:t>MissingClassGeneration</w:t>
      </w:r>
      <w:r w:rsidRPr="00501CF4">
        <w:rPr>
          <w:rStyle w:val="TexteC"/>
          <w:lang w:val="en-US"/>
        </w:rPr>
        <w:t>::</w:t>
      </w:r>
      <w:r w:rsidRPr="00501CF4">
        <w:rPr>
          <w:rStyle w:val="LienChamps"/>
          <w:lang w:val="en-US"/>
        </w:rPr>
        <w:t>_waitDeclarations</w:t>
      </w:r>
      <w:r>
        <w:rPr>
          <w:lang w:val="en-US"/>
        </w:rPr>
        <w:t>,</w:t>
      </w:r>
    </w:p>
    <w:p w:rsidR="00ED2F4E" w:rsidRDefault="00ED2F4E" w:rsidP="00501CF4">
      <w:pPr>
        <w:pStyle w:val="RelativesItem"/>
        <w:rPr>
          <w:lang w:val="en-US"/>
        </w:rPr>
      </w:pPr>
      <w:r>
        <w:rPr>
          <w:lang w:val="en-US"/>
        </w:rPr>
        <w:t xml:space="preserve">the method </w:t>
      </w:r>
      <w:r w:rsidRPr="00ED2F4E">
        <w:rPr>
          <w:rStyle w:val="LienMthode"/>
        </w:rPr>
        <w:t>solve</w:t>
      </w:r>
      <w:r>
        <w:rPr>
          <w:lang w:val="en-US"/>
        </w:rPr>
        <w:t>,</w:t>
      </w:r>
    </w:p>
    <w:p w:rsidR="00501CF4" w:rsidRPr="005C0392" w:rsidRDefault="00501CF4" w:rsidP="00501CF4">
      <w:pPr>
        <w:pStyle w:val="RelativesItem"/>
        <w:rPr>
          <w:lang w:val="en-US"/>
        </w:rPr>
      </w:pPr>
      <w:proofErr w:type="gramStart"/>
      <w:r>
        <w:rPr>
          <w:lang w:val="en-US"/>
        </w:rPr>
        <w:t>the</w:t>
      </w:r>
      <w:proofErr w:type="gramEnd"/>
      <w:r>
        <w:rPr>
          <w:lang w:val="en-US"/>
        </w:rPr>
        <w:t xml:space="preserve"> method</w:t>
      </w:r>
      <w:r w:rsidR="004A173B">
        <w:rPr>
          <w:lang w:val="en-US"/>
        </w:rPr>
        <w:t>s</w:t>
      </w:r>
      <w:r>
        <w:rPr>
          <w:lang w:val="en-US"/>
        </w:rPr>
        <w:t xml:space="preserve"> </w:t>
      </w:r>
      <w:r w:rsidR="004A173B" w:rsidRPr="00501CF4">
        <w:rPr>
          <w:rStyle w:val="LienClasseC"/>
          <w:lang w:val="en-US"/>
        </w:rPr>
        <w:t>VisitTable</w:t>
      </w:r>
      <w:r w:rsidR="004A173B" w:rsidRPr="00501CF4">
        <w:rPr>
          <w:rStyle w:val="TexteC"/>
          <w:lang w:val="en-US"/>
        </w:rPr>
        <w:t>::</w:t>
      </w:r>
      <w:r w:rsidR="004A173B" w:rsidRPr="00501CF4">
        <w:rPr>
          <w:rStyle w:val="LienMthode"/>
          <w:lang w:val="en-US"/>
        </w:rPr>
        <w:t>setInstanceClassAsComplete</w:t>
      </w:r>
      <w:r w:rsidR="004A173B">
        <w:rPr>
          <w:lang w:val="en-US"/>
        </w:rPr>
        <w:t xml:space="preserve">, </w:t>
      </w:r>
      <w:r w:rsidR="004A173B" w:rsidRPr="00501CF4">
        <w:rPr>
          <w:rStyle w:val="LienClasseC"/>
          <w:lang w:val="en-US"/>
        </w:rPr>
        <w:t>VisitTable</w:t>
      </w:r>
      <w:r w:rsidR="004A173B" w:rsidRPr="00501CF4">
        <w:rPr>
          <w:rStyle w:val="TexteC"/>
          <w:lang w:val="en-US"/>
        </w:rPr>
        <w:t>::</w:t>
      </w:r>
      <w:r w:rsidR="004A173B" w:rsidRPr="00501CF4">
        <w:rPr>
          <w:rStyle w:val="LienMthode"/>
          <w:lang w:val="en-US"/>
        </w:rPr>
        <w:t>addIncompleteFunction</w:t>
      </w:r>
      <w:r w:rsidR="004A173B">
        <w:rPr>
          <w:lang w:val="en-US"/>
        </w:rPr>
        <w:t xml:space="preserve">, </w:t>
      </w:r>
      <w:r w:rsidR="004A173B" w:rsidRPr="00501CF4">
        <w:rPr>
          <w:rStyle w:val="LienClasseC"/>
          <w:lang w:val="en-US"/>
        </w:rPr>
        <w:t>VisitTable</w:t>
      </w:r>
      <w:r w:rsidR="004A173B" w:rsidRPr="00501CF4">
        <w:rPr>
          <w:rStyle w:val="TexteC"/>
          <w:lang w:val="en-US"/>
        </w:rPr>
        <w:t>::</w:t>
      </w:r>
      <w:r w:rsidR="004A173B" w:rsidRPr="00501CF4">
        <w:rPr>
          <w:rStyle w:val="LienMthode"/>
          <w:lang w:val="en-US"/>
        </w:rPr>
        <w:t>addIncompleteClass</w:t>
      </w:r>
      <w:r>
        <w:rPr>
          <w:lang w:val="en-US"/>
        </w:rPr>
        <w:t>.</w:t>
      </w:r>
    </w:p>
    <w:p w:rsidR="00F01799" w:rsidRDefault="00F01799" w:rsidP="00F01799">
      <w:pPr>
        <w:pStyle w:val="EntteMthode"/>
        <w:rPr>
          <w:lang w:val="en-US"/>
        </w:rPr>
      </w:pPr>
      <w:r w:rsidRPr="00F01799">
        <w:rPr>
          <w:b/>
          <w:lang w:val="en-US"/>
        </w:rPr>
        <w:t>virtual</w:t>
      </w:r>
      <w:r w:rsidRPr="00F01799">
        <w:rPr>
          <w:lang w:val="en-US"/>
        </w:rPr>
        <w:t xml:space="preserve"> </w:t>
      </w:r>
      <w:r w:rsidRPr="00F01799">
        <w:rPr>
          <w:b/>
          <w:lang w:val="en-US"/>
        </w:rPr>
        <w:t>bool</w:t>
      </w:r>
      <w:r w:rsidRPr="00F01799">
        <w:rPr>
          <w:lang w:val="en-US"/>
        </w:rPr>
        <w:t xml:space="preserve"> </w:t>
      </w:r>
      <w:r w:rsidRPr="00F01799">
        <w:rPr>
          <w:rStyle w:val="DfinitionMthode"/>
          <w:lang w:val="en-US"/>
        </w:rPr>
        <w:t>solve</w:t>
      </w:r>
      <w:r w:rsidRPr="00F01799">
        <w:rPr>
          <w:lang w:val="en-US"/>
        </w:rPr>
        <w:t>(</w:t>
      </w:r>
      <w:r w:rsidRPr="00F01799">
        <w:rPr>
          <w:b/>
          <w:lang w:val="en-US"/>
        </w:rPr>
        <w:t>const</w:t>
      </w:r>
      <w:r w:rsidRPr="00F01799">
        <w:rPr>
          <w:lang w:val="en-US"/>
        </w:rPr>
        <w:t xml:space="preserve"> </w:t>
      </w:r>
      <w:r w:rsidRPr="00F01799">
        <w:rPr>
          <w:rStyle w:val="LienUnit"/>
          <w:lang w:val="en-US"/>
        </w:rPr>
        <w:t>clang</w:t>
      </w:r>
      <w:r w:rsidRPr="00F01799">
        <w:rPr>
          <w:lang w:val="en-US"/>
        </w:rPr>
        <w:t>::</w:t>
      </w:r>
      <w:r w:rsidRPr="00F01799">
        <w:rPr>
          <w:rStyle w:val="LienClasseC"/>
          <w:lang w:val="en-US"/>
        </w:rPr>
        <w:t>Decl</w:t>
      </w:r>
      <w:r w:rsidRPr="00F01799">
        <w:rPr>
          <w:lang w:val="en-US"/>
        </w:rPr>
        <w:t xml:space="preserve">* decl, </w:t>
      </w:r>
      <w:r w:rsidRPr="00F01799">
        <w:rPr>
          <w:rStyle w:val="LienClasseC"/>
          <w:lang w:val="en-US"/>
        </w:rPr>
        <w:t>ForwardReferenceList</w:t>
      </w:r>
      <w:r w:rsidRPr="00F01799">
        <w:rPr>
          <w:lang w:val="en-US"/>
        </w:rPr>
        <w:t>&amp; globals,</w:t>
      </w:r>
      <w:r>
        <w:rPr>
          <w:lang w:val="en-US"/>
        </w:rPr>
        <w:t xml:space="preserve"> </w:t>
      </w:r>
      <w:r w:rsidRPr="00F01799">
        <w:rPr>
          <w:rStyle w:val="LienClasseC"/>
          <w:lang w:val="en-US"/>
        </w:rPr>
        <w:t>VisitTable</w:t>
      </w:r>
      <w:r w:rsidRPr="00F01799">
        <w:rPr>
          <w:lang w:val="en-US"/>
        </w:rPr>
        <w:t>&amp; table)</w:t>
      </w:r>
      <w:r>
        <w:rPr>
          <w:lang w:val="en-US"/>
        </w:rPr>
        <w:t>;</w:t>
      </w:r>
    </w:p>
    <w:p w:rsidR="00A12C16" w:rsidRDefault="00A12C16" w:rsidP="00A12C16">
      <w:pPr>
        <w:rPr>
          <w:lang w:val="en-US"/>
        </w:rPr>
      </w:pPr>
      <w:r>
        <w:rPr>
          <w:lang w:val="en-US"/>
        </w:rPr>
        <w:t xml:space="preserve">This method is called on incomplete entries (see the method </w:t>
      </w:r>
      <w:r w:rsidRPr="005C0392">
        <w:rPr>
          <w:rStyle w:val="LienMthode"/>
          <w:lang w:val="en-US"/>
        </w:rPr>
        <w:t>isGenerationMissing</w:t>
      </w:r>
      <w:r>
        <w:rPr>
          <w:lang w:val="en-US"/>
        </w:rPr>
        <w:t xml:space="preserve">) to notify them that </w:t>
      </w:r>
      <w:r w:rsidRPr="007D2DC9">
        <w:rPr>
          <w:rStyle w:val="TexteC"/>
          <w:lang w:val="en-US"/>
        </w:rPr>
        <w:t>oldDecl</w:t>
      </w:r>
      <w:r>
        <w:rPr>
          <w:lang w:val="en-US"/>
        </w:rPr>
        <w:t xml:space="preserve"> has been generated. If it is the last dependency of our entry, then it </w:t>
      </w:r>
      <w:r w:rsidR="00FA2A67">
        <w:rPr>
          <w:lang w:val="en-US"/>
        </w:rPr>
        <w:t xml:space="preserve">has to </w:t>
      </w:r>
      <w:r>
        <w:rPr>
          <w:lang w:val="en-US"/>
        </w:rPr>
        <w:t xml:space="preserve">be generated. </w:t>
      </w:r>
      <w:r w:rsidR="00FA2A67">
        <w:rPr>
          <w:lang w:val="en-US"/>
        </w:rPr>
        <w:t xml:space="preserve">For this generation we supply the parameter </w:t>
      </w:r>
      <w:r w:rsidR="00FA2A67" w:rsidRPr="00FA2A67">
        <w:rPr>
          <w:rStyle w:val="TexteC"/>
          <w:lang w:val="en-US"/>
        </w:rPr>
        <w:t>globals</w:t>
      </w:r>
      <w:r w:rsidR="00FA2A67">
        <w:rPr>
          <w:lang w:val="en-US"/>
        </w:rPr>
        <w:t xml:space="preserve">. For classes containing subclasses the methods </w:t>
      </w:r>
      <w:r w:rsidR="00FA2A67" w:rsidRPr="00FA2A67">
        <w:rPr>
          <w:rStyle w:val="LienClasseC"/>
          <w:lang w:val="en-US"/>
        </w:rPr>
        <w:t>VisitTable</w:t>
      </w:r>
      <w:r w:rsidR="00FA2A67" w:rsidRPr="00FA2A67">
        <w:rPr>
          <w:rStyle w:val="TexteC"/>
          <w:lang w:val="en-US"/>
        </w:rPr>
        <w:t>::</w:t>
      </w:r>
      <w:r w:rsidR="00FA2A67" w:rsidRPr="00FA2A67">
        <w:rPr>
          <w:rStyle w:val="LienMthode"/>
          <w:lang w:val="en-US"/>
        </w:rPr>
        <w:t>solve</w:t>
      </w:r>
      <w:r w:rsidR="00FA2A67">
        <w:rPr>
          <w:lang w:val="en-US"/>
        </w:rPr>
        <w:t xml:space="preserve"> and </w:t>
      </w:r>
      <w:r w:rsidR="00FA2A67" w:rsidRPr="00FA2A67">
        <w:rPr>
          <w:rStyle w:val="LienClasseC"/>
          <w:lang w:val="en-US"/>
        </w:rPr>
        <w:t>VisitTable</w:t>
      </w:r>
      <w:r w:rsidR="00FA2A67" w:rsidRPr="00FA2A67">
        <w:rPr>
          <w:rStyle w:val="TexteC"/>
          <w:lang w:val="en-US"/>
        </w:rPr>
        <w:t>::</w:t>
      </w:r>
      <w:r w:rsidR="00FA2A67" w:rsidRPr="00FA2A67">
        <w:rPr>
          <w:rStyle w:val="LienMthode"/>
          <w:lang w:val="en-US"/>
        </w:rPr>
        <w:t>addWaitFor</w:t>
      </w:r>
      <w:r w:rsidR="00FA2A67">
        <w:rPr>
          <w:lang w:val="en-US"/>
        </w:rPr>
        <w:t xml:space="preserve"> enable to solve the subclass or to </w:t>
      </w:r>
      <w:r w:rsidR="00CE4698">
        <w:rPr>
          <w:lang w:val="en-US"/>
        </w:rPr>
        <w:t>generate at least its declaration.</w:t>
      </w:r>
    </w:p>
    <w:p w:rsidR="00A12C16" w:rsidRDefault="00A12C16" w:rsidP="00A12C16">
      <w:pPr>
        <w:rPr>
          <w:lang w:val="en-US"/>
        </w:rPr>
      </w:pPr>
    </w:p>
    <w:p w:rsidR="00A12C16" w:rsidRDefault="00A12C16" w:rsidP="00A12C16">
      <w:pPr>
        <w:rPr>
          <w:lang w:val="en-US"/>
        </w:rPr>
      </w:pPr>
      <w:r>
        <w:rPr>
          <w:lang w:val="en-US"/>
        </w:rPr>
        <w:t xml:space="preserve">The method is called when </w:t>
      </w:r>
      <w:r w:rsidRPr="00277F0C">
        <w:rPr>
          <w:rStyle w:val="TexteC"/>
          <w:lang w:val="en-US"/>
        </w:rPr>
        <w:t>oldDecl</w:t>
      </w:r>
      <w:r>
        <w:rPr>
          <w:lang w:val="en-US"/>
        </w:rPr>
        <w:t xml:space="preserve"> is visited although it was waited by other (</w:t>
      </w:r>
      <w:proofErr w:type="spellStart"/>
      <w:r w:rsidRPr="00277F0C">
        <w:rPr>
          <w:rStyle w:val="LienMthode"/>
          <w:lang w:val="en-US"/>
        </w:rPr>
        <w:t>isGenerationMissing</w:t>
      </w:r>
      <w:proofErr w:type="spellEnd"/>
      <w:r w:rsidRPr="00277F0C">
        <w:rPr>
          <w:rStyle w:val="TexteC"/>
          <w:lang w:val="en-US"/>
        </w:rPr>
        <w:t>()</w:t>
      </w:r>
      <w:r>
        <w:rPr>
          <w:lang w:val="en-US"/>
        </w:rPr>
        <w:t xml:space="preserve">) </w:t>
      </w:r>
      <w:r w:rsidRPr="00277F0C">
        <w:rPr>
          <w:rStyle w:val="LienClasseC"/>
          <w:lang w:val="en-US"/>
        </w:rPr>
        <w:t>KeyInfo</w:t>
      </w:r>
      <w:r>
        <w:rPr>
          <w:lang w:val="en-US"/>
        </w:rPr>
        <w:t xml:space="preserve"> and when the generation of </w:t>
      </w:r>
      <w:r w:rsidR="008E40B7">
        <w:rPr>
          <w:rStyle w:val="TexteC"/>
          <w:lang w:val="en-US"/>
        </w:rPr>
        <w:t>d</w:t>
      </w:r>
      <w:r w:rsidRPr="00BC5C4E">
        <w:rPr>
          <w:rStyle w:val="TexteC"/>
          <w:lang w:val="en-US"/>
        </w:rPr>
        <w:t>ecl</w:t>
      </w:r>
      <w:r>
        <w:rPr>
          <w:lang w:val="en-US"/>
        </w:rPr>
        <w:t xml:space="preserve"> </w:t>
      </w:r>
      <w:r w:rsidR="008E40B7">
        <w:rPr>
          <w:lang w:val="en-US"/>
        </w:rPr>
        <w:t xml:space="preserve">has </w:t>
      </w:r>
      <w:r>
        <w:rPr>
          <w:lang w:val="en-US"/>
        </w:rPr>
        <w:t>occur</w:t>
      </w:r>
      <w:r w:rsidR="008E40B7">
        <w:rPr>
          <w:lang w:val="en-US"/>
        </w:rPr>
        <w:t xml:space="preserve">red </w:t>
      </w:r>
      <w:r>
        <w:rPr>
          <w:lang w:val="en-US"/>
        </w:rPr>
        <w:t xml:space="preserve">– if </w:t>
      </w:r>
      <w:r w:rsidR="008E40B7">
        <w:rPr>
          <w:lang w:val="en-US"/>
        </w:rPr>
        <w:t xml:space="preserve">it was not the case, </w:t>
      </w:r>
      <w:r>
        <w:rPr>
          <w:lang w:val="en-US"/>
        </w:rPr>
        <w:t xml:space="preserve">the method </w:t>
      </w:r>
      <w:r w:rsidR="008E40B7" w:rsidRPr="00C21784">
        <w:rPr>
          <w:rStyle w:val="LienMthode"/>
          <w:lang w:val="en-US"/>
        </w:rPr>
        <w:t>replaceWaitingDecl</w:t>
      </w:r>
      <w:r>
        <w:rPr>
          <w:lang w:val="en-US"/>
        </w:rPr>
        <w:t xml:space="preserve"> would have been called and not our method. The case occurs in the methods </w:t>
      </w:r>
      <w:r w:rsidR="00080EA5" w:rsidRPr="00501CF4">
        <w:rPr>
          <w:rStyle w:val="LienClasseC"/>
          <w:lang w:val="en-US"/>
        </w:rPr>
        <w:t>VisitTable</w:t>
      </w:r>
      <w:r w:rsidR="00080EA5" w:rsidRPr="00501CF4">
        <w:rPr>
          <w:rStyle w:val="TexteC"/>
          <w:lang w:val="en-US"/>
        </w:rPr>
        <w:t>::</w:t>
      </w:r>
      <w:r w:rsidR="00080EA5">
        <w:rPr>
          <w:rStyle w:val="LienMthode"/>
          <w:lang w:val="en-US"/>
        </w:rPr>
        <w:t>addDeclaration</w:t>
      </w:r>
      <w:r w:rsidR="00080EA5">
        <w:rPr>
          <w:lang w:val="en-US"/>
        </w:rPr>
        <w:t xml:space="preserve">, </w:t>
      </w:r>
      <w:r w:rsidRPr="00501CF4">
        <w:rPr>
          <w:rStyle w:val="LienClasseC"/>
          <w:lang w:val="en-US"/>
        </w:rPr>
        <w:t>VisitTable</w:t>
      </w:r>
      <w:r w:rsidRPr="00501CF4">
        <w:rPr>
          <w:rStyle w:val="TexteC"/>
          <w:lang w:val="en-US"/>
        </w:rPr>
        <w:t>::</w:t>
      </w:r>
      <w:r w:rsidRPr="00501CF4">
        <w:rPr>
          <w:rStyle w:val="LienMthode"/>
          <w:lang w:val="en-US"/>
        </w:rPr>
        <w:t>setInstanceClassAsComplete</w:t>
      </w:r>
      <w:r>
        <w:rPr>
          <w:lang w:val="en-US"/>
        </w:rPr>
        <w:t>.</w:t>
      </w:r>
    </w:p>
    <w:p w:rsidR="00CE4698" w:rsidRDefault="00CE4698" w:rsidP="00CE4698">
      <w:pPr>
        <w:pStyle w:val="Prconditions"/>
        <w:rPr>
          <w:lang w:val="en-US"/>
        </w:rPr>
      </w:pPr>
      <w:r>
        <w:rPr>
          <w:lang w:val="en-US"/>
        </w:rPr>
        <w:t xml:space="preserve">The fields </w:t>
      </w:r>
      <w:r w:rsidRPr="00277F0C">
        <w:rPr>
          <w:rStyle w:val="LienClasseC"/>
          <w:lang w:val="en-US"/>
        </w:rPr>
        <w:t>MissingFunctionGeneration</w:t>
      </w:r>
      <w:r w:rsidRPr="00501CF4">
        <w:rPr>
          <w:rStyle w:val="TexteC"/>
          <w:lang w:val="en-US"/>
        </w:rPr>
        <w:t>::</w:t>
      </w:r>
      <w:r w:rsidRPr="00277F0C">
        <w:rPr>
          <w:rStyle w:val="LienChamps"/>
          <w:lang w:val="en-US"/>
        </w:rPr>
        <w:t>_waitDeclarations</w:t>
      </w:r>
      <w:r>
        <w:rPr>
          <w:lang w:val="en-US"/>
        </w:rPr>
        <w:t xml:space="preserve"> and </w:t>
      </w:r>
      <w:r w:rsidRPr="00501CF4">
        <w:rPr>
          <w:rStyle w:val="LienClasseC"/>
          <w:lang w:val="en-US"/>
        </w:rPr>
        <w:t>MissingClassGeneration</w:t>
      </w:r>
      <w:r w:rsidRPr="00501CF4">
        <w:rPr>
          <w:rStyle w:val="TexteC"/>
          <w:lang w:val="en-US"/>
        </w:rPr>
        <w:t>::</w:t>
      </w:r>
      <w:r w:rsidRPr="00501CF4">
        <w:rPr>
          <w:rStyle w:val="LienChamps"/>
          <w:lang w:val="en-US"/>
        </w:rPr>
        <w:t>_waitDeclarations</w:t>
      </w:r>
      <w:r>
        <w:rPr>
          <w:lang w:val="en-US"/>
        </w:rPr>
        <w:t xml:space="preserve"> should contain </w:t>
      </w:r>
      <w:r w:rsidRPr="00C21784">
        <w:rPr>
          <w:rStyle w:val="TexteC"/>
          <w:lang w:val="en-US"/>
        </w:rPr>
        <w:t>decl</w:t>
      </w:r>
      <w:r>
        <w:rPr>
          <w:lang w:val="en-US"/>
        </w:rPr>
        <w:t>.</w:t>
      </w:r>
    </w:p>
    <w:p w:rsidR="00A12C16" w:rsidRDefault="00A12C16" w:rsidP="00A12C16">
      <w:pPr>
        <w:pStyle w:val="Relatives"/>
        <w:rPr>
          <w:lang w:val="en-US"/>
        </w:rPr>
      </w:pPr>
    </w:p>
    <w:p w:rsidR="00A12C16" w:rsidRDefault="000C50C1" w:rsidP="00A12C16">
      <w:pPr>
        <w:pStyle w:val="RelativesItem"/>
        <w:rPr>
          <w:lang w:val="en-US"/>
        </w:rPr>
      </w:pPr>
      <w:r>
        <w:rPr>
          <w:lang w:val="en-US"/>
        </w:rPr>
        <w:t>The method</w:t>
      </w:r>
      <w:r w:rsidR="00A12C16">
        <w:rPr>
          <w:lang w:val="en-US"/>
        </w:rPr>
        <w:t xml:space="preserve"> </w:t>
      </w:r>
      <w:r w:rsidR="00A12C16" w:rsidRPr="005C0392">
        <w:rPr>
          <w:rStyle w:val="LienMthode"/>
          <w:lang w:val="en-US"/>
        </w:rPr>
        <w:t>isGenerationMissing</w:t>
      </w:r>
      <w:r w:rsidR="00A12C16">
        <w:rPr>
          <w:lang w:val="en-US"/>
        </w:rPr>
        <w:t xml:space="preserve"> and the classes </w:t>
      </w:r>
      <w:r w:rsidR="00A12C16" w:rsidRPr="00ED2F4E">
        <w:rPr>
          <w:rStyle w:val="LienClasseC"/>
          <w:lang w:val="en-US"/>
        </w:rPr>
        <w:t>MissingFunctionGeneration</w:t>
      </w:r>
      <w:r w:rsidR="00A12C16">
        <w:rPr>
          <w:lang w:val="en-US"/>
        </w:rPr>
        <w:t xml:space="preserve">, </w:t>
      </w:r>
      <w:r w:rsidR="00A12C16" w:rsidRPr="00ED2F4E">
        <w:rPr>
          <w:rStyle w:val="LienClasseC"/>
          <w:lang w:val="en-US"/>
        </w:rPr>
        <w:t>MissingClassGeneration</w:t>
      </w:r>
      <w:r w:rsidR="00A12C16">
        <w:rPr>
          <w:lang w:val="en-US"/>
        </w:rPr>
        <w:t>,</w:t>
      </w:r>
    </w:p>
    <w:p w:rsidR="00A12C16" w:rsidRDefault="00A12C16" w:rsidP="00A12C16">
      <w:pPr>
        <w:pStyle w:val="RelativesItem"/>
        <w:rPr>
          <w:lang w:val="en-US"/>
        </w:rPr>
      </w:pPr>
      <w:r>
        <w:rPr>
          <w:lang w:val="en-US"/>
        </w:rPr>
        <w:t xml:space="preserve">the fields </w:t>
      </w:r>
      <w:r w:rsidRPr="00277F0C">
        <w:rPr>
          <w:rStyle w:val="LienClasseC"/>
          <w:lang w:val="en-US"/>
        </w:rPr>
        <w:t>MissingFunctionGeneration</w:t>
      </w:r>
      <w:r w:rsidRPr="00501CF4">
        <w:rPr>
          <w:rStyle w:val="TexteC"/>
          <w:lang w:val="en-US"/>
        </w:rPr>
        <w:t>::</w:t>
      </w:r>
      <w:r w:rsidRPr="00277F0C">
        <w:rPr>
          <w:rStyle w:val="LienChamps"/>
          <w:lang w:val="en-US"/>
        </w:rPr>
        <w:t>_waitDeclarations</w:t>
      </w:r>
      <w:r>
        <w:rPr>
          <w:lang w:val="en-US"/>
        </w:rPr>
        <w:t xml:space="preserve">, </w:t>
      </w:r>
      <w:r w:rsidRPr="00501CF4">
        <w:rPr>
          <w:rStyle w:val="LienClasseC"/>
          <w:lang w:val="en-US"/>
        </w:rPr>
        <w:t>MissingClassGeneration</w:t>
      </w:r>
      <w:r w:rsidRPr="00501CF4">
        <w:rPr>
          <w:rStyle w:val="TexteC"/>
          <w:lang w:val="en-US"/>
        </w:rPr>
        <w:t>::</w:t>
      </w:r>
      <w:r w:rsidRPr="00501CF4">
        <w:rPr>
          <w:rStyle w:val="LienChamps"/>
          <w:lang w:val="en-US"/>
        </w:rPr>
        <w:t>_waitDeclarations</w:t>
      </w:r>
      <w:r>
        <w:rPr>
          <w:lang w:val="en-US"/>
        </w:rPr>
        <w:t>,</w:t>
      </w:r>
    </w:p>
    <w:p w:rsidR="00A12C16" w:rsidRDefault="00A12C16" w:rsidP="00A12C16">
      <w:pPr>
        <w:pStyle w:val="RelativesItem"/>
        <w:rPr>
          <w:lang w:val="en-US"/>
        </w:rPr>
      </w:pPr>
      <w:r>
        <w:rPr>
          <w:lang w:val="en-US"/>
        </w:rPr>
        <w:t xml:space="preserve">the method </w:t>
      </w:r>
      <w:r w:rsidR="000C50C1">
        <w:rPr>
          <w:rStyle w:val="LienMthode"/>
        </w:rPr>
        <w:t>replaceWaitingBy</w:t>
      </w:r>
      <w:r>
        <w:rPr>
          <w:lang w:val="en-US"/>
        </w:rPr>
        <w:t>,</w:t>
      </w:r>
    </w:p>
    <w:p w:rsidR="00A12C16" w:rsidRPr="005C0392" w:rsidRDefault="00A12C16" w:rsidP="00A12C16">
      <w:pPr>
        <w:pStyle w:val="RelativesItem"/>
        <w:rPr>
          <w:lang w:val="en-US"/>
        </w:rPr>
      </w:pPr>
      <w:proofErr w:type="gramStart"/>
      <w:r>
        <w:rPr>
          <w:lang w:val="en-US"/>
        </w:rPr>
        <w:t>the</w:t>
      </w:r>
      <w:proofErr w:type="gramEnd"/>
      <w:r>
        <w:rPr>
          <w:lang w:val="en-US"/>
        </w:rPr>
        <w:t xml:space="preserve"> methods </w:t>
      </w:r>
      <w:r w:rsidR="000C50C1" w:rsidRPr="00501CF4">
        <w:rPr>
          <w:rStyle w:val="LienClasseC"/>
          <w:lang w:val="en-US"/>
        </w:rPr>
        <w:t>VisitTable</w:t>
      </w:r>
      <w:r w:rsidR="000C50C1" w:rsidRPr="00501CF4">
        <w:rPr>
          <w:rStyle w:val="TexteC"/>
          <w:lang w:val="en-US"/>
        </w:rPr>
        <w:t>::</w:t>
      </w:r>
      <w:r w:rsidR="000C50C1">
        <w:rPr>
          <w:rStyle w:val="LienMthode"/>
          <w:lang w:val="en-US"/>
        </w:rPr>
        <w:t>addDeclaration</w:t>
      </w:r>
      <w:r w:rsidR="000C50C1">
        <w:rPr>
          <w:lang w:val="en-US"/>
        </w:rPr>
        <w:t xml:space="preserve">, </w:t>
      </w:r>
      <w:r w:rsidRPr="00501CF4">
        <w:rPr>
          <w:rStyle w:val="LienClasseC"/>
          <w:lang w:val="en-US"/>
        </w:rPr>
        <w:t>VisitTable</w:t>
      </w:r>
      <w:r w:rsidRPr="00501CF4">
        <w:rPr>
          <w:rStyle w:val="TexteC"/>
          <w:lang w:val="en-US"/>
        </w:rPr>
        <w:t>::</w:t>
      </w:r>
      <w:r w:rsidRPr="00501CF4">
        <w:rPr>
          <w:rStyle w:val="LienMthode"/>
          <w:lang w:val="en-US"/>
        </w:rPr>
        <w:t>setInstanceClassAsComplete</w:t>
      </w:r>
      <w:r>
        <w:rPr>
          <w:lang w:val="en-US"/>
        </w:rPr>
        <w:t>.</w:t>
      </w:r>
    </w:p>
    <w:p w:rsidR="00EF7B1B" w:rsidRDefault="00EF7B1B" w:rsidP="00EF7B1B">
      <w:pPr>
        <w:pStyle w:val="SectionClasse"/>
        <w:rPr>
          <w:rStyle w:val="LienClasseC"/>
          <w:lang w:val="en-US"/>
        </w:rPr>
      </w:pPr>
      <w:r w:rsidRPr="00EF7B1B">
        <w:rPr>
          <w:lang w:val="en-US"/>
        </w:rPr>
        <w:t xml:space="preserve">The class </w:t>
      </w:r>
      <w:r w:rsidRPr="00EF7B1B">
        <w:rPr>
          <w:rStyle w:val="LienClasseC"/>
          <w:lang w:val="en-US"/>
        </w:rPr>
        <w:t>MissingFunctionGeneration</w:t>
      </w:r>
    </w:p>
    <w:p w:rsidR="00205CBD" w:rsidRDefault="00205CBD" w:rsidP="00205CBD">
      <w:pPr>
        <w:rPr>
          <w:lang w:val="en-US"/>
        </w:rPr>
      </w:pPr>
      <w:r w:rsidRPr="005410B7">
        <w:rPr>
          <w:lang w:val="en-US"/>
        </w:rPr>
        <w:t xml:space="preserve">The class </w:t>
      </w:r>
      <w:r>
        <w:rPr>
          <w:rStyle w:val="LienClasseC"/>
          <w:lang w:val="en-US"/>
        </w:rPr>
        <w:t>MissingFunctionGeneration</w:t>
      </w:r>
      <w:r w:rsidRPr="005410B7">
        <w:rPr>
          <w:lang w:val="en-US"/>
        </w:rPr>
        <w:t xml:space="preserve"> </w:t>
      </w:r>
      <w:r>
        <w:rPr>
          <w:lang w:val="en-US"/>
        </w:rPr>
        <w:t xml:space="preserve">contains the visit info available for a </w:t>
      </w:r>
      <w:r w:rsidRPr="00AE6762">
        <w:rPr>
          <w:rStyle w:val="LienUnit"/>
          <w:lang w:val="en-US"/>
        </w:rPr>
        <w:t>clang</w:t>
      </w:r>
      <w:r w:rsidRPr="00AE6762">
        <w:rPr>
          <w:rStyle w:val="TexteC"/>
          <w:lang w:val="en-US"/>
        </w:rPr>
        <w:t>::</w:t>
      </w:r>
      <w:proofErr w:type="spellStart"/>
      <w:r>
        <w:rPr>
          <w:rStyle w:val="LienClasseC"/>
          <w:lang w:val="en-US"/>
        </w:rPr>
        <w:t>FunctionD</w:t>
      </w:r>
      <w:r w:rsidRPr="00AE6762">
        <w:rPr>
          <w:rStyle w:val="LienClasseC"/>
          <w:lang w:val="en-US"/>
        </w:rPr>
        <w:t>ecl</w:t>
      </w:r>
      <w:proofErr w:type="spellEnd"/>
      <w:r>
        <w:rPr>
          <w:lang w:val="en-US"/>
        </w:rPr>
        <w:t xml:space="preserve"> that is an instance of template </w:t>
      </w:r>
      <w:r w:rsidR="006419AB">
        <w:rPr>
          <w:lang w:val="en-US"/>
        </w:rPr>
        <w:t xml:space="preserve">and </w:t>
      </w:r>
      <w:r>
        <w:rPr>
          <w:lang w:val="en-US"/>
        </w:rPr>
        <w:t>such tha</w:t>
      </w:r>
      <w:r w:rsidR="006419AB">
        <w:rPr>
          <w:lang w:val="en-US"/>
        </w:rPr>
        <w:t>t</w:t>
      </w:r>
      <w:r>
        <w:rPr>
          <w:lang w:val="en-US"/>
        </w:rPr>
        <w:t xml:space="preserve"> one or many template arguments have not been visited.</w:t>
      </w:r>
      <w:r w:rsidR="00931D9F">
        <w:rPr>
          <w:lang w:val="en-US"/>
        </w:rPr>
        <w:t xml:space="preserve"> The </w:t>
      </w:r>
      <w:r w:rsidR="00931D9F" w:rsidRPr="00931D9F">
        <w:rPr>
          <w:rStyle w:val="LienType"/>
          <w:lang w:val="en-US"/>
        </w:rPr>
        <w:t>translation_unit_decl</w:t>
      </w:r>
      <w:r w:rsidR="00931D9F">
        <w:rPr>
          <w:lang w:val="en-US"/>
        </w:rPr>
        <w:t xml:space="preserve"> is soon built when the constructor is called. But its </w:t>
      </w:r>
      <w:r w:rsidR="00D710AD">
        <w:rPr>
          <w:lang w:val="en-US"/>
        </w:rPr>
        <w:t xml:space="preserve">Cabs </w:t>
      </w:r>
      <w:r w:rsidR="00931D9F">
        <w:rPr>
          <w:lang w:val="en-US"/>
        </w:rPr>
        <w:t xml:space="preserve">generation </w:t>
      </w:r>
      <w:r w:rsidR="00D710AD">
        <w:rPr>
          <w:lang w:val="en-US"/>
        </w:rPr>
        <w:t xml:space="preserve">in the global </w:t>
      </w:r>
      <w:r w:rsidR="00D710AD" w:rsidRPr="00D710AD">
        <w:rPr>
          <w:rStyle w:val="LienClasseC"/>
          <w:lang w:val="en-US"/>
        </w:rPr>
        <w:t>ForwardReferenceList</w:t>
      </w:r>
      <w:r w:rsidR="00D710AD" w:rsidRPr="00D710AD">
        <w:rPr>
          <w:lang w:val="en-US"/>
        </w:rPr>
        <w:t xml:space="preserve"> </w:t>
      </w:r>
      <w:r w:rsidR="00931D9F">
        <w:rPr>
          <w:lang w:val="en-US"/>
        </w:rPr>
        <w:t xml:space="preserve">is conditioned to the </w:t>
      </w:r>
      <w:r w:rsidR="00D710AD">
        <w:rPr>
          <w:lang w:val="en-US"/>
        </w:rPr>
        <w:t xml:space="preserve">visit (and the generation) </w:t>
      </w:r>
      <w:r w:rsidR="00931D9F">
        <w:rPr>
          <w:lang w:val="en-US"/>
        </w:rPr>
        <w:t xml:space="preserve">of the missing declarations </w:t>
      </w:r>
      <w:r w:rsidR="00931D9F" w:rsidRPr="00931D9F">
        <w:rPr>
          <w:rStyle w:val="LienChamps"/>
          <w:lang w:val="en-US"/>
        </w:rPr>
        <w:t>_waitDeclarations</w:t>
      </w:r>
      <w:r w:rsidR="00931D9F">
        <w:rPr>
          <w:lang w:val="en-US"/>
        </w:rPr>
        <w:t>.</w:t>
      </w:r>
    </w:p>
    <w:p w:rsidR="00205CBD" w:rsidRDefault="00205CBD" w:rsidP="00205CBD">
      <w:pPr>
        <w:rPr>
          <w:lang w:val="en-US"/>
        </w:rPr>
      </w:pPr>
    </w:p>
    <w:p w:rsidR="00205CBD" w:rsidRDefault="00205CBD" w:rsidP="00205CBD">
      <w:pPr>
        <w:rPr>
          <w:lang w:val="en-US"/>
        </w:rPr>
      </w:pPr>
      <w:r>
        <w:rPr>
          <w:lang w:val="en-US"/>
        </w:rPr>
        <w:t xml:space="preserve">The inheritance graph of this </w:t>
      </w:r>
      <w:r w:rsidR="00212A41">
        <w:rPr>
          <w:lang w:val="en-US"/>
        </w:rPr>
        <w:t>class</w:t>
      </w:r>
      <w:r>
        <w:rPr>
          <w:lang w:val="en-US"/>
        </w:rPr>
        <w:t xml:space="preserve"> is defined as following.</w:t>
      </w:r>
    </w:p>
    <w:p w:rsidR="00D710AD" w:rsidRDefault="005B0794" w:rsidP="00D710AD">
      <w:pPr>
        <w:jc w:val="center"/>
        <w:rPr>
          <w:lang w:val="en-US"/>
        </w:rPr>
      </w:pPr>
      <w:r>
        <w:rPr>
          <w:noProof/>
        </w:rPr>
        <w:drawing>
          <wp:inline distT="0" distB="0" distL="0" distR="0" wp14:anchorId="578455E2" wp14:editId="0ADFACE0">
            <wp:extent cx="5638800" cy="12763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38800" cy="1276350"/>
                    </a:xfrm>
                    <a:prstGeom prst="rect">
                      <a:avLst/>
                    </a:prstGeom>
                    <a:noFill/>
                    <a:ln>
                      <a:noFill/>
                    </a:ln>
                  </pic:spPr>
                </pic:pic>
              </a:graphicData>
            </a:graphic>
          </wp:inline>
        </w:drawing>
      </w:r>
    </w:p>
    <w:p w:rsidR="00D710AD" w:rsidRDefault="00D710AD" w:rsidP="00D710AD">
      <w:pPr>
        <w:rPr>
          <w:lang w:val="en-US"/>
        </w:rPr>
      </w:pPr>
      <w:r>
        <w:rPr>
          <w:lang w:val="en-US"/>
        </w:rPr>
        <w:t>On the “</w:t>
      </w:r>
      <w:r>
        <w:rPr>
          <w:lang w:val="en-US"/>
        </w:rPr>
        <w:fldChar w:fldCharType="begin"/>
      </w:r>
      <w:r>
        <w:rPr>
          <w:lang w:val="en-US"/>
        </w:rPr>
        <w:instrText xml:space="preserve"> REF _Ref369504626 \h </w:instrText>
      </w:r>
      <w:r>
        <w:rPr>
          <w:lang w:val="en-US"/>
        </w:rPr>
      </w:r>
      <w:r>
        <w:rPr>
          <w:lang w:val="en-US"/>
        </w:rPr>
        <w:fldChar w:fldCharType="separate"/>
      </w:r>
      <w:r w:rsidR="00907C72" w:rsidRPr="00205CBD">
        <w:rPr>
          <w:lang w:val="en-US"/>
        </w:rPr>
        <w:t xml:space="preserve">Figure </w:t>
      </w:r>
      <w:r w:rsidR="00907C72">
        <w:rPr>
          <w:noProof/>
          <w:lang w:val="en-US"/>
        </w:rPr>
        <w:t>3</w:t>
      </w:r>
      <w:r w:rsidR="00907C72" w:rsidRPr="00205CBD">
        <w:rPr>
          <w:lang w:val="en-US"/>
        </w:rPr>
        <w:t>: simple example of template code</w:t>
      </w:r>
      <w:r>
        <w:rPr>
          <w:lang w:val="en-US"/>
        </w:rPr>
        <w:fldChar w:fldCharType="end"/>
      </w:r>
      <w:r>
        <w:rPr>
          <w:lang w:val="en-US"/>
        </w:rPr>
        <w:t xml:space="preserve">”, the generation of class </w:t>
      </w:r>
      <w:r>
        <w:rPr>
          <w:rStyle w:val="TexteC"/>
          <w:lang w:val="en-US"/>
        </w:rPr>
        <w:t xml:space="preserve">X </w:t>
      </w:r>
      <w:r>
        <w:rPr>
          <w:lang w:val="en-US"/>
        </w:rPr>
        <w:t xml:space="preserve">after the visit of </w:t>
      </w:r>
      <w:r w:rsidRPr="00931D9F">
        <w:rPr>
          <w:rStyle w:val="TexteC"/>
          <w:lang w:val="en-US"/>
        </w:rPr>
        <w:t>Bar</w:t>
      </w:r>
      <w:r>
        <w:rPr>
          <w:lang w:val="en-US"/>
        </w:rPr>
        <w:t xml:space="preserve"> creates two </w:t>
      </w:r>
      <w:r w:rsidRPr="00D710AD">
        <w:rPr>
          <w:rStyle w:val="LienClasseC"/>
          <w:lang w:val="en-US"/>
        </w:rPr>
        <w:t>MissingFunctionGeneration</w:t>
      </w:r>
      <w:r>
        <w:rPr>
          <w:lang w:val="en-US"/>
        </w:rPr>
        <w:t xml:space="preserve"> waiting for </w:t>
      </w:r>
      <w:r w:rsidRPr="00D710AD">
        <w:rPr>
          <w:rStyle w:val="TexteC"/>
          <w:lang w:val="en-US"/>
        </w:rPr>
        <w:t>Bar2</w:t>
      </w:r>
      <w:r>
        <w:rPr>
          <w:lang w:val="en-US"/>
        </w:rPr>
        <w:t xml:space="preserve">, one for the destructor </w:t>
      </w:r>
      <w:r w:rsidRPr="00D710AD">
        <w:rPr>
          <w:rStyle w:val="TexteC"/>
          <w:lang w:val="en-US"/>
        </w:rPr>
        <w:t>X::~X()</w:t>
      </w:r>
      <w:r>
        <w:rPr>
          <w:lang w:val="en-US"/>
        </w:rPr>
        <w:t xml:space="preserve"> and one for the method </w:t>
      </w:r>
      <w:r w:rsidRPr="00D710AD">
        <w:rPr>
          <w:rStyle w:val="TexteC"/>
          <w:lang w:val="en-US"/>
        </w:rPr>
        <w:t>X::setPointer</w:t>
      </w:r>
      <w:r>
        <w:rPr>
          <w:lang w:val="en-US"/>
        </w:rPr>
        <w:t xml:space="preserve">. As soon as </w:t>
      </w:r>
      <w:r w:rsidRPr="00C21784">
        <w:rPr>
          <w:rStyle w:val="TexteC"/>
          <w:lang w:val="en-US"/>
        </w:rPr>
        <w:t>Bar2</w:t>
      </w:r>
      <w:r>
        <w:rPr>
          <w:lang w:val="en-US"/>
        </w:rPr>
        <w:t xml:space="preserve"> is visited, the </w:t>
      </w:r>
      <w:r w:rsidRPr="00D710AD">
        <w:rPr>
          <w:rStyle w:val="LienClasseC"/>
          <w:lang w:val="en-US"/>
        </w:rPr>
        <w:t>MissingFunctionGeneration</w:t>
      </w:r>
      <w:r>
        <w:rPr>
          <w:lang w:val="en-US"/>
        </w:rPr>
        <w:t xml:space="preserve"> are translated into pure </w:t>
      </w:r>
      <w:r w:rsidRPr="00C21784">
        <w:rPr>
          <w:rStyle w:val="LienClasseC"/>
          <w:lang w:val="en-US"/>
        </w:rPr>
        <w:t>KeyInfo</w:t>
      </w:r>
      <w:r>
        <w:rPr>
          <w:lang w:val="en-US"/>
        </w:rPr>
        <w:t>.</w:t>
      </w:r>
    </w:p>
    <w:p w:rsidR="00063696" w:rsidRDefault="00063696" w:rsidP="000824CE">
      <w:pPr>
        <w:pStyle w:val="SectionChamps"/>
        <w:rPr>
          <w:lang w:val="en-US"/>
        </w:rPr>
      </w:pPr>
      <w:r>
        <w:rPr>
          <w:lang w:val="en-US"/>
        </w:rPr>
        <w:t xml:space="preserve">Fields of the class </w:t>
      </w:r>
      <w:r w:rsidR="00661949" w:rsidRPr="00661949">
        <w:rPr>
          <w:rStyle w:val="LienClasseC"/>
          <w:lang w:val="en-US"/>
        </w:rPr>
        <w:t>MissingFunctionGeneration</w:t>
      </w:r>
    </w:p>
    <w:p w:rsidR="00063696" w:rsidRDefault="00063696" w:rsidP="00063696">
      <w:pPr>
        <w:pStyle w:val="EntteChamps"/>
        <w:rPr>
          <w:lang w:val="en-US"/>
        </w:rPr>
      </w:pPr>
      <w:r w:rsidRPr="00063696">
        <w:rPr>
          <w:rStyle w:val="LienType"/>
          <w:lang w:val="en-US"/>
        </w:rPr>
        <w:t>translation_unit_decl</w:t>
      </w:r>
      <w:r w:rsidRPr="000B4AF9">
        <w:rPr>
          <w:lang w:val="en-US"/>
        </w:rPr>
        <w:t xml:space="preserve"> </w:t>
      </w:r>
      <w:r w:rsidRPr="00063696">
        <w:rPr>
          <w:rStyle w:val="DfinitionChamps"/>
          <w:lang w:val="en-US"/>
        </w:rPr>
        <w:t>_waitingFunDefinition</w:t>
      </w:r>
      <w:r w:rsidRPr="000B4AF9">
        <w:rPr>
          <w:lang w:val="en-US"/>
        </w:rPr>
        <w:t>;</w:t>
      </w:r>
    </w:p>
    <w:p w:rsidR="00947EA2" w:rsidRPr="00947EA2" w:rsidRDefault="00947EA2" w:rsidP="00947EA2">
      <w:pPr>
        <w:pStyle w:val="NormalDef"/>
        <w:rPr>
          <w:lang w:val="en-US"/>
        </w:rPr>
      </w:pPr>
      <w:r>
        <w:rPr>
          <w:lang w:val="en-US"/>
        </w:rPr>
        <w:lastRenderedPageBreak/>
        <w:t xml:space="preserve">Cabs </w:t>
      </w:r>
      <w:proofErr w:type="gramStart"/>
      <w:r>
        <w:rPr>
          <w:lang w:val="en-US"/>
        </w:rPr>
        <w:t>function</w:t>
      </w:r>
      <w:proofErr w:type="gramEnd"/>
      <w:r>
        <w:rPr>
          <w:lang w:val="en-US"/>
        </w:rPr>
        <w:t xml:space="preserve"> body. Its generation in the global </w:t>
      </w:r>
      <w:r w:rsidRPr="00D710AD">
        <w:rPr>
          <w:rStyle w:val="LienClasseC"/>
          <w:lang w:val="en-US"/>
        </w:rPr>
        <w:t>ForwardReferenceList</w:t>
      </w:r>
      <w:r w:rsidRPr="00D710AD">
        <w:rPr>
          <w:lang w:val="en-US"/>
        </w:rPr>
        <w:t xml:space="preserve"> </w:t>
      </w:r>
      <w:r>
        <w:rPr>
          <w:lang w:val="en-US"/>
        </w:rPr>
        <w:t xml:space="preserve">is conditioned to the visit of the clang declarations present in </w:t>
      </w:r>
      <w:r w:rsidRPr="00BA39FF">
        <w:rPr>
          <w:rStyle w:val="LienChamps"/>
          <w:lang w:val="en-US"/>
        </w:rPr>
        <w:t>_waitDeclarations</w:t>
      </w:r>
      <w:r>
        <w:rPr>
          <w:lang w:val="en-US"/>
        </w:rPr>
        <w:t>.</w:t>
      </w:r>
      <w:r w:rsidR="00BA39FF">
        <w:rPr>
          <w:lang w:val="en-US"/>
        </w:rPr>
        <w:t xml:space="preserve"> This field is not </w:t>
      </w:r>
      <w:r w:rsidR="00BA39FF" w:rsidRPr="00661949">
        <w:rPr>
          <w:rStyle w:val="TexteC"/>
          <w:b/>
          <w:lang w:val="en-US"/>
        </w:rPr>
        <w:t>nullptr</w:t>
      </w:r>
      <w:r w:rsidR="00661949">
        <w:rPr>
          <w:lang w:val="en-US"/>
        </w:rPr>
        <w:t xml:space="preserve"> and is defined by the constructor.</w:t>
      </w:r>
    </w:p>
    <w:p w:rsidR="00063696" w:rsidRDefault="00063696" w:rsidP="00063696">
      <w:pPr>
        <w:pStyle w:val="EntteChamps"/>
        <w:rPr>
          <w:lang w:val="en-US"/>
        </w:rPr>
      </w:pPr>
      <w:r w:rsidRPr="00063696">
        <w:rPr>
          <w:rStyle w:val="LienUnit"/>
          <w:lang w:val="en-US"/>
        </w:rPr>
        <w:t>std</w:t>
      </w:r>
      <w:r w:rsidRPr="000B4AF9">
        <w:rPr>
          <w:lang w:val="en-US"/>
        </w:rPr>
        <w:t>::</w:t>
      </w:r>
      <w:r w:rsidRPr="00063696">
        <w:rPr>
          <w:rStyle w:val="LienClasseC"/>
          <w:lang w:val="en-US"/>
        </w:rPr>
        <w:t>vector</w:t>
      </w:r>
      <w:r w:rsidRPr="000B4AF9">
        <w:rPr>
          <w:lang w:val="en-US"/>
        </w:rPr>
        <w:t>&lt;</w:t>
      </w:r>
      <w:r w:rsidRPr="000B4AF9">
        <w:rPr>
          <w:b/>
          <w:bCs/>
          <w:lang w:val="en-US"/>
        </w:rPr>
        <w:t>const</w:t>
      </w:r>
      <w:r w:rsidRPr="000B4AF9">
        <w:rPr>
          <w:lang w:val="en-US"/>
        </w:rPr>
        <w:t xml:space="preserve"> </w:t>
      </w:r>
      <w:r w:rsidRPr="00063696">
        <w:rPr>
          <w:rStyle w:val="LienUnit"/>
          <w:lang w:val="en-US"/>
        </w:rPr>
        <w:t>clang</w:t>
      </w:r>
      <w:r w:rsidRPr="000B4AF9">
        <w:rPr>
          <w:lang w:val="en-US"/>
        </w:rPr>
        <w:t>::</w:t>
      </w:r>
      <w:r w:rsidRPr="00063696">
        <w:rPr>
          <w:rStyle w:val="LienClasseC"/>
          <w:lang w:val="en-US"/>
        </w:rPr>
        <w:t>Decl</w:t>
      </w:r>
      <w:r w:rsidRPr="000B4AF9">
        <w:rPr>
          <w:lang w:val="en-US"/>
        </w:rPr>
        <w:t xml:space="preserve">*&gt; </w:t>
      </w:r>
      <w:r w:rsidRPr="00063696">
        <w:rPr>
          <w:rStyle w:val="DfinitionChamps"/>
          <w:lang w:val="en-US"/>
        </w:rPr>
        <w:t>_waitDeclarations</w:t>
      </w:r>
      <w:r w:rsidRPr="000B4AF9">
        <w:rPr>
          <w:lang w:val="en-US"/>
        </w:rPr>
        <w:t>;</w:t>
      </w:r>
    </w:p>
    <w:p w:rsidR="00947EA2" w:rsidRPr="00947EA2" w:rsidRDefault="00661949" w:rsidP="00947EA2">
      <w:pPr>
        <w:pStyle w:val="NormalDef"/>
        <w:rPr>
          <w:lang w:val="en-US"/>
        </w:rPr>
      </w:pPr>
      <w:r>
        <w:rPr>
          <w:lang w:val="en-US"/>
        </w:rPr>
        <w:t xml:space="preserve">This field defines the clang declarations that are waited for the generation of the function body. This field is not empty and is set up manually by </w:t>
      </w:r>
      <w:r w:rsidRPr="00661949">
        <w:rPr>
          <w:rStyle w:val="LienClasseC"/>
          <w:lang w:val="en-US"/>
        </w:rPr>
        <w:t>VisitTable</w:t>
      </w:r>
      <w:r>
        <w:rPr>
          <w:lang w:val="en-US"/>
        </w:rPr>
        <w:t xml:space="preserve"> each time a </w:t>
      </w:r>
      <w:r w:rsidRPr="00661949">
        <w:rPr>
          <w:rStyle w:val="LienClasseC"/>
          <w:lang w:val="en-US"/>
        </w:rPr>
        <w:t>MissingFunctionDecl</w:t>
      </w:r>
      <w:r>
        <w:rPr>
          <w:lang w:val="en-US"/>
        </w:rPr>
        <w:t xml:space="preserve"> is created, in particular in the methods </w:t>
      </w:r>
      <w:r w:rsidRPr="00661949">
        <w:rPr>
          <w:rStyle w:val="LienClasseC"/>
          <w:lang w:val="en-US"/>
        </w:rPr>
        <w:t>VisitTable</w:t>
      </w:r>
      <w:r w:rsidRPr="00661949">
        <w:rPr>
          <w:rStyle w:val="TexteC"/>
          <w:lang w:val="en-US"/>
        </w:rPr>
        <w:t>::</w:t>
      </w:r>
      <w:r w:rsidRPr="00661949">
        <w:rPr>
          <w:rStyle w:val="LienMthode"/>
          <w:lang w:val="en-US"/>
        </w:rPr>
        <w:t>addIncompleteFunction</w:t>
      </w:r>
      <w:r>
        <w:rPr>
          <w:lang w:val="en-US"/>
        </w:rPr>
        <w:t xml:space="preserve">, </w:t>
      </w:r>
      <w:r w:rsidRPr="00661949">
        <w:rPr>
          <w:rStyle w:val="LienClasseC"/>
          <w:lang w:val="en-US"/>
        </w:rPr>
        <w:t>VisitTable</w:t>
      </w:r>
      <w:r w:rsidRPr="00661949">
        <w:rPr>
          <w:rStyle w:val="TexteC"/>
          <w:lang w:val="en-US"/>
        </w:rPr>
        <w:t>::</w:t>
      </w:r>
      <w:r w:rsidRPr="00661949">
        <w:rPr>
          <w:rStyle w:val="LienMthode"/>
          <w:lang w:val="en-US"/>
        </w:rPr>
        <w:t>addWaitFor</w:t>
      </w:r>
      <w:r>
        <w:rPr>
          <w:lang w:val="en-US"/>
        </w:rPr>
        <w:t>.</w:t>
      </w:r>
    </w:p>
    <w:p w:rsidR="000B4AF9" w:rsidRDefault="000B4AF9" w:rsidP="000B4AF9">
      <w:pPr>
        <w:pStyle w:val="SectionDclarationClasse"/>
        <w:rPr>
          <w:rStyle w:val="LienClasseC"/>
          <w:lang w:val="en-US"/>
        </w:rPr>
      </w:pPr>
      <w:r>
        <w:rPr>
          <w:lang w:val="en-US"/>
        </w:rPr>
        <w:t xml:space="preserve">Declaration of the class </w:t>
      </w:r>
      <w:r w:rsidR="00661949" w:rsidRPr="00661949">
        <w:rPr>
          <w:rStyle w:val="LienClasseC"/>
          <w:lang w:val="en-US"/>
        </w:rPr>
        <w:t>MissingFunctionGeneration</w:t>
      </w:r>
    </w:p>
    <w:p w:rsidR="000B4AF9" w:rsidRPr="000B4AF9" w:rsidRDefault="000B4AF9" w:rsidP="000B4AF9">
      <w:pPr>
        <w:pStyle w:val="Dclarationdeclasse"/>
        <w:rPr>
          <w:lang w:val="en-US"/>
        </w:rPr>
      </w:pPr>
      <w:r w:rsidRPr="000B4AF9">
        <w:rPr>
          <w:b/>
          <w:bCs/>
          <w:lang w:val="en-US"/>
        </w:rPr>
        <w:t>class</w:t>
      </w:r>
      <w:r w:rsidRPr="000B4AF9">
        <w:rPr>
          <w:lang w:val="en-US"/>
        </w:rPr>
        <w:t xml:space="preserve"> </w:t>
      </w:r>
      <w:r w:rsidRPr="00C21784">
        <w:rPr>
          <w:rStyle w:val="DfinitionClasse"/>
          <w:lang w:val="en-US"/>
        </w:rPr>
        <w:t>MissingFunctionGeneration</w:t>
      </w:r>
      <w:r w:rsidRPr="000B4AF9">
        <w:rPr>
          <w:lang w:val="en-US"/>
        </w:rPr>
        <w:t xml:space="preserve"> : </w:t>
      </w:r>
      <w:r w:rsidRPr="000B4AF9">
        <w:rPr>
          <w:b/>
          <w:bCs/>
          <w:lang w:val="en-US"/>
        </w:rPr>
        <w:t>public</w:t>
      </w:r>
      <w:r w:rsidRPr="000B4AF9">
        <w:rPr>
          <w:lang w:val="en-US"/>
        </w:rPr>
        <w:t xml:space="preserve"> </w:t>
      </w:r>
      <w:r w:rsidRPr="00C21784">
        <w:rPr>
          <w:rStyle w:val="DfinitionHritage"/>
          <w:lang w:val="en-US"/>
        </w:rPr>
        <w:t>KeyInfo</w:t>
      </w:r>
      <w:r w:rsidRPr="000B4AF9">
        <w:rPr>
          <w:lang w:val="en-US"/>
        </w:rPr>
        <w:t xml:space="preserve"> {</w:t>
      </w:r>
    </w:p>
    <w:p w:rsidR="000B4AF9" w:rsidRPr="000B4AF9" w:rsidRDefault="000B4AF9" w:rsidP="000B4AF9">
      <w:pPr>
        <w:pStyle w:val="Dclarationdeclasse"/>
        <w:rPr>
          <w:lang w:val="en-US"/>
        </w:rPr>
      </w:pPr>
      <w:r w:rsidRPr="000B4AF9">
        <w:rPr>
          <w:b/>
          <w:bCs/>
          <w:lang w:val="en-US"/>
        </w:rPr>
        <w:t>private</w:t>
      </w:r>
      <w:r w:rsidRPr="000B4AF9">
        <w:rPr>
          <w:lang w:val="en-US"/>
        </w:rPr>
        <w:t>:</w:t>
      </w:r>
    </w:p>
    <w:p w:rsidR="000B4AF9" w:rsidRPr="000B4AF9" w:rsidRDefault="000B4AF9" w:rsidP="000B4AF9">
      <w:pPr>
        <w:pStyle w:val="Dclarationdeclasse"/>
        <w:rPr>
          <w:lang w:val="en-US"/>
        </w:rPr>
      </w:pPr>
      <w:r w:rsidRPr="000B4AF9">
        <w:rPr>
          <w:lang w:val="en-US"/>
        </w:rPr>
        <w:t xml:space="preserve">  </w:t>
      </w:r>
      <w:r w:rsidRPr="00C21784">
        <w:rPr>
          <w:rStyle w:val="LienType"/>
          <w:lang w:val="en-US"/>
        </w:rPr>
        <w:t>translation_unit_decl</w:t>
      </w:r>
      <w:r w:rsidRPr="000B4AF9">
        <w:rPr>
          <w:lang w:val="en-US"/>
        </w:rPr>
        <w:t xml:space="preserve"> </w:t>
      </w:r>
      <w:r w:rsidRPr="00C21784">
        <w:rPr>
          <w:rStyle w:val="DfinitionChamps"/>
          <w:lang w:val="en-US"/>
        </w:rPr>
        <w:t>_waitingFunDefinition</w:t>
      </w:r>
      <w:r w:rsidRPr="000B4AF9">
        <w:rPr>
          <w:lang w:val="en-US"/>
        </w:rPr>
        <w:t>;</w:t>
      </w:r>
    </w:p>
    <w:p w:rsidR="000B4AF9" w:rsidRPr="000B4AF9" w:rsidRDefault="000B4AF9" w:rsidP="000B4AF9">
      <w:pPr>
        <w:pStyle w:val="Dclarationdeclasse"/>
        <w:rPr>
          <w:lang w:val="en-US"/>
        </w:rPr>
      </w:pPr>
      <w:r w:rsidRPr="000B4AF9">
        <w:rPr>
          <w:lang w:val="en-US"/>
        </w:rPr>
        <w:t xml:space="preserve">  </w:t>
      </w:r>
      <w:r w:rsidRPr="00C21784">
        <w:rPr>
          <w:rStyle w:val="LienUnit"/>
          <w:lang w:val="en-US"/>
        </w:rPr>
        <w:t>std</w:t>
      </w:r>
      <w:r w:rsidRPr="000B4AF9">
        <w:rPr>
          <w:lang w:val="en-US"/>
        </w:rPr>
        <w:t>::</w:t>
      </w:r>
      <w:r w:rsidRPr="00C21784">
        <w:rPr>
          <w:rStyle w:val="LienClasseC"/>
          <w:lang w:val="en-US"/>
        </w:rPr>
        <w:t>vector</w:t>
      </w:r>
      <w:r w:rsidRPr="000B4AF9">
        <w:rPr>
          <w:lang w:val="en-US"/>
        </w:rPr>
        <w:t>&lt;</w:t>
      </w:r>
      <w:r w:rsidRPr="000B4AF9">
        <w:rPr>
          <w:b/>
          <w:bCs/>
          <w:lang w:val="en-US"/>
        </w:rPr>
        <w:t>const</w:t>
      </w:r>
      <w:r w:rsidRPr="000B4AF9">
        <w:rPr>
          <w:lang w:val="en-US"/>
        </w:rPr>
        <w:t xml:space="preserve"> </w:t>
      </w:r>
      <w:r w:rsidRPr="00C21784">
        <w:rPr>
          <w:rStyle w:val="LienUnit"/>
          <w:lang w:val="en-US"/>
        </w:rPr>
        <w:t>clang</w:t>
      </w:r>
      <w:r w:rsidRPr="000B4AF9">
        <w:rPr>
          <w:lang w:val="en-US"/>
        </w:rPr>
        <w:t>::</w:t>
      </w:r>
      <w:r w:rsidRPr="00C21784">
        <w:rPr>
          <w:rStyle w:val="LienClasseC"/>
          <w:lang w:val="en-US"/>
        </w:rPr>
        <w:t>Decl</w:t>
      </w:r>
      <w:r w:rsidRPr="000B4AF9">
        <w:rPr>
          <w:lang w:val="en-US"/>
        </w:rPr>
        <w:t xml:space="preserve">*&gt; </w:t>
      </w:r>
      <w:r w:rsidRPr="00C21784">
        <w:rPr>
          <w:rStyle w:val="DfinitionChamps"/>
          <w:lang w:val="en-US"/>
        </w:rPr>
        <w:t>_waitDeclarations</w:t>
      </w:r>
      <w:r w:rsidRPr="000B4AF9">
        <w:rPr>
          <w:lang w:val="en-US"/>
        </w:rPr>
        <w:t>;</w:t>
      </w:r>
    </w:p>
    <w:p w:rsidR="000B4AF9" w:rsidRPr="000B4AF9" w:rsidRDefault="000B4AF9" w:rsidP="000B4AF9">
      <w:pPr>
        <w:pStyle w:val="Dclarationdeclasse"/>
        <w:rPr>
          <w:lang w:val="en-US"/>
        </w:rPr>
      </w:pPr>
      <w:r w:rsidRPr="000B4AF9">
        <w:rPr>
          <w:lang w:val="en-US"/>
        </w:rPr>
        <w:t xml:space="preserve">  </w:t>
      </w:r>
      <w:r w:rsidRPr="000B4AF9">
        <w:rPr>
          <w:b/>
          <w:bCs/>
          <w:lang w:val="en-US"/>
        </w:rPr>
        <w:t>friend</w:t>
      </w:r>
      <w:r w:rsidRPr="000B4AF9">
        <w:rPr>
          <w:lang w:val="en-US"/>
        </w:rPr>
        <w:t xml:space="preserve"> </w:t>
      </w:r>
      <w:r w:rsidRPr="000B4AF9">
        <w:rPr>
          <w:b/>
          <w:bCs/>
          <w:lang w:val="en-US"/>
        </w:rPr>
        <w:t>class</w:t>
      </w:r>
      <w:r w:rsidRPr="000B4AF9">
        <w:rPr>
          <w:lang w:val="en-US"/>
        </w:rPr>
        <w:t xml:space="preserve"> </w:t>
      </w:r>
      <w:r w:rsidRPr="00C21784">
        <w:rPr>
          <w:rStyle w:val="LienClasseC"/>
          <w:lang w:val="en-US"/>
        </w:rPr>
        <w:t>VisitTable</w:t>
      </w:r>
      <w:r w:rsidRPr="000B4AF9">
        <w:rPr>
          <w:lang w:val="en-US"/>
        </w:rPr>
        <w:t>;</w:t>
      </w:r>
    </w:p>
    <w:p w:rsidR="000B4AF9" w:rsidRPr="000B4AF9" w:rsidRDefault="000B4AF9" w:rsidP="000B4AF9">
      <w:pPr>
        <w:pStyle w:val="Dclarationdeclasse"/>
        <w:rPr>
          <w:lang w:val="en-US"/>
        </w:rPr>
      </w:pPr>
    </w:p>
    <w:p w:rsidR="000B4AF9" w:rsidRPr="000B4AF9" w:rsidRDefault="000B4AF9" w:rsidP="000B4AF9">
      <w:pPr>
        <w:pStyle w:val="Dclarationdeclasse"/>
        <w:rPr>
          <w:lang w:val="en-US"/>
        </w:rPr>
      </w:pPr>
      <w:r w:rsidRPr="000B4AF9">
        <w:rPr>
          <w:b/>
          <w:bCs/>
          <w:lang w:val="en-US"/>
        </w:rPr>
        <w:t>public</w:t>
      </w:r>
      <w:r w:rsidRPr="000B4AF9">
        <w:rPr>
          <w:lang w:val="en-US"/>
        </w:rPr>
        <w:t>:</w:t>
      </w:r>
    </w:p>
    <w:p w:rsidR="000B4AF9" w:rsidRPr="000B4AF9" w:rsidRDefault="000B4AF9" w:rsidP="000B4AF9">
      <w:pPr>
        <w:pStyle w:val="Dclarationdeclasse"/>
        <w:rPr>
          <w:lang w:val="en-US"/>
        </w:rPr>
      </w:pPr>
      <w:r w:rsidRPr="000B4AF9">
        <w:rPr>
          <w:lang w:val="en-US"/>
        </w:rPr>
        <w:t xml:space="preserve">  </w:t>
      </w:r>
      <w:r w:rsidRPr="000B4AF9">
        <w:rPr>
          <w:rStyle w:val="LienMthode"/>
          <w:lang w:val="en-US"/>
        </w:rPr>
        <w:t>MissingFunctionGeneration</w:t>
      </w:r>
      <w:r w:rsidRPr="000B4AF9">
        <w:rPr>
          <w:lang w:val="en-US"/>
        </w:rPr>
        <w:t>(</w:t>
      </w:r>
      <w:r w:rsidRPr="000B4AF9">
        <w:rPr>
          <w:b/>
          <w:bCs/>
          <w:lang w:val="en-US"/>
        </w:rPr>
        <w:t>const</w:t>
      </w:r>
      <w:r w:rsidRPr="000B4AF9">
        <w:rPr>
          <w:lang w:val="en-US"/>
        </w:rPr>
        <w:t xml:space="preserve"> </w:t>
      </w:r>
      <w:r w:rsidRPr="000B4AF9">
        <w:rPr>
          <w:rStyle w:val="LienUnit"/>
          <w:lang w:val="en-US"/>
        </w:rPr>
        <w:t>clang</w:t>
      </w:r>
      <w:r w:rsidRPr="000B4AF9">
        <w:rPr>
          <w:lang w:val="en-US"/>
        </w:rPr>
        <w:t>::</w:t>
      </w:r>
      <w:r w:rsidRPr="000B4AF9">
        <w:rPr>
          <w:rStyle w:val="LienClasseC"/>
          <w:lang w:val="en-US"/>
        </w:rPr>
        <w:t>FunctionDecl</w:t>
      </w:r>
      <w:r w:rsidRPr="000B4AF9">
        <w:rPr>
          <w:lang w:val="en-US"/>
        </w:rPr>
        <w:t>* key,</w:t>
      </w:r>
      <w:r>
        <w:rPr>
          <w:lang w:val="en-US"/>
        </w:rPr>
        <w:t xml:space="preserve"> </w:t>
      </w:r>
      <w:r w:rsidRPr="00C21784">
        <w:rPr>
          <w:rStyle w:val="LienType"/>
          <w:lang w:val="en-US"/>
        </w:rPr>
        <w:t>translation_unit_decl</w:t>
      </w:r>
      <w:r w:rsidRPr="000B4AF9">
        <w:rPr>
          <w:lang w:val="en-US"/>
        </w:rPr>
        <w:t xml:space="preserve"> waitingDefinition)</w:t>
      </w:r>
    </w:p>
    <w:p w:rsidR="000B4AF9" w:rsidRPr="000B4AF9" w:rsidRDefault="000B4AF9" w:rsidP="000B4AF9">
      <w:pPr>
        <w:pStyle w:val="Dclarationdeclasse"/>
        <w:rPr>
          <w:lang w:val="en-US"/>
        </w:rPr>
      </w:pPr>
      <w:r w:rsidRPr="000B4AF9">
        <w:rPr>
          <w:lang w:val="en-US"/>
        </w:rPr>
        <w:t xml:space="preserve">    : </w:t>
      </w:r>
      <w:r w:rsidRPr="00C21784">
        <w:rPr>
          <w:rStyle w:val="LienClasseC"/>
          <w:lang w:val="en-US"/>
        </w:rPr>
        <w:t>KeyInfo</w:t>
      </w:r>
      <w:r w:rsidRPr="000B4AF9">
        <w:rPr>
          <w:lang w:val="en-US"/>
        </w:rPr>
        <w:t xml:space="preserve">(key), </w:t>
      </w:r>
      <w:r w:rsidRPr="00C21784">
        <w:rPr>
          <w:rStyle w:val="LienChamps"/>
          <w:lang w:val="en-US"/>
        </w:rPr>
        <w:t>_waitingFunDefinition</w:t>
      </w:r>
      <w:r w:rsidRPr="000B4AF9">
        <w:rPr>
          <w:lang w:val="en-US"/>
        </w:rPr>
        <w:t>(waitingDefinition) {}</w:t>
      </w:r>
    </w:p>
    <w:p w:rsidR="000B4AF9" w:rsidRPr="000B4AF9" w:rsidRDefault="000B4AF9" w:rsidP="000B4AF9">
      <w:pPr>
        <w:pStyle w:val="Dclarationdeclasse"/>
        <w:rPr>
          <w:lang w:val="en-US"/>
        </w:rPr>
      </w:pPr>
      <w:r w:rsidRPr="000B4AF9">
        <w:rPr>
          <w:lang w:val="en-US"/>
        </w:rPr>
        <w:t xml:space="preserve">  </w:t>
      </w:r>
      <w:r w:rsidRPr="000B4AF9">
        <w:rPr>
          <w:b/>
          <w:bCs/>
          <w:lang w:val="en-US"/>
        </w:rPr>
        <w:t>virtual</w:t>
      </w:r>
      <w:r w:rsidRPr="000B4AF9">
        <w:rPr>
          <w:lang w:val="en-US"/>
        </w:rPr>
        <w:t xml:space="preserve"> </w:t>
      </w:r>
      <w:r w:rsidRPr="00C21784">
        <w:rPr>
          <w:rStyle w:val="LienMthode"/>
          <w:lang w:val="en-US"/>
        </w:rPr>
        <w:t>~MissingFunctionGeneration</w:t>
      </w:r>
      <w:r w:rsidRPr="000B4AF9">
        <w:rPr>
          <w:lang w:val="en-US"/>
        </w:rPr>
        <w:t>()</w:t>
      </w:r>
    </w:p>
    <w:p w:rsidR="000B4AF9" w:rsidRPr="000B4AF9" w:rsidRDefault="000B4AF9" w:rsidP="00063696">
      <w:pPr>
        <w:pStyle w:val="Dclarationdeclasse"/>
        <w:rPr>
          <w:lang w:val="en-US"/>
        </w:rPr>
      </w:pPr>
      <w:r w:rsidRPr="000B4AF9">
        <w:rPr>
          <w:lang w:val="en-US"/>
        </w:rPr>
        <w:t xml:space="preserve">    { </w:t>
      </w:r>
      <w:r w:rsidRPr="000B4AF9">
        <w:rPr>
          <w:b/>
          <w:bCs/>
          <w:lang w:val="en-US"/>
        </w:rPr>
        <w:t>if</w:t>
      </w:r>
      <w:r w:rsidRPr="000B4AF9">
        <w:rPr>
          <w:lang w:val="en-US"/>
        </w:rPr>
        <w:t xml:space="preserve"> (</w:t>
      </w:r>
      <w:r w:rsidRPr="00C21784">
        <w:rPr>
          <w:rStyle w:val="LienChamps"/>
          <w:lang w:val="en-US"/>
        </w:rPr>
        <w:t>_waitingFunDefinition</w:t>
      </w:r>
      <w:r w:rsidRPr="000B4AF9">
        <w:rPr>
          <w:lang w:val="en-US"/>
        </w:rPr>
        <w:t>) {</w:t>
      </w:r>
      <w:r w:rsidR="00063696">
        <w:rPr>
          <w:lang w:val="en-US"/>
        </w:rPr>
        <w:t xml:space="preserve"> </w:t>
      </w:r>
      <w:r w:rsidRPr="00C21784">
        <w:rPr>
          <w:rStyle w:val="LienMthode"/>
          <w:lang w:val="en-US"/>
        </w:rPr>
        <w:t>free_translation_unit_decl</w:t>
      </w:r>
      <w:r w:rsidRPr="000B4AF9">
        <w:rPr>
          <w:lang w:val="en-US"/>
        </w:rPr>
        <w:t>(</w:t>
      </w:r>
      <w:r w:rsidRPr="00C21784">
        <w:rPr>
          <w:rStyle w:val="LienChamps"/>
          <w:lang w:val="en-US"/>
        </w:rPr>
        <w:t>_waitingFunDefinition</w:t>
      </w:r>
      <w:r w:rsidRPr="000B4AF9">
        <w:rPr>
          <w:lang w:val="en-US"/>
        </w:rPr>
        <w:t>);</w:t>
      </w:r>
      <w:r w:rsidR="00063696">
        <w:rPr>
          <w:lang w:val="en-US"/>
        </w:rPr>
        <w:t xml:space="preserve"> </w:t>
      </w:r>
      <w:r w:rsidRPr="00C21784">
        <w:rPr>
          <w:rStyle w:val="LienChamps"/>
          <w:lang w:val="en-US"/>
        </w:rPr>
        <w:t>_waitingFunDefinition</w:t>
      </w:r>
      <w:r w:rsidRPr="000B4AF9">
        <w:rPr>
          <w:lang w:val="en-US"/>
        </w:rPr>
        <w:t xml:space="preserve"> = </w:t>
      </w:r>
      <w:r w:rsidRPr="000B4AF9">
        <w:rPr>
          <w:b/>
          <w:bCs/>
          <w:lang w:val="en-US"/>
        </w:rPr>
        <w:t>NULL</w:t>
      </w:r>
      <w:r w:rsidRPr="000B4AF9">
        <w:rPr>
          <w:lang w:val="en-US"/>
        </w:rPr>
        <w:t>;</w:t>
      </w:r>
      <w:r w:rsidR="00063696">
        <w:rPr>
          <w:lang w:val="en-US"/>
        </w:rPr>
        <w:t xml:space="preserve"> </w:t>
      </w:r>
      <w:r w:rsidRPr="000B4AF9">
        <w:rPr>
          <w:lang w:val="en-US"/>
        </w:rPr>
        <w:t>};</w:t>
      </w:r>
      <w:r w:rsidR="00063696">
        <w:rPr>
          <w:lang w:val="en-US"/>
        </w:rPr>
        <w:t xml:space="preserve"> </w:t>
      </w:r>
      <w:r w:rsidRPr="000B4AF9">
        <w:rPr>
          <w:lang w:val="en-US"/>
        </w:rPr>
        <w:t>}</w:t>
      </w:r>
    </w:p>
    <w:p w:rsidR="000B4AF9" w:rsidRPr="000B4AF9" w:rsidRDefault="000B4AF9" w:rsidP="000B4AF9">
      <w:pPr>
        <w:pStyle w:val="Dclarationdeclasse"/>
        <w:rPr>
          <w:lang w:val="en-US"/>
        </w:rPr>
      </w:pPr>
      <w:r w:rsidRPr="000B4AF9">
        <w:rPr>
          <w:lang w:val="en-US"/>
        </w:rPr>
        <w:t xml:space="preserve">  </w:t>
      </w:r>
    </w:p>
    <w:p w:rsidR="000B4AF9" w:rsidRPr="000B4AF9" w:rsidRDefault="000B4AF9" w:rsidP="00063696">
      <w:pPr>
        <w:pStyle w:val="Dclarationdeclasse"/>
        <w:rPr>
          <w:lang w:val="en-US"/>
        </w:rPr>
      </w:pPr>
      <w:r w:rsidRPr="000B4AF9">
        <w:rPr>
          <w:lang w:val="en-US"/>
        </w:rPr>
        <w:t xml:space="preserve">  </w:t>
      </w:r>
      <w:r w:rsidRPr="000B4AF9">
        <w:rPr>
          <w:b/>
          <w:bCs/>
          <w:lang w:val="en-US"/>
        </w:rPr>
        <w:t>virtual</w:t>
      </w:r>
      <w:r w:rsidRPr="000B4AF9">
        <w:rPr>
          <w:lang w:val="en-US"/>
        </w:rPr>
        <w:t xml:space="preserve"> </w:t>
      </w:r>
      <w:r w:rsidRPr="000B4AF9">
        <w:rPr>
          <w:b/>
          <w:bCs/>
          <w:lang w:val="en-US"/>
        </w:rPr>
        <w:t>bool</w:t>
      </w:r>
      <w:r w:rsidRPr="000B4AF9">
        <w:rPr>
          <w:lang w:val="en-US"/>
        </w:rPr>
        <w:t xml:space="preserve"> </w:t>
      </w:r>
      <w:r w:rsidRPr="00063696">
        <w:rPr>
          <w:rStyle w:val="LienMthode"/>
          <w:lang w:val="en-US"/>
        </w:rPr>
        <w:t>isComplete</w:t>
      </w:r>
      <w:r w:rsidRPr="000B4AF9">
        <w:rPr>
          <w:lang w:val="en-US"/>
        </w:rPr>
        <w:t xml:space="preserve">() </w:t>
      </w:r>
      <w:r w:rsidRPr="000B4AF9">
        <w:rPr>
          <w:b/>
          <w:bCs/>
          <w:lang w:val="en-US"/>
        </w:rPr>
        <w:t>const</w:t>
      </w:r>
      <w:r w:rsidR="00063696">
        <w:rPr>
          <w:lang w:val="en-US"/>
        </w:rPr>
        <w:t xml:space="preserve"> </w:t>
      </w:r>
      <w:r w:rsidRPr="000B4AF9">
        <w:rPr>
          <w:lang w:val="en-US"/>
        </w:rPr>
        <w:t xml:space="preserve">{ </w:t>
      </w:r>
      <w:r w:rsidRPr="000B4AF9">
        <w:rPr>
          <w:b/>
          <w:bCs/>
          <w:lang w:val="en-US"/>
        </w:rPr>
        <w:t>return</w:t>
      </w:r>
      <w:r w:rsidRPr="000B4AF9">
        <w:rPr>
          <w:lang w:val="en-US"/>
        </w:rPr>
        <w:t xml:space="preserve"> !</w:t>
      </w:r>
      <w:r w:rsidRPr="00C21784">
        <w:rPr>
          <w:rStyle w:val="LienChamps"/>
          <w:lang w:val="en-US"/>
        </w:rPr>
        <w:t>_waitingFunDefinition</w:t>
      </w:r>
      <w:r w:rsidRPr="000B4AF9">
        <w:rPr>
          <w:lang w:val="en-US"/>
        </w:rPr>
        <w:t xml:space="preserve"> &amp;&amp; </w:t>
      </w:r>
      <w:r w:rsidRPr="00C21784">
        <w:rPr>
          <w:rStyle w:val="LienMthode"/>
          <w:lang w:val="en-US"/>
        </w:rPr>
        <w:t>_waitDeclarations</w:t>
      </w:r>
      <w:r w:rsidRPr="000B4AF9">
        <w:rPr>
          <w:lang w:val="en-US"/>
        </w:rPr>
        <w:t>.empty(); }</w:t>
      </w:r>
    </w:p>
    <w:p w:rsidR="000B4AF9" w:rsidRPr="000B4AF9" w:rsidRDefault="000B4AF9" w:rsidP="000B4AF9">
      <w:pPr>
        <w:pStyle w:val="Dclarationdeclasse"/>
        <w:rPr>
          <w:lang w:val="en-US"/>
        </w:rPr>
      </w:pPr>
      <w:r w:rsidRPr="000B4AF9">
        <w:rPr>
          <w:lang w:val="en-US"/>
        </w:rPr>
        <w:t xml:space="preserve">  </w:t>
      </w:r>
      <w:r w:rsidRPr="000B4AF9">
        <w:rPr>
          <w:b/>
          <w:bCs/>
          <w:lang w:val="en-US"/>
        </w:rPr>
        <w:t>virtual</w:t>
      </w:r>
      <w:r w:rsidRPr="000B4AF9">
        <w:rPr>
          <w:lang w:val="en-US"/>
        </w:rPr>
        <w:t xml:space="preserve"> </w:t>
      </w:r>
      <w:r w:rsidRPr="000B4AF9">
        <w:rPr>
          <w:b/>
          <w:bCs/>
          <w:lang w:val="en-US"/>
        </w:rPr>
        <w:t>bool</w:t>
      </w:r>
      <w:r w:rsidRPr="000B4AF9">
        <w:rPr>
          <w:lang w:val="en-US"/>
        </w:rPr>
        <w:t xml:space="preserve"> </w:t>
      </w:r>
      <w:r w:rsidRPr="00C21784">
        <w:rPr>
          <w:rStyle w:val="LienMthode"/>
          <w:lang w:val="en-US"/>
        </w:rPr>
        <w:t>isGenerationMissing</w:t>
      </w:r>
      <w:r w:rsidRPr="000B4AF9">
        <w:rPr>
          <w:lang w:val="en-US"/>
        </w:rPr>
        <w:t xml:space="preserve">() </w:t>
      </w:r>
      <w:r w:rsidRPr="000B4AF9">
        <w:rPr>
          <w:b/>
          <w:bCs/>
          <w:lang w:val="en-US"/>
        </w:rPr>
        <w:t>const</w:t>
      </w:r>
      <w:r w:rsidRPr="000B4AF9">
        <w:rPr>
          <w:lang w:val="en-US"/>
        </w:rPr>
        <w:t xml:space="preserve"> { </w:t>
      </w:r>
      <w:r w:rsidRPr="000B4AF9">
        <w:rPr>
          <w:b/>
          <w:bCs/>
          <w:lang w:val="en-US"/>
        </w:rPr>
        <w:t>return</w:t>
      </w:r>
      <w:r w:rsidRPr="000B4AF9">
        <w:rPr>
          <w:lang w:val="en-US"/>
        </w:rPr>
        <w:t xml:space="preserve"> </w:t>
      </w:r>
      <w:r w:rsidRPr="000B4AF9">
        <w:rPr>
          <w:b/>
          <w:bCs/>
          <w:lang w:val="en-US"/>
        </w:rPr>
        <w:t>true</w:t>
      </w:r>
      <w:r w:rsidRPr="000B4AF9">
        <w:rPr>
          <w:lang w:val="en-US"/>
        </w:rPr>
        <w:t>; }</w:t>
      </w:r>
    </w:p>
    <w:p w:rsidR="000B4AF9" w:rsidRPr="000B4AF9" w:rsidRDefault="000B4AF9" w:rsidP="000B4AF9">
      <w:pPr>
        <w:pStyle w:val="Dclarationdeclasse"/>
        <w:rPr>
          <w:lang w:val="en-US"/>
        </w:rPr>
      </w:pPr>
      <w:r w:rsidRPr="000B4AF9">
        <w:rPr>
          <w:lang w:val="en-US"/>
        </w:rPr>
        <w:t xml:space="preserve">  </w:t>
      </w:r>
      <w:r w:rsidRPr="000B4AF9">
        <w:rPr>
          <w:b/>
          <w:bCs/>
          <w:lang w:val="en-US"/>
        </w:rPr>
        <w:t>virtual</w:t>
      </w:r>
      <w:r w:rsidRPr="000B4AF9">
        <w:rPr>
          <w:lang w:val="en-US"/>
        </w:rPr>
        <w:t xml:space="preserve"> </w:t>
      </w:r>
      <w:r w:rsidRPr="000B4AF9">
        <w:rPr>
          <w:b/>
          <w:bCs/>
          <w:lang w:val="en-US"/>
        </w:rPr>
        <w:t>bool</w:t>
      </w:r>
      <w:r w:rsidRPr="000B4AF9">
        <w:rPr>
          <w:lang w:val="en-US"/>
        </w:rPr>
        <w:t xml:space="preserve"> </w:t>
      </w:r>
      <w:r w:rsidRPr="00C21784">
        <w:rPr>
          <w:rStyle w:val="LienMthode"/>
          <w:lang w:val="en-US"/>
        </w:rPr>
        <w:t>isFunctionGenerationMissing</w:t>
      </w:r>
      <w:r w:rsidRPr="000B4AF9">
        <w:rPr>
          <w:lang w:val="en-US"/>
        </w:rPr>
        <w:t xml:space="preserve">() </w:t>
      </w:r>
      <w:r w:rsidRPr="000B4AF9">
        <w:rPr>
          <w:b/>
          <w:bCs/>
          <w:lang w:val="en-US"/>
        </w:rPr>
        <w:t>const</w:t>
      </w:r>
      <w:r w:rsidRPr="000B4AF9">
        <w:rPr>
          <w:lang w:val="en-US"/>
        </w:rPr>
        <w:t xml:space="preserve"> { </w:t>
      </w:r>
      <w:r w:rsidRPr="000B4AF9">
        <w:rPr>
          <w:b/>
          <w:bCs/>
          <w:lang w:val="en-US"/>
        </w:rPr>
        <w:t>return</w:t>
      </w:r>
      <w:r w:rsidRPr="000B4AF9">
        <w:rPr>
          <w:lang w:val="en-US"/>
        </w:rPr>
        <w:t xml:space="preserve"> </w:t>
      </w:r>
      <w:r w:rsidRPr="000B4AF9">
        <w:rPr>
          <w:b/>
          <w:bCs/>
          <w:lang w:val="en-US"/>
        </w:rPr>
        <w:t>true</w:t>
      </w:r>
      <w:r w:rsidRPr="000B4AF9">
        <w:rPr>
          <w:lang w:val="en-US"/>
        </w:rPr>
        <w:t>; }</w:t>
      </w:r>
    </w:p>
    <w:p w:rsidR="000B4AF9" w:rsidRPr="000B4AF9" w:rsidRDefault="000B4AF9" w:rsidP="00063696">
      <w:pPr>
        <w:pStyle w:val="Dclarationdeclasse"/>
        <w:rPr>
          <w:lang w:val="en-US"/>
        </w:rPr>
      </w:pPr>
      <w:r w:rsidRPr="000B4AF9">
        <w:rPr>
          <w:lang w:val="en-US"/>
        </w:rPr>
        <w:t xml:space="preserve">  </w:t>
      </w:r>
      <w:r w:rsidRPr="000B4AF9">
        <w:rPr>
          <w:b/>
          <w:bCs/>
          <w:lang w:val="en-US"/>
        </w:rPr>
        <w:t>virtual</w:t>
      </w:r>
      <w:r w:rsidRPr="000B4AF9">
        <w:rPr>
          <w:lang w:val="en-US"/>
        </w:rPr>
        <w:t xml:space="preserve"> </w:t>
      </w:r>
      <w:r w:rsidRPr="000B4AF9">
        <w:rPr>
          <w:b/>
          <w:bCs/>
          <w:lang w:val="en-US"/>
        </w:rPr>
        <w:t>bool</w:t>
      </w:r>
      <w:r w:rsidRPr="000B4AF9">
        <w:rPr>
          <w:lang w:val="en-US"/>
        </w:rPr>
        <w:t xml:space="preserve"> </w:t>
      </w:r>
      <w:r w:rsidRPr="00063696">
        <w:rPr>
          <w:rStyle w:val="LienMthode"/>
          <w:lang w:val="en-US"/>
        </w:rPr>
        <w:t>solve</w:t>
      </w:r>
      <w:r w:rsidRPr="000B4AF9">
        <w:rPr>
          <w:lang w:val="en-US"/>
        </w:rPr>
        <w:t>(</w:t>
      </w:r>
      <w:r w:rsidRPr="000B4AF9">
        <w:rPr>
          <w:b/>
          <w:bCs/>
          <w:lang w:val="en-US"/>
        </w:rPr>
        <w:t>const</w:t>
      </w:r>
      <w:r w:rsidRPr="000B4AF9">
        <w:rPr>
          <w:lang w:val="en-US"/>
        </w:rPr>
        <w:t xml:space="preserve"> </w:t>
      </w:r>
      <w:r w:rsidRPr="00063696">
        <w:rPr>
          <w:rStyle w:val="LienUnit"/>
          <w:lang w:val="en-US"/>
        </w:rPr>
        <w:t>clang</w:t>
      </w:r>
      <w:r w:rsidRPr="000B4AF9">
        <w:rPr>
          <w:lang w:val="en-US"/>
        </w:rPr>
        <w:t>::</w:t>
      </w:r>
      <w:r w:rsidRPr="00063696">
        <w:rPr>
          <w:rStyle w:val="LienClasseC"/>
          <w:lang w:val="en-US"/>
        </w:rPr>
        <w:t>Decl</w:t>
      </w:r>
      <w:r w:rsidRPr="000B4AF9">
        <w:rPr>
          <w:lang w:val="en-US"/>
        </w:rPr>
        <w:t xml:space="preserve">* decl, </w:t>
      </w:r>
      <w:r w:rsidRPr="00063696">
        <w:rPr>
          <w:rStyle w:val="LienClasseC"/>
          <w:lang w:val="en-US"/>
        </w:rPr>
        <w:t>ForwardReferenceList</w:t>
      </w:r>
      <w:r w:rsidRPr="000B4AF9">
        <w:rPr>
          <w:lang w:val="en-US"/>
        </w:rPr>
        <w:t>&amp; globals,</w:t>
      </w:r>
      <w:r w:rsidR="00063696">
        <w:rPr>
          <w:lang w:val="en-US"/>
        </w:rPr>
        <w:t xml:space="preserve"> </w:t>
      </w:r>
      <w:r w:rsidRPr="00063696">
        <w:rPr>
          <w:rStyle w:val="LienClasseC"/>
          <w:lang w:val="en-US"/>
        </w:rPr>
        <w:t>VisitTable</w:t>
      </w:r>
      <w:r w:rsidRPr="000B4AF9">
        <w:rPr>
          <w:lang w:val="en-US"/>
        </w:rPr>
        <w:t>&amp; table);</w:t>
      </w:r>
    </w:p>
    <w:p w:rsidR="000B4AF9" w:rsidRPr="000B4AF9" w:rsidRDefault="000B4AF9" w:rsidP="00063696">
      <w:pPr>
        <w:pStyle w:val="Dclarationdeclasse"/>
        <w:rPr>
          <w:lang w:val="en-US"/>
        </w:rPr>
      </w:pPr>
      <w:r w:rsidRPr="000B4AF9">
        <w:rPr>
          <w:lang w:val="en-US"/>
        </w:rPr>
        <w:t xml:space="preserve">  </w:t>
      </w:r>
      <w:r w:rsidRPr="000B4AF9">
        <w:rPr>
          <w:b/>
          <w:bCs/>
          <w:lang w:val="en-US"/>
        </w:rPr>
        <w:t>virtual</w:t>
      </w:r>
      <w:r w:rsidRPr="000B4AF9">
        <w:rPr>
          <w:lang w:val="en-US"/>
        </w:rPr>
        <w:t xml:space="preserve"> </w:t>
      </w:r>
      <w:r w:rsidRPr="000B4AF9">
        <w:rPr>
          <w:b/>
          <w:bCs/>
          <w:lang w:val="en-US"/>
        </w:rPr>
        <w:t>void</w:t>
      </w:r>
      <w:r w:rsidRPr="000B4AF9">
        <w:rPr>
          <w:lang w:val="en-US"/>
        </w:rPr>
        <w:t xml:space="preserve"> </w:t>
      </w:r>
      <w:r w:rsidRPr="00063696">
        <w:rPr>
          <w:rStyle w:val="LienMthode"/>
          <w:lang w:val="en-US"/>
        </w:rPr>
        <w:t>replaceWaitingBy</w:t>
      </w:r>
      <w:r w:rsidRPr="000B4AF9">
        <w:rPr>
          <w:lang w:val="en-US"/>
        </w:rPr>
        <w:t>(</w:t>
      </w:r>
      <w:r w:rsidRPr="000B4AF9">
        <w:rPr>
          <w:b/>
          <w:bCs/>
          <w:lang w:val="en-US"/>
        </w:rPr>
        <w:t>const</w:t>
      </w:r>
      <w:r w:rsidRPr="000B4AF9">
        <w:rPr>
          <w:lang w:val="en-US"/>
        </w:rPr>
        <w:t xml:space="preserve"> </w:t>
      </w:r>
      <w:r w:rsidRPr="00063696">
        <w:rPr>
          <w:rStyle w:val="LienUnit"/>
          <w:lang w:val="en-US"/>
        </w:rPr>
        <w:t>clang</w:t>
      </w:r>
      <w:r w:rsidRPr="000B4AF9">
        <w:rPr>
          <w:lang w:val="en-US"/>
        </w:rPr>
        <w:t>::</w:t>
      </w:r>
      <w:r w:rsidRPr="00063696">
        <w:rPr>
          <w:rStyle w:val="LienClasseC"/>
          <w:lang w:val="en-US"/>
        </w:rPr>
        <w:t>Decl</w:t>
      </w:r>
      <w:r w:rsidRPr="000B4AF9">
        <w:rPr>
          <w:lang w:val="en-US"/>
        </w:rPr>
        <w:t>* oldDecl,</w:t>
      </w:r>
      <w:r w:rsidR="00063696">
        <w:rPr>
          <w:lang w:val="en-US"/>
        </w:rPr>
        <w:t xml:space="preserve"> </w:t>
      </w:r>
      <w:r w:rsidRPr="000B4AF9">
        <w:rPr>
          <w:b/>
          <w:bCs/>
          <w:lang w:val="en-US"/>
        </w:rPr>
        <w:t>const</w:t>
      </w:r>
      <w:r w:rsidRPr="000B4AF9">
        <w:rPr>
          <w:lang w:val="en-US"/>
        </w:rPr>
        <w:t xml:space="preserve"> </w:t>
      </w:r>
      <w:r w:rsidRPr="00063696">
        <w:rPr>
          <w:rStyle w:val="LienUnit"/>
          <w:lang w:val="en-US"/>
        </w:rPr>
        <w:t>std</w:t>
      </w:r>
      <w:r w:rsidRPr="000B4AF9">
        <w:rPr>
          <w:lang w:val="en-US"/>
        </w:rPr>
        <w:t>::</w:t>
      </w:r>
      <w:r w:rsidRPr="00C21784">
        <w:rPr>
          <w:rStyle w:val="LienClasseC"/>
          <w:lang w:val="en-US"/>
        </w:rPr>
        <w:t>vector</w:t>
      </w:r>
      <w:r w:rsidRPr="000B4AF9">
        <w:rPr>
          <w:lang w:val="en-US"/>
        </w:rPr>
        <w:t>&lt;</w:t>
      </w:r>
      <w:r w:rsidRPr="000B4AF9">
        <w:rPr>
          <w:b/>
          <w:bCs/>
          <w:lang w:val="en-US"/>
        </w:rPr>
        <w:t>const</w:t>
      </w:r>
      <w:r w:rsidRPr="000B4AF9">
        <w:rPr>
          <w:lang w:val="en-US"/>
        </w:rPr>
        <w:t xml:space="preserve"> </w:t>
      </w:r>
      <w:r w:rsidRPr="00C21784">
        <w:rPr>
          <w:rStyle w:val="LienUnit"/>
          <w:lang w:val="en-US"/>
        </w:rPr>
        <w:t>clang</w:t>
      </w:r>
      <w:r w:rsidRPr="000B4AF9">
        <w:rPr>
          <w:lang w:val="en-US"/>
        </w:rPr>
        <w:t>::</w:t>
      </w:r>
      <w:r w:rsidRPr="00C21784">
        <w:rPr>
          <w:rStyle w:val="LienClasseC"/>
          <w:lang w:val="en-US"/>
        </w:rPr>
        <w:t>Decl</w:t>
      </w:r>
      <w:r w:rsidRPr="000B4AF9">
        <w:rPr>
          <w:lang w:val="en-US"/>
        </w:rPr>
        <w:t>*&gt;&amp; newDecls);</w:t>
      </w:r>
    </w:p>
    <w:p w:rsidR="000B4AF9" w:rsidRPr="00063696" w:rsidRDefault="000B4AF9" w:rsidP="000B4AF9">
      <w:pPr>
        <w:pStyle w:val="Dclarationdeclasse"/>
        <w:rPr>
          <w:lang w:val="en-US"/>
        </w:rPr>
      </w:pPr>
      <w:r w:rsidRPr="00063696">
        <w:rPr>
          <w:lang w:val="en-US"/>
        </w:rPr>
        <w:t>};</w:t>
      </w:r>
    </w:p>
    <w:p w:rsidR="000B4AF9" w:rsidRPr="000B4AF9" w:rsidRDefault="000B4AF9" w:rsidP="000B4AF9">
      <w:pPr>
        <w:pStyle w:val="SectionMthodes"/>
        <w:rPr>
          <w:rStyle w:val="LienClasseC"/>
          <w:lang w:val="en-US"/>
        </w:rPr>
      </w:pPr>
      <w:r>
        <w:rPr>
          <w:lang w:val="en-US"/>
        </w:rPr>
        <w:t xml:space="preserve">Methods of the class </w:t>
      </w:r>
      <w:r w:rsidR="00661949" w:rsidRPr="00661949">
        <w:rPr>
          <w:rStyle w:val="LienClasseC"/>
          <w:lang w:val="en-US"/>
        </w:rPr>
        <w:t>MissingFunctionGeneration</w:t>
      </w:r>
    </w:p>
    <w:p w:rsidR="00266A38" w:rsidRPr="00F01799" w:rsidRDefault="00266A38" w:rsidP="00266A38">
      <w:pPr>
        <w:pStyle w:val="SectionPublique"/>
        <w:rPr>
          <w:lang w:val="en-US"/>
        </w:rPr>
      </w:pPr>
      <w:r w:rsidRPr="00F01799">
        <w:rPr>
          <w:lang w:val="en-US"/>
        </w:rPr>
        <w:t>Public methods</w:t>
      </w:r>
    </w:p>
    <w:p w:rsidR="00063696" w:rsidRDefault="00063696" w:rsidP="00063696">
      <w:pPr>
        <w:pStyle w:val="EntteMthode"/>
        <w:rPr>
          <w:lang w:val="en-US"/>
        </w:rPr>
      </w:pPr>
      <w:r w:rsidRPr="000B4AF9">
        <w:rPr>
          <w:b/>
          <w:bCs/>
          <w:lang w:val="en-US"/>
        </w:rPr>
        <w:t>virtual</w:t>
      </w:r>
      <w:r w:rsidRPr="000B4AF9">
        <w:rPr>
          <w:lang w:val="en-US"/>
        </w:rPr>
        <w:t xml:space="preserve"> </w:t>
      </w:r>
      <w:r w:rsidRPr="000B4AF9">
        <w:rPr>
          <w:b/>
          <w:bCs/>
          <w:lang w:val="en-US"/>
        </w:rPr>
        <w:t>bool</w:t>
      </w:r>
      <w:r w:rsidRPr="000B4AF9">
        <w:rPr>
          <w:lang w:val="en-US"/>
        </w:rPr>
        <w:t xml:space="preserve"> </w:t>
      </w:r>
      <w:r w:rsidRPr="00C21784">
        <w:rPr>
          <w:rStyle w:val="DfinitionMthode"/>
          <w:lang w:val="en-US"/>
        </w:rPr>
        <w:t>solve</w:t>
      </w:r>
      <w:r w:rsidRPr="000B4AF9">
        <w:rPr>
          <w:lang w:val="en-US"/>
        </w:rPr>
        <w:t>(</w:t>
      </w:r>
      <w:r w:rsidRPr="000B4AF9">
        <w:rPr>
          <w:b/>
          <w:bCs/>
          <w:lang w:val="en-US"/>
        </w:rPr>
        <w:t>const</w:t>
      </w:r>
      <w:r w:rsidRPr="000B4AF9">
        <w:rPr>
          <w:lang w:val="en-US"/>
        </w:rPr>
        <w:t xml:space="preserve"> </w:t>
      </w:r>
      <w:r w:rsidRPr="00063696">
        <w:rPr>
          <w:rStyle w:val="LienUnit"/>
          <w:lang w:val="en-US"/>
        </w:rPr>
        <w:t>clang</w:t>
      </w:r>
      <w:r w:rsidRPr="000B4AF9">
        <w:rPr>
          <w:lang w:val="en-US"/>
        </w:rPr>
        <w:t>::</w:t>
      </w:r>
      <w:r w:rsidRPr="00063696">
        <w:rPr>
          <w:rStyle w:val="LienClasseC"/>
          <w:lang w:val="en-US"/>
        </w:rPr>
        <w:t>Decl</w:t>
      </w:r>
      <w:r w:rsidRPr="000B4AF9">
        <w:rPr>
          <w:lang w:val="en-US"/>
        </w:rPr>
        <w:t xml:space="preserve">* decl, </w:t>
      </w:r>
      <w:r w:rsidRPr="00063696">
        <w:rPr>
          <w:rStyle w:val="LienClasseC"/>
          <w:lang w:val="en-US"/>
        </w:rPr>
        <w:t>ForwardReferenceList</w:t>
      </w:r>
      <w:r w:rsidRPr="000B4AF9">
        <w:rPr>
          <w:lang w:val="en-US"/>
        </w:rPr>
        <w:t>&amp; globals,</w:t>
      </w:r>
      <w:r>
        <w:rPr>
          <w:lang w:val="en-US"/>
        </w:rPr>
        <w:t xml:space="preserve"> </w:t>
      </w:r>
      <w:r w:rsidRPr="00063696">
        <w:rPr>
          <w:rStyle w:val="LienClasseC"/>
          <w:lang w:val="en-US"/>
        </w:rPr>
        <w:t>VisitTable</w:t>
      </w:r>
      <w:r w:rsidRPr="000B4AF9">
        <w:rPr>
          <w:lang w:val="en-US"/>
        </w:rPr>
        <w:t>&amp; table);</w:t>
      </w:r>
    </w:p>
    <w:p w:rsidR="00A866E0" w:rsidRDefault="00A866E0" w:rsidP="00A866E0">
      <w:pPr>
        <w:rPr>
          <w:lang w:val="en-US"/>
        </w:rPr>
      </w:pPr>
      <w:r>
        <w:rPr>
          <w:lang w:val="en-US"/>
        </w:rPr>
        <w:t xml:space="preserve">This method is called on our template instance function to notify it that </w:t>
      </w:r>
      <w:r>
        <w:rPr>
          <w:rStyle w:val="TexteC"/>
          <w:lang w:val="en-US"/>
        </w:rPr>
        <w:t>d</w:t>
      </w:r>
      <w:r w:rsidRPr="007D2DC9">
        <w:rPr>
          <w:rStyle w:val="TexteC"/>
          <w:lang w:val="en-US"/>
        </w:rPr>
        <w:t>ecl</w:t>
      </w:r>
      <w:r>
        <w:rPr>
          <w:lang w:val="en-US"/>
        </w:rPr>
        <w:t xml:space="preserve"> has been generated, according to the specification given in </w:t>
      </w:r>
      <w:r w:rsidRPr="004E547B">
        <w:rPr>
          <w:rStyle w:val="LienClasseC"/>
          <w:lang w:val="en-US"/>
        </w:rPr>
        <w:t>KeyInfo</w:t>
      </w:r>
      <w:r w:rsidRPr="004E547B">
        <w:rPr>
          <w:rStyle w:val="TexteC"/>
          <w:lang w:val="en-US"/>
        </w:rPr>
        <w:t>::</w:t>
      </w:r>
      <w:r w:rsidRPr="004E547B">
        <w:rPr>
          <w:rStyle w:val="LienMthode"/>
          <w:lang w:val="en-US"/>
        </w:rPr>
        <w:t>solve</w:t>
      </w:r>
      <w:r w:rsidR="004E547B">
        <w:rPr>
          <w:lang w:val="en-US"/>
        </w:rPr>
        <w:t>.</w:t>
      </w:r>
    </w:p>
    <w:p w:rsidR="00145A53" w:rsidRDefault="00145A53" w:rsidP="00A866E0">
      <w:pPr>
        <w:rPr>
          <w:lang w:val="en-US"/>
        </w:rPr>
      </w:pPr>
    </w:p>
    <w:p w:rsidR="002877E0" w:rsidRDefault="002877E0" w:rsidP="00A866E0">
      <w:pPr>
        <w:rPr>
          <w:lang w:val="en-US"/>
        </w:rPr>
      </w:pPr>
      <w:r>
        <w:rPr>
          <w:lang w:val="en-US"/>
        </w:rPr>
        <w:t xml:space="preserve">On the example </w:t>
      </w:r>
      <w:r>
        <w:rPr>
          <w:lang w:val="en-US"/>
        </w:rPr>
        <w:fldChar w:fldCharType="begin"/>
      </w:r>
      <w:r>
        <w:rPr>
          <w:lang w:val="en-US"/>
        </w:rPr>
        <w:instrText xml:space="preserve"> REF _Ref369529468 \h </w:instrText>
      </w:r>
      <w:r>
        <w:rPr>
          <w:lang w:val="en-US"/>
        </w:rPr>
      </w:r>
      <w:r>
        <w:rPr>
          <w:lang w:val="en-US"/>
        </w:rPr>
        <w:fldChar w:fldCharType="separate"/>
      </w:r>
      <w:r w:rsidR="00907C72" w:rsidRPr="00205CBD">
        <w:rPr>
          <w:lang w:val="en-US"/>
        </w:rPr>
        <w:t xml:space="preserve">Figure </w:t>
      </w:r>
      <w:r w:rsidR="00907C72">
        <w:rPr>
          <w:noProof/>
          <w:lang w:val="en-US"/>
        </w:rPr>
        <w:t>3</w:t>
      </w:r>
      <w:r>
        <w:rPr>
          <w:lang w:val="en-US"/>
        </w:rPr>
        <w:fldChar w:fldCharType="end"/>
      </w:r>
      <w:r>
        <w:rPr>
          <w:lang w:val="en-US"/>
        </w:rPr>
        <w:t>, the method has the following behavior:</w:t>
      </w:r>
    </w:p>
    <w:p w:rsidR="002877E0" w:rsidRDefault="00D50414" w:rsidP="002877E0">
      <w:pPr>
        <w:jc w:val="center"/>
        <w:rPr>
          <w:lang w:val="en-US"/>
        </w:rPr>
      </w:pPr>
      <w:r>
        <w:rPr>
          <w:noProof/>
        </w:rPr>
        <w:drawing>
          <wp:inline distT="0" distB="0" distL="0" distR="0" wp14:anchorId="41F7C4D2" wp14:editId="59469603">
            <wp:extent cx="5819775" cy="196215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819775" cy="1962150"/>
                    </a:xfrm>
                    <a:prstGeom prst="rect">
                      <a:avLst/>
                    </a:prstGeom>
                    <a:noFill/>
                    <a:ln>
                      <a:noFill/>
                    </a:ln>
                  </pic:spPr>
                </pic:pic>
              </a:graphicData>
            </a:graphic>
          </wp:inline>
        </w:drawing>
      </w:r>
    </w:p>
    <w:p w:rsidR="000824CE" w:rsidRDefault="000824CE" w:rsidP="00A866E0">
      <w:pPr>
        <w:rPr>
          <w:lang w:val="en-US"/>
        </w:rPr>
      </w:pPr>
    </w:p>
    <w:p w:rsidR="00A866E0" w:rsidRDefault="002877E0" w:rsidP="00A866E0">
      <w:pPr>
        <w:rPr>
          <w:lang w:val="en-US"/>
        </w:rPr>
      </w:pPr>
      <w:r>
        <w:rPr>
          <w:lang w:val="en-US"/>
        </w:rPr>
        <w:t>The declaration solving may be partial like on the following schema:</w:t>
      </w:r>
    </w:p>
    <w:p w:rsidR="002877E0" w:rsidRDefault="00D50414" w:rsidP="00D50414">
      <w:pPr>
        <w:jc w:val="center"/>
        <w:rPr>
          <w:lang w:val="en-US"/>
        </w:rPr>
      </w:pPr>
      <w:r>
        <w:rPr>
          <w:noProof/>
        </w:rPr>
        <w:drawing>
          <wp:inline distT="0" distB="0" distL="0" distR="0" wp14:anchorId="03F5D63F" wp14:editId="0928EA9C">
            <wp:extent cx="5810250" cy="120967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810250" cy="1209675"/>
                    </a:xfrm>
                    <a:prstGeom prst="rect">
                      <a:avLst/>
                    </a:prstGeom>
                    <a:noFill/>
                    <a:ln>
                      <a:noFill/>
                    </a:ln>
                  </pic:spPr>
                </pic:pic>
              </a:graphicData>
            </a:graphic>
          </wp:inline>
        </w:drawing>
      </w:r>
    </w:p>
    <w:p w:rsidR="00A866E0" w:rsidRDefault="004E547B" w:rsidP="00A866E0">
      <w:pPr>
        <w:pStyle w:val="Prconditions"/>
        <w:rPr>
          <w:lang w:val="en-US"/>
        </w:rPr>
      </w:pPr>
      <w:r>
        <w:rPr>
          <w:lang w:val="en-US"/>
        </w:rPr>
        <w:t>The field</w:t>
      </w:r>
      <w:r w:rsidR="00A866E0">
        <w:rPr>
          <w:lang w:val="en-US"/>
        </w:rPr>
        <w:t xml:space="preserve"> </w:t>
      </w:r>
      <w:r w:rsidR="00A866E0" w:rsidRPr="00277F0C">
        <w:rPr>
          <w:rStyle w:val="LienChamps"/>
          <w:lang w:val="en-US"/>
        </w:rPr>
        <w:t>_waitDeclarations</w:t>
      </w:r>
      <w:r w:rsidR="00A866E0">
        <w:rPr>
          <w:lang w:val="en-US"/>
        </w:rPr>
        <w:t xml:space="preserve"> should contain </w:t>
      </w:r>
      <w:r w:rsidR="00A866E0" w:rsidRPr="00C21784">
        <w:rPr>
          <w:rStyle w:val="TexteC"/>
          <w:lang w:val="en-US"/>
        </w:rPr>
        <w:t>decl</w:t>
      </w:r>
      <w:r>
        <w:rPr>
          <w:lang w:val="en-US"/>
        </w:rPr>
        <w:t>.</w:t>
      </w:r>
    </w:p>
    <w:p w:rsidR="00D50414" w:rsidRPr="00D50414" w:rsidRDefault="00D50414" w:rsidP="00D50414">
      <w:pPr>
        <w:pStyle w:val="PostConditions"/>
        <w:rPr>
          <w:lang w:val="en-US"/>
        </w:rPr>
      </w:pPr>
      <w:r>
        <w:rPr>
          <w:lang w:val="en-US"/>
        </w:rPr>
        <w:t xml:space="preserve">The field </w:t>
      </w:r>
      <w:r w:rsidRPr="00277F0C">
        <w:rPr>
          <w:rStyle w:val="LienChamps"/>
          <w:lang w:val="en-US"/>
        </w:rPr>
        <w:t>_waitDeclarations</w:t>
      </w:r>
      <w:r>
        <w:rPr>
          <w:lang w:val="en-US"/>
        </w:rPr>
        <w:t xml:space="preserve"> should have removed </w:t>
      </w:r>
      <w:r w:rsidRPr="00C21784">
        <w:rPr>
          <w:rStyle w:val="TexteC"/>
          <w:lang w:val="en-US"/>
        </w:rPr>
        <w:t>decl</w:t>
      </w:r>
      <w:r>
        <w:rPr>
          <w:lang w:val="en-US"/>
        </w:rPr>
        <w:t>.</w:t>
      </w:r>
    </w:p>
    <w:p w:rsidR="00A866E0" w:rsidRDefault="00A866E0" w:rsidP="00A866E0">
      <w:pPr>
        <w:pStyle w:val="Relatives"/>
        <w:rPr>
          <w:lang w:val="en-US"/>
        </w:rPr>
      </w:pPr>
    </w:p>
    <w:p w:rsidR="00A866E0" w:rsidRDefault="004E547B" w:rsidP="00A866E0">
      <w:pPr>
        <w:pStyle w:val="RelativesItem"/>
        <w:rPr>
          <w:lang w:val="en-US"/>
        </w:rPr>
      </w:pPr>
      <w:r>
        <w:rPr>
          <w:lang w:val="en-US"/>
        </w:rPr>
        <w:t>The field</w:t>
      </w:r>
      <w:r w:rsidR="00A866E0">
        <w:rPr>
          <w:lang w:val="en-US"/>
        </w:rPr>
        <w:t xml:space="preserve"> </w:t>
      </w:r>
      <w:r w:rsidR="00A866E0" w:rsidRPr="00277F0C">
        <w:rPr>
          <w:rStyle w:val="LienChamps"/>
          <w:lang w:val="en-US"/>
        </w:rPr>
        <w:t>_waitDeclarations</w:t>
      </w:r>
      <w:r w:rsidR="00A866E0">
        <w:rPr>
          <w:lang w:val="en-US"/>
        </w:rPr>
        <w:t>,</w:t>
      </w:r>
    </w:p>
    <w:p w:rsidR="00A866E0" w:rsidRDefault="00A866E0" w:rsidP="00A866E0">
      <w:pPr>
        <w:pStyle w:val="RelativesItem"/>
        <w:rPr>
          <w:lang w:val="en-US"/>
        </w:rPr>
      </w:pPr>
      <w:r>
        <w:rPr>
          <w:lang w:val="en-US"/>
        </w:rPr>
        <w:t xml:space="preserve">the method </w:t>
      </w:r>
      <w:r>
        <w:rPr>
          <w:rStyle w:val="LienMthode"/>
        </w:rPr>
        <w:t>replaceWaitingBy</w:t>
      </w:r>
      <w:r>
        <w:rPr>
          <w:lang w:val="en-US"/>
        </w:rPr>
        <w:t>,</w:t>
      </w:r>
    </w:p>
    <w:p w:rsidR="000824CE" w:rsidRDefault="000824CE" w:rsidP="00A866E0">
      <w:pPr>
        <w:pStyle w:val="RelativesItem"/>
        <w:rPr>
          <w:lang w:val="en-US"/>
        </w:rPr>
      </w:pPr>
      <w:r>
        <w:rPr>
          <w:lang w:val="en-US"/>
        </w:rPr>
        <w:t xml:space="preserve">the methods </w:t>
      </w:r>
      <w:r w:rsidRPr="006419AB">
        <w:rPr>
          <w:rStyle w:val="LienClasseC"/>
          <w:lang w:val="en-US"/>
        </w:rPr>
        <w:t>MissingClassGeneration</w:t>
      </w:r>
      <w:r w:rsidRPr="006419AB">
        <w:rPr>
          <w:rStyle w:val="TexteC"/>
          <w:lang w:val="en-US"/>
        </w:rPr>
        <w:t>::</w:t>
      </w:r>
      <w:r w:rsidRPr="006419AB">
        <w:rPr>
          <w:rStyle w:val="LienMthode"/>
          <w:lang w:val="en-US"/>
        </w:rPr>
        <w:t>solve</w:t>
      </w:r>
      <w:r>
        <w:rPr>
          <w:lang w:val="en-US"/>
        </w:rPr>
        <w:t xml:space="preserve">, </w:t>
      </w:r>
      <w:r w:rsidRPr="006419AB">
        <w:rPr>
          <w:rStyle w:val="LienClasseC"/>
          <w:lang w:val="en-US"/>
        </w:rPr>
        <w:t>MissingSubClassGeneration</w:t>
      </w:r>
      <w:r w:rsidRPr="006419AB">
        <w:rPr>
          <w:rStyle w:val="TexteC"/>
          <w:lang w:val="en-US"/>
        </w:rPr>
        <w:t>::</w:t>
      </w:r>
      <w:r w:rsidR="00B4530C">
        <w:rPr>
          <w:rStyle w:val="LienMthode"/>
          <w:lang w:val="en-US"/>
        </w:rPr>
        <w:t>removeWaiting</w:t>
      </w:r>
      <w:r>
        <w:rPr>
          <w:lang w:val="en-US"/>
        </w:rPr>
        <w:t xml:space="preserve">, </w:t>
      </w:r>
      <w:r w:rsidRPr="006419AB">
        <w:rPr>
          <w:rStyle w:val="LienClasseC"/>
          <w:lang w:val="en-US"/>
        </w:rPr>
        <w:t>VisitTable</w:t>
      </w:r>
      <w:r w:rsidRPr="006419AB">
        <w:rPr>
          <w:rStyle w:val="TexteC"/>
          <w:lang w:val="en-US"/>
        </w:rPr>
        <w:t>::</w:t>
      </w:r>
      <w:r w:rsidRPr="006419AB">
        <w:rPr>
          <w:rStyle w:val="LienMthode"/>
          <w:lang w:val="en-US"/>
        </w:rPr>
        <w:t>solve</w:t>
      </w:r>
      <w:r>
        <w:rPr>
          <w:lang w:val="en-US"/>
        </w:rPr>
        <w:t>,</w:t>
      </w:r>
    </w:p>
    <w:p w:rsidR="00A866E0" w:rsidRPr="005C0392" w:rsidRDefault="00A866E0" w:rsidP="00A866E0">
      <w:pPr>
        <w:pStyle w:val="RelativesItem"/>
        <w:rPr>
          <w:lang w:val="en-US"/>
        </w:rPr>
      </w:pPr>
      <w:proofErr w:type="gramStart"/>
      <w:r>
        <w:rPr>
          <w:lang w:val="en-US"/>
        </w:rPr>
        <w:t>the</w:t>
      </w:r>
      <w:proofErr w:type="gramEnd"/>
      <w:r>
        <w:rPr>
          <w:lang w:val="en-US"/>
        </w:rPr>
        <w:t xml:space="preserve"> methods </w:t>
      </w:r>
      <w:r w:rsidRPr="00501CF4">
        <w:rPr>
          <w:rStyle w:val="LienClasseC"/>
          <w:lang w:val="en-US"/>
        </w:rPr>
        <w:t>VisitTable</w:t>
      </w:r>
      <w:r w:rsidRPr="00501CF4">
        <w:rPr>
          <w:rStyle w:val="TexteC"/>
          <w:lang w:val="en-US"/>
        </w:rPr>
        <w:t>::</w:t>
      </w:r>
      <w:r>
        <w:rPr>
          <w:rStyle w:val="LienMthode"/>
          <w:lang w:val="en-US"/>
        </w:rPr>
        <w:t>addDeclaration</w:t>
      </w:r>
      <w:r>
        <w:rPr>
          <w:lang w:val="en-US"/>
        </w:rPr>
        <w:t xml:space="preserve">, </w:t>
      </w:r>
      <w:r w:rsidRPr="00501CF4">
        <w:rPr>
          <w:rStyle w:val="LienClasseC"/>
          <w:lang w:val="en-US"/>
        </w:rPr>
        <w:t>VisitTable</w:t>
      </w:r>
      <w:r w:rsidRPr="00501CF4">
        <w:rPr>
          <w:rStyle w:val="TexteC"/>
          <w:lang w:val="en-US"/>
        </w:rPr>
        <w:t>::</w:t>
      </w:r>
      <w:r w:rsidRPr="00501CF4">
        <w:rPr>
          <w:rStyle w:val="LienMthode"/>
          <w:lang w:val="en-US"/>
        </w:rPr>
        <w:t>setInstanceClassAsComplete</w:t>
      </w:r>
      <w:r>
        <w:rPr>
          <w:lang w:val="en-US"/>
        </w:rPr>
        <w:t>.</w:t>
      </w:r>
    </w:p>
    <w:p w:rsidR="00063696" w:rsidRPr="000B4AF9" w:rsidRDefault="00063696" w:rsidP="00063696">
      <w:pPr>
        <w:pStyle w:val="EntteMthode"/>
        <w:rPr>
          <w:lang w:val="en-US"/>
        </w:rPr>
      </w:pPr>
      <w:r w:rsidRPr="000B4AF9">
        <w:rPr>
          <w:b/>
          <w:bCs/>
          <w:lang w:val="en-US"/>
        </w:rPr>
        <w:lastRenderedPageBreak/>
        <w:t>virtual</w:t>
      </w:r>
      <w:r w:rsidRPr="000B4AF9">
        <w:rPr>
          <w:lang w:val="en-US"/>
        </w:rPr>
        <w:t xml:space="preserve"> </w:t>
      </w:r>
      <w:r w:rsidRPr="000B4AF9">
        <w:rPr>
          <w:b/>
          <w:bCs/>
          <w:lang w:val="en-US"/>
        </w:rPr>
        <w:t>void</w:t>
      </w:r>
      <w:r w:rsidRPr="000B4AF9">
        <w:rPr>
          <w:lang w:val="en-US"/>
        </w:rPr>
        <w:t xml:space="preserve"> </w:t>
      </w:r>
      <w:r w:rsidRPr="00063696">
        <w:rPr>
          <w:rStyle w:val="DfinitionMthode"/>
          <w:lang w:val="en-US"/>
        </w:rPr>
        <w:t>replaceWaitingBy</w:t>
      </w:r>
      <w:r w:rsidRPr="000B4AF9">
        <w:rPr>
          <w:lang w:val="en-US"/>
        </w:rPr>
        <w:t>(</w:t>
      </w:r>
      <w:r w:rsidRPr="000B4AF9">
        <w:rPr>
          <w:b/>
          <w:bCs/>
          <w:lang w:val="en-US"/>
        </w:rPr>
        <w:t>const</w:t>
      </w:r>
      <w:r w:rsidRPr="000B4AF9">
        <w:rPr>
          <w:lang w:val="en-US"/>
        </w:rPr>
        <w:t xml:space="preserve"> </w:t>
      </w:r>
      <w:r w:rsidRPr="00063696">
        <w:rPr>
          <w:rStyle w:val="LienUnit"/>
          <w:lang w:val="en-US"/>
        </w:rPr>
        <w:t>clang</w:t>
      </w:r>
      <w:r w:rsidRPr="000B4AF9">
        <w:rPr>
          <w:lang w:val="en-US"/>
        </w:rPr>
        <w:t>::</w:t>
      </w:r>
      <w:r w:rsidRPr="00063696">
        <w:rPr>
          <w:rStyle w:val="LienClasseC"/>
          <w:lang w:val="en-US"/>
        </w:rPr>
        <w:t>Decl</w:t>
      </w:r>
      <w:r w:rsidRPr="000B4AF9">
        <w:rPr>
          <w:lang w:val="en-US"/>
        </w:rPr>
        <w:t>* oldDecl,</w:t>
      </w:r>
      <w:r>
        <w:rPr>
          <w:lang w:val="en-US"/>
        </w:rPr>
        <w:t xml:space="preserve"> </w:t>
      </w:r>
      <w:r w:rsidRPr="000B4AF9">
        <w:rPr>
          <w:b/>
          <w:bCs/>
          <w:lang w:val="en-US"/>
        </w:rPr>
        <w:t>const</w:t>
      </w:r>
      <w:r w:rsidRPr="000B4AF9">
        <w:rPr>
          <w:lang w:val="en-US"/>
        </w:rPr>
        <w:t xml:space="preserve"> </w:t>
      </w:r>
      <w:r w:rsidRPr="00063696">
        <w:rPr>
          <w:rStyle w:val="LienUnit"/>
          <w:lang w:val="en-US"/>
        </w:rPr>
        <w:t>std</w:t>
      </w:r>
      <w:r w:rsidRPr="000B4AF9">
        <w:rPr>
          <w:lang w:val="en-US"/>
        </w:rPr>
        <w:t>::</w:t>
      </w:r>
      <w:r w:rsidRPr="00063696">
        <w:rPr>
          <w:rStyle w:val="LienClasseC"/>
          <w:lang w:val="en-US"/>
        </w:rPr>
        <w:t>vector</w:t>
      </w:r>
      <w:r w:rsidRPr="000B4AF9">
        <w:rPr>
          <w:lang w:val="en-US"/>
        </w:rPr>
        <w:t>&lt;</w:t>
      </w:r>
      <w:r w:rsidRPr="000B4AF9">
        <w:rPr>
          <w:b/>
          <w:bCs/>
          <w:lang w:val="en-US"/>
        </w:rPr>
        <w:t>const</w:t>
      </w:r>
      <w:r w:rsidRPr="000B4AF9">
        <w:rPr>
          <w:lang w:val="en-US"/>
        </w:rPr>
        <w:t xml:space="preserve"> </w:t>
      </w:r>
      <w:r w:rsidRPr="00063696">
        <w:rPr>
          <w:rStyle w:val="LienUnit"/>
          <w:lang w:val="en-US"/>
        </w:rPr>
        <w:t>clang</w:t>
      </w:r>
      <w:r w:rsidRPr="000B4AF9">
        <w:rPr>
          <w:lang w:val="en-US"/>
        </w:rPr>
        <w:t>::</w:t>
      </w:r>
      <w:r w:rsidRPr="00063696">
        <w:rPr>
          <w:rStyle w:val="LienClasseC"/>
          <w:lang w:val="en-US"/>
        </w:rPr>
        <w:t>Decl</w:t>
      </w:r>
      <w:r w:rsidRPr="000B4AF9">
        <w:rPr>
          <w:lang w:val="en-US"/>
        </w:rPr>
        <w:t>*&gt;&amp; newDecls);</w:t>
      </w:r>
    </w:p>
    <w:p w:rsidR="00533A63" w:rsidRDefault="000824CE" w:rsidP="000824CE">
      <w:pPr>
        <w:rPr>
          <w:lang w:val="en-US"/>
        </w:rPr>
      </w:pPr>
      <w:r>
        <w:rPr>
          <w:lang w:val="en-US"/>
        </w:rPr>
        <w:t xml:space="preserve">This method is called on our template instance function to replace the dependence to </w:t>
      </w:r>
      <w:r w:rsidRPr="007D2DC9">
        <w:rPr>
          <w:rStyle w:val="TexteC"/>
          <w:lang w:val="en-US"/>
        </w:rPr>
        <w:t>oldDecl</w:t>
      </w:r>
      <w:r>
        <w:rPr>
          <w:lang w:val="en-US"/>
        </w:rPr>
        <w:t xml:space="preserve"> with the new dependence </w:t>
      </w:r>
      <w:r w:rsidRPr="007D2DC9">
        <w:rPr>
          <w:rStyle w:val="TexteC"/>
          <w:lang w:val="en-US"/>
        </w:rPr>
        <w:t>newDecls</w:t>
      </w:r>
      <w:r>
        <w:rPr>
          <w:lang w:val="en-US"/>
        </w:rPr>
        <w:t xml:space="preserve">, according to the specification given in </w:t>
      </w:r>
      <w:r w:rsidRPr="004E547B">
        <w:rPr>
          <w:rStyle w:val="LienClasseC"/>
          <w:lang w:val="en-US"/>
        </w:rPr>
        <w:t>KeyInfo</w:t>
      </w:r>
      <w:r w:rsidRPr="004E547B">
        <w:rPr>
          <w:rStyle w:val="TexteC"/>
          <w:lang w:val="en-US"/>
        </w:rPr>
        <w:t>::</w:t>
      </w:r>
      <w:r>
        <w:rPr>
          <w:rStyle w:val="LienMthode"/>
          <w:lang w:val="en-US"/>
        </w:rPr>
        <w:t>replaceWaitingBy</w:t>
      </w:r>
      <w:r>
        <w:rPr>
          <w:lang w:val="en-US"/>
        </w:rPr>
        <w:t>.</w:t>
      </w:r>
    </w:p>
    <w:p w:rsidR="00533A63" w:rsidRDefault="00533A63" w:rsidP="000824CE">
      <w:pPr>
        <w:rPr>
          <w:lang w:val="en-US"/>
        </w:rPr>
      </w:pPr>
    </w:p>
    <w:p w:rsidR="000824CE" w:rsidRDefault="000824CE" w:rsidP="000824CE">
      <w:pPr>
        <w:rPr>
          <w:lang w:val="en-US"/>
        </w:rPr>
      </w:pPr>
      <w:r>
        <w:rPr>
          <w:lang w:val="en-US"/>
        </w:rPr>
        <w:t xml:space="preserve">The </w:t>
      </w:r>
      <w:r w:rsidR="00533A63">
        <w:rPr>
          <w:lang w:val="en-US"/>
        </w:rPr>
        <w:t xml:space="preserve">implementation does nothing but replaces </w:t>
      </w:r>
      <w:r w:rsidR="00533A63" w:rsidRPr="00704506">
        <w:rPr>
          <w:rStyle w:val="TexteC"/>
          <w:lang w:val="en-US"/>
        </w:rPr>
        <w:t>oldDecl</w:t>
      </w:r>
      <w:r w:rsidR="00533A63">
        <w:rPr>
          <w:lang w:val="en-US"/>
        </w:rPr>
        <w:t xml:space="preserve"> by </w:t>
      </w:r>
      <w:r w:rsidR="00533A63" w:rsidRPr="00704506">
        <w:rPr>
          <w:rStyle w:val="TexteC"/>
          <w:lang w:val="en-US"/>
        </w:rPr>
        <w:t>newDecls</w:t>
      </w:r>
      <w:r w:rsidR="00533A63">
        <w:rPr>
          <w:lang w:val="en-US"/>
        </w:rPr>
        <w:t xml:space="preserve"> in </w:t>
      </w:r>
      <w:r w:rsidRPr="00277F0C">
        <w:rPr>
          <w:rStyle w:val="LienChamps"/>
          <w:lang w:val="en-US"/>
        </w:rPr>
        <w:t>_waitDeclarations</w:t>
      </w:r>
      <w:r>
        <w:rPr>
          <w:lang w:val="en-US"/>
        </w:rPr>
        <w:t xml:space="preserve"> </w:t>
      </w:r>
      <w:r w:rsidR="00533A63">
        <w:rPr>
          <w:lang w:val="en-US"/>
        </w:rPr>
        <w:t xml:space="preserve">viewed as a set of </w:t>
      </w:r>
      <w:r w:rsidR="00533A63" w:rsidRPr="00704506">
        <w:rPr>
          <w:rStyle w:val="LienMthode"/>
          <w:lang w:val="en-US"/>
        </w:rPr>
        <w:t>clang</w:t>
      </w:r>
      <w:r w:rsidR="00533A63" w:rsidRPr="00704506">
        <w:rPr>
          <w:rStyle w:val="TexteC"/>
          <w:lang w:val="en-US"/>
        </w:rPr>
        <w:t>::</w:t>
      </w:r>
      <w:r w:rsidR="00533A63" w:rsidRPr="00704506">
        <w:rPr>
          <w:rStyle w:val="LienClasseC"/>
          <w:lang w:val="en-US"/>
        </w:rPr>
        <w:t>Decl</w:t>
      </w:r>
      <w:r>
        <w:rPr>
          <w:lang w:val="en-US"/>
        </w:rPr>
        <w:t>.</w:t>
      </w:r>
      <w:r w:rsidR="00704506">
        <w:rPr>
          <w:lang w:val="en-US"/>
        </w:rPr>
        <w:t xml:space="preserve"> The method </w:t>
      </w:r>
      <w:r w:rsidR="00704506" w:rsidRPr="00704506">
        <w:rPr>
          <w:rStyle w:val="LienClasseC"/>
        </w:rPr>
        <w:t>MissingClassGeneration</w:t>
      </w:r>
      <w:r w:rsidR="00704506" w:rsidRPr="00704506">
        <w:rPr>
          <w:rStyle w:val="TexteC"/>
        </w:rPr>
        <w:t>::</w:t>
      </w:r>
      <w:r w:rsidR="00704506" w:rsidRPr="00704506">
        <w:rPr>
          <w:rStyle w:val="LienMthode"/>
        </w:rPr>
        <w:t>replaceWaitingBy</w:t>
      </w:r>
      <w:r w:rsidR="00704506">
        <w:rPr>
          <w:lang w:val="en-US"/>
        </w:rPr>
        <w:t xml:space="preserve"> provides an equivalent schema.</w:t>
      </w:r>
    </w:p>
    <w:p w:rsidR="00704506" w:rsidRDefault="00704506" w:rsidP="00704506">
      <w:pPr>
        <w:pStyle w:val="Prconditions"/>
        <w:rPr>
          <w:lang w:val="en-US"/>
        </w:rPr>
      </w:pPr>
      <w:r>
        <w:rPr>
          <w:lang w:val="en-US"/>
        </w:rPr>
        <w:t xml:space="preserve">The field </w:t>
      </w:r>
      <w:r w:rsidRPr="00277F0C">
        <w:rPr>
          <w:rStyle w:val="LienChamps"/>
          <w:lang w:val="en-US"/>
        </w:rPr>
        <w:t>_waitDeclarations</w:t>
      </w:r>
      <w:r>
        <w:rPr>
          <w:lang w:val="en-US"/>
        </w:rPr>
        <w:t xml:space="preserve"> should contain </w:t>
      </w:r>
      <w:r>
        <w:rPr>
          <w:rStyle w:val="TexteC"/>
          <w:lang w:val="en-US"/>
        </w:rPr>
        <w:t>oldD</w:t>
      </w:r>
      <w:r w:rsidRPr="00C21784">
        <w:rPr>
          <w:rStyle w:val="TexteC"/>
          <w:lang w:val="en-US"/>
        </w:rPr>
        <w:t>ecl</w:t>
      </w:r>
      <w:r>
        <w:rPr>
          <w:lang w:val="en-US"/>
        </w:rPr>
        <w:t xml:space="preserve"> and </w:t>
      </w:r>
      <w:r w:rsidRPr="00704506">
        <w:rPr>
          <w:rStyle w:val="TexteC"/>
          <w:lang w:val="en-US"/>
        </w:rPr>
        <w:t>newDecls</w:t>
      </w:r>
      <w:r>
        <w:rPr>
          <w:lang w:val="en-US"/>
        </w:rPr>
        <w:t xml:space="preserve"> should not be empty.</w:t>
      </w:r>
    </w:p>
    <w:p w:rsidR="00704506" w:rsidRPr="00D50414" w:rsidRDefault="00704506" w:rsidP="00704506">
      <w:pPr>
        <w:pStyle w:val="PostConditions"/>
        <w:rPr>
          <w:lang w:val="en-US"/>
        </w:rPr>
      </w:pPr>
      <w:r>
        <w:rPr>
          <w:lang w:val="en-US"/>
        </w:rPr>
        <w:t xml:space="preserve">The field </w:t>
      </w:r>
      <w:r w:rsidRPr="00277F0C">
        <w:rPr>
          <w:rStyle w:val="LienChamps"/>
          <w:lang w:val="en-US"/>
        </w:rPr>
        <w:t>_waitDeclarations</w:t>
      </w:r>
      <w:r>
        <w:rPr>
          <w:lang w:val="en-US"/>
        </w:rPr>
        <w:t xml:space="preserve"> does not contain </w:t>
      </w:r>
      <w:r>
        <w:rPr>
          <w:rStyle w:val="TexteC"/>
          <w:lang w:val="en-US"/>
        </w:rPr>
        <w:t>oldD</w:t>
      </w:r>
      <w:r w:rsidRPr="00C21784">
        <w:rPr>
          <w:rStyle w:val="TexteC"/>
          <w:lang w:val="en-US"/>
        </w:rPr>
        <w:t>ecl</w:t>
      </w:r>
      <w:r>
        <w:rPr>
          <w:lang w:val="en-US"/>
        </w:rPr>
        <w:t xml:space="preserve"> but all </w:t>
      </w:r>
      <w:r w:rsidRPr="00704506">
        <w:rPr>
          <w:rStyle w:val="TexteC"/>
          <w:lang w:val="en-US"/>
        </w:rPr>
        <w:t>newDecls</w:t>
      </w:r>
      <w:r>
        <w:rPr>
          <w:lang w:val="en-US"/>
        </w:rPr>
        <w:t xml:space="preserve"> in one exemplary.</w:t>
      </w:r>
    </w:p>
    <w:p w:rsidR="000824CE" w:rsidRDefault="000824CE" w:rsidP="000824CE">
      <w:pPr>
        <w:pStyle w:val="Relatives"/>
        <w:rPr>
          <w:lang w:val="en-US"/>
        </w:rPr>
      </w:pPr>
    </w:p>
    <w:p w:rsidR="000824CE" w:rsidRDefault="0013498F" w:rsidP="000824CE">
      <w:pPr>
        <w:pStyle w:val="RelativesItem"/>
        <w:rPr>
          <w:lang w:val="en-US"/>
        </w:rPr>
      </w:pPr>
      <w:r>
        <w:rPr>
          <w:lang w:val="en-US"/>
        </w:rPr>
        <w:t>T</w:t>
      </w:r>
      <w:r w:rsidR="000824CE">
        <w:rPr>
          <w:lang w:val="en-US"/>
        </w:rPr>
        <w:t xml:space="preserve">he fields </w:t>
      </w:r>
      <w:r w:rsidR="000824CE" w:rsidRPr="00277F0C">
        <w:rPr>
          <w:rStyle w:val="LienChamps"/>
          <w:lang w:val="en-US"/>
        </w:rPr>
        <w:t>_waitDeclarations</w:t>
      </w:r>
      <w:r w:rsidR="000824CE">
        <w:rPr>
          <w:lang w:val="en-US"/>
        </w:rPr>
        <w:t>,</w:t>
      </w:r>
    </w:p>
    <w:p w:rsidR="000824CE" w:rsidRDefault="000824CE" w:rsidP="000824CE">
      <w:pPr>
        <w:pStyle w:val="RelativesItem"/>
        <w:rPr>
          <w:lang w:val="en-US"/>
        </w:rPr>
      </w:pPr>
      <w:r>
        <w:rPr>
          <w:lang w:val="en-US"/>
        </w:rPr>
        <w:t xml:space="preserve">the method </w:t>
      </w:r>
      <w:r w:rsidRPr="00ED2F4E">
        <w:rPr>
          <w:rStyle w:val="LienMthode"/>
        </w:rPr>
        <w:t>solve</w:t>
      </w:r>
      <w:r>
        <w:rPr>
          <w:lang w:val="en-US"/>
        </w:rPr>
        <w:t>,</w:t>
      </w:r>
    </w:p>
    <w:p w:rsidR="0013498F" w:rsidRDefault="0013498F" w:rsidP="0013498F">
      <w:pPr>
        <w:pStyle w:val="RelativesItem"/>
        <w:rPr>
          <w:lang w:val="en-US"/>
        </w:rPr>
      </w:pPr>
      <w:r>
        <w:rPr>
          <w:lang w:val="en-US"/>
        </w:rPr>
        <w:t xml:space="preserve">the methods </w:t>
      </w:r>
      <w:r w:rsidRPr="0013498F">
        <w:rPr>
          <w:rStyle w:val="LienClasseC"/>
          <w:lang w:val="en-US"/>
        </w:rPr>
        <w:t>MissingClassGeneration</w:t>
      </w:r>
      <w:r w:rsidRPr="0013498F">
        <w:rPr>
          <w:rStyle w:val="TexteC"/>
          <w:lang w:val="en-US"/>
        </w:rPr>
        <w:t>::</w:t>
      </w:r>
      <w:r>
        <w:rPr>
          <w:rStyle w:val="LienMthode"/>
          <w:lang w:val="en-US"/>
        </w:rPr>
        <w:t>replaceWaitingBy</w:t>
      </w:r>
      <w:r>
        <w:rPr>
          <w:lang w:val="en-US"/>
        </w:rPr>
        <w:t xml:space="preserve">, </w:t>
      </w:r>
      <w:r w:rsidRPr="0013498F">
        <w:rPr>
          <w:rStyle w:val="LienClasseC"/>
          <w:lang w:val="en-US"/>
        </w:rPr>
        <w:t>MissingSubClassGeneration</w:t>
      </w:r>
      <w:r w:rsidRPr="0013498F">
        <w:rPr>
          <w:rStyle w:val="TexteC"/>
          <w:lang w:val="en-US"/>
        </w:rPr>
        <w:t>::</w:t>
      </w:r>
      <w:r>
        <w:rPr>
          <w:rStyle w:val="LienMthode"/>
          <w:lang w:val="en-US"/>
        </w:rPr>
        <w:t>replaceWaitingBy</w:t>
      </w:r>
      <w:r>
        <w:rPr>
          <w:lang w:val="en-US"/>
        </w:rPr>
        <w:t>,</w:t>
      </w:r>
    </w:p>
    <w:p w:rsidR="000824CE" w:rsidRPr="005C0392" w:rsidRDefault="000824CE" w:rsidP="000824CE">
      <w:pPr>
        <w:pStyle w:val="RelativesItem"/>
        <w:rPr>
          <w:lang w:val="en-US"/>
        </w:rPr>
      </w:pPr>
      <w:proofErr w:type="gramStart"/>
      <w:r>
        <w:rPr>
          <w:lang w:val="en-US"/>
        </w:rPr>
        <w:t>the</w:t>
      </w:r>
      <w:proofErr w:type="gramEnd"/>
      <w:r>
        <w:rPr>
          <w:lang w:val="en-US"/>
        </w:rPr>
        <w:t xml:space="preserve"> methods </w:t>
      </w:r>
      <w:r w:rsidRPr="00501CF4">
        <w:rPr>
          <w:rStyle w:val="LienClasseC"/>
          <w:lang w:val="en-US"/>
        </w:rPr>
        <w:t>VisitTable</w:t>
      </w:r>
      <w:r w:rsidRPr="00501CF4">
        <w:rPr>
          <w:rStyle w:val="TexteC"/>
          <w:lang w:val="en-US"/>
        </w:rPr>
        <w:t>::</w:t>
      </w:r>
      <w:r w:rsidRPr="00501CF4">
        <w:rPr>
          <w:rStyle w:val="LienMthode"/>
          <w:lang w:val="en-US"/>
        </w:rPr>
        <w:t>setInstanceClassAsComplete</w:t>
      </w:r>
      <w:r>
        <w:rPr>
          <w:lang w:val="en-US"/>
        </w:rPr>
        <w:t xml:space="preserve">, </w:t>
      </w:r>
      <w:r w:rsidRPr="00501CF4">
        <w:rPr>
          <w:rStyle w:val="LienClasseC"/>
          <w:lang w:val="en-US"/>
        </w:rPr>
        <w:t>VisitTable</w:t>
      </w:r>
      <w:r w:rsidRPr="00501CF4">
        <w:rPr>
          <w:rStyle w:val="TexteC"/>
          <w:lang w:val="en-US"/>
        </w:rPr>
        <w:t>::</w:t>
      </w:r>
      <w:r w:rsidRPr="00501CF4">
        <w:rPr>
          <w:rStyle w:val="LienMthode"/>
          <w:lang w:val="en-US"/>
        </w:rPr>
        <w:t>addIncompleteFunction</w:t>
      </w:r>
      <w:r>
        <w:rPr>
          <w:lang w:val="en-US"/>
        </w:rPr>
        <w:t xml:space="preserve">, </w:t>
      </w:r>
      <w:r w:rsidRPr="00501CF4">
        <w:rPr>
          <w:rStyle w:val="LienClasseC"/>
          <w:lang w:val="en-US"/>
        </w:rPr>
        <w:t>VisitTable</w:t>
      </w:r>
      <w:r w:rsidRPr="00501CF4">
        <w:rPr>
          <w:rStyle w:val="TexteC"/>
          <w:lang w:val="en-US"/>
        </w:rPr>
        <w:t>::</w:t>
      </w:r>
      <w:r w:rsidRPr="00501CF4">
        <w:rPr>
          <w:rStyle w:val="LienMthode"/>
          <w:lang w:val="en-US"/>
        </w:rPr>
        <w:t>addIncompleteClass</w:t>
      </w:r>
      <w:r>
        <w:rPr>
          <w:lang w:val="en-US"/>
        </w:rPr>
        <w:t>.</w:t>
      </w:r>
    </w:p>
    <w:p w:rsidR="00D710AD" w:rsidRDefault="009D69F0" w:rsidP="009D69F0">
      <w:pPr>
        <w:pStyle w:val="SectionClasse"/>
        <w:rPr>
          <w:rStyle w:val="LienClasseC"/>
          <w:lang w:val="en-US"/>
        </w:rPr>
      </w:pPr>
      <w:r>
        <w:rPr>
          <w:lang w:val="en-US"/>
        </w:rPr>
        <w:t xml:space="preserve">The class </w:t>
      </w:r>
      <w:r w:rsidRPr="009D69F0">
        <w:rPr>
          <w:rStyle w:val="LienClasseC"/>
          <w:lang w:val="en-US"/>
        </w:rPr>
        <w:t>MissingSubClassGeneration</w:t>
      </w:r>
    </w:p>
    <w:p w:rsidR="006419AB" w:rsidRDefault="006419AB" w:rsidP="00C86509">
      <w:pPr>
        <w:rPr>
          <w:lang w:val="en-US"/>
        </w:rPr>
      </w:pPr>
      <w:r w:rsidRPr="005410B7">
        <w:rPr>
          <w:lang w:val="en-US"/>
        </w:rPr>
        <w:t xml:space="preserve">The class </w:t>
      </w:r>
      <w:r>
        <w:rPr>
          <w:rStyle w:val="LienClasseC"/>
          <w:lang w:val="en-US"/>
        </w:rPr>
        <w:t>MissingSubClassGeneration</w:t>
      </w:r>
      <w:r w:rsidRPr="005410B7">
        <w:rPr>
          <w:lang w:val="en-US"/>
        </w:rPr>
        <w:t xml:space="preserve"> </w:t>
      </w:r>
      <w:r>
        <w:rPr>
          <w:lang w:val="en-US"/>
        </w:rPr>
        <w:t xml:space="preserve">contains the visit info available for the content of a </w:t>
      </w:r>
      <w:r w:rsidRPr="00AE6762">
        <w:rPr>
          <w:rStyle w:val="LienUnit"/>
          <w:lang w:val="en-US"/>
        </w:rPr>
        <w:t>clang</w:t>
      </w:r>
      <w:r w:rsidRPr="00AE6762">
        <w:rPr>
          <w:rStyle w:val="TexteC"/>
          <w:lang w:val="en-US"/>
        </w:rPr>
        <w:t>::</w:t>
      </w:r>
      <w:proofErr w:type="spellStart"/>
      <w:r>
        <w:rPr>
          <w:rStyle w:val="LienClasseC"/>
          <w:lang w:val="en-US"/>
        </w:rPr>
        <w:t>RecordD</w:t>
      </w:r>
      <w:r w:rsidRPr="00AE6762">
        <w:rPr>
          <w:rStyle w:val="LienClasseC"/>
          <w:lang w:val="en-US"/>
        </w:rPr>
        <w:t>ecl</w:t>
      </w:r>
      <w:proofErr w:type="spellEnd"/>
      <w:r>
        <w:rPr>
          <w:lang w:val="en-US"/>
        </w:rPr>
        <w:t xml:space="preserve"> that is an instance of template and such that one or many template arguments have not been visited. The </w:t>
      </w:r>
      <w:r w:rsidR="00F64ABB">
        <w:rPr>
          <w:rStyle w:val="LienType"/>
          <w:lang w:val="en-US"/>
        </w:rPr>
        <w:t>class</w:t>
      </w:r>
      <w:r w:rsidRPr="00931D9F">
        <w:rPr>
          <w:rStyle w:val="LienType"/>
          <w:lang w:val="en-US"/>
        </w:rPr>
        <w:t>_decl</w:t>
      </w:r>
      <w:r>
        <w:rPr>
          <w:lang w:val="en-US"/>
        </w:rPr>
        <w:t xml:space="preserve"> is soon built when the constructor is called. </w:t>
      </w:r>
      <w:r w:rsidR="009E3C09">
        <w:rPr>
          <w:lang w:val="en-US"/>
        </w:rPr>
        <w:t xml:space="preserve">It is a branch of the </w:t>
      </w:r>
      <w:r w:rsidR="009E3C09" w:rsidRPr="009E3C09">
        <w:rPr>
          <w:rStyle w:val="LienType"/>
          <w:lang w:val="en-US"/>
        </w:rPr>
        <w:t>translation_unit_decl</w:t>
      </w:r>
      <w:r w:rsidR="009E3C09">
        <w:rPr>
          <w:lang w:val="en-US"/>
        </w:rPr>
        <w:t xml:space="preserve"> carried by the top </w:t>
      </w:r>
      <w:r w:rsidR="009E3C09" w:rsidRPr="009E3C09">
        <w:rPr>
          <w:rStyle w:val="LienClasseC"/>
          <w:lang w:val="en-US"/>
        </w:rPr>
        <w:t>MissingClassGeneration</w:t>
      </w:r>
      <w:r w:rsidR="009E3C09">
        <w:rPr>
          <w:lang w:val="en-US"/>
        </w:rPr>
        <w:t xml:space="preserve"> and ready to be generated. Two cases are likely to occur. </w:t>
      </w:r>
      <w:r w:rsidR="00071645">
        <w:rPr>
          <w:lang w:val="en-US"/>
        </w:rPr>
        <w:t xml:space="preserve">If our </w:t>
      </w:r>
      <w:r w:rsidR="00071645" w:rsidRPr="00071645">
        <w:rPr>
          <w:rStyle w:val="LienClasseC"/>
          <w:lang w:val="en-US"/>
        </w:rPr>
        <w:t>MissingSubClassGeneration</w:t>
      </w:r>
      <w:r w:rsidR="00071645">
        <w:rPr>
          <w:lang w:val="en-US"/>
        </w:rPr>
        <w:t xml:space="preserve"> finally depends on the same last parameter</w:t>
      </w:r>
      <w:r w:rsidR="009E3C09">
        <w:rPr>
          <w:lang w:val="en-US"/>
        </w:rPr>
        <w:t xml:space="preserve"> </w:t>
      </w:r>
      <w:r w:rsidR="00071645">
        <w:rPr>
          <w:lang w:val="en-US"/>
        </w:rPr>
        <w:t xml:space="preserve">than its top </w:t>
      </w:r>
      <w:r w:rsidR="00071645" w:rsidRPr="00071645">
        <w:rPr>
          <w:rStyle w:val="LienClasseC"/>
          <w:lang w:val="en-US"/>
        </w:rPr>
        <w:t>MissingClassGeneration</w:t>
      </w:r>
      <w:r w:rsidR="00071645">
        <w:rPr>
          <w:lang w:val="en-US"/>
        </w:rPr>
        <w:t xml:space="preserve">, then it simply forgets the generation of </w:t>
      </w:r>
      <w:r w:rsidR="00071645" w:rsidRPr="00071645">
        <w:rPr>
          <w:rStyle w:val="LienChamps"/>
          <w:lang w:val="en-US"/>
        </w:rPr>
        <w:t>_waitingSubClassDecl</w:t>
      </w:r>
      <w:r w:rsidR="00071645">
        <w:rPr>
          <w:lang w:val="en-US"/>
        </w:rPr>
        <w:t xml:space="preserve"> since its </w:t>
      </w:r>
      <w:r w:rsidR="00C92EC0">
        <w:rPr>
          <w:lang w:val="en-US"/>
        </w:rPr>
        <w:t xml:space="preserve">top </w:t>
      </w:r>
      <w:r w:rsidR="00C92EC0" w:rsidRPr="00C92EC0">
        <w:rPr>
          <w:rStyle w:val="LienClasseC"/>
          <w:lang w:val="en-US"/>
        </w:rPr>
        <w:t>MissingClassGeneration</w:t>
      </w:r>
      <w:r w:rsidR="00C92EC0">
        <w:rPr>
          <w:lang w:val="en-US"/>
        </w:rPr>
        <w:t xml:space="preserve"> has done the job.</w:t>
      </w:r>
      <w:r w:rsidR="00071645">
        <w:rPr>
          <w:lang w:val="en-US"/>
        </w:rPr>
        <w:t xml:space="preserve"> </w:t>
      </w:r>
      <w:r w:rsidR="00EF46E1">
        <w:rPr>
          <w:lang w:val="en-US"/>
        </w:rPr>
        <w:t xml:space="preserve">In the other cases, </w:t>
      </w:r>
      <w:r w:rsidR="00EF46E1" w:rsidRPr="00931D9F">
        <w:rPr>
          <w:rStyle w:val="LienChamps"/>
          <w:lang w:val="en-US"/>
        </w:rPr>
        <w:t>_</w:t>
      </w:r>
      <w:r w:rsidR="00EF46E1">
        <w:rPr>
          <w:rStyle w:val="LienChamps"/>
          <w:lang w:val="en-US"/>
        </w:rPr>
        <w:t>subW</w:t>
      </w:r>
      <w:r w:rsidR="00EF46E1" w:rsidRPr="00931D9F">
        <w:rPr>
          <w:rStyle w:val="LienChamps"/>
          <w:lang w:val="en-US"/>
        </w:rPr>
        <w:t>aitDeclarations</w:t>
      </w:r>
      <w:r w:rsidR="00EF46E1">
        <w:rPr>
          <w:lang w:val="en-US"/>
        </w:rPr>
        <w:t xml:space="preserve"> is not empty when the top </w:t>
      </w:r>
      <w:r w:rsidR="00EF46E1" w:rsidRPr="00C92EC0">
        <w:rPr>
          <w:rStyle w:val="LienClasseC"/>
          <w:lang w:val="en-US"/>
        </w:rPr>
        <w:t>MissingClassGeneration</w:t>
      </w:r>
      <w:r w:rsidR="00EF46E1">
        <w:rPr>
          <w:lang w:val="en-US"/>
        </w:rPr>
        <w:t xml:space="preserve"> generation occurs in the global </w:t>
      </w:r>
      <w:r w:rsidR="00EF46E1" w:rsidRPr="00D710AD">
        <w:rPr>
          <w:rStyle w:val="LienClasseC"/>
          <w:lang w:val="en-US"/>
        </w:rPr>
        <w:t>ForwardReferenceList</w:t>
      </w:r>
      <w:r w:rsidR="00EF46E1" w:rsidRPr="00D710AD">
        <w:rPr>
          <w:lang w:val="en-US"/>
        </w:rPr>
        <w:t xml:space="preserve"> </w:t>
      </w:r>
      <w:r w:rsidR="00EF46E1">
        <w:rPr>
          <w:lang w:val="en-US"/>
        </w:rPr>
        <w:t xml:space="preserve">and our </w:t>
      </w:r>
      <w:r w:rsidR="00EF46E1" w:rsidRPr="00EF46E1">
        <w:rPr>
          <w:rStyle w:val="LienClasseC"/>
          <w:lang w:val="en-US"/>
        </w:rPr>
        <w:t>MissingSubClassGeneration</w:t>
      </w:r>
      <w:r w:rsidR="00EF46E1">
        <w:rPr>
          <w:lang w:val="en-US"/>
        </w:rPr>
        <w:t xml:space="preserve"> is translated into a </w:t>
      </w:r>
      <w:r w:rsidR="00EF46E1" w:rsidRPr="00EF46E1">
        <w:rPr>
          <w:rStyle w:val="LienClasseC"/>
          <w:lang w:val="en-US"/>
        </w:rPr>
        <w:t>MissingClassGeneration</w:t>
      </w:r>
      <w:r w:rsidR="00EF46E1">
        <w:rPr>
          <w:lang w:val="en-US"/>
        </w:rPr>
        <w:t xml:space="preserve"> with its own </w:t>
      </w:r>
      <w:r w:rsidR="00EF46E1" w:rsidRPr="00EF46E1">
        <w:rPr>
          <w:rStyle w:val="LienClasseC"/>
          <w:lang w:val="en-US"/>
        </w:rPr>
        <w:t>MissingClassGeneration</w:t>
      </w:r>
      <w:r w:rsidR="00EF46E1" w:rsidRPr="00EF46E1">
        <w:rPr>
          <w:rStyle w:val="TexteC"/>
          <w:lang w:val="en-US"/>
        </w:rPr>
        <w:t>::</w:t>
      </w:r>
      <w:r w:rsidR="00EF46E1" w:rsidRPr="00EF46E1">
        <w:rPr>
          <w:rStyle w:val="LienChamps"/>
          <w:lang w:val="en-US"/>
        </w:rPr>
        <w:t>_waitDeclarations</w:t>
      </w:r>
      <w:r w:rsidR="00C86509">
        <w:rPr>
          <w:lang w:val="en-US"/>
        </w:rPr>
        <w:t xml:space="preserve"> – see the method </w:t>
      </w:r>
      <w:r w:rsidR="00C86509" w:rsidRPr="00C86509">
        <w:rPr>
          <w:rStyle w:val="LienClasseC"/>
          <w:lang w:val="en-US"/>
        </w:rPr>
        <w:t>VisitTable</w:t>
      </w:r>
      <w:r w:rsidR="00C86509" w:rsidRPr="00C86509">
        <w:rPr>
          <w:rStyle w:val="TexteC"/>
          <w:lang w:val="en-US"/>
        </w:rPr>
        <w:t>::</w:t>
      </w:r>
      <w:r w:rsidR="00C86509" w:rsidRPr="00C86509">
        <w:rPr>
          <w:rStyle w:val="LienMthode"/>
          <w:lang w:val="en-US"/>
        </w:rPr>
        <w:t>addWaitFor</w:t>
      </w:r>
      <w:r w:rsidR="00C86509">
        <w:rPr>
          <w:lang w:val="en-US"/>
        </w:rPr>
        <w:t>.</w:t>
      </w:r>
    </w:p>
    <w:p w:rsidR="006419AB" w:rsidRDefault="006419AB" w:rsidP="006419AB">
      <w:pPr>
        <w:rPr>
          <w:lang w:val="en-US"/>
        </w:rPr>
      </w:pPr>
    </w:p>
    <w:p w:rsidR="006419AB" w:rsidRDefault="006419AB" w:rsidP="006419AB">
      <w:pPr>
        <w:rPr>
          <w:lang w:val="en-US"/>
        </w:rPr>
      </w:pPr>
      <w:r>
        <w:rPr>
          <w:lang w:val="en-US"/>
        </w:rPr>
        <w:t xml:space="preserve">The inheritance graph of this </w:t>
      </w:r>
      <w:r w:rsidR="00212A41">
        <w:rPr>
          <w:lang w:val="en-US"/>
        </w:rPr>
        <w:t>class</w:t>
      </w:r>
      <w:r>
        <w:rPr>
          <w:lang w:val="en-US"/>
        </w:rPr>
        <w:t xml:space="preserve"> is defined as following.</w:t>
      </w:r>
    </w:p>
    <w:p w:rsidR="006419AB" w:rsidRDefault="005B0794" w:rsidP="006419AB">
      <w:pPr>
        <w:jc w:val="center"/>
        <w:rPr>
          <w:lang w:val="en-US"/>
        </w:rPr>
      </w:pPr>
      <w:r>
        <w:rPr>
          <w:noProof/>
        </w:rPr>
        <w:drawing>
          <wp:inline distT="0" distB="0" distL="0" distR="0" wp14:anchorId="01BD0D3C" wp14:editId="4CB170DE">
            <wp:extent cx="5638800" cy="12763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38800" cy="1276350"/>
                    </a:xfrm>
                    <a:prstGeom prst="rect">
                      <a:avLst/>
                    </a:prstGeom>
                    <a:noFill/>
                    <a:ln>
                      <a:noFill/>
                    </a:ln>
                  </pic:spPr>
                </pic:pic>
              </a:graphicData>
            </a:graphic>
          </wp:inline>
        </w:drawing>
      </w:r>
    </w:p>
    <w:p w:rsidR="006419AB" w:rsidRDefault="006419AB" w:rsidP="006419AB">
      <w:pPr>
        <w:rPr>
          <w:lang w:val="en-US"/>
        </w:rPr>
      </w:pPr>
      <w:r>
        <w:rPr>
          <w:lang w:val="en-US"/>
        </w:rPr>
        <w:t>On the “</w:t>
      </w:r>
      <w:r>
        <w:rPr>
          <w:lang w:val="en-US"/>
        </w:rPr>
        <w:fldChar w:fldCharType="begin"/>
      </w:r>
      <w:r>
        <w:rPr>
          <w:lang w:val="en-US"/>
        </w:rPr>
        <w:instrText xml:space="preserve"> REF _Ref369504626 \h </w:instrText>
      </w:r>
      <w:r>
        <w:rPr>
          <w:lang w:val="en-US"/>
        </w:rPr>
      </w:r>
      <w:r>
        <w:rPr>
          <w:lang w:val="en-US"/>
        </w:rPr>
        <w:fldChar w:fldCharType="separate"/>
      </w:r>
      <w:r w:rsidR="00907C72" w:rsidRPr="00205CBD">
        <w:rPr>
          <w:lang w:val="en-US"/>
        </w:rPr>
        <w:t xml:space="preserve">Figure </w:t>
      </w:r>
      <w:r w:rsidR="00907C72">
        <w:rPr>
          <w:noProof/>
          <w:lang w:val="en-US"/>
        </w:rPr>
        <w:t>3</w:t>
      </w:r>
      <w:r w:rsidR="00907C72" w:rsidRPr="00205CBD">
        <w:rPr>
          <w:lang w:val="en-US"/>
        </w:rPr>
        <w:t>: simple example of template code</w:t>
      </w:r>
      <w:r>
        <w:rPr>
          <w:lang w:val="en-US"/>
        </w:rPr>
        <w:fldChar w:fldCharType="end"/>
      </w:r>
      <w:r>
        <w:rPr>
          <w:lang w:val="en-US"/>
        </w:rPr>
        <w:t xml:space="preserve">”, the generation of class </w:t>
      </w:r>
      <w:r>
        <w:rPr>
          <w:rStyle w:val="TexteC"/>
          <w:lang w:val="en-US"/>
        </w:rPr>
        <w:t xml:space="preserve">X </w:t>
      </w:r>
      <w:r>
        <w:rPr>
          <w:lang w:val="en-US"/>
        </w:rPr>
        <w:t xml:space="preserve">after the visit of </w:t>
      </w:r>
      <w:r w:rsidRPr="00931D9F">
        <w:rPr>
          <w:rStyle w:val="TexteC"/>
          <w:lang w:val="en-US"/>
        </w:rPr>
        <w:t>Bar</w:t>
      </w:r>
      <w:r>
        <w:rPr>
          <w:lang w:val="en-US"/>
        </w:rPr>
        <w:t xml:space="preserve"> creates two </w:t>
      </w:r>
      <w:r w:rsidRPr="00D710AD">
        <w:rPr>
          <w:rStyle w:val="LienClasseC"/>
          <w:lang w:val="en-US"/>
        </w:rPr>
        <w:t>MissingFunctionGeneration</w:t>
      </w:r>
      <w:r>
        <w:rPr>
          <w:lang w:val="en-US"/>
        </w:rPr>
        <w:t xml:space="preserve"> waiting for </w:t>
      </w:r>
      <w:r w:rsidRPr="00D710AD">
        <w:rPr>
          <w:rStyle w:val="TexteC"/>
          <w:lang w:val="en-US"/>
        </w:rPr>
        <w:t>Bar2</w:t>
      </w:r>
      <w:r>
        <w:rPr>
          <w:lang w:val="en-US"/>
        </w:rPr>
        <w:t xml:space="preserve">, one for the destructor </w:t>
      </w:r>
      <w:r w:rsidRPr="00D710AD">
        <w:rPr>
          <w:rStyle w:val="TexteC"/>
          <w:lang w:val="en-US"/>
        </w:rPr>
        <w:t>X::~X()</w:t>
      </w:r>
      <w:r>
        <w:rPr>
          <w:lang w:val="en-US"/>
        </w:rPr>
        <w:t xml:space="preserve"> and one for the method </w:t>
      </w:r>
      <w:r w:rsidRPr="00D710AD">
        <w:rPr>
          <w:rStyle w:val="TexteC"/>
          <w:lang w:val="en-US"/>
        </w:rPr>
        <w:t>X::setPointer</w:t>
      </w:r>
      <w:r>
        <w:rPr>
          <w:lang w:val="en-US"/>
        </w:rPr>
        <w:t xml:space="preserve">. As soon as </w:t>
      </w:r>
      <w:r w:rsidRPr="00C21784">
        <w:rPr>
          <w:rStyle w:val="TexteC"/>
          <w:lang w:val="en-US"/>
        </w:rPr>
        <w:t>Bar2</w:t>
      </w:r>
      <w:r>
        <w:rPr>
          <w:lang w:val="en-US"/>
        </w:rPr>
        <w:t xml:space="preserve"> is visited, the </w:t>
      </w:r>
      <w:r w:rsidRPr="00D710AD">
        <w:rPr>
          <w:rStyle w:val="LienClasseC"/>
          <w:lang w:val="en-US"/>
        </w:rPr>
        <w:t>MissingFunctionGeneration</w:t>
      </w:r>
      <w:r>
        <w:rPr>
          <w:lang w:val="en-US"/>
        </w:rPr>
        <w:t xml:space="preserve"> are translated into pure </w:t>
      </w:r>
      <w:r w:rsidRPr="00C21784">
        <w:rPr>
          <w:rStyle w:val="LienClasseC"/>
          <w:lang w:val="en-US"/>
        </w:rPr>
        <w:t>KeyInfo</w:t>
      </w:r>
      <w:r>
        <w:rPr>
          <w:lang w:val="en-US"/>
        </w:rPr>
        <w:t>.</w:t>
      </w:r>
    </w:p>
    <w:p w:rsidR="00AC5E99" w:rsidRPr="00F64ABB" w:rsidRDefault="00AC5E99" w:rsidP="00AC5E99">
      <w:pPr>
        <w:pStyle w:val="SectionChamps"/>
        <w:rPr>
          <w:rStyle w:val="LienClasseC"/>
          <w:lang w:val="en-US"/>
        </w:rPr>
      </w:pPr>
      <w:r>
        <w:rPr>
          <w:lang w:val="en-US"/>
        </w:rPr>
        <w:t xml:space="preserve">Fields of the class </w:t>
      </w:r>
      <w:r w:rsidRPr="00F64ABB">
        <w:rPr>
          <w:rStyle w:val="LienClasseC"/>
          <w:lang w:val="en-US"/>
        </w:rPr>
        <w:t>MissingSubClassGeneration</w:t>
      </w:r>
    </w:p>
    <w:p w:rsidR="00AC5E99" w:rsidRDefault="00AC5E99" w:rsidP="00AC5E99">
      <w:pPr>
        <w:pStyle w:val="EntteChamps"/>
        <w:rPr>
          <w:lang w:val="en-US"/>
        </w:rPr>
      </w:pPr>
      <w:r w:rsidRPr="00AC5E99">
        <w:rPr>
          <w:b/>
          <w:bCs/>
          <w:lang w:val="en-US"/>
        </w:rPr>
        <w:t>const</w:t>
      </w:r>
      <w:r w:rsidRPr="00AC5E99">
        <w:rPr>
          <w:lang w:val="en-US"/>
        </w:rPr>
        <w:t xml:space="preserve"> </w:t>
      </w:r>
      <w:r w:rsidRPr="00AC5E99">
        <w:rPr>
          <w:rStyle w:val="LienUnit"/>
          <w:lang w:val="en-US"/>
        </w:rPr>
        <w:t>clang</w:t>
      </w:r>
      <w:r w:rsidRPr="00AC5E99">
        <w:rPr>
          <w:lang w:val="en-US"/>
        </w:rPr>
        <w:t>::</w:t>
      </w:r>
      <w:r w:rsidRPr="00AC5E99">
        <w:rPr>
          <w:rStyle w:val="LienClasseC"/>
          <w:lang w:val="en-US"/>
        </w:rPr>
        <w:t>Decl</w:t>
      </w:r>
      <w:r w:rsidRPr="00AC5E99">
        <w:rPr>
          <w:lang w:val="en-US"/>
        </w:rPr>
        <w:t xml:space="preserve">* </w:t>
      </w:r>
      <w:r w:rsidRPr="008E0F8C">
        <w:rPr>
          <w:rStyle w:val="DfinitionChamps"/>
          <w:lang w:val="en-US"/>
        </w:rPr>
        <w:t>_key</w:t>
      </w:r>
      <w:r w:rsidRPr="00AC5E99">
        <w:rPr>
          <w:lang w:val="en-US"/>
        </w:rPr>
        <w:t>;</w:t>
      </w:r>
    </w:p>
    <w:p w:rsidR="00BA62F7" w:rsidRDefault="00AC5E99" w:rsidP="00AC5E99">
      <w:pPr>
        <w:pStyle w:val="NormalDef"/>
        <w:rPr>
          <w:lang w:val="en-US"/>
        </w:rPr>
      </w:pPr>
      <w:r>
        <w:rPr>
          <w:lang w:val="en-US"/>
        </w:rPr>
        <w:t xml:space="preserve">This field represents the clang declaration we are waiting for its generation. This key is used to find the </w:t>
      </w:r>
      <w:r>
        <w:rPr>
          <w:rStyle w:val="LienClasseC"/>
          <w:lang w:val="en-US"/>
        </w:rPr>
        <w:t>MissingSubClassGeneration</w:t>
      </w:r>
      <w:r>
        <w:rPr>
          <w:lang w:val="en-US"/>
        </w:rPr>
        <w:t xml:space="preserve"> within the fields </w:t>
      </w:r>
      <w:r w:rsidRPr="00AC5E99">
        <w:rPr>
          <w:rStyle w:val="LienClasseC"/>
          <w:lang w:val="en-US"/>
        </w:rPr>
        <w:t>MissingSubClassGeneration</w:t>
      </w:r>
      <w:r w:rsidRPr="00AC5E99">
        <w:rPr>
          <w:rStyle w:val="TexteC"/>
          <w:lang w:val="en-US"/>
        </w:rPr>
        <w:t>::</w:t>
      </w:r>
      <w:r w:rsidRPr="00AC5E99">
        <w:rPr>
          <w:rStyle w:val="LienChamps"/>
          <w:lang w:val="en-US"/>
        </w:rPr>
        <w:t>_subGenerations</w:t>
      </w:r>
      <w:r>
        <w:rPr>
          <w:lang w:val="en-US"/>
        </w:rPr>
        <w:t xml:space="preserve"> and </w:t>
      </w:r>
      <w:r w:rsidRPr="00AC5E99">
        <w:rPr>
          <w:rStyle w:val="LienClasseC"/>
          <w:lang w:val="en-US"/>
        </w:rPr>
        <w:t>MissingClassGeneration</w:t>
      </w:r>
      <w:r w:rsidRPr="00AC5E99">
        <w:rPr>
          <w:rStyle w:val="TexteC"/>
          <w:lang w:val="en-US"/>
        </w:rPr>
        <w:t>::</w:t>
      </w:r>
      <w:r w:rsidRPr="00AC5E99">
        <w:rPr>
          <w:rStyle w:val="LienChamps"/>
          <w:lang w:val="en-US"/>
        </w:rPr>
        <w:t>_subGenerations</w:t>
      </w:r>
      <w:r>
        <w:rPr>
          <w:lang w:val="en-US"/>
        </w:rPr>
        <w:t xml:space="preserve">. We do not use set but a vector because in a given class there </w:t>
      </w:r>
      <w:proofErr w:type="gramStart"/>
      <w:r>
        <w:rPr>
          <w:lang w:val="en-US"/>
        </w:rPr>
        <w:t>is</w:t>
      </w:r>
      <w:proofErr w:type="gramEnd"/>
      <w:r>
        <w:rPr>
          <w:lang w:val="en-US"/>
        </w:rPr>
        <w:t xml:space="preserve"> usually a small number of sub-</w:t>
      </w:r>
      <w:r w:rsidR="00C92EC0">
        <w:rPr>
          <w:lang w:val="en-US"/>
        </w:rPr>
        <w:t>classes.</w:t>
      </w:r>
    </w:p>
    <w:p w:rsidR="00AC5E99" w:rsidRPr="00063696" w:rsidRDefault="00AC5E99" w:rsidP="00AC5E99">
      <w:pPr>
        <w:pStyle w:val="NormalDef"/>
        <w:rPr>
          <w:lang w:val="en-US"/>
        </w:rPr>
      </w:pPr>
      <w:r>
        <w:rPr>
          <w:lang w:val="en-US"/>
        </w:rPr>
        <w:t xml:space="preserve">This key is not </w:t>
      </w:r>
      <w:r w:rsidRPr="00C21784">
        <w:rPr>
          <w:rStyle w:val="TexteC"/>
          <w:b/>
          <w:lang w:val="en-US"/>
        </w:rPr>
        <w:t>nullptr</w:t>
      </w:r>
      <w:r>
        <w:rPr>
          <w:lang w:val="en-US"/>
        </w:rPr>
        <w:t>.</w:t>
      </w:r>
      <w:r w:rsidR="00C92EC0">
        <w:rPr>
          <w:lang w:val="en-US"/>
        </w:rPr>
        <w:t xml:space="preserve"> It should be present in the fields </w:t>
      </w:r>
      <w:r w:rsidR="00C92EC0" w:rsidRPr="00AC5E99">
        <w:rPr>
          <w:rStyle w:val="LienClasseC"/>
          <w:lang w:val="en-US"/>
        </w:rPr>
        <w:t>MissingClassGeneration</w:t>
      </w:r>
      <w:r w:rsidR="00C92EC0" w:rsidRPr="00AC5E99">
        <w:rPr>
          <w:rStyle w:val="TexteC"/>
          <w:lang w:val="en-US"/>
        </w:rPr>
        <w:t>::</w:t>
      </w:r>
      <w:r w:rsidR="00C92EC0" w:rsidRPr="00AC5E99">
        <w:rPr>
          <w:rStyle w:val="LienChamps"/>
          <w:lang w:val="en-US"/>
        </w:rPr>
        <w:t>_subGenerations</w:t>
      </w:r>
      <w:r w:rsidR="00C92EC0">
        <w:rPr>
          <w:lang w:val="en-US"/>
        </w:rPr>
        <w:t xml:space="preserve">, </w:t>
      </w:r>
      <w:r w:rsidR="00C92EC0" w:rsidRPr="00AC5E99">
        <w:rPr>
          <w:rStyle w:val="LienClasseC"/>
          <w:lang w:val="en-US"/>
        </w:rPr>
        <w:t>MissingClassGeneration</w:t>
      </w:r>
      <w:r w:rsidR="00C92EC0" w:rsidRPr="00AC5E99">
        <w:rPr>
          <w:rStyle w:val="TexteC"/>
          <w:lang w:val="en-US"/>
        </w:rPr>
        <w:t>::</w:t>
      </w:r>
      <w:r w:rsidR="00C92EC0" w:rsidRPr="00AC5E99">
        <w:rPr>
          <w:rStyle w:val="LienChamps"/>
          <w:lang w:val="en-US"/>
        </w:rPr>
        <w:t>_sub</w:t>
      </w:r>
      <w:r w:rsidR="00C92EC0">
        <w:rPr>
          <w:rStyle w:val="LienChamps"/>
          <w:lang w:val="en-US"/>
        </w:rPr>
        <w:t>WaitDeclarations</w:t>
      </w:r>
      <w:r w:rsidR="00C92EC0">
        <w:rPr>
          <w:lang w:val="en-US"/>
        </w:rPr>
        <w:t xml:space="preserve"> or in the fields </w:t>
      </w:r>
      <w:r w:rsidR="00C92EC0" w:rsidRPr="00AC5E99">
        <w:rPr>
          <w:rStyle w:val="LienClasseC"/>
          <w:lang w:val="en-US"/>
        </w:rPr>
        <w:t>MissingSubClassGeneration</w:t>
      </w:r>
      <w:r w:rsidR="00C92EC0" w:rsidRPr="00AC5E99">
        <w:rPr>
          <w:rStyle w:val="TexteC"/>
          <w:lang w:val="en-US"/>
        </w:rPr>
        <w:t>::</w:t>
      </w:r>
      <w:r w:rsidR="00C92EC0" w:rsidRPr="00AC5E99">
        <w:rPr>
          <w:rStyle w:val="LienChamps"/>
          <w:lang w:val="en-US"/>
        </w:rPr>
        <w:t>_subGenerations</w:t>
      </w:r>
      <w:r w:rsidR="00C92EC0">
        <w:rPr>
          <w:lang w:val="en-US"/>
        </w:rPr>
        <w:t xml:space="preserve">, </w:t>
      </w:r>
      <w:r w:rsidR="00C92EC0" w:rsidRPr="00AC5E99">
        <w:rPr>
          <w:rStyle w:val="LienClasseC"/>
          <w:lang w:val="en-US"/>
        </w:rPr>
        <w:t>MissingSubClassGeneration</w:t>
      </w:r>
      <w:r w:rsidR="00C92EC0" w:rsidRPr="00AC5E99">
        <w:rPr>
          <w:rStyle w:val="TexteC"/>
          <w:lang w:val="en-US"/>
        </w:rPr>
        <w:t>::</w:t>
      </w:r>
      <w:r w:rsidR="00C92EC0" w:rsidRPr="00AC5E99">
        <w:rPr>
          <w:rStyle w:val="LienChamps"/>
          <w:lang w:val="en-US"/>
        </w:rPr>
        <w:t>_sub</w:t>
      </w:r>
      <w:r w:rsidR="00C92EC0">
        <w:rPr>
          <w:rStyle w:val="LienChamps"/>
          <w:lang w:val="en-US"/>
        </w:rPr>
        <w:t>WaitDeclarations</w:t>
      </w:r>
      <w:r w:rsidR="00C92EC0">
        <w:rPr>
          <w:lang w:val="en-US"/>
        </w:rPr>
        <w:t xml:space="preserve"> of its parent.</w:t>
      </w:r>
    </w:p>
    <w:p w:rsidR="00AC5E99" w:rsidRDefault="00AC5E99" w:rsidP="00AC5E99">
      <w:pPr>
        <w:pStyle w:val="EntteChamps"/>
        <w:rPr>
          <w:lang w:val="en-US"/>
        </w:rPr>
      </w:pPr>
      <w:r w:rsidRPr="00AC5E99">
        <w:rPr>
          <w:rStyle w:val="LienType"/>
          <w:lang w:val="en-US"/>
        </w:rPr>
        <w:t>class_decl</w:t>
      </w:r>
      <w:r w:rsidRPr="00AC5E99">
        <w:rPr>
          <w:lang w:val="en-US"/>
        </w:rPr>
        <w:t xml:space="preserve"> </w:t>
      </w:r>
      <w:r w:rsidRPr="00C92EC0">
        <w:rPr>
          <w:rStyle w:val="DfinitionChamps"/>
          <w:lang w:val="en-US"/>
        </w:rPr>
        <w:t>_waitingSubClassDecl</w:t>
      </w:r>
      <w:r w:rsidRPr="00AC5E99">
        <w:rPr>
          <w:lang w:val="en-US"/>
        </w:rPr>
        <w:t>;</w:t>
      </w:r>
    </w:p>
    <w:p w:rsidR="00402C72" w:rsidRDefault="00C92EC0" w:rsidP="00BA62F7">
      <w:pPr>
        <w:pStyle w:val="NormalDef"/>
        <w:rPr>
          <w:lang w:val="en-US"/>
        </w:rPr>
      </w:pPr>
      <w:r>
        <w:rPr>
          <w:lang w:val="en-US"/>
        </w:rPr>
        <w:t>This field is the Cabs part that wait</w:t>
      </w:r>
      <w:r w:rsidR="00C86509">
        <w:rPr>
          <w:lang w:val="en-US"/>
        </w:rPr>
        <w:t xml:space="preserve">s for the visit of its top </w:t>
      </w:r>
      <w:r w:rsidR="00C86509" w:rsidRPr="00C86509">
        <w:rPr>
          <w:rStyle w:val="LienClasseC"/>
          <w:lang w:val="en-US"/>
        </w:rPr>
        <w:t>MissingClassGeneration</w:t>
      </w:r>
      <w:r w:rsidR="00C86509">
        <w:rPr>
          <w:lang w:val="en-US"/>
        </w:rPr>
        <w:t xml:space="preserve"> and for the visit of the declarations in </w:t>
      </w:r>
      <w:r w:rsidR="00C86509" w:rsidRPr="00C86509">
        <w:rPr>
          <w:rStyle w:val="LienChamps"/>
          <w:lang w:val="en-US"/>
        </w:rPr>
        <w:t>_additionalWaitDeclarations</w:t>
      </w:r>
      <w:r w:rsidR="00C86509">
        <w:rPr>
          <w:lang w:val="en-US"/>
        </w:rPr>
        <w:t xml:space="preserve"> to be generated. </w:t>
      </w:r>
      <w:r w:rsidR="00C86509" w:rsidRPr="00C86509">
        <w:rPr>
          <w:rStyle w:val="LienChamps"/>
          <w:lang w:val="en-US"/>
        </w:rPr>
        <w:t>_waitingSubClassDecl</w:t>
      </w:r>
      <w:r w:rsidR="00C86509">
        <w:rPr>
          <w:lang w:val="en-US"/>
        </w:rPr>
        <w:t xml:space="preserve"> is a subpart of its top tree </w:t>
      </w:r>
      <w:r w:rsidR="00C86509" w:rsidRPr="00C86509">
        <w:rPr>
          <w:rStyle w:val="LienClasseC"/>
          <w:lang w:val="en-US"/>
        </w:rPr>
        <w:t>MissingClassGeneration</w:t>
      </w:r>
      <w:r w:rsidR="00C86509" w:rsidRPr="00C86509">
        <w:rPr>
          <w:rStyle w:val="TexteC"/>
          <w:lang w:val="en-US"/>
        </w:rPr>
        <w:t>::</w:t>
      </w:r>
      <w:r w:rsidR="00C86509" w:rsidRPr="00C86509">
        <w:rPr>
          <w:rStyle w:val="LienChamps"/>
          <w:lang w:val="en-US"/>
        </w:rPr>
        <w:t>_waitingClassDeclaration</w:t>
      </w:r>
      <w:r w:rsidR="00BA62F7">
        <w:rPr>
          <w:lang w:val="en-US"/>
        </w:rPr>
        <w:t>.</w:t>
      </w:r>
      <w:r w:rsidR="00402C72">
        <w:rPr>
          <w:lang w:val="en-US"/>
        </w:rPr>
        <w:t xml:space="preserve"> </w:t>
      </w:r>
      <w:r w:rsidR="00402C72" w:rsidRPr="00C86509">
        <w:rPr>
          <w:rStyle w:val="LienChamps"/>
          <w:lang w:val="en-US"/>
        </w:rPr>
        <w:t>_waitingSubClassDecl</w:t>
      </w:r>
      <w:r w:rsidR="00402C72">
        <w:rPr>
          <w:lang w:val="en-US"/>
        </w:rPr>
        <w:t xml:space="preserve"> is </w:t>
      </w:r>
      <w:r w:rsidR="00402C72" w:rsidRPr="00402C72">
        <w:rPr>
          <w:rStyle w:val="TexteC"/>
          <w:b/>
          <w:lang w:val="en-US"/>
        </w:rPr>
        <w:t>nullptr</w:t>
      </w:r>
      <w:r w:rsidR="00402C72">
        <w:rPr>
          <w:lang w:val="en-US"/>
        </w:rPr>
        <w:t xml:space="preserve"> if the method </w:t>
      </w:r>
      <w:r w:rsidR="00402C72" w:rsidRPr="00402C72">
        <w:rPr>
          <w:rStyle w:val="LienMthode"/>
          <w:lang w:val="en-US"/>
        </w:rPr>
        <w:t>removeWait</w:t>
      </w:r>
      <w:r w:rsidR="00402C72">
        <w:rPr>
          <w:lang w:val="en-US"/>
        </w:rPr>
        <w:t xml:space="preserve"> has emptied </w:t>
      </w:r>
      <w:r w:rsidR="00402C72" w:rsidRPr="008E0F8C">
        <w:rPr>
          <w:rStyle w:val="LienChamps"/>
          <w:lang w:val="en-US"/>
        </w:rPr>
        <w:t>_additionalWaitDeclarations</w:t>
      </w:r>
      <w:r w:rsidR="00402C72">
        <w:rPr>
          <w:lang w:val="en-US"/>
        </w:rPr>
        <w:t>.</w:t>
      </w:r>
    </w:p>
    <w:p w:rsidR="00BA62F7" w:rsidRDefault="00C86509" w:rsidP="00BA62F7">
      <w:pPr>
        <w:pStyle w:val="NormalDef"/>
        <w:rPr>
          <w:lang w:val="en-US"/>
        </w:rPr>
      </w:pPr>
      <w:r>
        <w:rPr>
          <w:lang w:val="en-US"/>
        </w:rPr>
        <w:t xml:space="preserve">If </w:t>
      </w:r>
      <w:r w:rsidR="00BA62F7" w:rsidRPr="00BA62F7">
        <w:rPr>
          <w:rStyle w:val="LienChamps"/>
          <w:lang w:val="en-US"/>
        </w:rPr>
        <w:t>_additionalWaitDeclarations</w:t>
      </w:r>
      <w:r>
        <w:rPr>
          <w:lang w:val="en-US"/>
        </w:rPr>
        <w:t xml:space="preserve"> is empty when the generation of </w:t>
      </w:r>
      <w:r w:rsidRPr="00C86509">
        <w:rPr>
          <w:rStyle w:val="LienClasseC"/>
          <w:lang w:val="en-US"/>
        </w:rPr>
        <w:t>MissingClassGeneration</w:t>
      </w:r>
      <w:r w:rsidRPr="00C86509">
        <w:rPr>
          <w:rStyle w:val="TexteC"/>
          <w:lang w:val="en-US"/>
        </w:rPr>
        <w:t>::</w:t>
      </w:r>
      <w:r w:rsidRPr="00C86509">
        <w:rPr>
          <w:rStyle w:val="LienChamps"/>
          <w:lang w:val="en-US"/>
        </w:rPr>
        <w:t>_waitingClassDeclaration</w:t>
      </w:r>
      <w:r>
        <w:rPr>
          <w:lang w:val="en-US"/>
        </w:rPr>
        <w:t xml:space="preserve"> occurs, then we simply forget this field. If it is not the case, </w:t>
      </w:r>
      <w:r w:rsidR="00BA62F7">
        <w:rPr>
          <w:lang w:val="en-US"/>
        </w:rPr>
        <w:t xml:space="preserve">we disconnect </w:t>
      </w:r>
      <w:r w:rsidR="00BA62F7" w:rsidRPr="00C86509">
        <w:rPr>
          <w:rStyle w:val="LienChamps"/>
          <w:lang w:val="en-US"/>
        </w:rPr>
        <w:t>_waitingSubClassDecl</w:t>
      </w:r>
      <w:r w:rsidR="00BA62F7">
        <w:rPr>
          <w:lang w:val="en-US"/>
        </w:rPr>
        <w:t xml:space="preserve"> from the top </w:t>
      </w:r>
      <w:r w:rsidR="00BA62F7" w:rsidRPr="00C86509">
        <w:rPr>
          <w:rStyle w:val="LienClasseC"/>
          <w:lang w:val="en-US"/>
        </w:rPr>
        <w:t>MissingClassGeneration</w:t>
      </w:r>
      <w:r w:rsidR="00BA62F7" w:rsidRPr="00C86509">
        <w:rPr>
          <w:rStyle w:val="TexteC"/>
          <w:lang w:val="en-US"/>
        </w:rPr>
        <w:t>::</w:t>
      </w:r>
      <w:r w:rsidR="00BA62F7" w:rsidRPr="00C86509">
        <w:rPr>
          <w:rStyle w:val="LienChamps"/>
          <w:lang w:val="en-US"/>
        </w:rPr>
        <w:t>_waitingClassDeclaration</w:t>
      </w:r>
      <w:r w:rsidR="00BA62F7">
        <w:rPr>
          <w:lang w:val="en-US"/>
        </w:rPr>
        <w:t xml:space="preserve"> and we generate a new </w:t>
      </w:r>
      <w:r w:rsidR="00BA62F7" w:rsidRPr="00C86509">
        <w:rPr>
          <w:rStyle w:val="LienClasseC"/>
          <w:lang w:val="en-US"/>
        </w:rPr>
        <w:t>MissingClassGeneration</w:t>
      </w:r>
      <w:r w:rsidR="00BA62F7" w:rsidRPr="00BA62F7">
        <w:rPr>
          <w:lang w:val="en-US"/>
        </w:rPr>
        <w:t xml:space="preserve"> </w:t>
      </w:r>
      <w:r w:rsidR="00BA62F7">
        <w:rPr>
          <w:lang w:val="en-US"/>
        </w:rPr>
        <w:t xml:space="preserve">with </w:t>
      </w:r>
      <w:r w:rsidR="00BA62F7" w:rsidRPr="00C86509">
        <w:rPr>
          <w:rStyle w:val="LienChamps"/>
          <w:lang w:val="en-US"/>
        </w:rPr>
        <w:t>_waitingSubClassDecl</w:t>
      </w:r>
      <w:r w:rsidR="00BA62F7" w:rsidRPr="00BA62F7">
        <w:rPr>
          <w:lang w:val="en-US"/>
        </w:rPr>
        <w:t xml:space="preserve"> </w:t>
      </w:r>
      <w:r w:rsidR="00BA62F7">
        <w:rPr>
          <w:lang w:val="en-US"/>
        </w:rPr>
        <w:t>as its waiting field.</w:t>
      </w:r>
    </w:p>
    <w:p w:rsidR="00AC5E99" w:rsidRDefault="00AC5E99" w:rsidP="00AC5E99">
      <w:pPr>
        <w:pStyle w:val="EntteChamps"/>
        <w:rPr>
          <w:lang w:val="en-US"/>
        </w:rPr>
      </w:pPr>
      <w:r w:rsidRPr="00AC5E99">
        <w:rPr>
          <w:rStyle w:val="LienUnit"/>
          <w:lang w:val="en-US"/>
        </w:rPr>
        <w:t>std</w:t>
      </w:r>
      <w:r w:rsidRPr="00F64ABB">
        <w:rPr>
          <w:lang w:val="en-US"/>
        </w:rPr>
        <w:t>::</w:t>
      </w:r>
      <w:r w:rsidRPr="00AC5E99">
        <w:rPr>
          <w:rStyle w:val="LienClasseC"/>
          <w:lang w:val="en-US"/>
        </w:rPr>
        <w:t>vector</w:t>
      </w:r>
      <w:r w:rsidRPr="00F64ABB">
        <w:rPr>
          <w:lang w:val="en-US"/>
        </w:rPr>
        <w:t>&lt;</w:t>
      </w:r>
      <w:r w:rsidRPr="00F64ABB">
        <w:rPr>
          <w:b/>
          <w:bCs/>
          <w:lang w:val="en-US"/>
        </w:rPr>
        <w:t>const</w:t>
      </w:r>
      <w:r w:rsidRPr="00F64ABB">
        <w:rPr>
          <w:lang w:val="en-US"/>
        </w:rPr>
        <w:t xml:space="preserve"> </w:t>
      </w:r>
      <w:r w:rsidRPr="00AC5E99">
        <w:rPr>
          <w:rStyle w:val="LienUnit"/>
          <w:lang w:val="en-US"/>
        </w:rPr>
        <w:t>clang</w:t>
      </w:r>
      <w:r w:rsidRPr="00F64ABB">
        <w:rPr>
          <w:lang w:val="en-US"/>
        </w:rPr>
        <w:t>::</w:t>
      </w:r>
      <w:r w:rsidRPr="00AC5E99">
        <w:rPr>
          <w:rStyle w:val="LienClasseC"/>
          <w:lang w:val="en-US"/>
        </w:rPr>
        <w:t>Decl</w:t>
      </w:r>
      <w:r w:rsidRPr="00F64ABB">
        <w:rPr>
          <w:lang w:val="en-US"/>
        </w:rPr>
        <w:t xml:space="preserve">*&gt; </w:t>
      </w:r>
      <w:r w:rsidRPr="00C86509">
        <w:rPr>
          <w:rStyle w:val="DfinitionChamps"/>
          <w:lang w:val="en-US"/>
        </w:rPr>
        <w:t>_additionalWaitDeclarations</w:t>
      </w:r>
      <w:r w:rsidRPr="00F64ABB">
        <w:rPr>
          <w:lang w:val="en-US"/>
        </w:rPr>
        <w:t>;</w:t>
      </w:r>
    </w:p>
    <w:p w:rsidR="00C92EC0" w:rsidRPr="00AC5E99" w:rsidRDefault="00C92EC0" w:rsidP="00C92EC0">
      <w:pPr>
        <w:pStyle w:val="NormalDef"/>
        <w:rPr>
          <w:lang w:val="en-US"/>
        </w:rPr>
      </w:pPr>
      <w:r>
        <w:rPr>
          <w:lang w:val="en-US"/>
        </w:rPr>
        <w:t xml:space="preserve">Sometimes the sub-class is </w:t>
      </w:r>
      <w:proofErr w:type="spellStart"/>
      <w:r>
        <w:rPr>
          <w:lang w:val="en-US"/>
        </w:rPr>
        <w:t>templated</w:t>
      </w:r>
      <w:proofErr w:type="spellEnd"/>
      <w:r w:rsidR="00BA62F7">
        <w:rPr>
          <w:lang w:val="en-US"/>
        </w:rPr>
        <w:t xml:space="preserve"> or it depends on sub-arguments of the template instance that are not required for the top class generation</w:t>
      </w:r>
      <w:r>
        <w:rPr>
          <w:lang w:val="en-US"/>
        </w:rPr>
        <w:t xml:space="preserve">. </w:t>
      </w:r>
      <w:r w:rsidR="003415E6">
        <w:rPr>
          <w:lang w:val="en-US"/>
        </w:rPr>
        <w:t xml:space="preserve"> In that case </w:t>
      </w:r>
      <w:r w:rsidR="003415E6" w:rsidRPr="003415E6">
        <w:rPr>
          <w:rStyle w:val="LienChamps"/>
          <w:lang w:val="en-US"/>
        </w:rPr>
        <w:t>_additionalWaitDeclarations</w:t>
      </w:r>
      <w:r w:rsidR="003415E6">
        <w:rPr>
          <w:lang w:val="en-US"/>
        </w:rPr>
        <w:t xml:space="preserve"> records these additional dependencies.</w:t>
      </w:r>
    </w:p>
    <w:p w:rsidR="00BA62F7" w:rsidRPr="00BA62F7" w:rsidRDefault="00BA62F7" w:rsidP="00BA62F7">
      <w:pPr>
        <w:pStyle w:val="NormalDef"/>
        <w:rPr>
          <w:lang w:val="en-US"/>
        </w:rPr>
      </w:pPr>
      <w:r>
        <w:rPr>
          <w:lang w:val="en-US"/>
        </w:rPr>
        <w:lastRenderedPageBreak/>
        <w:t xml:space="preserve">This field is the Cabs part that waits for the visit of its top </w:t>
      </w:r>
      <w:r w:rsidRPr="00C86509">
        <w:rPr>
          <w:rStyle w:val="LienClasseC"/>
          <w:lang w:val="en-US"/>
        </w:rPr>
        <w:t>MissingClassGeneration</w:t>
      </w:r>
      <w:r>
        <w:rPr>
          <w:lang w:val="en-US"/>
        </w:rPr>
        <w:t xml:space="preserve"> and for the visit of the declarations in </w:t>
      </w:r>
      <w:r w:rsidRPr="003415E6">
        <w:rPr>
          <w:rStyle w:val="LienChamps"/>
          <w:lang w:val="en-US"/>
        </w:rPr>
        <w:t>_additionalWaitDeclarations</w:t>
      </w:r>
      <w:r w:rsidRPr="00BA62F7">
        <w:rPr>
          <w:lang w:val="en-US"/>
        </w:rPr>
        <w:t xml:space="preserve"> </w:t>
      </w:r>
      <w:r>
        <w:rPr>
          <w:lang w:val="en-US"/>
        </w:rPr>
        <w:t xml:space="preserve">should not be empty at the </w:t>
      </w:r>
      <w:r w:rsidR="00D74918" w:rsidRPr="00F64ABB">
        <w:rPr>
          <w:rStyle w:val="LienClasseC"/>
          <w:lang w:val="en-US"/>
        </w:rPr>
        <w:t>MissingSubClassGeneration</w:t>
      </w:r>
      <w:r w:rsidR="00D74918">
        <w:rPr>
          <w:lang w:val="en-US"/>
        </w:rPr>
        <w:t xml:space="preserve"> </w:t>
      </w:r>
      <w:r>
        <w:rPr>
          <w:lang w:val="en-US"/>
        </w:rPr>
        <w:t xml:space="preserve">construction but it can become empty after many calls to the function </w:t>
      </w:r>
      <w:r w:rsidRPr="00BA62F7">
        <w:rPr>
          <w:rStyle w:val="LienMthode"/>
          <w:lang w:val="en-US"/>
        </w:rPr>
        <w:t>removeWait</w:t>
      </w:r>
      <w:r>
        <w:rPr>
          <w:lang w:val="en-US"/>
        </w:rPr>
        <w:t>.</w:t>
      </w:r>
    </w:p>
    <w:p w:rsidR="00AC5E99" w:rsidRDefault="00AC5E99" w:rsidP="00AC5E99">
      <w:pPr>
        <w:pStyle w:val="EntteChamps"/>
        <w:rPr>
          <w:lang w:val="en-US"/>
        </w:rPr>
      </w:pPr>
      <w:r w:rsidRPr="00AC5E99">
        <w:rPr>
          <w:rStyle w:val="LienUnit"/>
          <w:lang w:val="en-US"/>
        </w:rPr>
        <w:t>std</w:t>
      </w:r>
      <w:r w:rsidRPr="00AC5E99">
        <w:rPr>
          <w:lang w:val="en-US"/>
        </w:rPr>
        <w:t>::</w:t>
      </w:r>
      <w:r w:rsidRPr="00AC5E99">
        <w:rPr>
          <w:rStyle w:val="LienClasseC"/>
          <w:lang w:val="en-US"/>
        </w:rPr>
        <w:t>vector</w:t>
      </w:r>
      <w:r w:rsidRPr="00AC5E99">
        <w:rPr>
          <w:lang w:val="en-US"/>
        </w:rPr>
        <w:t>&lt;</w:t>
      </w:r>
      <w:r w:rsidRPr="00AC5E99">
        <w:rPr>
          <w:rStyle w:val="LienClasseC"/>
          <w:lang w:val="en-US"/>
        </w:rPr>
        <w:t>MissingSubClassGeneration</w:t>
      </w:r>
      <w:r w:rsidRPr="00AC5E99">
        <w:rPr>
          <w:lang w:val="en-US"/>
        </w:rPr>
        <w:t xml:space="preserve">&gt; </w:t>
      </w:r>
      <w:r w:rsidRPr="003415E6">
        <w:rPr>
          <w:rStyle w:val="DfinitionChamps"/>
          <w:lang w:val="en-US"/>
        </w:rPr>
        <w:t>_subGenerations</w:t>
      </w:r>
      <w:r w:rsidRPr="00AC5E99">
        <w:rPr>
          <w:lang w:val="en-US"/>
        </w:rPr>
        <w:t>;</w:t>
      </w:r>
    </w:p>
    <w:p w:rsidR="00AC5E99" w:rsidRPr="00AC5E99" w:rsidRDefault="00D74918" w:rsidP="00AC5E99">
      <w:pPr>
        <w:pStyle w:val="NormalDef"/>
        <w:rPr>
          <w:lang w:val="en-US"/>
        </w:rPr>
      </w:pPr>
      <w:r>
        <w:rPr>
          <w:lang w:val="en-US"/>
        </w:rPr>
        <w:t>As nested classes exist</w:t>
      </w:r>
      <w:r w:rsidR="003415E6">
        <w:rPr>
          <w:lang w:val="en-US"/>
        </w:rPr>
        <w:t xml:space="preserve">, our </w:t>
      </w:r>
      <w:r>
        <w:rPr>
          <w:lang w:val="en-US"/>
        </w:rPr>
        <w:t>construction can be one and it can contain sub-elements that are waiting for different declarations that the one required for the generation of our class.</w:t>
      </w:r>
    </w:p>
    <w:p w:rsidR="00AC5E99" w:rsidRDefault="00AC5E99" w:rsidP="00AC5E99">
      <w:pPr>
        <w:pStyle w:val="EntteChamps"/>
        <w:rPr>
          <w:lang w:val="en-US"/>
        </w:rPr>
      </w:pPr>
      <w:r w:rsidRPr="00AC5E99">
        <w:rPr>
          <w:rStyle w:val="LienUnit"/>
          <w:lang w:val="en-US"/>
        </w:rPr>
        <w:t>std</w:t>
      </w:r>
      <w:r w:rsidRPr="00F64ABB">
        <w:rPr>
          <w:lang w:val="en-US"/>
        </w:rPr>
        <w:t>::</w:t>
      </w:r>
      <w:r w:rsidRPr="00AC5E99">
        <w:rPr>
          <w:rStyle w:val="LienClasseC"/>
          <w:lang w:val="en-US"/>
        </w:rPr>
        <w:t>set</w:t>
      </w:r>
      <w:r w:rsidRPr="00F64ABB">
        <w:rPr>
          <w:lang w:val="en-US"/>
        </w:rPr>
        <w:t>&lt;</w:t>
      </w:r>
      <w:r w:rsidRPr="00F64ABB">
        <w:rPr>
          <w:b/>
          <w:bCs/>
          <w:lang w:val="en-US"/>
        </w:rPr>
        <w:t>const</w:t>
      </w:r>
      <w:r w:rsidRPr="00F64ABB">
        <w:rPr>
          <w:lang w:val="en-US"/>
        </w:rPr>
        <w:t xml:space="preserve"> </w:t>
      </w:r>
      <w:r w:rsidRPr="00AC5E99">
        <w:rPr>
          <w:rStyle w:val="LienUnit"/>
          <w:lang w:val="en-US"/>
        </w:rPr>
        <w:t>clang</w:t>
      </w:r>
      <w:r w:rsidRPr="00F64ABB">
        <w:rPr>
          <w:lang w:val="en-US"/>
        </w:rPr>
        <w:t>::</w:t>
      </w:r>
      <w:r w:rsidRPr="00AC5E99">
        <w:rPr>
          <w:rStyle w:val="LienClasseC"/>
          <w:lang w:val="en-US"/>
        </w:rPr>
        <w:t>Decl</w:t>
      </w:r>
      <w:r w:rsidRPr="00F64ABB">
        <w:rPr>
          <w:lang w:val="en-US"/>
        </w:rPr>
        <w:t xml:space="preserve">*&gt; </w:t>
      </w:r>
      <w:r w:rsidRPr="008E0F8C">
        <w:rPr>
          <w:rStyle w:val="DfinitionChamps"/>
          <w:lang w:val="en-US"/>
        </w:rPr>
        <w:t>_subWaitDeclarations</w:t>
      </w:r>
      <w:r w:rsidRPr="00F64ABB">
        <w:rPr>
          <w:lang w:val="en-US"/>
        </w:rPr>
        <w:t>;</w:t>
      </w:r>
    </w:p>
    <w:p w:rsidR="00AC5E99" w:rsidRDefault="00D74918" w:rsidP="00AC5E99">
      <w:pPr>
        <w:pStyle w:val="NormalDef"/>
        <w:rPr>
          <w:lang w:val="en-US"/>
        </w:rPr>
      </w:pPr>
      <w:r>
        <w:rPr>
          <w:lang w:val="en-US"/>
        </w:rPr>
        <w:t xml:space="preserve">This field is a summary of all keys present in </w:t>
      </w:r>
      <w:r w:rsidRPr="00D74918">
        <w:rPr>
          <w:rStyle w:val="LienChamps"/>
          <w:lang w:val="en-US"/>
        </w:rPr>
        <w:t>_subGenerations</w:t>
      </w:r>
      <w:r>
        <w:rPr>
          <w:lang w:val="en-US"/>
        </w:rPr>
        <w:t xml:space="preserve">. Hence we quickly know how to look for a particular </w:t>
      </w:r>
      <w:r w:rsidRPr="00D74918">
        <w:rPr>
          <w:rStyle w:val="LienUnit"/>
          <w:lang w:val="en-US"/>
        </w:rPr>
        <w:t>clang</w:t>
      </w:r>
      <w:r w:rsidRPr="00D74918">
        <w:rPr>
          <w:rStyle w:val="TexteC"/>
          <w:lang w:val="en-US"/>
        </w:rPr>
        <w:t>::</w:t>
      </w:r>
      <w:r w:rsidRPr="00D74918">
        <w:rPr>
          <w:rStyle w:val="LienClasseC"/>
          <w:lang w:val="en-US"/>
        </w:rPr>
        <w:t>Decl</w:t>
      </w:r>
      <w:r>
        <w:rPr>
          <w:lang w:val="en-US"/>
        </w:rPr>
        <w:t xml:space="preserve">. If it is not present in our field we just have no need to look into </w:t>
      </w:r>
      <w:r w:rsidRPr="008E0F8C">
        <w:rPr>
          <w:rStyle w:val="LienChamps"/>
          <w:lang w:val="en-US"/>
        </w:rPr>
        <w:t>_subGenerations</w:t>
      </w:r>
      <w:r>
        <w:rPr>
          <w:lang w:val="en-US"/>
        </w:rPr>
        <w:t>.</w:t>
      </w:r>
    </w:p>
    <w:p w:rsidR="00D74918" w:rsidRDefault="00D74918" w:rsidP="00D74918">
      <w:pPr>
        <w:rPr>
          <w:lang w:val="en-US"/>
        </w:rPr>
      </w:pPr>
    </w:p>
    <w:p w:rsidR="00D74918" w:rsidRDefault="00D74918" w:rsidP="00D74918">
      <w:pPr>
        <w:rPr>
          <w:lang w:val="en-US"/>
        </w:rPr>
      </w:pPr>
      <w:r>
        <w:rPr>
          <w:lang w:val="en-US"/>
        </w:rPr>
        <w:t>We have some invariants:</w:t>
      </w:r>
    </w:p>
    <w:p w:rsidR="00D74918" w:rsidRDefault="00D74918" w:rsidP="00CC4764">
      <w:pPr>
        <w:pStyle w:val="Paragraphedeliste"/>
        <w:numPr>
          <w:ilvl w:val="0"/>
          <w:numId w:val="8"/>
        </w:numPr>
        <w:rPr>
          <w:lang w:val="en-US"/>
        </w:rPr>
      </w:pPr>
      <w:r w:rsidRPr="00D74918">
        <w:rPr>
          <w:rStyle w:val="LienChamps"/>
          <w:lang w:val="en-US"/>
        </w:rPr>
        <w:t>_subWaitDeclarations</w:t>
      </w:r>
      <w:r w:rsidRPr="00D74918">
        <w:rPr>
          <w:lang w:val="en-US"/>
        </w:rPr>
        <w:t xml:space="preserve"> </w:t>
      </w:r>
      <w:r>
        <w:rPr>
          <w:lang w:val="en-US"/>
        </w:rPr>
        <w:t xml:space="preserve">is the summary of all keys present in </w:t>
      </w:r>
      <w:r w:rsidRPr="00D74918">
        <w:rPr>
          <w:rStyle w:val="LienChamps"/>
          <w:lang w:val="en-US"/>
        </w:rPr>
        <w:t>_subGenerations</w:t>
      </w:r>
      <w:r>
        <w:rPr>
          <w:lang w:val="en-US"/>
        </w:rPr>
        <w:t>.</w:t>
      </w:r>
    </w:p>
    <w:p w:rsidR="00D74918" w:rsidRDefault="00D74918" w:rsidP="00CC4764">
      <w:pPr>
        <w:pStyle w:val="Paragraphedeliste"/>
        <w:numPr>
          <w:ilvl w:val="0"/>
          <w:numId w:val="8"/>
        </w:numPr>
        <w:rPr>
          <w:lang w:val="en-US"/>
        </w:rPr>
      </w:pPr>
      <w:r>
        <w:rPr>
          <w:lang w:val="en-US"/>
        </w:rPr>
        <w:t xml:space="preserve">The </w:t>
      </w:r>
      <w:proofErr w:type="gramStart"/>
      <w:r>
        <w:rPr>
          <w:lang w:val="en-US"/>
        </w:rPr>
        <w:t>fields</w:t>
      </w:r>
      <w:proofErr w:type="gramEnd"/>
      <w:r>
        <w:rPr>
          <w:lang w:val="en-US"/>
        </w:rPr>
        <w:t xml:space="preserve"> </w:t>
      </w:r>
      <w:r w:rsidRPr="00D74918">
        <w:rPr>
          <w:rStyle w:val="LienChamps"/>
          <w:lang w:val="en-US"/>
        </w:rPr>
        <w:t>_waitingSubClassDecl</w:t>
      </w:r>
      <w:r>
        <w:rPr>
          <w:lang w:val="en-US"/>
        </w:rPr>
        <w:t xml:space="preserve"> in </w:t>
      </w:r>
      <w:r w:rsidRPr="00D74918">
        <w:rPr>
          <w:rStyle w:val="LienChamps"/>
          <w:lang w:val="en-US"/>
        </w:rPr>
        <w:t>_subGenerations</w:t>
      </w:r>
      <w:r>
        <w:rPr>
          <w:lang w:val="en-US"/>
        </w:rPr>
        <w:t xml:space="preserve"> are accessible (sub-trees) from our </w:t>
      </w:r>
      <w:r w:rsidRPr="00D74918">
        <w:rPr>
          <w:rStyle w:val="LienChamps"/>
          <w:lang w:val="en-US"/>
        </w:rPr>
        <w:t>_waitingSubClassDecl</w:t>
      </w:r>
      <w:r w:rsidR="00402C72">
        <w:rPr>
          <w:lang w:val="en-US"/>
        </w:rPr>
        <w:t xml:space="preserve"> if it is defined.</w:t>
      </w:r>
    </w:p>
    <w:p w:rsidR="00402C72" w:rsidRDefault="00402C72" w:rsidP="00CC4764">
      <w:pPr>
        <w:pStyle w:val="Paragraphedeliste"/>
        <w:numPr>
          <w:ilvl w:val="0"/>
          <w:numId w:val="8"/>
        </w:numPr>
        <w:rPr>
          <w:lang w:val="en-US"/>
        </w:rPr>
      </w:pPr>
      <w:r w:rsidRPr="00C86509">
        <w:rPr>
          <w:rStyle w:val="LienChamps"/>
          <w:lang w:val="en-US"/>
        </w:rPr>
        <w:t>_waitingSubClassDecl</w:t>
      </w:r>
      <w:r>
        <w:rPr>
          <w:lang w:val="en-US"/>
        </w:rPr>
        <w:t xml:space="preserve"> = </w:t>
      </w:r>
      <w:r w:rsidRPr="00402C72">
        <w:rPr>
          <w:rStyle w:val="TexteC"/>
          <w:b/>
          <w:lang w:val="en-US"/>
        </w:rPr>
        <w:t>nullptr</w:t>
      </w:r>
      <w:r>
        <w:rPr>
          <w:lang w:val="en-US"/>
        </w:rPr>
        <w:t xml:space="preserve"> </w:t>
      </w:r>
      <w:r>
        <w:rPr>
          <w:lang w:val="en-US"/>
        </w:rPr>
        <w:sym w:font="Symbol" w:char="F0DB"/>
      </w:r>
      <w:r>
        <w:rPr>
          <w:lang w:val="en-US"/>
        </w:rPr>
        <w:t xml:space="preserve"> </w:t>
      </w:r>
      <w:r w:rsidRPr="00402C72">
        <w:rPr>
          <w:rStyle w:val="LienChamps"/>
          <w:lang w:val="en-US"/>
        </w:rPr>
        <w:t>_additionalWaitDeclarations</w:t>
      </w:r>
      <w:r>
        <w:rPr>
          <w:lang w:val="en-US"/>
        </w:rPr>
        <w:t xml:space="preserve"> </w:t>
      </w:r>
      <w:proofErr w:type="gramStart"/>
      <w:r>
        <w:rPr>
          <w:lang w:val="en-US"/>
        </w:rPr>
        <w:t xml:space="preserve">= </w:t>
      </w:r>
      <w:proofErr w:type="gramEnd"/>
      <w:r>
        <w:rPr>
          <w:lang w:val="en-US"/>
        </w:rPr>
        <w:sym w:font="Symbol" w:char="F0C6"/>
      </w:r>
      <w:r>
        <w:rPr>
          <w:lang w:val="en-US"/>
        </w:rPr>
        <w:t>.</w:t>
      </w:r>
    </w:p>
    <w:p w:rsidR="00907A0F" w:rsidRPr="00D74918" w:rsidRDefault="00907A0F" w:rsidP="00CC4764">
      <w:pPr>
        <w:pStyle w:val="Paragraphedeliste"/>
        <w:numPr>
          <w:ilvl w:val="0"/>
          <w:numId w:val="8"/>
        </w:numPr>
        <w:rPr>
          <w:lang w:val="en-US"/>
        </w:rPr>
      </w:pPr>
      <w:r>
        <w:rPr>
          <w:lang w:val="en-US"/>
        </w:rPr>
        <w:t xml:space="preserve">The intersection is empty between the declarations present in </w:t>
      </w:r>
      <w:r w:rsidRPr="00907A0F">
        <w:rPr>
          <w:rStyle w:val="LienChamps"/>
          <w:lang w:val="en-US"/>
        </w:rPr>
        <w:t>_additionalWaitDeclarations</w:t>
      </w:r>
      <w:r>
        <w:rPr>
          <w:lang w:val="en-US"/>
        </w:rPr>
        <w:t xml:space="preserve"> and in </w:t>
      </w:r>
      <w:r w:rsidRPr="00907A0F">
        <w:rPr>
          <w:rStyle w:val="LienChamps"/>
          <w:lang w:val="en-US"/>
        </w:rPr>
        <w:t>_subGenerations</w:t>
      </w:r>
      <w:r>
        <w:rPr>
          <w:lang w:val="en-US"/>
        </w:rPr>
        <w:t>.</w:t>
      </w:r>
    </w:p>
    <w:p w:rsidR="00F64ABB" w:rsidRPr="00F64ABB" w:rsidRDefault="00F64ABB" w:rsidP="00F64ABB">
      <w:pPr>
        <w:pStyle w:val="SectionDclarationClasse"/>
        <w:rPr>
          <w:rStyle w:val="LienClasseC"/>
          <w:lang w:val="en-US"/>
        </w:rPr>
      </w:pPr>
      <w:r>
        <w:rPr>
          <w:lang w:val="en-US"/>
        </w:rPr>
        <w:t xml:space="preserve">Declaration of the class </w:t>
      </w:r>
      <w:r w:rsidRPr="00F64ABB">
        <w:rPr>
          <w:rStyle w:val="LienClasseC"/>
          <w:lang w:val="en-US"/>
        </w:rPr>
        <w:t>MissingSubClassGeneration</w:t>
      </w:r>
    </w:p>
    <w:p w:rsidR="00F64ABB" w:rsidRPr="00F64ABB" w:rsidRDefault="00F64ABB" w:rsidP="00F64ABB">
      <w:pPr>
        <w:pStyle w:val="Dclarationdeclasse"/>
        <w:rPr>
          <w:lang w:val="en-US"/>
        </w:rPr>
      </w:pPr>
      <w:r w:rsidRPr="00F64ABB">
        <w:rPr>
          <w:b/>
          <w:bCs/>
          <w:lang w:val="en-US"/>
        </w:rPr>
        <w:t>class</w:t>
      </w:r>
      <w:r w:rsidRPr="00F64ABB">
        <w:rPr>
          <w:lang w:val="en-US"/>
        </w:rPr>
        <w:t xml:space="preserve"> </w:t>
      </w:r>
      <w:r w:rsidRPr="00AC5E99">
        <w:rPr>
          <w:rStyle w:val="DfinitionClasse"/>
          <w:lang w:val="en-US"/>
        </w:rPr>
        <w:t>MissingSubClassGeneration</w:t>
      </w:r>
      <w:r w:rsidRPr="00F64ABB">
        <w:rPr>
          <w:lang w:val="en-US"/>
        </w:rPr>
        <w:t xml:space="preserve"> {</w:t>
      </w:r>
    </w:p>
    <w:p w:rsidR="00F64ABB" w:rsidRPr="00AC5E99" w:rsidRDefault="00F64ABB" w:rsidP="00F64ABB">
      <w:pPr>
        <w:pStyle w:val="Dclarationdeclasse"/>
        <w:rPr>
          <w:lang w:val="en-US"/>
        </w:rPr>
      </w:pPr>
      <w:r w:rsidRPr="00AC5E99">
        <w:rPr>
          <w:b/>
          <w:bCs/>
          <w:lang w:val="en-US"/>
        </w:rPr>
        <w:t>private</w:t>
      </w:r>
      <w:r w:rsidRPr="00AC5E99">
        <w:rPr>
          <w:lang w:val="en-US"/>
        </w:rPr>
        <w:t>:</w:t>
      </w:r>
    </w:p>
    <w:p w:rsidR="00F64ABB" w:rsidRPr="00AC5E99" w:rsidRDefault="00F64ABB" w:rsidP="00F64ABB">
      <w:pPr>
        <w:pStyle w:val="Dclarationdeclasse"/>
        <w:rPr>
          <w:lang w:val="en-US"/>
        </w:rPr>
      </w:pPr>
      <w:r w:rsidRPr="00AC5E99">
        <w:rPr>
          <w:lang w:val="en-US"/>
        </w:rPr>
        <w:t xml:space="preserve">  </w:t>
      </w:r>
      <w:r w:rsidRPr="00AC5E99">
        <w:rPr>
          <w:b/>
          <w:bCs/>
          <w:lang w:val="en-US"/>
        </w:rPr>
        <w:t>const</w:t>
      </w:r>
      <w:r w:rsidRPr="00AC5E99">
        <w:rPr>
          <w:lang w:val="en-US"/>
        </w:rPr>
        <w:t xml:space="preserve"> </w:t>
      </w:r>
      <w:r w:rsidRPr="00AC5E99">
        <w:rPr>
          <w:rStyle w:val="LienUnit"/>
          <w:lang w:val="en-US"/>
        </w:rPr>
        <w:t>clang</w:t>
      </w:r>
      <w:r w:rsidRPr="00AC5E99">
        <w:rPr>
          <w:lang w:val="en-US"/>
        </w:rPr>
        <w:t>::</w:t>
      </w:r>
      <w:r w:rsidRPr="00AC5E99">
        <w:rPr>
          <w:rStyle w:val="LienClasseC"/>
          <w:lang w:val="en-US"/>
        </w:rPr>
        <w:t>Decl</w:t>
      </w:r>
      <w:r w:rsidRPr="00AC5E99">
        <w:rPr>
          <w:lang w:val="en-US"/>
        </w:rPr>
        <w:t xml:space="preserve">* </w:t>
      </w:r>
      <w:r w:rsidRPr="00AC5E99">
        <w:rPr>
          <w:rStyle w:val="LienChamps"/>
          <w:lang w:val="en-US"/>
        </w:rPr>
        <w:t>_key</w:t>
      </w:r>
      <w:r w:rsidRPr="00AC5E99">
        <w:rPr>
          <w:lang w:val="en-US"/>
        </w:rPr>
        <w:t>;</w:t>
      </w:r>
    </w:p>
    <w:p w:rsidR="00F64ABB" w:rsidRPr="00AC5E99" w:rsidRDefault="00F64ABB" w:rsidP="00F64ABB">
      <w:pPr>
        <w:pStyle w:val="Dclarationdeclasse"/>
        <w:rPr>
          <w:lang w:val="en-US"/>
        </w:rPr>
      </w:pPr>
      <w:r w:rsidRPr="00AC5E99">
        <w:rPr>
          <w:lang w:val="en-US"/>
        </w:rPr>
        <w:t xml:space="preserve">  </w:t>
      </w:r>
      <w:r w:rsidRPr="00AC5E99">
        <w:rPr>
          <w:rStyle w:val="LienType"/>
          <w:lang w:val="en-US"/>
        </w:rPr>
        <w:t>class_decl</w:t>
      </w:r>
      <w:r w:rsidRPr="00AC5E99">
        <w:rPr>
          <w:lang w:val="en-US"/>
        </w:rPr>
        <w:t xml:space="preserve"> </w:t>
      </w:r>
      <w:r w:rsidRPr="00AC5E99">
        <w:rPr>
          <w:rStyle w:val="LienChamps"/>
          <w:lang w:val="en-US"/>
        </w:rPr>
        <w:t>_waitingSubClassDecl</w:t>
      </w:r>
      <w:r w:rsidRPr="00AC5E99">
        <w:rPr>
          <w:lang w:val="en-US"/>
        </w:rPr>
        <w:t>;</w:t>
      </w:r>
    </w:p>
    <w:p w:rsidR="00F64ABB" w:rsidRPr="00F64ABB" w:rsidRDefault="00F64ABB" w:rsidP="00F64ABB">
      <w:pPr>
        <w:pStyle w:val="Dclarationdeclasse"/>
        <w:rPr>
          <w:lang w:val="en-US"/>
        </w:rPr>
      </w:pPr>
      <w:r w:rsidRPr="00F64ABB">
        <w:rPr>
          <w:lang w:val="en-US"/>
        </w:rPr>
        <w:t xml:space="preserve">  </w:t>
      </w:r>
      <w:r w:rsidRPr="00AC5E99">
        <w:rPr>
          <w:rStyle w:val="LienUnit"/>
          <w:lang w:val="en-US"/>
        </w:rPr>
        <w:t>std</w:t>
      </w:r>
      <w:r w:rsidRPr="00F64ABB">
        <w:rPr>
          <w:lang w:val="en-US"/>
        </w:rPr>
        <w:t>::</w:t>
      </w:r>
      <w:r w:rsidRPr="00AC5E99">
        <w:rPr>
          <w:rStyle w:val="LienClasseC"/>
          <w:lang w:val="en-US"/>
        </w:rPr>
        <w:t>vector</w:t>
      </w:r>
      <w:r w:rsidRPr="00F64ABB">
        <w:rPr>
          <w:lang w:val="en-US"/>
        </w:rPr>
        <w:t>&lt;</w:t>
      </w:r>
      <w:r w:rsidRPr="00F64ABB">
        <w:rPr>
          <w:b/>
          <w:bCs/>
          <w:lang w:val="en-US"/>
        </w:rPr>
        <w:t>const</w:t>
      </w:r>
      <w:r w:rsidRPr="00F64ABB">
        <w:rPr>
          <w:lang w:val="en-US"/>
        </w:rPr>
        <w:t xml:space="preserve"> </w:t>
      </w:r>
      <w:r w:rsidRPr="00AC5E99">
        <w:rPr>
          <w:rStyle w:val="LienUnit"/>
          <w:lang w:val="en-US"/>
        </w:rPr>
        <w:t>clang</w:t>
      </w:r>
      <w:r w:rsidRPr="00F64ABB">
        <w:rPr>
          <w:lang w:val="en-US"/>
        </w:rPr>
        <w:t>::</w:t>
      </w:r>
      <w:r w:rsidRPr="00AC5E99">
        <w:rPr>
          <w:rStyle w:val="LienClasseC"/>
          <w:lang w:val="en-US"/>
        </w:rPr>
        <w:t>Decl</w:t>
      </w:r>
      <w:r w:rsidRPr="00F64ABB">
        <w:rPr>
          <w:lang w:val="en-US"/>
        </w:rPr>
        <w:t xml:space="preserve">*&gt; </w:t>
      </w:r>
      <w:r w:rsidRPr="00AC5E99">
        <w:rPr>
          <w:rStyle w:val="LienChamps"/>
          <w:lang w:val="en-US"/>
        </w:rPr>
        <w:t>_additionalWaitDeclarations</w:t>
      </w:r>
      <w:r w:rsidRPr="00F64ABB">
        <w:rPr>
          <w:lang w:val="en-US"/>
        </w:rPr>
        <w:t>;</w:t>
      </w:r>
    </w:p>
    <w:p w:rsidR="00F64ABB" w:rsidRPr="00AC5E99" w:rsidRDefault="00F64ABB" w:rsidP="00F64ABB">
      <w:pPr>
        <w:pStyle w:val="Dclarationdeclasse"/>
        <w:rPr>
          <w:lang w:val="en-US"/>
        </w:rPr>
      </w:pPr>
      <w:r w:rsidRPr="00F64ABB">
        <w:rPr>
          <w:lang w:val="en-US"/>
        </w:rPr>
        <w:t xml:space="preserve">  </w:t>
      </w:r>
      <w:r w:rsidRPr="00AC5E99">
        <w:rPr>
          <w:rStyle w:val="LienUnit"/>
          <w:lang w:val="en-US"/>
        </w:rPr>
        <w:t>std</w:t>
      </w:r>
      <w:r w:rsidRPr="00AC5E99">
        <w:rPr>
          <w:lang w:val="en-US"/>
        </w:rPr>
        <w:t>::</w:t>
      </w:r>
      <w:r w:rsidRPr="00AC5E99">
        <w:rPr>
          <w:rStyle w:val="LienClasseC"/>
          <w:lang w:val="en-US"/>
        </w:rPr>
        <w:t>vector</w:t>
      </w:r>
      <w:r w:rsidRPr="00AC5E99">
        <w:rPr>
          <w:lang w:val="en-US"/>
        </w:rPr>
        <w:t>&lt;</w:t>
      </w:r>
      <w:r w:rsidRPr="00AC5E99">
        <w:rPr>
          <w:rStyle w:val="LienClasseC"/>
          <w:lang w:val="en-US"/>
        </w:rPr>
        <w:t>MissingSubClassGeneration</w:t>
      </w:r>
      <w:r w:rsidRPr="00AC5E99">
        <w:rPr>
          <w:lang w:val="en-US"/>
        </w:rPr>
        <w:t xml:space="preserve">&gt; </w:t>
      </w:r>
      <w:r w:rsidRPr="00AC5E99">
        <w:rPr>
          <w:rStyle w:val="LienChamps"/>
          <w:lang w:val="en-US"/>
        </w:rPr>
        <w:t>_subGenerations</w:t>
      </w:r>
      <w:r w:rsidRPr="00AC5E99">
        <w:rPr>
          <w:lang w:val="en-US"/>
        </w:rPr>
        <w:t>;</w:t>
      </w:r>
    </w:p>
    <w:p w:rsidR="00F64ABB" w:rsidRPr="00F64ABB" w:rsidRDefault="00F64ABB" w:rsidP="00F64ABB">
      <w:pPr>
        <w:pStyle w:val="Dclarationdeclasse"/>
        <w:rPr>
          <w:lang w:val="en-US"/>
        </w:rPr>
      </w:pPr>
      <w:r w:rsidRPr="00F64ABB">
        <w:rPr>
          <w:lang w:val="en-US"/>
        </w:rPr>
        <w:t xml:space="preserve">  </w:t>
      </w:r>
      <w:r w:rsidRPr="00AC5E99">
        <w:rPr>
          <w:rStyle w:val="LienUnit"/>
          <w:lang w:val="en-US"/>
        </w:rPr>
        <w:t>std</w:t>
      </w:r>
      <w:r w:rsidRPr="00F64ABB">
        <w:rPr>
          <w:lang w:val="en-US"/>
        </w:rPr>
        <w:t>::</w:t>
      </w:r>
      <w:r w:rsidRPr="00AC5E99">
        <w:rPr>
          <w:rStyle w:val="LienClasseC"/>
          <w:lang w:val="en-US"/>
        </w:rPr>
        <w:t>set</w:t>
      </w:r>
      <w:r w:rsidRPr="00F64ABB">
        <w:rPr>
          <w:lang w:val="en-US"/>
        </w:rPr>
        <w:t>&lt;</w:t>
      </w:r>
      <w:r w:rsidRPr="00F64ABB">
        <w:rPr>
          <w:b/>
          <w:bCs/>
          <w:lang w:val="en-US"/>
        </w:rPr>
        <w:t>const</w:t>
      </w:r>
      <w:r w:rsidRPr="00F64ABB">
        <w:rPr>
          <w:lang w:val="en-US"/>
        </w:rPr>
        <w:t xml:space="preserve"> </w:t>
      </w:r>
      <w:r w:rsidRPr="00AC5E99">
        <w:rPr>
          <w:rStyle w:val="LienUnit"/>
          <w:lang w:val="en-US"/>
        </w:rPr>
        <w:t>clang</w:t>
      </w:r>
      <w:r w:rsidRPr="00F64ABB">
        <w:rPr>
          <w:lang w:val="en-US"/>
        </w:rPr>
        <w:t>::</w:t>
      </w:r>
      <w:r w:rsidRPr="00AC5E99">
        <w:rPr>
          <w:rStyle w:val="LienClasseC"/>
          <w:lang w:val="en-US"/>
        </w:rPr>
        <w:t>Decl</w:t>
      </w:r>
      <w:r w:rsidRPr="00F64ABB">
        <w:rPr>
          <w:lang w:val="en-US"/>
        </w:rPr>
        <w:t xml:space="preserve">*&gt; </w:t>
      </w:r>
      <w:r w:rsidRPr="00AC5E99">
        <w:rPr>
          <w:rStyle w:val="LienChamps"/>
          <w:lang w:val="en-US"/>
        </w:rPr>
        <w:t>_subWaitDeclarations</w:t>
      </w:r>
      <w:r w:rsidRPr="00F64ABB">
        <w:rPr>
          <w:lang w:val="en-US"/>
        </w:rPr>
        <w:t>;</w:t>
      </w:r>
    </w:p>
    <w:p w:rsidR="00F64ABB" w:rsidRPr="00F64ABB" w:rsidRDefault="00F64ABB" w:rsidP="00F64ABB">
      <w:pPr>
        <w:pStyle w:val="Dclarationdeclasse"/>
        <w:rPr>
          <w:lang w:val="en-US"/>
        </w:rPr>
      </w:pPr>
      <w:r w:rsidRPr="00F64ABB">
        <w:rPr>
          <w:lang w:val="en-US"/>
        </w:rPr>
        <w:t xml:space="preserve">  </w:t>
      </w:r>
      <w:r w:rsidRPr="00F64ABB">
        <w:rPr>
          <w:b/>
          <w:bCs/>
          <w:lang w:val="en-US"/>
        </w:rPr>
        <w:t>friend</w:t>
      </w:r>
      <w:r w:rsidRPr="00F64ABB">
        <w:rPr>
          <w:lang w:val="en-US"/>
        </w:rPr>
        <w:t xml:space="preserve"> </w:t>
      </w:r>
      <w:r w:rsidRPr="00F64ABB">
        <w:rPr>
          <w:b/>
          <w:bCs/>
          <w:lang w:val="en-US"/>
        </w:rPr>
        <w:t>class</w:t>
      </w:r>
      <w:r w:rsidRPr="00F64ABB">
        <w:rPr>
          <w:lang w:val="en-US"/>
        </w:rPr>
        <w:t xml:space="preserve"> </w:t>
      </w:r>
      <w:r w:rsidRPr="00AC5E99">
        <w:rPr>
          <w:rStyle w:val="LienClasseC"/>
          <w:lang w:val="en-US"/>
        </w:rPr>
        <w:t>VisitTable</w:t>
      </w:r>
      <w:r w:rsidRPr="00F64ABB">
        <w:rPr>
          <w:lang w:val="en-US"/>
        </w:rPr>
        <w:t>;</w:t>
      </w:r>
    </w:p>
    <w:p w:rsidR="00F64ABB" w:rsidRPr="00F64ABB" w:rsidRDefault="00F64ABB" w:rsidP="00F64ABB">
      <w:pPr>
        <w:pStyle w:val="Dclarationdeclasse"/>
        <w:rPr>
          <w:lang w:val="en-US"/>
        </w:rPr>
      </w:pPr>
    </w:p>
    <w:p w:rsidR="00F64ABB" w:rsidRPr="00F64ABB" w:rsidRDefault="00F64ABB" w:rsidP="00F64ABB">
      <w:pPr>
        <w:pStyle w:val="Dclarationdeclasse"/>
        <w:rPr>
          <w:lang w:val="en-US"/>
        </w:rPr>
      </w:pPr>
      <w:r w:rsidRPr="00F64ABB">
        <w:rPr>
          <w:b/>
          <w:bCs/>
          <w:lang w:val="en-US"/>
        </w:rPr>
        <w:t>public</w:t>
      </w:r>
      <w:r w:rsidRPr="00F64ABB">
        <w:rPr>
          <w:lang w:val="en-US"/>
        </w:rPr>
        <w:t>:</w:t>
      </w:r>
    </w:p>
    <w:p w:rsidR="00F64ABB" w:rsidRPr="00F64ABB" w:rsidRDefault="00F64ABB" w:rsidP="00F64ABB">
      <w:pPr>
        <w:pStyle w:val="Dclarationdeclasse"/>
        <w:rPr>
          <w:lang w:val="en-US"/>
        </w:rPr>
      </w:pPr>
      <w:r w:rsidRPr="00F64ABB">
        <w:rPr>
          <w:lang w:val="en-US"/>
        </w:rPr>
        <w:t xml:space="preserve">  </w:t>
      </w:r>
      <w:r w:rsidRPr="00F64ABB">
        <w:rPr>
          <w:rStyle w:val="LienMthode"/>
          <w:lang w:val="en-US"/>
        </w:rPr>
        <w:t>MissingSubClassGeneration</w:t>
      </w:r>
      <w:r w:rsidRPr="00F64ABB">
        <w:rPr>
          <w:lang w:val="en-US"/>
        </w:rPr>
        <w:t>(</w:t>
      </w:r>
      <w:r w:rsidRPr="00F64ABB">
        <w:rPr>
          <w:b/>
          <w:bCs/>
          <w:lang w:val="en-US"/>
        </w:rPr>
        <w:t>const</w:t>
      </w:r>
      <w:r w:rsidRPr="00F64ABB">
        <w:rPr>
          <w:lang w:val="en-US"/>
        </w:rPr>
        <w:t xml:space="preserve"> </w:t>
      </w:r>
      <w:r w:rsidRPr="00F64ABB">
        <w:rPr>
          <w:rStyle w:val="LienUnit"/>
          <w:lang w:val="en-US"/>
        </w:rPr>
        <w:t>clang</w:t>
      </w:r>
      <w:r w:rsidRPr="00F64ABB">
        <w:rPr>
          <w:lang w:val="en-US"/>
        </w:rPr>
        <w:t>::</w:t>
      </w:r>
      <w:r w:rsidRPr="00F64ABB">
        <w:rPr>
          <w:rStyle w:val="LienClasseC"/>
          <w:lang w:val="en-US"/>
        </w:rPr>
        <w:t>RecordDecl</w:t>
      </w:r>
      <w:r w:rsidRPr="00F64ABB">
        <w:rPr>
          <w:lang w:val="en-US"/>
        </w:rPr>
        <w:t>* key,</w:t>
      </w:r>
      <w:r>
        <w:rPr>
          <w:lang w:val="en-US"/>
        </w:rPr>
        <w:t xml:space="preserve"> </w:t>
      </w:r>
      <w:r w:rsidRPr="00AC5E99">
        <w:rPr>
          <w:rStyle w:val="LienType"/>
          <w:lang w:val="en-US"/>
        </w:rPr>
        <w:t>class_decl</w:t>
      </w:r>
      <w:r w:rsidRPr="00F64ABB">
        <w:rPr>
          <w:lang w:val="en-US"/>
        </w:rPr>
        <w:t xml:space="preserve"> waitingSubClassDecl)</w:t>
      </w:r>
    </w:p>
    <w:p w:rsidR="00F64ABB" w:rsidRPr="00F64ABB" w:rsidRDefault="00F64ABB" w:rsidP="00F64ABB">
      <w:pPr>
        <w:pStyle w:val="Dclarationdeclasse"/>
        <w:rPr>
          <w:lang w:val="en-US"/>
        </w:rPr>
      </w:pPr>
      <w:r w:rsidRPr="00F64ABB">
        <w:rPr>
          <w:lang w:val="en-US"/>
        </w:rPr>
        <w:t xml:space="preserve">    : </w:t>
      </w:r>
      <w:r w:rsidRPr="00AC5E99">
        <w:rPr>
          <w:rStyle w:val="LienChamps"/>
          <w:lang w:val="en-US"/>
        </w:rPr>
        <w:t>_key</w:t>
      </w:r>
      <w:r w:rsidRPr="00F64ABB">
        <w:rPr>
          <w:lang w:val="en-US"/>
        </w:rPr>
        <w:t xml:space="preserve">(key), </w:t>
      </w:r>
      <w:r w:rsidRPr="00AC5E99">
        <w:rPr>
          <w:rStyle w:val="LienChamps"/>
          <w:lang w:val="en-US"/>
        </w:rPr>
        <w:t>_waitingSubClassDecl</w:t>
      </w:r>
      <w:r w:rsidRPr="00F64ABB">
        <w:rPr>
          <w:lang w:val="en-US"/>
        </w:rPr>
        <w:t>(waitingSubClassDecl) {}</w:t>
      </w:r>
    </w:p>
    <w:p w:rsidR="00F64ABB" w:rsidRPr="00F64ABB" w:rsidRDefault="00F64ABB" w:rsidP="00F64ABB">
      <w:pPr>
        <w:pStyle w:val="Dclarationdeclasse"/>
        <w:rPr>
          <w:lang w:val="en-US"/>
        </w:rPr>
      </w:pPr>
    </w:p>
    <w:p w:rsidR="00F64ABB" w:rsidRPr="00F64ABB" w:rsidRDefault="00F64ABB" w:rsidP="00F64ABB">
      <w:pPr>
        <w:pStyle w:val="Dclarationdeclasse"/>
        <w:rPr>
          <w:lang w:val="en-US"/>
        </w:rPr>
      </w:pPr>
      <w:r w:rsidRPr="00F64ABB">
        <w:rPr>
          <w:lang w:val="en-US"/>
        </w:rPr>
        <w:t xml:space="preserve">  </w:t>
      </w:r>
      <w:r w:rsidRPr="00F64ABB">
        <w:rPr>
          <w:b/>
          <w:bCs/>
          <w:lang w:val="en-US"/>
        </w:rPr>
        <w:t>void</w:t>
      </w:r>
      <w:r w:rsidRPr="00F64ABB">
        <w:rPr>
          <w:lang w:val="en-US"/>
        </w:rPr>
        <w:t xml:space="preserve"> </w:t>
      </w:r>
      <w:r w:rsidRPr="00F64ABB">
        <w:rPr>
          <w:rStyle w:val="LienMthode"/>
          <w:lang w:val="en-US"/>
        </w:rPr>
        <w:t>addWaitFor</w:t>
      </w:r>
      <w:r w:rsidRPr="00F64ABB">
        <w:rPr>
          <w:lang w:val="en-US"/>
        </w:rPr>
        <w:t>(</w:t>
      </w:r>
      <w:r w:rsidRPr="00F64ABB">
        <w:rPr>
          <w:b/>
          <w:bCs/>
          <w:lang w:val="en-US"/>
        </w:rPr>
        <w:t>const</w:t>
      </w:r>
      <w:r w:rsidRPr="00F64ABB">
        <w:rPr>
          <w:lang w:val="en-US"/>
        </w:rPr>
        <w:t xml:space="preserve"> </w:t>
      </w:r>
      <w:r w:rsidRPr="00F64ABB">
        <w:rPr>
          <w:rStyle w:val="LienUnit"/>
          <w:lang w:val="en-US"/>
        </w:rPr>
        <w:t>clang</w:t>
      </w:r>
      <w:r w:rsidRPr="00F64ABB">
        <w:rPr>
          <w:lang w:val="en-US"/>
        </w:rPr>
        <w:t>::</w:t>
      </w:r>
      <w:r w:rsidRPr="00F64ABB">
        <w:rPr>
          <w:rStyle w:val="LienClasseC"/>
          <w:lang w:val="en-US"/>
        </w:rPr>
        <w:t>Decl</w:t>
      </w:r>
      <w:r w:rsidRPr="00F64ABB">
        <w:rPr>
          <w:lang w:val="en-US"/>
        </w:rPr>
        <w:t>* decl)</w:t>
      </w:r>
      <w:r>
        <w:rPr>
          <w:lang w:val="en-US"/>
        </w:rPr>
        <w:t xml:space="preserve"> </w:t>
      </w:r>
      <w:r w:rsidRPr="00F64ABB">
        <w:rPr>
          <w:lang w:val="en-US"/>
        </w:rPr>
        <w:t xml:space="preserve">{ </w:t>
      </w:r>
      <w:r w:rsidRPr="00AC5E99">
        <w:rPr>
          <w:rStyle w:val="LienChamps"/>
          <w:lang w:val="en-US"/>
        </w:rPr>
        <w:t>_additionalWaitDeclarations</w:t>
      </w:r>
      <w:r w:rsidRPr="00F64ABB">
        <w:rPr>
          <w:lang w:val="en-US"/>
        </w:rPr>
        <w:t>.</w:t>
      </w:r>
      <w:r w:rsidRPr="00AC5E99">
        <w:rPr>
          <w:rStyle w:val="LienMthode"/>
          <w:lang w:val="en-US"/>
        </w:rPr>
        <w:t>push_back</w:t>
      </w:r>
      <w:r w:rsidRPr="00F64ABB">
        <w:rPr>
          <w:lang w:val="en-US"/>
        </w:rPr>
        <w:t>(decl); }</w:t>
      </w:r>
    </w:p>
    <w:p w:rsidR="00F64ABB" w:rsidRPr="00F64ABB" w:rsidRDefault="00F64ABB" w:rsidP="00F64ABB">
      <w:pPr>
        <w:pStyle w:val="Dclarationdeclasse"/>
        <w:rPr>
          <w:lang w:val="en-US"/>
        </w:rPr>
      </w:pPr>
      <w:r w:rsidRPr="00F64ABB">
        <w:rPr>
          <w:lang w:val="en-US"/>
        </w:rPr>
        <w:t xml:space="preserve">  </w:t>
      </w:r>
      <w:r w:rsidRPr="00F64ABB">
        <w:rPr>
          <w:rStyle w:val="LienClasseC"/>
          <w:lang w:val="en-US"/>
        </w:rPr>
        <w:t>MissingSubClassGeneration</w:t>
      </w:r>
      <w:r w:rsidRPr="00F64ABB">
        <w:rPr>
          <w:lang w:val="en-US"/>
        </w:rPr>
        <w:t xml:space="preserve">&amp; </w:t>
      </w:r>
      <w:r w:rsidRPr="00F64ABB">
        <w:rPr>
          <w:rStyle w:val="LienMthode"/>
          <w:lang w:val="en-US"/>
        </w:rPr>
        <w:t>createSubDeclaration</w:t>
      </w:r>
      <w:r w:rsidRPr="00F64ABB">
        <w:rPr>
          <w:lang w:val="en-US"/>
        </w:rPr>
        <w:t>(</w:t>
      </w:r>
      <w:r w:rsidRPr="00F64ABB">
        <w:rPr>
          <w:b/>
          <w:bCs/>
          <w:lang w:val="en-US"/>
        </w:rPr>
        <w:t>const</w:t>
      </w:r>
      <w:r w:rsidRPr="00F64ABB">
        <w:rPr>
          <w:lang w:val="en-US"/>
        </w:rPr>
        <w:t xml:space="preserve"> </w:t>
      </w:r>
      <w:r w:rsidRPr="00F64ABB">
        <w:rPr>
          <w:rStyle w:val="LienUnit"/>
          <w:lang w:val="en-US"/>
        </w:rPr>
        <w:t>clang</w:t>
      </w:r>
      <w:r w:rsidRPr="00F64ABB">
        <w:rPr>
          <w:lang w:val="en-US"/>
        </w:rPr>
        <w:t>::</w:t>
      </w:r>
      <w:r w:rsidRPr="00F64ABB">
        <w:rPr>
          <w:rStyle w:val="LienClasseC"/>
          <w:lang w:val="en-US"/>
        </w:rPr>
        <w:t>RecordDecl</w:t>
      </w:r>
      <w:r w:rsidRPr="00F64ABB">
        <w:rPr>
          <w:lang w:val="en-US"/>
        </w:rPr>
        <w:t xml:space="preserve">* key, </w:t>
      </w:r>
      <w:r w:rsidRPr="00AC5E99">
        <w:rPr>
          <w:rStyle w:val="LienType"/>
          <w:lang w:val="en-US"/>
        </w:rPr>
        <w:t>class_decl</w:t>
      </w:r>
      <w:r w:rsidRPr="00F64ABB">
        <w:rPr>
          <w:lang w:val="en-US"/>
        </w:rPr>
        <w:t xml:space="preserve"> waitingSubClassDecl)</w:t>
      </w:r>
    </w:p>
    <w:p w:rsidR="00F64ABB" w:rsidRPr="00F64ABB" w:rsidRDefault="00F64ABB" w:rsidP="00F64ABB">
      <w:pPr>
        <w:pStyle w:val="Dclarationdeclasse"/>
        <w:rPr>
          <w:lang w:val="en-US"/>
        </w:rPr>
      </w:pPr>
      <w:r w:rsidRPr="00F64ABB">
        <w:rPr>
          <w:lang w:val="en-US"/>
        </w:rPr>
        <w:t xml:space="preserve">    { </w:t>
      </w:r>
      <w:r w:rsidRPr="00AC5E99">
        <w:rPr>
          <w:rStyle w:val="LienChamps"/>
          <w:lang w:val="en-US"/>
        </w:rPr>
        <w:t>_subGenerations</w:t>
      </w:r>
      <w:r w:rsidRPr="00F64ABB">
        <w:rPr>
          <w:lang w:val="en-US"/>
        </w:rPr>
        <w:t>.</w:t>
      </w:r>
      <w:r w:rsidRPr="00AC5E99">
        <w:rPr>
          <w:rStyle w:val="LienMthode"/>
          <w:lang w:val="en-US"/>
        </w:rPr>
        <w:t>push_back</w:t>
      </w:r>
      <w:r w:rsidRPr="00F64ABB">
        <w:rPr>
          <w:lang w:val="en-US"/>
        </w:rPr>
        <w:t>(</w:t>
      </w:r>
      <w:r w:rsidRPr="00AC5E99">
        <w:rPr>
          <w:rStyle w:val="LienClasseC"/>
          <w:lang w:val="en-US"/>
        </w:rPr>
        <w:t>MissingSubClassGeneration</w:t>
      </w:r>
      <w:r w:rsidRPr="00F64ABB">
        <w:rPr>
          <w:lang w:val="en-US"/>
        </w:rPr>
        <w:t>(key, waitingSubClassDecl));</w:t>
      </w:r>
      <w:r>
        <w:rPr>
          <w:lang w:val="en-US"/>
        </w:rPr>
        <w:t xml:space="preserve"> </w:t>
      </w:r>
      <w:r w:rsidRPr="00F64ABB">
        <w:rPr>
          <w:b/>
          <w:bCs/>
          <w:lang w:val="en-US"/>
        </w:rPr>
        <w:t>return</w:t>
      </w:r>
      <w:r w:rsidRPr="00F64ABB">
        <w:rPr>
          <w:lang w:val="en-US"/>
        </w:rPr>
        <w:t xml:space="preserve"> </w:t>
      </w:r>
      <w:r w:rsidRPr="00AC5E99">
        <w:rPr>
          <w:rStyle w:val="LienChamps"/>
          <w:lang w:val="en-US"/>
        </w:rPr>
        <w:t>_subGenerations</w:t>
      </w:r>
      <w:r w:rsidRPr="00F64ABB">
        <w:rPr>
          <w:lang w:val="en-US"/>
        </w:rPr>
        <w:t>.</w:t>
      </w:r>
      <w:r w:rsidRPr="00AC5E99">
        <w:rPr>
          <w:rStyle w:val="LienMthode"/>
          <w:lang w:val="en-US"/>
        </w:rPr>
        <w:t>back</w:t>
      </w:r>
      <w:r w:rsidRPr="00F64ABB">
        <w:rPr>
          <w:lang w:val="en-US"/>
        </w:rPr>
        <w:t>();</w:t>
      </w:r>
      <w:r>
        <w:rPr>
          <w:lang w:val="en-US"/>
        </w:rPr>
        <w:t xml:space="preserve"> </w:t>
      </w:r>
      <w:r w:rsidRPr="00F64ABB">
        <w:rPr>
          <w:lang w:val="en-US"/>
        </w:rPr>
        <w:t>}</w:t>
      </w:r>
    </w:p>
    <w:p w:rsidR="00F64ABB" w:rsidRPr="00F64ABB" w:rsidRDefault="00F64ABB" w:rsidP="00F64ABB">
      <w:pPr>
        <w:pStyle w:val="Dclarationdeclasse"/>
        <w:rPr>
          <w:lang w:val="en-US"/>
        </w:rPr>
      </w:pPr>
      <w:r w:rsidRPr="00F64ABB">
        <w:rPr>
          <w:lang w:val="en-US"/>
        </w:rPr>
        <w:t xml:space="preserve">  </w:t>
      </w:r>
      <w:r w:rsidRPr="00F64ABB">
        <w:rPr>
          <w:rStyle w:val="LienUnit"/>
          <w:lang w:val="en-US"/>
        </w:rPr>
        <w:t>std</w:t>
      </w:r>
      <w:r w:rsidRPr="00F64ABB">
        <w:rPr>
          <w:lang w:val="en-US"/>
        </w:rPr>
        <w:t>::</w:t>
      </w:r>
      <w:r w:rsidRPr="00F64ABB">
        <w:rPr>
          <w:rStyle w:val="LienClasseC"/>
          <w:lang w:val="en-US"/>
        </w:rPr>
        <w:t>vector</w:t>
      </w:r>
      <w:r w:rsidRPr="00F64ABB">
        <w:rPr>
          <w:lang w:val="en-US"/>
        </w:rPr>
        <w:t>&lt;</w:t>
      </w:r>
      <w:r w:rsidRPr="00F64ABB">
        <w:rPr>
          <w:b/>
          <w:bCs/>
          <w:lang w:val="en-US"/>
        </w:rPr>
        <w:t>const</w:t>
      </w:r>
      <w:r w:rsidRPr="00F64ABB">
        <w:rPr>
          <w:lang w:val="en-US"/>
        </w:rPr>
        <w:t xml:space="preserve"> </w:t>
      </w:r>
      <w:r w:rsidRPr="00F64ABB">
        <w:rPr>
          <w:rStyle w:val="LienUnit"/>
          <w:lang w:val="en-US"/>
        </w:rPr>
        <w:t>clang</w:t>
      </w:r>
      <w:r w:rsidRPr="00F64ABB">
        <w:rPr>
          <w:lang w:val="en-US"/>
        </w:rPr>
        <w:t>::</w:t>
      </w:r>
      <w:r w:rsidRPr="00F64ABB">
        <w:rPr>
          <w:rStyle w:val="LienClasseC"/>
          <w:lang w:val="en-US"/>
        </w:rPr>
        <w:t>Decl</w:t>
      </w:r>
      <w:r w:rsidRPr="00F64ABB">
        <w:rPr>
          <w:lang w:val="en-US"/>
        </w:rPr>
        <w:t xml:space="preserve">*&gt;&amp; </w:t>
      </w:r>
      <w:r w:rsidRPr="00F64ABB">
        <w:rPr>
          <w:rStyle w:val="LienMthode"/>
          <w:lang w:val="en-US"/>
        </w:rPr>
        <w:t>waitDeclarations</w:t>
      </w:r>
      <w:r w:rsidRPr="00F64ABB">
        <w:rPr>
          <w:lang w:val="en-US"/>
        </w:rPr>
        <w:t>()</w:t>
      </w:r>
      <w:r>
        <w:rPr>
          <w:lang w:val="en-US"/>
        </w:rPr>
        <w:t xml:space="preserve"> </w:t>
      </w:r>
      <w:r w:rsidRPr="00F64ABB">
        <w:rPr>
          <w:lang w:val="en-US"/>
        </w:rPr>
        <w:t xml:space="preserve">{ </w:t>
      </w:r>
      <w:r w:rsidRPr="00F64ABB">
        <w:rPr>
          <w:b/>
          <w:bCs/>
          <w:lang w:val="en-US"/>
        </w:rPr>
        <w:t>return</w:t>
      </w:r>
      <w:r w:rsidRPr="00F64ABB">
        <w:rPr>
          <w:lang w:val="en-US"/>
        </w:rPr>
        <w:t xml:space="preserve"> </w:t>
      </w:r>
      <w:r w:rsidRPr="00AC5E99">
        <w:rPr>
          <w:rStyle w:val="LienChamps"/>
          <w:lang w:val="en-US"/>
        </w:rPr>
        <w:t>_additionalWaitDeclarations</w:t>
      </w:r>
      <w:r w:rsidRPr="00F64ABB">
        <w:rPr>
          <w:lang w:val="en-US"/>
        </w:rPr>
        <w:t>; }</w:t>
      </w:r>
    </w:p>
    <w:p w:rsidR="00F64ABB" w:rsidRDefault="00F64ABB" w:rsidP="00F64ABB">
      <w:pPr>
        <w:pStyle w:val="Dclarationdeclasse"/>
        <w:rPr>
          <w:lang w:val="en-US"/>
        </w:rPr>
      </w:pPr>
      <w:r w:rsidRPr="00F64ABB">
        <w:rPr>
          <w:lang w:val="en-US"/>
        </w:rPr>
        <w:t xml:space="preserve">  </w:t>
      </w:r>
      <w:r w:rsidRPr="00F64ABB">
        <w:rPr>
          <w:b/>
          <w:bCs/>
          <w:lang w:val="en-US"/>
        </w:rPr>
        <w:t>bool</w:t>
      </w:r>
      <w:r w:rsidRPr="00F64ABB">
        <w:rPr>
          <w:lang w:val="en-US"/>
        </w:rPr>
        <w:t xml:space="preserve"> </w:t>
      </w:r>
      <w:r w:rsidRPr="00AC5E99">
        <w:rPr>
          <w:rStyle w:val="LienMthode"/>
          <w:lang w:val="en-US"/>
        </w:rPr>
        <w:t>removeWait</w:t>
      </w:r>
      <w:r w:rsidRPr="00F64ABB">
        <w:rPr>
          <w:lang w:val="en-US"/>
        </w:rPr>
        <w:t>(</w:t>
      </w:r>
      <w:r w:rsidRPr="00F64ABB">
        <w:rPr>
          <w:b/>
          <w:bCs/>
          <w:lang w:val="en-US"/>
        </w:rPr>
        <w:t>const</w:t>
      </w:r>
      <w:r w:rsidRPr="00F64ABB">
        <w:rPr>
          <w:lang w:val="en-US"/>
        </w:rPr>
        <w:t xml:space="preserve"> </w:t>
      </w:r>
      <w:r w:rsidRPr="00AC5E99">
        <w:rPr>
          <w:rStyle w:val="LienUnit"/>
          <w:lang w:val="en-US"/>
        </w:rPr>
        <w:t>clang</w:t>
      </w:r>
      <w:r w:rsidRPr="00F64ABB">
        <w:rPr>
          <w:lang w:val="en-US"/>
        </w:rPr>
        <w:t>::</w:t>
      </w:r>
      <w:r w:rsidRPr="00AC5E99">
        <w:rPr>
          <w:rStyle w:val="LienClasseC"/>
          <w:lang w:val="en-US"/>
        </w:rPr>
        <w:t>Decl</w:t>
      </w:r>
      <w:r w:rsidRPr="00F64ABB">
        <w:rPr>
          <w:lang w:val="en-US"/>
        </w:rPr>
        <w:t>* decl);</w:t>
      </w:r>
    </w:p>
    <w:p w:rsidR="002D6812" w:rsidRPr="00F64ABB" w:rsidRDefault="002D6812" w:rsidP="00F64ABB">
      <w:pPr>
        <w:pStyle w:val="Dclarationdeclasse"/>
        <w:rPr>
          <w:lang w:val="en-US"/>
        </w:rPr>
      </w:pPr>
      <w:r>
        <w:rPr>
          <w:b/>
          <w:bCs/>
          <w:lang w:val="en-US"/>
        </w:rPr>
        <w:t xml:space="preserve">  void</w:t>
      </w:r>
      <w:r w:rsidRPr="002D6812">
        <w:rPr>
          <w:bCs/>
          <w:lang w:val="en-US"/>
        </w:rPr>
        <w:t xml:space="preserve"> </w:t>
      </w:r>
      <w:r w:rsidRPr="007E6D19">
        <w:rPr>
          <w:rStyle w:val="LienMthode"/>
          <w:lang w:val="en-US"/>
        </w:rPr>
        <w:t>setAsComplete</w:t>
      </w:r>
      <w:r>
        <w:rPr>
          <w:bCs/>
          <w:lang w:val="en-US"/>
        </w:rPr>
        <w:t xml:space="preserve">() { </w:t>
      </w:r>
      <w:r w:rsidRPr="002D6812">
        <w:rPr>
          <w:b/>
          <w:bCs/>
          <w:lang w:val="en-US"/>
        </w:rPr>
        <w:t>assert</w:t>
      </w:r>
      <w:r>
        <w:rPr>
          <w:bCs/>
          <w:lang w:val="en-US"/>
        </w:rPr>
        <w:t>(</w:t>
      </w:r>
      <w:r w:rsidRPr="007E6D19">
        <w:rPr>
          <w:rStyle w:val="LienChamps"/>
          <w:lang w:val="en-US"/>
        </w:rPr>
        <w:t>_waitingSubClassDecl</w:t>
      </w:r>
      <w:r>
        <w:rPr>
          <w:bCs/>
          <w:lang w:val="en-US"/>
        </w:rPr>
        <w:t xml:space="preserve">); </w:t>
      </w:r>
      <w:r w:rsidRPr="002D6812">
        <w:rPr>
          <w:b/>
          <w:bCs/>
          <w:lang w:val="en-US"/>
        </w:rPr>
        <w:t>if</w:t>
      </w:r>
      <w:r>
        <w:rPr>
          <w:bCs/>
          <w:lang w:val="en-US"/>
        </w:rPr>
        <w:t xml:space="preserve"> (</w:t>
      </w:r>
      <w:r w:rsidRPr="007E6D19">
        <w:rPr>
          <w:rStyle w:val="LienChamps"/>
          <w:lang w:val="en-US"/>
        </w:rPr>
        <w:t>_additionalWaitDeclarations</w:t>
      </w:r>
      <w:r>
        <w:rPr>
          <w:bCs/>
          <w:lang w:val="en-US"/>
        </w:rPr>
        <w:t>.</w:t>
      </w:r>
      <w:r w:rsidRPr="007E6D19">
        <w:rPr>
          <w:rStyle w:val="LienMthode"/>
          <w:lang w:val="en-US"/>
        </w:rPr>
        <w:t>empty</w:t>
      </w:r>
      <w:r>
        <w:rPr>
          <w:bCs/>
          <w:lang w:val="en-US"/>
        </w:rPr>
        <w:t xml:space="preserve">()) </w:t>
      </w:r>
      <w:r w:rsidRPr="007E6D19">
        <w:rPr>
          <w:rStyle w:val="LienChamps"/>
          <w:lang w:val="en-US"/>
        </w:rPr>
        <w:t>_waitingSubClassDecl</w:t>
      </w:r>
      <w:r>
        <w:rPr>
          <w:bCs/>
          <w:lang w:val="en-US"/>
        </w:rPr>
        <w:t xml:space="preserve"> = </w:t>
      </w:r>
      <w:r w:rsidRPr="002D6812">
        <w:rPr>
          <w:b/>
          <w:bCs/>
          <w:lang w:val="en-US"/>
        </w:rPr>
        <w:t>nullptr</w:t>
      </w:r>
      <w:r>
        <w:rPr>
          <w:bCs/>
          <w:lang w:val="en-US"/>
        </w:rPr>
        <w:t>; }</w:t>
      </w:r>
    </w:p>
    <w:p w:rsidR="00F64ABB" w:rsidRPr="00F64ABB" w:rsidRDefault="00F64ABB" w:rsidP="00F64ABB">
      <w:pPr>
        <w:pStyle w:val="Dclarationdeclasse"/>
        <w:rPr>
          <w:lang w:val="en-US"/>
        </w:rPr>
      </w:pPr>
      <w:r w:rsidRPr="00F64ABB">
        <w:rPr>
          <w:lang w:val="en-US"/>
        </w:rPr>
        <w:t xml:space="preserve">  </w:t>
      </w:r>
      <w:r w:rsidRPr="00F64ABB">
        <w:rPr>
          <w:b/>
          <w:bCs/>
          <w:lang w:val="en-US"/>
        </w:rPr>
        <w:t>void</w:t>
      </w:r>
      <w:r w:rsidRPr="00F64ABB">
        <w:rPr>
          <w:lang w:val="en-US"/>
        </w:rPr>
        <w:t xml:space="preserve"> </w:t>
      </w:r>
      <w:r w:rsidRPr="00F64ABB">
        <w:rPr>
          <w:rStyle w:val="LienMthode"/>
          <w:lang w:val="en-US"/>
        </w:rPr>
        <w:t>replaceWaitingBy</w:t>
      </w:r>
      <w:r w:rsidRPr="00F64ABB">
        <w:rPr>
          <w:lang w:val="en-US"/>
        </w:rPr>
        <w:t>(</w:t>
      </w:r>
      <w:r w:rsidRPr="00F64ABB">
        <w:rPr>
          <w:b/>
          <w:bCs/>
          <w:lang w:val="en-US"/>
        </w:rPr>
        <w:t>const</w:t>
      </w:r>
      <w:r w:rsidRPr="00F64ABB">
        <w:rPr>
          <w:lang w:val="en-US"/>
        </w:rPr>
        <w:t xml:space="preserve"> </w:t>
      </w:r>
      <w:r w:rsidRPr="00F64ABB">
        <w:rPr>
          <w:rStyle w:val="LienUnit"/>
          <w:lang w:val="en-US"/>
        </w:rPr>
        <w:t>clang</w:t>
      </w:r>
      <w:r w:rsidRPr="00F64ABB">
        <w:rPr>
          <w:lang w:val="en-US"/>
        </w:rPr>
        <w:t>::</w:t>
      </w:r>
      <w:r w:rsidRPr="00F64ABB">
        <w:rPr>
          <w:rStyle w:val="LienClasseC"/>
          <w:lang w:val="en-US"/>
        </w:rPr>
        <w:t>Decl</w:t>
      </w:r>
      <w:r w:rsidRPr="00F64ABB">
        <w:rPr>
          <w:lang w:val="en-US"/>
        </w:rPr>
        <w:t>* oldDecl,</w:t>
      </w:r>
      <w:r>
        <w:rPr>
          <w:lang w:val="en-US"/>
        </w:rPr>
        <w:t xml:space="preserve"> </w:t>
      </w:r>
      <w:r w:rsidRPr="00F64ABB">
        <w:rPr>
          <w:b/>
          <w:bCs/>
          <w:lang w:val="en-US"/>
        </w:rPr>
        <w:t>const</w:t>
      </w:r>
      <w:r w:rsidRPr="00F64ABB">
        <w:rPr>
          <w:lang w:val="en-US"/>
        </w:rPr>
        <w:t xml:space="preserve"> </w:t>
      </w:r>
      <w:r w:rsidRPr="00F64ABB">
        <w:rPr>
          <w:rStyle w:val="LienUnit"/>
          <w:lang w:val="en-US"/>
        </w:rPr>
        <w:t>std</w:t>
      </w:r>
      <w:r w:rsidRPr="00F64ABB">
        <w:rPr>
          <w:lang w:val="en-US"/>
        </w:rPr>
        <w:t>::</w:t>
      </w:r>
      <w:r w:rsidRPr="00F64ABB">
        <w:rPr>
          <w:rStyle w:val="LienClasseC"/>
          <w:lang w:val="en-US"/>
        </w:rPr>
        <w:t>vector</w:t>
      </w:r>
      <w:r w:rsidRPr="00F64ABB">
        <w:rPr>
          <w:lang w:val="en-US"/>
        </w:rPr>
        <w:t>&lt;</w:t>
      </w:r>
      <w:r w:rsidRPr="00F64ABB">
        <w:rPr>
          <w:b/>
          <w:bCs/>
          <w:lang w:val="en-US"/>
        </w:rPr>
        <w:t>const</w:t>
      </w:r>
      <w:r w:rsidRPr="00F64ABB">
        <w:rPr>
          <w:lang w:val="en-US"/>
        </w:rPr>
        <w:t xml:space="preserve"> </w:t>
      </w:r>
      <w:r w:rsidRPr="00F64ABB">
        <w:rPr>
          <w:rStyle w:val="LienUnit"/>
          <w:lang w:val="en-US"/>
        </w:rPr>
        <w:t>clang</w:t>
      </w:r>
      <w:r w:rsidRPr="00F64ABB">
        <w:rPr>
          <w:lang w:val="en-US"/>
        </w:rPr>
        <w:t>::</w:t>
      </w:r>
      <w:r w:rsidRPr="00F64ABB">
        <w:rPr>
          <w:rStyle w:val="LienClasseC"/>
          <w:lang w:val="en-US"/>
        </w:rPr>
        <w:t>Decl</w:t>
      </w:r>
      <w:r w:rsidRPr="00F64ABB">
        <w:rPr>
          <w:lang w:val="en-US"/>
        </w:rPr>
        <w:t>*&gt;&amp; newDecls);</w:t>
      </w:r>
    </w:p>
    <w:p w:rsidR="00F64ABB" w:rsidRPr="00AC5E99" w:rsidRDefault="00F64ABB" w:rsidP="00F64ABB">
      <w:pPr>
        <w:pStyle w:val="Dclarationdeclasse"/>
        <w:rPr>
          <w:lang w:val="en-US"/>
        </w:rPr>
      </w:pPr>
      <w:r w:rsidRPr="00AC5E99">
        <w:rPr>
          <w:lang w:val="en-US"/>
        </w:rPr>
        <w:t>};</w:t>
      </w:r>
    </w:p>
    <w:p w:rsidR="006419AB" w:rsidRPr="008E0F8C" w:rsidRDefault="00266A38" w:rsidP="00266A38">
      <w:pPr>
        <w:pStyle w:val="SectionMthodes"/>
        <w:rPr>
          <w:rStyle w:val="LienClasseC"/>
          <w:lang w:val="en-US"/>
        </w:rPr>
      </w:pPr>
      <w:r>
        <w:rPr>
          <w:lang w:val="en-US"/>
        </w:rPr>
        <w:t xml:space="preserve">Methods of the class </w:t>
      </w:r>
      <w:r w:rsidRPr="008E0F8C">
        <w:rPr>
          <w:rStyle w:val="LienClasseC"/>
          <w:lang w:val="en-US"/>
        </w:rPr>
        <w:t>MissingSubClassGeneration</w:t>
      </w:r>
    </w:p>
    <w:p w:rsidR="00266A38" w:rsidRPr="008E0F8C" w:rsidRDefault="00266A38" w:rsidP="00266A38">
      <w:pPr>
        <w:pStyle w:val="SectionPublique"/>
        <w:rPr>
          <w:lang w:val="en-US"/>
        </w:rPr>
      </w:pPr>
      <w:r w:rsidRPr="008E0F8C">
        <w:rPr>
          <w:lang w:val="en-US"/>
        </w:rPr>
        <w:t>Public methods</w:t>
      </w:r>
    </w:p>
    <w:p w:rsidR="00D35791" w:rsidRDefault="00D35791" w:rsidP="00D35791">
      <w:pPr>
        <w:pStyle w:val="EntteMthode"/>
        <w:rPr>
          <w:lang w:val="en-US"/>
        </w:rPr>
      </w:pPr>
      <w:r w:rsidRPr="00F64ABB">
        <w:rPr>
          <w:b/>
          <w:bCs/>
          <w:lang w:val="en-US"/>
        </w:rPr>
        <w:t>bool</w:t>
      </w:r>
      <w:r w:rsidRPr="00F64ABB">
        <w:rPr>
          <w:lang w:val="en-US"/>
        </w:rPr>
        <w:t xml:space="preserve"> </w:t>
      </w:r>
      <w:r w:rsidRPr="008E0F8C">
        <w:rPr>
          <w:rStyle w:val="DfinitionMthode"/>
          <w:lang w:val="en-US"/>
        </w:rPr>
        <w:t>removeWait</w:t>
      </w:r>
      <w:r w:rsidRPr="00F64ABB">
        <w:rPr>
          <w:lang w:val="en-US"/>
        </w:rPr>
        <w:t>(</w:t>
      </w:r>
      <w:r w:rsidRPr="00F64ABB">
        <w:rPr>
          <w:b/>
          <w:bCs/>
          <w:lang w:val="en-US"/>
        </w:rPr>
        <w:t>const</w:t>
      </w:r>
      <w:r w:rsidRPr="00F64ABB">
        <w:rPr>
          <w:lang w:val="en-US"/>
        </w:rPr>
        <w:t xml:space="preserve"> </w:t>
      </w:r>
      <w:r w:rsidRPr="00AC5E99">
        <w:rPr>
          <w:rStyle w:val="LienUnit"/>
          <w:lang w:val="en-US"/>
        </w:rPr>
        <w:t>clang</w:t>
      </w:r>
      <w:r w:rsidRPr="00F64ABB">
        <w:rPr>
          <w:lang w:val="en-US"/>
        </w:rPr>
        <w:t>::</w:t>
      </w:r>
      <w:r w:rsidRPr="00AC5E99">
        <w:rPr>
          <w:rStyle w:val="LienClasseC"/>
          <w:lang w:val="en-US"/>
        </w:rPr>
        <w:t>Decl</w:t>
      </w:r>
      <w:r w:rsidRPr="00F64ABB">
        <w:rPr>
          <w:lang w:val="en-US"/>
        </w:rPr>
        <w:t>* decl);</w:t>
      </w:r>
    </w:p>
    <w:p w:rsidR="003942D4" w:rsidRDefault="003942D4" w:rsidP="003942D4">
      <w:pPr>
        <w:rPr>
          <w:lang w:val="en-US"/>
        </w:rPr>
      </w:pPr>
      <w:r>
        <w:rPr>
          <w:lang w:val="en-US"/>
        </w:rPr>
        <w:t xml:space="preserve">This method notifies that </w:t>
      </w:r>
      <w:r w:rsidRPr="008E0F8C">
        <w:rPr>
          <w:rStyle w:val="TexteC"/>
          <w:lang w:val="en-US"/>
        </w:rPr>
        <w:t>decl</w:t>
      </w:r>
      <w:r>
        <w:rPr>
          <w:lang w:val="en-US"/>
        </w:rPr>
        <w:t xml:space="preserve"> has been visited and generated (see the method </w:t>
      </w:r>
      <w:r w:rsidRPr="008E0F8C">
        <w:rPr>
          <w:rStyle w:val="LienClasseC"/>
          <w:lang w:val="en-US"/>
        </w:rPr>
        <w:t>KeyInfo</w:t>
      </w:r>
      <w:r w:rsidRPr="008E0F8C">
        <w:rPr>
          <w:rStyle w:val="TexteC"/>
          <w:lang w:val="en-US"/>
        </w:rPr>
        <w:t>::</w:t>
      </w:r>
      <w:r w:rsidRPr="008E0F8C">
        <w:rPr>
          <w:rStyle w:val="LienMthode"/>
          <w:lang w:val="en-US"/>
        </w:rPr>
        <w:t>solve</w:t>
      </w:r>
      <w:r>
        <w:rPr>
          <w:lang w:val="en-US"/>
        </w:rPr>
        <w:t>).</w:t>
      </w:r>
    </w:p>
    <w:p w:rsidR="003942D4" w:rsidRPr="00D35791" w:rsidRDefault="003942D4" w:rsidP="003942D4">
      <w:pPr>
        <w:rPr>
          <w:lang w:val="en-US"/>
        </w:rPr>
      </w:pPr>
    </w:p>
    <w:p w:rsidR="00907A0F" w:rsidRDefault="005A2D54" w:rsidP="00D35791">
      <w:pPr>
        <w:rPr>
          <w:lang w:val="en-US"/>
        </w:rPr>
      </w:pPr>
      <w:r>
        <w:rPr>
          <w:lang w:val="en-US"/>
        </w:rPr>
        <w:t xml:space="preserve">This method suppresses a declaration from </w:t>
      </w:r>
      <w:r w:rsidRPr="005A2D54">
        <w:rPr>
          <w:rStyle w:val="LienChamps"/>
          <w:lang w:val="en-US"/>
        </w:rPr>
        <w:t>_additionalWaitDeclarations</w:t>
      </w:r>
      <w:r>
        <w:rPr>
          <w:lang w:val="en-US"/>
        </w:rPr>
        <w:t xml:space="preserve"> or recursively from one of our </w:t>
      </w:r>
      <w:r w:rsidRPr="005A2D54">
        <w:rPr>
          <w:rStyle w:val="LienChamps"/>
          <w:lang w:val="en-US"/>
        </w:rPr>
        <w:t>_subGenerations</w:t>
      </w:r>
      <w:r>
        <w:rPr>
          <w:lang w:val="en-US"/>
        </w:rPr>
        <w:t xml:space="preserve">. It returns </w:t>
      </w:r>
      <w:r w:rsidRPr="005A2D54">
        <w:rPr>
          <w:rStyle w:val="TexteC"/>
          <w:b/>
          <w:lang w:val="en-US"/>
        </w:rPr>
        <w:t>true</w:t>
      </w:r>
      <w:r>
        <w:rPr>
          <w:lang w:val="en-US"/>
        </w:rPr>
        <w:t xml:space="preserve"> if and only if </w:t>
      </w:r>
      <w:r w:rsidR="00907A0F" w:rsidRPr="00907A0F">
        <w:rPr>
          <w:rStyle w:val="LienChamps"/>
          <w:lang w:val="en-US"/>
        </w:rPr>
        <w:t>_additionalWaitDeclarations</w:t>
      </w:r>
      <w:r w:rsidR="00907A0F">
        <w:rPr>
          <w:lang w:val="en-US"/>
        </w:rPr>
        <w:t xml:space="preserve"> and </w:t>
      </w:r>
      <w:r w:rsidR="00907A0F" w:rsidRPr="00907A0F">
        <w:rPr>
          <w:rStyle w:val="LienChamps"/>
          <w:lang w:val="en-US"/>
        </w:rPr>
        <w:t>_subGenerations</w:t>
      </w:r>
      <w:r w:rsidR="00907A0F">
        <w:rPr>
          <w:lang w:val="en-US"/>
        </w:rPr>
        <w:t xml:space="preserve"> are empty</w:t>
      </w:r>
      <w:r>
        <w:rPr>
          <w:lang w:val="en-US"/>
        </w:rPr>
        <w:t xml:space="preserve"> </w:t>
      </w:r>
      <w:r w:rsidR="00907A0F">
        <w:rPr>
          <w:lang w:val="en-US"/>
        </w:rPr>
        <w:t xml:space="preserve">after the suppression. In that case the caller can delete our </w:t>
      </w:r>
      <w:r w:rsidR="00907A0F" w:rsidRPr="00907A0F">
        <w:rPr>
          <w:rStyle w:val="LienClasseC"/>
          <w:lang w:val="en-US"/>
        </w:rPr>
        <w:t>MissingSubClassGeneration</w:t>
      </w:r>
      <w:r w:rsidR="00907A0F">
        <w:rPr>
          <w:lang w:val="en-US"/>
        </w:rPr>
        <w:t xml:space="preserve"> since the generation of </w:t>
      </w:r>
      <w:r w:rsidR="00907A0F" w:rsidRPr="00AC5E99">
        <w:rPr>
          <w:rStyle w:val="LienChamps"/>
          <w:lang w:val="en-US"/>
        </w:rPr>
        <w:t>_waitingSubClassDecl</w:t>
      </w:r>
      <w:r w:rsidR="00907A0F">
        <w:rPr>
          <w:lang w:val="en-US"/>
        </w:rPr>
        <w:t xml:space="preserve"> </w:t>
      </w:r>
      <w:r>
        <w:rPr>
          <w:lang w:val="en-US"/>
        </w:rPr>
        <w:t xml:space="preserve">is </w:t>
      </w:r>
      <w:r w:rsidR="00907A0F">
        <w:rPr>
          <w:lang w:val="en-US"/>
        </w:rPr>
        <w:t xml:space="preserve">now handled by its parent. </w:t>
      </w:r>
    </w:p>
    <w:p w:rsidR="00D35791" w:rsidRDefault="00907A0F" w:rsidP="00D35791">
      <w:pPr>
        <w:rPr>
          <w:lang w:val="en-US"/>
        </w:rPr>
      </w:pPr>
      <w:r>
        <w:rPr>
          <w:lang w:val="en-US"/>
        </w:rPr>
        <w:t xml:space="preserve">This method is </w:t>
      </w:r>
      <w:r w:rsidR="005A2D54">
        <w:rPr>
          <w:lang w:val="en-US"/>
        </w:rPr>
        <w:t xml:space="preserve">called by </w:t>
      </w:r>
      <w:r w:rsidR="005A2D54" w:rsidRPr="005A2D54">
        <w:rPr>
          <w:rStyle w:val="LienClasseC"/>
          <w:lang w:val="en-US"/>
        </w:rPr>
        <w:t>MissingClassGeneration</w:t>
      </w:r>
      <w:r w:rsidR="005A2D54" w:rsidRPr="005A2D54">
        <w:rPr>
          <w:rStyle w:val="TexteC"/>
          <w:lang w:val="en-US"/>
        </w:rPr>
        <w:t>::</w:t>
      </w:r>
      <w:r w:rsidR="005A2D54" w:rsidRPr="005A2D54">
        <w:rPr>
          <w:rStyle w:val="LienMthode"/>
          <w:lang w:val="en-US"/>
        </w:rPr>
        <w:t>solve</w:t>
      </w:r>
      <w:r w:rsidR="005A2D54">
        <w:rPr>
          <w:lang w:val="en-US"/>
        </w:rPr>
        <w:t xml:space="preserve"> when </w:t>
      </w:r>
      <w:r w:rsidR="005A2D54" w:rsidRPr="005A2D54">
        <w:rPr>
          <w:rStyle w:val="TexteC"/>
          <w:lang w:val="en-US"/>
        </w:rPr>
        <w:t>decl</w:t>
      </w:r>
      <w:r w:rsidR="005A2D54">
        <w:rPr>
          <w:lang w:val="en-US"/>
        </w:rPr>
        <w:t xml:space="preserve"> </w:t>
      </w:r>
      <w:r>
        <w:rPr>
          <w:lang w:val="en-US"/>
        </w:rPr>
        <w:t xml:space="preserve">is a dependency of </w:t>
      </w:r>
      <w:r w:rsidRPr="005A2D54">
        <w:rPr>
          <w:rStyle w:val="LienClasseC"/>
          <w:lang w:val="en-US"/>
        </w:rPr>
        <w:t>MissingClassGeneration</w:t>
      </w:r>
      <w:r w:rsidRPr="005A2D54">
        <w:rPr>
          <w:rStyle w:val="TexteC"/>
          <w:lang w:val="en-US"/>
        </w:rPr>
        <w:t>::</w:t>
      </w:r>
      <w:r w:rsidRPr="00907A0F">
        <w:rPr>
          <w:rStyle w:val="LienChamps"/>
          <w:lang w:val="en-US"/>
        </w:rPr>
        <w:t>_subWaitDeclarations</w:t>
      </w:r>
      <w:r>
        <w:rPr>
          <w:lang w:val="en-US"/>
        </w:rPr>
        <w:t>.</w:t>
      </w:r>
    </w:p>
    <w:p w:rsidR="00080C2B" w:rsidRDefault="00080C2B" w:rsidP="00D35791">
      <w:pPr>
        <w:rPr>
          <w:lang w:val="en-US"/>
        </w:rPr>
      </w:pPr>
    </w:p>
    <w:p w:rsidR="00080C2B" w:rsidRDefault="00080C2B" w:rsidP="00D35791">
      <w:pPr>
        <w:rPr>
          <w:lang w:val="en-US"/>
        </w:rPr>
      </w:pPr>
      <w:r>
        <w:rPr>
          <w:lang w:val="en-US"/>
        </w:rPr>
        <w:t>This method performs the following action on this simple case.</w:t>
      </w:r>
    </w:p>
    <w:p w:rsidR="007F5B05" w:rsidRDefault="00B84127" w:rsidP="00B84127">
      <w:pPr>
        <w:jc w:val="center"/>
        <w:rPr>
          <w:lang w:val="en-US"/>
        </w:rPr>
      </w:pPr>
      <w:r>
        <w:rPr>
          <w:noProof/>
        </w:rPr>
        <w:drawing>
          <wp:inline distT="0" distB="0" distL="0" distR="0" wp14:anchorId="4E43C5B9" wp14:editId="19052938">
            <wp:extent cx="5781675" cy="181927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81675" cy="1819275"/>
                    </a:xfrm>
                    <a:prstGeom prst="rect">
                      <a:avLst/>
                    </a:prstGeom>
                    <a:noFill/>
                    <a:ln>
                      <a:noFill/>
                    </a:ln>
                  </pic:spPr>
                </pic:pic>
              </a:graphicData>
            </a:graphic>
          </wp:inline>
        </w:drawing>
      </w:r>
    </w:p>
    <w:p w:rsidR="00907A0F" w:rsidRDefault="00907A0F" w:rsidP="00907A0F">
      <w:pPr>
        <w:pStyle w:val="Prconditions"/>
        <w:rPr>
          <w:lang w:val="en-US"/>
        </w:rPr>
      </w:pPr>
      <w:r w:rsidRPr="007F5B05">
        <w:rPr>
          <w:rStyle w:val="TexteC"/>
          <w:lang w:val="en-US"/>
        </w:rPr>
        <w:t>decl</w:t>
      </w:r>
      <w:r>
        <w:rPr>
          <w:lang w:val="en-US"/>
        </w:rPr>
        <w:t xml:space="preserve"> is present in </w:t>
      </w:r>
      <w:r w:rsidRPr="00907A0F">
        <w:rPr>
          <w:rStyle w:val="LienChamps"/>
          <w:lang w:val="en-US"/>
        </w:rPr>
        <w:t>_additionalWaitDeclarations</w:t>
      </w:r>
      <w:r>
        <w:rPr>
          <w:lang w:val="en-US"/>
        </w:rPr>
        <w:t xml:space="preserve"> or </w:t>
      </w:r>
      <w:r w:rsidRPr="00907A0F">
        <w:rPr>
          <w:rStyle w:val="LienChamps"/>
          <w:lang w:val="en-US"/>
        </w:rPr>
        <w:t>_subGenerations</w:t>
      </w:r>
      <w:r>
        <w:rPr>
          <w:lang w:val="en-US"/>
        </w:rPr>
        <w:t>.</w:t>
      </w:r>
    </w:p>
    <w:p w:rsidR="00B84127" w:rsidRPr="00B84127" w:rsidRDefault="00B84127" w:rsidP="00B84127">
      <w:pPr>
        <w:pStyle w:val="PostConditions"/>
        <w:rPr>
          <w:lang w:val="en-US"/>
        </w:rPr>
      </w:pPr>
      <w:r>
        <w:rPr>
          <w:lang w:val="en-US"/>
        </w:rPr>
        <w:lastRenderedPageBreak/>
        <w:t xml:space="preserve">If this method returns </w:t>
      </w:r>
      <w:r w:rsidRPr="00B84127">
        <w:rPr>
          <w:rStyle w:val="TexteC"/>
          <w:b/>
          <w:lang w:val="en-US"/>
        </w:rPr>
        <w:t>true</w:t>
      </w:r>
      <w:r>
        <w:rPr>
          <w:lang w:val="en-US"/>
        </w:rPr>
        <w:t xml:space="preserve">, our </w:t>
      </w:r>
      <w:r w:rsidRPr="00B84127">
        <w:rPr>
          <w:rStyle w:val="LienClasseC"/>
          <w:lang w:val="en-US"/>
        </w:rPr>
        <w:t>MissingSubClassGeneration</w:t>
      </w:r>
      <w:r>
        <w:rPr>
          <w:lang w:val="en-US"/>
        </w:rPr>
        <w:t xml:space="preserve"> should be suppressed from </w:t>
      </w:r>
      <w:r w:rsidR="002821F8">
        <w:rPr>
          <w:lang w:val="en-US"/>
        </w:rPr>
        <w:t xml:space="preserve">the field </w:t>
      </w:r>
      <w:r w:rsidR="002821F8" w:rsidRPr="002821F8">
        <w:rPr>
          <w:rStyle w:val="LienClasseC"/>
          <w:lang w:val="en-US"/>
        </w:rPr>
        <w:t>MissingClassDeclaration</w:t>
      </w:r>
      <w:r w:rsidR="002821F8" w:rsidRPr="002821F8">
        <w:rPr>
          <w:rStyle w:val="TexteC"/>
          <w:lang w:val="en-US"/>
        </w:rPr>
        <w:t>::</w:t>
      </w:r>
      <w:r w:rsidR="002821F8" w:rsidRPr="002821F8">
        <w:rPr>
          <w:rStyle w:val="LienChamps"/>
          <w:lang w:val="en-US"/>
        </w:rPr>
        <w:t>_subGenerations</w:t>
      </w:r>
      <w:r w:rsidR="002821F8">
        <w:rPr>
          <w:lang w:val="en-US"/>
        </w:rPr>
        <w:t xml:space="preserve"> or </w:t>
      </w:r>
      <w:r w:rsidR="002821F8" w:rsidRPr="002821F8">
        <w:rPr>
          <w:rStyle w:val="LienClasseC"/>
          <w:lang w:val="en-US"/>
        </w:rPr>
        <w:t>MissingSubClassDeclaration</w:t>
      </w:r>
      <w:r w:rsidR="002821F8" w:rsidRPr="002821F8">
        <w:rPr>
          <w:rStyle w:val="TexteC"/>
          <w:lang w:val="en-US"/>
        </w:rPr>
        <w:t>::</w:t>
      </w:r>
      <w:r w:rsidR="002821F8" w:rsidRPr="002821F8">
        <w:rPr>
          <w:rStyle w:val="LienChamps"/>
          <w:lang w:val="en-US"/>
        </w:rPr>
        <w:t>_subGenerations</w:t>
      </w:r>
      <w:r>
        <w:rPr>
          <w:lang w:val="en-US"/>
        </w:rPr>
        <w:t xml:space="preserve"> of its parent.</w:t>
      </w:r>
    </w:p>
    <w:p w:rsidR="00E80C99" w:rsidRDefault="00E80C99" w:rsidP="00E80C99">
      <w:pPr>
        <w:pStyle w:val="Relatives"/>
        <w:rPr>
          <w:lang w:val="en-US"/>
        </w:rPr>
      </w:pPr>
    </w:p>
    <w:p w:rsidR="00E80C99" w:rsidRDefault="00E80C99" w:rsidP="00E80C99">
      <w:pPr>
        <w:pStyle w:val="RelativesItem"/>
        <w:rPr>
          <w:lang w:val="en-US"/>
        </w:rPr>
      </w:pPr>
      <w:r>
        <w:rPr>
          <w:lang w:val="en-US"/>
        </w:rPr>
        <w:t xml:space="preserve">The fields </w:t>
      </w:r>
      <w:r w:rsidRPr="00907A0F">
        <w:rPr>
          <w:rStyle w:val="LienChamps"/>
          <w:lang w:val="en-US"/>
        </w:rPr>
        <w:t>_additionalWaitDeclarations</w:t>
      </w:r>
      <w:r>
        <w:rPr>
          <w:lang w:val="en-US"/>
        </w:rPr>
        <w:t xml:space="preserve"> and </w:t>
      </w:r>
      <w:r w:rsidRPr="00907A0F">
        <w:rPr>
          <w:rStyle w:val="LienChamps"/>
          <w:lang w:val="en-US"/>
        </w:rPr>
        <w:t>_subGenerations</w:t>
      </w:r>
      <w:r>
        <w:rPr>
          <w:lang w:val="en-US"/>
        </w:rPr>
        <w:t>,</w:t>
      </w:r>
    </w:p>
    <w:p w:rsidR="00E80C99" w:rsidRDefault="00E80C99" w:rsidP="00E80C99">
      <w:pPr>
        <w:pStyle w:val="RelativesItem"/>
        <w:rPr>
          <w:lang w:val="en-US"/>
        </w:rPr>
      </w:pPr>
      <w:r>
        <w:rPr>
          <w:lang w:val="en-US"/>
        </w:rPr>
        <w:t xml:space="preserve">the method </w:t>
      </w:r>
      <w:r w:rsidRPr="00E80C99">
        <w:rPr>
          <w:rStyle w:val="LienMthode"/>
        </w:rPr>
        <w:t>replaceWaitingBy</w:t>
      </w:r>
      <w:r>
        <w:rPr>
          <w:lang w:val="en-US"/>
        </w:rPr>
        <w:t>,</w:t>
      </w:r>
    </w:p>
    <w:p w:rsidR="00E80C99" w:rsidRPr="00E80C99" w:rsidRDefault="00E80C99" w:rsidP="00E80C99">
      <w:pPr>
        <w:pStyle w:val="RelativesItem"/>
        <w:rPr>
          <w:lang w:val="en-US"/>
        </w:rPr>
      </w:pPr>
      <w:proofErr w:type="gramStart"/>
      <w:r>
        <w:rPr>
          <w:lang w:val="en-US"/>
        </w:rPr>
        <w:t>the</w:t>
      </w:r>
      <w:proofErr w:type="gramEnd"/>
      <w:r>
        <w:rPr>
          <w:lang w:val="en-US"/>
        </w:rPr>
        <w:t xml:space="preserve"> method </w:t>
      </w:r>
      <w:r w:rsidRPr="005A2D54">
        <w:rPr>
          <w:rStyle w:val="LienClasseC"/>
          <w:lang w:val="en-US"/>
        </w:rPr>
        <w:t>MissingClassGeneration</w:t>
      </w:r>
      <w:r w:rsidRPr="005A2D54">
        <w:rPr>
          <w:rStyle w:val="TexteC"/>
          <w:lang w:val="en-US"/>
        </w:rPr>
        <w:t>::</w:t>
      </w:r>
      <w:r w:rsidRPr="005A2D54">
        <w:rPr>
          <w:rStyle w:val="LienMthode"/>
          <w:lang w:val="en-US"/>
        </w:rPr>
        <w:t>solve</w:t>
      </w:r>
      <w:r>
        <w:rPr>
          <w:lang w:val="en-US"/>
        </w:rPr>
        <w:t>.</w:t>
      </w:r>
    </w:p>
    <w:p w:rsidR="00D35791" w:rsidRDefault="00D35791" w:rsidP="00D35791">
      <w:pPr>
        <w:pStyle w:val="EntteMthode"/>
        <w:rPr>
          <w:lang w:val="en-US"/>
        </w:rPr>
      </w:pPr>
      <w:r w:rsidRPr="00F64ABB">
        <w:rPr>
          <w:b/>
          <w:bCs/>
          <w:lang w:val="en-US"/>
        </w:rPr>
        <w:t>void</w:t>
      </w:r>
      <w:r w:rsidRPr="00F64ABB">
        <w:rPr>
          <w:lang w:val="en-US"/>
        </w:rPr>
        <w:t xml:space="preserve"> </w:t>
      </w:r>
      <w:r w:rsidRPr="00907A0F">
        <w:rPr>
          <w:rStyle w:val="DfinitionMthode"/>
          <w:lang w:val="en-US"/>
        </w:rPr>
        <w:t>replaceWaitingBy</w:t>
      </w:r>
      <w:r w:rsidRPr="00F64ABB">
        <w:rPr>
          <w:lang w:val="en-US"/>
        </w:rPr>
        <w:t>(</w:t>
      </w:r>
      <w:r w:rsidRPr="00F64ABB">
        <w:rPr>
          <w:b/>
          <w:bCs/>
          <w:lang w:val="en-US"/>
        </w:rPr>
        <w:t>const</w:t>
      </w:r>
      <w:r w:rsidRPr="00F64ABB">
        <w:rPr>
          <w:lang w:val="en-US"/>
        </w:rPr>
        <w:t xml:space="preserve"> </w:t>
      </w:r>
      <w:r w:rsidRPr="00F64ABB">
        <w:rPr>
          <w:rStyle w:val="LienUnit"/>
          <w:lang w:val="en-US"/>
        </w:rPr>
        <w:t>clang</w:t>
      </w:r>
      <w:r w:rsidRPr="00F64ABB">
        <w:rPr>
          <w:lang w:val="en-US"/>
        </w:rPr>
        <w:t>::</w:t>
      </w:r>
      <w:r w:rsidRPr="00F64ABB">
        <w:rPr>
          <w:rStyle w:val="LienClasseC"/>
          <w:lang w:val="en-US"/>
        </w:rPr>
        <w:t>Decl</w:t>
      </w:r>
      <w:r w:rsidRPr="00F64ABB">
        <w:rPr>
          <w:lang w:val="en-US"/>
        </w:rPr>
        <w:t>* oldDecl,</w:t>
      </w:r>
      <w:r>
        <w:rPr>
          <w:lang w:val="en-US"/>
        </w:rPr>
        <w:t xml:space="preserve"> </w:t>
      </w:r>
      <w:r w:rsidRPr="00F64ABB">
        <w:rPr>
          <w:b/>
          <w:bCs/>
          <w:lang w:val="en-US"/>
        </w:rPr>
        <w:t>const</w:t>
      </w:r>
      <w:r w:rsidRPr="00F64ABB">
        <w:rPr>
          <w:lang w:val="en-US"/>
        </w:rPr>
        <w:t xml:space="preserve"> </w:t>
      </w:r>
      <w:r w:rsidRPr="00F64ABB">
        <w:rPr>
          <w:rStyle w:val="LienUnit"/>
          <w:lang w:val="en-US"/>
        </w:rPr>
        <w:t>std</w:t>
      </w:r>
      <w:r w:rsidRPr="00F64ABB">
        <w:rPr>
          <w:lang w:val="en-US"/>
        </w:rPr>
        <w:t>::</w:t>
      </w:r>
      <w:r w:rsidRPr="00F64ABB">
        <w:rPr>
          <w:rStyle w:val="LienClasseC"/>
          <w:lang w:val="en-US"/>
        </w:rPr>
        <w:t>vector</w:t>
      </w:r>
      <w:r w:rsidRPr="00F64ABB">
        <w:rPr>
          <w:lang w:val="en-US"/>
        </w:rPr>
        <w:t>&lt;</w:t>
      </w:r>
      <w:r w:rsidRPr="00F64ABB">
        <w:rPr>
          <w:b/>
          <w:bCs/>
          <w:lang w:val="en-US"/>
        </w:rPr>
        <w:t>const</w:t>
      </w:r>
      <w:r w:rsidRPr="00F64ABB">
        <w:rPr>
          <w:lang w:val="en-US"/>
        </w:rPr>
        <w:t xml:space="preserve"> </w:t>
      </w:r>
      <w:r w:rsidRPr="00F64ABB">
        <w:rPr>
          <w:rStyle w:val="LienUnit"/>
          <w:lang w:val="en-US"/>
        </w:rPr>
        <w:t>clang</w:t>
      </w:r>
      <w:r w:rsidRPr="00F64ABB">
        <w:rPr>
          <w:lang w:val="en-US"/>
        </w:rPr>
        <w:t>::</w:t>
      </w:r>
      <w:r w:rsidRPr="00F64ABB">
        <w:rPr>
          <w:rStyle w:val="LienClasseC"/>
          <w:lang w:val="en-US"/>
        </w:rPr>
        <w:t>Decl</w:t>
      </w:r>
      <w:r w:rsidRPr="00F64ABB">
        <w:rPr>
          <w:lang w:val="en-US"/>
        </w:rPr>
        <w:t>*&gt;&amp; newDecls);</w:t>
      </w:r>
    </w:p>
    <w:p w:rsidR="00D35791" w:rsidRDefault="003942D4" w:rsidP="00D35791">
      <w:pPr>
        <w:rPr>
          <w:lang w:val="en-US"/>
        </w:rPr>
      </w:pPr>
      <w:r>
        <w:rPr>
          <w:lang w:val="en-US"/>
        </w:rPr>
        <w:t xml:space="preserve">This method notifies that </w:t>
      </w:r>
      <w:r w:rsidRPr="00E03B9D">
        <w:rPr>
          <w:rStyle w:val="TexteC"/>
          <w:lang w:val="en-US"/>
        </w:rPr>
        <w:t>oldDecl</w:t>
      </w:r>
      <w:r>
        <w:rPr>
          <w:lang w:val="en-US"/>
        </w:rPr>
        <w:t xml:space="preserve"> has been visited but </w:t>
      </w:r>
      <w:r w:rsidR="00314E9A">
        <w:rPr>
          <w:lang w:val="en-US"/>
        </w:rPr>
        <w:t xml:space="preserve">that its generation should wait for the declarations in </w:t>
      </w:r>
      <w:r w:rsidR="00314E9A" w:rsidRPr="00E03B9D">
        <w:rPr>
          <w:rStyle w:val="TexteC"/>
          <w:lang w:val="en-US"/>
        </w:rPr>
        <w:t>newDecls</w:t>
      </w:r>
      <w:r w:rsidR="00314E9A">
        <w:rPr>
          <w:lang w:val="en-US"/>
        </w:rPr>
        <w:t>.</w:t>
      </w:r>
    </w:p>
    <w:p w:rsidR="00E03B9D" w:rsidRDefault="00E03B9D" w:rsidP="00D35791">
      <w:pPr>
        <w:rPr>
          <w:lang w:val="en-US"/>
        </w:rPr>
      </w:pPr>
    </w:p>
    <w:p w:rsidR="00E03B9D" w:rsidRDefault="00E03B9D" w:rsidP="00E03B9D">
      <w:pPr>
        <w:rPr>
          <w:lang w:val="en-US"/>
        </w:rPr>
      </w:pPr>
      <w:r>
        <w:rPr>
          <w:lang w:val="en-US"/>
        </w:rPr>
        <w:t xml:space="preserve">This method replaces the declaration </w:t>
      </w:r>
      <w:r w:rsidRPr="00E03B9D">
        <w:rPr>
          <w:rStyle w:val="TexteC"/>
          <w:lang w:val="en-US"/>
        </w:rPr>
        <w:t>oldDecl</w:t>
      </w:r>
      <w:r>
        <w:rPr>
          <w:lang w:val="en-US"/>
        </w:rPr>
        <w:t xml:space="preserve"> from </w:t>
      </w:r>
      <w:r w:rsidRPr="005A2D54">
        <w:rPr>
          <w:rStyle w:val="LienChamps"/>
          <w:lang w:val="en-US"/>
        </w:rPr>
        <w:t>_additionalWaitDeclarations</w:t>
      </w:r>
      <w:r>
        <w:rPr>
          <w:lang w:val="en-US"/>
        </w:rPr>
        <w:t xml:space="preserve"> by </w:t>
      </w:r>
      <w:r w:rsidRPr="00E03B9D">
        <w:rPr>
          <w:rStyle w:val="TexteC"/>
          <w:lang w:val="en-US"/>
        </w:rPr>
        <w:t>newDecls</w:t>
      </w:r>
      <w:r>
        <w:rPr>
          <w:lang w:val="en-US"/>
        </w:rPr>
        <w:t xml:space="preserve"> or recursively from one of our </w:t>
      </w:r>
      <w:r w:rsidRPr="005A2D54">
        <w:rPr>
          <w:rStyle w:val="LienChamps"/>
          <w:lang w:val="en-US"/>
        </w:rPr>
        <w:t>_subGenerations</w:t>
      </w:r>
      <w:r>
        <w:rPr>
          <w:lang w:val="en-US"/>
        </w:rPr>
        <w:t xml:space="preserve">. Calling this method induces no modification for the caller since the status of its generation has not changed. </w:t>
      </w:r>
    </w:p>
    <w:p w:rsidR="00E03B9D" w:rsidRDefault="00E03B9D" w:rsidP="00E03B9D">
      <w:pPr>
        <w:rPr>
          <w:lang w:val="en-US"/>
        </w:rPr>
      </w:pPr>
      <w:r>
        <w:rPr>
          <w:lang w:val="en-US"/>
        </w:rPr>
        <w:t xml:space="preserve">This method is called by </w:t>
      </w:r>
      <w:r w:rsidRPr="005A2D54">
        <w:rPr>
          <w:rStyle w:val="LienClasseC"/>
          <w:lang w:val="en-US"/>
        </w:rPr>
        <w:t>MissingClassGeneration</w:t>
      </w:r>
      <w:r w:rsidRPr="005A2D54">
        <w:rPr>
          <w:rStyle w:val="TexteC"/>
          <w:lang w:val="en-US"/>
        </w:rPr>
        <w:t>::</w:t>
      </w:r>
      <w:r>
        <w:rPr>
          <w:rStyle w:val="LienMthode"/>
          <w:lang w:val="en-US"/>
        </w:rPr>
        <w:t>replaceWaitingBy</w:t>
      </w:r>
      <w:r>
        <w:rPr>
          <w:lang w:val="en-US"/>
        </w:rPr>
        <w:t xml:space="preserve"> when </w:t>
      </w:r>
      <w:r>
        <w:rPr>
          <w:rStyle w:val="TexteC"/>
          <w:lang w:val="en-US"/>
        </w:rPr>
        <w:t>oldD</w:t>
      </w:r>
      <w:r w:rsidRPr="005A2D54">
        <w:rPr>
          <w:rStyle w:val="TexteC"/>
          <w:lang w:val="en-US"/>
        </w:rPr>
        <w:t>ecl</w:t>
      </w:r>
      <w:r>
        <w:rPr>
          <w:lang w:val="en-US"/>
        </w:rPr>
        <w:t xml:space="preserve"> is a dependency of </w:t>
      </w:r>
      <w:r w:rsidRPr="005A2D54">
        <w:rPr>
          <w:rStyle w:val="LienClasseC"/>
          <w:lang w:val="en-US"/>
        </w:rPr>
        <w:t>MissingClassGeneration</w:t>
      </w:r>
      <w:r w:rsidRPr="005A2D54">
        <w:rPr>
          <w:rStyle w:val="TexteC"/>
          <w:lang w:val="en-US"/>
        </w:rPr>
        <w:t>::</w:t>
      </w:r>
      <w:r w:rsidRPr="00907A0F">
        <w:rPr>
          <w:rStyle w:val="LienChamps"/>
          <w:lang w:val="en-US"/>
        </w:rPr>
        <w:t>_subWaitDeclarations</w:t>
      </w:r>
      <w:r>
        <w:rPr>
          <w:lang w:val="en-US"/>
        </w:rPr>
        <w:t>.</w:t>
      </w:r>
    </w:p>
    <w:p w:rsidR="00E03B9D" w:rsidRDefault="00E03B9D" w:rsidP="00E03B9D">
      <w:pPr>
        <w:pStyle w:val="Relatives"/>
        <w:rPr>
          <w:lang w:val="en-US"/>
        </w:rPr>
      </w:pPr>
    </w:p>
    <w:p w:rsidR="00E03B9D" w:rsidRDefault="00E03B9D" w:rsidP="00E03B9D">
      <w:pPr>
        <w:pStyle w:val="RelativesItem"/>
        <w:rPr>
          <w:lang w:val="en-US"/>
        </w:rPr>
      </w:pPr>
      <w:r>
        <w:rPr>
          <w:lang w:val="en-US"/>
        </w:rPr>
        <w:t xml:space="preserve">The fields </w:t>
      </w:r>
      <w:r w:rsidRPr="00907A0F">
        <w:rPr>
          <w:rStyle w:val="LienChamps"/>
          <w:lang w:val="en-US"/>
        </w:rPr>
        <w:t>_additionalWaitDeclarations</w:t>
      </w:r>
      <w:r>
        <w:rPr>
          <w:lang w:val="en-US"/>
        </w:rPr>
        <w:t xml:space="preserve"> and </w:t>
      </w:r>
      <w:r w:rsidRPr="00907A0F">
        <w:rPr>
          <w:rStyle w:val="LienChamps"/>
          <w:lang w:val="en-US"/>
        </w:rPr>
        <w:t>_subGenerations</w:t>
      </w:r>
      <w:r>
        <w:rPr>
          <w:lang w:val="en-US"/>
        </w:rPr>
        <w:t>,</w:t>
      </w:r>
    </w:p>
    <w:p w:rsidR="00E03B9D" w:rsidRDefault="00E03B9D" w:rsidP="00E03B9D">
      <w:pPr>
        <w:pStyle w:val="RelativesItem"/>
        <w:rPr>
          <w:lang w:val="en-US"/>
        </w:rPr>
      </w:pPr>
      <w:r>
        <w:rPr>
          <w:lang w:val="en-US"/>
        </w:rPr>
        <w:t xml:space="preserve">the method </w:t>
      </w:r>
      <w:r>
        <w:rPr>
          <w:rStyle w:val="LienMthode"/>
        </w:rPr>
        <w:t>removeWait</w:t>
      </w:r>
      <w:r>
        <w:rPr>
          <w:lang w:val="en-US"/>
        </w:rPr>
        <w:t>,</w:t>
      </w:r>
    </w:p>
    <w:p w:rsidR="00E03B9D" w:rsidRPr="00E80C99" w:rsidRDefault="00E03B9D" w:rsidP="00E03B9D">
      <w:pPr>
        <w:pStyle w:val="RelativesItem"/>
        <w:rPr>
          <w:lang w:val="en-US"/>
        </w:rPr>
      </w:pPr>
      <w:proofErr w:type="gramStart"/>
      <w:r>
        <w:rPr>
          <w:lang w:val="en-US"/>
        </w:rPr>
        <w:t>the</w:t>
      </w:r>
      <w:proofErr w:type="gramEnd"/>
      <w:r>
        <w:rPr>
          <w:lang w:val="en-US"/>
        </w:rPr>
        <w:t xml:space="preserve"> method </w:t>
      </w:r>
      <w:r w:rsidRPr="005A2D54">
        <w:rPr>
          <w:rStyle w:val="LienClasseC"/>
          <w:lang w:val="en-US"/>
        </w:rPr>
        <w:t>MissingClassGeneration</w:t>
      </w:r>
      <w:r w:rsidRPr="005A2D54">
        <w:rPr>
          <w:rStyle w:val="TexteC"/>
          <w:lang w:val="en-US"/>
        </w:rPr>
        <w:t>::</w:t>
      </w:r>
      <w:r>
        <w:rPr>
          <w:rStyle w:val="LienMthode"/>
          <w:lang w:val="en-US"/>
        </w:rPr>
        <w:t>replaceWaitingBy</w:t>
      </w:r>
      <w:r>
        <w:rPr>
          <w:lang w:val="en-US"/>
        </w:rPr>
        <w:t>.</w:t>
      </w:r>
    </w:p>
    <w:p w:rsidR="007B354E" w:rsidRDefault="007B354E" w:rsidP="007B354E">
      <w:pPr>
        <w:pStyle w:val="SectionClasse"/>
        <w:rPr>
          <w:lang w:val="en-US"/>
        </w:rPr>
      </w:pPr>
      <w:r>
        <w:rPr>
          <w:lang w:val="en-US"/>
        </w:rPr>
        <w:t xml:space="preserve">The class </w:t>
      </w:r>
      <w:r w:rsidRPr="009D69F0">
        <w:rPr>
          <w:rStyle w:val="LienClasseC"/>
          <w:lang w:val="en-US"/>
        </w:rPr>
        <w:t>MissingClassGeneration</w:t>
      </w:r>
    </w:p>
    <w:p w:rsidR="00220923" w:rsidRDefault="00220923" w:rsidP="00220923">
      <w:pPr>
        <w:rPr>
          <w:lang w:val="en-US"/>
        </w:rPr>
      </w:pPr>
      <w:r w:rsidRPr="005410B7">
        <w:rPr>
          <w:lang w:val="en-US"/>
        </w:rPr>
        <w:t xml:space="preserve">The class </w:t>
      </w:r>
      <w:r w:rsidRPr="009D69F0">
        <w:rPr>
          <w:rStyle w:val="LienClasseC"/>
          <w:lang w:val="en-US"/>
        </w:rPr>
        <w:t>MissingClassGeneration</w:t>
      </w:r>
      <w:r w:rsidRPr="005410B7">
        <w:rPr>
          <w:lang w:val="en-US"/>
        </w:rPr>
        <w:t xml:space="preserve"> </w:t>
      </w:r>
      <w:r>
        <w:rPr>
          <w:lang w:val="en-US"/>
        </w:rPr>
        <w:t xml:space="preserve">contains the visit info available for a </w:t>
      </w:r>
      <w:r w:rsidRPr="00AE6762">
        <w:rPr>
          <w:rStyle w:val="LienUnit"/>
          <w:lang w:val="en-US"/>
        </w:rPr>
        <w:t>clang</w:t>
      </w:r>
      <w:r w:rsidRPr="00AE6762">
        <w:rPr>
          <w:rStyle w:val="TexteC"/>
          <w:lang w:val="en-US"/>
        </w:rPr>
        <w:t>::</w:t>
      </w:r>
      <w:proofErr w:type="spellStart"/>
      <w:r>
        <w:rPr>
          <w:rStyle w:val="LienClasseC"/>
          <w:lang w:val="en-US"/>
        </w:rPr>
        <w:t>RecordD</w:t>
      </w:r>
      <w:r w:rsidRPr="00AE6762">
        <w:rPr>
          <w:rStyle w:val="LienClasseC"/>
          <w:lang w:val="en-US"/>
        </w:rPr>
        <w:t>ecl</w:t>
      </w:r>
      <w:proofErr w:type="spellEnd"/>
      <w:r>
        <w:rPr>
          <w:lang w:val="en-US"/>
        </w:rPr>
        <w:t xml:space="preserve"> that is an instance of template class and such that one or many template arguments have not been visited. The </w:t>
      </w:r>
      <w:r w:rsidRPr="00931D9F">
        <w:rPr>
          <w:rStyle w:val="LienType"/>
          <w:lang w:val="en-US"/>
        </w:rPr>
        <w:t>translation_unit_decl</w:t>
      </w:r>
      <w:r>
        <w:rPr>
          <w:lang w:val="en-US"/>
        </w:rPr>
        <w:t xml:space="preserve"> is soon built when the constructor is called. But its Cabs generation in the global </w:t>
      </w:r>
      <w:r w:rsidRPr="00D710AD">
        <w:rPr>
          <w:rStyle w:val="LienClasseC"/>
          <w:lang w:val="en-US"/>
        </w:rPr>
        <w:t>ForwardReferenceList</w:t>
      </w:r>
      <w:r w:rsidRPr="00D710AD">
        <w:rPr>
          <w:lang w:val="en-US"/>
        </w:rPr>
        <w:t xml:space="preserve"> </w:t>
      </w:r>
      <w:r>
        <w:rPr>
          <w:lang w:val="en-US"/>
        </w:rPr>
        <w:t xml:space="preserve">is conditioned to the visit (and the generation) of the missing declarations </w:t>
      </w:r>
      <w:r w:rsidRPr="00931D9F">
        <w:rPr>
          <w:rStyle w:val="LienChamps"/>
          <w:lang w:val="en-US"/>
        </w:rPr>
        <w:t>_waitDeclarations</w:t>
      </w:r>
      <w:r>
        <w:rPr>
          <w:lang w:val="en-US"/>
        </w:rPr>
        <w:t>.</w:t>
      </w:r>
    </w:p>
    <w:p w:rsidR="00514CD8" w:rsidRDefault="00514CD8" w:rsidP="00220923">
      <w:pPr>
        <w:rPr>
          <w:lang w:val="en-US"/>
        </w:rPr>
      </w:pPr>
    </w:p>
    <w:p w:rsidR="00514CD8" w:rsidRDefault="00514CD8" w:rsidP="00220923">
      <w:pPr>
        <w:rPr>
          <w:lang w:val="en-US"/>
        </w:rPr>
      </w:pPr>
      <w:r>
        <w:rPr>
          <w:lang w:val="en-US"/>
        </w:rPr>
        <w:t xml:space="preserve">The declarations in this class may have a different status than our </w:t>
      </w:r>
      <w:r w:rsidRPr="00514CD8">
        <w:rPr>
          <w:rStyle w:val="LienClasseC"/>
          <w:lang w:val="en-US"/>
        </w:rPr>
        <w:t>MissingClass</w:t>
      </w:r>
      <w:r>
        <w:rPr>
          <w:rStyle w:val="LienClasseC"/>
          <w:lang w:val="en-US"/>
        </w:rPr>
        <w:t>Genera</w:t>
      </w:r>
      <w:r w:rsidRPr="00514CD8">
        <w:rPr>
          <w:rStyle w:val="LienClasseC"/>
          <w:lang w:val="en-US"/>
        </w:rPr>
        <w:t>tion</w:t>
      </w:r>
      <w:r>
        <w:rPr>
          <w:lang w:val="en-US"/>
        </w:rPr>
        <w:t xml:space="preserve"> since they may depend on different declarations. In that case the field </w:t>
      </w:r>
      <w:r w:rsidRPr="00514CD8">
        <w:rPr>
          <w:rStyle w:val="LienChamps"/>
          <w:lang w:val="en-US"/>
        </w:rPr>
        <w:t>_subGenerations</w:t>
      </w:r>
      <w:r>
        <w:rPr>
          <w:lang w:val="en-US"/>
        </w:rPr>
        <w:t xml:space="preserve"> contains all the declarations </w:t>
      </w:r>
      <w:r w:rsidRPr="008E0F8C">
        <w:rPr>
          <w:rStyle w:val="LienClasseC"/>
          <w:lang w:val="en-US"/>
        </w:rPr>
        <w:t>MissingSubClassGeneration</w:t>
      </w:r>
      <w:r>
        <w:rPr>
          <w:lang w:val="en-US"/>
        </w:rPr>
        <w:t xml:space="preserve"> that have more dependencies than the ones in </w:t>
      </w:r>
      <w:r w:rsidRPr="00514CD8">
        <w:rPr>
          <w:rStyle w:val="LienChamps"/>
          <w:lang w:val="en-US"/>
        </w:rPr>
        <w:t>_waitDeclarations</w:t>
      </w:r>
      <w:r>
        <w:rPr>
          <w:lang w:val="en-US"/>
        </w:rPr>
        <w:t>.</w:t>
      </w:r>
    </w:p>
    <w:p w:rsidR="00514CD8" w:rsidRDefault="00514CD8" w:rsidP="00220923">
      <w:pPr>
        <w:rPr>
          <w:lang w:val="en-US"/>
        </w:rPr>
      </w:pPr>
    </w:p>
    <w:p w:rsidR="00220923" w:rsidRDefault="00220923" w:rsidP="00220923">
      <w:pPr>
        <w:rPr>
          <w:lang w:val="en-US"/>
        </w:rPr>
      </w:pPr>
      <w:r>
        <w:rPr>
          <w:lang w:val="en-US"/>
        </w:rPr>
        <w:t>The inheritance graph of this class is defined as following.</w:t>
      </w:r>
    </w:p>
    <w:p w:rsidR="00220923" w:rsidRDefault="005B0794" w:rsidP="00220923">
      <w:pPr>
        <w:jc w:val="center"/>
        <w:rPr>
          <w:lang w:val="en-US"/>
        </w:rPr>
      </w:pPr>
      <w:r>
        <w:rPr>
          <w:noProof/>
        </w:rPr>
        <w:drawing>
          <wp:inline distT="0" distB="0" distL="0" distR="0" wp14:anchorId="760B091B" wp14:editId="206940C1">
            <wp:extent cx="5638800" cy="12763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38800" cy="1276350"/>
                    </a:xfrm>
                    <a:prstGeom prst="rect">
                      <a:avLst/>
                    </a:prstGeom>
                    <a:noFill/>
                    <a:ln>
                      <a:noFill/>
                    </a:ln>
                  </pic:spPr>
                </pic:pic>
              </a:graphicData>
            </a:graphic>
          </wp:inline>
        </w:drawing>
      </w:r>
    </w:p>
    <w:p w:rsidR="00220923" w:rsidRDefault="00220923" w:rsidP="00220923">
      <w:pPr>
        <w:rPr>
          <w:lang w:val="en-US"/>
        </w:rPr>
      </w:pPr>
      <w:r>
        <w:rPr>
          <w:lang w:val="en-US"/>
        </w:rPr>
        <w:t>On the “</w:t>
      </w:r>
      <w:r>
        <w:rPr>
          <w:lang w:val="en-US"/>
        </w:rPr>
        <w:fldChar w:fldCharType="begin"/>
      </w:r>
      <w:r>
        <w:rPr>
          <w:lang w:val="en-US"/>
        </w:rPr>
        <w:instrText xml:space="preserve"> REF _Ref369504626 \h </w:instrText>
      </w:r>
      <w:r>
        <w:rPr>
          <w:lang w:val="en-US"/>
        </w:rPr>
      </w:r>
      <w:r>
        <w:rPr>
          <w:lang w:val="en-US"/>
        </w:rPr>
        <w:fldChar w:fldCharType="separate"/>
      </w:r>
      <w:r w:rsidR="00907C72" w:rsidRPr="00205CBD">
        <w:rPr>
          <w:lang w:val="en-US"/>
        </w:rPr>
        <w:t xml:space="preserve">Figure </w:t>
      </w:r>
      <w:r w:rsidR="00907C72">
        <w:rPr>
          <w:noProof/>
          <w:lang w:val="en-US"/>
        </w:rPr>
        <w:t>3</w:t>
      </w:r>
      <w:r w:rsidR="00907C72" w:rsidRPr="00205CBD">
        <w:rPr>
          <w:lang w:val="en-US"/>
        </w:rPr>
        <w:t>: simple example of template code</w:t>
      </w:r>
      <w:r>
        <w:rPr>
          <w:lang w:val="en-US"/>
        </w:rPr>
        <w:fldChar w:fldCharType="end"/>
      </w:r>
      <w:r>
        <w:rPr>
          <w:lang w:val="en-US"/>
        </w:rPr>
        <w:t xml:space="preserve">”, the class </w:t>
      </w:r>
      <w:r w:rsidR="00470B56" w:rsidRPr="001D0A14">
        <w:rPr>
          <w:rStyle w:val="TexteC"/>
          <w:lang w:val="en-US"/>
        </w:rPr>
        <w:t>X&lt;Foo, Bar, Bar2&gt;</w:t>
      </w:r>
      <w:r w:rsidR="00470B56">
        <w:rPr>
          <w:lang w:val="en-US"/>
        </w:rPr>
        <w:t xml:space="preserve"> is initially delayed to the </w:t>
      </w:r>
      <w:r>
        <w:rPr>
          <w:lang w:val="en-US"/>
        </w:rPr>
        <w:t xml:space="preserve">visit of </w:t>
      </w:r>
      <w:r w:rsidR="00470B56">
        <w:rPr>
          <w:lang w:val="en-US"/>
        </w:rPr>
        <w:t xml:space="preserve">the classes </w:t>
      </w:r>
      <w:r w:rsidR="00470B56" w:rsidRPr="00470B56">
        <w:rPr>
          <w:rStyle w:val="TexteC"/>
          <w:lang w:val="en-US"/>
        </w:rPr>
        <w:t>Foo</w:t>
      </w:r>
      <w:r w:rsidR="00470B56">
        <w:rPr>
          <w:lang w:val="en-US"/>
        </w:rPr>
        <w:t xml:space="preserve"> and </w:t>
      </w:r>
      <w:r w:rsidRPr="00931D9F">
        <w:rPr>
          <w:rStyle w:val="TexteC"/>
          <w:lang w:val="en-US"/>
        </w:rPr>
        <w:t>Bar</w:t>
      </w:r>
      <w:r w:rsidR="002F3647">
        <w:rPr>
          <w:rStyle w:val="TexteC"/>
          <w:lang w:val="en-US"/>
        </w:rPr>
        <w:t>::C</w:t>
      </w:r>
      <w:r w:rsidR="00470B56">
        <w:rPr>
          <w:lang w:val="en-US"/>
        </w:rPr>
        <w:t>. So we create</w:t>
      </w:r>
      <w:r>
        <w:rPr>
          <w:lang w:val="en-US"/>
        </w:rPr>
        <w:t xml:space="preserve"> </w:t>
      </w:r>
      <w:r w:rsidR="00470B56">
        <w:rPr>
          <w:lang w:val="en-US"/>
        </w:rPr>
        <w:t xml:space="preserve">a </w:t>
      </w:r>
      <w:r w:rsidRPr="00D710AD">
        <w:rPr>
          <w:rStyle w:val="LienClasseC"/>
          <w:lang w:val="en-US"/>
        </w:rPr>
        <w:t>Missing</w:t>
      </w:r>
      <w:r w:rsidR="00470B56">
        <w:rPr>
          <w:rStyle w:val="LienClasseC"/>
          <w:lang w:val="en-US"/>
        </w:rPr>
        <w:t>Class</w:t>
      </w:r>
      <w:r w:rsidRPr="00D710AD">
        <w:rPr>
          <w:rStyle w:val="LienClasseC"/>
          <w:lang w:val="en-US"/>
        </w:rPr>
        <w:t>Generation</w:t>
      </w:r>
      <w:r>
        <w:rPr>
          <w:lang w:val="en-US"/>
        </w:rPr>
        <w:t xml:space="preserve"> waiting for </w:t>
      </w:r>
      <w:r w:rsidR="00470B56" w:rsidRPr="00470B56">
        <w:rPr>
          <w:rStyle w:val="TexteC"/>
          <w:lang w:val="en-US"/>
        </w:rPr>
        <w:t>Foo</w:t>
      </w:r>
      <w:r w:rsidR="00470B56">
        <w:rPr>
          <w:lang w:val="en-US"/>
        </w:rPr>
        <w:t xml:space="preserve"> and </w:t>
      </w:r>
      <w:r w:rsidR="00470B56" w:rsidRPr="00931D9F">
        <w:rPr>
          <w:rStyle w:val="TexteC"/>
          <w:lang w:val="en-US"/>
        </w:rPr>
        <w:t>Bar</w:t>
      </w:r>
      <w:r w:rsidR="002F3647">
        <w:rPr>
          <w:rStyle w:val="TexteC"/>
          <w:lang w:val="en-US"/>
        </w:rPr>
        <w:t>::C</w:t>
      </w:r>
      <w:r w:rsidR="00470B56">
        <w:rPr>
          <w:lang w:val="en-US"/>
        </w:rPr>
        <w:t xml:space="preserve">. It contains </w:t>
      </w:r>
      <w:r w:rsidR="003A78D5">
        <w:rPr>
          <w:lang w:val="en-US"/>
        </w:rPr>
        <w:t>three</w:t>
      </w:r>
      <w:r w:rsidR="00470B56">
        <w:rPr>
          <w:lang w:val="en-US"/>
        </w:rPr>
        <w:t xml:space="preserve"> </w:t>
      </w:r>
      <w:r w:rsidR="00470B56" w:rsidRPr="002F3647">
        <w:rPr>
          <w:rStyle w:val="LienClasseC"/>
          <w:lang w:val="en-US"/>
        </w:rPr>
        <w:t>MissingSubClassGeneration</w:t>
      </w:r>
      <w:r w:rsidR="00470B56">
        <w:rPr>
          <w:lang w:val="en-US"/>
        </w:rPr>
        <w:t xml:space="preserve"> </w:t>
      </w:r>
      <w:r w:rsidR="002F3647">
        <w:rPr>
          <w:lang w:val="en-US"/>
        </w:rPr>
        <w:t xml:space="preserve">that have additional dependencies to </w:t>
      </w:r>
      <w:r w:rsidR="002F3647" w:rsidRPr="002F3647">
        <w:rPr>
          <w:rStyle w:val="TexteC"/>
          <w:lang w:val="en-US"/>
        </w:rPr>
        <w:t>Bar</w:t>
      </w:r>
      <w:r w:rsidR="002F3647">
        <w:rPr>
          <w:lang w:val="en-US"/>
        </w:rPr>
        <w:t xml:space="preserve"> (constructor </w:t>
      </w:r>
      <w:r w:rsidR="002F3647" w:rsidRPr="008E0F8C">
        <w:rPr>
          <w:rStyle w:val="TexteC"/>
          <w:lang w:val="en-US"/>
        </w:rPr>
        <w:t>X::X(</w:t>
      </w:r>
      <w:r w:rsidR="002F3647" w:rsidRPr="0075418D">
        <w:rPr>
          <w:rStyle w:val="TexteC"/>
          <w:b/>
          <w:lang w:val="en-US"/>
        </w:rPr>
        <w:t>const</w:t>
      </w:r>
      <w:r w:rsidR="002F3647" w:rsidRPr="001D0A14">
        <w:rPr>
          <w:rStyle w:val="TexteC"/>
          <w:lang w:val="en-US"/>
        </w:rPr>
        <w:t xml:space="preserve"> Bar&amp; source</w:t>
      </w:r>
      <w:r w:rsidR="002F3647">
        <w:rPr>
          <w:lang w:val="en-US"/>
        </w:rPr>
        <w:t xml:space="preserve">)) and </w:t>
      </w:r>
      <w:r w:rsidR="002F3647" w:rsidRPr="002F3647">
        <w:rPr>
          <w:rStyle w:val="TexteC"/>
          <w:lang w:val="en-US"/>
        </w:rPr>
        <w:t>Bar2</w:t>
      </w:r>
      <w:r>
        <w:rPr>
          <w:lang w:val="en-US"/>
        </w:rPr>
        <w:t xml:space="preserve"> </w:t>
      </w:r>
      <w:r w:rsidR="002F3647">
        <w:rPr>
          <w:lang w:val="en-US"/>
        </w:rPr>
        <w:t>(</w:t>
      </w:r>
      <w:r>
        <w:rPr>
          <w:lang w:val="en-US"/>
        </w:rPr>
        <w:t xml:space="preserve">destructor </w:t>
      </w:r>
      <w:r w:rsidRPr="00D710AD">
        <w:rPr>
          <w:rStyle w:val="TexteC"/>
          <w:lang w:val="en-US"/>
        </w:rPr>
        <w:t>X::~X()</w:t>
      </w:r>
      <w:r>
        <w:rPr>
          <w:lang w:val="en-US"/>
        </w:rPr>
        <w:t xml:space="preserve"> and the method </w:t>
      </w:r>
      <w:r w:rsidRPr="00D710AD">
        <w:rPr>
          <w:rStyle w:val="TexteC"/>
          <w:lang w:val="en-US"/>
        </w:rPr>
        <w:t>X::setPointer</w:t>
      </w:r>
      <w:r w:rsidR="002F3647">
        <w:rPr>
          <w:lang w:val="en-US"/>
        </w:rPr>
        <w:t>).</w:t>
      </w:r>
    </w:p>
    <w:p w:rsidR="003A78D5" w:rsidRDefault="003A78D5" w:rsidP="00220923">
      <w:pPr>
        <w:rPr>
          <w:lang w:val="en-US"/>
        </w:rPr>
      </w:pPr>
    </w:p>
    <w:p w:rsidR="003A78D5" w:rsidRDefault="003A78D5" w:rsidP="00220923">
      <w:pPr>
        <w:rPr>
          <w:lang w:val="en-US"/>
        </w:rPr>
      </w:pPr>
      <w:r>
        <w:rPr>
          <w:lang w:val="en-US"/>
        </w:rPr>
        <w:t xml:space="preserve">The first time we </w:t>
      </w:r>
      <w:r w:rsidR="004C0189">
        <w:rPr>
          <w:lang w:val="en-US"/>
        </w:rPr>
        <w:t xml:space="preserve">enter in </w:t>
      </w:r>
      <w:r>
        <w:rPr>
          <w:lang w:val="en-US"/>
        </w:rPr>
        <w:t>a class instance</w:t>
      </w:r>
      <w:r w:rsidR="004C0189">
        <w:rPr>
          <w:lang w:val="en-US"/>
        </w:rPr>
        <w:t xml:space="preserve">, we do not know if the generation will be immediate or </w:t>
      </w:r>
      <w:r w:rsidR="00665725">
        <w:rPr>
          <w:lang w:val="en-US"/>
        </w:rPr>
        <w:t xml:space="preserve">if it </w:t>
      </w:r>
      <w:r w:rsidR="004C0189">
        <w:rPr>
          <w:lang w:val="en-US"/>
        </w:rPr>
        <w:t xml:space="preserve">will be delayed. So we create an </w:t>
      </w:r>
      <w:r w:rsidR="004C0189" w:rsidRPr="004C0189">
        <w:rPr>
          <w:rStyle w:val="LienClasseC"/>
          <w:lang w:val="en-US"/>
        </w:rPr>
        <w:t>InstanceClassGeneration</w:t>
      </w:r>
      <w:r w:rsidR="004C0189">
        <w:rPr>
          <w:lang w:val="en-US"/>
        </w:rPr>
        <w:t xml:space="preserve"> </w:t>
      </w:r>
      <w:r w:rsidR="00E45A13">
        <w:rPr>
          <w:lang w:val="en-US"/>
        </w:rPr>
        <w:t xml:space="preserve">and we use </w:t>
      </w:r>
      <w:r w:rsidR="00E45A13" w:rsidRPr="004C0189">
        <w:rPr>
          <w:rStyle w:val="LienClasseC"/>
          <w:lang w:val="en-US"/>
        </w:rPr>
        <w:t>InstanceClassGeneration</w:t>
      </w:r>
      <w:r w:rsidR="00E45A13" w:rsidRPr="00824AF7">
        <w:rPr>
          <w:rStyle w:val="TexteC"/>
          <w:lang w:val="en-US"/>
        </w:rPr>
        <w:t>::</w:t>
      </w:r>
      <w:r w:rsidR="00E45A13" w:rsidRPr="00E45A13">
        <w:rPr>
          <w:rStyle w:val="LienChamps"/>
          <w:lang w:val="en-US"/>
        </w:rPr>
        <w:t>_waitingDecls</w:t>
      </w:r>
      <w:r w:rsidR="00E45A13">
        <w:rPr>
          <w:lang w:val="en-US"/>
        </w:rPr>
        <w:t xml:space="preserve"> to store the declarations that were in </w:t>
      </w:r>
      <w:r w:rsidR="00E45A13" w:rsidRPr="00E45A13">
        <w:rPr>
          <w:rStyle w:val="LienClasseC"/>
          <w:lang w:val="en-US"/>
        </w:rPr>
        <w:t>MissingDecl</w:t>
      </w:r>
      <w:r w:rsidR="00E45A13">
        <w:rPr>
          <w:lang w:val="en-US"/>
        </w:rPr>
        <w:t xml:space="preserve"> and that are waiting for our class generation. D</w:t>
      </w:r>
      <w:r w:rsidR="004C0189">
        <w:rPr>
          <w:lang w:val="en-US"/>
        </w:rPr>
        <w:t>uring the visit</w:t>
      </w:r>
      <w:r>
        <w:rPr>
          <w:lang w:val="en-US"/>
        </w:rPr>
        <w:t xml:space="preserve"> </w:t>
      </w:r>
      <w:r w:rsidR="004C0189">
        <w:rPr>
          <w:lang w:val="en-US"/>
        </w:rPr>
        <w:t xml:space="preserve">we collect the dependencies in </w:t>
      </w:r>
      <w:r w:rsidR="00E45A13" w:rsidRPr="00E45A13">
        <w:rPr>
          <w:rStyle w:val="LienChamps"/>
          <w:lang w:val="en-US"/>
        </w:rPr>
        <w:t>_waitDeclarations</w:t>
      </w:r>
      <w:r w:rsidR="004C0189">
        <w:rPr>
          <w:lang w:val="en-US"/>
        </w:rPr>
        <w:t xml:space="preserve">. At the end of the visit of our class, if some effective dependencies are not solved, we translate our </w:t>
      </w:r>
      <w:r w:rsidR="004C0189" w:rsidRPr="004C0189">
        <w:rPr>
          <w:rStyle w:val="LienClasseC"/>
          <w:lang w:val="en-US"/>
        </w:rPr>
        <w:t>InstanceClassGeneration</w:t>
      </w:r>
      <w:r w:rsidR="004C0189">
        <w:rPr>
          <w:lang w:val="en-US"/>
        </w:rPr>
        <w:t xml:space="preserve"> into a </w:t>
      </w:r>
      <w:r w:rsidR="004C0189" w:rsidRPr="004C0189">
        <w:rPr>
          <w:rStyle w:val="LienClasseC"/>
          <w:lang w:val="en-US"/>
        </w:rPr>
        <w:t>MissingClassGeneration</w:t>
      </w:r>
      <w:r w:rsidR="00E45A13">
        <w:rPr>
          <w:lang w:val="en-US"/>
        </w:rPr>
        <w:t xml:space="preserve"> and for each </w:t>
      </w:r>
      <w:r w:rsidR="00E45A13" w:rsidRPr="004C0189">
        <w:rPr>
          <w:rStyle w:val="LienClasseC"/>
          <w:lang w:val="en-US"/>
        </w:rPr>
        <w:t>InstanceClassGeneration</w:t>
      </w:r>
      <w:r w:rsidR="00E45A13" w:rsidRPr="00824AF7">
        <w:rPr>
          <w:rStyle w:val="TexteC"/>
          <w:lang w:val="en-US"/>
        </w:rPr>
        <w:t>::</w:t>
      </w:r>
      <w:r w:rsidR="00E45A13" w:rsidRPr="00E45A13">
        <w:rPr>
          <w:rStyle w:val="LienChamps"/>
          <w:lang w:val="en-US"/>
        </w:rPr>
        <w:t>_waitingDecls</w:t>
      </w:r>
      <w:r w:rsidR="00E45A13">
        <w:rPr>
          <w:lang w:val="en-US"/>
        </w:rPr>
        <w:t xml:space="preserve"> we </w:t>
      </w:r>
      <w:r w:rsidR="00EF41BB">
        <w:rPr>
          <w:lang w:val="en-US"/>
        </w:rPr>
        <w:t xml:space="preserve">replace its dependencies to our class with the dependencies in </w:t>
      </w:r>
      <w:r w:rsidR="00EF41BB" w:rsidRPr="00E45A13">
        <w:rPr>
          <w:rStyle w:val="LienChamps"/>
          <w:lang w:val="en-US"/>
        </w:rPr>
        <w:t>_waitDeclarations</w:t>
      </w:r>
      <w:r w:rsidR="00EF41BB">
        <w:rPr>
          <w:lang w:val="en-US"/>
        </w:rPr>
        <w:t>.</w:t>
      </w:r>
    </w:p>
    <w:p w:rsidR="00617BFD" w:rsidRPr="00617BFD" w:rsidRDefault="00617BFD" w:rsidP="00617BFD">
      <w:pPr>
        <w:pStyle w:val="SectionChamps"/>
        <w:rPr>
          <w:rStyle w:val="LienClasseC"/>
          <w:lang w:val="en-US"/>
        </w:rPr>
      </w:pPr>
      <w:r>
        <w:rPr>
          <w:lang w:val="en-US"/>
        </w:rPr>
        <w:t xml:space="preserve">Fields of the class </w:t>
      </w:r>
      <w:r w:rsidRPr="00617BFD">
        <w:rPr>
          <w:rStyle w:val="LienClasseC"/>
          <w:lang w:val="en-US"/>
        </w:rPr>
        <w:t>MissingClassDeclaration</w:t>
      </w:r>
    </w:p>
    <w:p w:rsidR="00617BFD" w:rsidRDefault="00617BFD" w:rsidP="00617BFD">
      <w:pPr>
        <w:pStyle w:val="EntteChamps"/>
        <w:rPr>
          <w:lang w:val="en-US"/>
        </w:rPr>
      </w:pPr>
      <w:r w:rsidRPr="00617BFD">
        <w:rPr>
          <w:rStyle w:val="LienType"/>
          <w:lang w:val="en-US"/>
        </w:rPr>
        <w:t>translation_unit_decl</w:t>
      </w:r>
      <w:r w:rsidRPr="00617BFD">
        <w:rPr>
          <w:lang w:val="en-US"/>
        </w:rPr>
        <w:t xml:space="preserve"> </w:t>
      </w:r>
      <w:r w:rsidRPr="008E0F8C">
        <w:rPr>
          <w:rStyle w:val="DfinitionChamps"/>
          <w:lang w:val="en-US"/>
        </w:rPr>
        <w:t>_waitingClassDeclaration</w:t>
      </w:r>
      <w:r w:rsidRPr="00617BFD">
        <w:rPr>
          <w:lang w:val="en-US"/>
        </w:rPr>
        <w:t>;</w:t>
      </w:r>
    </w:p>
    <w:p w:rsidR="00A14E92" w:rsidRPr="00947EA2" w:rsidRDefault="00A14E92" w:rsidP="00A14E92">
      <w:pPr>
        <w:pStyle w:val="NormalDef"/>
        <w:rPr>
          <w:lang w:val="en-US"/>
        </w:rPr>
      </w:pPr>
      <w:r>
        <w:rPr>
          <w:lang w:val="en-US"/>
        </w:rPr>
        <w:t xml:space="preserve">Cabs class body. Its generation in the global </w:t>
      </w:r>
      <w:r w:rsidRPr="00D710AD">
        <w:rPr>
          <w:rStyle w:val="LienClasseC"/>
          <w:lang w:val="en-US"/>
        </w:rPr>
        <w:t>ForwardReferenceList</w:t>
      </w:r>
      <w:r w:rsidRPr="00D710AD">
        <w:rPr>
          <w:lang w:val="en-US"/>
        </w:rPr>
        <w:t xml:space="preserve"> </w:t>
      </w:r>
      <w:r>
        <w:rPr>
          <w:lang w:val="en-US"/>
        </w:rPr>
        <w:t xml:space="preserve">is conditioned to the visit of the clang declarations present in </w:t>
      </w:r>
      <w:r w:rsidRPr="00BA39FF">
        <w:rPr>
          <w:rStyle w:val="LienChamps"/>
          <w:lang w:val="en-US"/>
        </w:rPr>
        <w:t>_waitDeclarations</w:t>
      </w:r>
      <w:r>
        <w:rPr>
          <w:lang w:val="en-US"/>
        </w:rPr>
        <w:t xml:space="preserve">. This field is not </w:t>
      </w:r>
      <w:r w:rsidRPr="00661949">
        <w:rPr>
          <w:rStyle w:val="TexteC"/>
          <w:b/>
          <w:lang w:val="en-US"/>
        </w:rPr>
        <w:t>nullptr</w:t>
      </w:r>
      <w:r>
        <w:rPr>
          <w:lang w:val="en-US"/>
        </w:rPr>
        <w:t xml:space="preserve"> and is defined by the constructor.</w:t>
      </w:r>
    </w:p>
    <w:p w:rsidR="00617BFD" w:rsidRDefault="00617BFD" w:rsidP="00617BFD">
      <w:pPr>
        <w:pStyle w:val="EntteChamps"/>
        <w:rPr>
          <w:lang w:val="en-US"/>
        </w:rPr>
      </w:pPr>
      <w:r w:rsidRPr="00617BFD">
        <w:rPr>
          <w:rStyle w:val="LienUnit"/>
          <w:lang w:val="en-US"/>
        </w:rPr>
        <w:t>std</w:t>
      </w:r>
      <w:r w:rsidRPr="00617BFD">
        <w:rPr>
          <w:lang w:val="en-US"/>
        </w:rPr>
        <w:t>::</w:t>
      </w:r>
      <w:r w:rsidRPr="00617BFD">
        <w:rPr>
          <w:rStyle w:val="LienClasseC"/>
          <w:lang w:val="en-US"/>
        </w:rPr>
        <w:t>vector</w:t>
      </w:r>
      <w:r w:rsidRPr="00617BFD">
        <w:rPr>
          <w:lang w:val="en-US"/>
        </w:rPr>
        <w:t>&lt;</w:t>
      </w:r>
      <w:r w:rsidRPr="00617BFD">
        <w:rPr>
          <w:b/>
          <w:bCs/>
          <w:lang w:val="en-US"/>
        </w:rPr>
        <w:t>const</w:t>
      </w:r>
      <w:r w:rsidRPr="00617BFD">
        <w:rPr>
          <w:lang w:val="en-US"/>
        </w:rPr>
        <w:t xml:space="preserve"> </w:t>
      </w:r>
      <w:r w:rsidRPr="00617BFD">
        <w:rPr>
          <w:rStyle w:val="LienUnit"/>
          <w:lang w:val="en-US"/>
        </w:rPr>
        <w:t>clang</w:t>
      </w:r>
      <w:r w:rsidRPr="00617BFD">
        <w:rPr>
          <w:lang w:val="en-US"/>
        </w:rPr>
        <w:t>::</w:t>
      </w:r>
      <w:r w:rsidRPr="00617BFD">
        <w:rPr>
          <w:rStyle w:val="LienClasseC"/>
          <w:lang w:val="en-US"/>
        </w:rPr>
        <w:t>Decl</w:t>
      </w:r>
      <w:r w:rsidRPr="00617BFD">
        <w:rPr>
          <w:lang w:val="en-US"/>
        </w:rPr>
        <w:t xml:space="preserve">*&gt; </w:t>
      </w:r>
      <w:r w:rsidRPr="00A14E92">
        <w:rPr>
          <w:rStyle w:val="DfinitionChamps"/>
          <w:lang w:val="en-US"/>
        </w:rPr>
        <w:t>_waitDeclarations</w:t>
      </w:r>
      <w:r w:rsidRPr="00617BFD">
        <w:rPr>
          <w:lang w:val="en-US"/>
        </w:rPr>
        <w:t>;</w:t>
      </w:r>
    </w:p>
    <w:p w:rsidR="00A14E92" w:rsidRPr="00947EA2" w:rsidRDefault="00A14E92" w:rsidP="00A14E92">
      <w:pPr>
        <w:pStyle w:val="NormalDef"/>
        <w:rPr>
          <w:lang w:val="en-US"/>
        </w:rPr>
      </w:pPr>
      <w:r>
        <w:rPr>
          <w:lang w:val="en-US"/>
        </w:rPr>
        <w:t xml:space="preserve">This field defines the clang declarations that are waited for the generation of the class body. This field is not empty and is set up manually by </w:t>
      </w:r>
      <w:r w:rsidRPr="00661949">
        <w:rPr>
          <w:rStyle w:val="LienClasseC"/>
          <w:lang w:val="en-US"/>
        </w:rPr>
        <w:t>VisitTable</w:t>
      </w:r>
      <w:r>
        <w:rPr>
          <w:lang w:val="en-US"/>
        </w:rPr>
        <w:t xml:space="preserve"> each time a </w:t>
      </w:r>
      <w:r w:rsidRPr="00661949">
        <w:rPr>
          <w:rStyle w:val="LienClasseC"/>
          <w:lang w:val="en-US"/>
        </w:rPr>
        <w:t>Missing</w:t>
      </w:r>
      <w:r>
        <w:rPr>
          <w:rStyle w:val="LienClasseC"/>
          <w:lang w:val="en-US"/>
        </w:rPr>
        <w:t>Class</w:t>
      </w:r>
      <w:r w:rsidRPr="00661949">
        <w:rPr>
          <w:rStyle w:val="LienClasseC"/>
          <w:lang w:val="en-US"/>
        </w:rPr>
        <w:t>Decl</w:t>
      </w:r>
      <w:r>
        <w:rPr>
          <w:lang w:val="en-US"/>
        </w:rPr>
        <w:t xml:space="preserve"> is created, in particular in the methods </w:t>
      </w:r>
      <w:r w:rsidRPr="00661949">
        <w:rPr>
          <w:rStyle w:val="LienClasseC"/>
          <w:lang w:val="en-US"/>
        </w:rPr>
        <w:t>VisitTable</w:t>
      </w:r>
      <w:r w:rsidRPr="00661949">
        <w:rPr>
          <w:rStyle w:val="TexteC"/>
          <w:lang w:val="en-US"/>
        </w:rPr>
        <w:t>::</w:t>
      </w:r>
      <w:r w:rsidRPr="00A14E92">
        <w:rPr>
          <w:rStyle w:val="LienMthode"/>
          <w:lang w:val="en-US"/>
        </w:rPr>
        <w:t>addIncompleteClass</w:t>
      </w:r>
      <w:r>
        <w:rPr>
          <w:lang w:val="en-US"/>
        </w:rPr>
        <w:t xml:space="preserve">, </w:t>
      </w:r>
      <w:r w:rsidRPr="00661949">
        <w:rPr>
          <w:rStyle w:val="LienClasseC"/>
          <w:lang w:val="en-US"/>
        </w:rPr>
        <w:t>VisitTable</w:t>
      </w:r>
      <w:r w:rsidRPr="00661949">
        <w:rPr>
          <w:rStyle w:val="TexteC"/>
          <w:lang w:val="en-US"/>
        </w:rPr>
        <w:t>::</w:t>
      </w:r>
      <w:r w:rsidRPr="00661949">
        <w:rPr>
          <w:rStyle w:val="LienMthode"/>
          <w:lang w:val="en-US"/>
        </w:rPr>
        <w:t>addWaitFor</w:t>
      </w:r>
      <w:r>
        <w:rPr>
          <w:lang w:val="en-US"/>
        </w:rPr>
        <w:t xml:space="preserve">. Note that some sub-declarations in the class may depend on additional waited clang declarations. The field </w:t>
      </w:r>
      <w:r w:rsidRPr="00A14E92">
        <w:rPr>
          <w:rStyle w:val="LienChamps"/>
          <w:lang w:val="en-US"/>
        </w:rPr>
        <w:t>_subGenerations</w:t>
      </w:r>
      <w:r>
        <w:rPr>
          <w:lang w:val="en-US"/>
        </w:rPr>
        <w:t xml:space="preserve"> should contain all such sub-declarations.</w:t>
      </w:r>
    </w:p>
    <w:p w:rsidR="00617BFD" w:rsidRDefault="00617BFD" w:rsidP="00617BFD">
      <w:pPr>
        <w:pStyle w:val="EntteChamps"/>
        <w:rPr>
          <w:lang w:val="en-US"/>
        </w:rPr>
      </w:pPr>
      <w:r w:rsidRPr="00617BFD">
        <w:rPr>
          <w:rStyle w:val="LienUnit"/>
          <w:lang w:val="en-US"/>
        </w:rPr>
        <w:t>std</w:t>
      </w:r>
      <w:r w:rsidRPr="00617BFD">
        <w:rPr>
          <w:lang w:val="en-US"/>
        </w:rPr>
        <w:t>::</w:t>
      </w:r>
      <w:r w:rsidRPr="00617BFD">
        <w:rPr>
          <w:rStyle w:val="LienClasseC"/>
          <w:lang w:val="en-US"/>
        </w:rPr>
        <w:t>vector</w:t>
      </w:r>
      <w:r w:rsidRPr="00617BFD">
        <w:rPr>
          <w:lang w:val="en-US"/>
        </w:rPr>
        <w:t>&lt;</w:t>
      </w:r>
      <w:r w:rsidRPr="00617BFD">
        <w:rPr>
          <w:rStyle w:val="LienClasseC"/>
          <w:lang w:val="en-US"/>
        </w:rPr>
        <w:t>MissingSubClassGeneration</w:t>
      </w:r>
      <w:r w:rsidRPr="00617BFD">
        <w:rPr>
          <w:lang w:val="en-US"/>
        </w:rPr>
        <w:t xml:space="preserve">&gt; </w:t>
      </w:r>
      <w:r w:rsidRPr="00A14E92">
        <w:rPr>
          <w:rStyle w:val="DfinitionChamps"/>
          <w:lang w:val="en-US"/>
        </w:rPr>
        <w:t>_subGenerations</w:t>
      </w:r>
      <w:r w:rsidRPr="00617BFD">
        <w:rPr>
          <w:lang w:val="en-US"/>
        </w:rPr>
        <w:t>;</w:t>
      </w:r>
    </w:p>
    <w:p w:rsidR="00F901DF" w:rsidRPr="00947EA2" w:rsidRDefault="00F901DF" w:rsidP="00F901DF">
      <w:pPr>
        <w:pStyle w:val="NormalDef"/>
        <w:rPr>
          <w:lang w:val="en-US"/>
        </w:rPr>
      </w:pPr>
      <w:r>
        <w:rPr>
          <w:lang w:val="en-US"/>
        </w:rPr>
        <w:lastRenderedPageBreak/>
        <w:t xml:space="preserve">This field contains the sub-declarations of our class that are waiting for different clang declarations that the ones </w:t>
      </w:r>
      <w:r w:rsidRPr="00F901DF">
        <w:rPr>
          <w:rStyle w:val="LienChamps"/>
          <w:lang w:val="en-US"/>
        </w:rPr>
        <w:t>_waitDeclarations</w:t>
      </w:r>
      <w:r>
        <w:rPr>
          <w:lang w:val="en-US"/>
        </w:rPr>
        <w:t xml:space="preserve"> required for the generation of our class.</w:t>
      </w:r>
    </w:p>
    <w:p w:rsidR="00617BFD" w:rsidRDefault="00617BFD" w:rsidP="00617BFD">
      <w:pPr>
        <w:pStyle w:val="EntteChamps"/>
        <w:rPr>
          <w:lang w:val="en-US"/>
        </w:rPr>
      </w:pPr>
      <w:r w:rsidRPr="00617BFD">
        <w:rPr>
          <w:rStyle w:val="LienUnit"/>
          <w:lang w:val="en-US"/>
        </w:rPr>
        <w:t>std</w:t>
      </w:r>
      <w:r w:rsidRPr="00617BFD">
        <w:rPr>
          <w:lang w:val="en-US"/>
        </w:rPr>
        <w:t>::</w:t>
      </w:r>
      <w:r w:rsidRPr="00617BFD">
        <w:rPr>
          <w:rStyle w:val="LienClasseC"/>
          <w:lang w:val="en-US"/>
        </w:rPr>
        <w:t>set</w:t>
      </w:r>
      <w:r w:rsidRPr="00617BFD">
        <w:rPr>
          <w:lang w:val="en-US"/>
        </w:rPr>
        <w:t>&lt;</w:t>
      </w:r>
      <w:r w:rsidRPr="00617BFD">
        <w:rPr>
          <w:b/>
          <w:bCs/>
          <w:lang w:val="en-US"/>
        </w:rPr>
        <w:t>const</w:t>
      </w:r>
      <w:r w:rsidRPr="00617BFD">
        <w:rPr>
          <w:lang w:val="en-US"/>
        </w:rPr>
        <w:t xml:space="preserve"> </w:t>
      </w:r>
      <w:r w:rsidRPr="00617BFD">
        <w:rPr>
          <w:rStyle w:val="LienUnit"/>
          <w:lang w:val="en-US"/>
        </w:rPr>
        <w:t>clang</w:t>
      </w:r>
      <w:r w:rsidRPr="00617BFD">
        <w:rPr>
          <w:lang w:val="en-US"/>
        </w:rPr>
        <w:t>::</w:t>
      </w:r>
      <w:r w:rsidRPr="00617BFD">
        <w:rPr>
          <w:rStyle w:val="LienClasseC"/>
          <w:lang w:val="en-US"/>
        </w:rPr>
        <w:t>Decl</w:t>
      </w:r>
      <w:r w:rsidRPr="00617BFD">
        <w:rPr>
          <w:lang w:val="en-US"/>
        </w:rPr>
        <w:t xml:space="preserve">*&gt; </w:t>
      </w:r>
      <w:r w:rsidRPr="00F901DF">
        <w:rPr>
          <w:rStyle w:val="DfinitionChamps"/>
          <w:lang w:val="en-US"/>
        </w:rPr>
        <w:t>_subWaitDeclarations</w:t>
      </w:r>
      <w:r w:rsidRPr="00617BFD">
        <w:rPr>
          <w:lang w:val="en-US"/>
        </w:rPr>
        <w:t>;</w:t>
      </w:r>
    </w:p>
    <w:p w:rsidR="00F901DF" w:rsidRDefault="00F901DF" w:rsidP="00F901DF">
      <w:pPr>
        <w:pStyle w:val="NormalDef"/>
        <w:rPr>
          <w:lang w:val="en-US"/>
        </w:rPr>
      </w:pPr>
      <w:r>
        <w:rPr>
          <w:lang w:val="en-US"/>
        </w:rPr>
        <w:t xml:space="preserve">This field is a summary of all keys present in </w:t>
      </w:r>
      <w:r w:rsidRPr="00D74918">
        <w:rPr>
          <w:rStyle w:val="LienChamps"/>
          <w:lang w:val="en-US"/>
        </w:rPr>
        <w:t>_subGenerations</w:t>
      </w:r>
      <w:r>
        <w:rPr>
          <w:lang w:val="en-US"/>
        </w:rPr>
        <w:t xml:space="preserve">. Hence we quickly know how to look for a particular </w:t>
      </w:r>
      <w:r w:rsidRPr="00D74918">
        <w:rPr>
          <w:rStyle w:val="LienUnit"/>
          <w:lang w:val="en-US"/>
        </w:rPr>
        <w:t>clang</w:t>
      </w:r>
      <w:r w:rsidRPr="00D74918">
        <w:rPr>
          <w:rStyle w:val="TexteC"/>
          <w:lang w:val="en-US"/>
        </w:rPr>
        <w:t>::</w:t>
      </w:r>
      <w:r w:rsidRPr="00D74918">
        <w:rPr>
          <w:rStyle w:val="LienClasseC"/>
          <w:lang w:val="en-US"/>
        </w:rPr>
        <w:t>Decl</w:t>
      </w:r>
      <w:r>
        <w:rPr>
          <w:lang w:val="en-US"/>
        </w:rPr>
        <w:t xml:space="preserve">. If it is not present in our field we just have no need to look into </w:t>
      </w:r>
      <w:r w:rsidRPr="00F901DF">
        <w:rPr>
          <w:rStyle w:val="LienChamps"/>
          <w:lang w:val="en-US"/>
        </w:rPr>
        <w:t>_subGenerations</w:t>
      </w:r>
      <w:r>
        <w:rPr>
          <w:lang w:val="en-US"/>
        </w:rPr>
        <w:t>.</w:t>
      </w:r>
    </w:p>
    <w:p w:rsidR="00F901DF" w:rsidRDefault="00F901DF" w:rsidP="00F901DF">
      <w:pPr>
        <w:rPr>
          <w:lang w:val="en-US"/>
        </w:rPr>
      </w:pPr>
    </w:p>
    <w:p w:rsidR="00F901DF" w:rsidRDefault="00F901DF" w:rsidP="00F901DF">
      <w:pPr>
        <w:rPr>
          <w:lang w:val="en-US"/>
        </w:rPr>
      </w:pPr>
      <w:r>
        <w:rPr>
          <w:lang w:val="en-US"/>
        </w:rPr>
        <w:t>We have some invariants:</w:t>
      </w:r>
    </w:p>
    <w:p w:rsidR="00F901DF" w:rsidRDefault="00F901DF" w:rsidP="00CC4764">
      <w:pPr>
        <w:pStyle w:val="Paragraphedeliste"/>
        <w:numPr>
          <w:ilvl w:val="0"/>
          <w:numId w:val="8"/>
        </w:numPr>
        <w:rPr>
          <w:lang w:val="en-US"/>
        </w:rPr>
      </w:pPr>
      <w:r w:rsidRPr="00D74918">
        <w:rPr>
          <w:rStyle w:val="LienChamps"/>
          <w:lang w:val="en-US"/>
        </w:rPr>
        <w:t>_subWaitDeclarations</w:t>
      </w:r>
      <w:r w:rsidRPr="00D74918">
        <w:rPr>
          <w:lang w:val="en-US"/>
        </w:rPr>
        <w:t xml:space="preserve"> </w:t>
      </w:r>
      <w:r>
        <w:rPr>
          <w:lang w:val="en-US"/>
        </w:rPr>
        <w:t xml:space="preserve">is the summary of all keys present in </w:t>
      </w:r>
      <w:r w:rsidRPr="00D74918">
        <w:rPr>
          <w:rStyle w:val="LienChamps"/>
          <w:lang w:val="en-US"/>
        </w:rPr>
        <w:t>_subGenerations</w:t>
      </w:r>
      <w:r>
        <w:rPr>
          <w:lang w:val="en-US"/>
        </w:rPr>
        <w:t>.</w:t>
      </w:r>
    </w:p>
    <w:p w:rsidR="00F901DF" w:rsidRDefault="00F901DF" w:rsidP="00CC4764">
      <w:pPr>
        <w:pStyle w:val="Paragraphedeliste"/>
        <w:numPr>
          <w:ilvl w:val="0"/>
          <w:numId w:val="8"/>
        </w:numPr>
        <w:rPr>
          <w:lang w:val="en-US"/>
        </w:rPr>
      </w:pPr>
      <w:r>
        <w:rPr>
          <w:lang w:val="en-US"/>
        </w:rPr>
        <w:t xml:space="preserve">The fields </w:t>
      </w:r>
      <w:r w:rsidRPr="008E0F8C">
        <w:rPr>
          <w:rStyle w:val="LienClasseC"/>
          <w:lang w:val="en-US"/>
        </w:rPr>
        <w:t>MissingSubClassDeclaration</w:t>
      </w:r>
      <w:r w:rsidRPr="008E0F8C">
        <w:rPr>
          <w:rStyle w:val="TexteC"/>
          <w:lang w:val="en-US"/>
        </w:rPr>
        <w:t>::</w:t>
      </w:r>
      <w:r w:rsidRPr="00D74918">
        <w:rPr>
          <w:rStyle w:val="LienChamps"/>
          <w:lang w:val="en-US"/>
        </w:rPr>
        <w:t>_waitingSubClassDecl</w:t>
      </w:r>
      <w:r>
        <w:rPr>
          <w:lang w:val="en-US"/>
        </w:rPr>
        <w:t xml:space="preserve"> in </w:t>
      </w:r>
      <w:r w:rsidRPr="00D74918">
        <w:rPr>
          <w:rStyle w:val="LienChamps"/>
          <w:lang w:val="en-US"/>
        </w:rPr>
        <w:t>_subGenerations</w:t>
      </w:r>
      <w:r>
        <w:rPr>
          <w:lang w:val="en-US"/>
        </w:rPr>
        <w:t xml:space="preserve"> are accessible (sub-trees) from our </w:t>
      </w:r>
      <w:r w:rsidRPr="00F901DF">
        <w:rPr>
          <w:rStyle w:val="LienChamps"/>
          <w:lang w:val="en-US"/>
        </w:rPr>
        <w:t>_waitingClassDeclaration</w:t>
      </w:r>
      <w:r>
        <w:rPr>
          <w:lang w:val="en-US"/>
        </w:rPr>
        <w:t>.</w:t>
      </w:r>
    </w:p>
    <w:p w:rsidR="00F901DF" w:rsidRPr="00D74918" w:rsidRDefault="00F901DF" w:rsidP="00CC4764">
      <w:pPr>
        <w:pStyle w:val="Paragraphedeliste"/>
        <w:numPr>
          <w:ilvl w:val="0"/>
          <w:numId w:val="8"/>
        </w:numPr>
        <w:rPr>
          <w:lang w:val="en-US"/>
        </w:rPr>
      </w:pPr>
      <w:r>
        <w:rPr>
          <w:lang w:val="en-US"/>
        </w:rPr>
        <w:t xml:space="preserve">The intersection is empty between the declarations present in </w:t>
      </w:r>
      <w:r w:rsidRPr="00F901DF">
        <w:rPr>
          <w:rStyle w:val="LienChamps"/>
          <w:lang w:val="en-US"/>
        </w:rPr>
        <w:t>_waitDeclarations</w:t>
      </w:r>
      <w:r>
        <w:rPr>
          <w:lang w:val="en-US"/>
        </w:rPr>
        <w:t xml:space="preserve"> and in </w:t>
      </w:r>
      <w:r w:rsidRPr="00907A0F">
        <w:rPr>
          <w:rStyle w:val="LienChamps"/>
          <w:lang w:val="en-US"/>
        </w:rPr>
        <w:t>_subGenerations</w:t>
      </w:r>
      <w:r>
        <w:rPr>
          <w:lang w:val="en-US"/>
        </w:rPr>
        <w:t>.</w:t>
      </w:r>
    </w:p>
    <w:p w:rsidR="002F3647" w:rsidRPr="00617BFD" w:rsidRDefault="002F3647" w:rsidP="002F3647">
      <w:pPr>
        <w:pStyle w:val="SectionDclarationClasse"/>
        <w:rPr>
          <w:rStyle w:val="LienClasseC"/>
          <w:lang w:val="en-US"/>
        </w:rPr>
      </w:pPr>
      <w:r>
        <w:rPr>
          <w:lang w:val="en-US"/>
        </w:rPr>
        <w:t xml:space="preserve">Declaration of the class </w:t>
      </w:r>
      <w:r w:rsidRPr="00617BFD">
        <w:rPr>
          <w:rStyle w:val="LienClasseC"/>
          <w:lang w:val="en-US"/>
        </w:rPr>
        <w:t>MissingClassDeclaration</w:t>
      </w:r>
    </w:p>
    <w:p w:rsidR="00617BFD" w:rsidRPr="00617BFD" w:rsidRDefault="00617BFD" w:rsidP="00617BFD">
      <w:pPr>
        <w:pStyle w:val="Dclarationdeclasse"/>
        <w:rPr>
          <w:lang w:val="en-US"/>
        </w:rPr>
      </w:pPr>
      <w:r w:rsidRPr="00617BFD">
        <w:rPr>
          <w:b/>
          <w:bCs/>
          <w:lang w:val="en-US"/>
        </w:rPr>
        <w:t>class</w:t>
      </w:r>
      <w:r w:rsidRPr="00617BFD">
        <w:rPr>
          <w:lang w:val="en-US"/>
        </w:rPr>
        <w:t xml:space="preserve"> </w:t>
      </w:r>
      <w:r w:rsidRPr="008E0F8C">
        <w:rPr>
          <w:rStyle w:val="DfinitionClasse"/>
          <w:lang w:val="en-US"/>
        </w:rPr>
        <w:t>MissingClassGeneration</w:t>
      </w:r>
      <w:r w:rsidRPr="00617BFD">
        <w:rPr>
          <w:lang w:val="en-US"/>
        </w:rPr>
        <w:t xml:space="preserve"> : </w:t>
      </w:r>
      <w:r w:rsidRPr="00617BFD">
        <w:rPr>
          <w:b/>
          <w:bCs/>
          <w:lang w:val="en-US"/>
        </w:rPr>
        <w:t>public</w:t>
      </w:r>
      <w:r w:rsidRPr="00617BFD">
        <w:rPr>
          <w:lang w:val="en-US"/>
        </w:rPr>
        <w:t xml:space="preserve"> </w:t>
      </w:r>
      <w:r w:rsidRPr="008E0F8C">
        <w:rPr>
          <w:rStyle w:val="DfinitionHritage"/>
          <w:lang w:val="en-US"/>
        </w:rPr>
        <w:t>KeyInfo</w:t>
      </w:r>
      <w:r w:rsidRPr="00617BFD">
        <w:rPr>
          <w:lang w:val="en-US"/>
        </w:rPr>
        <w:t xml:space="preserve"> {</w:t>
      </w:r>
    </w:p>
    <w:p w:rsidR="00617BFD" w:rsidRPr="00617BFD" w:rsidRDefault="00617BFD" w:rsidP="00617BFD">
      <w:pPr>
        <w:pStyle w:val="Dclarationdeclasse"/>
        <w:rPr>
          <w:lang w:val="en-US"/>
        </w:rPr>
      </w:pPr>
      <w:r w:rsidRPr="00617BFD">
        <w:rPr>
          <w:b/>
          <w:bCs/>
          <w:lang w:val="en-US"/>
        </w:rPr>
        <w:t>private</w:t>
      </w:r>
      <w:r w:rsidRPr="00617BFD">
        <w:rPr>
          <w:lang w:val="en-US"/>
        </w:rPr>
        <w:t>:</w:t>
      </w:r>
    </w:p>
    <w:p w:rsidR="00617BFD" w:rsidRPr="00617BFD" w:rsidRDefault="00617BFD" w:rsidP="00617BFD">
      <w:pPr>
        <w:pStyle w:val="Dclarationdeclasse"/>
        <w:rPr>
          <w:lang w:val="en-US"/>
        </w:rPr>
      </w:pPr>
      <w:r w:rsidRPr="00617BFD">
        <w:rPr>
          <w:lang w:val="en-US"/>
        </w:rPr>
        <w:t xml:space="preserve">  </w:t>
      </w:r>
      <w:r w:rsidRPr="008E0F8C">
        <w:rPr>
          <w:rStyle w:val="LienType"/>
          <w:lang w:val="en-US"/>
        </w:rPr>
        <w:t>translation_unit_decl</w:t>
      </w:r>
      <w:r w:rsidRPr="00617BFD">
        <w:rPr>
          <w:lang w:val="en-US"/>
        </w:rPr>
        <w:t xml:space="preserve"> </w:t>
      </w:r>
      <w:r w:rsidRPr="008E0F8C">
        <w:rPr>
          <w:rStyle w:val="LienChamps"/>
          <w:lang w:val="en-US"/>
        </w:rPr>
        <w:t>_waitingClassDeclaration</w:t>
      </w:r>
      <w:r w:rsidRPr="00617BFD">
        <w:rPr>
          <w:lang w:val="en-US"/>
        </w:rPr>
        <w:t>;</w:t>
      </w:r>
    </w:p>
    <w:p w:rsidR="00617BFD" w:rsidRPr="00617BFD" w:rsidRDefault="00617BFD" w:rsidP="00617BFD">
      <w:pPr>
        <w:pStyle w:val="Dclarationdeclasse"/>
        <w:rPr>
          <w:lang w:val="en-US"/>
        </w:rPr>
      </w:pPr>
      <w:r w:rsidRPr="00617BFD">
        <w:rPr>
          <w:lang w:val="en-US"/>
        </w:rPr>
        <w:t xml:space="preserve">  </w:t>
      </w:r>
      <w:r w:rsidRPr="008E0F8C">
        <w:rPr>
          <w:rStyle w:val="LienUnit"/>
          <w:lang w:val="en-US"/>
        </w:rPr>
        <w:t>std</w:t>
      </w:r>
      <w:r w:rsidRPr="00617BFD">
        <w:rPr>
          <w:lang w:val="en-US"/>
        </w:rPr>
        <w:t>::</w:t>
      </w:r>
      <w:r w:rsidRPr="008E0F8C">
        <w:rPr>
          <w:rStyle w:val="LienClasseC"/>
          <w:lang w:val="en-US"/>
        </w:rPr>
        <w:t>vector</w:t>
      </w:r>
      <w:r w:rsidRPr="00617BFD">
        <w:rPr>
          <w:lang w:val="en-US"/>
        </w:rPr>
        <w:t>&lt;</w:t>
      </w:r>
      <w:r w:rsidRPr="00617BFD">
        <w:rPr>
          <w:b/>
          <w:bCs/>
          <w:lang w:val="en-US"/>
        </w:rPr>
        <w:t>const</w:t>
      </w:r>
      <w:r w:rsidRPr="00617BFD">
        <w:rPr>
          <w:lang w:val="en-US"/>
        </w:rPr>
        <w:t xml:space="preserve"> </w:t>
      </w:r>
      <w:r w:rsidRPr="008E0F8C">
        <w:rPr>
          <w:rStyle w:val="LienUnit"/>
          <w:lang w:val="en-US"/>
        </w:rPr>
        <w:t>clang</w:t>
      </w:r>
      <w:r w:rsidRPr="00617BFD">
        <w:rPr>
          <w:lang w:val="en-US"/>
        </w:rPr>
        <w:t>::</w:t>
      </w:r>
      <w:r w:rsidRPr="008E0F8C">
        <w:rPr>
          <w:rStyle w:val="LienClasseC"/>
          <w:lang w:val="en-US"/>
        </w:rPr>
        <w:t>Decl</w:t>
      </w:r>
      <w:r w:rsidRPr="00617BFD">
        <w:rPr>
          <w:lang w:val="en-US"/>
        </w:rPr>
        <w:t xml:space="preserve">*&gt; </w:t>
      </w:r>
      <w:r w:rsidRPr="008E0F8C">
        <w:rPr>
          <w:rStyle w:val="LienChamps"/>
          <w:lang w:val="en-US"/>
        </w:rPr>
        <w:t>_waitDeclarations</w:t>
      </w:r>
      <w:r w:rsidRPr="00617BFD">
        <w:rPr>
          <w:lang w:val="en-US"/>
        </w:rPr>
        <w:t>;</w:t>
      </w:r>
    </w:p>
    <w:p w:rsidR="00617BFD" w:rsidRPr="00617BFD" w:rsidRDefault="00617BFD" w:rsidP="00617BFD">
      <w:pPr>
        <w:pStyle w:val="Dclarationdeclasse"/>
        <w:rPr>
          <w:lang w:val="en-US"/>
        </w:rPr>
      </w:pPr>
      <w:r w:rsidRPr="00617BFD">
        <w:rPr>
          <w:lang w:val="en-US"/>
        </w:rPr>
        <w:t xml:space="preserve">  </w:t>
      </w:r>
      <w:r w:rsidRPr="008E0F8C">
        <w:rPr>
          <w:rStyle w:val="LienUnit"/>
          <w:lang w:val="en-US"/>
        </w:rPr>
        <w:t>std</w:t>
      </w:r>
      <w:r w:rsidRPr="00617BFD">
        <w:rPr>
          <w:lang w:val="en-US"/>
        </w:rPr>
        <w:t>::</w:t>
      </w:r>
      <w:r w:rsidRPr="008E0F8C">
        <w:rPr>
          <w:rStyle w:val="LienClasseC"/>
          <w:lang w:val="en-US"/>
        </w:rPr>
        <w:t>vector</w:t>
      </w:r>
      <w:r w:rsidRPr="00617BFD">
        <w:rPr>
          <w:lang w:val="en-US"/>
        </w:rPr>
        <w:t>&lt;</w:t>
      </w:r>
      <w:r w:rsidRPr="008E0F8C">
        <w:rPr>
          <w:rStyle w:val="LienClasseC"/>
          <w:lang w:val="en-US"/>
        </w:rPr>
        <w:t>MissingSubClassGeneration</w:t>
      </w:r>
      <w:r w:rsidRPr="00617BFD">
        <w:rPr>
          <w:lang w:val="en-US"/>
        </w:rPr>
        <w:t xml:space="preserve">&gt; </w:t>
      </w:r>
      <w:r w:rsidRPr="008E0F8C">
        <w:rPr>
          <w:rStyle w:val="LienChamps"/>
          <w:lang w:val="en-US"/>
        </w:rPr>
        <w:t>_subGenerations</w:t>
      </w:r>
      <w:r w:rsidRPr="00617BFD">
        <w:rPr>
          <w:lang w:val="en-US"/>
        </w:rPr>
        <w:t>;</w:t>
      </w:r>
    </w:p>
    <w:p w:rsidR="00617BFD" w:rsidRPr="00617BFD" w:rsidRDefault="00617BFD" w:rsidP="00617BFD">
      <w:pPr>
        <w:pStyle w:val="Dclarationdeclasse"/>
        <w:rPr>
          <w:lang w:val="en-US"/>
        </w:rPr>
      </w:pPr>
      <w:r w:rsidRPr="00617BFD">
        <w:rPr>
          <w:lang w:val="en-US"/>
        </w:rPr>
        <w:t xml:space="preserve">  </w:t>
      </w:r>
      <w:r w:rsidRPr="008E0F8C">
        <w:rPr>
          <w:rStyle w:val="LienUnit"/>
          <w:lang w:val="en-US"/>
        </w:rPr>
        <w:t>std</w:t>
      </w:r>
      <w:r w:rsidRPr="00617BFD">
        <w:rPr>
          <w:lang w:val="en-US"/>
        </w:rPr>
        <w:t>::</w:t>
      </w:r>
      <w:r w:rsidRPr="008E0F8C">
        <w:rPr>
          <w:rStyle w:val="LienClasseC"/>
          <w:lang w:val="en-US"/>
        </w:rPr>
        <w:t>set</w:t>
      </w:r>
      <w:r w:rsidRPr="00617BFD">
        <w:rPr>
          <w:lang w:val="en-US"/>
        </w:rPr>
        <w:t>&lt;</w:t>
      </w:r>
      <w:r w:rsidRPr="00617BFD">
        <w:rPr>
          <w:b/>
          <w:bCs/>
          <w:lang w:val="en-US"/>
        </w:rPr>
        <w:t>const</w:t>
      </w:r>
      <w:r w:rsidRPr="00617BFD">
        <w:rPr>
          <w:lang w:val="en-US"/>
        </w:rPr>
        <w:t xml:space="preserve"> </w:t>
      </w:r>
      <w:r w:rsidRPr="008E0F8C">
        <w:rPr>
          <w:rStyle w:val="LienUnit"/>
          <w:lang w:val="en-US"/>
        </w:rPr>
        <w:t>clang</w:t>
      </w:r>
      <w:r w:rsidRPr="00617BFD">
        <w:rPr>
          <w:lang w:val="en-US"/>
        </w:rPr>
        <w:t>::</w:t>
      </w:r>
      <w:r w:rsidRPr="008E0F8C">
        <w:rPr>
          <w:rStyle w:val="LienClasseC"/>
          <w:lang w:val="en-US"/>
        </w:rPr>
        <w:t>Decl</w:t>
      </w:r>
      <w:r w:rsidRPr="00617BFD">
        <w:rPr>
          <w:lang w:val="en-US"/>
        </w:rPr>
        <w:t xml:space="preserve">*&gt; </w:t>
      </w:r>
      <w:r w:rsidRPr="008E0F8C">
        <w:rPr>
          <w:rStyle w:val="LienChamps"/>
          <w:lang w:val="en-US"/>
        </w:rPr>
        <w:t>_subWaitDeclarations</w:t>
      </w:r>
      <w:r w:rsidRPr="00617BFD">
        <w:rPr>
          <w:lang w:val="en-US"/>
        </w:rPr>
        <w:t>;</w:t>
      </w:r>
    </w:p>
    <w:p w:rsidR="00617BFD" w:rsidRPr="00617BFD" w:rsidRDefault="00617BFD" w:rsidP="00617BFD">
      <w:pPr>
        <w:pStyle w:val="Dclarationdeclasse"/>
        <w:rPr>
          <w:lang w:val="en-US"/>
        </w:rPr>
      </w:pPr>
      <w:r w:rsidRPr="00617BFD">
        <w:rPr>
          <w:lang w:val="en-US"/>
        </w:rPr>
        <w:t xml:space="preserve">  </w:t>
      </w:r>
      <w:r w:rsidRPr="00617BFD">
        <w:rPr>
          <w:b/>
          <w:bCs/>
          <w:lang w:val="en-US"/>
        </w:rPr>
        <w:t>friend</w:t>
      </w:r>
      <w:r w:rsidRPr="00617BFD">
        <w:rPr>
          <w:lang w:val="en-US"/>
        </w:rPr>
        <w:t xml:space="preserve"> </w:t>
      </w:r>
      <w:r w:rsidRPr="00617BFD">
        <w:rPr>
          <w:b/>
          <w:bCs/>
          <w:lang w:val="en-US"/>
        </w:rPr>
        <w:t>class</w:t>
      </w:r>
      <w:r w:rsidRPr="00617BFD">
        <w:rPr>
          <w:lang w:val="en-US"/>
        </w:rPr>
        <w:t xml:space="preserve"> </w:t>
      </w:r>
      <w:r w:rsidRPr="008E0F8C">
        <w:rPr>
          <w:rStyle w:val="LienClasseC"/>
          <w:lang w:val="en-US"/>
        </w:rPr>
        <w:t>VisitTable</w:t>
      </w:r>
      <w:r w:rsidRPr="00617BFD">
        <w:rPr>
          <w:lang w:val="en-US"/>
        </w:rPr>
        <w:t>;</w:t>
      </w:r>
    </w:p>
    <w:p w:rsidR="00617BFD" w:rsidRPr="00617BFD" w:rsidRDefault="00617BFD" w:rsidP="00617BFD">
      <w:pPr>
        <w:pStyle w:val="Dclarationdeclasse"/>
        <w:rPr>
          <w:lang w:val="en-US"/>
        </w:rPr>
      </w:pPr>
    </w:p>
    <w:p w:rsidR="00617BFD" w:rsidRPr="00617BFD" w:rsidRDefault="00617BFD" w:rsidP="00617BFD">
      <w:pPr>
        <w:pStyle w:val="Dclarationdeclasse"/>
        <w:rPr>
          <w:lang w:val="en-US"/>
        </w:rPr>
      </w:pPr>
      <w:r w:rsidRPr="00617BFD">
        <w:rPr>
          <w:b/>
          <w:bCs/>
          <w:lang w:val="en-US"/>
        </w:rPr>
        <w:t>public</w:t>
      </w:r>
      <w:r w:rsidRPr="00617BFD">
        <w:rPr>
          <w:lang w:val="en-US"/>
        </w:rPr>
        <w:t>:</w:t>
      </w:r>
    </w:p>
    <w:p w:rsidR="00617BFD" w:rsidRPr="00617BFD" w:rsidRDefault="00617BFD" w:rsidP="00617BFD">
      <w:pPr>
        <w:pStyle w:val="Dclarationdeclasse"/>
        <w:rPr>
          <w:lang w:val="en-US"/>
        </w:rPr>
      </w:pPr>
      <w:r w:rsidRPr="00617BFD">
        <w:rPr>
          <w:lang w:val="en-US"/>
        </w:rPr>
        <w:t xml:space="preserve">  </w:t>
      </w:r>
      <w:r w:rsidRPr="008E0F8C">
        <w:rPr>
          <w:rStyle w:val="LienMthode"/>
          <w:lang w:val="en-US"/>
        </w:rPr>
        <w:t>MissingClassGeneration</w:t>
      </w:r>
      <w:r w:rsidRPr="00617BFD">
        <w:rPr>
          <w:lang w:val="en-US"/>
        </w:rPr>
        <w:t>(</w:t>
      </w:r>
      <w:r w:rsidRPr="00617BFD">
        <w:rPr>
          <w:b/>
          <w:bCs/>
          <w:lang w:val="en-US"/>
        </w:rPr>
        <w:t>const</w:t>
      </w:r>
      <w:r w:rsidRPr="00617BFD">
        <w:rPr>
          <w:lang w:val="en-US"/>
        </w:rPr>
        <w:t xml:space="preserve"> </w:t>
      </w:r>
      <w:r w:rsidRPr="008E0F8C">
        <w:rPr>
          <w:rStyle w:val="LienUnit"/>
          <w:lang w:val="en-US"/>
        </w:rPr>
        <w:t>clang</w:t>
      </w:r>
      <w:r w:rsidRPr="00617BFD">
        <w:rPr>
          <w:lang w:val="en-US"/>
        </w:rPr>
        <w:t>::</w:t>
      </w:r>
      <w:r w:rsidRPr="008E0F8C">
        <w:rPr>
          <w:rStyle w:val="LienClasseC"/>
          <w:lang w:val="en-US"/>
        </w:rPr>
        <w:t>RecordDecl</w:t>
      </w:r>
      <w:r w:rsidRPr="00617BFD">
        <w:rPr>
          <w:lang w:val="en-US"/>
        </w:rPr>
        <w:t>* key,</w:t>
      </w:r>
      <w:r>
        <w:rPr>
          <w:lang w:val="en-US"/>
        </w:rPr>
        <w:t xml:space="preserve"> </w:t>
      </w:r>
      <w:r w:rsidRPr="008E0F8C">
        <w:rPr>
          <w:rStyle w:val="LienType"/>
          <w:lang w:val="en-US"/>
        </w:rPr>
        <w:t>translation_unit_decl</w:t>
      </w:r>
      <w:r w:rsidRPr="00617BFD">
        <w:rPr>
          <w:lang w:val="en-US"/>
        </w:rPr>
        <w:t xml:space="preserve"> waitingDeclaration)</w:t>
      </w:r>
    </w:p>
    <w:p w:rsidR="00617BFD" w:rsidRPr="00617BFD" w:rsidRDefault="00617BFD" w:rsidP="00617BFD">
      <w:pPr>
        <w:pStyle w:val="Dclarationdeclasse"/>
        <w:rPr>
          <w:lang w:val="en-US"/>
        </w:rPr>
      </w:pPr>
      <w:r w:rsidRPr="00617BFD">
        <w:rPr>
          <w:lang w:val="en-US"/>
        </w:rPr>
        <w:t xml:space="preserve">    : </w:t>
      </w:r>
      <w:r w:rsidRPr="008E0F8C">
        <w:rPr>
          <w:rStyle w:val="LienClasseC"/>
          <w:lang w:val="en-US"/>
        </w:rPr>
        <w:t>KeyInfo</w:t>
      </w:r>
      <w:r w:rsidRPr="00617BFD">
        <w:rPr>
          <w:lang w:val="en-US"/>
        </w:rPr>
        <w:t xml:space="preserve">(key), </w:t>
      </w:r>
      <w:r w:rsidRPr="008E0F8C">
        <w:rPr>
          <w:rStyle w:val="LienChamps"/>
          <w:lang w:val="en-US"/>
        </w:rPr>
        <w:t>_waitingClassDeclaration</w:t>
      </w:r>
      <w:r w:rsidRPr="00617BFD">
        <w:rPr>
          <w:lang w:val="en-US"/>
        </w:rPr>
        <w:t>(waitingDeclaration) {}</w:t>
      </w:r>
    </w:p>
    <w:p w:rsidR="00617BFD" w:rsidRPr="00617BFD" w:rsidRDefault="00617BFD" w:rsidP="00617BFD">
      <w:pPr>
        <w:pStyle w:val="Dclarationdeclasse"/>
        <w:rPr>
          <w:lang w:val="en-US"/>
        </w:rPr>
      </w:pPr>
      <w:r w:rsidRPr="00617BFD">
        <w:rPr>
          <w:lang w:val="en-US"/>
        </w:rPr>
        <w:t xml:space="preserve">  </w:t>
      </w:r>
      <w:r w:rsidRPr="00617BFD">
        <w:rPr>
          <w:b/>
          <w:bCs/>
          <w:lang w:val="en-US"/>
        </w:rPr>
        <w:t>virtual</w:t>
      </w:r>
      <w:r w:rsidRPr="00617BFD">
        <w:rPr>
          <w:lang w:val="en-US"/>
        </w:rPr>
        <w:t xml:space="preserve"> </w:t>
      </w:r>
      <w:r w:rsidRPr="008E0F8C">
        <w:rPr>
          <w:rStyle w:val="LienMthode"/>
          <w:lang w:val="en-US"/>
        </w:rPr>
        <w:t>~MissingClassGeneration</w:t>
      </w:r>
      <w:r w:rsidRPr="00617BFD">
        <w:rPr>
          <w:lang w:val="en-US"/>
        </w:rPr>
        <w:t>()</w:t>
      </w:r>
    </w:p>
    <w:p w:rsidR="00617BFD" w:rsidRPr="00617BFD" w:rsidRDefault="00617BFD" w:rsidP="00617BFD">
      <w:pPr>
        <w:pStyle w:val="Dclarationdeclasse"/>
        <w:rPr>
          <w:lang w:val="en-US"/>
        </w:rPr>
      </w:pPr>
      <w:r w:rsidRPr="00617BFD">
        <w:rPr>
          <w:lang w:val="en-US"/>
        </w:rPr>
        <w:t xml:space="preserve">    { </w:t>
      </w:r>
      <w:r w:rsidRPr="00617BFD">
        <w:rPr>
          <w:b/>
          <w:bCs/>
          <w:lang w:val="en-US"/>
        </w:rPr>
        <w:t>if</w:t>
      </w:r>
      <w:r w:rsidRPr="00617BFD">
        <w:rPr>
          <w:lang w:val="en-US"/>
        </w:rPr>
        <w:t xml:space="preserve"> (</w:t>
      </w:r>
      <w:r w:rsidRPr="00617BFD">
        <w:rPr>
          <w:rStyle w:val="LienChamps"/>
          <w:lang w:val="en-US"/>
        </w:rPr>
        <w:t>_waitingClassDeclaration</w:t>
      </w:r>
      <w:r w:rsidRPr="00617BFD">
        <w:rPr>
          <w:lang w:val="en-US"/>
        </w:rPr>
        <w:t>) {</w:t>
      </w:r>
      <w:r>
        <w:rPr>
          <w:lang w:val="en-US"/>
        </w:rPr>
        <w:t xml:space="preserve"> </w:t>
      </w:r>
      <w:r w:rsidRPr="00617BFD">
        <w:rPr>
          <w:rStyle w:val="LienMthode"/>
          <w:lang w:val="en-US"/>
        </w:rPr>
        <w:t>free_translation_unit_decl</w:t>
      </w:r>
      <w:r w:rsidRPr="00617BFD">
        <w:rPr>
          <w:lang w:val="en-US"/>
        </w:rPr>
        <w:t>(</w:t>
      </w:r>
      <w:r w:rsidRPr="00617BFD">
        <w:rPr>
          <w:rStyle w:val="LienChamps"/>
          <w:lang w:val="en-US"/>
        </w:rPr>
        <w:t>_waitingClassDeclaration</w:t>
      </w:r>
      <w:r w:rsidRPr="00617BFD">
        <w:rPr>
          <w:lang w:val="en-US"/>
        </w:rPr>
        <w:t>);</w:t>
      </w:r>
      <w:r>
        <w:rPr>
          <w:lang w:val="en-US"/>
        </w:rPr>
        <w:t xml:space="preserve"> </w:t>
      </w:r>
      <w:r w:rsidRPr="00617BFD">
        <w:rPr>
          <w:rStyle w:val="LienChamps"/>
          <w:lang w:val="en-US"/>
        </w:rPr>
        <w:t>_waitingClassDeclaration</w:t>
      </w:r>
      <w:r w:rsidRPr="00617BFD">
        <w:rPr>
          <w:lang w:val="en-US"/>
        </w:rPr>
        <w:t xml:space="preserve"> = </w:t>
      </w:r>
      <w:r>
        <w:rPr>
          <w:b/>
          <w:bCs/>
          <w:lang w:val="en-US"/>
        </w:rPr>
        <w:t>nullptr</w:t>
      </w:r>
      <w:r w:rsidRPr="00617BFD">
        <w:rPr>
          <w:lang w:val="en-US"/>
        </w:rPr>
        <w:t>;</w:t>
      </w:r>
      <w:r>
        <w:rPr>
          <w:lang w:val="en-US"/>
        </w:rPr>
        <w:t xml:space="preserve"> </w:t>
      </w:r>
      <w:r w:rsidRPr="00617BFD">
        <w:rPr>
          <w:lang w:val="en-US"/>
        </w:rPr>
        <w:t>};</w:t>
      </w:r>
      <w:r>
        <w:rPr>
          <w:lang w:val="en-US"/>
        </w:rPr>
        <w:t xml:space="preserve"> </w:t>
      </w:r>
      <w:r w:rsidRPr="00617BFD">
        <w:rPr>
          <w:lang w:val="en-US"/>
        </w:rPr>
        <w:t>}</w:t>
      </w:r>
    </w:p>
    <w:p w:rsidR="00617BFD" w:rsidRPr="00617BFD" w:rsidRDefault="00617BFD" w:rsidP="00617BFD">
      <w:pPr>
        <w:pStyle w:val="Dclarationdeclasse"/>
        <w:rPr>
          <w:lang w:val="en-US"/>
        </w:rPr>
      </w:pPr>
      <w:r w:rsidRPr="00617BFD">
        <w:rPr>
          <w:lang w:val="en-US"/>
        </w:rPr>
        <w:t xml:space="preserve">  </w:t>
      </w:r>
      <w:r w:rsidRPr="008E0F8C">
        <w:rPr>
          <w:rStyle w:val="LienClasseC"/>
          <w:lang w:val="en-US"/>
        </w:rPr>
        <w:t>MissingSubClassGeneration</w:t>
      </w:r>
      <w:r w:rsidRPr="00617BFD">
        <w:rPr>
          <w:lang w:val="en-US"/>
        </w:rPr>
        <w:t xml:space="preserve">&amp; </w:t>
      </w:r>
      <w:r w:rsidRPr="008E0F8C">
        <w:rPr>
          <w:rStyle w:val="LienMthode"/>
          <w:lang w:val="en-US"/>
        </w:rPr>
        <w:t>createSubDeclaration</w:t>
      </w:r>
      <w:r w:rsidRPr="00617BFD">
        <w:rPr>
          <w:lang w:val="en-US"/>
        </w:rPr>
        <w:t>(</w:t>
      </w:r>
      <w:r w:rsidRPr="00617BFD">
        <w:rPr>
          <w:b/>
          <w:bCs/>
          <w:lang w:val="en-US"/>
        </w:rPr>
        <w:t>const</w:t>
      </w:r>
      <w:r w:rsidRPr="00617BFD">
        <w:rPr>
          <w:lang w:val="en-US"/>
        </w:rPr>
        <w:t xml:space="preserve"> </w:t>
      </w:r>
      <w:r w:rsidRPr="008E0F8C">
        <w:rPr>
          <w:rStyle w:val="LienUnit"/>
          <w:lang w:val="en-US"/>
        </w:rPr>
        <w:t>clang</w:t>
      </w:r>
      <w:r w:rsidRPr="00617BFD">
        <w:rPr>
          <w:lang w:val="en-US"/>
        </w:rPr>
        <w:t>::</w:t>
      </w:r>
      <w:r w:rsidRPr="008E0F8C">
        <w:rPr>
          <w:rStyle w:val="LienClasseC"/>
          <w:lang w:val="en-US"/>
        </w:rPr>
        <w:t>RecordDecl</w:t>
      </w:r>
      <w:r w:rsidRPr="00617BFD">
        <w:rPr>
          <w:lang w:val="en-US"/>
        </w:rPr>
        <w:t xml:space="preserve">* key, </w:t>
      </w:r>
      <w:r w:rsidRPr="008E0F8C">
        <w:rPr>
          <w:rStyle w:val="LienProprit"/>
          <w:lang w:val="en-US"/>
        </w:rPr>
        <w:t>class_decl</w:t>
      </w:r>
      <w:r w:rsidRPr="00617BFD">
        <w:rPr>
          <w:lang w:val="en-US"/>
        </w:rPr>
        <w:t xml:space="preserve"> waitingSubClassDecl)</w:t>
      </w:r>
    </w:p>
    <w:p w:rsidR="00617BFD" w:rsidRPr="00617BFD" w:rsidRDefault="00617BFD" w:rsidP="00617BFD">
      <w:pPr>
        <w:pStyle w:val="Dclarationdeclasse"/>
        <w:rPr>
          <w:lang w:val="en-US"/>
        </w:rPr>
      </w:pPr>
      <w:r w:rsidRPr="00617BFD">
        <w:rPr>
          <w:lang w:val="en-US"/>
        </w:rPr>
        <w:t xml:space="preserve">    { </w:t>
      </w:r>
      <w:r w:rsidRPr="008E0F8C">
        <w:rPr>
          <w:rStyle w:val="LienChamps"/>
          <w:lang w:val="en-US"/>
        </w:rPr>
        <w:t>_subGenerations</w:t>
      </w:r>
      <w:r w:rsidRPr="00617BFD">
        <w:rPr>
          <w:lang w:val="en-US"/>
        </w:rPr>
        <w:t>.</w:t>
      </w:r>
      <w:r w:rsidRPr="008E0F8C">
        <w:rPr>
          <w:rStyle w:val="LienMthode"/>
          <w:lang w:val="en-US"/>
        </w:rPr>
        <w:t>push_back</w:t>
      </w:r>
      <w:r w:rsidRPr="00617BFD">
        <w:rPr>
          <w:lang w:val="en-US"/>
        </w:rPr>
        <w:t>(</w:t>
      </w:r>
      <w:r w:rsidRPr="008E0F8C">
        <w:rPr>
          <w:rStyle w:val="LienClasseC"/>
          <w:lang w:val="en-US"/>
        </w:rPr>
        <w:t>MissingSubClassGeneration</w:t>
      </w:r>
      <w:r w:rsidRPr="00617BFD">
        <w:rPr>
          <w:lang w:val="en-US"/>
        </w:rPr>
        <w:t>(key,</w:t>
      </w:r>
      <w:r>
        <w:rPr>
          <w:lang w:val="en-US"/>
        </w:rPr>
        <w:t xml:space="preserve"> </w:t>
      </w:r>
      <w:r w:rsidRPr="00617BFD">
        <w:rPr>
          <w:lang w:val="en-US"/>
        </w:rPr>
        <w:t>waitingSubClassDecl));</w:t>
      </w:r>
      <w:r>
        <w:rPr>
          <w:lang w:val="en-US"/>
        </w:rPr>
        <w:t xml:space="preserve"> </w:t>
      </w:r>
      <w:r w:rsidRPr="00617BFD">
        <w:rPr>
          <w:b/>
          <w:bCs/>
          <w:lang w:val="en-US"/>
        </w:rPr>
        <w:t>return</w:t>
      </w:r>
      <w:r w:rsidRPr="00617BFD">
        <w:rPr>
          <w:lang w:val="en-US"/>
        </w:rPr>
        <w:t xml:space="preserve"> </w:t>
      </w:r>
      <w:r w:rsidRPr="008E0F8C">
        <w:rPr>
          <w:rStyle w:val="LienChamps"/>
          <w:lang w:val="en-US"/>
        </w:rPr>
        <w:t>_subGenerations</w:t>
      </w:r>
      <w:r w:rsidRPr="00617BFD">
        <w:rPr>
          <w:lang w:val="en-US"/>
        </w:rPr>
        <w:t>.</w:t>
      </w:r>
      <w:r w:rsidRPr="008E0F8C">
        <w:rPr>
          <w:rStyle w:val="LienMthode"/>
          <w:lang w:val="en-US"/>
        </w:rPr>
        <w:t>back</w:t>
      </w:r>
      <w:r w:rsidRPr="00617BFD">
        <w:rPr>
          <w:lang w:val="en-US"/>
        </w:rPr>
        <w:t>();</w:t>
      </w:r>
      <w:r>
        <w:rPr>
          <w:lang w:val="en-US"/>
        </w:rPr>
        <w:t xml:space="preserve"> </w:t>
      </w:r>
      <w:r w:rsidRPr="00617BFD">
        <w:rPr>
          <w:lang w:val="en-US"/>
        </w:rPr>
        <w:t>}</w:t>
      </w:r>
    </w:p>
    <w:p w:rsidR="00617BFD" w:rsidRPr="00617BFD" w:rsidRDefault="00617BFD" w:rsidP="00617BFD">
      <w:pPr>
        <w:pStyle w:val="Dclarationdeclasse"/>
        <w:rPr>
          <w:lang w:val="en-US"/>
        </w:rPr>
      </w:pPr>
      <w:r w:rsidRPr="00617BFD">
        <w:rPr>
          <w:lang w:val="en-US"/>
        </w:rPr>
        <w:t xml:space="preserve">  </w:t>
      </w:r>
      <w:r w:rsidRPr="008E0F8C">
        <w:rPr>
          <w:rStyle w:val="LienUnit"/>
          <w:lang w:val="en-US"/>
        </w:rPr>
        <w:t>std</w:t>
      </w:r>
      <w:r w:rsidRPr="00617BFD">
        <w:rPr>
          <w:lang w:val="en-US"/>
        </w:rPr>
        <w:t>::</w:t>
      </w:r>
      <w:r w:rsidRPr="008E0F8C">
        <w:rPr>
          <w:rStyle w:val="LienClasseC"/>
          <w:lang w:val="en-US"/>
        </w:rPr>
        <w:t>vector</w:t>
      </w:r>
      <w:r w:rsidRPr="00617BFD">
        <w:rPr>
          <w:lang w:val="en-US"/>
        </w:rPr>
        <w:t>&lt;</w:t>
      </w:r>
      <w:r w:rsidRPr="00617BFD">
        <w:rPr>
          <w:b/>
          <w:bCs/>
          <w:lang w:val="en-US"/>
        </w:rPr>
        <w:t>const</w:t>
      </w:r>
      <w:r w:rsidRPr="00617BFD">
        <w:rPr>
          <w:lang w:val="en-US"/>
        </w:rPr>
        <w:t xml:space="preserve"> </w:t>
      </w:r>
      <w:r w:rsidRPr="008E0F8C">
        <w:rPr>
          <w:rStyle w:val="LienUnit"/>
          <w:lang w:val="en-US"/>
        </w:rPr>
        <w:t>clang</w:t>
      </w:r>
      <w:r w:rsidRPr="00617BFD">
        <w:rPr>
          <w:lang w:val="en-US"/>
        </w:rPr>
        <w:t>::</w:t>
      </w:r>
      <w:r w:rsidRPr="008E0F8C">
        <w:rPr>
          <w:rStyle w:val="LienClasseC"/>
          <w:lang w:val="en-US"/>
        </w:rPr>
        <w:t>Decl</w:t>
      </w:r>
      <w:r w:rsidRPr="00617BFD">
        <w:rPr>
          <w:lang w:val="en-US"/>
        </w:rPr>
        <w:t xml:space="preserve">*&gt;&amp; </w:t>
      </w:r>
      <w:r w:rsidRPr="008E0F8C">
        <w:rPr>
          <w:rStyle w:val="LienMthode"/>
          <w:lang w:val="en-US"/>
        </w:rPr>
        <w:t>waitDeclarations</w:t>
      </w:r>
      <w:r w:rsidRPr="00617BFD">
        <w:rPr>
          <w:lang w:val="en-US"/>
        </w:rPr>
        <w:t>()</w:t>
      </w:r>
      <w:r>
        <w:rPr>
          <w:lang w:val="en-US"/>
        </w:rPr>
        <w:t xml:space="preserve"> </w:t>
      </w:r>
      <w:r w:rsidRPr="00617BFD">
        <w:rPr>
          <w:lang w:val="en-US"/>
        </w:rPr>
        <w:t xml:space="preserve">{ </w:t>
      </w:r>
      <w:r w:rsidRPr="00617BFD">
        <w:rPr>
          <w:b/>
          <w:bCs/>
          <w:lang w:val="en-US"/>
        </w:rPr>
        <w:t>return</w:t>
      </w:r>
      <w:r w:rsidRPr="00617BFD">
        <w:rPr>
          <w:lang w:val="en-US"/>
        </w:rPr>
        <w:t xml:space="preserve"> </w:t>
      </w:r>
      <w:r w:rsidRPr="008E0F8C">
        <w:rPr>
          <w:rStyle w:val="LienChamps"/>
          <w:lang w:val="en-US"/>
        </w:rPr>
        <w:t>_waitDeclarations</w:t>
      </w:r>
      <w:r w:rsidRPr="00617BFD">
        <w:rPr>
          <w:lang w:val="en-US"/>
        </w:rPr>
        <w:t>; }</w:t>
      </w:r>
    </w:p>
    <w:p w:rsidR="00617BFD" w:rsidRPr="00617BFD" w:rsidRDefault="00617BFD" w:rsidP="00617BFD">
      <w:pPr>
        <w:pStyle w:val="Dclarationdeclasse"/>
        <w:rPr>
          <w:lang w:val="en-US"/>
        </w:rPr>
      </w:pPr>
      <w:r w:rsidRPr="00617BFD">
        <w:rPr>
          <w:lang w:val="en-US"/>
        </w:rPr>
        <w:t xml:space="preserve">  </w:t>
      </w:r>
      <w:r w:rsidRPr="00617BFD">
        <w:rPr>
          <w:b/>
          <w:bCs/>
          <w:lang w:val="en-US"/>
        </w:rPr>
        <w:t>virtual</w:t>
      </w:r>
      <w:r w:rsidRPr="00617BFD">
        <w:rPr>
          <w:lang w:val="en-US"/>
        </w:rPr>
        <w:t xml:space="preserve"> </w:t>
      </w:r>
      <w:r w:rsidRPr="00617BFD">
        <w:rPr>
          <w:b/>
          <w:bCs/>
          <w:lang w:val="en-US"/>
        </w:rPr>
        <w:t>bool</w:t>
      </w:r>
      <w:r w:rsidRPr="00617BFD">
        <w:rPr>
          <w:lang w:val="en-US"/>
        </w:rPr>
        <w:t xml:space="preserve"> </w:t>
      </w:r>
      <w:r w:rsidRPr="008E0F8C">
        <w:rPr>
          <w:rStyle w:val="LienMthode"/>
          <w:lang w:val="en-US"/>
        </w:rPr>
        <w:t>isClassGenerationMissing</w:t>
      </w:r>
      <w:r w:rsidRPr="00617BFD">
        <w:rPr>
          <w:lang w:val="en-US"/>
        </w:rPr>
        <w:t xml:space="preserve">() </w:t>
      </w:r>
      <w:r w:rsidRPr="00617BFD">
        <w:rPr>
          <w:b/>
          <w:bCs/>
          <w:lang w:val="en-US"/>
        </w:rPr>
        <w:t>const</w:t>
      </w:r>
      <w:r w:rsidRPr="00617BFD">
        <w:rPr>
          <w:lang w:val="en-US"/>
        </w:rPr>
        <w:t xml:space="preserve"> { </w:t>
      </w:r>
      <w:r w:rsidRPr="00617BFD">
        <w:rPr>
          <w:b/>
          <w:bCs/>
          <w:lang w:val="en-US"/>
        </w:rPr>
        <w:t>return</w:t>
      </w:r>
      <w:r w:rsidRPr="00617BFD">
        <w:rPr>
          <w:lang w:val="en-US"/>
        </w:rPr>
        <w:t xml:space="preserve"> </w:t>
      </w:r>
      <w:r w:rsidRPr="00617BFD">
        <w:rPr>
          <w:b/>
          <w:bCs/>
          <w:lang w:val="en-US"/>
        </w:rPr>
        <w:t>true</w:t>
      </w:r>
      <w:r w:rsidRPr="00617BFD">
        <w:rPr>
          <w:lang w:val="en-US"/>
        </w:rPr>
        <w:t>; }</w:t>
      </w:r>
    </w:p>
    <w:p w:rsidR="00617BFD" w:rsidRPr="00617BFD" w:rsidRDefault="00617BFD" w:rsidP="00617BFD">
      <w:pPr>
        <w:pStyle w:val="Dclarationdeclasse"/>
        <w:rPr>
          <w:lang w:val="en-US"/>
        </w:rPr>
      </w:pPr>
      <w:r w:rsidRPr="00617BFD">
        <w:rPr>
          <w:lang w:val="en-US"/>
        </w:rPr>
        <w:t xml:space="preserve">  </w:t>
      </w:r>
      <w:r w:rsidRPr="00617BFD">
        <w:rPr>
          <w:b/>
          <w:bCs/>
          <w:lang w:val="en-US"/>
        </w:rPr>
        <w:t>virtual</w:t>
      </w:r>
      <w:r w:rsidRPr="00617BFD">
        <w:rPr>
          <w:lang w:val="en-US"/>
        </w:rPr>
        <w:t xml:space="preserve"> </w:t>
      </w:r>
      <w:r w:rsidRPr="00617BFD">
        <w:rPr>
          <w:b/>
          <w:bCs/>
          <w:lang w:val="en-US"/>
        </w:rPr>
        <w:t>bool</w:t>
      </w:r>
      <w:r w:rsidRPr="00617BFD">
        <w:rPr>
          <w:lang w:val="en-US"/>
        </w:rPr>
        <w:t xml:space="preserve"> </w:t>
      </w:r>
      <w:r w:rsidRPr="008E0F8C">
        <w:rPr>
          <w:rStyle w:val="LienMthode"/>
          <w:lang w:val="en-US"/>
        </w:rPr>
        <w:t>isGenerationMissing</w:t>
      </w:r>
      <w:r w:rsidRPr="00617BFD">
        <w:rPr>
          <w:lang w:val="en-US"/>
        </w:rPr>
        <w:t xml:space="preserve">() </w:t>
      </w:r>
      <w:r w:rsidRPr="00617BFD">
        <w:rPr>
          <w:b/>
          <w:bCs/>
          <w:lang w:val="en-US"/>
        </w:rPr>
        <w:t>const</w:t>
      </w:r>
      <w:r w:rsidRPr="00617BFD">
        <w:rPr>
          <w:lang w:val="en-US"/>
        </w:rPr>
        <w:t xml:space="preserve"> { </w:t>
      </w:r>
      <w:r w:rsidRPr="00617BFD">
        <w:rPr>
          <w:b/>
          <w:bCs/>
          <w:lang w:val="en-US"/>
        </w:rPr>
        <w:t>return</w:t>
      </w:r>
      <w:r w:rsidRPr="00617BFD">
        <w:rPr>
          <w:lang w:val="en-US"/>
        </w:rPr>
        <w:t xml:space="preserve"> </w:t>
      </w:r>
      <w:r w:rsidRPr="00617BFD">
        <w:rPr>
          <w:b/>
          <w:bCs/>
          <w:lang w:val="en-US"/>
        </w:rPr>
        <w:t>true</w:t>
      </w:r>
      <w:r w:rsidRPr="00617BFD">
        <w:rPr>
          <w:lang w:val="en-US"/>
        </w:rPr>
        <w:t>; }</w:t>
      </w:r>
    </w:p>
    <w:p w:rsidR="00617BFD" w:rsidRPr="00617BFD" w:rsidRDefault="00617BFD" w:rsidP="00617BFD">
      <w:pPr>
        <w:pStyle w:val="Dclarationdeclasse"/>
        <w:rPr>
          <w:lang w:val="en-US"/>
        </w:rPr>
      </w:pPr>
      <w:r w:rsidRPr="00617BFD">
        <w:rPr>
          <w:lang w:val="en-US"/>
        </w:rPr>
        <w:t xml:space="preserve">  </w:t>
      </w:r>
      <w:r w:rsidRPr="00617BFD">
        <w:rPr>
          <w:b/>
          <w:bCs/>
          <w:lang w:val="en-US"/>
        </w:rPr>
        <w:t>virtual</w:t>
      </w:r>
      <w:r w:rsidRPr="00617BFD">
        <w:rPr>
          <w:lang w:val="en-US"/>
        </w:rPr>
        <w:t xml:space="preserve"> </w:t>
      </w:r>
      <w:r w:rsidRPr="00617BFD">
        <w:rPr>
          <w:b/>
          <w:bCs/>
          <w:lang w:val="en-US"/>
        </w:rPr>
        <w:t>bool</w:t>
      </w:r>
      <w:r w:rsidRPr="00617BFD">
        <w:rPr>
          <w:lang w:val="en-US"/>
        </w:rPr>
        <w:t xml:space="preserve"> </w:t>
      </w:r>
      <w:r w:rsidRPr="008E0F8C">
        <w:rPr>
          <w:rStyle w:val="LienMthode"/>
          <w:lang w:val="en-US"/>
        </w:rPr>
        <w:t>isComplete</w:t>
      </w:r>
      <w:r w:rsidRPr="00617BFD">
        <w:rPr>
          <w:lang w:val="en-US"/>
        </w:rPr>
        <w:t xml:space="preserve">() </w:t>
      </w:r>
      <w:r w:rsidRPr="00617BFD">
        <w:rPr>
          <w:b/>
          <w:bCs/>
          <w:lang w:val="en-US"/>
        </w:rPr>
        <w:t>const</w:t>
      </w:r>
    </w:p>
    <w:p w:rsidR="00617BFD" w:rsidRPr="00617BFD" w:rsidRDefault="00617BFD" w:rsidP="00617BFD">
      <w:pPr>
        <w:pStyle w:val="Dclarationdeclasse"/>
        <w:rPr>
          <w:lang w:val="en-US"/>
        </w:rPr>
      </w:pPr>
      <w:r w:rsidRPr="00617BFD">
        <w:rPr>
          <w:lang w:val="en-US"/>
        </w:rPr>
        <w:t xml:space="preserve">    { </w:t>
      </w:r>
      <w:r w:rsidRPr="00617BFD">
        <w:rPr>
          <w:b/>
          <w:bCs/>
          <w:lang w:val="en-US"/>
        </w:rPr>
        <w:t>return</w:t>
      </w:r>
      <w:r w:rsidRPr="00617BFD">
        <w:rPr>
          <w:lang w:val="en-US"/>
        </w:rPr>
        <w:t xml:space="preserve"> !</w:t>
      </w:r>
      <w:r w:rsidRPr="008E0F8C">
        <w:rPr>
          <w:rStyle w:val="LienChamps"/>
          <w:lang w:val="en-US"/>
        </w:rPr>
        <w:t>_waitingClassDeclaration</w:t>
      </w:r>
      <w:r w:rsidRPr="00617BFD">
        <w:rPr>
          <w:lang w:val="en-US"/>
        </w:rPr>
        <w:t xml:space="preserve"> &amp;&amp; </w:t>
      </w:r>
      <w:r w:rsidRPr="008E0F8C">
        <w:rPr>
          <w:rStyle w:val="LienChamps"/>
          <w:lang w:val="en-US"/>
        </w:rPr>
        <w:t>_waitDeclarations</w:t>
      </w:r>
      <w:r w:rsidRPr="00617BFD">
        <w:rPr>
          <w:lang w:val="en-US"/>
        </w:rPr>
        <w:t>.</w:t>
      </w:r>
      <w:r w:rsidRPr="008E0F8C">
        <w:rPr>
          <w:rStyle w:val="LienMthode"/>
          <w:lang w:val="en-US"/>
        </w:rPr>
        <w:t>empty</w:t>
      </w:r>
      <w:r w:rsidRPr="00617BFD">
        <w:rPr>
          <w:lang w:val="en-US"/>
        </w:rPr>
        <w:t>()</w:t>
      </w:r>
      <w:r>
        <w:rPr>
          <w:lang w:val="en-US"/>
        </w:rPr>
        <w:t xml:space="preserve"> </w:t>
      </w:r>
      <w:r w:rsidRPr="00617BFD">
        <w:rPr>
          <w:lang w:val="en-US"/>
        </w:rPr>
        <w:t xml:space="preserve">&amp;&amp; </w:t>
      </w:r>
      <w:r w:rsidRPr="008E0F8C">
        <w:rPr>
          <w:rStyle w:val="LienChamps"/>
          <w:lang w:val="en-US"/>
        </w:rPr>
        <w:t>_subGenerations</w:t>
      </w:r>
      <w:r w:rsidRPr="00617BFD">
        <w:rPr>
          <w:lang w:val="en-US"/>
        </w:rPr>
        <w:t>.</w:t>
      </w:r>
      <w:r w:rsidRPr="008E0F8C">
        <w:rPr>
          <w:rStyle w:val="LienMthode"/>
          <w:lang w:val="en-US"/>
        </w:rPr>
        <w:t>empty</w:t>
      </w:r>
      <w:r w:rsidRPr="00617BFD">
        <w:rPr>
          <w:lang w:val="en-US"/>
        </w:rPr>
        <w:t xml:space="preserve">() &amp;&amp; </w:t>
      </w:r>
      <w:r w:rsidRPr="008E0F8C">
        <w:rPr>
          <w:rStyle w:val="LienChamps"/>
          <w:lang w:val="en-US"/>
        </w:rPr>
        <w:t>_subWaitDeclarations</w:t>
      </w:r>
      <w:r w:rsidRPr="00617BFD">
        <w:rPr>
          <w:lang w:val="en-US"/>
        </w:rPr>
        <w:t>.</w:t>
      </w:r>
      <w:r w:rsidRPr="008E0F8C">
        <w:rPr>
          <w:rStyle w:val="LienMthode"/>
          <w:lang w:val="en-US"/>
        </w:rPr>
        <w:t>empty</w:t>
      </w:r>
      <w:r w:rsidRPr="00617BFD">
        <w:rPr>
          <w:lang w:val="en-US"/>
        </w:rPr>
        <w:t>();</w:t>
      </w:r>
      <w:r>
        <w:rPr>
          <w:lang w:val="en-US"/>
        </w:rPr>
        <w:t xml:space="preserve"> </w:t>
      </w:r>
      <w:r w:rsidRPr="00617BFD">
        <w:rPr>
          <w:lang w:val="en-US"/>
        </w:rPr>
        <w:t>}</w:t>
      </w:r>
    </w:p>
    <w:p w:rsidR="00617BFD" w:rsidRPr="00617BFD" w:rsidRDefault="00617BFD" w:rsidP="00617BFD">
      <w:pPr>
        <w:pStyle w:val="Dclarationdeclasse"/>
        <w:rPr>
          <w:lang w:val="en-US"/>
        </w:rPr>
      </w:pPr>
      <w:r w:rsidRPr="00617BFD">
        <w:rPr>
          <w:lang w:val="en-US"/>
        </w:rPr>
        <w:t xml:space="preserve">  </w:t>
      </w:r>
      <w:r w:rsidRPr="00617BFD">
        <w:rPr>
          <w:b/>
          <w:bCs/>
          <w:lang w:val="en-US"/>
        </w:rPr>
        <w:t>virtual</w:t>
      </w:r>
      <w:r w:rsidRPr="00617BFD">
        <w:rPr>
          <w:lang w:val="en-US"/>
        </w:rPr>
        <w:t xml:space="preserve"> </w:t>
      </w:r>
      <w:r w:rsidRPr="00617BFD">
        <w:rPr>
          <w:b/>
          <w:bCs/>
          <w:lang w:val="en-US"/>
        </w:rPr>
        <w:t>bool</w:t>
      </w:r>
      <w:r w:rsidRPr="00617BFD">
        <w:rPr>
          <w:lang w:val="en-US"/>
        </w:rPr>
        <w:t xml:space="preserve"> </w:t>
      </w:r>
      <w:r w:rsidRPr="008E0F8C">
        <w:rPr>
          <w:rStyle w:val="LienMthode"/>
          <w:lang w:val="en-US"/>
        </w:rPr>
        <w:t>solve</w:t>
      </w:r>
      <w:r w:rsidRPr="00617BFD">
        <w:rPr>
          <w:lang w:val="en-US"/>
        </w:rPr>
        <w:t>(</w:t>
      </w:r>
      <w:r w:rsidRPr="00617BFD">
        <w:rPr>
          <w:b/>
          <w:bCs/>
          <w:lang w:val="en-US"/>
        </w:rPr>
        <w:t>const</w:t>
      </w:r>
      <w:r w:rsidRPr="00617BFD">
        <w:rPr>
          <w:lang w:val="en-US"/>
        </w:rPr>
        <w:t xml:space="preserve"> </w:t>
      </w:r>
      <w:r w:rsidRPr="008E0F8C">
        <w:rPr>
          <w:rStyle w:val="LienUnit"/>
          <w:lang w:val="en-US"/>
        </w:rPr>
        <w:t>clang</w:t>
      </w:r>
      <w:r w:rsidRPr="00617BFD">
        <w:rPr>
          <w:lang w:val="en-US"/>
        </w:rPr>
        <w:t>::</w:t>
      </w:r>
      <w:r w:rsidRPr="008E0F8C">
        <w:rPr>
          <w:rStyle w:val="LienClasseC"/>
          <w:lang w:val="en-US"/>
        </w:rPr>
        <w:t>Decl</w:t>
      </w:r>
      <w:r w:rsidRPr="00617BFD">
        <w:rPr>
          <w:lang w:val="en-US"/>
        </w:rPr>
        <w:t xml:space="preserve">* decl, </w:t>
      </w:r>
      <w:r w:rsidRPr="008E0F8C">
        <w:rPr>
          <w:rStyle w:val="LienClasseC"/>
          <w:lang w:val="en-US"/>
        </w:rPr>
        <w:t>ForwardReferenceList</w:t>
      </w:r>
      <w:r w:rsidRPr="00617BFD">
        <w:rPr>
          <w:lang w:val="en-US"/>
        </w:rPr>
        <w:t>&amp; globals,</w:t>
      </w:r>
      <w:r>
        <w:rPr>
          <w:lang w:val="en-US"/>
        </w:rPr>
        <w:t xml:space="preserve"> </w:t>
      </w:r>
      <w:r w:rsidRPr="008E0F8C">
        <w:rPr>
          <w:rStyle w:val="LienClasseC"/>
          <w:lang w:val="en-US"/>
        </w:rPr>
        <w:t>VisitTable</w:t>
      </w:r>
      <w:r w:rsidRPr="00617BFD">
        <w:rPr>
          <w:lang w:val="en-US"/>
        </w:rPr>
        <w:t>&amp; table);</w:t>
      </w:r>
    </w:p>
    <w:p w:rsidR="00617BFD" w:rsidRPr="00617BFD" w:rsidRDefault="00617BFD" w:rsidP="00617BFD">
      <w:pPr>
        <w:pStyle w:val="Dclarationdeclasse"/>
        <w:rPr>
          <w:lang w:val="en-US"/>
        </w:rPr>
      </w:pPr>
      <w:r w:rsidRPr="00617BFD">
        <w:rPr>
          <w:lang w:val="en-US"/>
        </w:rPr>
        <w:t xml:space="preserve">  </w:t>
      </w:r>
      <w:r w:rsidRPr="00617BFD">
        <w:rPr>
          <w:b/>
          <w:bCs/>
          <w:lang w:val="en-US"/>
        </w:rPr>
        <w:t>virtual</w:t>
      </w:r>
      <w:r w:rsidRPr="00617BFD">
        <w:rPr>
          <w:lang w:val="en-US"/>
        </w:rPr>
        <w:t xml:space="preserve"> </w:t>
      </w:r>
      <w:r w:rsidRPr="00617BFD">
        <w:rPr>
          <w:b/>
          <w:bCs/>
          <w:lang w:val="en-US"/>
        </w:rPr>
        <w:t>void</w:t>
      </w:r>
      <w:r w:rsidRPr="00617BFD">
        <w:rPr>
          <w:lang w:val="en-US"/>
        </w:rPr>
        <w:t xml:space="preserve"> </w:t>
      </w:r>
      <w:r w:rsidRPr="00617BFD">
        <w:rPr>
          <w:rStyle w:val="LienMthode"/>
          <w:lang w:val="en-US"/>
        </w:rPr>
        <w:t>replaceWaitingBy</w:t>
      </w:r>
      <w:r w:rsidRPr="00617BFD">
        <w:rPr>
          <w:lang w:val="en-US"/>
        </w:rPr>
        <w:t>(</w:t>
      </w:r>
      <w:r w:rsidRPr="00617BFD">
        <w:rPr>
          <w:b/>
          <w:bCs/>
          <w:lang w:val="en-US"/>
        </w:rPr>
        <w:t>const</w:t>
      </w:r>
      <w:r w:rsidRPr="00617BFD">
        <w:rPr>
          <w:lang w:val="en-US"/>
        </w:rPr>
        <w:t xml:space="preserve"> </w:t>
      </w:r>
      <w:r w:rsidRPr="00617BFD">
        <w:rPr>
          <w:rStyle w:val="LienUnit"/>
          <w:lang w:val="en-US"/>
        </w:rPr>
        <w:t>clang</w:t>
      </w:r>
      <w:r w:rsidRPr="00617BFD">
        <w:rPr>
          <w:lang w:val="en-US"/>
        </w:rPr>
        <w:t>::</w:t>
      </w:r>
      <w:r w:rsidRPr="00617BFD">
        <w:rPr>
          <w:rStyle w:val="LienClasseC"/>
          <w:lang w:val="en-US"/>
        </w:rPr>
        <w:t>Decl</w:t>
      </w:r>
      <w:r w:rsidRPr="00617BFD">
        <w:rPr>
          <w:lang w:val="en-US"/>
        </w:rPr>
        <w:t>* oldDecl,</w:t>
      </w:r>
      <w:r>
        <w:rPr>
          <w:lang w:val="en-US"/>
        </w:rPr>
        <w:t xml:space="preserve"> </w:t>
      </w:r>
      <w:r w:rsidRPr="00617BFD">
        <w:rPr>
          <w:b/>
          <w:bCs/>
          <w:lang w:val="en-US"/>
        </w:rPr>
        <w:t>const</w:t>
      </w:r>
      <w:r w:rsidRPr="00617BFD">
        <w:rPr>
          <w:lang w:val="en-US"/>
        </w:rPr>
        <w:t xml:space="preserve"> </w:t>
      </w:r>
      <w:r w:rsidRPr="00617BFD">
        <w:rPr>
          <w:rStyle w:val="LienUnit"/>
          <w:lang w:val="en-US"/>
        </w:rPr>
        <w:t>std</w:t>
      </w:r>
      <w:r w:rsidRPr="00617BFD">
        <w:rPr>
          <w:lang w:val="en-US"/>
        </w:rPr>
        <w:t>::</w:t>
      </w:r>
      <w:r w:rsidRPr="008E0F8C">
        <w:rPr>
          <w:rStyle w:val="LienClasseC"/>
          <w:lang w:val="en-US"/>
        </w:rPr>
        <w:t>vector</w:t>
      </w:r>
      <w:r w:rsidRPr="00617BFD">
        <w:rPr>
          <w:lang w:val="en-US"/>
        </w:rPr>
        <w:t>&lt;</w:t>
      </w:r>
      <w:r w:rsidRPr="00617BFD">
        <w:rPr>
          <w:b/>
          <w:bCs/>
          <w:lang w:val="en-US"/>
        </w:rPr>
        <w:t>const</w:t>
      </w:r>
      <w:r w:rsidRPr="00617BFD">
        <w:rPr>
          <w:lang w:val="en-US"/>
        </w:rPr>
        <w:t xml:space="preserve"> </w:t>
      </w:r>
      <w:r w:rsidRPr="008E0F8C">
        <w:rPr>
          <w:rStyle w:val="LienUnit"/>
          <w:lang w:val="en-US"/>
        </w:rPr>
        <w:t>clang</w:t>
      </w:r>
      <w:r w:rsidRPr="00617BFD">
        <w:rPr>
          <w:lang w:val="en-US"/>
        </w:rPr>
        <w:t>::</w:t>
      </w:r>
      <w:r w:rsidRPr="008E0F8C">
        <w:rPr>
          <w:rStyle w:val="LienClasseC"/>
          <w:lang w:val="en-US"/>
        </w:rPr>
        <w:t>Decl</w:t>
      </w:r>
      <w:r w:rsidRPr="00617BFD">
        <w:rPr>
          <w:lang w:val="en-US"/>
        </w:rPr>
        <w:t>*&gt;&amp; newDecls);</w:t>
      </w:r>
    </w:p>
    <w:p w:rsidR="00617BFD" w:rsidRPr="00617BFD" w:rsidRDefault="00617BFD" w:rsidP="00617BFD">
      <w:pPr>
        <w:pStyle w:val="Dclarationdeclasse"/>
        <w:rPr>
          <w:lang w:val="en-US"/>
        </w:rPr>
      </w:pPr>
      <w:r w:rsidRPr="00617BFD">
        <w:rPr>
          <w:lang w:val="en-US"/>
        </w:rPr>
        <w:t>};</w:t>
      </w:r>
    </w:p>
    <w:p w:rsidR="00617BFD" w:rsidRDefault="00617BFD" w:rsidP="00617BFD">
      <w:pPr>
        <w:pStyle w:val="SectionMthodes"/>
        <w:rPr>
          <w:rStyle w:val="LienClasseC"/>
          <w:lang w:val="en-US"/>
        </w:rPr>
      </w:pPr>
      <w:r>
        <w:rPr>
          <w:lang w:val="en-US"/>
        </w:rPr>
        <w:t xml:space="preserve">Methods of the class </w:t>
      </w:r>
      <w:r w:rsidRPr="00617BFD">
        <w:rPr>
          <w:rStyle w:val="LienClasseC"/>
          <w:lang w:val="en-US"/>
        </w:rPr>
        <w:t>MissingClassDeclaration</w:t>
      </w:r>
    </w:p>
    <w:p w:rsidR="00605263" w:rsidRPr="00605263" w:rsidRDefault="00605263" w:rsidP="00605263">
      <w:pPr>
        <w:pStyle w:val="SectionPublique"/>
        <w:rPr>
          <w:lang w:val="en-US"/>
        </w:rPr>
      </w:pPr>
      <w:r>
        <w:rPr>
          <w:lang w:val="en-US"/>
        </w:rPr>
        <w:t>Public methods</w:t>
      </w:r>
    </w:p>
    <w:p w:rsidR="00605263" w:rsidRDefault="00605263" w:rsidP="00605263">
      <w:pPr>
        <w:pStyle w:val="EntteMthode"/>
        <w:rPr>
          <w:lang w:val="en-US"/>
        </w:rPr>
      </w:pPr>
      <w:r w:rsidRPr="00617BFD">
        <w:rPr>
          <w:b/>
          <w:bCs/>
          <w:lang w:val="en-US"/>
        </w:rPr>
        <w:t>virtual</w:t>
      </w:r>
      <w:r w:rsidRPr="00617BFD">
        <w:rPr>
          <w:lang w:val="en-US"/>
        </w:rPr>
        <w:t xml:space="preserve"> </w:t>
      </w:r>
      <w:r w:rsidRPr="00617BFD">
        <w:rPr>
          <w:b/>
          <w:bCs/>
          <w:lang w:val="en-US"/>
        </w:rPr>
        <w:t>bool</w:t>
      </w:r>
      <w:r w:rsidRPr="00617BFD">
        <w:rPr>
          <w:lang w:val="en-US"/>
        </w:rPr>
        <w:t xml:space="preserve"> </w:t>
      </w:r>
      <w:r w:rsidRPr="008E0F8C">
        <w:rPr>
          <w:rStyle w:val="DfinitionMthode"/>
          <w:lang w:val="en-US"/>
        </w:rPr>
        <w:t>solve</w:t>
      </w:r>
      <w:r w:rsidRPr="00617BFD">
        <w:rPr>
          <w:lang w:val="en-US"/>
        </w:rPr>
        <w:t>(</w:t>
      </w:r>
      <w:r w:rsidRPr="00617BFD">
        <w:rPr>
          <w:b/>
          <w:bCs/>
          <w:lang w:val="en-US"/>
        </w:rPr>
        <w:t>const</w:t>
      </w:r>
      <w:r w:rsidRPr="00617BFD">
        <w:rPr>
          <w:lang w:val="en-US"/>
        </w:rPr>
        <w:t xml:space="preserve"> </w:t>
      </w:r>
      <w:r w:rsidRPr="00605263">
        <w:rPr>
          <w:rStyle w:val="LienUnit"/>
          <w:lang w:val="en-US"/>
        </w:rPr>
        <w:t>clang</w:t>
      </w:r>
      <w:r w:rsidRPr="00617BFD">
        <w:rPr>
          <w:lang w:val="en-US"/>
        </w:rPr>
        <w:t>::</w:t>
      </w:r>
      <w:r w:rsidRPr="00605263">
        <w:rPr>
          <w:rStyle w:val="LienClasseC"/>
          <w:lang w:val="en-US"/>
        </w:rPr>
        <w:t>Decl</w:t>
      </w:r>
      <w:r w:rsidRPr="00617BFD">
        <w:rPr>
          <w:lang w:val="en-US"/>
        </w:rPr>
        <w:t xml:space="preserve">* decl, </w:t>
      </w:r>
      <w:r w:rsidRPr="00605263">
        <w:rPr>
          <w:rStyle w:val="LienClasseC"/>
          <w:lang w:val="en-US"/>
        </w:rPr>
        <w:t>ForwardReferenceList</w:t>
      </w:r>
      <w:r w:rsidRPr="00617BFD">
        <w:rPr>
          <w:lang w:val="en-US"/>
        </w:rPr>
        <w:t>&amp; globals,</w:t>
      </w:r>
      <w:r>
        <w:rPr>
          <w:lang w:val="en-US"/>
        </w:rPr>
        <w:t xml:space="preserve"> </w:t>
      </w:r>
      <w:r w:rsidRPr="00605263">
        <w:rPr>
          <w:rStyle w:val="LienClasseC"/>
          <w:lang w:val="en-US"/>
        </w:rPr>
        <w:t>VisitTable</w:t>
      </w:r>
      <w:r w:rsidRPr="00617BFD">
        <w:rPr>
          <w:lang w:val="en-US"/>
        </w:rPr>
        <w:t>&amp; table);</w:t>
      </w:r>
    </w:p>
    <w:p w:rsidR="000B2E8F" w:rsidRDefault="000B2E8F" w:rsidP="000B2E8F">
      <w:pPr>
        <w:rPr>
          <w:lang w:val="en-US"/>
        </w:rPr>
      </w:pPr>
      <w:r>
        <w:rPr>
          <w:lang w:val="en-US"/>
        </w:rPr>
        <w:t xml:space="preserve">This method is called on our template instance </w:t>
      </w:r>
      <w:r w:rsidR="000D64B0">
        <w:rPr>
          <w:lang w:val="en-US"/>
        </w:rPr>
        <w:t>class</w:t>
      </w:r>
      <w:r>
        <w:rPr>
          <w:lang w:val="en-US"/>
        </w:rPr>
        <w:t xml:space="preserve"> to notify it that </w:t>
      </w:r>
      <w:r>
        <w:rPr>
          <w:rStyle w:val="TexteC"/>
          <w:lang w:val="en-US"/>
        </w:rPr>
        <w:t>d</w:t>
      </w:r>
      <w:r w:rsidRPr="007D2DC9">
        <w:rPr>
          <w:rStyle w:val="TexteC"/>
          <w:lang w:val="en-US"/>
        </w:rPr>
        <w:t>ecl</w:t>
      </w:r>
      <w:r>
        <w:rPr>
          <w:lang w:val="en-US"/>
        </w:rPr>
        <w:t xml:space="preserve"> has been generated, according to the specification given in </w:t>
      </w:r>
      <w:r w:rsidRPr="004E547B">
        <w:rPr>
          <w:rStyle w:val="LienClasseC"/>
          <w:lang w:val="en-US"/>
        </w:rPr>
        <w:t>KeyInfo</w:t>
      </w:r>
      <w:r w:rsidRPr="004E547B">
        <w:rPr>
          <w:rStyle w:val="TexteC"/>
          <w:lang w:val="en-US"/>
        </w:rPr>
        <w:t>::</w:t>
      </w:r>
      <w:r w:rsidRPr="004E547B">
        <w:rPr>
          <w:rStyle w:val="LienMthode"/>
          <w:lang w:val="en-US"/>
        </w:rPr>
        <w:t>solve</w:t>
      </w:r>
      <w:r>
        <w:rPr>
          <w:lang w:val="en-US"/>
        </w:rPr>
        <w:t>.</w:t>
      </w:r>
    </w:p>
    <w:p w:rsidR="000B2E8F" w:rsidRDefault="000B2E8F" w:rsidP="000B2E8F">
      <w:pPr>
        <w:rPr>
          <w:lang w:val="en-US"/>
        </w:rPr>
      </w:pPr>
    </w:p>
    <w:p w:rsidR="000B2E8F" w:rsidRDefault="000B2E8F" w:rsidP="000B2E8F">
      <w:pPr>
        <w:rPr>
          <w:lang w:val="en-US"/>
        </w:rPr>
      </w:pPr>
      <w:r>
        <w:rPr>
          <w:lang w:val="en-US"/>
        </w:rPr>
        <w:t xml:space="preserve">On the example </w:t>
      </w:r>
      <w:r>
        <w:rPr>
          <w:lang w:val="en-US"/>
        </w:rPr>
        <w:fldChar w:fldCharType="begin"/>
      </w:r>
      <w:r>
        <w:rPr>
          <w:lang w:val="en-US"/>
        </w:rPr>
        <w:instrText xml:space="preserve"> REF _Ref369529468 \h </w:instrText>
      </w:r>
      <w:r>
        <w:rPr>
          <w:lang w:val="en-US"/>
        </w:rPr>
      </w:r>
      <w:r>
        <w:rPr>
          <w:lang w:val="en-US"/>
        </w:rPr>
        <w:fldChar w:fldCharType="separate"/>
      </w:r>
      <w:r w:rsidR="00907C72" w:rsidRPr="00205CBD">
        <w:rPr>
          <w:lang w:val="en-US"/>
        </w:rPr>
        <w:t xml:space="preserve">Figure </w:t>
      </w:r>
      <w:r w:rsidR="00907C72">
        <w:rPr>
          <w:noProof/>
          <w:lang w:val="en-US"/>
        </w:rPr>
        <w:t>3</w:t>
      </w:r>
      <w:r>
        <w:rPr>
          <w:lang w:val="en-US"/>
        </w:rPr>
        <w:fldChar w:fldCharType="end"/>
      </w:r>
      <w:r>
        <w:rPr>
          <w:lang w:val="en-US"/>
        </w:rPr>
        <w:t>, the method has the following behavior:</w:t>
      </w:r>
    </w:p>
    <w:p w:rsidR="000B2E8F" w:rsidRDefault="008E0F8C" w:rsidP="008E0F8C">
      <w:pPr>
        <w:jc w:val="center"/>
        <w:rPr>
          <w:lang w:val="en-US"/>
        </w:rPr>
      </w:pPr>
      <w:r>
        <w:rPr>
          <w:noProof/>
        </w:rPr>
        <w:lastRenderedPageBreak/>
        <w:drawing>
          <wp:inline distT="0" distB="0" distL="0" distR="0" wp14:anchorId="00E5EDFB" wp14:editId="0FE75CB3">
            <wp:extent cx="6067425" cy="196215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067425" cy="1962150"/>
                    </a:xfrm>
                    <a:prstGeom prst="rect">
                      <a:avLst/>
                    </a:prstGeom>
                    <a:noFill/>
                    <a:ln>
                      <a:noFill/>
                    </a:ln>
                  </pic:spPr>
                </pic:pic>
              </a:graphicData>
            </a:graphic>
          </wp:inline>
        </w:drawing>
      </w:r>
      <w:r>
        <w:rPr>
          <w:noProof/>
        </w:rPr>
        <w:drawing>
          <wp:inline distT="0" distB="0" distL="0" distR="0" wp14:anchorId="39DC0071" wp14:editId="4809C3FB">
            <wp:extent cx="6143625" cy="206692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143625" cy="2066925"/>
                    </a:xfrm>
                    <a:prstGeom prst="rect">
                      <a:avLst/>
                    </a:prstGeom>
                    <a:noFill/>
                    <a:ln>
                      <a:noFill/>
                    </a:ln>
                  </pic:spPr>
                </pic:pic>
              </a:graphicData>
            </a:graphic>
          </wp:inline>
        </w:drawing>
      </w:r>
    </w:p>
    <w:p w:rsidR="00B4530C" w:rsidRDefault="00B4530C" w:rsidP="000B2E8F">
      <w:pPr>
        <w:rPr>
          <w:lang w:val="en-US"/>
        </w:rPr>
      </w:pPr>
    </w:p>
    <w:p w:rsidR="000B2E8F" w:rsidRDefault="000B2E8F" w:rsidP="000B2E8F">
      <w:pPr>
        <w:rPr>
          <w:lang w:val="en-US"/>
        </w:rPr>
      </w:pPr>
      <w:r>
        <w:rPr>
          <w:lang w:val="en-US"/>
        </w:rPr>
        <w:t>The declaration solving may be partial like on the following schema:</w:t>
      </w:r>
    </w:p>
    <w:p w:rsidR="000B2E8F" w:rsidRDefault="009054C2" w:rsidP="000B2E8F">
      <w:pPr>
        <w:jc w:val="center"/>
        <w:rPr>
          <w:lang w:val="en-US"/>
        </w:rPr>
      </w:pPr>
      <w:r>
        <w:rPr>
          <w:noProof/>
        </w:rPr>
        <w:drawing>
          <wp:inline distT="0" distB="0" distL="0" distR="0" wp14:anchorId="39B05CEF" wp14:editId="3DEA141E">
            <wp:extent cx="5524500" cy="17907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24500" cy="1790700"/>
                    </a:xfrm>
                    <a:prstGeom prst="rect">
                      <a:avLst/>
                    </a:prstGeom>
                    <a:noFill/>
                    <a:ln>
                      <a:noFill/>
                    </a:ln>
                  </pic:spPr>
                </pic:pic>
              </a:graphicData>
            </a:graphic>
          </wp:inline>
        </w:drawing>
      </w:r>
    </w:p>
    <w:p w:rsidR="00E64DB1" w:rsidRDefault="00E64DB1" w:rsidP="00E64DB1">
      <w:pPr>
        <w:rPr>
          <w:rStyle w:val="TexteC"/>
          <w:lang w:val="en-US"/>
        </w:rPr>
      </w:pPr>
    </w:p>
    <w:p w:rsidR="00E64DB1" w:rsidRPr="00B84127" w:rsidRDefault="00E64DB1" w:rsidP="00E64DB1">
      <w:pPr>
        <w:rPr>
          <w:lang w:val="en-US"/>
        </w:rPr>
      </w:pPr>
      <w:r w:rsidRPr="00E64DB1">
        <w:rPr>
          <w:rStyle w:val="TexteC"/>
          <w:lang w:val="en-US"/>
        </w:rPr>
        <w:t>decl</w:t>
      </w:r>
      <w:r>
        <w:rPr>
          <w:lang w:val="en-US"/>
        </w:rPr>
        <w:t xml:space="preserve"> may be present only in one or several sub-declarations present in </w:t>
      </w:r>
      <w:r w:rsidRPr="00E64DB1">
        <w:rPr>
          <w:rStyle w:val="LienChamps"/>
          <w:lang w:val="en-US"/>
        </w:rPr>
        <w:t>_subGenerations</w:t>
      </w:r>
      <w:r>
        <w:rPr>
          <w:lang w:val="en-US"/>
        </w:rPr>
        <w:t xml:space="preserve">. We know if we are in such a case if </w:t>
      </w:r>
      <w:r w:rsidRPr="00E64DB1">
        <w:rPr>
          <w:rStyle w:val="LienChamps"/>
          <w:lang w:val="en-US"/>
        </w:rPr>
        <w:t>_subWaitDeclarations</w:t>
      </w:r>
      <w:r>
        <w:rPr>
          <w:lang w:val="en-US"/>
        </w:rPr>
        <w:t xml:space="preserve"> contains </w:t>
      </w:r>
      <w:r w:rsidRPr="008E0F8C">
        <w:rPr>
          <w:rStyle w:val="TexteC"/>
          <w:lang w:val="en-US"/>
        </w:rPr>
        <w:t>decl</w:t>
      </w:r>
      <w:r>
        <w:rPr>
          <w:lang w:val="en-US"/>
        </w:rPr>
        <w:t xml:space="preserve">. In that case we call the method </w:t>
      </w:r>
      <w:r w:rsidRPr="00E64DB1">
        <w:rPr>
          <w:rStyle w:val="LienClasseC"/>
          <w:lang w:val="en-US"/>
        </w:rPr>
        <w:t>MissingSubClassGeneration</w:t>
      </w:r>
      <w:r w:rsidRPr="00E64DB1">
        <w:rPr>
          <w:rStyle w:val="TexteC"/>
          <w:lang w:val="en-US"/>
        </w:rPr>
        <w:t>::</w:t>
      </w:r>
      <w:r w:rsidRPr="00E64DB1">
        <w:rPr>
          <w:rStyle w:val="LienMthode"/>
          <w:lang w:val="en-US"/>
        </w:rPr>
        <w:t>removeWait</w:t>
      </w:r>
      <w:r>
        <w:rPr>
          <w:lang w:val="en-US"/>
        </w:rPr>
        <w:t xml:space="preserve"> on the sub-declarations that depends on </w:t>
      </w:r>
      <w:r w:rsidRPr="00E64DB1">
        <w:rPr>
          <w:rStyle w:val="TexteC"/>
          <w:lang w:val="en-US"/>
        </w:rPr>
        <w:t>decl</w:t>
      </w:r>
      <w:r>
        <w:rPr>
          <w:lang w:val="en-US"/>
        </w:rPr>
        <w:t xml:space="preserve"> to remove this dependency. As specified in </w:t>
      </w:r>
      <w:r w:rsidRPr="00E64DB1">
        <w:rPr>
          <w:rStyle w:val="LienClasseC"/>
          <w:lang w:val="en-US"/>
        </w:rPr>
        <w:t>MissingSubClassGeneration</w:t>
      </w:r>
      <w:r w:rsidRPr="00E64DB1">
        <w:rPr>
          <w:rStyle w:val="TexteC"/>
          <w:lang w:val="en-US"/>
        </w:rPr>
        <w:t>::</w:t>
      </w:r>
      <w:r w:rsidRPr="00E64DB1">
        <w:rPr>
          <w:rStyle w:val="LienMthode"/>
          <w:lang w:val="en-US"/>
        </w:rPr>
        <w:t>removeWait</w:t>
      </w:r>
      <w:r>
        <w:rPr>
          <w:lang w:val="en-US"/>
        </w:rPr>
        <w:t xml:space="preserve">, the </w:t>
      </w:r>
      <w:r w:rsidRPr="00B84127">
        <w:rPr>
          <w:rStyle w:val="LienClasseC"/>
          <w:lang w:val="en-US"/>
        </w:rPr>
        <w:t>MissingSubClassGeneration</w:t>
      </w:r>
      <w:r>
        <w:rPr>
          <w:lang w:val="en-US"/>
        </w:rPr>
        <w:t xml:space="preserve"> is suppressed from </w:t>
      </w:r>
      <w:r w:rsidRPr="002821F8">
        <w:rPr>
          <w:rStyle w:val="LienChamps"/>
          <w:lang w:val="en-US"/>
        </w:rPr>
        <w:t>_subGenerations</w:t>
      </w:r>
      <w:r>
        <w:rPr>
          <w:lang w:val="en-US"/>
        </w:rPr>
        <w:t xml:space="preserve"> if this method returns </w:t>
      </w:r>
      <w:r w:rsidRPr="008E0F8C">
        <w:rPr>
          <w:rStyle w:val="TexteC"/>
          <w:b/>
          <w:lang w:val="en-US"/>
        </w:rPr>
        <w:t>true</w:t>
      </w:r>
      <w:r>
        <w:rPr>
          <w:lang w:val="en-US"/>
        </w:rPr>
        <w:t>.</w:t>
      </w:r>
    </w:p>
    <w:p w:rsidR="000B2E8F" w:rsidRDefault="00E64DB1" w:rsidP="000B2E8F">
      <w:pPr>
        <w:pStyle w:val="Prconditions"/>
        <w:rPr>
          <w:lang w:val="en-US"/>
        </w:rPr>
      </w:pPr>
      <w:r>
        <w:rPr>
          <w:lang w:val="en-US"/>
        </w:rPr>
        <w:t>Either t</w:t>
      </w:r>
      <w:r w:rsidR="000B2E8F">
        <w:rPr>
          <w:lang w:val="en-US"/>
        </w:rPr>
        <w:t xml:space="preserve">he field </w:t>
      </w:r>
      <w:r w:rsidR="000B2E8F" w:rsidRPr="00277F0C">
        <w:rPr>
          <w:rStyle w:val="LienChamps"/>
          <w:lang w:val="en-US"/>
        </w:rPr>
        <w:t>_waitDeclarations</w:t>
      </w:r>
      <w:r w:rsidR="000B2E8F">
        <w:rPr>
          <w:lang w:val="en-US"/>
        </w:rPr>
        <w:t xml:space="preserve"> contain</w:t>
      </w:r>
      <w:r>
        <w:rPr>
          <w:lang w:val="en-US"/>
        </w:rPr>
        <w:t>s</w:t>
      </w:r>
      <w:r w:rsidR="000B2E8F">
        <w:rPr>
          <w:lang w:val="en-US"/>
        </w:rPr>
        <w:t xml:space="preserve"> </w:t>
      </w:r>
      <w:r w:rsidR="000B2E8F" w:rsidRPr="00C21784">
        <w:rPr>
          <w:rStyle w:val="TexteC"/>
          <w:lang w:val="en-US"/>
        </w:rPr>
        <w:t>decl</w:t>
      </w:r>
      <w:r>
        <w:rPr>
          <w:lang w:val="en-US"/>
        </w:rPr>
        <w:t xml:space="preserve"> or </w:t>
      </w:r>
      <w:r w:rsidRPr="00E64DB1">
        <w:rPr>
          <w:rStyle w:val="LienChamps"/>
          <w:lang w:val="en-US"/>
        </w:rPr>
        <w:t>_subWaitDeclarations</w:t>
      </w:r>
      <w:r>
        <w:rPr>
          <w:lang w:val="en-US"/>
        </w:rPr>
        <w:t xml:space="preserve"> contains </w:t>
      </w:r>
      <w:r w:rsidRPr="00E64DB1">
        <w:rPr>
          <w:rStyle w:val="TexteC"/>
          <w:lang w:val="en-US"/>
        </w:rPr>
        <w:t>decl</w:t>
      </w:r>
      <w:r>
        <w:rPr>
          <w:lang w:val="en-US"/>
        </w:rPr>
        <w:t>.</w:t>
      </w:r>
    </w:p>
    <w:p w:rsidR="000B2E8F" w:rsidRPr="00D50414" w:rsidRDefault="000B2E8F" w:rsidP="000B2E8F">
      <w:pPr>
        <w:pStyle w:val="PostConditions"/>
        <w:rPr>
          <w:lang w:val="en-US"/>
        </w:rPr>
      </w:pPr>
      <w:r>
        <w:rPr>
          <w:lang w:val="en-US"/>
        </w:rPr>
        <w:t xml:space="preserve">The field </w:t>
      </w:r>
      <w:r w:rsidRPr="00277F0C">
        <w:rPr>
          <w:rStyle w:val="LienChamps"/>
          <w:lang w:val="en-US"/>
        </w:rPr>
        <w:t>_waitDeclarations</w:t>
      </w:r>
      <w:r>
        <w:rPr>
          <w:lang w:val="en-US"/>
        </w:rPr>
        <w:t xml:space="preserve"> should have removed </w:t>
      </w:r>
      <w:r w:rsidRPr="00C21784">
        <w:rPr>
          <w:rStyle w:val="TexteC"/>
          <w:lang w:val="en-US"/>
        </w:rPr>
        <w:t>decl</w:t>
      </w:r>
      <w:r w:rsidR="003E2BED">
        <w:rPr>
          <w:lang w:val="en-US"/>
        </w:rPr>
        <w:t xml:space="preserve"> or </w:t>
      </w:r>
      <w:r w:rsidR="003E2BED" w:rsidRPr="00E64DB1">
        <w:rPr>
          <w:rStyle w:val="LienChamps"/>
          <w:lang w:val="en-US"/>
        </w:rPr>
        <w:t>_subWaitDeclarations</w:t>
      </w:r>
      <w:r w:rsidR="003E2BED">
        <w:rPr>
          <w:lang w:val="en-US"/>
        </w:rPr>
        <w:t xml:space="preserve"> should have removed all the dependencies to </w:t>
      </w:r>
      <w:r w:rsidR="003E2BED" w:rsidRPr="00E64DB1">
        <w:rPr>
          <w:rStyle w:val="TexteC"/>
          <w:lang w:val="en-US"/>
        </w:rPr>
        <w:t>decl</w:t>
      </w:r>
      <w:r w:rsidR="003E2BED">
        <w:rPr>
          <w:lang w:val="en-US"/>
        </w:rPr>
        <w:t>.</w:t>
      </w:r>
    </w:p>
    <w:p w:rsidR="000B2E8F" w:rsidRDefault="000B2E8F" w:rsidP="000B2E8F">
      <w:pPr>
        <w:pStyle w:val="Relatives"/>
        <w:rPr>
          <w:lang w:val="en-US"/>
        </w:rPr>
      </w:pPr>
    </w:p>
    <w:p w:rsidR="000B2E8F" w:rsidRDefault="000B2E8F" w:rsidP="000B2E8F">
      <w:pPr>
        <w:pStyle w:val="RelativesItem"/>
        <w:rPr>
          <w:lang w:val="en-US"/>
        </w:rPr>
      </w:pPr>
      <w:r>
        <w:rPr>
          <w:lang w:val="en-US"/>
        </w:rPr>
        <w:t xml:space="preserve">The field </w:t>
      </w:r>
      <w:r w:rsidRPr="00277F0C">
        <w:rPr>
          <w:rStyle w:val="LienChamps"/>
          <w:lang w:val="en-US"/>
        </w:rPr>
        <w:t>_waitDeclarations</w:t>
      </w:r>
      <w:r>
        <w:rPr>
          <w:lang w:val="en-US"/>
        </w:rPr>
        <w:t>,</w:t>
      </w:r>
    </w:p>
    <w:p w:rsidR="00B4530C" w:rsidRDefault="00B4530C" w:rsidP="000B2E8F">
      <w:pPr>
        <w:pStyle w:val="RelativesItem"/>
        <w:rPr>
          <w:lang w:val="en-US"/>
        </w:rPr>
      </w:pPr>
      <w:r>
        <w:rPr>
          <w:lang w:val="en-US"/>
        </w:rPr>
        <w:t xml:space="preserve">the methods </w:t>
      </w:r>
      <w:r w:rsidRPr="00B4530C">
        <w:rPr>
          <w:rStyle w:val="LienClasseC"/>
          <w:lang w:val="en-US"/>
        </w:rPr>
        <w:t>VisitTable</w:t>
      </w:r>
      <w:r w:rsidRPr="00B4530C">
        <w:rPr>
          <w:rStyle w:val="TexteC"/>
          <w:lang w:val="en-US"/>
        </w:rPr>
        <w:t>::</w:t>
      </w:r>
      <w:r w:rsidRPr="00B4530C">
        <w:rPr>
          <w:rStyle w:val="LienMthode"/>
          <w:lang w:val="en-US"/>
        </w:rPr>
        <w:t>solve</w:t>
      </w:r>
      <w:r>
        <w:rPr>
          <w:lang w:val="en-US"/>
        </w:rPr>
        <w:t xml:space="preserve">, </w:t>
      </w:r>
      <w:r w:rsidRPr="00B4530C">
        <w:rPr>
          <w:rStyle w:val="LienClasseC"/>
          <w:lang w:val="en-US"/>
        </w:rPr>
        <w:t>VisitTable</w:t>
      </w:r>
      <w:r w:rsidRPr="00B4530C">
        <w:rPr>
          <w:rStyle w:val="TexteC"/>
          <w:lang w:val="en-US"/>
        </w:rPr>
        <w:t>::</w:t>
      </w:r>
      <w:r w:rsidRPr="00B4530C">
        <w:rPr>
          <w:rStyle w:val="LienMthode"/>
          <w:lang w:val="en-US"/>
        </w:rPr>
        <w:t>addWaitFor</w:t>
      </w:r>
      <w:r>
        <w:rPr>
          <w:lang w:val="en-US"/>
        </w:rPr>
        <w:t xml:space="preserve">, </w:t>
      </w:r>
      <w:r w:rsidRPr="005177F3">
        <w:rPr>
          <w:rStyle w:val="LienClasseC"/>
          <w:lang w:val="en-US"/>
        </w:rPr>
        <w:t>MissingSubClassGeneration</w:t>
      </w:r>
      <w:r w:rsidRPr="005177F3">
        <w:rPr>
          <w:rStyle w:val="TexteC"/>
          <w:lang w:val="en-US"/>
        </w:rPr>
        <w:t>::</w:t>
      </w:r>
      <w:r w:rsidRPr="005177F3">
        <w:rPr>
          <w:rStyle w:val="LienMthode"/>
          <w:lang w:val="en-US"/>
        </w:rPr>
        <w:t>removeWait</w:t>
      </w:r>
      <w:r>
        <w:rPr>
          <w:lang w:val="en-US"/>
        </w:rPr>
        <w:t xml:space="preserve"> and the constructors of the classes </w:t>
      </w:r>
      <w:r w:rsidRPr="00B4530C">
        <w:rPr>
          <w:rStyle w:val="LienClasseC"/>
          <w:lang w:val="en-US"/>
        </w:rPr>
        <w:t>MissingFunctionGeneration</w:t>
      </w:r>
      <w:r>
        <w:rPr>
          <w:lang w:val="en-US"/>
        </w:rPr>
        <w:t xml:space="preserve">, </w:t>
      </w:r>
      <w:r w:rsidRPr="00B4530C">
        <w:rPr>
          <w:rStyle w:val="LienClasseC"/>
          <w:lang w:val="en-US"/>
        </w:rPr>
        <w:t>MissingClassGeneration</w:t>
      </w:r>
      <w:r>
        <w:rPr>
          <w:lang w:val="en-US"/>
        </w:rPr>
        <w:t>,</w:t>
      </w:r>
    </w:p>
    <w:p w:rsidR="000B2E8F" w:rsidRDefault="000B2E8F" w:rsidP="000B2E8F">
      <w:pPr>
        <w:pStyle w:val="RelativesItem"/>
        <w:rPr>
          <w:lang w:val="en-US"/>
        </w:rPr>
      </w:pPr>
      <w:r>
        <w:rPr>
          <w:lang w:val="en-US"/>
        </w:rPr>
        <w:t xml:space="preserve">the method </w:t>
      </w:r>
      <w:r>
        <w:rPr>
          <w:rStyle w:val="LienMthode"/>
        </w:rPr>
        <w:t>replaceWaitingBy</w:t>
      </w:r>
      <w:r>
        <w:rPr>
          <w:lang w:val="en-US"/>
        </w:rPr>
        <w:t>,</w:t>
      </w:r>
    </w:p>
    <w:p w:rsidR="000B2E8F" w:rsidRDefault="000B2E8F" w:rsidP="000B2E8F">
      <w:pPr>
        <w:pStyle w:val="RelativesItem"/>
        <w:rPr>
          <w:lang w:val="en-US"/>
        </w:rPr>
      </w:pPr>
      <w:r>
        <w:rPr>
          <w:lang w:val="en-US"/>
        </w:rPr>
        <w:t xml:space="preserve">the methods </w:t>
      </w:r>
      <w:r w:rsidRPr="006419AB">
        <w:rPr>
          <w:rStyle w:val="LienClasseC"/>
          <w:lang w:val="en-US"/>
        </w:rPr>
        <w:t>Missing</w:t>
      </w:r>
      <w:r w:rsidR="00B4530C">
        <w:rPr>
          <w:rStyle w:val="LienClasseC"/>
          <w:lang w:val="en-US"/>
        </w:rPr>
        <w:t>Function</w:t>
      </w:r>
      <w:r w:rsidRPr="006419AB">
        <w:rPr>
          <w:rStyle w:val="LienClasseC"/>
          <w:lang w:val="en-US"/>
        </w:rPr>
        <w:t>Generation</w:t>
      </w:r>
      <w:r w:rsidRPr="006419AB">
        <w:rPr>
          <w:rStyle w:val="TexteC"/>
          <w:lang w:val="en-US"/>
        </w:rPr>
        <w:t>::</w:t>
      </w:r>
      <w:r w:rsidRPr="006419AB">
        <w:rPr>
          <w:rStyle w:val="LienMthode"/>
          <w:lang w:val="en-US"/>
        </w:rPr>
        <w:t>solve</w:t>
      </w:r>
      <w:r>
        <w:rPr>
          <w:lang w:val="en-US"/>
        </w:rPr>
        <w:t>,</w:t>
      </w:r>
    </w:p>
    <w:p w:rsidR="000B2E8F" w:rsidRPr="005C0392" w:rsidRDefault="000B2E8F" w:rsidP="000B2E8F">
      <w:pPr>
        <w:pStyle w:val="RelativesItem"/>
        <w:rPr>
          <w:lang w:val="en-US"/>
        </w:rPr>
      </w:pPr>
      <w:proofErr w:type="gramStart"/>
      <w:r>
        <w:rPr>
          <w:lang w:val="en-US"/>
        </w:rPr>
        <w:t>the</w:t>
      </w:r>
      <w:proofErr w:type="gramEnd"/>
      <w:r>
        <w:rPr>
          <w:lang w:val="en-US"/>
        </w:rPr>
        <w:t xml:space="preserve"> methods </w:t>
      </w:r>
      <w:r w:rsidRPr="00501CF4">
        <w:rPr>
          <w:rStyle w:val="LienClasseC"/>
          <w:lang w:val="en-US"/>
        </w:rPr>
        <w:t>VisitTable</w:t>
      </w:r>
      <w:r w:rsidRPr="00501CF4">
        <w:rPr>
          <w:rStyle w:val="TexteC"/>
          <w:lang w:val="en-US"/>
        </w:rPr>
        <w:t>::</w:t>
      </w:r>
      <w:r>
        <w:rPr>
          <w:rStyle w:val="LienMthode"/>
          <w:lang w:val="en-US"/>
        </w:rPr>
        <w:t>addDeclaration</w:t>
      </w:r>
      <w:r>
        <w:rPr>
          <w:lang w:val="en-US"/>
        </w:rPr>
        <w:t xml:space="preserve">, </w:t>
      </w:r>
      <w:r w:rsidRPr="00501CF4">
        <w:rPr>
          <w:rStyle w:val="LienClasseC"/>
          <w:lang w:val="en-US"/>
        </w:rPr>
        <w:t>VisitTable</w:t>
      </w:r>
      <w:r w:rsidRPr="00501CF4">
        <w:rPr>
          <w:rStyle w:val="TexteC"/>
          <w:lang w:val="en-US"/>
        </w:rPr>
        <w:t>::</w:t>
      </w:r>
      <w:r w:rsidRPr="00501CF4">
        <w:rPr>
          <w:rStyle w:val="LienMthode"/>
          <w:lang w:val="en-US"/>
        </w:rPr>
        <w:t>setInstanceClassAsComplete</w:t>
      </w:r>
      <w:r>
        <w:rPr>
          <w:lang w:val="en-US"/>
        </w:rPr>
        <w:t>.</w:t>
      </w:r>
    </w:p>
    <w:p w:rsidR="00605263" w:rsidRDefault="00605263" w:rsidP="00605263">
      <w:pPr>
        <w:pStyle w:val="EntteMthode"/>
        <w:rPr>
          <w:lang w:val="en-US"/>
        </w:rPr>
      </w:pPr>
      <w:r w:rsidRPr="00617BFD">
        <w:rPr>
          <w:b/>
          <w:bCs/>
          <w:lang w:val="en-US"/>
        </w:rPr>
        <w:t>virtual</w:t>
      </w:r>
      <w:r w:rsidRPr="00617BFD">
        <w:rPr>
          <w:lang w:val="en-US"/>
        </w:rPr>
        <w:t xml:space="preserve"> </w:t>
      </w:r>
      <w:r w:rsidRPr="00617BFD">
        <w:rPr>
          <w:b/>
          <w:bCs/>
          <w:lang w:val="en-US"/>
        </w:rPr>
        <w:t>void</w:t>
      </w:r>
      <w:r w:rsidRPr="00617BFD">
        <w:rPr>
          <w:lang w:val="en-US"/>
        </w:rPr>
        <w:t xml:space="preserve"> </w:t>
      </w:r>
      <w:r w:rsidRPr="00605263">
        <w:rPr>
          <w:rStyle w:val="DfinitionMthode"/>
          <w:lang w:val="en-US"/>
        </w:rPr>
        <w:t>replaceWaitingBy</w:t>
      </w:r>
      <w:r w:rsidRPr="00617BFD">
        <w:rPr>
          <w:lang w:val="en-US"/>
        </w:rPr>
        <w:t>(</w:t>
      </w:r>
      <w:r w:rsidRPr="00617BFD">
        <w:rPr>
          <w:b/>
          <w:bCs/>
          <w:lang w:val="en-US"/>
        </w:rPr>
        <w:t>const</w:t>
      </w:r>
      <w:r w:rsidRPr="00617BFD">
        <w:rPr>
          <w:lang w:val="en-US"/>
        </w:rPr>
        <w:t xml:space="preserve"> </w:t>
      </w:r>
      <w:r w:rsidRPr="00617BFD">
        <w:rPr>
          <w:rStyle w:val="LienUnit"/>
          <w:lang w:val="en-US"/>
        </w:rPr>
        <w:t>clang</w:t>
      </w:r>
      <w:r w:rsidRPr="00617BFD">
        <w:rPr>
          <w:lang w:val="en-US"/>
        </w:rPr>
        <w:t>::</w:t>
      </w:r>
      <w:r w:rsidRPr="00617BFD">
        <w:rPr>
          <w:rStyle w:val="LienClasseC"/>
          <w:lang w:val="en-US"/>
        </w:rPr>
        <w:t>Decl</w:t>
      </w:r>
      <w:r w:rsidRPr="00617BFD">
        <w:rPr>
          <w:lang w:val="en-US"/>
        </w:rPr>
        <w:t>* oldDecl,</w:t>
      </w:r>
      <w:r>
        <w:rPr>
          <w:lang w:val="en-US"/>
        </w:rPr>
        <w:t xml:space="preserve"> </w:t>
      </w:r>
      <w:r w:rsidRPr="00617BFD">
        <w:rPr>
          <w:b/>
          <w:bCs/>
          <w:lang w:val="en-US"/>
        </w:rPr>
        <w:t>const</w:t>
      </w:r>
      <w:r w:rsidRPr="00617BFD">
        <w:rPr>
          <w:lang w:val="en-US"/>
        </w:rPr>
        <w:t xml:space="preserve"> </w:t>
      </w:r>
      <w:r w:rsidRPr="00617BFD">
        <w:rPr>
          <w:rStyle w:val="LienUnit"/>
          <w:lang w:val="en-US"/>
        </w:rPr>
        <w:t>std</w:t>
      </w:r>
      <w:r w:rsidRPr="00617BFD">
        <w:rPr>
          <w:lang w:val="en-US"/>
        </w:rPr>
        <w:t>::</w:t>
      </w:r>
      <w:r w:rsidRPr="00605263">
        <w:rPr>
          <w:rStyle w:val="LienClasseC"/>
          <w:lang w:val="en-US"/>
        </w:rPr>
        <w:t>vector</w:t>
      </w:r>
      <w:r w:rsidRPr="00617BFD">
        <w:rPr>
          <w:lang w:val="en-US"/>
        </w:rPr>
        <w:t>&lt;</w:t>
      </w:r>
      <w:r w:rsidRPr="00617BFD">
        <w:rPr>
          <w:b/>
          <w:bCs/>
          <w:lang w:val="en-US"/>
        </w:rPr>
        <w:t>const</w:t>
      </w:r>
      <w:r w:rsidRPr="00617BFD">
        <w:rPr>
          <w:lang w:val="en-US"/>
        </w:rPr>
        <w:t xml:space="preserve"> </w:t>
      </w:r>
      <w:r w:rsidRPr="00605263">
        <w:rPr>
          <w:rStyle w:val="LienUnit"/>
          <w:lang w:val="en-US"/>
        </w:rPr>
        <w:t>clang</w:t>
      </w:r>
      <w:r w:rsidRPr="00617BFD">
        <w:rPr>
          <w:lang w:val="en-US"/>
        </w:rPr>
        <w:t>::</w:t>
      </w:r>
      <w:r w:rsidRPr="00605263">
        <w:rPr>
          <w:rStyle w:val="LienClasseC"/>
          <w:lang w:val="en-US"/>
        </w:rPr>
        <w:t>Decl</w:t>
      </w:r>
      <w:r w:rsidRPr="00617BFD">
        <w:rPr>
          <w:lang w:val="en-US"/>
        </w:rPr>
        <w:t>*&gt;&amp; newDecls);</w:t>
      </w:r>
    </w:p>
    <w:p w:rsidR="005C148A" w:rsidRDefault="005C148A" w:rsidP="005C148A">
      <w:pPr>
        <w:rPr>
          <w:lang w:val="en-US"/>
        </w:rPr>
      </w:pPr>
      <w:r>
        <w:rPr>
          <w:lang w:val="en-US"/>
        </w:rPr>
        <w:t xml:space="preserve">This method is called on our template instance function to replace the dependence to </w:t>
      </w:r>
      <w:r w:rsidRPr="007D2DC9">
        <w:rPr>
          <w:rStyle w:val="TexteC"/>
          <w:lang w:val="en-US"/>
        </w:rPr>
        <w:t>oldDecl</w:t>
      </w:r>
      <w:r>
        <w:rPr>
          <w:lang w:val="en-US"/>
        </w:rPr>
        <w:t xml:space="preserve"> with the new dependence </w:t>
      </w:r>
      <w:r w:rsidRPr="007D2DC9">
        <w:rPr>
          <w:rStyle w:val="TexteC"/>
          <w:lang w:val="en-US"/>
        </w:rPr>
        <w:t>newDecls</w:t>
      </w:r>
      <w:r>
        <w:rPr>
          <w:lang w:val="en-US"/>
        </w:rPr>
        <w:t xml:space="preserve">, according to the specification given in </w:t>
      </w:r>
      <w:r w:rsidRPr="004E547B">
        <w:rPr>
          <w:rStyle w:val="LienClasseC"/>
          <w:lang w:val="en-US"/>
        </w:rPr>
        <w:t>KeyInfo</w:t>
      </w:r>
      <w:r w:rsidRPr="004E547B">
        <w:rPr>
          <w:rStyle w:val="TexteC"/>
          <w:lang w:val="en-US"/>
        </w:rPr>
        <w:t>::</w:t>
      </w:r>
      <w:r>
        <w:rPr>
          <w:rStyle w:val="LienMthode"/>
          <w:lang w:val="en-US"/>
        </w:rPr>
        <w:t>replaceWaitingBy</w:t>
      </w:r>
      <w:r>
        <w:rPr>
          <w:lang w:val="en-US"/>
        </w:rPr>
        <w:t>.</w:t>
      </w:r>
    </w:p>
    <w:p w:rsidR="005C148A" w:rsidRDefault="005C148A" w:rsidP="005C148A">
      <w:pPr>
        <w:rPr>
          <w:lang w:val="en-US"/>
        </w:rPr>
      </w:pPr>
    </w:p>
    <w:p w:rsidR="005C148A" w:rsidRDefault="005C148A" w:rsidP="005C148A">
      <w:pPr>
        <w:rPr>
          <w:lang w:val="en-US"/>
        </w:rPr>
      </w:pPr>
      <w:r>
        <w:rPr>
          <w:lang w:val="en-US"/>
        </w:rPr>
        <w:t xml:space="preserve">The implementation does nothing but replaces </w:t>
      </w:r>
      <w:r w:rsidRPr="00704506">
        <w:rPr>
          <w:rStyle w:val="TexteC"/>
          <w:lang w:val="en-US"/>
        </w:rPr>
        <w:t>oldDecl</w:t>
      </w:r>
      <w:r>
        <w:rPr>
          <w:lang w:val="en-US"/>
        </w:rPr>
        <w:t xml:space="preserve"> by </w:t>
      </w:r>
      <w:r w:rsidRPr="00704506">
        <w:rPr>
          <w:rStyle w:val="TexteC"/>
          <w:lang w:val="en-US"/>
        </w:rPr>
        <w:t>newDecls</w:t>
      </w:r>
      <w:r>
        <w:rPr>
          <w:lang w:val="en-US"/>
        </w:rPr>
        <w:t xml:space="preserve"> in </w:t>
      </w:r>
      <w:r w:rsidRPr="00277F0C">
        <w:rPr>
          <w:rStyle w:val="LienChamps"/>
          <w:lang w:val="en-US"/>
        </w:rPr>
        <w:t>_waitDeclarations</w:t>
      </w:r>
      <w:r>
        <w:rPr>
          <w:lang w:val="en-US"/>
        </w:rPr>
        <w:t xml:space="preserve"> viewed as a set of </w:t>
      </w:r>
      <w:r w:rsidRPr="00704506">
        <w:rPr>
          <w:rStyle w:val="LienMthode"/>
          <w:lang w:val="en-US"/>
        </w:rPr>
        <w:t>clang</w:t>
      </w:r>
      <w:r w:rsidRPr="00704506">
        <w:rPr>
          <w:rStyle w:val="TexteC"/>
          <w:lang w:val="en-US"/>
        </w:rPr>
        <w:t>::</w:t>
      </w:r>
      <w:r w:rsidRPr="00704506">
        <w:rPr>
          <w:rStyle w:val="LienClasseC"/>
          <w:lang w:val="en-US"/>
        </w:rPr>
        <w:t>Decl</w:t>
      </w:r>
      <w:r>
        <w:rPr>
          <w:lang w:val="en-US"/>
        </w:rPr>
        <w:t>.</w:t>
      </w:r>
      <w:r w:rsidR="005177F3">
        <w:rPr>
          <w:lang w:val="en-US"/>
        </w:rPr>
        <w:t xml:space="preserve"> </w:t>
      </w:r>
      <w:r w:rsidR="009901CD">
        <w:rPr>
          <w:lang w:val="en-US"/>
        </w:rPr>
        <w:t xml:space="preserve">On the example </w:t>
      </w:r>
      <w:r w:rsidR="009901CD">
        <w:rPr>
          <w:lang w:val="en-US"/>
        </w:rPr>
        <w:fldChar w:fldCharType="begin"/>
      </w:r>
      <w:r w:rsidR="009901CD">
        <w:rPr>
          <w:lang w:val="en-US"/>
        </w:rPr>
        <w:instrText xml:space="preserve"> REF _Ref369529468 \h </w:instrText>
      </w:r>
      <w:r w:rsidR="009901CD">
        <w:rPr>
          <w:lang w:val="en-US"/>
        </w:rPr>
      </w:r>
      <w:r w:rsidR="009901CD">
        <w:rPr>
          <w:lang w:val="en-US"/>
        </w:rPr>
        <w:fldChar w:fldCharType="separate"/>
      </w:r>
      <w:r w:rsidR="00907C72" w:rsidRPr="00205CBD">
        <w:rPr>
          <w:lang w:val="en-US"/>
        </w:rPr>
        <w:t xml:space="preserve">Figure </w:t>
      </w:r>
      <w:r w:rsidR="00907C72">
        <w:rPr>
          <w:noProof/>
          <w:lang w:val="en-US"/>
        </w:rPr>
        <w:t>3</w:t>
      </w:r>
      <w:r w:rsidR="009901CD">
        <w:rPr>
          <w:lang w:val="en-US"/>
        </w:rPr>
        <w:fldChar w:fldCharType="end"/>
      </w:r>
      <w:r w:rsidR="009901CD">
        <w:rPr>
          <w:lang w:val="en-US"/>
        </w:rPr>
        <w:t>, the method has the following behavior:</w:t>
      </w:r>
    </w:p>
    <w:p w:rsidR="009901CD" w:rsidRDefault="002637A3" w:rsidP="002637A3">
      <w:pPr>
        <w:jc w:val="center"/>
        <w:rPr>
          <w:lang w:val="en-US"/>
        </w:rPr>
      </w:pPr>
      <w:r>
        <w:rPr>
          <w:noProof/>
        </w:rPr>
        <w:lastRenderedPageBreak/>
        <w:drawing>
          <wp:inline distT="0" distB="0" distL="0" distR="0" wp14:anchorId="58128DD3" wp14:editId="5AD7CA11">
            <wp:extent cx="6143625" cy="15716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143625" cy="1571625"/>
                    </a:xfrm>
                    <a:prstGeom prst="rect">
                      <a:avLst/>
                    </a:prstGeom>
                    <a:noFill/>
                    <a:ln>
                      <a:noFill/>
                    </a:ln>
                  </pic:spPr>
                </pic:pic>
              </a:graphicData>
            </a:graphic>
          </wp:inline>
        </w:drawing>
      </w:r>
    </w:p>
    <w:p w:rsidR="005177F3" w:rsidRDefault="005177F3" w:rsidP="005C148A">
      <w:pPr>
        <w:rPr>
          <w:lang w:val="en-US"/>
        </w:rPr>
      </w:pPr>
      <w:r>
        <w:rPr>
          <w:lang w:val="en-US"/>
        </w:rPr>
        <w:t xml:space="preserve">This method </w:t>
      </w:r>
      <w:r w:rsidR="002637A3">
        <w:rPr>
          <w:lang w:val="en-US"/>
        </w:rPr>
        <w:t xml:space="preserve">may call recursively </w:t>
      </w:r>
      <w:r w:rsidR="002637A3" w:rsidRPr="002637A3">
        <w:rPr>
          <w:rStyle w:val="LienClasseC"/>
          <w:lang w:val="en-US"/>
        </w:rPr>
        <w:t>MissingSubClassGeneration</w:t>
      </w:r>
      <w:r w:rsidR="002637A3" w:rsidRPr="002637A3">
        <w:rPr>
          <w:rStyle w:val="TexteC"/>
          <w:lang w:val="en-US"/>
        </w:rPr>
        <w:t>::</w:t>
      </w:r>
      <w:r w:rsidR="002637A3" w:rsidRPr="002637A3">
        <w:rPr>
          <w:rStyle w:val="LienMthode"/>
          <w:lang w:val="en-US"/>
        </w:rPr>
        <w:t>replaceWaitingBy</w:t>
      </w:r>
      <w:r w:rsidR="002637A3">
        <w:rPr>
          <w:lang w:val="en-US"/>
        </w:rPr>
        <w:t xml:space="preserve"> if </w:t>
      </w:r>
      <w:r w:rsidR="002637A3" w:rsidRPr="00824AF7">
        <w:rPr>
          <w:rStyle w:val="TexteC"/>
          <w:lang w:val="en-US"/>
        </w:rPr>
        <w:t>oldDecl</w:t>
      </w:r>
      <w:r w:rsidR="002637A3">
        <w:rPr>
          <w:lang w:val="en-US"/>
        </w:rPr>
        <w:t xml:space="preserve"> is not in </w:t>
      </w:r>
      <w:r w:rsidR="002637A3" w:rsidRPr="00824AF7">
        <w:rPr>
          <w:rStyle w:val="LienChamps"/>
          <w:lang w:val="en-US"/>
        </w:rPr>
        <w:t>_waitDeclarations</w:t>
      </w:r>
      <w:r w:rsidR="002637A3">
        <w:rPr>
          <w:lang w:val="en-US"/>
        </w:rPr>
        <w:t xml:space="preserve"> but in </w:t>
      </w:r>
      <w:r w:rsidR="002637A3" w:rsidRPr="00824AF7">
        <w:rPr>
          <w:rStyle w:val="LienChamps"/>
          <w:lang w:val="en-US"/>
        </w:rPr>
        <w:t>_subGenerations</w:t>
      </w:r>
      <w:r w:rsidR="002637A3">
        <w:rPr>
          <w:lang w:val="en-US"/>
        </w:rPr>
        <w:t>.</w:t>
      </w:r>
    </w:p>
    <w:p w:rsidR="005C148A" w:rsidRDefault="00360166" w:rsidP="00360166">
      <w:pPr>
        <w:pStyle w:val="Prconditions"/>
        <w:rPr>
          <w:lang w:val="en-US"/>
        </w:rPr>
      </w:pPr>
      <w:r>
        <w:rPr>
          <w:lang w:val="en-US"/>
        </w:rPr>
        <w:t>Either t</w:t>
      </w:r>
      <w:r w:rsidR="005C148A">
        <w:rPr>
          <w:lang w:val="en-US"/>
        </w:rPr>
        <w:t xml:space="preserve">he field </w:t>
      </w:r>
      <w:r w:rsidR="005C148A" w:rsidRPr="00277F0C">
        <w:rPr>
          <w:rStyle w:val="LienChamps"/>
          <w:lang w:val="en-US"/>
        </w:rPr>
        <w:t>_waitDeclarations</w:t>
      </w:r>
      <w:r w:rsidR="005C148A">
        <w:rPr>
          <w:lang w:val="en-US"/>
        </w:rPr>
        <w:t xml:space="preserve"> contain</w:t>
      </w:r>
      <w:r>
        <w:rPr>
          <w:lang w:val="en-US"/>
        </w:rPr>
        <w:t>s</w:t>
      </w:r>
      <w:r w:rsidR="005C148A">
        <w:rPr>
          <w:lang w:val="en-US"/>
        </w:rPr>
        <w:t xml:space="preserve"> </w:t>
      </w:r>
      <w:r w:rsidR="005C148A">
        <w:rPr>
          <w:rStyle w:val="TexteC"/>
          <w:lang w:val="en-US"/>
        </w:rPr>
        <w:t>oldD</w:t>
      </w:r>
      <w:r w:rsidR="005C148A" w:rsidRPr="00C21784">
        <w:rPr>
          <w:rStyle w:val="TexteC"/>
          <w:lang w:val="en-US"/>
        </w:rPr>
        <w:t>ecl</w:t>
      </w:r>
      <w:r w:rsidR="005C148A">
        <w:rPr>
          <w:lang w:val="en-US"/>
        </w:rPr>
        <w:t xml:space="preserve"> </w:t>
      </w:r>
      <w:r>
        <w:rPr>
          <w:lang w:val="en-US"/>
        </w:rPr>
        <w:t xml:space="preserve">or </w:t>
      </w:r>
      <w:r w:rsidRPr="00785E28">
        <w:rPr>
          <w:rStyle w:val="LienChamps"/>
          <w:lang w:val="en-US"/>
        </w:rPr>
        <w:t>_subGenerations</w:t>
      </w:r>
      <w:r>
        <w:rPr>
          <w:lang w:val="en-US"/>
        </w:rPr>
        <w:t xml:space="preserve"> (and so </w:t>
      </w:r>
      <w:r w:rsidRPr="00360166">
        <w:rPr>
          <w:rStyle w:val="LienChamps"/>
          <w:lang w:val="en-US"/>
        </w:rPr>
        <w:t>_subWaitDeclarations</w:t>
      </w:r>
      <w:r>
        <w:rPr>
          <w:lang w:val="en-US"/>
        </w:rPr>
        <w:t xml:space="preserve">) contains </w:t>
      </w:r>
      <w:r w:rsidRPr="00360166">
        <w:rPr>
          <w:rStyle w:val="TexteC"/>
          <w:lang w:val="en-US"/>
        </w:rPr>
        <w:t>oldDecl</w:t>
      </w:r>
      <w:r>
        <w:rPr>
          <w:lang w:val="en-US"/>
        </w:rPr>
        <w:t xml:space="preserve">. </w:t>
      </w:r>
      <w:r w:rsidR="005C148A" w:rsidRPr="00704506">
        <w:rPr>
          <w:rStyle w:val="TexteC"/>
          <w:lang w:val="en-US"/>
        </w:rPr>
        <w:t>newDecls</w:t>
      </w:r>
      <w:r w:rsidR="005C148A">
        <w:rPr>
          <w:lang w:val="en-US"/>
        </w:rPr>
        <w:t xml:space="preserve"> should not be empty.</w:t>
      </w:r>
    </w:p>
    <w:p w:rsidR="005C148A" w:rsidRPr="00D50414" w:rsidRDefault="005C148A" w:rsidP="005C148A">
      <w:pPr>
        <w:pStyle w:val="PostConditions"/>
        <w:rPr>
          <w:lang w:val="en-US"/>
        </w:rPr>
      </w:pPr>
      <w:r>
        <w:rPr>
          <w:lang w:val="en-US"/>
        </w:rPr>
        <w:t xml:space="preserve">The field </w:t>
      </w:r>
      <w:r w:rsidRPr="00277F0C">
        <w:rPr>
          <w:rStyle w:val="LienChamps"/>
          <w:lang w:val="en-US"/>
        </w:rPr>
        <w:t>_waitDeclarations</w:t>
      </w:r>
      <w:r>
        <w:rPr>
          <w:lang w:val="en-US"/>
        </w:rPr>
        <w:t xml:space="preserve"> does not contain </w:t>
      </w:r>
      <w:r w:rsidR="009901CD">
        <w:rPr>
          <w:lang w:val="en-US"/>
        </w:rPr>
        <w:t xml:space="preserve">any more reference to </w:t>
      </w:r>
      <w:r>
        <w:rPr>
          <w:rStyle w:val="TexteC"/>
          <w:lang w:val="en-US"/>
        </w:rPr>
        <w:t>oldD</w:t>
      </w:r>
      <w:r w:rsidRPr="00C21784">
        <w:rPr>
          <w:rStyle w:val="TexteC"/>
          <w:lang w:val="en-US"/>
        </w:rPr>
        <w:t>ecl</w:t>
      </w:r>
      <w:r w:rsidR="00C108FD">
        <w:rPr>
          <w:lang w:val="en-US"/>
        </w:rPr>
        <w:t xml:space="preserve">, nor </w:t>
      </w:r>
      <w:r w:rsidR="00C108FD" w:rsidRPr="00360166">
        <w:rPr>
          <w:rStyle w:val="LienChamps"/>
          <w:lang w:val="en-US"/>
        </w:rPr>
        <w:t>_subWaitDeclarations</w:t>
      </w:r>
      <w:r w:rsidR="00C108FD">
        <w:rPr>
          <w:lang w:val="en-US"/>
        </w:rPr>
        <w:t xml:space="preserve">. If </w:t>
      </w:r>
      <w:r w:rsidR="00C108FD" w:rsidRPr="00277F0C">
        <w:rPr>
          <w:rStyle w:val="LienChamps"/>
          <w:lang w:val="en-US"/>
        </w:rPr>
        <w:t>_waitDeclarations</w:t>
      </w:r>
      <w:r w:rsidR="00C108FD">
        <w:rPr>
          <w:lang w:val="en-US"/>
        </w:rPr>
        <w:t xml:space="preserve"> contained </w:t>
      </w:r>
      <w:r w:rsidR="00C108FD">
        <w:rPr>
          <w:rStyle w:val="TexteC"/>
          <w:lang w:val="en-US"/>
        </w:rPr>
        <w:t>oldD</w:t>
      </w:r>
      <w:r w:rsidR="00C108FD" w:rsidRPr="00C21784">
        <w:rPr>
          <w:rStyle w:val="TexteC"/>
          <w:lang w:val="en-US"/>
        </w:rPr>
        <w:t>ecl</w:t>
      </w:r>
      <w:r w:rsidR="00C108FD">
        <w:rPr>
          <w:lang w:val="en-US"/>
        </w:rPr>
        <w:t xml:space="preserve">, it now contains </w:t>
      </w:r>
      <w:r>
        <w:rPr>
          <w:lang w:val="en-US"/>
        </w:rPr>
        <w:t xml:space="preserve">all </w:t>
      </w:r>
      <w:r w:rsidRPr="00704506">
        <w:rPr>
          <w:rStyle w:val="TexteC"/>
          <w:lang w:val="en-US"/>
        </w:rPr>
        <w:t>newDecls</w:t>
      </w:r>
      <w:r>
        <w:rPr>
          <w:lang w:val="en-US"/>
        </w:rPr>
        <w:t xml:space="preserve"> in one exemplary.</w:t>
      </w:r>
    </w:p>
    <w:p w:rsidR="005C148A" w:rsidRDefault="005C148A" w:rsidP="005C148A">
      <w:pPr>
        <w:pStyle w:val="Relatives"/>
        <w:rPr>
          <w:lang w:val="en-US"/>
        </w:rPr>
      </w:pPr>
    </w:p>
    <w:p w:rsidR="005C148A" w:rsidRDefault="005C148A" w:rsidP="005C148A">
      <w:pPr>
        <w:pStyle w:val="RelativesItem"/>
        <w:rPr>
          <w:lang w:val="en-US"/>
        </w:rPr>
      </w:pPr>
      <w:r>
        <w:rPr>
          <w:lang w:val="en-US"/>
        </w:rPr>
        <w:t xml:space="preserve">The fields </w:t>
      </w:r>
      <w:r w:rsidRPr="00277F0C">
        <w:rPr>
          <w:rStyle w:val="LienChamps"/>
          <w:lang w:val="en-US"/>
        </w:rPr>
        <w:t>_waitDeclarations</w:t>
      </w:r>
      <w:r w:rsidR="00785E28">
        <w:rPr>
          <w:lang w:val="en-US"/>
        </w:rPr>
        <w:t xml:space="preserve">, </w:t>
      </w:r>
      <w:r w:rsidR="00785E28" w:rsidRPr="00785E28">
        <w:rPr>
          <w:rStyle w:val="LienChamps"/>
          <w:lang w:val="en-US"/>
        </w:rPr>
        <w:t>_subGenerations</w:t>
      </w:r>
      <w:r w:rsidR="00785E28">
        <w:rPr>
          <w:lang w:val="en-US"/>
        </w:rPr>
        <w:t xml:space="preserve">, </w:t>
      </w:r>
      <w:r w:rsidR="00785E28" w:rsidRPr="00360166">
        <w:rPr>
          <w:rStyle w:val="LienChamps"/>
          <w:lang w:val="en-US"/>
        </w:rPr>
        <w:t>_subWaitDeclarations</w:t>
      </w:r>
      <w:r w:rsidR="00785E28">
        <w:rPr>
          <w:lang w:val="en-US"/>
        </w:rPr>
        <w:t xml:space="preserve"> and the method </w:t>
      </w:r>
      <w:r w:rsidR="00785E28" w:rsidRPr="002637A3">
        <w:rPr>
          <w:rStyle w:val="LienClasseC"/>
          <w:lang w:val="en-US"/>
        </w:rPr>
        <w:t>MissingSubClassGeneration</w:t>
      </w:r>
      <w:r w:rsidR="00785E28" w:rsidRPr="002637A3">
        <w:rPr>
          <w:rStyle w:val="TexteC"/>
          <w:lang w:val="en-US"/>
        </w:rPr>
        <w:t>::</w:t>
      </w:r>
      <w:r w:rsidR="00785E28" w:rsidRPr="002637A3">
        <w:rPr>
          <w:rStyle w:val="LienMthode"/>
          <w:lang w:val="en-US"/>
        </w:rPr>
        <w:t>replaceWaitingBy</w:t>
      </w:r>
      <w:r w:rsidR="00785E28">
        <w:rPr>
          <w:lang w:val="en-US"/>
        </w:rPr>
        <w:t>,</w:t>
      </w:r>
    </w:p>
    <w:p w:rsidR="005C148A" w:rsidRDefault="005C148A" w:rsidP="005C148A">
      <w:pPr>
        <w:pStyle w:val="RelativesItem"/>
        <w:rPr>
          <w:lang w:val="en-US"/>
        </w:rPr>
      </w:pPr>
      <w:r>
        <w:rPr>
          <w:lang w:val="en-US"/>
        </w:rPr>
        <w:t xml:space="preserve">the method </w:t>
      </w:r>
      <w:r w:rsidRPr="00ED2F4E">
        <w:rPr>
          <w:rStyle w:val="LienMthode"/>
        </w:rPr>
        <w:t>solve</w:t>
      </w:r>
      <w:r>
        <w:rPr>
          <w:lang w:val="en-US"/>
        </w:rPr>
        <w:t>,</w:t>
      </w:r>
    </w:p>
    <w:p w:rsidR="005C148A" w:rsidRDefault="005C148A" w:rsidP="005C148A">
      <w:pPr>
        <w:pStyle w:val="RelativesItem"/>
        <w:rPr>
          <w:lang w:val="en-US"/>
        </w:rPr>
      </w:pPr>
      <w:r>
        <w:rPr>
          <w:lang w:val="en-US"/>
        </w:rPr>
        <w:t xml:space="preserve">the methods </w:t>
      </w:r>
      <w:r w:rsidRPr="0013498F">
        <w:rPr>
          <w:rStyle w:val="LienClasseC"/>
          <w:lang w:val="en-US"/>
        </w:rPr>
        <w:t>Missing</w:t>
      </w:r>
      <w:r w:rsidR="00785E28">
        <w:rPr>
          <w:rStyle w:val="LienClasseC"/>
          <w:lang w:val="en-US"/>
        </w:rPr>
        <w:t>Function</w:t>
      </w:r>
      <w:r w:rsidRPr="0013498F">
        <w:rPr>
          <w:rStyle w:val="LienClasseC"/>
          <w:lang w:val="en-US"/>
        </w:rPr>
        <w:t>Generation</w:t>
      </w:r>
      <w:r w:rsidRPr="0013498F">
        <w:rPr>
          <w:rStyle w:val="TexteC"/>
          <w:lang w:val="en-US"/>
        </w:rPr>
        <w:t>::</w:t>
      </w:r>
      <w:r>
        <w:rPr>
          <w:rStyle w:val="LienMthode"/>
          <w:lang w:val="en-US"/>
        </w:rPr>
        <w:t>replaceWaitingBy</w:t>
      </w:r>
      <w:r>
        <w:rPr>
          <w:lang w:val="en-US"/>
        </w:rPr>
        <w:t>,</w:t>
      </w:r>
    </w:p>
    <w:p w:rsidR="005C148A" w:rsidRPr="005C0392" w:rsidRDefault="005C148A" w:rsidP="005C148A">
      <w:pPr>
        <w:pStyle w:val="RelativesItem"/>
        <w:rPr>
          <w:lang w:val="en-US"/>
        </w:rPr>
      </w:pPr>
      <w:proofErr w:type="gramStart"/>
      <w:r>
        <w:rPr>
          <w:lang w:val="en-US"/>
        </w:rPr>
        <w:t>the</w:t>
      </w:r>
      <w:proofErr w:type="gramEnd"/>
      <w:r>
        <w:rPr>
          <w:lang w:val="en-US"/>
        </w:rPr>
        <w:t xml:space="preserve"> methods </w:t>
      </w:r>
      <w:r w:rsidRPr="00501CF4">
        <w:rPr>
          <w:rStyle w:val="LienClasseC"/>
          <w:lang w:val="en-US"/>
        </w:rPr>
        <w:t>VisitTable</w:t>
      </w:r>
      <w:r w:rsidRPr="00501CF4">
        <w:rPr>
          <w:rStyle w:val="TexteC"/>
          <w:lang w:val="en-US"/>
        </w:rPr>
        <w:t>::</w:t>
      </w:r>
      <w:r w:rsidRPr="00501CF4">
        <w:rPr>
          <w:rStyle w:val="LienMthode"/>
          <w:lang w:val="en-US"/>
        </w:rPr>
        <w:t>setInstanceClassAsComplete</w:t>
      </w:r>
      <w:r>
        <w:rPr>
          <w:lang w:val="en-US"/>
        </w:rPr>
        <w:t xml:space="preserve">, </w:t>
      </w:r>
      <w:r w:rsidRPr="00501CF4">
        <w:rPr>
          <w:rStyle w:val="LienClasseC"/>
          <w:lang w:val="en-US"/>
        </w:rPr>
        <w:t>VisitTable</w:t>
      </w:r>
      <w:r w:rsidRPr="00501CF4">
        <w:rPr>
          <w:rStyle w:val="TexteC"/>
          <w:lang w:val="en-US"/>
        </w:rPr>
        <w:t>::</w:t>
      </w:r>
      <w:r w:rsidRPr="00501CF4">
        <w:rPr>
          <w:rStyle w:val="LienMthode"/>
          <w:lang w:val="en-US"/>
        </w:rPr>
        <w:t>addIncompleteFunction</w:t>
      </w:r>
      <w:r>
        <w:rPr>
          <w:lang w:val="en-US"/>
        </w:rPr>
        <w:t xml:space="preserve">, </w:t>
      </w:r>
      <w:r w:rsidRPr="00501CF4">
        <w:rPr>
          <w:rStyle w:val="LienClasseC"/>
          <w:lang w:val="en-US"/>
        </w:rPr>
        <w:t>VisitTable</w:t>
      </w:r>
      <w:r w:rsidRPr="00501CF4">
        <w:rPr>
          <w:rStyle w:val="TexteC"/>
          <w:lang w:val="en-US"/>
        </w:rPr>
        <w:t>::</w:t>
      </w:r>
      <w:r w:rsidRPr="00501CF4">
        <w:rPr>
          <w:rStyle w:val="LienMthode"/>
          <w:lang w:val="en-US"/>
        </w:rPr>
        <w:t>addIncompleteClass</w:t>
      </w:r>
      <w:r>
        <w:rPr>
          <w:lang w:val="en-US"/>
        </w:rPr>
        <w:t>.</w:t>
      </w:r>
    </w:p>
    <w:p w:rsidR="007B354E" w:rsidRDefault="007B354E" w:rsidP="007B354E">
      <w:pPr>
        <w:pStyle w:val="SectionClasse"/>
        <w:rPr>
          <w:rStyle w:val="LienClasseC"/>
          <w:lang w:val="en-US"/>
        </w:rPr>
      </w:pPr>
      <w:r>
        <w:rPr>
          <w:lang w:val="en-US"/>
        </w:rPr>
        <w:t xml:space="preserve">The class </w:t>
      </w:r>
      <w:r>
        <w:rPr>
          <w:rStyle w:val="LienClasseC"/>
          <w:lang w:val="en-US"/>
        </w:rPr>
        <w:t>Instance</w:t>
      </w:r>
      <w:r w:rsidRPr="009D69F0">
        <w:rPr>
          <w:rStyle w:val="LienClasseC"/>
          <w:lang w:val="en-US"/>
        </w:rPr>
        <w:t>ClassGeneration</w:t>
      </w:r>
    </w:p>
    <w:p w:rsidR="005F19F5" w:rsidRDefault="005F19F5" w:rsidP="005F19F5">
      <w:pPr>
        <w:rPr>
          <w:lang w:val="en-US"/>
        </w:rPr>
      </w:pPr>
      <w:r w:rsidRPr="005410B7">
        <w:rPr>
          <w:lang w:val="en-US"/>
        </w:rPr>
        <w:t xml:space="preserve">The class </w:t>
      </w:r>
      <w:r>
        <w:rPr>
          <w:rStyle w:val="LienClasseC"/>
          <w:lang w:val="en-US"/>
        </w:rPr>
        <w:t>Instance</w:t>
      </w:r>
      <w:r w:rsidRPr="009D69F0">
        <w:rPr>
          <w:rStyle w:val="LienClasseC"/>
          <w:lang w:val="en-US"/>
        </w:rPr>
        <w:t>ClassGeneration</w:t>
      </w:r>
      <w:r>
        <w:rPr>
          <w:lang w:val="en-US"/>
        </w:rPr>
        <w:t xml:space="preserve"> is a </w:t>
      </w:r>
      <w:r w:rsidRPr="005F19F5">
        <w:rPr>
          <w:rStyle w:val="LienClasseC"/>
          <w:lang w:val="en-US"/>
        </w:rPr>
        <w:t>MissingClassGeneration</w:t>
      </w:r>
      <w:r>
        <w:rPr>
          <w:lang w:val="en-US"/>
        </w:rPr>
        <w:t xml:space="preserve"> whose lifetime is limited to the visit of its corresponding class/record </w:t>
      </w:r>
      <w:r w:rsidRPr="005F19F5">
        <w:rPr>
          <w:rStyle w:val="LienChamps"/>
          <w:lang w:val="en-US"/>
        </w:rPr>
        <w:t>_key</w:t>
      </w:r>
      <w:r>
        <w:rPr>
          <w:lang w:val="en-US"/>
        </w:rPr>
        <w:t xml:space="preserve">. </w:t>
      </w:r>
      <w:r w:rsidR="00C975B6">
        <w:rPr>
          <w:lang w:val="en-US"/>
        </w:rPr>
        <w:t xml:space="preserve">The first time we enter in a class instance, we do not know if the generation will be immediate or </w:t>
      </w:r>
      <w:r w:rsidR="00665725">
        <w:rPr>
          <w:lang w:val="en-US"/>
        </w:rPr>
        <w:t xml:space="preserve">if it </w:t>
      </w:r>
      <w:r w:rsidR="00C975B6">
        <w:rPr>
          <w:lang w:val="en-US"/>
        </w:rPr>
        <w:t xml:space="preserve">will be delayed. So we create an </w:t>
      </w:r>
      <w:r w:rsidR="00C975B6" w:rsidRPr="004C0189">
        <w:rPr>
          <w:rStyle w:val="LienClasseC"/>
          <w:lang w:val="en-US"/>
        </w:rPr>
        <w:t>InstanceClassGeneration</w:t>
      </w:r>
      <w:r w:rsidR="00C975B6">
        <w:rPr>
          <w:lang w:val="en-US"/>
        </w:rPr>
        <w:t xml:space="preserve"> and we use </w:t>
      </w:r>
      <w:r w:rsidR="00C975B6" w:rsidRPr="00E45A13">
        <w:rPr>
          <w:rStyle w:val="LienChamps"/>
          <w:lang w:val="en-US"/>
        </w:rPr>
        <w:t>_waitingDecls</w:t>
      </w:r>
      <w:r w:rsidR="00C975B6">
        <w:rPr>
          <w:lang w:val="en-US"/>
        </w:rPr>
        <w:t xml:space="preserve"> to store the declarations that were in </w:t>
      </w:r>
      <w:r w:rsidR="00C975B6" w:rsidRPr="00E45A13">
        <w:rPr>
          <w:rStyle w:val="LienClasseC"/>
          <w:lang w:val="en-US"/>
        </w:rPr>
        <w:t>MissingDecl</w:t>
      </w:r>
      <w:r w:rsidR="00C975B6">
        <w:rPr>
          <w:lang w:val="en-US"/>
        </w:rPr>
        <w:t xml:space="preserve"> and that are waiting for our class generation. During the visit we collect the dependencies in </w:t>
      </w:r>
      <w:r w:rsidR="00C975B6" w:rsidRPr="00E45A13">
        <w:rPr>
          <w:rStyle w:val="LienChamps"/>
          <w:lang w:val="en-US"/>
        </w:rPr>
        <w:t>_waitDeclarations</w:t>
      </w:r>
      <w:r w:rsidR="00C975B6">
        <w:rPr>
          <w:lang w:val="en-US"/>
        </w:rPr>
        <w:t xml:space="preserve">. At the end of the visit of our class, if some effective dependencies are not solved, the method </w:t>
      </w:r>
      <w:r w:rsidR="00C975B6" w:rsidRPr="00B05149">
        <w:rPr>
          <w:rStyle w:val="LienClasseC"/>
          <w:lang w:val="en-US"/>
        </w:rPr>
        <w:t>VisitTable</w:t>
      </w:r>
      <w:r w:rsidR="00C975B6" w:rsidRPr="00B05149">
        <w:rPr>
          <w:rStyle w:val="TexteC"/>
          <w:lang w:val="en-US"/>
        </w:rPr>
        <w:t>::</w:t>
      </w:r>
      <w:r w:rsidR="00C975B6" w:rsidRPr="00B05149">
        <w:rPr>
          <w:rStyle w:val="LienMthode"/>
          <w:lang w:val="en-US"/>
        </w:rPr>
        <w:t>setInstanceClassAsComplete</w:t>
      </w:r>
      <w:r w:rsidR="00C975B6">
        <w:rPr>
          <w:lang w:val="en-US"/>
        </w:rPr>
        <w:t xml:space="preserve"> translate our </w:t>
      </w:r>
      <w:r w:rsidR="00C975B6" w:rsidRPr="004C0189">
        <w:rPr>
          <w:rStyle w:val="LienClasseC"/>
          <w:lang w:val="en-US"/>
        </w:rPr>
        <w:t>InstanceClassGeneration</w:t>
      </w:r>
      <w:r w:rsidR="00C975B6">
        <w:rPr>
          <w:lang w:val="en-US"/>
        </w:rPr>
        <w:t xml:space="preserve"> into a </w:t>
      </w:r>
      <w:r w:rsidR="00C975B6" w:rsidRPr="004C0189">
        <w:rPr>
          <w:rStyle w:val="LienClasseC"/>
          <w:lang w:val="en-US"/>
        </w:rPr>
        <w:t>MissingClassGeneration</w:t>
      </w:r>
      <w:r w:rsidR="00C975B6">
        <w:rPr>
          <w:lang w:val="en-US"/>
        </w:rPr>
        <w:t xml:space="preserve"> and for each </w:t>
      </w:r>
      <w:r w:rsidR="00C975B6" w:rsidRPr="00E45A13">
        <w:rPr>
          <w:rStyle w:val="LienChamps"/>
          <w:lang w:val="en-US"/>
        </w:rPr>
        <w:t>_waitingDecls</w:t>
      </w:r>
      <w:r w:rsidR="00C975B6">
        <w:rPr>
          <w:lang w:val="en-US"/>
        </w:rPr>
        <w:t xml:space="preserve"> we replace its dependencies to our class with the dependencies in </w:t>
      </w:r>
      <w:r w:rsidR="00C975B6" w:rsidRPr="00E45A13">
        <w:rPr>
          <w:rStyle w:val="LienChamps"/>
          <w:lang w:val="en-US"/>
        </w:rPr>
        <w:t>_waitDeclarations</w:t>
      </w:r>
      <w:r w:rsidR="00C975B6">
        <w:rPr>
          <w:lang w:val="en-US"/>
        </w:rPr>
        <w:t xml:space="preserve">. </w:t>
      </w:r>
      <w:r w:rsidR="00B05149">
        <w:rPr>
          <w:lang w:val="en-US"/>
        </w:rPr>
        <w:t>If all dependencies</w:t>
      </w:r>
      <w:r w:rsidR="00C975B6">
        <w:rPr>
          <w:lang w:val="en-US"/>
        </w:rPr>
        <w:t xml:space="preserve"> </w:t>
      </w:r>
      <w:r w:rsidR="00C975B6" w:rsidRPr="00E45A13">
        <w:rPr>
          <w:rStyle w:val="LienChamps"/>
          <w:lang w:val="en-US"/>
        </w:rPr>
        <w:t>_waitDeclarations</w:t>
      </w:r>
      <w:r w:rsidR="00B05149">
        <w:rPr>
          <w:lang w:val="en-US"/>
        </w:rPr>
        <w:t xml:space="preserve"> are solved, the method </w:t>
      </w:r>
      <w:r w:rsidR="00B05149" w:rsidRPr="00B05149">
        <w:rPr>
          <w:rStyle w:val="LienClasseC"/>
          <w:lang w:val="en-US"/>
        </w:rPr>
        <w:t>VisitTable</w:t>
      </w:r>
      <w:r w:rsidR="00B05149" w:rsidRPr="00B05149">
        <w:rPr>
          <w:rStyle w:val="TexteC"/>
          <w:lang w:val="en-US"/>
        </w:rPr>
        <w:t>::</w:t>
      </w:r>
      <w:r w:rsidR="00B05149" w:rsidRPr="00B05149">
        <w:rPr>
          <w:rStyle w:val="LienMthode"/>
          <w:lang w:val="en-US"/>
        </w:rPr>
        <w:t>setInstanceClassAsComplete</w:t>
      </w:r>
      <w:r w:rsidR="00B05149">
        <w:rPr>
          <w:lang w:val="en-US"/>
        </w:rPr>
        <w:t xml:space="preserve"> translates our</w:t>
      </w:r>
      <w:r w:rsidR="00B05149" w:rsidRPr="00B05149">
        <w:rPr>
          <w:rStyle w:val="LienClasseC"/>
          <w:lang w:val="en-US"/>
        </w:rPr>
        <w:t xml:space="preserve"> </w:t>
      </w:r>
      <w:r w:rsidR="00B05149" w:rsidRPr="004C0189">
        <w:rPr>
          <w:rStyle w:val="LienClasseC"/>
          <w:lang w:val="en-US"/>
        </w:rPr>
        <w:t>InstanceClassGeneration</w:t>
      </w:r>
      <w:r w:rsidR="00B05149">
        <w:rPr>
          <w:lang w:val="en-US"/>
        </w:rPr>
        <w:t xml:space="preserve"> into a pure </w:t>
      </w:r>
      <w:r w:rsidR="00B05149">
        <w:rPr>
          <w:rStyle w:val="LienClasseC"/>
          <w:lang w:val="en-US"/>
        </w:rPr>
        <w:t>KeyInfo</w:t>
      </w:r>
      <w:r w:rsidR="00B05149">
        <w:rPr>
          <w:lang w:val="en-US"/>
        </w:rPr>
        <w:t>.</w:t>
      </w:r>
    </w:p>
    <w:p w:rsidR="005F19F5" w:rsidRDefault="005F19F5" w:rsidP="005F19F5">
      <w:pPr>
        <w:rPr>
          <w:lang w:val="en-US"/>
        </w:rPr>
      </w:pPr>
    </w:p>
    <w:p w:rsidR="005F19F5" w:rsidRDefault="005F19F5" w:rsidP="005F19F5">
      <w:pPr>
        <w:rPr>
          <w:lang w:val="en-US"/>
        </w:rPr>
      </w:pPr>
      <w:r>
        <w:rPr>
          <w:lang w:val="en-US"/>
        </w:rPr>
        <w:t>The inheritance graph of this class is defined as following</w:t>
      </w:r>
      <w:r w:rsidR="005F5F4C">
        <w:rPr>
          <w:lang w:val="en-US"/>
        </w:rPr>
        <w:t>:</w:t>
      </w:r>
    </w:p>
    <w:p w:rsidR="005F19F5" w:rsidRDefault="005F5F4C" w:rsidP="005F19F5">
      <w:pPr>
        <w:jc w:val="center"/>
        <w:rPr>
          <w:lang w:val="en-US"/>
        </w:rPr>
      </w:pPr>
      <w:r>
        <w:rPr>
          <w:noProof/>
        </w:rPr>
        <w:drawing>
          <wp:inline distT="0" distB="0" distL="0" distR="0" wp14:anchorId="236FD607" wp14:editId="14729AF2">
            <wp:extent cx="5638800" cy="12763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638800" cy="1276350"/>
                    </a:xfrm>
                    <a:prstGeom prst="rect">
                      <a:avLst/>
                    </a:prstGeom>
                    <a:noFill/>
                    <a:ln>
                      <a:noFill/>
                    </a:ln>
                  </pic:spPr>
                </pic:pic>
              </a:graphicData>
            </a:graphic>
          </wp:inline>
        </w:drawing>
      </w:r>
    </w:p>
    <w:p w:rsidR="00094D37" w:rsidRPr="00094D37" w:rsidRDefault="00094D37" w:rsidP="00094D37">
      <w:pPr>
        <w:pStyle w:val="SectionChamps"/>
        <w:rPr>
          <w:rStyle w:val="LienClasseC"/>
          <w:lang w:val="en-US"/>
        </w:rPr>
      </w:pPr>
      <w:r>
        <w:rPr>
          <w:lang w:val="en-US"/>
        </w:rPr>
        <w:t xml:space="preserve">Fields of the class </w:t>
      </w:r>
      <w:r w:rsidRPr="00094D37">
        <w:rPr>
          <w:rStyle w:val="LienClasseC"/>
          <w:lang w:val="en-US"/>
        </w:rPr>
        <w:t>InstanceClassGeneration</w:t>
      </w:r>
    </w:p>
    <w:p w:rsidR="00094D37" w:rsidRDefault="00094D37" w:rsidP="00094D37">
      <w:pPr>
        <w:pStyle w:val="EntteChamps"/>
        <w:rPr>
          <w:lang w:val="en-US"/>
        </w:rPr>
      </w:pPr>
      <w:r w:rsidRPr="00094D37">
        <w:rPr>
          <w:rStyle w:val="LienType"/>
          <w:lang w:val="en-US"/>
        </w:rPr>
        <w:t>WaitingDecls</w:t>
      </w:r>
      <w:r w:rsidRPr="00094D37">
        <w:rPr>
          <w:lang w:val="en-US"/>
        </w:rPr>
        <w:t xml:space="preserve"> </w:t>
      </w:r>
      <w:r w:rsidRPr="00FF3B9B">
        <w:rPr>
          <w:rStyle w:val="DfinitionChamps"/>
          <w:lang w:val="en-US"/>
        </w:rPr>
        <w:t>_waitingDecls</w:t>
      </w:r>
      <w:r w:rsidRPr="00094D37">
        <w:rPr>
          <w:lang w:val="en-US"/>
        </w:rPr>
        <w:t>;</w:t>
      </w:r>
    </w:p>
    <w:p w:rsidR="00094D37" w:rsidRPr="00094D37" w:rsidRDefault="00094D37" w:rsidP="00094D37">
      <w:pPr>
        <w:pStyle w:val="NormalDef"/>
        <w:rPr>
          <w:lang w:val="en-US"/>
        </w:rPr>
      </w:pPr>
      <w:r>
        <w:rPr>
          <w:lang w:val="en-US"/>
        </w:rPr>
        <w:t xml:space="preserve">This field is used to </w:t>
      </w:r>
      <w:r w:rsidR="00E00D9B">
        <w:rPr>
          <w:lang w:val="en-US"/>
        </w:rPr>
        <w:t xml:space="preserve">store the declarations that are waiting for the generation of our class. The storage lifetime is limited to the visit of our corresponding class/record </w:t>
      </w:r>
      <w:r w:rsidR="00E00D9B" w:rsidRPr="005F19F5">
        <w:rPr>
          <w:rStyle w:val="LienChamps"/>
          <w:lang w:val="en-US"/>
        </w:rPr>
        <w:t>_key</w:t>
      </w:r>
      <w:r w:rsidR="00E00D9B">
        <w:rPr>
          <w:lang w:val="en-US"/>
        </w:rPr>
        <w:t xml:space="preserve">. </w:t>
      </w:r>
      <w:r w:rsidR="004B52DA">
        <w:rPr>
          <w:lang w:val="en-US"/>
        </w:rPr>
        <w:t xml:space="preserve">This field is filled when a </w:t>
      </w:r>
      <w:r w:rsidR="004B52DA" w:rsidRPr="004B52DA">
        <w:rPr>
          <w:rStyle w:val="LienClasseC"/>
          <w:lang w:val="en-US"/>
        </w:rPr>
        <w:t>MissingDecl</w:t>
      </w:r>
      <w:r w:rsidR="004B52DA">
        <w:rPr>
          <w:lang w:val="en-US"/>
        </w:rPr>
        <w:t xml:space="preserve"> is translated into a </w:t>
      </w:r>
      <w:r w:rsidR="004B52DA" w:rsidRPr="004B52DA">
        <w:rPr>
          <w:rStyle w:val="LienClasseC"/>
          <w:lang w:val="en-US"/>
        </w:rPr>
        <w:t>MissingClassGeneration</w:t>
      </w:r>
      <w:r w:rsidR="004B52DA">
        <w:rPr>
          <w:lang w:val="en-US"/>
        </w:rPr>
        <w:t xml:space="preserve"> with a transfer of </w:t>
      </w:r>
      <w:r w:rsidR="004B52DA" w:rsidRPr="004B52DA">
        <w:rPr>
          <w:rStyle w:val="LienClasseC"/>
          <w:lang w:val="en-US"/>
        </w:rPr>
        <w:t>MissingDecl</w:t>
      </w:r>
      <w:r w:rsidR="004B52DA" w:rsidRPr="004B52DA">
        <w:rPr>
          <w:rStyle w:val="TexteC"/>
          <w:lang w:val="en-US"/>
        </w:rPr>
        <w:t>::</w:t>
      </w:r>
      <w:r w:rsidR="004B52DA" w:rsidRPr="004B52DA">
        <w:rPr>
          <w:rStyle w:val="LienChamps"/>
          <w:lang w:val="en-US"/>
        </w:rPr>
        <w:t>_waitingDecls</w:t>
      </w:r>
      <w:r w:rsidR="004B52DA">
        <w:rPr>
          <w:lang w:val="en-US"/>
        </w:rPr>
        <w:t xml:space="preserve"> into our </w:t>
      </w:r>
      <w:r w:rsidR="004B52DA" w:rsidRPr="004B52DA">
        <w:rPr>
          <w:rStyle w:val="LienChamps"/>
          <w:lang w:val="en-US"/>
        </w:rPr>
        <w:t>_waitingDecls</w:t>
      </w:r>
      <w:r w:rsidR="004B52DA">
        <w:rPr>
          <w:lang w:val="en-US"/>
        </w:rPr>
        <w:t>.</w:t>
      </w:r>
      <w:r>
        <w:rPr>
          <w:lang w:val="en-US"/>
        </w:rPr>
        <w:t xml:space="preserve"> </w:t>
      </w:r>
      <w:r w:rsidR="008F0E6D">
        <w:rPr>
          <w:lang w:val="en-US"/>
        </w:rPr>
        <w:t xml:space="preserve">At the end of the visit, for each </w:t>
      </w:r>
      <w:r w:rsidR="008F0E6D" w:rsidRPr="00E45A13">
        <w:rPr>
          <w:rStyle w:val="LienChamps"/>
          <w:lang w:val="en-US"/>
        </w:rPr>
        <w:t>_waitingDecls</w:t>
      </w:r>
      <w:r w:rsidR="00680FCB">
        <w:rPr>
          <w:lang w:val="en-US"/>
        </w:rPr>
        <w:t xml:space="preserve">, </w:t>
      </w:r>
      <w:r w:rsidR="00680FCB" w:rsidRPr="00680FCB">
        <w:rPr>
          <w:rStyle w:val="LienClasseC"/>
          <w:lang w:val="en-US"/>
        </w:rPr>
        <w:t>VisitTable</w:t>
      </w:r>
      <w:r w:rsidR="00680FCB" w:rsidRPr="00680FCB">
        <w:rPr>
          <w:rStyle w:val="TexteC"/>
          <w:lang w:val="en-US"/>
        </w:rPr>
        <w:t>::</w:t>
      </w:r>
      <w:r w:rsidR="00680FCB" w:rsidRPr="00680FCB">
        <w:rPr>
          <w:rStyle w:val="LienMthode"/>
          <w:lang w:val="en-US"/>
        </w:rPr>
        <w:t>setInstanceClassAsComplete</w:t>
      </w:r>
      <w:r w:rsidR="008F0E6D">
        <w:rPr>
          <w:lang w:val="en-US"/>
        </w:rPr>
        <w:t xml:space="preserve"> replace</w:t>
      </w:r>
      <w:r w:rsidR="00680FCB">
        <w:rPr>
          <w:lang w:val="en-US"/>
        </w:rPr>
        <w:t>s</w:t>
      </w:r>
      <w:r w:rsidR="008F0E6D">
        <w:rPr>
          <w:lang w:val="en-US"/>
        </w:rPr>
        <w:t xml:space="preserve"> its dependencies to our class with the dependencies in </w:t>
      </w:r>
      <w:r w:rsidR="008F0E6D" w:rsidRPr="00E45A13">
        <w:rPr>
          <w:rStyle w:val="LienChamps"/>
          <w:lang w:val="en-US"/>
        </w:rPr>
        <w:t>_waitDeclarations</w:t>
      </w:r>
      <w:r w:rsidR="008F0E6D">
        <w:rPr>
          <w:lang w:val="en-US"/>
        </w:rPr>
        <w:t>.</w:t>
      </w:r>
      <w:r w:rsidR="00680FCB">
        <w:rPr>
          <w:lang w:val="en-US"/>
        </w:rPr>
        <w:t xml:space="preserve"> Or if </w:t>
      </w:r>
      <w:r w:rsidR="00680FCB" w:rsidRPr="00E45A13">
        <w:rPr>
          <w:rStyle w:val="LienChamps"/>
          <w:lang w:val="en-US"/>
        </w:rPr>
        <w:t>_waitDeclarations</w:t>
      </w:r>
      <w:r w:rsidR="00680FCB">
        <w:rPr>
          <w:lang w:val="en-US"/>
        </w:rPr>
        <w:t xml:space="preserve"> is empty, it calls </w:t>
      </w:r>
      <w:r w:rsidR="00680FCB" w:rsidRPr="00680FCB">
        <w:rPr>
          <w:rStyle w:val="LienClasseC"/>
          <w:lang w:val="en-US"/>
        </w:rPr>
        <w:t>KeyInfo</w:t>
      </w:r>
      <w:r w:rsidR="00680FCB" w:rsidRPr="00680FCB">
        <w:rPr>
          <w:rStyle w:val="TexteC"/>
          <w:lang w:val="en-US"/>
        </w:rPr>
        <w:t>::</w:t>
      </w:r>
      <w:r w:rsidR="00680FCB" w:rsidRPr="00680FCB">
        <w:rPr>
          <w:rStyle w:val="LienMthode"/>
          <w:lang w:val="en-US"/>
        </w:rPr>
        <w:t>solve</w:t>
      </w:r>
      <w:r w:rsidR="00680FCB">
        <w:rPr>
          <w:lang w:val="en-US"/>
        </w:rPr>
        <w:t xml:space="preserve"> on each waiting declaration of </w:t>
      </w:r>
      <w:r w:rsidR="00680FCB" w:rsidRPr="00E45A13">
        <w:rPr>
          <w:rStyle w:val="LienChamps"/>
          <w:lang w:val="en-US"/>
        </w:rPr>
        <w:t>_waitingDecls</w:t>
      </w:r>
      <w:r w:rsidR="005F5F4C">
        <w:rPr>
          <w:lang w:val="en-US"/>
        </w:rPr>
        <w:t>.</w:t>
      </w:r>
    </w:p>
    <w:p w:rsidR="005F19F5" w:rsidRPr="00094D37" w:rsidRDefault="00094D37" w:rsidP="00094D37">
      <w:pPr>
        <w:pStyle w:val="SectionDclarationClasse"/>
        <w:rPr>
          <w:rStyle w:val="LienClasseC"/>
          <w:lang w:val="en-US"/>
        </w:rPr>
      </w:pPr>
      <w:r>
        <w:rPr>
          <w:lang w:val="en-US"/>
        </w:rPr>
        <w:t xml:space="preserve">Declaration of the class </w:t>
      </w:r>
      <w:r w:rsidRPr="00094D37">
        <w:rPr>
          <w:rStyle w:val="LienClasseC"/>
          <w:lang w:val="en-US"/>
        </w:rPr>
        <w:t>InstanceClassGeneration</w:t>
      </w:r>
    </w:p>
    <w:p w:rsidR="00094D37" w:rsidRPr="00094D37" w:rsidRDefault="00094D37" w:rsidP="00094D37">
      <w:pPr>
        <w:pStyle w:val="Dclarationdeclasse"/>
        <w:rPr>
          <w:lang w:val="en-US"/>
        </w:rPr>
      </w:pPr>
      <w:r w:rsidRPr="00094D37">
        <w:rPr>
          <w:b/>
          <w:bCs/>
          <w:lang w:val="en-US"/>
        </w:rPr>
        <w:t>class</w:t>
      </w:r>
      <w:r w:rsidRPr="00094D37">
        <w:rPr>
          <w:lang w:val="en-US"/>
        </w:rPr>
        <w:t xml:space="preserve"> </w:t>
      </w:r>
      <w:r w:rsidRPr="00FF3B9B">
        <w:rPr>
          <w:rStyle w:val="DfinitionClasse"/>
          <w:lang w:val="en-US"/>
        </w:rPr>
        <w:t>InstanceClassGeneration</w:t>
      </w:r>
      <w:r w:rsidRPr="00094D37">
        <w:rPr>
          <w:lang w:val="en-US"/>
        </w:rPr>
        <w:t xml:space="preserve"> : </w:t>
      </w:r>
      <w:r w:rsidRPr="00094D37">
        <w:rPr>
          <w:b/>
          <w:bCs/>
          <w:lang w:val="en-US"/>
        </w:rPr>
        <w:t>public</w:t>
      </w:r>
      <w:r w:rsidRPr="00094D37">
        <w:rPr>
          <w:lang w:val="en-US"/>
        </w:rPr>
        <w:t xml:space="preserve"> </w:t>
      </w:r>
      <w:r w:rsidRPr="00FF3B9B">
        <w:rPr>
          <w:rStyle w:val="DfinitionHritage"/>
          <w:lang w:val="en-US"/>
        </w:rPr>
        <w:t>MissingClassGeneration</w:t>
      </w:r>
      <w:r w:rsidRPr="00094D37">
        <w:rPr>
          <w:lang w:val="en-US"/>
        </w:rPr>
        <w:t xml:space="preserve"> {</w:t>
      </w:r>
    </w:p>
    <w:p w:rsidR="00094D37" w:rsidRPr="00094D37" w:rsidRDefault="00094D37" w:rsidP="00094D37">
      <w:pPr>
        <w:pStyle w:val="Dclarationdeclasse"/>
        <w:rPr>
          <w:lang w:val="en-US"/>
        </w:rPr>
      </w:pPr>
      <w:r w:rsidRPr="00094D37">
        <w:rPr>
          <w:b/>
          <w:bCs/>
          <w:lang w:val="en-US"/>
        </w:rPr>
        <w:t>public</w:t>
      </w:r>
      <w:r w:rsidRPr="00094D37">
        <w:rPr>
          <w:lang w:val="en-US"/>
        </w:rPr>
        <w:t>:</w:t>
      </w:r>
    </w:p>
    <w:p w:rsidR="00094D37" w:rsidRPr="00094D37" w:rsidRDefault="00094D37" w:rsidP="00094D37">
      <w:pPr>
        <w:pStyle w:val="Dclarationdeclasse"/>
        <w:rPr>
          <w:lang w:val="en-US"/>
        </w:rPr>
      </w:pPr>
      <w:r w:rsidRPr="00094D37">
        <w:rPr>
          <w:lang w:val="en-US"/>
        </w:rPr>
        <w:t xml:space="preserve">  </w:t>
      </w:r>
      <w:r w:rsidRPr="00094D37">
        <w:rPr>
          <w:b/>
          <w:bCs/>
          <w:lang w:val="en-US"/>
        </w:rPr>
        <w:t>typedef</w:t>
      </w:r>
      <w:r w:rsidRPr="00094D37">
        <w:rPr>
          <w:lang w:val="en-US"/>
        </w:rPr>
        <w:t xml:space="preserve"> </w:t>
      </w:r>
      <w:r w:rsidRPr="00FF3B9B">
        <w:rPr>
          <w:rStyle w:val="LienUnit"/>
          <w:lang w:val="en-US"/>
        </w:rPr>
        <w:t>std</w:t>
      </w:r>
      <w:r w:rsidRPr="00094D37">
        <w:rPr>
          <w:lang w:val="en-US"/>
        </w:rPr>
        <w:t>::</w:t>
      </w:r>
      <w:r w:rsidRPr="00FF3B9B">
        <w:rPr>
          <w:rStyle w:val="LienClasseC"/>
          <w:lang w:val="en-US"/>
        </w:rPr>
        <w:t>vector</w:t>
      </w:r>
      <w:r w:rsidRPr="00094D37">
        <w:rPr>
          <w:lang w:val="en-US"/>
        </w:rPr>
        <w:t>&lt;</w:t>
      </w:r>
      <w:r w:rsidRPr="00FF3B9B">
        <w:rPr>
          <w:rStyle w:val="LienClasseC"/>
          <w:lang w:val="en-US"/>
        </w:rPr>
        <w:t>KeyInfo</w:t>
      </w:r>
      <w:r w:rsidRPr="00094D37">
        <w:rPr>
          <w:lang w:val="en-US"/>
        </w:rPr>
        <w:t xml:space="preserve">*&gt; </w:t>
      </w:r>
      <w:r w:rsidRPr="00FF3B9B">
        <w:rPr>
          <w:rStyle w:val="LienType"/>
          <w:lang w:val="en-US"/>
        </w:rPr>
        <w:t>WaitingDecls</w:t>
      </w:r>
      <w:r w:rsidRPr="00094D37">
        <w:rPr>
          <w:lang w:val="en-US"/>
        </w:rPr>
        <w:t>;</w:t>
      </w:r>
    </w:p>
    <w:p w:rsidR="00094D37" w:rsidRPr="00094D37" w:rsidRDefault="00094D37" w:rsidP="00094D37">
      <w:pPr>
        <w:pStyle w:val="Dclarationdeclasse"/>
        <w:rPr>
          <w:lang w:val="en-US"/>
        </w:rPr>
      </w:pPr>
    </w:p>
    <w:p w:rsidR="00094D37" w:rsidRPr="00094D37" w:rsidRDefault="00094D37" w:rsidP="00094D37">
      <w:pPr>
        <w:pStyle w:val="Dclarationdeclasse"/>
        <w:rPr>
          <w:lang w:val="en-US"/>
        </w:rPr>
      </w:pPr>
      <w:r w:rsidRPr="00094D37">
        <w:rPr>
          <w:b/>
          <w:bCs/>
          <w:lang w:val="en-US"/>
        </w:rPr>
        <w:t>private</w:t>
      </w:r>
      <w:r w:rsidRPr="00094D37">
        <w:rPr>
          <w:lang w:val="en-US"/>
        </w:rPr>
        <w:t>:</w:t>
      </w:r>
    </w:p>
    <w:p w:rsidR="00094D37" w:rsidRPr="00094D37" w:rsidRDefault="00094D37" w:rsidP="00094D37">
      <w:pPr>
        <w:pStyle w:val="Dclarationdeclasse"/>
        <w:rPr>
          <w:lang w:val="en-US"/>
        </w:rPr>
      </w:pPr>
      <w:r w:rsidRPr="00094D37">
        <w:rPr>
          <w:lang w:val="en-US"/>
        </w:rPr>
        <w:t xml:space="preserve">  </w:t>
      </w:r>
      <w:r w:rsidRPr="00FF3B9B">
        <w:rPr>
          <w:rStyle w:val="LienType"/>
          <w:lang w:val="en-US"/>
        </w:rPr>
        <w:t>WaitingDecls</w:t>
      </w:r>
      <w:r w:rsidRPr="00094D37">
        <w:rPr>
          <w:lang w:val="en-US"/>
        </w:rPr>
        <w:t xml:space="preserve"> </w:t>
      </w:r>
      <w:r w:rsidRPr="00FF3B9B">
        <w:rPr>
          <w:rStyle w:val="LienChamps"/>
          <w:lang w:val="en-US"/>
        </w:rPr>
        <w:t>_waitingDecls</w:t>
      </w:r>
      <w:r w:rsidRPr="00094D37">
        <w:rPr>
          <w:lang w:val="en-US"/>
        </w:rPr>
        <w:t>;</w:t>
      </w:r>
    </w:p>
    <w:p w:rsidR="00094D37" w:rsidRPr="00094D37" w:rsidRDefault="00094D37" w:rsidP="00094D37">
      <w:pPr>
        <w:pStyle w:val="Dclarationdeclasse"/>
        <w:rPr>
          <w:lang w:val="en-US"/>
        </w:rPr>
      </w:pPr>
      <w:r w:rsidRPr="00094D37">
        <w:rPr>
          <w:lang w:val="en-US"/>
        </w:rPr>
        <w:t xml:space="preserve">  </w:t>
      </w:r>
      <w:r w:rsidRPr="00094D37">
        <w:rPr>
          <w:b/>
          <w:bCs/>
          <w:lang w:val="en-US"/>
        </w:rPr>
        <w:t>friend</w:t>
      </w:r>
      <w:r w:rsidRPr="00094D37">
        <w:rPr>
          <w:lang w:val="en-US"/>
        </w:rPr>
        <w:t xml:space="preserve"> </w:t>
      </w:r>
      <w:r w:rsidRPr="00094D37">
        <w:rPr>
          <w:b/>
          <w:bCs/>
          <w:lang w:val="en-US"/>
        </w:rPr>
        <w:t>class</w:t>
      </w:r>
      <w:r w:rsidRPr="00094D37">
        <w:rPr>
          <w:lang w:val="en-US"/>
        </w:rPr>
        <w:t xml:space="preserve"> </w:t>
      </w:r>
      <w:r w:rsidRPr="00FF3B9B">
        <w:rPr>
          <w:rStyle w:val="LienClasseC"/>
          <w:lang w:val="en-US"/>
        </w:rPr>
        <w:t>VisitTable</w:t>
      </w:r>
      <w:r w:rsidRPr="00094D37">
        <w:rPr>
          <w:lang w:val="en-US"/>
        </w:rPr>
        <w:t>;</w:t>
      </w:r>
    </w:p>
    <w:p w:rsidR="00094D37" w:rsidRPr="00094D37" w:rsidRDefault="00094D37" w:rsidP="00094D37">
      <w:pPr>
        <w:pStyle w:val="Dclarationdeclasse"/>
        <w:rPr>
          <w:lang w:val="en-US"/>
        </w:rPr>
      </w:pPr>
    </w:p>
    <w:p w:rsidR="00094D37" w:rsidRPr="00094D37" w:rsidRDefault="00094D37" w:rsidP="00094D37">
      <w:pPr>
        <w:pStyle w:val="Dclarationdeclasse"/>
        <w:rPr>
          <w:lang w:val="en-US"/>
        </w:rPr>
      </w:pPr>
      <w:r w:rsidRPr="00094D37">
        <w:rPr>
          <w:b/>
          <w:bCs/>
          <w:lang w:val="en-US"/>
        </w:rPr>
        <w:t>public</w:t>
      </w:r>
      <w:r w:rsidRPr="00094D37">
        <w:rPr>
          <w:lang w:val="en-US"/>
        </w:rPr>
        <w:t>:</w:t>
      </w:r>
    </w:p>
    <w:p w:rsidR="00094D37" w:rsidRPr="00094D37" w:rsidRDefault="00094D37" w:rsidP="00094D37">
      <w:pPr>
        <w:pStyle w:val="Dclarationdeclasse"/>
        <w:rPr>
          <w:lang w:val="en-US"/>
        </w:rPr>
      </w:pPr>
      <w:r w:rsidRPr="00094D37">
        <w:rPr>
          <w:lang w:val="en-US"/>
        </w:rPr>
        <w:t xml:space="preserve">  </w:t>
      </w:r>
      <w:r w:rsidRPr="00094D37">
        <w:rPr>
          <w:rStyle w:val="LienMthode"/>
          <w:lang w:val="en-US"/>
        </w:rPr>
        <w:t>InstanceClassGeneration</w:t>
      </w:r>
      <w:r w:rsidRPr="00094D37">
        <w:rPr>
          <w:lang w:val="en-US"/>
        </w:rPr>
        <w:t>(</w:t>
      </w:r>
      <w:r w:rsidRPr="00094D37">
        <w:rPr>
          <w:b/>
          <w:bCs/>
          <w:lang w:val="en-US"/>
        </w:rPr>
        <w:t>const</w:t>
      </w:r>
      <w:r w:rsidRPr="00094D37">
        <w:rPr>
          <w:lang w:val="en-US"/>
        </w:rPr>
        <w:t xml:space="preserve"> </w:t>
      </w:r>
      <w:r w:rsidRPr="00094D37">
        <w:rPr>
          <w:rStyle w:val="LienUnit"/>
          <w:lang w:val="en-US"/>
        </w:rPr>
        <w:t>clang</w:t>
      </w:r>
      <w:r w:rsidRPr="00094D37">
        <w:rPr>
          <w:lang w:val="en-US"/>
        </w:rPr>
        <w:t>::</w:t>
      </w:r>
      <w:r w:rsidRPr="00094D37">
        <w:rPr>
          <w:rStyle w:val="LienClasseC"/>
          <w:lang w:val="en-US"/>
        </w:rPr>
        <w:t>RecordDecl</w:t>
      </w:r>
      <w:r w:rsidRPr="00094D37">
        <w:rPr>
          <w:lang w:val="en-US"/>
        </w:rPr>
        <w:t>* key,</w:t>
      </w:r>
      <w:r>
        <w:rPr>
          <w:lang w:val="en-US"/>
        </w:rPr>
        <w:t xml:space="preserve"> </w:t>
      </w:r>
      <w:r w:rsidRPr="00094D37">
        <w:rPr>
          <w:rStyle w:val="LienType"/>
          <w:lang w:val="en-US"/>
        </w:rPr>
        <w:t>translation_unit_decl</w:t>
      </w:r>
      <w:r w:rsidRPr="00094D37">
        <w:rPr>
          <w:lang w:val="en-US"/>
        </w:rPr>
        <w:t xml:space="preserve"> waitingDeclaration)</w:t>
      </w:r>
    </w:p>
    <w:p w:rsidR="00094D37" w:rsidRPr="00094D37" w:rsidRDefault="00094D37" w:rsidP="00094D37">
      <w:pPr>
        <w:pStyle w:val="Dclarationdeclasse"/>
        <w:rPr>
          <w:lang w:val="en-US"/>
        </w:rPr>
      </w:pPr>
      <w:r w:rsidRPr="00094D37">
        <w:rPr>
          <w:lang w:val="en-US"/>
        </w:rPr>
        <w:lastRenderedPageBreak/>
        <w:t xml:space="preserve">    : </w:t>
      </w:r>
      <w:r w:rsidRPr="00FF3B9B">
        <w:rPr>
          <w:rStyle w:val="LienClasseC"/>
          <w:lang w:val="en-US"/>
        </w:rPr>
        <w:t>MissingClassGeneration</w:t>
      </w:r>
      <w:r w:rsidRPr="00094D37">
        <w:rPr>
          <w:lang w:val="en-US"/>
        </w:rPr>
        <w:t>(key, waitingDeclaration) {}</w:t>
      </w:r>
    </w:p>
    <w:p w:rsidR="00094D37" w:rsidRPr="00094D37" w:rsidRDefault="00094D37" w:rsidP="00094D37">
      <w:pPr>
        <w:pStyle w:val="Dclarationdeclasse"/>
        <w:rPr>
          <w:lang w:val="en-US"/>
        </w:rPr>
      </w:pPr>
    </w:p>
    <w:p w:rsidR="00094D37" w:rsidRPr="00094D37" w:rsidRDefault="00094D37" w:rsidP="00094D37">
      <w:pPr>
        <w:pStyle w:val="Dclarationdeclasse"/>
        <w:rPr>
          <w:lang w:val="en-US"/>
        </w:rPr>
      </w:pPr>
      <w:r w:rsidRPr="00094D37">
        <w:rPr>
          <w:lang w:val="en-US"/>
        </w:rPr>
        <w:t xml:space="preserve">  </w:t>
      </w:r>
      <w:r w:rsidRPr="00094D37">
        <w:rPr>
          <w:b/>
          <w:bCs/>
          <w:lang w:val="en-US"/>
        </w:rPr>
        <w:t>virtual</w:t>
      </w:r>
      <w:r w:rsidRPr="00094D37">
        <w:rPr>
          <w:lang w:val="en-US"/>
        </w:rPr>
        <w:t xml:space="preserve"> </w:t>
      </w:r>
      <w:r w:rsidRPr="00094D37">
        <w:rPr>
          <w:b/>
          <w:bCs/>
          <w:lang w:val="en-US"/>
        </w:rPr>
        <w:t>bool</w:t>
      </w:r>
      <w:r w:rsidRPr="00094D37">
        <w:rPr>
          <w:lang w:val="en-US"/>
        </w:rPr>
        <w:t xml:space="preserve"> </w:t>
      </w:r>
      <w:r w:rsidRPr="00FF3B9B">
        <w:rPr>
          <w:rStyle w:val="LienMthode"/>
          <w:lang w:val="en-US"/>
        </w:rPr>
        <w:t>isInstanceClass</w:t>
      </w:r>
      <w:r w:rsidRPr="00094D37">
        <w:rPr>
          <w:lang w:val="en-US"/>
        </w:rPr>
        <w:t xml:space="preserve">() </w:t>
      </w:r>
      <w:r w:rsidRPr="00094D37">
        <w:rPr>
          <w:b/>
          <w:bCs/>
          <w:lang w:val="en-US"/>
        </w:rPr>
        <w:t>const</w:t>
      </w:r>
      <w:r w:rsidRPr="00094D37">
        <w:rPr>
          <w:lang w:val="en-US"/>
        </w:rPr>
        <w:t xml:space="preserve"> { </w:t>
      </w:r>
      <w:r w:rsidRPr="00094D37">
        <w:rPr>
          <w:b/>
          <w:bCs/>
          <w:lang w:val="en-US"/>
        </w:rPr>
        <w:t>return</w:t>
      </w:r>
      <w:r w:rsidRPr="00094D37">
        <w:rPr>
          <w:lang w:val="en-US"/>
        </w:rPr>
        <w:t xml:space="preserve"> </w:t>
      </w:r>
      <w:r w:rsidRPr="00094D37">
        <w:rPr>
          <w:b/>
          <w:bCs/>
          <w:lang w:val="en-US"/>
        </w:rPr>
        <w:t>true</w:t>
      </w:r>
      <w:r w:rsidRPr="00094D37">
        <w:rPr>
          <w:lang w:val="en-US"/>
        </w:rPr>
        <w:t>; }</w:t>
      </w:r>
    </w:p>
    <w:p w:rsidR="00094D37" w:rsidRPr="00094D37" w:rsidRDefault="00094D37" w:rsidP="00094D37">
      <w:pPr>
        <w:pStyle w:val="Dclarationdeclasse"/>
        <w:rPr>
          <w:lang w:val="en-US"/>
        </w:rPr>
      </w:pPr>
      <w:r w:rsidRPr="00094D37">
        <w:rPr>
          <w:lang w:val="en-US"/>
        </w:rPr>
        <w:t xml:space="preserve">  </w:t>
      </w:r>
      <w:r w:rsidRPr="00094D37">
        <w:rPr>
          <w:b/>
          <w:bCs/>
          <w:lang w:val="en-US"/>
        </w:rPr>
        <w:t>virtual</w:t>
      </w:r>
      <w:r w:rsidRPr="00094D37">
        <w:rPr>
          <w:lang w:val="en-US"/>
        </w:rPr>
        <w:t xml:space="preserve"> </w:t>
      </w:r>
      <w:r w:rsidRPr="00094D37">
        <w:rPr>
          <w:b/>
          <w:bCs/>
          <w:lang w:val="en-US"/>
        </w:rPr>
        <w:t>bool</w:t>
      </w:r>
      <w:r w:rsidRPr="00094D37">
        <w:rPr>
          <w:lang w:val="en-US"/>
        </w:rPr>
        <w:t xml:space="preserve"> </w:t>
      </w:r>
      <w:r w:rsidRPr="00094D37">
        <w:rPr>
          <w:rStyle w:val="LienMthode"/>
          <w:lang w:val="en-US"/>
        </w:rPr>
        <w:t>solve</w:t>
      </w:r>
      <w:r w:rsidRPr="00094D37">
        <w:rPr>
          <w:lang w:val="en-US"/>
        </w:rPr>
        <w:t>(</w:t>
      </w:r>
      <w:r w:rsidRPr="00094D37">
        <w:rPr>
          <w:b/>
          <w:bCs/>
          <w:lang w:val="en-US"/>
        </w:rPr>
        <w:t>const</w:t>
      </w:r>
      <w:r w:rsidRPr="00094D37">
        <w:rPr>
          <w:lang w:val="en-US"/>
        </w:rPr>
        <w:t xml:space="preserve"> </w:t>
      </w:r>
      <w:r w:rsidRPr="00094D37">
        <w:rPr>
          <w:rStyle w:val="LienUnit"/>
          <w:lang w:val="en-US"/>
        </w:rPr>
        <w:t>clang</w:t>
      </w:r>
      <w:r w:rsidRPr="00094D37">
        <w:rPr>
          <w:lang w:val="en-US"/>
        </w:rPr>
        <w:t>::</w:t>
      </w:r>
      <w:r w:rsidRPr="00094D37">
        <w:rPr>
          <w:rStyle w:val="LienClasseC"/>
          <w:lang w:val="en-US"/>
        </w:rPr>
        <w:t>Decl</w:t>
      </w:r>
      <w:r w:rsidRPr="00094D37">
        <w:rPr>
          <w:lang w:val="en-US"/>
        </w:rPr>
        <w:t xml:space="preserve">* decl, </w:t>
      </w:r>
      <w:r w:rsidRPr="00094D37">
        <w:rPr>
          <w:rStyle w:val="LienClasseC"/>
          <w:lang w:val="en-US"/>
        </w:rPr>
        <w:t>ForwardReferenceList</w:t>
      </w:r>
      <w:r w:rsidRPr="00094D37">
        <w:rPr>
          <w:lang w:val="en-US"/>
        </w:rPr>
        <w:t>&amp; globals,</w:t>
      </w:r>
      <w:r>
        <w:rPr>
          <w:lang w:val="en-US"/>
        </w:rPr>
        <w:t xml:space="preserve"> </w:t>
      </w:r>
      <w:r w:rsidRPr="00094D37">
        <w:rPr>
          <w:rStyle w:val="LienClasseC"/>
          <w:lang w:val="en-US"/>
        </w:rPr>
        <w:t>VisitTable</w:t>
      </w:r>
      <w:r w:rsidRPr="00094D37">
        <w:rPr>
          <w:lang w:val="en-US"/>
        </w:rPr>
        <w:t xml:space="preserve">&amp; table) { </w:t>
      </w:r>
      <w:r w:rsidRPr="00FF3B9B">
        <w:rPr>
          <w:rStyle w:val="LienMthode"/>
          <w:lang w:val="en-US"/>
        </w:rPr>
        <w:t>assert</w:t>
      </w:r>
      <w:r w:rsidRPr="00094D37">
        <w:rPr>
          <w:lang w:val="en-US"/>
        </w:rPr>
        <w:t>(</w:t>
      </w:r>
      <w:r w:rsidRPr="00094D37">
        <w:rPr>
          <w:b/>
          <w:bCs/>
          <w:lang w:val="en-US"/>
        </w:rPr>
        <w:t>false</w:t>
      </w:r>
      <w:r w:rsidRPr="00094D37">
        <w:rPr>
          <w:lang w:val="en-US"/>
        </w:rPr>
        <w:t>); }</w:t>
      </w:r>
    </w:p>
    <w:p w:rsidR="00094D37" w:rsidRPr="00D000AF" w:rsidRDefault="00094D37" w:rsidP="00094D37">
      <w:pPr>
        <w:pStyle w:val="Dclarationdeclasse"/>
        <w:rPr>
          <w:lang w:val="en-US"/>
        </w:rPr>
      </w:pPr>
      <w:r w:rsidRPr="00D000AF">
        <w:rPr>
          <w:lang w:val="en-US"/>
        </w:rPr>
        <w:t>};</w:t>
      </w:r>
    </w:p>
    <w:p w:rsidR="00D35C37" w:rsidRDefault="00D35C37" w:rsidP="00D35C37">
      <w:pPr>
        <w:pStyle w:val="SectionClasse"/>
        <w:rPr>
          <w:rStyle w:val="LienClasseC"/>
          <w:lang w:val="en-US"/>
        </w:rPr>
      </w:pPr>
      <w:r>
        <w:rPr>
          <w:lang w:val="en-US"/>
        </w:rPr>
        <w:t xml:space="preserve">The class </w:t>
      </w:r>
      <w:r>
        <w:rPr>
          <w:rStyle w:val="LienClasseC"/>
          <w:lang w:val="en-US"/>
        </w:rPr>
        <w:t>MissingDecl</w:t>
      </w:r>
    </w:p>
    <w:p w:rsidR="00E440F2" w:rsidRDefault="00E440F2" w:rsidP="00E440F2">
      <w:pPr>
        <w:rPr>
          <w:lang w:val="en-US"/>
        </w:rPr>
      </w:pPr>
      <w:r>
        <w:rPr>
          <w:lang w:val="en-US"/>
        </w:rPr>
        <w:t xml:space="preserve">The class </w:t>
      </w:r>
      <w:r w:rsidRPr="00E440F2">
        <w:rPr>
          <w:rStyle w:val="LienClasseC"/>
          <w:lang w:val="en-US"/>
        </w:rPr>
        <w:t>MissingDecl</w:t>
      </w:r>
      <w:r>
        <w:rPr>
          <w:lang w:val="en-US"/>
        </w:rPr>
        <w:t xml:space="preserve"> represents a clang declaration that has not been visited. As it is present in our </w:t>
      </w:r>
      <w:r w:rsidRPr="001563B7">
        <w:rPr>
          <w:rStyle w:val="LienClasseC"/>
          <w:lang w:val="en-US"/>
        </w:rPr>
        <w:t>VisitTable</w:t>
      </w:r>
      <w:r>
        <w:rPr>
          <w:lang w:val="en-US"/>
        </w:rPr>
        <w:t xml:space="preserve">, </w:t>
      </w:r>
      <w:r w:rsidR="001563B7">
        <w:rPr>
          <w:lang w:val="en-US"/>
        </w:rPr>
        <w:t xml:space="preserve">some visited instances actually need its generation. They are all registered in the field </w:t>
      </w:r>
      <w:r w:rsidR="001563B7" w:rsidRPr="001563B7">
        <w:rPr>
          <w:rStyle w:val="LienChamps"/>
          <w:lang w:val="en-US"/>
        </w:rPr>
        <w:t>_waitingDecls</w:t>
      </w:r>
      <w:r w:rsidR="001563B7">
        <w:rPr>
          <w:lang w:val="en-US"/>
        </w:rPr>
        <w:t xml:space="preserve">. As soon as the visit occurs, our </w:t>
      </w:r>
      <w:r w:rsidR="001563B7" w:rsidRPr="001563B7">
        <w:rPr>
          <w:rStyle w:val="LienClasseC"/>
          <w:lang w:val="en-US"/>
        </w:rPr>
        <w:t>MissingDecl</w:t>
      </w:r>
      <w:r w:rsidR="001563B7">
        <w:rPr>
          <w:lang w:val="en-US"/>
        </w:rPr>
        <w:t xml:space="preserve"> is translated into a pure </w:t>
      </w:r>
      <w:r w:rsidR="001563B7" w:rsidRPr="001563B7">
        <w:rPr>
          <w:rStyle w:val="LienClasseC"/>
          <w:lang w:val="en-US"/>
        </w:rPr>
        <w:t>KeyInfo</w:t>
      </w:r>
      <w:r w:rsidR="001563B7">
        <w:rPr>
          <w:lang w:val="en-US"/>
        </w:rPr>
        <w:t xml:space="preserve"> if its generation is effective. In the other cases (missing declarations for the generation), it is translated into a </w:t>
      </w:r>
      <w:r w:rsidR="001563B7" w:rsidRPr="001563B7">
        <w:rPr>
          <w:rStyle w:val="LienClasseC"/>
          <w:lang w:val="en-US"/>
        </w:rPr>
        <w:t>MissingClassGeneration</w:t>
      </w:r>
      <w:r w:rsidR="001563B7">
        <w:rPr>
          <w:lang w:val="en-US"/>
        </w:rPr>
        <w:t xml:space="preserve"> or a </w:t>
      </w:r>
      <w:r w:rsidR="001563B7" w:rsidRPr="001563B7">
        <w:rPr>
          <w:rStyle w:val="LienClasseC"/>
          <w:lang w:val="en-US"/>
        </w:rPr>
        <w:t>MissingFunctionGeneration</w:t>
      </w:r>
      <w:r w:rsidR="001563B7">
        <w:rPr>
          <w:lang w:val="en-US"/>
        </w:rPr>
        <w:t xml:space="preserve">, depending on the type of </w:t>
      </w:r>
      <w:r w:rsidR="001563B7" w:rsidRPr="001563B7">
        <w:rPr>
          <w:rStyle w:val="LienChamps"/>
          <w:lang w:val="en-US"/>
        </w:rPr>
        <w:t>_key</w:t>
      </w:r>
      <w:r w:rsidR="001563B7">
        <w:rPr>
          <w:lang w:val="en-US"/>
        </w:rPr>
        <w:t xml:space="preserve">. As the visit is defined by two events: entering in the class and exiting from the class, our </w:t>
      </w:r>
      <w:r w:rsidR="001563B7" w:rsidRPr="001563B7">
        <w:rPr>
          <w:rStyle w:val="LienClasseC"/>
          <w:lang w:val="en-US"/>
        </w:rPr>
        <w:t>MissingDecl</w:t>
      </w:r>
      <w:r w:rsidR="001563B7">
        <w:rPr>
          <w:lang w:val="en-US"/>
        </w:rPr>
        <w:t xml:space="preserve"> is first translated into </w:t>
      </w:r>
      <w:proofErr w:type="gramStart"/>
      <w:r w:rsidR="001563B7">
        <w:rPr>
          <w:lang w:val="en-US"/>
        </w:rPr>
        <w:t>a</w:t>
      </w:r>
      <w:proofErr w:type="gramEnd"/>
      <w:r w:rsidR="001563B7">
        <w:rPr>
          <w:lang w:val="en-US"/>
        </w:rPr>
        <w:t xml:space="preserve"> </w:t>
      </w:r>
      <w:r w:rsidR="001563B7" w:rsidRPr="001563B7">
        <w:rPr>
          <w:rStyle w:val="LienClasseC"/>
          <w:lang w:val="en-US"/>
        </w:rPr>
        <w:t>InstanceClassGeneration</w:t>
      </w:r>
      <w:r w:rsidR="001563B7">
        <w:rPr>
          <w:lang w:val="en-US"/>
        </w:rPr>
        <w:t xml:space="preserve"> for the enter event. The exit event translates the </w:t>
      </w:r>
      <w:r w:rsidR="001563B7" w:rsidRPr="001563B7">
        <w:rPr>
          <w:rStyle w:val="LienClasseC"/>
          <w:lang w:val="en-US"/>
        </w:rPr>
        <w:t>InstanceClassGeneration</w:t>
      </w:r>
      <w:r w:rsidR="001563B7">
        <w:rPr>
          <w:lang w:val="en-US"/>
        </w:rPr>
        <w:t xml:space="preserve"> into a pure </w:t>
      </w:r>
      <w:r w:rsidR="001563B7" w:rsidRPr="001563B7">
        <w:rPr>
          <w:rStyle w:val="LienClasseC"/>
          <w:lang w:val="en-US"/>
        </w:rPr>
        <w:t>KeyInfo</w:t>
      </w:r>
      <w:r w:rsidR="001563B7">
        <w:rPr>
          <w:lang w:val="en-US"/>
        </w:rPr>
        <w:t xml:space="preserve"> or</w:t>
      </w:r>
      <w:r w:rsidR="001563B7" w:rsidRPr="001563B7">
        <w:rPr>
          <w:lang w:val="en-US"/>
        </w:rPr>
        <w:t xml:space="preserve"> </w:t>
      </w:r>
      <w:r w:rsidR="001563B7">
        <w:rPr>
          <w:lang w:val="en-US"/>
        </w:rPr>
        <w:t xml:space="preserve">a </w:t>
      </w:r>
      <w:r w:rsidR="001563B7" w:rsidRPr="001563B7">
        <w:rPr>
          <w:rStyle w:val="LienClasseC"/>
          <w:lang w:val="en-US"/>
        </w:rPr>
        <w:t>MissingClassGeneration</w:t>
      </w:r>
      <w:r w:rsidR="001563B7">
        <w:rPr>
          <w:lang w:val="en-US"/>
        </w:rPr>
        <w:t>, depending whether the generation can occur or not.</w:t>
      </w:r>
    </w:p>
    <w:p w:rsidR="00C92B6A" w:rsidRDefault="00C92B6A" w:rsidP="00E440F2">
      <w:pPr>
        <w:rPr>
          <w:lang w:val="en-US"/>
        </w:rPr>
      </w:pPr>
    </w:p>
    <w:p w:rsidR="005F5F4C" w:rsidRDefault="005F5F4C" w:rsidP="005F5F4C">
      <w:pPr>
        <w:rPr>
          <w:lang w:val="en-US"/>
        </w:rPr>
      </w:pPr>
      <w:r>
        <w:rPr>
          <w:lang w:val="en-US"/>
        </w:rPr>
        <w:t>The inheritance graph of this class is defined as following:</w:t>
      </w:r>
    </w:p>
    <w:p w:rsidR="005F5F4C" w:rsidRPr="00E440F2" w:rsidRDefault="005F5F4C" w:rsidP="005F5F4C">
      <w:pPr>
        <w:jc w:val="center"/>
        <w:rPr>
          <w:lang w:val="en-US"/>
        </w:rPr>
      </w:pPr>
      <w:r>
        <w:rPr>
          <w:noProof/>
        </w:rPr>
        <w:drawing>
          <wp:inline distT="0" distB="0" distL="0" distR="0" wp14:anchorId="0BAEE592" wp14:editId="4FA9D998">
            <wp:extent cx="5638800" cy="12763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638800" cy="1276350"/>
                    </a:xfrm>
                    <a:prstGeom prst="rect">
                      <a:avLst/>
                    </a:prstGeom>
                    <a:noFill/>
                    <a:ln>
                      <a:noFill/>
                    </a:ln>
                  </pic:spPr>
                </pic:pic>
              </a:graphicData>
            </a:graphic>
          </wp:inline>
        </w:drawing>
      </w:r>
    </w:p>
    <w:p w:rsidR="005F5F4C" w:rsidRPr="00094D37" w:rsidRDefault="005F5F4C" w:rsidP="005F5F4C">
      <w:pPr>
        <w:pStyle w:val="SectionChamps"/>
        <w:rPr>
          <w:rStyle w:val="LienClasseC"/>
          <w:lang w:val="en-US"/>
        </w:rPr>
      </w:pPr>
      <w:r>
        <w:rPr>
          <w:lang w:val="en-US"/>
        </w:rPr>
        <w:t xml:space="preserve">Fields of the class </w:t>
      </w:r>
      <w:r>
        <w:rPr>
          <w:rStyle w:val="LienClasseC"/>
          <w:lang w:val="en-US"/>
        </w:rPr>
        <w:t>MissingDecl</w:t>
      </w:r>
    </w:p>
    <w:p w:rsidR="005F5F4C" w:rsidRDefault="005F5F4C" w:rsidP="005F5F4C">
      <w:pPr>
        <w:pStyle w:val="EntteChamps"/>
        <w:rPr>
          <w:lang w:val="en-US"/>
        </w:rPr>
      </w:pPr>
      <w:r w:rsidRPr="00094D37">
        <w:rPr>
          <w:rStyle w:val="LienType"/>
          <w:lang w:val="en-US"/>
        </w:rPr>
        <w:t>WaitingDecls</w:t>
      </w:r>
      <w:r w:rsidRPr="00094D37">
        <w:rPr>
          <w:lang w:val="en-US"/>
        </w:rPr>
        <w:t xml:space="preserve"> </w:t>
      </w:r>
      <w:r w:rsidRPr="005F5F4C">
        <w:rPr>
          <w:rStyle w:val="DfinitionChamps"/>
          <w:lang w:val="en-US"/>
        </w:rPr>
        <w:t>_waitingDecls</w:t>
      </w:r>
      <w:r w:rsidRPr="00094D37">
        <w:rPr>
          <w:lang w:val="en-US"/>
        </w:rPr>
        <w:t>;</w:t>
      </w:r>
    </w:p>
    <w:p w:rsidR="005F5F4C" w:rsidRPr="00094D37" w:rsidRDefault="005F5F4C" w:rsidP="005F5F4C">
      <w:pPr>
        <w:pStyle w:val="NormalDef"/>
        <w:rPr>
          <w:lang w:val="en-US"/>
        </w:rPr>
      </w:pPr>
      <w:r>
        <w:rPr>
          <w:lang w:val="en-US"/>
        </w:rPr>
        <w:t xml:space="preserve">This field is used to store the declarations that are waiting for the generation of our </w:t>
      </w:r>
      <w:r w:rsidR="008601EB">
        <w:rPr>
          <w:lang w:val="en-US"/>
        </w:rPr>
        <w:t>declaration</w:t>
      </w:r>
      <w:r>
        <w:rPr>
          <w:lang w:val="en-US"/>
        </w:rPr>
        <w:t>.</w:t>
      </w:r>
      <w:r w:rsidR="008601EB">
        <w:rPr>
          <w:lang w:val="en-US"/>
        </w:rPr>
        <w:t xml:space="preserve"> Once the declaration is visited the </w:t>
      </w:r>
      <w:r w:rsidR="008601EB" w:rsidRPr="00FF3B9B">
        <w:rPr>
          <w:rStyle w:val="LienChamps"/>
          <w:lang w:val="en-US"/>
        </w:rPr>
        <w:t>_waitingDecls</w:t>
      </w:r>
      <w:r w:rsidR="008601EB">
        <w:rPr>
          <w:lang w:val="en-US"/>
        </w:rPr>
        <w:t xml:space="preserve"> are visited. If the visit produces a Cabs generation, all the elements of </w:t>
      </w:r>
      <w:r w:rsidR="008601EB" w:rsidRPr="008601EB">
        <w:rPr>
          <w:rStyle w:val="LienChamps"/>
          <w:lang w:val="en-US"/>
        </w:rPr>
        <w:t>_waitingDecls</w:t>
      </w:r>
      <w:r w:rsidR="008601EB">
        <w:rPr>
          <w:lang w:val="en-US"/>
        </w:rPr>
        <w:t xml:space="preserve"> will be </w:t>
      </w:r>
      <w:r w:rsidR="008601EB" w:rsidRPr="00FF3B9B">
        <w:rPr>
          <w:rStyle w:val="LienClasseC"/>
          <w:lang w:val="en-US"/>
        </w:rPr>
        <w:t>KeyInfo</w:t>
      </w:r>
      <w:r w:rsidR="008601EB" w:rsidRPr="00FF3B9B">
        <w:rPr>
          <w:rStyle w:val="TexteC"/>
          <w:lang w:val="en-US"/>
        </w:rPr>
        <w:t>::</w:t>
      </w:r>
      <w:r w:rsidR="008601EB" w:rsidRPr="00FF3B9B">
        <w:rPr>
          <w:rStyle w:val="LienMthode"/>
          <w:lang w:val="en-US"/>
        </w:rPr>
        <w:t>solve</w:t>
      </w:r>
      <w:r w:rsidR="008601EB">
        <w:rPr>
          <w:lang w:val="en-US"/>
        </w:rPr>
        <w:t xml:space="preserve">. If the visit induces no generation, the elements of </w:t>
      </w:r>
      <w:r w:rsidR="008601EB" w:rsidRPr="008601EB">
        <w:rPr>
          <w:rStyle w:val="LienChamps"/>
          <w:lang w:val="en-US"/>
        </w:rPr>
        <w:t>_waitingDecls</w:t>
      </w:r>
      <w:r w:rsidR="008601EB">
        <w:rPr>
          <w:lang w:val="en-US"/>
        </w:rPr>
        <w:t xml:space="preserve"> will be </w:t>
      </w:r>
      <w:r w:rsidR="008601EB" w:rsidRPr="008601EB">
        <w:rPr>
          <w:rStyle w:val="LienClasseC"/>
          <w:lang w:val="en-US"/>
        </w:rPr>
        <w:t>KeyInfo</w:t>
      </w:r>
      <w:r w:rsidR="008601EB" w:rsidRPr="008601EB">
        <w:rPr>
          <w:rStyle w:val="TexteC"/>
          <w:lang w:val="en-US"/>
        </w:rPr>
        <w:t>::</w:t>
      </w:r>
      <w:r w:rsidR="008601EB">
        <w:rPr>
          <w:rStyle w:val="LienMthode"/>
          <w:lang w:val="en-US"/>
        </w:rPr>
        <w:t>replaceWaitingBy</w:t>
      </w:r>
      <w:r w:rsidR="008601EB">
        <w:rPr>
          <w:lang w:val="en-US"/>
        </w:rPr>
        <w:t xml:space="preserve"> with the declarations on which our </w:t>
      </w:r>
      <w:r w:rsidR="008601EB" w:rsidRPr="008601EB">
        <w:rPr>
          <w:rStyle w:val="LienChamps"/>
          <w:lang w:val="en-US"/>
        </w:rPr>
        <w:t>_key</w:t>
      </w:r>
      <w:r w:rsidR="008601EB">
        <w:rPr>
          <w:lang w:val="en-US"/>
        </w:rPr>
        <w:t xml:space="preserve"> is depending.</w:t>
      </w:r>
    </w:p>
    <w:p w:rsidR="00D000AF" w:rsidRDefault="00D000AF" w:rsidP="00D000AF">
      <w:pPr>
        <w:pStyle w:val="SectionDclarationClasse"/>
        <w:rPr>
          <w:rStyle w:val="LienClasseC"/>
          <w:lang w:val="en-US"/>
        </w:rPr>
      </w:pPr>
      <w:r>
        <w:rPr>
          <w:lang w:val="en-US"/>
        </w:rPr>
        <w:t xml:space="preserve">Declaration of the class </w:t>
      </w:r>
      <w:r>
        <w:rPr>
          <w:rStyle w:val="LienClasseC"/>
          <w:lang w:val="en-US"/>
        </w:rPr>
        <w:t>MissingDecl</w:t>
      </w:r>
    </w:p>
    <w:p w:rsidR="00D000AF" w:rsidRPr="00D000AF" w:rsidRDefault="00D000AF" w:rsidP="00D000AF">
      <w:pPr>
        <w:pStyle w:val="Dclarationdeclasse"/>
        <w:rPr>
          <w:lang w:val="en-US"/>
        </w:rPr>
      </w:pPr>
      <w:r w:rsidRPr="00D000AF">
        <w:rPr>
          <w:b/>
          <w:bCs/>
          <w:lang w:val="en-US"/>
        </w:rPr>
        <w:t>class</w:t>
      </w:r>
      <w:r w:rsidRPr="00D000AF">
        <w:rPr>
          <w:lang w:val="en-US"/>
        </w:rPr>
        <w:t xml:space="preserve"> </w:t>
      </w:r>
      <w:r w:rsidRPr="00FF3B9B">
        <w:rPr>
          <w:rStyle w:val="DfinitionClasse"/>
          <w:lang w:val="en-US"/>
        </w:rPr>
        <w:t>MissingDecl</w:t>
      </w:r>
      <w:r w:rsidRPr="00D000AF">
        <w:rPr>
          <w:lang w:val="en-US"/>
        </w:rPr>
        <w:t xml:space="preserve"> : </w:t>
      </w:r>
      <w:r w:rsidRPr="00D000AF">
        <w:rPr>
          <w:b/>
          <w:bCs/>
          <w:lang w:val="en-US"/>
        </w:rPr>
        <w:t>public</w:t>
      </w:r>
      <w:r w:rsidRPr="00D000AF">
        <w:rPr>
          <w:lang w:val="en-US"/>
        </w:rPr>
        <w:t xml:space="preserve"> </w:t>
      </w:r>
      <w:r w:rsidRPr="00FF3B9B">
        <w:rPr>
          <w:rStyle w:val="DfinitionHritage"/>
          <w:lang w:val="en-US"/>
        </w:rPr>
        <w:t>KeyInfo</w:t>
      </w:r>
      <w:r w:rsidRPr="00D000AF">
        <w:rPr>
          <w:lang w:val="en-US"/>
        </w:rPr>
        <w:t xml:space="preserve"> {</w:t>
      </w:r>
    </w:p>
    <w:p w:rsidR="00D000AF" w:rsidRPr="00D000AF" w:rsidRDefault="00D000AF" w:rsidP="00D000AF">
      <w:pPr>
        <w:pStyle w:val="Dclarationdeclasse"/>
        <w:rPr>
          <w:lang w:val="en-US"/>
        </w:rPr>
      </w:pPr>
      <w:r w:rsidRPr="00D000AF">
        <w:rPr>
          <w:b/>
          <w:bCs/>
          <w:lang w:val="en-US"/>
        </w:rPr>
        <w:t>public</w:t>
      </w:r>
      <w:r w:rsidRPr="00D000AF">
        <w:rPr>
          <w:lang w:val="en-US"/>
        </w:rPr>
        <w:t>:</w:t>
      </w:r>
    </w:p>
    <w:p w:rsidR="00D000AF" w:rsidRPr="00D000AF" w:rsidRDefault="00D000AF" w:rsidP="00D000AF">
      <w:pPr>
        <w:pStyle w:val="Dclarationdeclasse"/>
        <w:rPr>
          <w:lang w:val="en-US"/>
        </w:rPr>
      </w:pPr>
      <w:r w:rsidRPr="00D000AF">
        <w:rPr>
          <w:lang w:val="en-US"/>
        </w:rPr>
        <w:t xml:space="preserve">  </w:t>
      </w:r>
      <w:r w:rsidRPr="00D000AF">
        <w:rPr>
          <w:b/>
          <w:bCs/>
          <w:lang w:val="en-US"/>
        </w:rPr>
        <w:t>typedef</w:t>
      </w:r>
      <w:r w:rsidRPr="00D000AF">
        <w:rPr>
          <w:lang w:val="en-US"/>
        </w:rPr>
        <w:t xml:space="preserve"> </w:t>
      </w:r>
      <w:r w:rsidRPr="00FF3B9B">
        <w:rPr>
          <w:rStyle w:val="LienUnit"/>
          <w:lang w:val="en-US"/>
        </w:rPr>
        <w:t>std</w:t>
      </w:r>
      <w:r w:rsidRPr="00D000AF">
        <w:rPr>
          <w:lang w:val="en-US"/>
        </w:rPr>
        <w:t>::</w:t>
      </w:r>
      <w:r w:rsidRPr="00FF3B9B">
        <w:rPr>
          <w:rStyle w:val="LienClasseC"/>
          <w:lang w:val="en-US"/>
        </w:rPr>
        <w:t>vector</w:t>
      </w:r>
      <w:r w:rsidRPr="00D000AF">
        <w:rPr>
          <w:lang w:val="en-US"/>
        </w:rPr>
        <w:t>&lt;</w:t>
      </w:r>
      <w:r w:rsidRPr="00FF3B9B">
        <w:rPr>
          <w:rStyle w:val="LienClasseC"/>
          <w:lang w:val="en-US"/>
        </w:rPr>
        <w:t>KeyInfo</w:t>
      </w:r>
      <w:r w:rsidRPr="00D000AF">
        <w:rPr>
          <w:lang w:val="en-US"/>
        </w:rPr>
        <w:t xml:space="preserve">*&gt; </w:t>
      </w:r>
      <w:r w:rsidRPr="00FF3B9B">
        <w:rPr>
          <w:rStyle w:val="LienType"/>
          <w:lang w:val="en-US"/>
        </w:rPr>
        <w:t>WaitingDecls</w:t>
      </w:r>
      <w:r w:rsidRPr="00D000AF">
        <w:rPr>
          <w:lang w:val="en-US"/>
        </w:rPr>
        <w:t>;</w:t>
      </w:r>
    </w:p>
    <w:p w:rsidR="00D000AF" w:rsidRPr="00D000AF" w:rsidRDefault="00D000AF" w:rsidP="00D000AF">
      <w:pPr>
        <w:pStyle w:val="Dclarationdeclasse"/>
        <w:rPr>
          <w:lang w:val="en-US"/>
        </w:rPr>
      </w:pPr>
    </w:p>
    <w:p w:rsidR="00D000AF" w:rsidRPr="00D000AF" w:rsidRDefault="00D000AF" w:rsidP="00D000AF">
      <w:pPr>
        <w:pStyle w:val="Dclarationdeclasse"/>
        <w:rPr>
          <w:lang w:val="en-US"/>
        </w:rPr>
      </w:pPr>
      <w:r w:rsidRPr="00D000AF">
        <w:rPr>
          <w:b/>
          <w:bCs/>
          <w:lang w:val="en-US"/>
        </w:rPr>
        <w:t>private</w:t>
      </w:r>
      <w:r w:rsidRPr="00D000AF">
        <w:rPr>
          <w:lang w:val="en-US"/>
        </w:rPr>
        <w:t>:</w:t>
      </w:r>
    </w:p>
    <w:p w:rsidR="00D000AF" w:rsidRPr="00D000AF" w:rsidRDefault="00D000AF" w:rsidP="00D000AF">
      <w:pPr>
        <w:pStyle w:val="Dclarationdeclasse"/>
        <w:rPr>
          <w:lang w:val="en-US"/>
        </w:rPr>
      </w:pPr>
      <w:r w:rsidRPr="00D000AF">
        <w:rPr>
          <w:lang w:val="en-US"/>
        </w:rPr>
        <w:t xml:space="preserve">  </w:t>
      </w:r>
      <w:r w:rsidRPr="00FF3B9B">
        <w:rPr>
          <w:rStyle w:val="LienType"/>
          <w:lang w:val="en-US"/>
        </w:rPr>
        <w:t>WaitingDecls</w:t>
      </w:r>
      <w:r w:rsidRPr="00D000AF">
        <w:rPr>
          <w:lang w:val="en-US"/>
        </w:rPr>
        <w:t xml:space="preserve"> </w:t>
      </w:r>
      <w:r w:rsidRPr="00FF3B9B">
        <w:rPr>
          <w:rStyle w:val="LienChamps"/>
          <w:lang w:val="en-US"/>
        </w:rPr>
        <w:t>_waitingDecls</w:t>
      </w:r>
      <w:r w:rsidRPr="00D000AF">
        <w:rPr>
          <w:lang w:val="en-US"/>
        </w:rPr>
        <w:t>;</w:t>
      </w:r>
    </w:p>
    <w:p w:rsidR="00D000AF" w:rsidRPr="00D000AF" w:rsidRDefault="00D000AF" w:rsidP="00D000AF">
      <w:pPr>
        <w:pStyle w:val="Dclarationdeclasse"/>
        <w:rPr>
          <w:lang w:val="en-US"/>
        </w:rPr>
      </w:pPr>
      <w:r w:rsidRPr="00D000AF">
        <w:rPr>
          <w:lang w:val="en-US"/>
        </w:rPr>
        <w:t xml:space="preserve">  </w:t>
      </w:r>
      <w:r w:rsidRPr="00D000AF">
        <w:rPr>
          <w:b/>
          <w:bCs/>
          <w:lang w:val="en-US"/>
        </w:rPr>
        <w:t>friend</w:t>
      </w:r>
      <w:r w:rsidRPr="00D000AF">
        <w:rPr>
          <w:lang w:val="en-US"/>
        </w:rPr>
        <w:t xml:space="preserve"> </w:t>
      </w:r>
      <w:r w:rsidRPr="00D000AF">
        <w:rPr>
          <w:b/>
          <w:bCs/>
          <w:lang w:val="en-US"/>
        </w:rPr>
        <w:t>class</w:t>
      </w:r>
      <w:r w:rsidRPr="00D000AF">
        <w:rPr>
          <w:lang w:val="en-US"/>
        </w:rPr>
        <w:t xml:space="preserve"> </w:t>
      </w:r>
      <w:r w:rsidRPr="00FF3B9B">
        <w:rPr>
          <w:rStyle w:val="LienClasseC"/>
          <w:lang w:val="en-US"/>
        </w:rPr>
        <w:t>VisitTable</w:t>
      </w:r>
      <w:r w:rsidRPr="00D000AF">
        <w:rPr>
          <w:lang w:val="en-US"/>
        </w:rPr>
        <w:t>;</w:t>
      </w:r>
    </w:p>
    <w:p w:rsidR="00D000AF" w:rsidRPr="00D000AF" w:rsidRDefault="00D000AF" w:rsidP="00D000AF">
      <w:pPr>
        <w:pStyle w:val="Dclarationdeclasse"/>
        <w:rPr>
          <w:lang w:val="en-US"/>
        </w:rPr>
      </w:pPr>
    </w:p>
    <w:p w:rsidR="00D000AF" w:rsidRPr="00D000AF" w:rsidRDefault="00D000AF" w:rsidP="00D000AF">
      <w:pPr>
        <w:pStyle w:val="Dclarationdeclasse"/>
        <w:rPr>
          <w:lang w:val="en-US"/>
        </w:rPr>
      </w:pPr>
      <w:r w:rsidRPr="00D000AF">
        <w:rPr>
          <w:b/>
          <w:bCs/>
          <w:lang w:val="en-US"/>
        </w:rPr>
        <w:t>public</w:t>
      </w:r>
      <w:r w:rsidRPr="00D000AF">
        <w:rPr>
          <w:lang w:val="en-US"/>
        </w:rPr>
        <w:t>:</w:t>
      </w:r>
    </w:p>
    <w:p w:rsidR="00D000AF" w:rsidRPr="00D000AF" w:rsidRDefault="00D000AF" w:rsidP="00D000AF">
      <w:pPr>
        <w:pStyle w:val="Dclarationdeclasse"/>
        <w:rPr>
          <w:lang w:val="en-US"/>
        </w:rPr>
      </w:pPr>
      <w:r w:rsidRPr="00D000AF">
        <w:rPr>
          <w:lang w:val="en-US"/>
        </w:rPr>
        <w:t xml:space="preserve">  </w:t>
      </w:r>
      <w:r w:rsidRPr="00FF3B9B">
        <w:rPr>
          <w:rStyle w:val="LienMthode"/>
          <w:lang w:val="en-US"/>
        </w:rPr>
        <w:t>MissingDecl</w:t>
      </w:r>
      <w:r w:rsidRPr="00D000AF">
        <w:rPr>
          <w:lang w:val="en-US"/>
        </w:rPr>
        <w:t>(</w:t>
      </w:r>
      <w:r w:rsidRPr="00D000AF">
        <w:rPr>
          <w:b/>
          <w:bCs/>
          <w:lang w:val="en-US"/>
        </w:rPr>
        <w:t>const</w:t>
      </w:r>
      <w:r w:rsidRPr="00D000AF">
        <w:rPr>
          <w:lang w:val="en-US"/>
        </w:rPr>
        <w:t xml:space="preserve"> </w:t>
      </w:r>
      <w:r w:rsidRPr="00FF3B9B">
        <w:rPr>
          <w:rStyle w:val="LienUnit"/>
          <w:lang w:val="en-US"/>
        </w:rPr>
        <w:t>clang</w:t>
      </w:r>
      <w:r w:rsidRPr="00D000AF">
        <w:rPr>
          <w:lang w:val="en-US"/>
        </w:rPr>
        <w:t>::</w:t>
      </w:r>
      <w:r w:rsidRPr="00FF3B9B">
        <w:rPr>
          <w:rStyle w:val="LienClasseC"/>
          <w:lang w:val="en-US"/>
        </w:rPr>
        <w:t>Decl</w:t>
      </w:r>
      <w:r w:rsidRPr="00D000AF">
        <w:rPr>
          <w:lang w:val="en-US"/>
        </w:rPr>
        <w:t xml:space="preserve">* decl) : </w:t>
      </w:r>
      <w:r w:rsidRPr="00FF3B9B">
        <w:rPr>
          <w:rStyle w:val="LienClasseC"/>
          <w:lang w:val="en-US"/>
        </w:rPr>
        <w:t>KeyInfo</w:t>
      </w:r>
      <w:r w:rsidRPr="00D000AF">
        <w:rPr>
          <w:lang w:val="en-US"/>
        </w:rPr>
        <w:t>(decl) {}</w:t>
      </w:r>
    </w:p>
    <w:p w:rsidR="00D000AF" w:rsidRPr="00D000AF" w:rsidRDefault="00D000AF" w:rsidP="00D000AF">
      <w:pPr>
        <w:pStyle w:val="Dclarationdeclasse"/>
        <w:rPr>
          <w:lang w:val="en-US"/>
        </w:rPr>
      </w:pPr>
      <w:r w:rsidRPr="00D000AF">
        <w:rPr>
          <w:lang w:val="en-US"/>
        </w:rPr>
        <w:t xml:space="preserve">  </w:t>
      </w:r>
      <w:r w:rsidRPr="00D000AF">
        <w:rPr>
          <w:b/>
          <w:bCs/>
          <w:lang w:val="en-US"/>
        </w:rPr>
        <w:t>virtual</w:t>
      </w:r>
      <w:r w:rsidRPr="00D000AF">
        <w:rPr>
          <w:lang w:val="en-US"/>
        </w:rPr>
        <w:t xml:space="preserve"> </w:t>
      </w:r>
      <w:r w:rsidRPr="00D000AF">
        <w:rPr>
          <w:b/>
          <w:bCs/>
          <w:lang w:val="en-US"/>
        </w:rPr>
        <w:t>bool</w:t>
      </w:r>
      <w:r w:rsidRPr="00D000AF">
        <w:rPr>
          <w:lang w:val="en-US"/>
        </w:rPr>
        <w:t xml:space="preserve"> </w:t>
      </w:r>
      <w:r w:rsidRPr="00FF3B9B">
        <w:rPr>
          <w:rStyle w:val="LienMthode"/>
          <w:lang w:val="en-US"/>
        </w:rPr>
        <w:t>isMissingDecl</w:t>
      </w:r>
      <w:r w:rsidRPr="00D000AF">
        <w:rPr>
          <w:lang w:val="en-US"/>
        </w:rPr>
        <w:t xml:space="preserve">() </w:t>
      </w:r>
      <w:r w:rsidRPr="00D000AF">
        <w:rPr>
          <w:b/>
          <w:bCs/>
          <w:lang w:val="en-US"/>
        </w:rPr>
        <w:t>const</w:t>
      </w:r>
      <w:r w:rsidRPr="00D000AF">
        <w:rPr>
          <w:lang w:val="en-US"/>
        </w:rPr>
        <w:t xml:space="preserve"> { </w:t>
      </w:r>
      <w:r w:rsidRPr="00D000AF">
        <w:rPr>
          <w:b/>
          <w:bCs/>
          <w:lang w:val="en-US"/>
        </w:rPr>
        <w:t>return</w:t>
      </w:r>
      <w:r w:rsidRPr="00D000AF">
        <w:rPr>
          <w:lang w:val="en-US"/>
        </w:rPr>
        <w:t xml:space="preserve"> </w:t>
      </w:r>
      <w:r w:rsidRPr="00D000AF">
        <w:rPr>
          <w:b/>
          <w:bCs/>
          <w:lang w:val="en-US"/>
        </w:rPr>
        <w:t>true</w:t>
      </w:r>
      <w:r w:rsidRPr="00D000AF">
        <w:rPr>
          <w:lang w:val="en-US"/>
        </w:rPr>
        <w:t>; }</w:t>
      </w:r>
    </w:p>
    <w:p w:rsidR="00D000AF" w:rsidRPr="00D000AF" w:rsidRDefault="00D000AF" w:rsidP="00D000AF">
      <w:pPr>
        <w:pStyle w:val="Dclarationdeclasse"/>
        <w:rPr>
          <w:lang w:val="en-US"/>
        </w:rPr>
      </w:pPr>
      <w:r w:rsidRPr="00D000AF">
        <w:rPr>
          <w:lang w:val="en-US"/>
        </w:rPr>
        <w:t xml:space="preserve">  </w:t>
      </w:r>
      <w:r w:rsidRPr="00D000AF">
        <w:rPr>
          <w:b/>
          <w:bCs/>
          <w:lang w:val="en-US"/>
        </w:rPr>
        <w:t>virtual</w:t>
      </w:r>
      <w:r w:rsidRPr="00D000AF">
        <w:rPr>
          <w:lang w:val="en-US"/>
        </w:rPr>
        <w:t xml:space="preserve"> </w:t>
      </w:r>
      <w:r w:rsidRPr="00D000AF">
        <w:rPr>
          <w:b/>
          <w:bCs/>
          <w:lang w:val="en-US"/>
        </w:rPr>
        <w:t>bool</w:t>
      </w:r>
      <w:r w:rsidRPr="00D000AF">
        <w:rPr>
          <w:lang w:val="en-US"/>
        </w:rPr>
        <w:t xml:space="preserve"> </w:t>
      </w:r>
      <w:r w:rsidRPr="00FF3B9B">
        <w:rPr>
          <w:rStyle w:val="LienMthode"/>
          <w:lang w:val="en-US"/>
        </w:rPr>
        <w:t>isComplete</w:t>
      </w:r>
      <w:r w:rsidRPr="00D000AF">
        <w:rPr>
          <w:lang w:val="en-US"/>
        </w:rPr>
        <w:t xml:space="preserve">() </w:t>
      </w:r>
      <w:r w:rsidRPr="00D000AF">
        <w:rPr>
          <w:b/>
          <w:bCs/>
          <w:lang w:val="en-US"/>
        </w:rPr>
        <w:t>const</w:t>
      </w:r>
      <w:r w:rsidRPr="00D000AF">
        <w:rPr>
          <w:lang w:val="en-US"/>
        </w:rPr>
        <w:t xml:space="preserve"> { </w:t>
      </w:r>
      <w:r w:rsidRPr="00D000AF">
        <w:rPr>
          <w:b/>
          <w:bCs/>
          <w:lang w:val="en-US"/>
        </w:rPr>
        <w:t>return</w:t>
      </w:r>
      <w:r w:rsidRPr="00D000AF">
        <w:rPr>
          <w:lang w:val="en-US"/>
        </w:rPr>
        <w:t xml:space="preserve"> </w:t>
      </w:r>
      <w:r w:rsidRPr="00D000AF">
        <w:rPr>
          <w:b/>
          <w:bCs/>
          <w:lang w:val="en-US"/>
        </w:rPr>
        <w:t>false</w:t>
      </w:r>
      <w:r w:rsidRPr="00D000AF">
        <w:rPr>
          <w:lang w:val="en-US"/>
        </w:rPr>
        <w:t>; }</w:t>
      </w:r>
    </w:p>
    <w:p w:rsidR="00D000AF" w:rsidRPr="00D000AF" w:rsidRDefault="00D000AF" w:rsidP="00D000AF">
      <w:pPr>
        <w:pStyle w:val="Dclarationdeclasse"/>
        <w:rPr>
          <w:lang w:val="en-US"/>
        </w:rPr>
      </w:pPr>
      <w:r w:rsidRPr="00D000AF">
        <w:rPr>
          <w:lang w:val="en-US"/>
        </w:rPr>
        <w:t xml:space="preserve">  </w:t>
      </w:r>
      <w:r w:rsidRPr="004A3A4C">
        <w:rPr>
          <w:rStyle w:val="LienType"/>
          <w:lang w:val="en-US"/>
        </w:rPr>
        <w:t>WaitingDecls</w:t>
      </w:r>
      <w:r w:rsidRPr="00D000AF">
        <w:rPr>
          <w:lang w:val="en-US"/>
        </w:rPr>
        <w:t xml:space="preserve">&amp; </w:t>
      </w:r>
      <w:r w:rsidRPr="004A3A4C">
        <w:rPr>
          <w:rStyle w:val="LienMthode"/>
          <w:lang w:val="en-US"/>
        </w:rPr>
        <w:t>waitingDecls</w:t>
      </w:r>
      <w:r w:rsidRPr="00D000AF">
        <w:rPr>
          <w:lang w:val="en-US"/>
        </w:rPr>
        <w:t xml:space="preserve">() { </w:t>
      </w:r>
      <w:r w:rsidRPr="00D000AF">
        <w:rPr>
          <w:b/>
          <w:bCs/>
          <w:lang w:val="en-US"/>
        </w:rPr>
        <w:t>return</w:t>
      </w:r>
      <w:r w:rsidRPr="00D000AF">
        <w:rPr>
          <w:lang w:val="en-US"/>
        </w:rPr>
        <w:t xml:space="preserve"> </w:t>
      </w:r>
      <w:r w:rsidRPr="004A3A4C">
        <w:rPr>
          <w:rStyle w:val="LienChamps"/>
          <w:lang w:val="en-US"/>
        </w:rPr>
        <w:t>_waitingDecls</w:t>
      </w:r>
      <w:r w:rsidRPr="00D000AF">
        <w:rPr>
          <w:lang w:val="en-US"/>
        </w:rPr>
        <w:t>; }</w:t>
      </w:r>
    </w:p>
    <w:p w:rsidR="00D000AF" w:rsidRPr="00D000AF" w:rsidRDefault="00D000AF" w:rsidP="00D000AF">
      <w:pPr>
        <w:pStyle w:val="Dclarationdeclasse"/>
        <w:rPr>
          <w:lang w:val="en-US"/>
        </w:rPr>
      </w:pPr>
      <w:r w:rsidRPr="00D000AF">
        <w:rPr>
          <w:lang w:val="en-US"/>
        </w:rPr>
        <w:t>};</w:t>
      </w:r>
    </w:p>
    <w:p w:rsidR="009D69F0" w:rsidRDefault="009D69F0" w:rsidP="009D69F0">
      <w:pPr>
        <w:pStyle w:val="SectionClasse"/>
        <w:rPr>
          <w:rStyle w:val="LienClasseC"/>
          <w:lang w:val="en-US"/>
        </w:rPr>
      </w:pPr>
      <w:r>
        <w:rPr>
          <w:lang w:val="en-US"/>
        </w:rPr>
        <w:t xml:space="preserve">The class </w:t>
      </w:r>
      <w:r w:rsidR="007B354E">
        <w:rPr>
          <w:rStyle w:val="LienClasseC"/>
          <w:lang w:val="en-US"/>
        </w:rPr>
        <w:t>VisitTable</w:t>
      </w:r>
    </w:p>
    <w:p w:rsidR="00FF4537" w:rsidRDefault="00FF3B9B" w:rsidP="00FF4537">
      <w:pPr>
        <w:rPr>
          <w:lang w:val="en-US"/>
        </w:rPr>
      </w:pPr>
      <w:r>
        <w:rPr>
          <w:lang w:val="en-US"/>
        </w:rPr>
        <w:t xml:space="preserve">The class </w:t>
      </w:r>
      <w:r w:rsidRPr="00FF3B9B">
        <w:rPr>
          <w:rStyle w:val="LienClasseC"/>
          <w:lang w:val="en-US"/>
        </w:rPr>
        <w:t>VisitTable</w:t>
      </w:r>
      <w:r>
        <w:rPr>
          <w:lang w:val="en-US"/>
        </w:rPr>
        <w:t xml:space="preserve"> records</w:t>
      </w:r>
      <w:r w:rsidR="00FF4537" w:rsidRPr="0082321F">
        <w:rPr>
          <w:lang w:val="en-US"/>
        </w:rPr>
        <w:t xml:space="preserve"> the </w:t>
      </w:r>
      <w:r w:rsidR="00FF4537">
        <w:rPr>
          <w:lang w:val="en-US"/>
        </w:rPr>
        <w:t>information related to the declarations whose visitation has an impact on the template instance generation</w:t>
      </w:r>
      <w:r w:rsidR="00FF4537" w:rsidRPr="0082321F">
        <w:rPr>
          <w:lang w:val="en-US"/>
        </w:rPr>
        <w:t>.</w:t>
      </w:r>
      <w:r w:rsidR="00FF4537">
        <w:rPr>
          <w:lang w:val="en-US"/>
        </w:rPr>
        <w:t xml:space="preserve"> Hence all visited declarations (class, function, </w:t>
      </w:r>
      <w:proofErr w:type="spellStart"/>
      <w:proofErr w:type="gramStart"/>
      <w:r w:rsidR="00FF4537">
        <w:rPr>
          <w:lang w:val="en-US"/>
        </w:rPr>
        <w:t>typedef</w:t>
      </w:r>
      <w:proofErr w:type="spellEnd"/>
      <w:proofErr w:type="gramEnd"/>
      <w:r w:rsidR="00FF4537">
        <w:rPr>
          <w:lang w:val="en-US"/>
        </w:rPr>
        <w:t>, constant) should be registered to know if an instance can have access to its definition of if it has to wait for it.</w:t>
      </w:r>
    </w:p>
    <w:p w:rsidR="00FF3B9B" w:rsidRDefault="00FF3B9B" w:rsidP="00FF4537">
      <w:pPr>
        <w:rPr>
          <w:lang w:val="en-US"/>
        </w:rPr>
      </w:pPr>
    </w:p>
    <w:p w:rsidR="00FF4537" w:rsidRDefault="00FF4537" w:rsidP="00FF4537">
      <w:pPr>
        <w:rPr>
          <w:lang w:val="en-US"/>
        </w:rPr>
      </w:pPr>
      <w:r>
        <w:rPr>
          <w:lang w:val="en-US"/>
        </w:rPr>
        <w:t xml:space="preserve">The main </w:t>
      </w:r>
      <w:r w:rsidR="00FF3B9B">
        <w:rPr>
          <w:lang w:val="en-US"/>
        </w:rPr>
        <w:t xml:space="preserve">field </w:t>
      </w:r>
      <w:r>
        <w:rPr>
          <w:lang w:val="en-US"/>
        </w:rPr>
        <w:t xml:space="preserve">of this class is a map </w:t>
      </w:r>
      <w:r w:rsidR="00FF3B9B" w:rsidRPr="004A3A4C">
        <w:rPr>
          <w:rStyle w:val="LienChamps"/>
          <w:lang w:val="en-US"/>
        </w:rPr>
        <w:t>_content</w:t>
      </w:r>
      <w:r w:rsidR="00FF3B9B">
        <w:rPr>
          <w:lang w:val="en-US"/>
        </w:rPr>
        <w:t xml:space="preserve"> </w:t>
      </w:r>
      <w:r>
        <w:rPr>
          <w:lang w:val="en-US"/>
        </w:rPr>
        <w:t xml:space="preserve">from </w:t>
      </w:r>
      <w:r w:rsidRPr="00AA4146">
        <w:rPr>
          <w:rStyle w:val="LienUnit"/>
          <w:lang w:val="en-US"/>
        </w:rPr>
        <w:t>clang</w:t>
      </w:r>
      <w:r w:rsidRPr="00AA4146">
        <w:rPr>
          <w:rStyle w:val="TexteC"/>
          <w:lang w:val="en-US"/>
        </w:rPr>
        <w:t>::</w:t>
      </w:r>
      <w:proofErr w:type="spellStart"/>
      <w:r w:rsidRPr="00AA4146">
        <w:rPr>
          <w:rStyle w:val="LienClasseC"/>
          <w:lang w:val="en-US"/>
        </w:rPr>
        <w:t>Decl</w:t>
      </w:r>
      <w:proofErr w:type="spellEnd"/>
      <w:r>
        <w:rPr>
          <w:lang w:val="en-US"/>
        </w:rPr>
        <w:t xml:space="preserve"> to visit information on the declaration. 4 types of information </w:t>
      </w:r>
      <w:r w:rsidRPr="00FF3B9B">
        <w:rPr>
          <w:rStyle w:val="LienClasseC"/>
          <w:lang w:val="en-US"/>
        </w:rPr>
        <w:t>KeyInfo</w:t>
      </w:r>
      <w:r>
        <w:rPr>
          <w:lang w:val="en-US"/>
        </w:rPr>
        <w:t xml:space="preserve"> are available:</w:t>
      </w:r>
    </w:p>
    <w:p w:rsidR="00FF4537" w:rsidRDefault="00FF4537" w:rsidP="00CC4764">
      <w:pPr>
        <w:pStyle w:val="Paragraphedeliste"/>
        <w:numPr>
          <w:ilvl w:val="0"/>
          <w:numId w:val="7"/>
        </w:numPr>
        <w:rPr>
          <w:lang w:val="en-US"/>
        </w:rPr>
      </w:pPr>
      <w:r>
        <w:rPr>
          <w:lang w:val="en-US"/>
        </w:rPr>
        <w:t xml:space="preserve">The name of a declaration has not been encountered. It is represented by the absence of entry in the </w:t>
      </w:r>
      <w:r w:rsidRPr="00AA4146">
        <w:rPr>
          <w:rStyle w:val="LienClasseC"/>
          <w:lang w:val="en-US"/>
        </w:rPr>
        <w:t>VisitTable</w:t>
      </w:r>
      <w:r>
        <w:rPr>
          <w:lang w:val="en-US"/>
        </w:rPr>
        <w:t xml:space="preserve"> map.</w:t>
      </w:r>
    </w:p>
    <w:p w:rsidR="00FF4537" w:rsidRPr="00AA4146" w:rsidRDefault="00FF4537" w:rsidP="00CC4764">
      <w:pPr>
        <w:pStyle w:val="Paragraphedeliste"/>
        <w:numPr>
          <w:ilvl w:val="0"/>
          <w:numId w:val="7"/>
        </w:numPr>
        <w:rPr>
          <w:lang w:val="en-US"/>
        </w:rPr>
      </w:pPr>
      <w:r>
        <w:rPr>
          <w:lang w:val="en-US"/>
        </w:rPr>
        <w:t xml:space="preserve">The name of a declaration has been encountered but not its body. It is represented by a connection </w:t>
      </w:r>
      <w:r w:rsidRPr="00AA4146">
        <w:rPr>
          <w:rStyle w:val="LienUnit"/>
          <w:lang w:val="en-US"/>
        </w:rPr>
        <w:t>clang</w:t>
      </w:r>
      <w:r w:rsidRPr="00AA4146">
        <w:rPr>
          <w:rStyle w:val="TexteC"/>
          <w:lang w:val="en-US"/>
        </w:rPr>
        <w:t>::</w:t>
      </w:r>
      <w:proofErr w:type="spellStart"/>
      <w:r w:rsidRPr="00AA4146">
        <w:rPr>
          <w:rStyle w:val="LienClasseC"/>
          <w:lang w:val="en-US"/>
        </w:rPr>
        <w:t>Decl</w:t>
      </w:r>
      <w:proofErr w:type="spellEnd"/>
      <w:r>
        <w:rPr>
          <w:lang w:val="en-US"/>
        </w:rPr>
        <w:t xml:space="preserve"> </w:t>
      </w:r>
      <w:r>
        <w:rPr>
          <w:lang w:val="en-US"/>
        </w:rPr>
        <w:sym w:font="Symbol" w:char="F0AE"/>
      </w:r>
      <w:r>
        <w:rPr>
          <w:lang w:val="en-US"/>
        </w:rPr>
        <w:t xml:space="preserve"> </w:t>
      </w:r>
      <w:r w:rsidRPr="00AA4146">
        <w:rPr>
          <w:rStyle w:val="LienClasseC"/>
          <w:lang w:val="en-US"/>
        </w:rPr>
        <w:t>MissingDecl</w:t>
      </w:r>
      <w:r>
        <w:rPr>
          <w:lang w:val="en-US"/>
        </w:rPr>
        <w:t xml:space="preserve"> in the map.</w:t>
      </w:r>
    </w:p>
    <w:p w:rsidR="00FF4537" w:rsidRDefault="00FF4537" w:rsidP="00CC4764">
      <w:pPr>
        <w:pStyle w:val="Paragraphedeliste"/>
        <w:numPr>
          <w:ilvl w:val="0"/>
          <w:numId w:val="7"/>
        </w:numPr>
        <w:rPr>
          <w:lang w:val="en-US"/>
        </w:rPr>
      </w:pPr>
      <w:r>
        <w:rPr>
          <w:lang w:val="en-US"/>
        </w:rPr>
        <w:t xml:space="preserve">The declaration has been visited but cannot be generated due to missing declarations. It is represented by a connection </w:t>
      </w:r>
      <w:r w:rsidRPr="00AA4146">
        <w:rPr>
          <w:rStyle w:val="LienUnit"/>
          <w:lang w:val="en-US"/>
        </w:rPr>
        <w:t>clang</w:t>
      </w:r>
      <w:r w:rsidRPr="00AA4146">
        <w:rPr>
          <w:rStyle w:val="TexteC"/>
          <w:lang w:val="en-US"/>
        </w:rPr>
        <w:t>::</w:t>
      </w:r>
      <w:proofErr w:type="spellStart"/>
      <w:r w:rsidRPr="00AA4146">
        <w:rPr>
          <w:rStyle w:val="LienClasseC"/>
          <w:lang w:val="en-US"/>
        </w:rPr>
        <w:t>Decl</w:t>
      </w:r>
      <w:proofErr w:type="spellEnd"/>
      <w:r>
        <w:rPr>
          <w:lang w:val="en-US"/>
        </w:rPr>
        <w:t xml:space="preserve"> </w:t>
      </w:r>
      <w:r>
        <w:rPr>
          <w:lang w:val="en-US"/>
        </w:rPr>
        <w:sym w:font="Symbol" w:char="F0AE"/>
      </w:r>
      <w:r>
        <w:rPr>
          <w:lang w:val="en-US"/>
        </w:rPr>
        <w:t xml:space="preserve"> </w:t>
      </w:r>
      <w:r w:rsidRPr="00890583">
        <w:rPr>
          <w:rStyle w:val="LienClasseC"/>
          <w:lang w:val="en-US"/>
        </w:rPr>
        <w:t>MissingFunctionGeneration</w:t>
      </w:r>
      <w:r>
        <w:rPr>
          <w:lang w:val="en-US"/>
        </w:rPr>
        <w:t xml:space="preserve"> or </w:t>
      </w:r>
      <w:r w:rsidRPr="00AA4146">
        <w:rPr>
          <w:rStyle w:val="LienUnit"/>
          <w:lang w:val="en-US"/>
        </w:rPr>
        <w:t>clang</w:t>
      </w:r>
      <w:r w:rsidRPr="00AA4146">
        <w:rPr>
          <w:rStyle w:val="TexteC"/>
          <w:lang w:val="en-US"/>
        </w:rPr>
        <w:t>::</w:t>
      </w:r>
      <w:proofErr w:type="spellStart"/>
      <w:r w:rsidRPr="00AA4146">
        <w:rPr>
          <w:rStyle w:val="LienClasseC"/>
          <w:lang w:val="en-US"/>
        </w:rPr>
        <w:t>Decl</w:t>
      </w:r>
      <w:proofErr w:type="spellEnd"/>
      <w:r>
        <w:rPr>
          <w:lang w:val="en-US"/>
        </w:rPr>
        <w:t xml:space="preserve"> </w:t>
      </w:r>
      <w:r>
        <w:rPr>
          <w:lang w:val="en-US"/>
        </w:rPr>
        <w:sym w:font="Symbol" w:char="F0AE"/>
      </w:r>
      <w:r>
        <w:rPr>
          <w:lang w:val="en-US"/>
        </w:rPr>
        <w:t xml:space="preserve"> </w:t>
      </w:r>
      <w:r>
        <w:rPr>
          <w:rStyle w:val="LienClasseC"/>
          <w:lang w:val="en-US"/>
        </w:rPr>
        <w:t>Missing</w:t>
      </w:r>
      <w:r w:rsidRPr="00890583">
        <w:rPr>
          <w:rStyle w:val="LienClasseC"/>
          <w:lang w:val="en-US"/>
        </w:rPr>
        <w:t>ClassGeneration</w:t>
      </w:r>
      <w:r>
        <w:rPr>
          <w:lang w:val="en-US"/>
        </w:rPr>
        <w:t xml:space="preserve"> in the </w:t>
      </w:r>
      <w:r w:rsidR="00FF3B9B">
        <w:rPr>
          <w:lang w:val="en-US"/>
        </w:rPr>
        <w:t>map.</w:t>
      </w:r>
    </w:p>
    <w:p w:rsidR="00FF4537" w:rsidRPr="00AA4146" w:rsidRDefault="00FF4537" w:rsidP="00CC4764">
      <w:pPr>
        <w:pStyle w:val="Paragraphedeliste"/>
        <w:numPr>
          <w:ilvl w:val="0"/>
          <w:numId w:val="7"/>
        </w:numPr>
        <w:rPr>
          <w:lang w:val="en-US"/>
        </w:rPr>
      </w:pPr>
      <w:r>
        <w:rPr>
          <w:lang w:val="en-US"/>
        </w:rPr>
        <w:t>The declaration has been visited and has been generated.</w:t>
      </w:r>
      <w:r w:rsidRPr="00324B28">
        <w:rPr>
          <w:lang w:val="en-US"/>
        </w:rPr>
        <w:t xml:space="preserve"> </w:t>
      </w:r>
      <w:r>
        <w:rPr>
          <w:lang w:val="en-US"/>
        </w:rPr>
        <w:t xml:space="preserve">It is represented by a connection </w:t>
      </w:r>
      <w:r w:rsidRPr="00AA4146">
        <w:rPr>
          <w:rStyle w:val="LienUnit"/>
          <w:lang w:val="en-US"/>
        </w:rPr>
        <w:t>clang</w:t>
      </w:r>
      <w:r w:rsidRPr="00AA4146">
        <w:rPr>
          <w:rStyle w:val="TexteC"/>
          <w:lang w:val="en-US"/>
        </w:rPr>
        <w:t>::</w:t>
      </w:r>
      <w:proofErr w:type="spellStart"/>
      <w:r w:rsidRPr="00AA4146">
        <w:rPr>
          <w:rStyle w:val="LienClasseC"/>
          <w:lang w:val="en-US"/>
        </w:rPr>
        <w:t>Decl</w:t>
      </w:r>
      <w:proofErr w:type="spellEnd"/>
      <w:r>
        <w:rPr>
          <w:lang w:val="en-US"/>
        </w:rPr>
        <w:t xml:space="preserve"> </w:t>
      </w:r>
      <w:r>
        <w:rPr>
          <w:lang w:val="en-US"/>
        </w:rPr>
        <w:sym w:font="Symbol" w:char="F0AE"/>
      </w:r>
      <w:r>
        <w:rPr>
          <w:lang w:val="en-US"/>
        </w:rPr>
        <w:t xml:space="preserve"> </w:t>
      </w:r>
      <w:r>
        <w:rPr>
          <w:rStyle w:val="LienClasseC"/>
          <w:lang w:val="en-US"/>
        </w:rPr>
        <w:t>KeyInfo</w:t>
      </w:r>
      <w:r>
        <w:rPr>
          <w:lang w:val="en-US"/>
        </w:rPr>
        <w:t xml:space="preserve"> in the </w:t>
      </w:r>
      <w:r w:rsidRPr="00AA4146">
        <w:rPr>
          <w:rStyle w:val="LienClasseC"/>
          <w:lang w:val="en-US"/>
        </w:rPr>
        <w:t>VisitTable</w:t>
      </w:r>
      <w:r>
        <w:rPr>
          <w:lang w:val="en-US"/>
        </w:rPr>
        <w:t xml:space="preserve"> map.</w:t>
      </w:r>
    </w:p>
    <w:p w:rsidR="00FF4537" w:rsidRDefault="00FF4537" w:rsidP="00FF4537">
      <w:pPr>
        <w:rPr>
          <w:lang w:val="en-US"/>
        </w:rPr>
      </w:pPr>
    </w:p>
    <w:p w:rsidR="00FF4537" w:rsidRDefault="00FF4537" w:rsidP="00FF4537">
      <w:pPr>
        <w:rPr>
          <w:lang w:val="en-US"/>
        </w:rPr>
      </w:pPr>
      <w:r>
        <w:rPr>
          <w:lang w:val="en-US"/>
        </w:rPr>
        <w:t>The inheritance graph of this unit is defined on the following schema.</w:t>
      </w:r>
    </w:p>
    <w:p w:rsidR="00FF4537" w:rsidRDefault="007068B2" w:rsidP="00FF4537">
      <w:pPr>
        <w:jc w:val="center"/>
        <w:rPr>
          <w:lang w:val="en-US"/>
        </w:rPr>
      </w:pPr>
      <w:r>
        <w:rPr>
          <w:noProof/>
        </w:rPr>
        <w:lastRenderedPageBreak/>
        <w:drawing>
          <wp:inline distT="0" distB="0" distL="0" distR="0">
            <wp:extent cx="5638800" cy="12763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638800" cy="1276350"/>
                    </a:xfrm>
                    <a:prstGeom prst="rect">
                      <a:avLst/>
                    </a:prstGeom>
                    <a:noFill/>
                    <a:ln>
                      <a:noFill/>
                    </a:ln>
                  </pic:spPr>
                </pic:pic>
              </a:graphicData>
            </a:graphic>
          </wp:inline>
        </w:drawing>
      </w:r>
    </w:p>
    <w:p w:rsidR="00FF4537" w:rsidRDefault="00FF4537" w:rsidP="00FF4537">
      <w:pPr>
        <w:rPr>
          <w:lang w:val="en-US"/>
        </w:rPr>
      </w:pPr>
      <w:r>
        <w:rPr>
          <w:lang w:val="en-US"/>
        </w:rPr>
        <w:t xml:space="preserve">The following sequence of schemas describes the evolution of the </w:t>
      </w:r>
      <w:r w:rsidRPr="00C0178C">
        <w:rPr>
          <w:rStyle w:val="LienClasseC"/>
          <w:lang w:val="en-US"/>
        </w:rPr>
        <w:t>VisitTable</w:t>
      </w:r>
      <w:r>
        <w:rPr>
          <w:lang w:val="en-US"/>
        </w:rPr>
        <w:t xml:space="preserve"> during the visit of clang declarations in </w:t>
      </w:r>
      <w:r>
        <w:rPr>
          <w:lang w:val="en-US"/>
        </w:rPr>
        <w:fldChar w:fldCharType="begin"/>
      </w:r>
      <w:r>
        <w:rPr>
          <w:lang w:val="en-US"/>
        </w:rPr>
        <w:instrText xml:space="preserve"> REF _Ref369504626 \h </w:instrText>
      </w:r>
      <w:r>
        <w:rPr>
          <w:lang w:val="en-US"/>
        </w:rPr>
      </w:r>
      <w:r>
        <w:rPr>
          <w:lang w:val="en-US"/>
        </w:rPr>
        <w:fldChar w:fldCharType="separate"/>
      </w:r>
      <w:r w:rsidR="00907C72" w:rsidRPr="00205CBD">
        <w:rPr>
          <w:lang w:val="en-US"/>
        </w:rPr>
        <w:t xml:space="preserve">Figure </w:t>
      </w:r>
      <w:r w:rsidR="00907C72">
        <w:rPr>
          <w:noProof/>
          <w:lang w:val="en-US"/>
        </w:rPr>
        <w:t>3</w:t>
      </w:r>
      <w:r w:rsidR="00907C72" w:rsidRPr="00205CBD">
        <w:rPr>
          <w:lang w:val="en-US"/>
        </w:rPr>
        <w:t>: simple example of template code</w:t>
      </w:r>
      <w:r>
        <w:rPr>
          <w:lang w:val="en-US"/>
        </w:rPr>
        <w:fldChar w:fldCharType="end"/>
      </w:r>
      <w:r>
        <w:rPr>
          <w:lang w:val="en-US"/>
        </w:rPr>
        <w:t xml:space="preserve">. At the end of the algorithm </w:t>
      </w:r>
      <w:r w:rsidRPr="004E6323">
        <w:rPr>
          <w:rStyle w:val="LienMthode"/>
          <w:lang w:val="en-US"/>
        </w:rPr>
        <w:t>isComplete</w:t>
      </w:r>
      <w:r>
        <w:rPr>
          <w:lang w:val="en-US"/>
        </w:rPr>
        <w:t xml:space="preserve"> returns </w:t>
      </w:r>
      <w:r w:rsidRPr="004E6323">
        <w:rPr>
          <w:rStyle w:val="TexteC"/>
          <w:b/>
          <w:lang w:val="en-US"/>
        </w:rPr>
        <w:t>true</w:t>
      </w:r>
      <w:r>
        <w:rPr>
          <w:lang w:val="en-US"/>
        </w:rPr>
        <w:t xml:space="preserve">, </w:t>
      </w:r>
      <w:proofErr w:type="gramStart"/>
      <w:r>
        <w:rPr>
          <w:lang w:val="en-US"/>
        </w:rPr>
        <w:t>which means that all clang declarations have produced their Cabs corresponding.</w:t>
      </w:r>
      <w:proofErr w:type="gramEnd"/>
    </w:p>
    <w:p w:rsidR="00FF4537" w:rsidRDefault="00FF4537" w:rsidP="00FF4537">
      <w:pPr>
        <w:rPr>
          <w:lang w:val="en-US"/>
        </w:rPr>
      </w:pPr>
    </w:p>
    <w:p w:rsidR="00FF4537" w:rsidRDefault="00FF4537" w:rsidP="00FF4537">
      <w:pPr>
        <w:jc w:val="center"/>
        <w:rPr>
          <w:lang w:val="en-US"/>
        </w:rPr>
      </w:pPr>
      <w:r>
        <w:rPr>
          <w:noProof/>
        </w:rPr>
        <w:drawing>
          <wp:inline distT="0" distB="0" distL="0" distR="0" wp14:anchorId="767D2D84" wp14:editId="3B48225B">
            <wp:extent cx="6143625" cy="1790700"/>
            <wp:effectExtent l="0" t="0" r="952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43625" cy="1790700"/>
                    </a:xfrm>
                    <a:prstGeom prst="rect">
                      <a:avLst/>
                    </a:prstGeom>
                    <a:noFill/>
                    <a:ln>
                      <a:noFill/>
                    </a:ln>
                  </pic:spPr>
                </pic:pic>
              </a:graphicData>
            </a:graphic>
          </wp:inline>
        </w:drawing>
      </w:r>
    </w:p>
    <w:p w:rsidR="00FF4537" w:rsidRDefault="00FF4537" w:rsidP="00FF4537">
      <w:pPr>
        <w:jc w:val="center"/>
        <w:rPr>
          <w:lang w:val="en-US"/>
        </w:rPr>
      </w:pPr>
      <w:r>
        <w:rPr>
          <w:noProof/>
        </w:rPr>
        <w:drawing>
          <wp:inline distT="0" distB="0" distL="0" distR="0" wp14:anchorId="595ACB35" wp14:editId="0B329B68">
            <wp:extent cx="6143625" cy="20097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143625" cy="2009775"/>
                    </a:xfrm>
                    <a:prstGeom prst="rect">
                      <a:avLst/>
                    </a:prstGeom>
                    <a:noFill/>
                    <a:ln>
                      <a:noFill/>
                    </a:ln>
                  </pic:spPr>
                </pic:pic>
              </a:graphicData>
            </a:graphic>
          </wp:inline>
        </w:drawing>
      </w:r>
    </w:p>
    <w:p w:rsidR="00FF4537" w:rsidRDefault="00FF4537" w:rsidP="00FF4537">
      <w:pPr>
        <w:rPr>
          <w:lang w:val="en-US"/>
        </w:rPr>
      </w:pPr>
    </w:p>
    <w:p w:rsidR="00FF4537" w:rsidRDefault="00FF4537" w:rsidP="00FF4537">
      <w:pPr>
        <w:rPr>
          <w:lang w:val="en-US"/>
        </w:rPr>
      </w:pPr>
      <w:r>
        <w:rPr>
          <w:lang w:val="en-US"/>
        </w:rPr>
        <w:t xml:space="preserve">On the example in </w:t>
      </w:r>
      <w:r>
        <w:rPr>
          <w:lang w:val="en-US"/>
        </w:rPr>
        <w:fldChar w:fldCharType="begin"/>
      </w:r>
      <w:r>
        <w:rPr>
          <w:lang w:val="en-US"/>
        </w:rPr>
        <w:instrText xml:space="preserve"> REF _Ref371594354 \h </w:instrText>
      </w:r>
      <w:r>
        <w:rPr>
          <w:lang w:val="en-US"/>
        </w:rPr>
      </w:r>
      <w:r>
        <w:rPr>
          <w:lang w:val="en-US"/>
        </w:rPr>
        <w:fldChar w:fldCharType="separate"/>
      </w:r>
      <w:r w:rsidR="00907C72" w:rsidRPr="00C0178C">
        <w:rPr>
          <w:lang w:val="en-US"/>
        </w:rPr>
        <w:t xml:space="preserve">Figure </w:t>
      </w:r>
      <w:r w:rsidR="00907C72">
        <w:rPr>
          <w:noProof/>
          <w:lang w:val="en-US"/>
        </w:rPr>
        <w:t>5</w:t>
      </w:r>
      <w:r w:rsidR="00907C72" w:rsidRPr="00C0178C">
        <w:rPr>
          <w:noProof/>
          <w:lang w:val="en-US"/>
        </w:rPr>
        <w:t xml:space="preserve">: variation for the </w:t>
      </w:r>
      <w:r w:rsidR="00907C72" w:rsidRPr="00205CBD">
        <w:rPr>
          <w:lang w:val="en-US"/>
        </w:rPr>
        <w:t xml:space="preserve">Figure </w:t>
      </w:r>
      <w:r w:rsidR="00907C72">
        <w:rPr>
          <w:noProof/>
          <w:lang w:val="en-US"/>
        </w:rPr>
        <w:t>3</w:t>
      </w:r>
      <w:r w:rsidR="00907C72" w:rsidRPr="00C0178C">
        <w:rPr>
          <w:noProof/>
          <w:lang w:val="en-US"/>
        </w:rPr>
        <w:t xml:space="preserve"> example</w:t>
      </w:r>
      <w:r>
        <w:rPr>
          <w:lang w:val="en-US"/>
        </w:rPr>
        <w:fldChar w:fldCharType="end"/>
      </w:r>
      <w:r>
        <w:rPr>
          <w:lang w:val="en-US"/>
        </w:rPr>
        <w:t xml:space="preserve">, the next figure describes the evolution of </w:t>
      </w:r>
      <w:r w:rsidR="007068B2">
        <w:rPr>
          <w:lang w:val="en-US"/>
        </w:rPr>
        <w:t xml:space="preserve">our </w:t>
      </w:r>
      <w:r w:rsidRPr="00C0178C">
        <w:rPr>
          <w:rStyle w:val="LienClasseC"/>
          <w:lang w:val="en-US"/>
        </w:rPr>
        <w:t>VisitTable</w:t>
      </w:r>
      <w:r>
        <w:rPr>
          <w:lang w:val="en-US"/>
        </w:rPr>
        <w:t xml:space="preserve"> during the visit of clang declarations. At the end of the algorithm </w:t>
      </w:r>
      <w:r w:rsidRPr="004E6323">
        <w:rPr>
          <w:rStyle w:val="LienMthode"/>
          <w:lang w:val="en-US"/>
        </w:rPr>
        <w:t>isComplete</w:t>
      </w:r>
      <w:r>
        <w:rPr>
          <w:lang w:val="en-US"/>
        </w:rPr>
        <w:t xml:space="preserve"> also returns </w:t>
      </w:r>
      <w:r w:rsidRPr="004E6323">
        <w:rPr>
          <w:rStyle w:val="TexteC"/>
          <w:b/>
          <w:lang w:val="en-US"/>
        </w:rPr>
        <w:t>true</w:t>
      </w:r>
      <w:r>
        <w:rPr>
          <w:lang w:val="en-US"/>
        </w:rPr>
        <w:t>: all clang declarations have produced their Cabs corresponding.</w:t>
      </w:r>
    </w:p>
    <w:p w:rsidR="00FF4537" w:rsidRDefault="00FF4537" w:rsidP="00FF4537">
      <w:pPr>
        <w:rPr>
          <w:lang w:val="en-US"/>
        </w:rPr>
      </w:pPr>
    </w:p>
    <w:p w:rsidR="00FF4537" w:rsidRDefault="00FF4537" w:rsidP="00FF4537">
      <w:pPr>
        <w:jc w:val="center"/>
        <w:rPr>
          <w:lang w:val="en-US"/>
        </w:rPr>
      </w:pPr>
      <w:r>
        <w:rPr>
          <w:noProof/>
        </w:rPr>
        <w:drawing>
          <wp:inline distT="0" distB="0" distL="0" distR="0" wp14:anchorId="50E04B44" wp14:editId="47B44545">
            <wp:extent cx="5991225" cy="12477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91225" cy="1247775"/>
                    </a:xfrm>
                    <a:prstGeom prst="rect">
                      <a:avLst/>
                    </a:prstGeom>
                    <a:noFill/>
                    <a:ln>
                      <a:noFill/>
                    </a:ln>
                  </pic:spPr>
                </pic:pic>
              </a:graphicData>
            </a:graphic>
          </wp:inline>
        </w:drawing>
      </w:r>
    </w:p>
    <w:p w:rsidR="00FF4537" w:rsidRDefault="00FF4537" w:rsidP="00FF4537">
      <w:pPr>
        <w:jc w:val="center"/>
        <w:rPr>
          <w:lang w:val="en-US"/>
        </w:rPr>
      </w:pPr>
      <w:r>
        <w:rPr>
          <w:noProof/>
        </w:rPr>
        <w:drawing>
          <wp:inline distT="0" distB="0" distL="0" distR="0" wp14:anchorId="69D2528A" wp14:editId="44B5563E">
            <wp:extent cx="5991225" cy="17811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91225" cy="1781175"/>
                    </a:xfrm>
                    <a:prstGeom prst="rect">
                      <a:avLst/>
                    </a:prstGeom>
                    <a:noFill/>
                    <a:ln>
                      <a:noFill/>
                    </a:ln>
                  </pic:spPr>
                </pic:pic>
              </a:graphicData>
            </a:graphic>
          </wp:inline>
        </w:drawing>
      </w:r>
    </w:p>
    <w:p w:rsidR="00F150E6" w:rsidRPr="00B2311A" w:rsidRDefault="00F150E6" w:rsidP="00F150E6">
      <w:pPr>
        <w:pStyle w:val="SectionChamps"/>
        <w:rPr>
          <w:rStyle w:val="LienClasseC"/>
          <w:lang w:val="en-US"/>
        </w:rPr>
      </w:pPr>
      <w:r>
        <w:rPr>
          <w:lang w:val="en-US"/>
        </w:rPr>
        <w:t xml:space="preserve">Fields of the class </w:t>
      </w:r>
      <w:r w:rsidRPr="00B2311A">
        <w:rPr>
          <w:rStyle w:val="LienClasseC"/>
          <w:lang w:val="en-US"/>
        </w:rPr>
        <w:t>VisitTable</w:t>
      </w:r>
    </w:p>
    <w:p w:rsidR="00F150E6" w:rsidRDefault="00F150E6" w:rsidP="00F150E6">
      <w:pPr>
        <w:pStyle w:val="EntteChamps"/>
        <w:rPr>
          <w:lang w:val="en-US"/>
        </w:rPr>
      </w:pPr>
      <w:r w:rsidRPr="00FF3B9B">
        <w:rPr>
          <w:rStyle w:val="LienClasseC"/>
          <w:lang w:val="en-US"/>
        </w:rPr>
        <w:lastRenderedPageBreak/>
        <w:t>Clang_utils</w:t>
      </w:r>
      <w:r w:rsidRPr="00FF3B9B">
        <w:rPr>
          <w:lang w:val="en-US"/>
        </w:rPr>
        <w:t xml:space="preserve">* </w:t>
      </w:r>
      <w:r w:rsidRPr="00FF3B9B">
        <w:rPr>
          <w:rStyle w:val="DfinitionChamps"/>
          <w:lang w:val="en-US"/>
        </w:rPr>
        <w:t>_clangUtils</w:t>
      </w:r>
      <w:r w:rsidRPr="00FF3B9B">
        <w:rPr>
          <w:lang w:val="en-US"/>
        </w:rPr>
        <w:t>;</w:t>
      </w:r>
    </w:p>
    <w:p w:rsidR="009D7105" w:rsidRPr="0006339A" w:rsidRDefault="008F30EC" w:rsidP="0006339A">
      <w:pPr>
        <w:pStyle w:val="NormalDef"/>
        <w:spacing w:after="120"/>
        <w:rPr>
          <w:lang w:val="en-US"/>
        </w:rPr>
      </w:pPr>
      <w:r>
        <w:rPr>
          <w:lang w:val="en-US"/>
        </w:rPr>
        <w:t xml:space="preserve">This field is set up just after the construction of our </w:t>
      </w:r>
      <w:r w:rsidRPr="009D7105">
        <w:rPr>
          <w:rStyle w:val="LienClasseC"/>
          <w:lang w:val="en-US"/>
        </w:rPr>
        <w:t>VisitTable</w:t>
      </w:r>
      <w:r>
        <w:rPr>
          <w:lang w:val="en-US"/>
        </w:rPr>
        <w:t xml:space="preserve"> to externalize the declarations intern </w:t>
      </w:r>
      <w:r w:rsidR="009D7105">
        <w:rPr>
          <w:lang w:val="en-US"/>
        </w:rPr>
        <w:t xml:space="preserve">of </w:t>
      </w:r>
      <w:r>
        <w:rPr>
          <w:lang w:val="en-US"/>
        </w:rPr>
        <w:t>a class.</w:t>
      </w:r>
      <w:r w:rsidR="009D7105">
        <w:rPr>
          <w:lang w:val="en-US"/>
        </w:rPr>
        <w:t xml:space="preserve"> </w:t>
      </w:r>
      <w:r w:rsidR="009D7105" w:rsidRPr="0006339A">
        <w:rPr>
          <w:lang w:val="en-US"/>
        </w:rPr>
        <w:t xml:space="preserve">On the </w:t>
      </w:r>
      <w:r w:rsidR="0006339A" w:rsidRPr="0006339A">
        <w:rPr>
          <w:lang w:val="en-US"/>
        </w:rPr>
        <w:t xml:space="preserve">following </w:t>
      </w:r>
      <w:r w:rsidR="009D7105" w:rsidRPr="0006339A">
        <w:rPr>
          <w:lang w:val="en-US"/>
        </w:rPr>
        <w:t>example</w:t>
      </w:r>
      <w:r w:rsidR="0006339A" w:rsidRPr="0006339A">
        <w:rPr>
          <w:lang w:val="en-US"/>
        </w:rPr>
        <w:t xml:space="preserve">, </w:t>
      </w:r>
    </w:p>
    <w:tbl>
      <w:tblPr>
        <w:tblStyle w:val="Grilledutableau"/>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3"/>
        <w:gridCol w:w="2566"/>
        <w:gridCol w:w="2566"/>
        <w:gridCol w:w="2566"/>
      </w:tblGrid>
      <w:tr w:rsidR="009D7105" w:rsidRPr="0006339A" w:rsidTr="0006339A">
        <w:trPr>
          <w:trHeight w:val="1670"/>
        </w:trPr>
        <w:tc>
          <w:tcPr>
            <w:tcW w:w="2933" w:type="dxa"/>
          </w:tcPr>
          <w:p w:rsidR="009D7105" w:rsidRPr="004A3A4C" w:rsidRDefault="009D7105" w:rsidP="0006339A">
            <w:pPr>
              <w:pStyle w:val="NormalDef"/>
              <w:ind w:left="0"/>
              <w:rPr>
                <w:rFonts w:ascii="Arial" w:hAnsi="Arial" w:cs="Arial"/>
                <w:noProof/>
              </w:rPr>
            </w:pPr>
            <w:r w:rsidRPr="004A3A4C">
              <w:rPr>
                <w:rFonts w:ascii="Arial" w:hAnsi="Arial" w:cs="Arial"/>
                <w:b/>
                <w:noProof/>
              </w:rPr>
              <w:t>template</w:t>
            </w:r>
            <w:r w:rsidRPr="004A3A4C">
              <w:rPr>
                <w:rFonts w:ascii="Arial" w:hAnsi="Arial" w:cs="Arial"/>
                <w:noProof/>
              </w:rPr>
              <w:t xml:space="preserve"> &lt;</w:t>
            </w:r>
            <w:r w:rsidRPr="004A3A4C">
              <w:rPr>
                <w:rFonts w:ascii="Arial" w:hAnsi="Arial" w:cs="Arial"/>
                <w:b/>
                <w:noProof/>
              </w:rPr>
              <w:t>class</w:t>
            </w:r>
            <w:r w:rsidRPr="004A3A4C">
              <w:rPr>
                <w:rFonts w:ascii="Arial" w:hAnsi="Arial" w:cs="Arial"/>
                <w:noProof/>
              </w:rPr>
              <w:t xml:space="preserve"> T1, T2&gt;</w:t>
            </w:r>
          </w:p>
          <w:p w:rsidR="009D7105" w:rsidRPr="004A3A4C" w:rsidRDefault="009D7105" w:rsidP="0006339A">
            <w:pPr>
              <w:pStyle w:val="NormalDef"/>
              <w:ind w:left="0"/>
              <w:rPr>
                <w:rFonts w:ascii="Arial" w:hAnsi="Arial" w:cs="Arial"/>
                <w:noProof/>
              </w:rPr>
            </w:pPr>
            <w:r w:rsidRPr="004A3A4C">
              <w:rPr>
                <w:rFonts w:ascii="Arial" w:hAnsi="Arial" w:cs="Arial"/>
                <w:b/>
                <w:noProof/>
              </w:rPr>
              <w:t>struct</w:t>
            </w:r>
            <w:r w:rsidRPr="004A3A4C">
              <w:rPr>
                <w:rFonts w:ascii="Arial" w:hAnsi="Arial" w:cs="Arial"/>
                <w:noProof/>
              </w:rPr>
              <w:t xml:space="preserve"> X {</w:t>
            </w:r>
          </w:p>
          <w:p w:rsidR="009D7105" w:rsidRPr="004A3A4C" w:rsidRDefault="009D7105" w:rsidP="0006339A">
            <w:pPr>
              <w:pStyle w:val="NormalDef"/>
              <w:ind w:left="0"/>
              <w:rPr>
                <w:rFonts w:ascii="Arial" w:hAnsi="Arial" w:cs="Arial"/>
                <w:noProof/>
              </w:rPr>
            </w:pPr>
            <w:r w:rsidRPr="004A3A4C">
              <w:rPr>
                <w:rFonts w:ascii="Arial" w:hAnsi="Arial" w:cs="Arial"/>
                <w:noProof/>
              </w:rPr>
              <w:t xml:space="preserve">  T1* t1;</w:t>
            </w:r>
          </w:p>
          <w:p w:rsidR="009D7105" w:rsidRPr="004A3A4C" w:rsidRDefault="009D7105" w:rsidP="0006339A">
            <w:pPr>
              <w:pStyle w:val="NormalDef"/>
              <w:ind w:left="0"/>
              <w:rPr>
                <w:rFonts w:ascii="Arial" w:hAnsi="Arial" w:cs="Arial"/>
                <w:noProof/>
              </w:rPr>
            </w:pPr>
            <w:r w:rsidRPr="004A3A4C">
              <w:rPr>
                <w:rFonts w:ascii="Arial" w:hAnsi="Arial" w:cs="Arial"/>
                <w:noProof/>
              </w:rPr>
              <w:t xml:space="preserve">  T2 t2;</w:t>
            </w:r>
          </w:p>
          <w:p w:rsidR="009D7105" w:rsidRPr="004A3A4C" w:rsidRDefault="009D7105" w:rsidP="009D7105">
            <w:pPr>
              <w:pStyle w:val="NormalDef"/>
              <w:ind w:left="0"/>
              <w:rPr>
                <w:rFonts w:ascii="Arial" w:hAnsi="Arial" w:cs="Arial"/>
                <w:noProof/>
              </w:rPr>
            </w:pPr>
            <w:r w:rsidRPr="004A3A4C">
              <w:rPr>
                <w:rFonts w:ascii="Arial" w:hAnsi="Arial" w:cs="Arial"/>
                <w:noProof/>
              </w:rPr>
              <w:t xml:space="preserve">  X() : t1(</w:t>
            </w:r>
            <w:r w:rsidRPr="004A3A4C">
              <w:rPr>
                <w:rFonts w:ascii="Arial" w:hAnsi="Arial" w:cs="Arial"/>
                <w:b/>
                <w:noProof/>
              </w:rPr>
              <w:t>new</w:t>
            </w:r>
            <w:r w:rsidRPr="004A3A4C">
              <w:rPr>
                <w:rFonts w:ascii="Arial" w:hAnsi="Arial" w:cs="Arial"/>
                <w:noProof/>
              </w:rPr>
              <w:t xml:space="preserve"> T1) {}</w:t>
            </w:r>
          </w:p>
          <w:p w:rsidR="009D7105" w:rsidRPr="004A3A4C" w:rsidRDefault="009D7105" w:rsidP="009D7105">
            <w:pPr>
              <w:pStyle w:val="NormalDef"/>
              <w:ind w:left="0"/>
              <w:rPr>
                <w:rFonts w:ascii="Arial" w:hAnsi="Arial" w:cs="Arial"/>
                <w:noProof/>
              </w:rPr>
            </w:pPr>
            <w:r w:rsidRPr="004A3A4C">
              <w:rPr>
                <w:rFonts w:ascii="Arial" w:hAnsi="Arial" w:cs="Arial"/>
                <w:noProof/>
              </w:rPr>
              <w:t xml:space="preserve">  ~X() { </w:t>
            </w:r>
            <w:r w:rsidRPr="004A3A4C">
              <w:rPr>
                <w:rFonts w:ascii="Arial" w:hAnsi="Arial" w:cs="Arial"/>
                <w:b/>
                <w:noProof/>
              </w:rPr>
              <w:t>if</w:t>
            </w:r>
            <w:r w:rsidRPr="004A3A4C">
              <w:rPr>
                <w:rFonts w:ascii="Arial" w:hAnsi="Arial" w:cs="Arial"/>
                <w:noProof/>
              </w:rPr>
              <w:t xml:space="preserve"> (t1) </w:t>
            </w:r>
            <w:r w:rsidRPr="004A3A4C">
              <w:rPr>
                <w:rFonts w:ascii="Arial" w:hAnsi="Arial" w:cs="Arial"/>
                <w:b/>
                <w:noProof/>
              </w:rPr>
              <w:t>delete</w:t>
            </w:r>
            <w:r w:rsidRPr="004A3A4C">
              <w:rPr>
                <w:rFonts w:ascii="Arial" w:hAnsi="Arial" w:cs="Arial"/>
                <w:noProof/>
              </w:rPr>
              <w:t xml:space="preserve"> t1; }</w:t>
            </w:r>
          </w:p>
          <w:p w:rsidR="009D7105" w:rsidRPr="0006339A" w:rsidRDefault="009D7105" w:rsidP="009D7105">
            <w:pPr>
              <w:rPr>
                <w:rFonts w:ascii="Arial" w:hAnsi="Arial" w:cs="Arial"/>
              </w:rPr>
            </w:pPr>
            <w:r w:rsidRPr="0006339A">
              <w:rPr>
                <w:rFonts w:ascii="Arial" w:hAnsi="Arial" w:cs="Arial"/>
                <w:noProof/>
                <w:lang w:val="en-US"/>
              </w:rPr>
              <w:t>};</w:t>
            </w:r>
          </w:p>
        </w:tc>
        <w:tc>
          <w:tcPr>
            <w:tcW w:w="2566" w:type="dxa"/>
          </w:tcPr>
          <w:p w:rsidR="009D7105" w:rsidRPr="0006339A" w:rsidRDefault="0006339A" w:rsidP="0006339A">
            <w:pPr>
              <w:pStyle w:val="NormalDef"/>
              <w:ind w:left="0"/>
              <w:rPr>
                <w:rFonts w:ascii="Arial" w:hAnsi="Arial" w:cs="Arial"/>
                <w:noProof/>
              </w:rPr>
            </w:pPr>
            <w:r w:rsidRPr="0006339A">
              <w:rPr>
                <w:rFonts w:ascii="Arial" w:hAnsi="Arial" w:cs="Arial"/>
                <w:b/>
                <w:noProof/>
              </w:rPr>
              <w:t>class</w:t>
            </w:r>
            <w:r w:rsidRPr="0006339A">
              <w:rPr>
                <w:rFonts w:ascii="Arial" w:hAnsi="Arial" w:cs="Arial"/>
                <w:noProof/>
              </w:rPr>
              <w:t xml:space="preserve"> A;</w:t>
            </w:r>
          </w:p>
          <w:p w:rsidR="0006339A" w:rsidRPr="0006339A" w:rsidRDefault="0006339A" w:rsidP="0006339A">
            <w:pPr>
              <w:rPr>
                <w:rFonts w:ascii="Arial" w:hAnsi="Arial" w:cs="Arial"/>
              </w:rPr>
            </w:pPr>
            <w:r w:rsidRPr="0006339A">
              <w:rPr>
                <w:rFonts w:ascii="Arial" w:hAnsi="Arial" w:cs="Arial"/>
                <w:b/>
                <w:noProof/>
              </w:rPr>
              <w:t>class</w:t>
            </w:r>
            <w:r w:rsidRPr="0006339A">
              <w:rPr>
                <w:rFonts w:ascii="Arial" w:hAnsi="Arial" w:cs="Arial"/>
                <w:noProof/>
              </w:rPr>
              <w:t xml:space="preserve"> B { … };</w:t>
            </w:r>
          </w:p>
        </w:tc>
        <w:tc>
          <w:tcPr>
            <w:tcW w:w="2566" w:type="dxa"/>
          </w:tcPr>
          <w:p w:rsidR="0006339A" w:rsidRPr="0006339A" w:rsidRDefault="0006339A" w:rsidP="0006339A">
            <w:pPr>
              <w:pStyle w:val="NormalDef"/>
              <w:ind w:left="0"/>
              <w:rPr>
                <w:rFonts w:ascii="Arial" w:hAnsi="Arial" w:cs="Arial"/>
                <w:noProof/>
              </w:rPr>
            </w:pPr>
            <w:r w:rsidRPr="0006339A">
              <w:rPr>
                <w:rFonts w:ascii="Arial" w:hAnsi="Arial" w:cs="Arial"/>
                <w:b/>
                <w:noProof/>
              </w:rPr>
              <w:t>struct</w:t>
            </w:r>
            <w:r w:rsidRPr="0006339A">
              <w:rPr>
                <w:rFonts w:ascii="Arial" w:hAnsi="Arial" w:cs="Arial"/>
                <w:noProof/>
              </w:rPr>
              <w:t xml:space="preserve"> X&lt;A, B&gt; {</w:t>
            </w:r>
          </w:p>
          <w:p w:rsidR="0006339A" w:rsidRPr="0006339A" w:rsidRDefault="0006339A" w:rsidP="0006339A">
            <w:pPr>
              <w:pStyle w:val="NormalDef"/>
              <w:ind w:left="0"/>
              <w:rPr>
                <w:rFonts w:ascii="Arial" w:hAnsi="Arial" w:cs="Arial"/>
                <w:noProof/>
              </w:rPr>
            </w:pPr>
            <w:r w:rsidRPr="0006339A">
              <w:rPr>
                <w:rFonts w:ascii="Arial" w:hAnsi="Arial" w:cs="Arial"/>
                <w:noProof/>
              </w:rPr>
              <w:t xml:space="preserve">  A* t1;</w:t>
            </w:r>
          </w:p>
          <w:p w:rsidR="0006339A" w:rsidRPr="0006339A" w:rsidRDefault="0006339A" w:rsidP="0006339A">
            <w:pPr>
              <w:pStyle w:val="NormalDef"/>
              <w:ind w:left="0"/>
              <w:rPr>
                <w:rFonts w:ascii="Arial" w:hAnsi="Arial" w:cs="Arial"/>
                <w:noProof/>
              </w:rPr>
            </w:pPr>
            <w:r w:rsidRPr="0006339A">
              <w:rPr>
                <w:rFonts w:ascii="Arial" w:hAnsi="Arial" w:cs="Arial"/>
                <w:noProof/>
              </w:rPr>
              <w:t xml:space="preserve">  B t2;</w:t>
            </w:r>
          </w:p>
          <w:p w:rsidR="0006339A" w:rsidRPr="0006339A" w:rsidRDefault="0006339A" w:rsidP="0006339A">
            <w:pPr>
              <w:pStyle w:val="NormalDef"/>
              <w:ind w:left="0"/>
              <w:rPr>
                <w:rFonts w:ascii="Arial" w:hAnsi="Arial" w:cs="Arial"/>
                <w:noProof/>
              </w:rPr>
            </w:pPr>
            <w:r w:rsidRPr="0006339A">
              <w:rPr>
                <w:rFonts w:ascii="Arial" w:hAnsi="Arial" w:cs="Arial"/>
                <w:noProof/>
              </w:rPr>
              <w:t xml:space="preserve">  X();</w:t>
            </w:r>
          </w:p>
          <w:p w:rsidR="0006339A" w:rsidRPr="0006339A" w:rsidRDefault="0006339A" w:rsidP="0006339A">
            <w:pPr>
              <w:pStyle w:val="NormalDef"/>
              <w:ind w:left="0"/>
              <w:rPr>
                <w:rFonts w:ascii="Arial" w:hAnsi="Arial" w:cs="Arial"/>
                <w:noProof/>
              </w:rPr>
            </w:pPr>
            <w:r w:rsidRPr="0006339A">
              <w:rPr>
                <w:rFonts w:ascii="Arial" w:hAnsi="Arial" w:cs="Arial"/>
                <w:noProof/>
              </w:rPr>
              <w:t xml:space="preserve">  ~X();</w:t>
            </w:r>
          </w:p>
          <w:p w:rsidR="009D7105" w:rsidRPr="0006339A" w:rsidRDefault="0006339A" w:rsidP="0006339A">
            <w:pPr>
              <w:pStyle w:val="NormalDef"/>
              <w:ind w:left="0"/>
              <w:rPr>
                <w:rFonts w:ascii="Arial" w:hAnsi="Arial" w:cs="Arial"/>
              </w:rPr>
            </w:pPr>
            <w:r w:rsidRPr="0006339A">
              <w:rPr>
                <w:rFonts w:ascii="Arial" w:hAnsi="Arial" w:cs="Arial"/>
                <w:noProof/>
              </w:rPr>
              <w:t>};</w:t>
            </w:r>
          </w:p>
        </w:tc>
        <w:tc>
          <w:tcPr>
            <w:tcW w:w="2566" w:type="dxa"/>
          </w:tcPr>
          <w:p w:rsidR="0006339A" w:rsidRPr="004A3A4C" w:rsidRDefault="0006339A" w:rsidP="0006339A">
            <w:pPr>
              <w:pStyle w:val="NormalDef"/>
              <w:ind w:left="0"/>
              <w:rPr>
                <w:rFonts w:ascii="Arial" w:hAnsi="Arial" w:cs="Arial"/>
                <w:noProof/>
                <w:lang w:val="en-US"/>
              </w:rPr>
            </w:pPr>
            <w:r w:rsidRPr="004A3A4C">
              <w:rPr>
                <w:rFonts w:ascii="Arial" w:hAnsi="Arial" w:cs="Arial"/>
                <w:b/>
                <w:noProof/>
                <w:lang w:val="en-US"/>
              </w:rPr>
              <w:t>class</w:t>
            </w:r>
            <w:r w:rsidRPr="004A3A4C">
              <w:rPr>
                <w:rFonts w:ascii="Arial" w:hAnsi="Arial" w:cs="Arial"/>
                <w:noProof/>
                <w:lang w:val="en-US"/>
              </w:rPr>
              <w:t xml:space="preserve"> A { … };</w:t>
            </w:r>
          </w:p>
          <w:p w:rsidR="0006339A" w:rsidRPr="004A3A4C" w:rsidRDefault="0006339A" w:rsidP="0006339A">
            <w:pPr>
              <w:pStyle w:val="NormalDef"/>
              <w:ind w:left="0"/>
              <w:rPr>
                <w:rFonts w:ascii="Arial" w:hAnsi="Arial" w:cs="Arial"/>
                <w:noProof/>
                <w:lang w:val="en-US"/>
              </w:rPr>
            </w:pPr>
          </w:p>
          <w:p w:rsidR="0006339A" w:rsidRPr="004A3A4C" w:rsidRDefault="0006339A" w:rsidP="0006339A">
            <w:pPr>
              <w:pStyle w:val="NormalDef"/>
              <w:ind w:left="0"/>
              <w:rPr>
                <w:rFonts w:ascii="Arial" w:hAnsi="Arial" w:cs="Arial"/>
                <w:noProof/>
                <w:lang w:val="en-US"/>
              </w:rPr>
            </w:pPr>
            <w:r w:rsidRPr="004A3A4C">
              <w:rPr>
                <w:rFonts w:ascii="Arial" w:hAnsi="Arial" w:cs="Arial"/>
                <w:noProof/>
                <w:lang w:val="en-US"/>
              </w:rPr>
              <w:t>X&lt;A, B&gt;::X()</w:t>
            </w:r>
          </w:p>
          <w:p w:rsidR="0006339A" w:rsidRPr="0006339A" w:rsidRDefault="0006339A" w:rsidP="0006339A">
            <w:pPr>
              <w:pStyle w:val="NormalDef"/>
              <w:ind w:left="0"/>
              <w:rPr>
                <w:rFonts w:ascii="Arial" w:hAnsi="Arial" w:cs="Arial"/>
                <w:noProof/>
              </w:rPr>
            </w:pPr>
            <w:r w:rsidRPr="004A3A4C">
              <w:rPr>
                <w:rFonts w:ascii="Arial" w:hAnsi="Arial" w:cs="Arial"/>
                <w:noProof/>
                <w:lang w:val="en-US"/>
              </w:rPr>
              <w:t xml:space="preserve">   </w:t>
            </w:r>
            <w:r w:rsidRPr="0006339A">
              <w:rPr>
                <w:rFonts w:ascii="Arial" w:hAnsi="Arial" w:cs="Arial"/>
                <w:noProof/>
              </w:rPr>
              <w:t>: t1(</w:t>
            </w:r>
            <w:r w:rsidRPr="0006339A">
              <w:rPr>
                <w:rFonts w:ascii="Arial" w:hAnsi="Arial" w:cs="Arial"/>
                <w:b/>
                <w:noProof/>
              </w:rPr>
              <w:t>new</w:t>
            </w:r>
            <w:r w:rsidRPr="0006339A">
              <w:rPr>
                <w:rFonts w:ascii="Arial" w:hAnsi="Arial" w:cs="Arial"/>
                <w:noProof/>
              </w:rPr>
              <w:t xml:space="preserve"> A) {}</w:t>
            </w:r>
          </w:p>
          <w:p w:rsidR="0006339A" w:rsidRPr="0006339A" w:rsidRDefault="0006339A" w:rsidP="0006339A">
            <w:pPr>
              <w:pStyle w:val="NormalDef"/>
              <w:ind w:left="0"/>
              <w:rPr>
                <w:rFonts w:ascii="Arial" w:hAnsi="Arial" w:cs="Arial"/>
                <w:noProof/>
                <w:lang w:val="en-US"/>
              </w:rPr>
            </w:pPr>
          </w:p>
          <w:p w:rsidR="009D7105" w:rsidRPr="0006339A" w:rsidRDefault="0006339A" w:rsidP="0006339A">
            <w:pPr>
              <w:pStyle w:val="NormalDef"/>
              <w:ind w:left="0"/>
              <w:rPr>
                <w:rFonts w:ascii="Arial" w:hAnsi="Arial" w:cs="Arial"/>
                <w:noProof/>
                <w:lang w:val="en-US"/>
              </w:rPr>
            </w:pPr>
            <w:r w:rsidRPr="0006339A">
              <w:rPr>
                <w:rFonts w:ascii="Arial" w:hAnsi="Arial" w:cs="Arial"/>
                <w:noProof/>
                <w:lang w:val="en-US"/>
              </w:rPr>
              <w:t>X&lt;A, B&gt;::~X()</w:t>
            </w:r>
          </w:p>
          <w:p w:rsidR="0006339A" w:rsidRPr="0006339A" w:rsidRDefault="0006339A" w:rsidP="0006339A">
            <w:pPr>
              <w:rPr>
                <w:rFonts w:ascii="Arial" w:hAnsi="Arial" w:cs="Arial"/>
                <w:lang w:val="en-US"/>
              </w:rPr>
            </w:pPr>
            <w:r w:rsidRPr="0006339A">
              <w:rPr>
                <w:rFonts w:ascii="Arial" w:hAnsi="Arial" w:cs="Arial"/>
                <w:noProof/>
                <w:lang w:val="en-US"/>
              </w:rPr>
              <w:t xml:space="preserve">   { </w:t>
            </w:r>
            <w:r w:rsidRPr="0006339A">
              <w:rPr>
                <w:rFonts w:ascii="Arial" w:hAnsi="Arial" w:cs="Arial"/>
                <w:b/>
                <w:noProof/>
                <w:lang w:val="en-US"/>
              </w:rPr>
              <w:t>if</w:t>
            </w:r>
            <w:r w:rsidRPr="0006339A">
              <w:rPr>
                <w:rFonts w:ascii="Arial" w:hAnsi="Arial" w:cs="Arial"/>
                <w:noProof/>
                <w:lang w:val="en-US"/>
              </w:rPr>
              <w:t xml:space="preserve"> (t1) </w:t>
            </w:r>
            <w:r w:rsidRPr="0006339A">
              <w:rPr>
                <w:rFonts w:ascii="Arial" w:hAnsi="Arial" w:cs="Arial"/>
                <w:b/>
                <w:noProof/>
                <w:lang w:val="en-US"/>
              </w:rPr>
              <w:t>delete</w:t>
            </w:r>
            <w:r w:rsidRPr="0006339A">
              <w:rPr>
                <w:rFonts w:ascii="Arial" w:hAnsi="Arial" w:cs="Arial"/>
                <w:noProof/>
                <w:lang w:val="en-US"/>
              </w:rPr>
              <w:t xml:space="preserve"> t1; }</w:t>
            </w:r>
          </w:p>
        </w:tc>
      </w:tr>
    </w:tbl>
    <w:p w:rsidR="0006339A" w:rsidRPr="0006339A" w:rsidRDefault="0006339A" w:rsidP="0006339A">
      <w:pPr>
        <w:pStyle w:val="NormalDef"/>
        <w:spacing w:before="120"/>
        <w:rPr>
          <w:lang w:val="en-US"/>
        </w:rPr>
      </w:pPr>
      <w:proofErr w:type="gramStart"/>
      <w:r>
        <w:rPr>
          <w:lang w:val="en-US"/>
        </w:rPr>
        <w:t>the</w:t>
      </w:r>
      <w:proofErr w:type="gramEnd"/>
      <w:r>
        <w:rPr>
          <w:lang w:val="en-US"/>
        </w:rPr>
        <w:t xml:space="preserve"> generation of the methods of </w:t>
      </w:r>
      <w:r w:rsidRPr="0006339A">
        <w:rPr>
          <w:rFonts w:ascii="Arial" w:hAnsi="Arial" w:cs="Arial"/>
          <w:noProof/>
          <w:lang w:val="en-US"/>
        </w:rPr>
        <w:t>X&lt;A, B&gt;</w:t>
      </w:r>
      <w:r w:rsidRPr="0006339A">
        <w:rPr>
          <w:lang w:val="en-US"/>
        </w:rPr>
        <w:t xml:space="preserve"> </w:t>
      </w:r>
      <w:r w:rsidR="00826673">
        <w:rPr>
          <w:lang w:val="en-US"/>
        </w:rPr>
        <w:t xml:space="preserve">is at the charge of </w:t>
      </w:r>
      <w:r w:rsidR="00826673" w:rsidRPr="00826673">
        <w:rPr>
          <w:rStyle w:val="LienClasseC"/>
          <w:lang w:val="en-US"/>
        </w:rPr>
        <w:t>VisitTable</w:t>
      </w:r>
      <w:r w:rsidR="00826673">
        <w:rPr>
          <w:lang w:val="en-US"/>
        </w:rPr>
        <w:t xml:space="preserve"> and requires to qualify this methods. This is done by calls to </w:t>
      </w:r>
      <w:r w:rsidR="00826673" w:rsidRPr="004A3A4C">
        <w:rPr>
          <w:rStyle w:val="LienClasseC"/>
          <w:lang w:val="en-US"/>
        </w:rPr>
        <w:t>Clang_utils</w:t>
      </w:r>
      <w:r w:rsidR="00826673" w:rsidRPr="004A3A4C">
        <w:rPr>
          <w:rStyle w:val="TexteC"/>
          <w:lang w:val="en-US"/>
        </w:rPr>
        <w:t>::</w:t>
      </w:r>
      <w:r w:rsidR="00826673" w:rsidRPr="004A3A4C">
        <w:rPr>
          <w:rStyle w:val="LienMthode"/>
          <w:lang w:val="en-US"/>
        </w:rPr>
        <w:t>makeQualifiedName</w:t>
      </w:r>
      <w:r w:rsidR="00826673">
        <w:rPr>
          <w:lang w:val="en-US"/>
        </w:rPr>
        <w:t xml:space="preserve"> with </w:t>
      </w:r>
      <w:r w:rsidR="00826673" w:rsidRPr="004A3A4C">
        <w:rPr>
          <w:rStyle w:val="LienChamps"/>
          <w:lang w:val="en-US"/>
        </w:rPr>
        <w:t>_clangUtils</w:t>
      </w:r>
      <w:r w:rsidR="00826673">
        <w:rPr>
          <w:lang w:val="en-US"/>
        </w:rPr>
        <w:t>.</w:t>
      </w:r>
    </w:p>
    <w:p w:rsidR="00F150E6" w:rsidRDefault="00F150E6" w:rsidP="00F150E6">
      <w:pPr>
        <w:pStyle w:val="EntteChamps"/>
        <w:rPr>
          <w:lang w:val="en-US"/>
        </w:rPr>
      </w:pPr>
      <w:r w:rsidRPr="00FF3B9B">
        <w:rPr>
          <w:rStyle w:val="LienType"/>
          <w:lang w:val="en-US"/>
        </w:rPr>
        <w:t>ContentTable</w:t>
      </w:r>
      <w:r w:rsidRPr="00FF3B9B">
        <w:rPr>
          <w:lang w:val="en-US"/>
        </w:rPr>
        <w:t xml:space="preserve"> </w:t>
      </w:r>
      <w:r w:rsidRPr="00FF3B9B">
        <w:rPr>
          <w:rStyle w:val="DfinitionChamps"/>
          <w:lang w:val="en-US"/>
        </w:rPr>
        <w:t>_content</w:t>
      </w:r>
      <w:r w:rsidRPr="00FF3B9B">
        <w:rPr>
          <w:lang w:val="en-US"/>
        </w:rPr>
        <w:t>;</w:t>
      </w:r>
    </w:p>
    <w:p w:rsidR="00E0047F" w:rsidRDefault="00425BE6" w:rsidP="00E0047F">
      <w:pPr>
        <w:pStyle w:val="NormalDef"/>
        <w:rPr>
          <w:lang w:val="en-US"/>
        </w:rPr>
      </w:pPr>
      <w:r>
        <w:rPr>
          <w:lang w:val="en-US"/>
        </w:rPr>
        <w:t xml:space="preserve">Defines the map that </w:t>
      </w:r>
      <w:r w:rsidR="00E0047F">
        <w:rPr>
          <w:lang w:val="en-US"/>
        </w:rPr>
        <w:t xml:space="preserve">associates to each encounter </w:t>
      </w:r>
      <w:r w:rsidR="00E0047F" w:rsidRPr="00AA4146">
        <w:rPr>
          <w:rStyle w:val="LienUnit"/>
          <w:lang w:val="en-US"/>
        </w:rPr>
        <w:t>clang</w:t>
      </w:r>
      <w:r w:rsidR="00E0047F" w:rsidRPr="00AA4146">
        <w:rPr>
          <w:rStyle w:val="TexteC"/>
          <w:lang w:val="en-US"/>
        </w:rPr>
        <w:t>::</w:t>
      </w:r>
      <w:proofErr w:type="spellStart"/>
      <w:r w:rsidR="00E0047F" w:rsidRPr="00AA4146">
        <w:rPr>
          <w:rStyle w:val="LienClasseC"/>
          <w:lang w:val="en-US"/>
        </w:rPr>
        <w:t>Decl</w:t>
      </w:r>
      <w:proofErr w:type="spellEnd"/>
      <w:r w:rsidR="00E0047F">
        <w:rPr>
          <w:lang w:val="en-US"/>
        </w:rPr>
        <w:t xml:space="preserve"> a type of information among the 4 types available:</w:t>
      </w:r>
    </w:p>
    <w:p w:rsidR="00E0047F" w:rsidRDefault="00E0047F" w:rsidP="00CC4764">
      <w:pPr>
        <w:pStyle w:val="NormalDef"/>
        <w:numPr>
          <w:ilvl w:val="0"/>
          <w:numId w:val="9"/>
        </w:numPr>
        <w:rPr>
          <w:lang w:val="en-US"/>
        </w:rPr>
      </w:pPr>
      <w:r w:rsidRPr="00E0047F">
        <w:rPr>
          <w:lang w:val="en-US"/>
        </w:rPr>
        <w:t xml:space="preserve">The name of a declaration has not been encountered. It is represented by the absence of entry in the </w:t>
      </w:r>
      <w:r w:rsidRPr="00E0047F">
        <w:rPr>
          <w:rStyle w:val="LienClasseC"/>
          <w:lang w:val="en-US"/>
        </w:rPr>
        <w:t>VisitTable</w:t>
      </w:r>
      <w:r w:rsidRPr="00E0047F">
        <w:rPr>
          <w:lang w:val="en-US"/>
        </w:rPr>
        <w:t xml:space="preserve"> map.</w:t>
      </w:r>
    </w:p>
    <w:p w:rsidR="00E0047F" w:rsidRDefault="00E0047F" w:rsidP="00CC4764">
      <w:pPr>
        <w:pStyle w:val="NormalDef"/>
        <w:numPr>
          <w:ilvl w:val="0"/>
          <w:numId w:val="9"/>
        </w:numPr>
        <w:rPr>
          <w:lang w:val="en-US"/>
        </w:rPr>
      </w:pPr>
      <w:r w:rsidRPr="00E0047F">
        <w:rPr>
          <w:lang w:val="en-US"/>
        </w:rPr>
        <w:t xml:space="preserve">The name of a declaration has been encountered but not its body. It is represented by a connection </w:t>
      </w:r>
      <w:r w:rsidRPr="00E0047F">
        <w:rPr>
          <w:rStyle w:val="LienUnit"/>
          <w:lang w:val="en-US"/>
        </w:rPr>
        <w:t>clang</w:t>
      </w:r>
      <w:r w:rsidRPr="00E0047F">
        <w:rPr>
          <w:rStyle w:val="TexteC"/>
          <w:lang w:val="en-US"/>
        </w:rPr>
        <w:t>::</w:t>
      </w:r>
      <w:proofErr w:type="spellStart"/>
      <w:r w:rsidRPr="00E0047F">
        <w:rPr>
          <w:rStyle w:val="LienClasseC"/>
          <w:lang w:val="en-US"/>
        </w:rPr>
        <w:t>Decl</w:t>
      </w:r>
      <w:proofErr w:type="spellEnd"/>
      <w:r w:rsidRPr="00E0047F">
        <w:rPr>
          <w:lang w:val="en-US"/>
        </w:rPr>
        <w:t xml:space="preserve"> </w:t>
      </w:r>
      <w:r>
        <w:rPr>
          <w:lang w:val="en-US"/>
        </w:rPr>
        <w:sym w:font="Symbol" w:char="F0AE"/>
      </w:r>
      <w:r w:rsidRPr="00E0047F">
        <w:rPr>
          <w:lang w:val="en-US"/>
        </w:rPr>
        <w:t xml:space="preserve"> </w:t>
      </w:r>
      <w:r w:rsidRPr="00E0047F">
        <w:rPr>
          <w:rStyle w:val="LienClasseC"/>
          <w:lang w:val="en-US"/>
        </w:rPr>
        <w:t>MissingDecl</w:t>
      </w:r>
      <w:r w:rsidRPr="00E0047F">
        <w:rPr>
          <w:lang w:val="en-US"/>
        </w:rPr>
        <w:t xml:space="preserve"> in the map.</w:t>
      </w:r>
    </w:p>
    <w:p w:rsidR="00E0047F" w:rsidRDefault="00E0047F" w:rsidP="00CC4764">
      <w:pPr>
        <w:pStyle w:val="NormalDef"/>
        <w:numPr>
          <w:ilvl w:val="0"/>
          <w:numId w:val="9"/>
        </w:numPr>
        <w:rPr>
          <w:lang w:val="en-US"/>
        </w:rPr>
      </w:pPr>
      <w:r w:rsidRPr="00E0047F">
        <w:rPr>
          <w:lang w:val="en-US"/>
        </w:rPr>
        <w:t xml:space="preserve">The declaration has been visited but cannot be generated due to missing declarations. It is represented by a connection </w:t>
      </w:r>
      <w:r w:rsidRPr="00E0047F">
        <w:rPr>
          <w:rStyle w:val="LienUnit"/>
          <w:lang w:val="en-US"/>
        </w:rPr>
        <w:t>clang</w:t>
      </w:r>
      <w:r w:rsidRPr="00E0047F">
        <w:rPr>
          <w:rStyle w:val="TexteC"/>
          <w:lang w:val="en-US"/>
        </w:rPr>
        <w:t>::</w:t>
      </w:r>
      <w:proofErr w:type="spellStart"/>
      <w:r w:rsidRPr="00E0047F">
        <w:rPr>
          <w:rStyle w:val="LienClasseC"/>
          <w:lang w:val="en-US"/>
        </w:rPr>
        <w:t>Decl</w:t>
      </w:r>
      <w:proofErr w:type="spellEnd"/>
      <w:r w:rsidRPr="00E0047F">
        <w:rPr>
          <w:lang w:val="en-US"/>
        </w:rPr>
        <w:t xml:space="preserve"> </w:t>
      </w:r>
      <w:r>
        <w:rPr>
          <w:lang w:val="en-US"/>
        </w:rPr>
        <w:sym w:font="Symbol" w:char="F0AE"/>
      </w:r>
      <w:r w:rsidRPr="00E0047F">
        <w:rPr>
          <w:lang w:val="en-US"/>
        </w:rPr>
        <w:t xml:space="preserve"> </w:t>
      </w:r>
      <w:r w:rsidRPr="00E0047F">
        <w:rPr>
          <w:rStyle w:val="LienClasseC"/>
          <w:lang w:val="en-US"/>
        </w:rPr>
        <w:t>MissingFunctionGeneration</w:t>
      </w:r>
      <w:r w:rsidRPr="00E0047F">
        <w:rPr>
          <w:lang w:val="en-US"/>
        </w:rPr>
        <w:t xml:space="preserve"> or </w:t>
      </w:r>
      <w:r w:rsidRPr="00E0047F">
        <w:rPr>
          <w:rStyle w:val="LienUnit"/>
          <w:lang w:val="en-US"/>
        </w:rPr>
        <w:t>clang</w:t>
      </w:r>
      <w:r w:rsidRPr="00E0047F">
        <w:rPr>
          <w:rStyle w:val="TexteC"/>
          <w:lang w:val="en-US"/>
        </w:rPr>
        <w:t>::</w:t>
      </w:r>
      <w:proofErr w:type="spellStart"/>
      <w:r w:rsidRPr="00E0047F">
        <w:rPr>
          <w:rStyle w:val="LienClasseC"/>
          <w:lang w:val="en-US"/>
        </w:rPr>
        <w:t>Decl</w:t>
      </w:r>
      <w:proofErr w:type="spellEnd"/>
      <w:r w:rsidRPr="00E0047F">
        <w:rPr>
          <w:lang w:val="en-US"/>
        </w:rPr>
        <w:t xml:space="preserve"> </w:t>
      </w:r>
      <w:r>
        <w:rPr>
          <w:lang w:val="en-US"/>
        </w:rPr>
        <w:sym w:font="Symbol" w:char="F0AE"/>
      </w:r>
      <w:r w:rsidRPr="00E0047F">
        <w:rPr>
          <w:lang w:val="en-US"/>
        </w:rPr>
        <w:t xml:space="preserve"> </w:t>
      </w:r>
      <w:r w:rsidRPr="00E0047F">
        <w:rPr>
          <w:rStyle w:val="LienClasseC"/>
          <w:lang w:val="en-US"/>
        </w:rPr>
        <w:t>MissingClassGeneration</w:t>
      </w:r>
      <w:r w:rsidRPr="00E0047F">
        <w:rPr>
          <w:lang w:val="en-US"/>
        </w:rPr>
        <w:t xml:space="preserve"> in the map.</w:t>
      </w:r>
    </w:p>
    <w:p w:rsidR="00E0047F" w:rsidRPr="00E0047F" w:rsidRDefault="00E0047F" w:rsidP="00CC4764">
      <w:pPr>
        <w:pStyle w:val="NormalDef"/>
        <w:numPr>
          <w:ilvl w:val="0"/>
          <w:numId w:val="9"/>
        </w:numPr>
        <w:rPr>
          <w:lang w:val="en-US"/>
        </w:rPr>
      </w:pPr>
      <w:r w:rsidRPr="00E0047F">
        <w:rPr>
          <w:lang w:val="en-US"/>
        </w:rPr>
        <w:t xml:space="preserve">The declaration has been visited and has been generated. It is represented by a connection </w:t>
      </w:r>
      <w:r w:rsidRPr="00E0047F">
        <w:rPr>
          <w:rStyle w:val="LienUnit"/>
          <w:lang w:val="en-US"/>
        </w:rPr>
        <w:t>clang</w:t>
      </w:r>
      <w:r w:rsidRPr="00E0047F">
        <w:rPr>
          <w:rStyle w:val="TexteC"/>
          <w:lang w:val="en-US"/>
        </w:rPr>
        <w:t>::</w:t>
      </w:r>
      <w:proofErr w:type="spellStart"/>
      <w:r w:rsidRPr="00E0047F">
        <w:rPr>
          <w:rStyle w:val="LienClasseC"/>
          <w:lang w:val="en-US"/>
        </w:rPr>
        <w:t>Decl</w:t>
      </w:r>
      <w:proofErr w:type="spellEnd"/>
      <w:r w:rsidRPr="00E0047F">
        <w:rPr>
          <w:lang w:val="en-US"/>
        </w:rPr>
        <w:t xml:space="preserve"> </w:t>
      </w:r>
      <w:r>
        <w:rPr>
          <w:lang w:val="en-US"/>
        </w:rPr>
        <w:sym w:font="Symbol" w:char="F0AE"/>
      </w:r>
      <w:r w:rsidRPr="00E0047F">
        <w:rPr>
          <w:lang w:val="en-US"/>
        </w:rPr>
        <w:t xml:space="preserve"> </w:t>
      </w:r>
      <w:r w:rsidRPr="00E0047F">
        <w:rPr>
          <w:rStyle w:val="LienClasseC"/>
          <w:lang w:val="en-US"/>
        </w:rPr>
        <w:t>KeyInfo</w:t>
      </w:r>
      <w:r w:rsidRPr="00E0047F">
        <w:rPr>
          <w:lang w:val="en-US"/>
        </w:rPr>
        <w:t xml:space="preserve"> in the </w:t>
      </w:r>
      <w:r w:rsidRPr="00E0047F">
        <w:rPr>
          <w:rStyle w:val="LienClasseC"/>
          <w:lang w:val="en-US"/>
        </w:rPr>
        <w:t>VisitTable</w:t>
      </w:r>
      <w:r w:rsidRPr="00E0047F">
        <w:rPr>
          <w:lang w:val="en-US"/>
        </w:rPr>
        <w:t xml:space="preserve"> map.</w:t>
      </w:r>
    </w:p>
    <w:p w:rsidR="006251E2" w:rsidRPr="00B2311A" w:rsidRDefault="006251E2" w:rsidP="006251E2">
      <w:pPr>
        <w:pStyle w:val="SectionDclarationClasse"/>
        <w:rPr>
          <w:rStyle w:val="LienClasseC"/>
          <w:lang w:val="en-US"/>
        </w:rPr>
      </w:pPr>
      <w:r>
        <w:rPr>
          <w:lang w:val="en-US"/>
        </w:rPr>
        <w:t xml:space="preserve">Declaration of the class </w:t>
      </w:r>
      <w:r w:rsidRPr="00B2311A">
        <w:rPr>
          <w:rStyle w:val="LienClasseC"/>
          <w:lang w:val="en-US"/>
        </w:rPr>
        <w:t>VisitTable</w:t>
      </w:r>
    </w:p>
    <w:p w:rsidR="00B2311A" w:rsidRPr="00B2311A" w:rsidRDefault="00B2311A" w:rsidP="00B2311A">
      <w:pPr>
        <w:pStyle w:val="Dclarationdeclasse"/>
        <w:rPr>
          <w:lang w:val="en-US"/>
        </w:rPr>
      </w:pPr>
      <w:r w:rsidRPr="00B2311A">
        <w:rPr>
          <w:b/>
          <w:bCs/>
          <w:lang w:val="en-US"/>
        </w:rPr>
        <w:t>class</w:t>
      </w:r>
      <w:r w:rsidRPr="00B2311A">
        <w:rPr>
          <w:lang w:val="en-US"/>
        </w:rPr>
        <w:t xml:space="preserve"> </w:t>
      </w:r>
      <w:r w:rsidRPr="00FF3B9B">
        <w:rPr>
          <w:rStyle w:val="DfinitionClasse"/>
          <w:lang w:val="en-US"/>
        </w:rPr>
        <w:t>VisitTable</w:t>
      </w:r>
      <w:r w:rsidRPr="00B2311A">
        <w:rPr>
          <w:lang w:val="en-US"/>
        </w:rPr>
        <w:t xml:space="preserve"> {</w:t>
      </w:r>
    </w:p>
    <w:p w:rsidR="00B2311A" w:rsidRPr="00FF3B9B" w:rsidRDefault="00B2311A" w:rsidP="00B2311A">
      <w:pPr>
        <w:pStyle w:val="Dclarationdeclasse"/>
        <w:rPr>
          <w:lang w:val="en-US"/>
        </w:rPr>
      </w:pPr>
      <w:r w:rsidRPr="00FF3B9B">
        <w:rPr>
          <w:b/>
          <w:bCs/>
          <w:lang w:val="en-US"/>
        </w:rPr>
        <w:t>public</w:t>
      </w:r>
      <w:r w:rsidRPr="00FF3B9B">
        <w:rPr>
          <w:lang w:val="en-US"/>
        </w:rPr>
        <w:t>:</w:t>
      </w:r>
    </w:p>
    <w:p w:rsidR="00B2311A" w:rsidRPr="00FF3B9B" w:rsidRDefault="00B2311A" w:rsidP="00B2311A">
      <w:pPr>
        <w:pStyle w:val="Dclarationdeclasse"/>
        <w:rPr>
          <w:lang w:val="en-US"/>
        </w:rPr>
      </w:pPr>
      <w:r w:rsidRPr="00FF3B9B">
        <w:rPr>
          <w:lang w:val="en-US"/>
        </w:rPr>
        <w:t xml:space="preserve">  </w:t>
      </w:r>
      <w:r w:rsidRPr="00FF3B9B">
        <w:rPr>
          <w:b/>
          <w:bCs/>
          <w:lang w:val="en-US"/>
        </w:rPr>
        <w:t>class</w:t>
      </w:r>
      <w:r w:rsidRPr="00FF3B9B">
        <w:rPr>
          <w:lang w:val="en-US"/>
        </w:rPr>
        <w:t xml:space="preserve"> </w:t>
      </w:r>
      <w:r w:rsidRPr="00FF3B9B">
        <w:rPr>
          <w:rStyle w:val="LienClasseC"/>
          <w:lang w:val="en-US"/>
        </w:rPr>
        <w:t>KeyInfo</w:t>
      </w:r>
      <w:r w:rsidRPr="00FF3B9B">
        <w:rPr>
          <w:lang w:val="en-US"/>
        </w:rPr>
        <w:t>;</w:t>
      </w:r>
    </w:p>
    <w:p w:rsidR="00B2311A" w:rsidRPr="00B2311A" w:rsidRDefault="00B2311A" w:rsidP="00B2311A">
      <w:pPr>
        <w:pStyle w:val="Dclarationdeclasse"/>
        <w:rPr>
          <w:lang w:val="en-US"/>
        </w:rPr>
      </w:pPr>
      <w:r w:rsidRPr="00B2311A">
        <w:rPr>
          <w:lang w:val="en-US"/>
        </w:rPr>
        <w:t xml:space="preserve">  </w:t>
      </w:r>
      <w:r w:rsidRPr="00B2311A">
        <w:rPr>
          <w:b/>
          <w:bCs/>
          <w:lang w:val="en-US"/>
        </w:rPr>
        <w:t>class</w:t>
      </w:r>
      <w:r w:rsidRPr="00B2311A">
        <w:rPr>
          <w:lang w:val="en-US"/>
        </w:rPr>
        <w:t xml:space="preserve"> </w:t>
      </w:r>
      <w:r w:rsidRPr="00FF3B9B">
        <w:rPr>
          <w:rStyle w:val="LienClasseC"/>
          <w:lang w:val="en-US"/>
        </w:rPr>
        <w:t>MissingFunctionGeneration</w:t>
      </w:r>
      <w:r w:rsidRPr="00B2311A">
        <w:rPr>
          <w:lang w:val="en-US"/>
        </w:rPr>
        <w:t>;</w:t>
      </w:r>
    </w:p>
    <w:p w:rsidR="00B2311A" w:rsidRPr="00B2311A" w:rsidRDefault="00B2311A" w:rsidP="00B2311A">
      <w:pPr>
        <w:pStyle w:val="Dclarationdeclasse"/>
        <w:rPr>
          <w:lang w:val="en-US"/>
        </w:rPr>
      </w:pPr>
      <w:r w:rsidRPr="00B2311A">
        <w:rPr>
          <w:lang w:val="en-US"/>
        </w:rPr>
        <w:t xml:space="preserve">  </w:t>
      </w:r>
      <w:r w:rsidRPr="00B2311A">
        <w:rPr>
          <w:b/>
          <w:bCs/>
          <w:lang w:val="en-US"/>
        </w:rPr>
        <w:t>class</w:t>
      </w:r>
      <w:r w:rsidRPr="00B2311A">
        <w:rPr>
          <w:lang w:val="en-US"/>
        </w:rPr>
        <w:t xml:space="preserve"> </w:t>
      </w:r>
      <w:r w:rsidRPr="00FF3B9B">
        <w:rPr>
          <w:rStyle w:val="LienClasseC"/>
          <w:lang w:val="en-US"/>
        </w:rPr>
        <w:t>MissingSubClassGeneration</w:t>
      </w:r>
      <w:r w:rsidRPr="00B2311A">
        <w:rPr>
          <w:lang w:val="en-US"/>
        </w:rPr>
        <w:t>;</w:t>
      </w:r>
    </w:p>
    <w:p w:rsidR="00B2311A" w:rsidRPr="00B2311A" w:rsidRDefault="00B2311A" w:rsidP="00B2311A">
      <w:pPr>
        <w:pStyle w:val="Dclarationdeclasse"/>
        <w:rPr>
          <w:lang w:val="en-US"/>
        </w:rPr>
      </w:pPr>
      <w:r w:rsidRPr="00B2311A">
        <w:rPr>
          <w:lang w:val="en-US"/>
        </w:rPr>
        <w:t xml:space="preserve">  </w:t>
      </w:r>
      <w:r w:rsidRPr="00B2311A">
        <w:rPr>
          <w:b/>
          <w:bCs/>
          <w:lang w:val="en-US"/>
        </w:rPr>
        <w:t>class</w:t>
      </w:r>
      <w:r w:rsidRPr="00B2311A">
        <w:rPr>
          <w:lang w:val="en-US"/>
        </w:rPr>
        <w:t xml:space="preserve"> </w:t>
      </w:r>
      <w:r w:rsidRPr="00FF3B9B">
        <w:rPr>
          <w:rStyle w:val="LienClasseC"/>
          <w:lang w:val="en-US"/>
        </w:rPr>
        <w:t>MissingClassGeneration</w:t>
      </w:r>
      <w:r w:rsidRPr="00B2311A">
        <w:rPr>
          <w:lang w:val="en-US"/>
        </w:rPr>
        <w:t>;</w:t>
      </w:r>
    </w:p>
    <w:p w:rsidR="00B2311A" w:rsidRPr="00B2311A" w:rsidRDefault="00B2311A" w:rsidP="00B2311A">
      <w:pPr>
        <w:pStyle w:val="Dclarationdeclasse"/>
        <w:rPr>
          <w:lang w:val="en-US"/>
        </w:rPr>
      </w:pPr>
      <w:r w:rsidRPr="00B2311A">
        <w:rPr>
          <w:lang w:val="en-US"/>
        </w:rPr>
        <w:t xml:space="preserve">  </w:t>
      </w:r>
      <w:r w:rsidRPr="00B2311A">
        <w:rPr>
          <w:b/>
          <w:bCs/>
          <w:lang w:val="en-US"/>
        </w:rPr>
        <w:t>class</w:t>
      </w:r>
      <w:r w:rsidRPr="00B2311A">
        <w:rPr>
          <w:lang w:val="en-US"/>
        </w:rPr>
        <w:t xml:space="preserve"> </w:t>
      </w:r>
      <w:r w:rsidRPr="00FF3B9B">
        <w:rPr>
          <w:rStyle w:val="LienClasseC"/>
          <w:lang w:val="en-US"/>
        </w:rPr>
        <w:t>InstanceClassGeneration</w:t>
      </w:r>
      <w:r w:rsidRPr="00B2311A">
        <w:rPr>
          <w:lang w:val="en-US"/>
        </w:rPr>
        <w:t>;</w:t>
      </w:r>
    </w:p>
    <w:p w:rsidR="00B2311A" w:rsidRPr="00B2311A" w:rsidRDefault="00B2311A" w:rsidP="00B2311A">
      <w:pPr>
        <w:pStyle w:val="Dclarationdeclasse"/>
        <w:rPr>
          <w:lang w:val="en-US"/>
        </w:rPr>
      </w:pPr>
      <w:r w:rsidRPr="00B2311A">
        <w:rPr>
          <w:lang w:val="en-US"/>
        </w:rPr>
        <w:t xml:space="preserve">  </w:t>
      </w:r>
      <w:r w:rsidRPr="00B2311A">
        <w:rPr>
          <w:b/>
          <w:bCs/>
          <w:lang w:val="en-US"/>
        </w:rPr>
        <w:t>class</w:t>
      </w:r>
      <w:r w:rsidRPr="00B2311A">
        <w:rPr>
          <w:lang w:val="en-US"/>
        </w:rPr>
        <w:t xml:space="preserve"> </w:t>
      </w:r>
      <w:r w:rsidRPr="00FF3B9B">
        <w:rPr>
          <w:rStyle w:val="LienClasseC"/>
          <w:lang w:val="en-US"/>
        </w:rPr>
        <w:t>MissingDecl</w:t>
      </w:r>
      <w:r w:rsidRPr="00B2311A">
        <w:rPr>
          <w:lang w:val="en-US"/>
        </w:rPr>
        <w:t>;</w:t>
      </w:r>
    </w:p>
    <w:p w:rsidR="00B2311A" w:rsidRPr="00B2311A" w:rsidRDefault="00B2311A" w:rsidP="00B2311A">
      <w:pPr>
        <w:pStyle w:val="Dclarationdeclasse"/>
        <w:rPr>
          <w:lang w:val="en-US"/>
        </w:rPr>
      </w:pPr>
    </w:p>
    <w:p w:rsidR="00B2311A" w:rsidRPr="00B2311A" w:rsidRDefault="00B2311A" w:rsidP="00B2311A">
      <w:pPr>
        <w:pStyle w:val="Dclarationdeclasse"/>
        <w:rPr>
          <w:lang w:val="en-US"/>
        </w:rPr>
      </w:pPr>
      <w:r w:rsidRPr="00B2311A">
        <w:rPr>
          <w:b/>
          <w:bCs/>
          <w:lang w:val="en-US"/>
        </w:rPr>
        <w:t>private</w:t>
      </w:r>
      <w:r w:rsidRPr="00B2311A">
        <w:rPr>
          <w:lang w:val="en-US"/>
        </w:rPr>
        <w:t>:</w:t>
      </w:r>
    </w:p>
    <w:p w:rsidR="00B2311A" w:rsidRPr="00B2311A" w:rsidRDefault="00B2311A" w:rsidP="00B2311A">
      <w:pPr>
        <w:pStyle w:val="Dclarationdeclasse"/>
        <w:rPr>
          <w:lang w:val="en-US"/>
        </w:rPr>
      </w:pPr>
      <w:r w:rsidRPr="00B2311A">
        <w:rPr>
          <w:lang w:val="en-US"/>
        </w:rPr>
        <w:t xml:space="preserve">  </w:t>
      </w:r>
      <w:r w:rsidRPr="00B2311A">
        <w:rPr>
          <w:b/>
          <w:bCs/>
          <w:lang w:val="en-US"/>
        </w:rPr>
        <w:t>typedef</w:t>
      </w:r>
      <w:r w:rsidRPr="00B2311A">
        <w:rPr>
          <w:lang w:val="en-US"/>
        </w:rPr>
        <w:t xml:space="preserve"> </w:t>
      </w:r>
      <w:r w:rsidRPr="00FF3B9B">
        <w:rPr>
          <w:rStyle w:val="LienUnit"/>
          <w:lang w:val="en-US"/>
        </w:rPr>
        <w:t>std</w:t>
      </w:r>
      <w:r w:rsidRPr="00B2311A">
        <w:rPr>
          <w:lang w:val="en-US"/>
        </w:rPr>
        <w:t>::</w:t>
      </w:r>
      <w:r w:rsidRPr="00FF3B9B">
        <w:rPr>
          <w:rStyle w:val="LienClasseC"/>
          <w:lang w:val="en-US"/>
        </w:rPr>
        <w:t>set</w:t>
      </w:r>
      <w:r w:rsidRPr="00B2311A">
        <w:rPr>
          <w:lang w:val="en-US"/>
        </w:rPr>
        <w:t>&lt;</w:t>
      </w:r>
      <w:r w:rsidRPr="00FF3B9B">
        <w:rPr>
          <w:rStyle w:val="LienClasseC"/>
          <w:lang w:val="en-US"/>
        </w:rPr>
        <w:t>KeyInfo</w:t>
      </w:r>
      <w:r w:rsidRPr="00B2311A">
        <w:rPr>
          <w:lang w:val="en-US"/>
        </w:rPr>
        <w:t xml:space="preserve">*, </w:t>
      </w:r>
      <w:r w:rsidRPr="00FF3B9B">
        <w:rPr>
          <w:rStyle w:val="LienClasseC"/>
          <w:lang w:val="en-US"/>
        </w:rPr>
        <w:t>KeyInfo</w:t>
      </w:r>
      <w:r w:rsidRPr="00B2311A">
        <w:rPr>
          <w:lang w:val="en-US"/>
        </w:rPr>
        <w:t>::</w:t>
      </w:r>
      <w:r w:rsidRPr="00FF3B9B">
        <w:rPr>
          <w:rStyle w:val="LienClasseC"/>
          <w:lang w:val="en-US"/>
        </w:rPr>
        <w:t>Less</w:t>
      </w:r>
      <w:r w:rsidRPr="00B2311A">
        <w:rPr>
          <w:lang w:val="en-US"/>
        </w:rPr>
        <w:t xml:space="preserve">&gt; </w:t>
      </w:r>
      <w:r w:rsidRPr="00FF3B9B">
        <w:rPr>
          <w:rStyle w:val="LienType"/>
          <w:lang w:val="en-US"/>
        </w:rPr>
        <w:t>ContentTable</w:t>
      </w:r>
      <w:r w:rsidRPr="00B2311A">
        <w:rPr>
          <w:lang w:val="en-US"/>
        </w:rPr>
        <w:t>;</w:t>
      </w:r>
    </w:p>
    <w:p w:rsidR="00B2311A" w:rsidRDefault="00B2311A" w:rsidP="00B2311A">
      <w:pPr>
        <w:pStyle w:val="Dclarationdeclasse"/>
      </w:pPr>
      <w:r w:rsidRPr="00B2311A">
        <w:rPr>
          <w:lang w:val="en-US"/>
        </w:rPr>
        <w:t xml:space="preserve">  </w:t>
      </w:r>
      <w:r w:rsidRPr="00B2311A">
        <w:rPr>
          <w:rStyle w:val="LienClasseC"/>
        </w:rPr>
        <w:t>Clang_utils</w:t>
      </w:r>
      <w:r>
        <w:t xml:space="preserve">* </w:t>
      </w:r>
      <w:r w:rsidRPr="00B2311A">
        <w:rPr>
          <w:rStyle w:val="LienChamps"/>
        </w:rPr>
        <w:t>_clangUtils</w:t>
      </w:r>
      <w:r>
        <w:t>;</w:t>
      </w:r>
    </w:p>
    <w:p w:rsidR="00B2311A" w:rsidRDefault="00B2311A" w:rsidP="00B2311A">
      <w:pPr>
        <w:pStyle w:val="Dclarationdeclasse"/>
      </w:pPr>
      <w:r>
        <w:t xml:space="preserve">  </w:t>
      </w:r>
      <w:r w:rsidRPr="00B2311A">
        <w:rPr>
          <w:rStyle w:val="LienType"/>
        </w:rPr>
        <w:t>ContentTable</w:t>
      </w:r>
      <w:r>
        <w:t xml:space="preserve"> </w:t>
      </w:r>
      <w:r w:rsidRPr="00B2311A">
        <w:rPr>
          <w:rStyle w:val="LienChamps"/>
        </w:rPr>
        <w:t>_content</w:t>
      </w:r>
      <w:r>
        <w:t>;</w:t>
      </w:r>
    </w:p>
    <w:p w:rsidR="00B2311A" w:rsidRDefault="00B2311A" w:rsidP="00B2311A">
      <w:pPr>
        <w:pStyle w:val="Dclarationdeclasse"/>
      </w:pPr>
    </w:p>
    <w:p w:rsidR="00B2311A" w:rsidRPr="00B2311A" w:rsidRDefault="00B2311A" w:rsidP="00B2311A">
      <w:pPr>
        <w:pStyle w:val="Dclarationdeclasse"/>
        <w:rPr>
          <w:lang w:val="en-US"/>
        </w:rPr>
      </w:pPr>
      <w:r w:rsidRPr="00B2311A">
        <w:rPr>
          <w:b/>
          <w:bCs/>
          <w:lang w:val="en-US"/>
        </w:rPr>
        <w:t>protected</w:t>
      </w:r>
      <w:r w:rsidRPr="00B2311A">
        <w:rPr>
          <w:lang w:val="en-US"/>
        </w:rPr>
        <w:t>:</w:t>
      </w:r>
    </w:p>
    <w:p w:rsidR="00B2311A" w:rsidRPr="00B2311A" w:rsidRDefault="00B2311A" w:rsidP="00B2311A">
      <w:pPr>
        <w:pStyle w:val="Dclarationdeclasse"/>
        <w:rPr>
          <w:lang w:val="en-US"/>
        </w:rPr>
      </w:pPr>
      <w:r w:rsidRPr="00B2311A">
        <w:rPr>
          <w:lang w:val="en-US"/>
        </w:rPr>
        <w:t xml:space="preserve">  </w:t>
      </w:r>
      <w:r w:rsidRPr="00B2311A">
        <w:rPr>
          <w:b/>
          <w:bCs/>
          <w:lang w:val="en-US"/>
        </w:rPr>
        <w:t>void</w:t>
      </w:r>
      <w:r w:rsidRPr="00B2311A">
        <w:rPr>
          <w:lang w:val="en-US"/>
        </w:rPr>
        <w:t xml:space="preserve"> </w:t>
      </w:r>
      <w:r w:rsidRPr="00FF3B9B">
        <w:rPr>
          <w:rStyle w:val="LienMthode"/>
          <w:lang w:val="en-US"/>
        </w:rPr>
        <w:t>solve</w:t>
      </w:r>
      <w:r w:rsidRPr="00B2311A">
        <w:rPr>
          <w:lang w:val="en-US"/>
        </w:rPr>
        <w:t>(</w:t>
      </w:r>
      <w:r w:rsidRPr="00FF3B9B">
        <w:rPr>
          <w:rStyle w:val="LienClasseC"/>
          <w:lang w:val="en-US"/>
        </w:rPr>
        <w:t>MissingSubClassGeneration</w:t>
      </w:r>
      <w:r w:rsidRPr="00B2311A">
        <w:rPr>
          <w:lang w:val="en-US"/>
        </w:rPr>
        <w:t>&amp; classDecl,</w:t>
      </w:r>
      <w:r>
        <w:rPr>
          <w:lang w:val="en-US"/>
        </w:rPr>
        <w:t xml:space="preserve"> </w:t>
      </w:r>
      <w:r w:rsidRPr="00FF3B9B">
        <w:rPr>
          <w:rStyle w:val="LienClasseC"/>
          <w:lang w:val="en-US"/>
        </w:rPr>
        <w:t>ForwardReferenceList</w:t>
      </w:r>
      <w:r w:rsidRPr="00B2311A">
        <w:rPr>
          <w:lang w:val="en-US"/>
        </w:rPr>
        <w:t>&amp; globals);</w:t>
      </w:r>
    </w:p>
    <w:p w:rsidR="00B2311A" w:rsidRPr="00B2311A" w:rsidRDefault="00B2311A" w:rsidP="00B2311A">
      <w:pPr>
        <w:pStyle w:val="Dclarationdeclasse"/>
        <w:rPr>
          <w:lang w:val="en-US"/>
        </w:rPr>
      </w:pPr>
      <w:r w:rsidRPr="00B2311A">
        <w:rPr>
          <w:lang w:val="en-US"/>
        </w:rPr>
        <w:t xml:space="preserve">  </w:t>
      </w:r>
      <w:r w:rsidRPr="00B2311A">
        <w:rPr>
          <w:b/>
          <w:bCs/>
          <w:lang w:val="en-US"/>
        </w:rPr>
        <w:t>void</w:t>
      </w:r>
      <w:r w:rsidRPr="00B2311A">
        <w:rPr>
          <w:lang w:val="en-US"/>
        </w:rPr>
        <w:t xml:space="preserve"> </w:t>
      </w:r>
      <w:r w:rsidRPr="00B2311A">
        <w:rPr>
          <w:rStyle w:val="LienMthode"/>
          <w:lang w:val="en-US"/>
        </w:rPr>
        <w:t>addWaitFor</w:t>
      </w:r>
      <w:r w:rsidRPr="00B2311A">
        <w:rPr>
          <w:lang w:val="en-US"/>
        </w:rPr>
        <w:t>(</w:t>
      </w:r>
      <w:r w:rsidRPr="00B2311A">
        <w:rPr>
          <w:rStyle w:val="LienClasseC"/>
          <w:lang w:val="en-US"/>
        </w:rPr>
        <w:t>MissingSubClassGeneration</w:t>
      </w:r>
      <w:r w:rsidRPr="00B2311A">
        <w:rPr>
          <w:lang w:val="en-US"/>
        </w:rPr>
        <w:t>&amp; classDecl,</w:t>
      </w:r>
      <w:r>
        <w:rPr>
          <w:lang w:val="en-US"/>
        </w:rPr>
        <w:t xml:space="preserve"> </w:t>
      </w:r>
      <w:r w:rsidRPr="00B2311A">
        <w:rPr>
          <w:rStyle w:val="LienUnit"/>
          <w:lang w:val="en-US"/>
        </w:rPr>
        <w:t>class_decl</w:t>
      </w:r>
      <w:r w:rsidRPr="00B2311A">
        <w:rPr>
          <w:lang w:val="en-US"/>
        </w:rPr>
        <w:t xml:space="preserve"> classElement, </w:t>
      </w:r>
      <w:r w:rsidRPr="00B2311A">
        <w:rPr>
          <w:rStyle w:val="LienClasseC"/>
          <w:lang w:val="en-US"/>
        </w:rPr>
        <w:t>ForwardReferenceList</w:t>
      </w:r>
      <w:r w:rsidRPr="00B2311A">
        <w:rPr>
          <w:lang w:val="en-US"/>
        </w:rPr>
        <w:t>&amp; globals);</w:t>
      </w:r>
    </w:p>
    <w:p w:rsidR="00B2311A" w:rsidRPr="00B2311A" w:rsidRDefault="00B2311A" w:rsidP="00B2311A">
      <w:pPr>
        <w:pStyle w:val="Dclarationdeclasse"/>
        <w:rPr>
          <w:lang w:val="en-US"/>
        </w:rPr>
      </w:pPr>
      <w:r w:rsidRPr="00B2311A">
        <w:rPr>
          <w:lang w:val="en-US"/>
        </w:rPr>
        <w:t xml:space="preserve">  </w:t>
      </w:r>
      <w:r w:rsidRPr="00B2311A">
        <w:rPr>
          <w:b/>
          <w:bCs/>
          <w:lang w:val="en-US"/>
        </w:rPr>
        <w:t>friend</w:t>
      </w:r>
      <w:r w:rsidRPr="00B2311A">
        <w:rPr>
          <w:lang w:val="en-US"/>
        </w:rPr>
        <w:t xml:space="preserve"> </w:t>
      </w:r>
      <w:r w:rsidRPr="00B2311A">
        <w:rPr>
          <w:b/>
          <w:bCs/>
          <w:lang w:val="en-US"/>
        </w:rPr>
        <w:t>class</w:t>
      </w:r>
      <w:r w:rsidRPr="00B2311A">
        <w:rPr>
          <w:lang w:val="en-US"/>
        </w:rPr>
        <w:t xml:space="preserve"> </w:t>
      </w:r>
      <w:r w:rsidRPr="00FF3B9B">
        <w:rPr>
          <w:rStyle w:val="LienClasseC"/>
          <w:lang w:val="en-US"/>
        </w:rPr>
        <w:t>MissingSubClassGeneration</w:t>
      </w:r>
      <w:r w:rsidRPr="00B2311A">
        <w:rPr>
          <w:lang w:val="en-US"/>
        </w:rPr>
        <w:t>;</w:t>
      </w:r>
    </w:p>
    <w:p w:rsidR="00B2311A" w:rsidRPr="00B2311A" w:rsidRDefault="00B2311A" w:rsidP="00B2311A">
      <w:pPr>
        <w:pStyle w:val="Dclarationdeclasse"/>
        <w:rPr>
          <w:lang w:val="en-US"/>
        </w:rPr>
      </w:pPr>
      <w:r w:rsidRPr="00B2311A">
        <w:rPr>
          <w:lang w:val="en-US"/>
        </w:rPr>
        <w:t xml:space="preserve">  </w:t>
      </w:r>
      <w:r w:rsidRPr="00B2311A">
        <w:rPr>
          <w:b/>
          <w:bCs/>
          <w:lang w:val="en-US"/>
        </w:rPr>
        <w:t>friend</w:t>
      </w:r>
      <w:r w:rsidRPr="00B2311A">
        <w:rPr>
          <w:lang w:val="en-US"/>
        </w:rPr>
        <w:t xml:space="preserve"> </w:t>
      </w:r>
      <w:r w:rsidRPr="00B2311A">
        <w:rPr>
          <w:b/>
          <w:bCs/>
          <w:lang w:val="en-US"/>
        </w:rPr>
        <w:t>class</w:t>
      </w:r>
      <w:r w:rsidRPr="00B2311A">
        <w:rPr>
          <w:lang w:val="en-US"/>
        </w:rPr>
        <w:t xml:space="preserve"> </w:t>
      </w:r>
      <w:r w:rsidRPr="00FF3B9B">
        <w:rPr>
          <w:rStyle w:val="LienClasseC"/>
          <w:lang w:val="en-US"/>
        </w:rPr>
        <w:t>MissingClassGeneration</w:t>
      </w:r>
      <w:r w:rsidRPr="00B2311A">
        <w:rPr>
          <w:lang w:val="en-US"/>
        </w:rPr>
        <w:t>;</w:t>
      </w:r>
    </w:p>
    <w:p w:rsidR="00B2311A" w:rsidRPr="00B2311A" w:rsidRDefault="00B2311A" w:rsidP="00B2311A">
      <w:pPr>
        <w:pStyle w:val="Dclarationdeclasse"/>
        <w:rPr>
          <w:lang w:val="en-US"/>
        </w:rPr>
      </w:pPr>
    </w:p>
    <w:p w:rsidR="00B2311A" w:rsidRPr="00FF3B9B" w:rsidRDefault="00B2311A" w:rsidP="00B2311A">
      <w:pPr>
        <w:pStyle w:val="Dclarationdeclasse"/>
        <w:rPr>
          <w:lang w:val="en-US"/>
        </w:rPr>
      </w:pPr>
      <w:r w:rsidRPr="00FF3B9B">
        <w:rPr>
          <w:b/>
          <w:bCs/>
          <w:lang w:val="en-US"/>
        </w:rPr>
        <w:t>public</w:t>
      </w:r>
      <w:r w:rsidRPr="00FF3B9B">
        <w:rPr>
          <w:lang w:val="en-US"/>
        </w:rPr>
        <w:t>:</w:t>
      </w:r>
    </w:p>
    <w:p w:rsidR="00B2311A" w:rsidRPr="00B2311A" w:rsidRDefault="00B2311A" w:rsidP="00B2311A">
      <w:pPr>
        <w:pStyle w:val="Dclarationdeclasse"/>
        <w:rPr>
          <w:lang w:val="en-US"/>
        </w:rPr>
      </w:pPr>
      <w:r w:rsidRPr="00B2311A">
        <w:rPr>
          <w:lang w:val="en-US"/>
        </w:rPr>
        <w:t xml:space="preserve">  </w:t>
      </w:r>
      <w:r w:rsidRPr="00B2311A">
        <w:rPr>
          <w:rStyle w:val="LienMthode"/>
          <w:lang w:val="en-US"/>
        </w:rPr>
        <w:t>VisitTable</w:t>
      </w:r>
      <w:r w:rsidRPr="00B2311A">
        <w:rPr>
          <w:lang w:val="en-US"/>
        </w:rPr>
        <w:t xml:space="preserve">() : </w:t>
      </w:r>
      <w:r w:rsidRPr="00B2311A">
        <w:rPr>
          <w:rStyle w:val="LienChamps"/>
          <w:lang w:val="en-US"/>
        </w:rPr>
        <w:t>_clangUtils</w:t>
      </w:r>
      <w:r w:rsidRPr="00B2311A">
        <w:rPr>
          <w:lang w:val="en-US"/>
        </w:rPr>
        <w:t>(</w:t>
      </w:r>
      <w:r w:rsidRPr="00B2311A">
        <w:rPr>
          <w:b/>
          <w:bCs/>
          <w:lang w:val="en-US"/>
        </w:rPr>
        <w:t>nullptr</w:t>
      </w:r>
      <w:r w:rsidRPr="00B2311A">
        <w:rPr>
          <w:lang w:val="en-US"/>
        </w:rPr>
        <w:t>) {}</w:t>
      </w:r>
    </w:p>
    <w:p w:rsidR="00B2311A" w:rsidRPr="00B2311A" w:rsidRDefault="00B2311A" w:rsidP="00B2311A">
      <w:pPr>
        <w:pStyle w:val="Dclarationdeclasse"/>
        <w:rPr>
          <w:lang w:val="en-US"/>
        </w:rPr>
      </w:pPr>
      <w:r w:rsidRPr="00B2311A">
        <w:rPr>
          <w:lang w:val="en-US"/>
        </w:rPr>
        <w:t xml:space="preserve">  </w:t>
      </w:r>
      <w:r w:rsidRPr="00B2311A">
        <w:rPr>
          <w:rStyle w:val="LienMthode"/>
          <w:lang w:val="en-US"/>
        </w:rPr>
        <w:t>~VisitTable</w:t>
      </w:r>
      <w:r w:rsidRPr="00B2311A">
        <w:rPr>
          <w:lang w:val="en-US"/>
        </w:rPr>
        <w:t xml:space="preserve">() { </w:t>
      </w:r>
      <w:r w:rsidRPr="00B2311A">
        <w:rPr>
          <w:b/>
          <w:lang w:val="en-US"/>
        </w:rPr>
        <w:t>for</w:t>
      </w:r>
      <w:r w:rsidRPr="00B2311A">
        <w:rPr>
          <w:lang w:val="en-US"/>
        </w:rPr>
        <w:t xml:space="preserve"> (</w:t>
      </w:r>
      <w:r w:rsidRPr="00B2311A">
        <w:rPr>
          <w:rStyle w:val="LienClasseC"/>
          <w:lang w:val="en-US"/>
        </w:rPr>
        <w:t>KeyInfo</w:t>
      </w:r>
      <w:r w:rsidRPr="00B2311A">
        <w:rPr>
          <w:lang w:val="en-US"/>
        </w:rPr>
        <w:t xml:space="preserve">* key : </w:t>
      </w:r>
      <w:r w:rsidRPr="00B2311A">
        <w:rPr>
          <w:rStyle w:val="LienChamps"/>
          <w:lang w:val="en-US"/>
        </w:rPr>
        <w:t>_content</w:t>
      </w:r>
      <w:r w:rsidRPr="00B2311A">
        <w:rPr>
          <w:lang w:val="en-US"/>
        </w:rPr>
        <w:t xml:space="preserve">) { </w:t>
      </w:r>
      <w:r w:rsidRPr="00B2311A">
        <w:rPr>
          <w:b/>
          <w:lang w:val="en-US"/>
        </w:rPr>
        <w:t>if</w:t>
      </w:r>
      <w:r w:rsidRPr="00B2311A">
        <w:rPr>
          <w:lang w:val="en-US"/>
        </w:rPr>
        <w:t xml:space="preserve"> (key) </w:t>
      </w:r>
      <w:r w:rsidRPr="00B2311A">
        <w:rPr>
          <w:b/>
          <w:lang w:val="en-US"/>
        </w:rPr>
        <w:t>delete</w:t>
      </w:r>
      <w:r w:rsidRPr="00B2311A">
        <w:rPr>
          <w:lang w:val="en-US"/>
        </w:rPr>
        <w:t xml:space="preserve"> key;</w:t>
      </w:r>
      <w:r>
        <w:rPr>
          <w:lang w:val="en-US"/>
        </w:rPr>
        <w:t xml:space="preserve"> };  </w:t>
      </w:r>
      <w:r w:rsidRPr="00B2311A">
        <w:rPr>
          <w:rStyle w:val="LienChamps"/>
          <w:lang w:val="en-US"/>
        </w:rPr>
        <w:t>_content</w:t>
      </w:r>
      <w:r w:rsidRPr="00B2311A">
        <w:rPr>
          <w:lang w:val="en-US"/>
        </w:rPr>
        <w:t>.</w:t>
      </w:r>
      <w:r w:rsidRPr="00B2311A">
        <w:rPr>
          <w:rStyle w:val="LienMthode"/>
          <w:lang w:val="en-US"/>
        </w:rPr>
        <w:t>clear</w:t>
      </w:r>
      <w:r w:rsidRPr="00B2311A">
        <w:rPr>
          <w:lang w:val="en-US"/>
        </w:rPr>
        <w:t>();</w:t>
      </w:r>
      <w:r>
        <w:rPr>
          <w:lang w:val="en-US"/>
        </w:rPr>
        <w:t xml:space="preserve"> </w:t>
      </w:r>
      <w:r w:rsidRPr="00B2311A">
        <w:rPr>
          <w:lang w:val="en-US"/>
        </w:rPr>
        <w:t>}</w:t>
      </w:r>
    </w:p>
    <w:p w:rsidR="00B2311A" w:rsidRDefault="00B2311A" w:rsidP="00B2311A">
      <w:pPr>
        <w:pStyle w:val="Dclarationdeclasse"/>
      </w:pPr>
      <w:r w:rsidRPr="00B2311A">
        <w:rPr>
          <w:lang w:val="en-US"/>
        </w:rPr>
        <w:t xml:space="preserve">  </w:t>
      </w:r>
      <w:r>
        <w:rPr>
          <w:b/>
          <w:bCs/>
        </w:rPr>
        <w:t>void</w:t>
      </w:r>
      <w:r>
        <w:t xml:space="preserve"> </w:t>
      </w:r>
      <w:r w:rsidRPr="00B2311A">
        <w:rPr>
          <w:rStyle w:val="LienMthode"/>
        </w:rPr>
        <w:t>setUtils</w:t>
      </w:r>
      <w:r>
        <w:t>(</w:t>
      </w:r>
      <w:r w:rsidRPr="00B2311A">
        <w:rPr>
          <w:rStyle w:val="LienClasseC"/>
        </w:rPr>
        <w:t>Clang_utils</w:t>
      </w:r>
      <w:r>
        <w:t xml:space="preserve">* clangUtils) { </w:t>
      </w:r>
      <w:r w:rsidRPr="00B2311A">
        <w:rPr>
          <w:rStyle w:val="LienChamps"/>
        </w:rPr>
        <w:t>_clangUtils</w:t>
      </w:r>
      <w:r>
        <w:t xml:space="preserve"> = clangUtils; }</w:t>
      </w:r>
    </w:p>
    <w:p w:rsidR="00F30062" w:rsidRDefault="00F30062" w:rsidP="00B2311A">
      <w:pPr>
        <w:pStyle w:val="Dclarationdeclasse"/>
      </w:pPr>
    </w:p>
    <w:p w:rsidR="00B2311A" w:rsidRPr="00B2311A" w:rsidRDefault="00B2311A" w:rsidP="00B2311A">
      <w:pPr>
        <w:pStyle w:val="Dclarationdeclasse"/>
        <w:rPr>
          <w:lang w:val="en-US"/>
        </w:rPr>
      </w:pPr>
      <w:r w:rsidRPr="00FF3B9B">
        <w:t xml:space="preserve">  </w:t>
      </w:r>
      <w:r w:rsidRPr="00B2311A">
        <w:rPr>
          <w:b/>
          <w:bCs/>
          <w:lang w:val="en-US"/>
        </w:rPr>
        <w:t>bool</w:t>
      </w:r>
      <w:r w:rsidRPr="00B2311A">
        <w:rPr>
          <w:lang w:val="en-US"/>
        </w:rPr>
        <w:t xml:space="preserve"> </w:t>
      </w:r>
      <w:r w:rsidRPr="00B2311A">
        <w:rPr>
          <w:rStyle w:val="LienMthode"/>
          <w:lang w:val="en-US"/>
        </w:rPr>
        <w:t>isComplete</w:t>
      </w:r>
      <w:r w:rsidRPr="00B2311A">
        <w:rPr>
          <w:lang w:val="en-US"/>
        </w:rPr>
        <w:t xml:space="preserve">() </w:t>
      </w:r>
      <w:r w:rsidRPr="00B2311A">
        <w:rPr>
          <w:b/>
          <w:bCs/>
          <w:lang w:val="en-US"/>
        </w:rPr>
        <w:t>const</w:t>
      </w:r>
      <w:r>
        <w:rPr>
          <w:lang w:val="en-US"/>
        </w:rPr>
        <w:t xml:space="preserve"> {</w:t>
      </w:r>
      <w:r w:rsidRPr="00B2311A">
        <w:rPr>
          <w:lang w:val="en-US"/>
        </w:rPr>
        <w:t xml:space="preserve"> </w:t>
      </w:r>
      <w:r w:rsidRPr="00B2311A">
        <w:rPr>
          <w:b/>
          <w:lang w:val="en-US"/>
        </w:rPr>
        <w:t>for</w:t>
      </w:r>
      <w:r w:rsidRPr="00B2311A">
        <w:rPr>
          <w:lang w:val="en-US"/>
        </w:rPr>
        <w:t xml:space="preserve"> (</w:t>
      </w:r>
      <w:r w:rsidRPr="00B2311A">
        <w:rPr>
          <w:rStyle w:val="LienClasseC"/>
          <w:lang w:val="en-US"/>
        </w:rPr>
        <w:t>KeyInfo</w:t>
      </w:r>
      <w:r w:rsidRPr="00B2311A">
        <w:rPr>
          <w:lang w:val="en-US"/>
        </w:rPr>
        <w:t xml:space="preserve">* key : </w:t>
      </w:r>
      <w:r w:rsidRPr="00B2311A">
        <w:rPr>
          <w:rStyle w:val="LienChamps"/>
          <w:lang w:val="en-US"/>
        </w:rPr>
        <w:t>_content</w:t>
      </w:r>
      <w:r w:rsidRPr="00B2311A">
        <w:rPr>
          <w:lang w:val="en-US"/>
        </w:rPr>
        <w:t xml:space="preserve">) { </w:t>
      </w:r>
      <w:r w:rsidRPr="00B2311A">
        <w:rPr>
          <w:b/>
          <w:lang w:val="en-US"/>
        </w:rPr>
        <w:t>if</w:t>
      </w:r>
      <w:r w:rsidRPr="00B2311A">
        <w:rPr>
          <w:lang w:val="en-US"/>
        </w:rPr>
        <w:t xml:space="preserve"> (</w:t>
      </w:r>
      <w:r>
        <w:rPr>
          <w:lang w:val="en-US"/>
        </w:rPr>
        <w:t>!</w:t>
      </w:r>
      <w:r w:rsidRPr="00B2311A">
        <w:rPr>
          <w:lang w:val="en-US"/>
        </w:rPr>
        <w:t>key</w:t>
      </w:r>
      <w:r>
        <w:rPr>
          <w:lang w:val="en-US"/>
        </w:rPr>
        <w:t>-&gt;</w:t>
      </w:r>
      <w:r w:rsidRPr="00B2311A">
        <w:rPr>
          <w:rStyle w:val="LienMthode"/>
          <w:lang w:val="en-US"/>
        </w:rPr>
        <w:t>isComplete</w:t>
      </w:r>
      <w:r>
        <w:rPr>
          <w:lang w:val="en-US"/>
        </w:rPr>
        <w:t>()</w:t>
      </w:r>
      <w:r w:rsidRPr="00B2311A">
        <w:rPr>
          <w:lang w:val="en-US"/>
        </w:rPr>
        <w:t xml:space="preserve">) </w:t>
      </w:r>
      <w:r>
        <w:rPr>
          <w:b/>
          <w:lang w:val="en-US"/>
        </w:rPr>
        <w:t>return</w:t>
      </w:r>
      <w:r w:rsidRPr="00B2311A">
        <w:rPr>
          <w:lang w:val="en-US"/>
        </w:rPr>
        <w:t xml:space="preserve"> </w:t>
      </w:r>
      <w:r w:rsidRPr="00B2311A">
        <w:rPr>
          <w:b/>
          <w:lang w:val="en-US"/>
        </w:rPr>
        <w:t>false</w:t>
      </w:r>
      <w:r w:rsidRPr="00B2311A">
        <w:rPr>
          <w:lang w:val="en-US"/>
        </w:rPr>
        <w:t>;</w:t>
      </w:r>
      <w:r>
        <w:rPr>
          <w:lang w:val="en-US"/>
        </w:rPr>
        <w:t xml:space="preserve"> };  </w:t>
      </w:r>
      <w:r w:rsidRPr="00B2311A">
        <w:rPr>
          <w:b/>
          <w:lang w:val="en-US"/>
        </w:rPr>
        <w:t>return</w:t>
      </w:r>
      <w:r>
        <w:rPr>
          <w:lang w:val="en-US"/>
        </w:rPr>
        <w:t xml:space="preserve"> </w:t>
      </w:r>
      <w:r w:rsidRPr="00B2311A">
        <w:rPr>
          <w:b/>
          <w:lang w:val="en-US"/>
        </w:rPr>
        <w:t>true</w:t>
      </w:r>
      <w:r w:rsidRPr="00B2311A">
        <w:rPr>
          <w:lang w:val="en-US"/>
        </w:rPr>
        <w:t>;</w:t>
      </w:r>
      <w:r>
        <w:rPr>
          <w:lang w:val="en-US"/>
        </w:rPr>
        <w:t xml:space="preserve"> </w:t>
      </w:r>
      <w:r w:rsidRPr="00B2311A">
        <w:rPr>
          <w:lang w:val="en-US"/>
        </w:rPr>
        <w:t>}</w:t>
      </w:r>
    </w:p>
    <w:p w:rsidR="00B2311A" w:rsidRPr="00B2311A" w:rsidRDefault="00B2311A" w:rsidP="00B2311A">
      <w:pPr>
        <w:pStyle w:val="Dclarationdeclasse"/>
        <w:rPr>
          <w:lang w:val="en-US"/>
        </w:rPr>
      </w:pPr>
      <w:r w:rsidRPr="00B2311A">
        <w:rPr>
          <w:lang w:val="en-US"/>
        </w:rPr>
        <w:t xml:space="preserve">  </w:t>
      </w:r>
      <w:r w:rsidRPr="00B2311A">
        <w:rPr>
          <w:b/>
          <w:bCs/>
          <w:lang w:val="en-US"/>
        </w:rPr>
        <w:t>bool</w:t>
      </w:r>
      <w:r w:rsidRPr="00B2311A">
        <w:rPr>
          <w:lang w:val="en-US"/>
        </w:rPr>
        <w:t xml:space="preserve"> </w:t>
      </w:r>
      <w:r w:rsidRPr="00F30062">
        <w:rPr>
          <w:rStyle w:val="LienMthode"/>
          <w:lang w:val="en-US"/>
        </w:rPr>
        <w:t>hasVisited</w:t>
      </w:r>
      <w:r w:rsidRPr="00B2311A">
        <w:rPr>
          <w:lang w:val="en-US"/>
        </w:rPr>
        <w:t>(</w:t>
      </w:r>
      <w:r w:rsidRPr="00B2311A">
        <w:rPr>
          <w:b/>
          <w:bCs/>
          <w:lang w:val="en-US"/>
        </w:rPr>
        <w:t>const</w:t>
      </w:r>
      <w:r w:rsidRPr="00B2311A">
        <w:rPr>
          <w:lang w:val="en-US"/>
        </w:rPr>
        <w:t xml:space="preserve"> </w:t>
      </w:r>
      <w:r w:rsidRPr="00F30062">
        <w:rPr>
          <w:rStyle w:val="LienUnit"/>
          <w:lang w:val="en-US"/>
        </w:rPr>
        <w:t>clang</w:t>
      </w:r>
      <w:r w:rsidRPr="00B2311A">
        <w:rPr>
          <w:lang w:val="en-US"/>
        </w:rPr>
        <w:t>::</w:t>
      </w:r>
      <w:r w:rsidRPr="00F30062">
        <w:rPr>
          <w:rStyle w:val="LienClasseC"/>
          <w:lang w:val="en-US"/>
        </w:rPr>
        <w:t>Decl</w:t>
      </w:r>
      <w:r w:rsidRPr="00B2311A">
        <w:rPr>
          <w:lang w:val="en-US"/>
        </w:rPr>
        <w:t xml:space="preserve">* decl) </w:t>
      </w:r>
      <w:r w:rsidRPr="00B2311A">
        <w:rPr>
          <w:b/>
          <w:bCs/>
          <w:lang w:val="en-US"/>
        </w:rPr>
        <w:t>const</w:t>
      </w:r>
    </w:p>
    <w:p w:rsidR="00B2311A" w:rsidRPr="00B2311A" w:rsidRDefault="00B2311A" w:rsidP="00F30062">
      <w:pPr>
        <w:pStyle w:val="Dclarationdeclasse"/>
        <w:rPr>
          <w:lang w:val="en-US"/>
        </w:rPr>
      </w:pPr>
      <w:r w:rsidRPr="00B2311A">
        <w:rPr>
          <w:lang w:val="en-US"/>
        </w:rPr>
        <w:t xml:space="preserve">    {</w:t>
      </w:r>
      <w:r>
        <w:rPr>
          <w:lang w:val="en-US"/>
        </w:rPr>
        <w:t xml:space="preserve"> </w:t>
      </w:r>
      <w:r w:rsidRPr="00B2311A">
        <w:rPr>
          <w:b/>
          <w:lang w:val="en-US"/>
        </w:rPr>
        <w:t>auto</w:t>
      </w:r>
      <w:r w:rsidRPr="00B2311A">
        <w:rPr>
          <w:lang w:val="en-US"/>
        </w:rPr>
        <w:t xml:space="preserve"> found = </w:t>
      </w:r>
      <w:r w:rsidRPr="00B2311A">
        <w:rPr>
          <w:rStyle w:val="LienChamps"/>
          <w:lang w:val="en-US"/>
        </w:rPr>
        <w:t>_content</w:t>
      </w:r>
      <w:r w:rsidRPr="00B2311A">
        <w:rPr>
          <w:lang w:val="en-US"/>
        </w:rPr>
        <w:t>.</w:t>
      </w:r>
      <w:r w:rsidRPr="00B2311A">
        <w:rPr>
          <w:rStyle w:val="LienMthode"/>
          <w:lang w:val="en-US"/>
        </w:rPr>
        <w:t>find</w:t>
      </w:r>
      <w:r w:rsidRPr="00B2311A">
        <w:rPr>
          <w:lang w:val="en-US"/>
        </w:rPr>
        <w:t>(&amp;</w:t>
      </w:r>
      <w:r w:rsidRPr="00B2311A">
        <w:rPr>
          <w:rStyle w:val="LienClasseC"/>
          <w:lang w:val="en-US"/>
        </w:rPr>
        <w:t>KeyInfo</w:t>
      </w:r>
      <w:r w:rsidRPr="00B2311A">
        <w:rPr>
          <w:lang w:val="en-US"/>
        </w:rPr>
        <w:t>(decl));</w:t>
      </w:r>
      <w:r w:rsidR="00F30062">
        <w:rPr>
          <w:lang w:val="en-US"/>
        </w:rPr>
        <w:t xml:space="preserve"> </w:t>
      </w:r>
      <w:r w:rsidRPr="00B2311A">
        <w:rPr>
          <w:b/>
          <w:bCs/>
          <w:lang w:val="en-US"/>
        </w:rPr>
        <w:t>return</w:t>
      </w:r>
      <w:r w:rsidRPr="00B2311A">
        <w:rPr>
          <w:lang w:val="en-US"/>
        </w:rPr>
        <w:t xml:space="preserve"> (found != </w:t>
      </w:r>
      <w:r w:rsidRPr="00F30062">
        <w:rPr>
          <w:rStyle w:val="LienChamps"/>
          <w:lang w:val="en-US"/>
        </w:rPr>
        <w:t>_content</w:t>
      </w:r>
      <w:r w:rsidRPr="00B2311A">
        <w:rPr>
          <w:lang w:val="en-US"/>
        </w:rPr>
        <w:t>.</w:t>
      </w:r>
      <w:r w:rsidRPr="00F30062">
        <w:rPr>
          <w:rStyle w:val="LienMthode"/>
          <w:lang w:val="en-US"/>
        </w:rPr>
        <w:t>end</w:t>
      </w:r>
      <w:r w:rsidRPr="00B2311A">
        <w:rPr>
          <w:lang w:val="en-US"/>
        </w:rPr>
        <w:t>()) &amp;&amp; !(*found)-&gt;</w:t>
      </w:r>
      <w:r w:rsidRPr="00F30062">
        <w:rPr>
          <w:rStyle w:val="LienMthode"/>
          <w:lang w:val="en-US"/>
        </w:rPr>
        <w:t>isMissingDecl</w:t>
      </w:r>
      <w:r w:rsidRPr="00B2311A">
        <w:rPr>
          <w:lang w:val="en-US"/>
        </w:rPr>
        <w:t>();</w:t>
      </w:r>
      <w:r w:rsidR="00F30062">
        <w:rPr>
          <w:lang w:val="en-US"/>
        </w:rPr>
        <w:t xml:space="preserve"> </w:t>
      </w:r>
      <w:r w:rsidRPr="00B2311A">
        <w:rPr>
          <w:lang w:val="en-US"/>
        </w:rPr>
        <w:t>}</w:t>
      </w:r>
    </w:p>
    <w:p w:rsidR="00F30062" w:rsidRDefault="00F30062" w:rsidP="00F30062">
      <w:pPr>
        <w:pStyle w:val="Dclarationdeclasse"/>
        <w:rPr>
          <w:lang w:val="en-US"/>
        </w:rPr>
      </w:pPr>
    </w:p>
    <w:p w:rsidR="00F30062" w:rsidRPr="00B2311A" w:rsidRDefault="00F30062" w:rsidP="00F30062">
      <w:pPr>
        <w:pStyle w:val="Dclarationdeclasse"/>
        <w:rPr>
          <w:lang w:val="en-US"/>
        </w:rPr>
      </w:pPr>
      <w:r w:rsidRPr="00B2311A">
        <w:rPr>
          <w:lang w:val="en-US"/>
        </w:rPr>
        <w:t xml:space="preserve">  </w:t>
      </w:r>
      <w:r w:rsidRPr="00B2311A">
        <w:rPr>
          <w:b/>
          <w:bCs/>
          <w:lang w:val="en-US"/>
        </w:rPr>
        <w:t>void</w:t>
      </w:r>
      <w:r w:rsidRPr="00B2311A">
        <w:rPr>
          <w:lang w:val="en-US"/>
        </w:rPr>
        <w:t xml:space="preserve"> </w:t>
      </w:r>
      <w:r w:rsidRPr="00B2311A">
        <w:rPr>
          <w:rStyle w:val="LienMthode"/>
          <w:lang w:val="en-US"/>
        </w:rPr>
        <w:t>addDeclaration</w:t>
      </w:r>
      <w:r w:rsidRPr="00B2311A">
        <w:rPr>
          <w:lang w:val="en-US"/>
        </w:rPr>
        <w:t>(</w:t>
      </w:r>
      <w:r w:rsidRPr="00B2311A">
        <w:rPr>
          <w:b/>
          <w:bCs/>
          <w:lang w:val="en-US"/>
        </w:rPr>
        <w:t>const</w:t>
      </w:r>
      <w:r w:rsidRPr="00B2311A">
        <w:rPr>
          <w:lang w:val="en-US"/>
        </w:rPr>
        <w:t xml:space="preserve"> </w:t>
      </w:r>
      <w:r w:rsidRPr="00B2311A">
        <w:rPr>
          <w:rStyle w:val="LienUnit"/>
          <w:lang w:val="en-US"/>
        </w:rPr>
        <w:t>clang</w:t>
      </w:r>
      <w:r w:rsidRPr="00B2311A">
        <w:rPr>
          <w:lang w:val="en-US"/>
        </w:rPr>
        <w:t>::</w:t>
      </w:r>
      <w:r w:rsidRPr="00B2311A">
        <w:rPr>
          <w:rStyle w:val="LienClasseC"/>
          <w:lang w:val="en-US"/>
        </w:rPr>
        <w:t>Decl</w:t>
      </w:r>
      <w:r w:rsidRPr="00B2311A">
        <w:rPr>
          <w:lang w:val="en-US"/>
        </w:rPr>
        <w:t xml:space="preserve">* decl, </w:t>
      </w:r>
      <w:r w:rsidRPr="00B2311A">
        <w:rPr>
          <w:rStyle w:val="LienClasseC"/>
          <w:lang w:val="en-US"/>
        </w:rPr>
        <w:t>ForwardReferenceList</w:t>
      </w:r>
      <w:r w:rsidRPr="00B2311A">
        <w:rPr>
          <w:lang w:val="en-US"/>
        </w:rPr>
        <w:t>&amp; globals);</w:t>
      </w:r>
    </w:p>
    <w:p w:rsidR="00B2311A" w:rsidRPr="00B2311A" w:rsidRDefault="00B2311A" w:rsidP="00F30062">
      <w:pPr>
        <w:pStyle w:val="Dclarationdeclasse"/>
        <w:rPr>
          <w:lang w:val="en-US"/>
        </w:rPr>
      </w:pPr>
      <w:r w:rsidRPr="00B2311A">
        <w:rPr>
          <w:lang w:val="en-US"/>
        </w:rPr>
        <w:t xml:space="preserve">  </w:t>
      </w:r>
      <w:r w:rsidRPr="00F30062">
        <w:rPr>
          <w:rStyle w:val="LienClasseC"/>
          <w:lang w:val="en-US"/>
        </w:rPr>
        <w:t>MissingClassGeneration</w:t>
      </w:r>
      <w:r w:rsidRPr="00B2311A">
        <w:rPr>
          <w:lang w:val="en-US"/>
        </w:rPr>
        <w:t xml:space="preserve">&amp; </w:t>
      </w:r>
      <w:r w:rsidRPr="00F30062">
        <w:rPr>
          <w:rStyle w:val="LienMthode"/>
          <w:lang w:val="en-US"/>
        </w:rPr>
        <w:t>addInstanceClass</w:t>
      </w:r>
      <w:r w:rsidRPr="00B2311A">
        <w:rPr>
          <w:lang w:val="en-US"/>
        </w:rPr>
        <w:t>(</w:t>
      </w:r>
      <w:r w:rsidRPr="00B2311A">
        <w:rPr>
          <w:b/>
          <w:bCs/>
          <w:lang w:val="en-US"/>
        </w:rPr>
        <w:t>const</w:t>
      </w:r>
      <w:r w:rsidRPr="00B2311A">
        <w:rPr>
          <w:lang w:val="en-US"/>
        </w:rPr>
        <w:t xml:space="preserve"> </w:t>
      </w:r>
      <w:r w:rsidRPr="00F30062">
        <w:rPr>
          <w:rStyle w:val="LienUnit"/>
          <w:lang w:val="en-US"/>
        </w:rPr>
        <w:t>clang</w:t>
      </w:r>
      <w:r w:rsidRPr="00B2311A">
        <w:rPr>
          <w:lang w:val="en-US"/>
        </w:rPr>
        <w:t>::</w:t>
      </w:r>
      <w:r w:rsidRPr="00F30062">
        <w:rPr>
          <w:rStyle w:val="LienClasseC"/>
          <w:lang w:val="en-US"/>
        </w:rPr>
        <w:t>RecordDecl</w:t>
      </w:r>
      <w:r w:rsidRPr="00B2311A">
        <w:rPr>
          <w:lang w:val="en-US"/>
        </w:rPr>
        <w:t>* decl,</w:t>
      </w:r>
      <w:r w:rsidR="00F30062">
        <w:rPr>
          <w:lang w:val="en-US"/>
        </w:rPr>
        <w:t xml:space="preserve"> </w:t>
      </w:r>
      <w:r w:rsidRPr="00FF3B9B">
        <w:rPr>
          <w:rStyle w:val="LienType"/>
          <w:lang w:val="en-US"/>
        </w:rPr>
        <w:t>translation_unit_decl</w:t>
      </w:r>
      <w:r w:rsidRPr="00B2311A">
        <w:rPr>
          <w:lang w:val="en-US"/>
        </w:rPr>
        <w:t xml:space="preserve"> classDecl);</w:t>
      </w:r>
    </w:p>
    <w:p w:rsidR="00B2311A" w:rsidRPr="00B2311A" w:rsidRDefault="00B2311A" w:rsidP="00F30062">
      <w:pPr>
        <w:pStyle w:val="Dclarationdeclasse"/>
        <w:rPr>
          <w:lang w:val="en-US"/>
        </w:rPr>
      </w:pPr>
      <w:r w:rsidRPr="00B2311A">
        <w:rPr>
          <w:lang w:val="en-US"/>
        </w:rPr>
        <w:t xml:space="preserve">  </w:t>
      </w:r>
      <w:r w:rsidRPr="00F30062">
        <w:rPr>
          <w:rStyle w:val="LienClasseC"/>
          <w:lang w:val="en-US"/>
        </w:rPr>
        <w:t>MissingSubClassGeneration</w:t>
      </w:r>
      <w:r w:rsidRPr="00B2311A">
        <w:rPr>
          <w:lang w:val="en-US"/>
        </w:rPr>
        <w:t xml:space="preserve">&amp; </w:t>
      </w:r>
      <w:r w:rsidRPr="00F30062">
        <w:rPr>
          <w:rStyle w:val="LienMthode"/>
          <w:lang w:val="en-US"/>
        </w:rPr>
        <w:t>addSubClass</w:t>
      </w:r>
      <w:r w:rsidRPr="00B2311A">
        <w:rPr>
          <w:lang w:val="en-US"/>
        </w:rPr>
        <w:t>(</w:t>
      </w:r>
      <w:r w:rsidRPr="00F30062">
        <w:rPr>
          <w:rStyle w:val="LienClasseC"/>
          <w:lang w:val="en-US"/>
        </w:rPr>
        <w:t>MissingClassGeneration</w:t>
      </w:r>
      <w:r w:rsidRPr="00B2311A">
        <w:rPr>
          <w:lang w:val="en-US"/>
        </w:rPr>
        <w:t>&amp; firstInstance,</w:t>
      </w:r>
      <w:r w:rsidR="00F30062">
        <w:rPr>
          <w:lang w:val="en-US"/>
        </w:rPr>
        <w:t xml:space="preserve"> </w:t>
      </w:r>
      <w:r w:rsidRPr="00B2311A">
        <w:rPr>
          <w:lang w:val="en-US"/>
        </w:rPr>
        <w:t xml:space="preserve">MissingSubClassGeneration* lastClass, </w:t>
      </w:r>
      <w:r w:rsidRPr="00B2311A">
        <w:rPr>
          <w:b/>
          <w:bCs/>
          <w:lang w:val="en-US"/>
        </w:rPr>
        <w:t>const</w:t>
      </w:r>
      <w:r w:rsidRPr="00B2311A">
        <w:rPr>
          <w:lang w:val="en-US"/>
        </w:rPr>
        <w:t xml:space="preserve"> </w:t>
      </w:r>
      <w:r w:rsidRPr="00F30062">
        <w:rPr>
          <w:rStyle w:val="LienUnit"/>
          <w:lang w:val="en-US"/>
        </w:rPr>
        <w:t>clang</w:t>
      </w:r>
      <w:r w:rsidRPr="00B2311A">
        <w:rPr>
          <w:lang w:val="en-US"/>
        </w:rPr>
        <w:t>::</w:t>
      </w:r>
      <w:r w:rsidRPr="00F30062">
        <w:rPr>
          <w:rStyle w:val="LienClasseC"/>
          <w:lang w:val="en-US"/>
        </w:rPr>
        <w:t>RecordDecl</w:t>
      </w:r>
      <w:r w:rsidRPr="00B2311A">
        <w:rPr>
          <w:lang w:val="en-US"/>
        </w:rPr>
        <w:t>* decl,</w:t>
      </w:r>
      <w:r w:rsidR="00F30062">
        <w:rPr>
          <w:lang w:val="en-US"/>
        </w:rPr>
        <w:t xml:space="preserve"> </w:t>
      </w:r>
      <w:r w:rsidRPr="00FF3B9B">
        <w:rPr>
          <w:rStyle w:val="LienType"/>
          <w:lang w:val="en-US"/>
        </w:rPr>
        <w:t>class_decl</w:t>
      </w:r>
      <w:r w:rsidRPr="00B2311A">
        <w:rPr>
          <w:lang w:val="en-US"/>
        </w:rPr>
        <w:t xml:space="preserve"> classDecl)</w:t>
      </w:r>
    </w:p>
    <w:p w:rsidR="00B2311A" w:rsidRPr="00B2311A" w:rsidRDefault="00B2311A" w:rsidP="00B2311A">
      <w:pPr>
        <w:pStyle w:val="Dclarationdeclasse"/>
        <w:rPr>
          <w:lang w:val="en-US"/>
        </w:rPr>
      </w:pPr>
      <w:r w:rsidRPr="00B2311A">
        <w:rPr>
          <w:lang w:val="en-US"/>
        </w:rPr>
        <w:t xml:space="preserve">    { </w:t>
      </w:r>
      <w:r w:rsidR="00F30062" w:rsidRPr="00F30062">
        <w:rPr>
          <w:b/>
          <w:lang w:val="en-US"/>
        </w:rPr>
        <w:t>return</w:t>
      </w:r>
      <w:r w:rsidR="00F30062">
        <w:rPr>
          <w:lang w:val="en-US"/>
        </w:rPr>
        <w:t xml:space="preserve"> </w:t>
      </w:r>
      <w:r w:rsidR="00F30062" w:rsidRPr="00B2311A">
        <w:rPr>
          <w:lang w:val="en-US"/>
        </w:rPr>
        <w:t>(!lastClass)</w:t>
      </w:r>
      <w:r w:rsidR="00F30062">
        <w:rPr>
          <w:lang w:val="en-US"/>
        </w:rPr>
        <w:t xml:space="preserve"> ? </w:t>
      </w:r>
      <w:r w:rsidR="00F30062" w:rsidRPr="00B2311A">
        <w:rPr>
          <w:lang w:val="en-US"/>
        </w:rPr>
        <w:t>firstInstance.</w:t>
      </w:r>
      <w:r w:rsidR="00F30062" w:rsidRPr="00FF3B9B">
        <w:rPr>
          <w:rStyle w:val="LienMthode"/>
          <w:lang w:val="en-US"/>
        </w:rPr>
        <w:t>createSubDeclaration</w:t>
      </w:r>
      <w:r w:rsidR="00F30062">
        <w:rPr>
          <w:lang w:val="en-US"/>
        </w:rPr>
        <w:t xml:space="preserve">(decl, classDecl) : </w:t>
      </w:r>
      <w:r w:rsidRPr="00B2311A">
        <w:rPr>
          <w:lang w:val="en-US"/>
        </w:rPr>
        <w:t>lastClass-&gt;</w:t>
      </w:r>
      <w:r w:rsidRPr="00FF3B9B">
        <w:rPr>
          <w:rStyle w:val="LienMthode"/>
          <w:lang w:val="en-US"/>
        </w:rPr>
        <w:t>createSubDeclaration</w:t>
      </w:r>
      <w:r w:rsidRPr="00B2311A">
        <w:rPr>
          <w:lang w:val="en-US"/>
        </w:rPr>
        <w:t>(decl, classDecl);</w:t>
      </w:r>
      <w:r w:rsidR="00F30062">
        <w:rPr>
          <w:lang w:val="en-US"/>
        </w:rPr>
        <w:t xml:space="preserve"> }</w:t>
      </w:r>
    </w:p>
    <w:p w:rsidR="00F30062" w:rsidRDefault="00F30062" w:rsidP="00F30062">
      <w:pPr>
        <w:pStyle w:val="Dclarationdeclasse"/>
        <w:rPr>
          <w:lang w:val="en-US"/>
        </w:rPr>
      </w:pPr>
    </w:p>
    <w:p w:rsidR="00B2311A" w:rsidRPr="00B2311A" w:rsidRDefault="00B2311A" w:rsidP="00F30062">
      <w:pPr>
        <w:pStyle w:val="Dclarationdeclasse"/>
        <w:rPr>
          <w:lang w:val="en-US"/>
        </w:rPr>
      </w:pPr>
      <w:r w:rsidRPr="00B2311A">
        <w:rPr>
          <w:lang w:val="en-US"/>
        </w:rPr>
        <w:t xml:space="preserve">  </w:t>
      </w:r>
      <w:r w:rsidRPr="00B2311A">
        <w:rPr>
          <w:b/>
          <w:bCs/>
          <w:lang w:val="en-US"/>
        </w:rPr>
        <w:t>void</w:t>
      </w:r>
      <w:r w:rsidRPr="00B2311A">
        <w:rPr>
          <w:lang w:val="en-US"/>
        </w:rPr>
        <w:t xml:space="preserve"> </w:t>
      </w:r>
      <w:r w:rsidRPr="00F30062">
        <w:rPr>
          <w:rStyle w:val="LienMthode"/>
          <w:lang w:val="en-US"/>
        </w:rPr>
        <w:t>setInstanceClassAsComplete</w:t>
      </w:r>
      <w:r w:rsidRPr="00B2311A">
        <w:rPr>
          <w:lang w:val="en-US"/>
        </w:rPr>
        <w:t>(</w:t>
      </w:r>
      <w:r w:rsidRPr="00F30062">
        <w:rPr>
          <w:rStyle w:val="LienClasseC"/>
          <w:lang w:val="en-US"/>
        </w:rPr>
        <w:t>InstanceClassGeneration</w:t>
      </w:r>
      <w:r w:rsidRPr="00B2311A">
        <w:rPr>
          <w:lang w:val="en-US"/>
        </w:rPr>
        <w:t>* instance,</w:t>
      </w:r>
      <w:r w:rsidR="00F30062">
        <w:rPr>
          <w:lang w:val="en-US"/>
        </w:rPr>
        <w:t xml:space="preserve"> </w:t>
      </w:r>
      <w:r w:rsidRPr="00F30062">
        <w:rPr>
          <w:rStyle w:val="LienClasseC"/>
          <w:lang w:val="en-US"/>
        </w:rPr>
        <w:t>ForwardReferenceList</w:t>
      </w:r>
      <w:r w:rsidRPr="00B2311A">
        <w:rPr>
          <w:lang w:val="en-US"/>
        </w:rPr>
        <w:t>&amp; globals);</w:t>
      </w:r>
    </w:p>
    <w:p w:rsidR="00B2311A" w:rsidRPr="00B2311A" w:rsidRDefault="00B2311A" w:rsidP="00F30062">
      <w:pPr>
        <w:pStyle w:val="Dclarationdeclasse"/>
        <w:rPr>
          <w:lang w:val="en-US"/>
        </w:rPr>
      </w:pPr>
      <w:r w:rsidRPr="00B2311A">
        <w:rPr>
          <w:lang w:val="en-US"/>
        </w:rPr>
        <w:t xml:space="preserve">  </w:t>
      </w:r>
      <w:r w:rsidRPr="00FF3B9B">
        <w:rPr>
          <w:rStyle w:val="LienClasseC"/>
          <w:lang w:val="en-US"/>
        </w:rPr>
        <w:t>MissingClassGeneration</w:t>
      </w:r>
      <w:r w:rsidRPr="00B2311A">
        <w:rPr>
          <w:lang w:val="en-US"/>
        </w:rPr>
        <w:t xml:space="preserve">&amp; </w:t>
      </w:r>
      <w:r w:rsidRPr="00FF3B9B">
        <w:rPr>
          <w:rStyle w:val="LienMthode"/>
          <w:lang w:val="en-US"/>
        </w:rPr>
        <w:t>addIncompleteClass</w:t>
      </w:r>
      <w:r w:rsidRPr="00B2311A">
        <w:rPr>
          <w:lang w:val="en-US"/>
        </w:rPr>
        <w:t>(</w:t>
      </w:r>
      <w:r w:rsidRPr="00B2311A">
        <w:rPr>
          <w:b/>
          <w:bCs/>
          <w:lang w:val="en-US"/>
        </w:rPr>
        <w:t>const</w:t>
      </w:r>
      <w:r w:rsidRPr="00B2311A">
        <w:rPr>
          <w:lang w:val="en-US"/>
        </w:rPr>
        <w:t xml:space="preserve"> </w:t>
      </w:r>
      <w:r w:rsidRPr="00FF3B9B">
        <w:rPr>
          <w:rStyle w:val="LienUnit"/>
          <w:lang w:val="en-US"/>
        </w:rPr>
        <w:t>clang</w:t>
      </w:r>
      <w:r w:rsidRPr="00B2311A">
        <w:rPr>
          <w:lang w:val="en-US"/>
        </w:rPr>
        <w:t>::</w:t>
      </w:r>
      <w:r w:rsidRPr="00FF3B9B">
        <w:rPr>
          <w:rStyle w:val="LienClasseC"/>
          <w:lang w:val="en-US"/>
        </w:rPr>
        <w:t>RecordDecl</w:t>
      </w:r>
      <w:r w:rsidRPr="00B2311A">
        <w:rPr>
          <w:lang w:val="en-US"/>
        </w:rPr>
        <w:t>* decl,</w:t>
      </w:r>
      <w:r w:rsidR="00F30062">
        <w:rPr>
          <w:lang w:val="en-US"/>
        </w:rPr>
        <w:t xml:space="preserve"> </w:t>
      </w:r>
      <w:r w:rsidRPr="00FF3B9B">
        <w:rPr>
          <w:rStyle w:val="LienUnit"/>
          <w:lang w:val="en-US"/>
        </w:rPr>
        <w:t>std</w:t>
      </w:r>
      <w:r w:rsidRPr="00B2311A">
        <w:rPr>
          <w:lang w:val="en-US"/>
        </w:rPr>
        <w:t>::</w:t>
      </w:r>
      <w:r w:rsidRPr="00FF3B9B">
        <w:rPr>
          <w:rStyle w:val="LienClasseC"/>
          <w:lang w:val="en-US"/>
        </w:rPr>
        <w:t>vector</w:t>
      </w:r>
      <w:r w:rsidRPr="00B2311A">
        <w:rPr>
          <w:lang w:val="en-US"/>
        </w:rPr>
        <w:t>&lt;</w:t>
      </w:r>
      <w:r w:rsidRPr="00B2311A">
        <w:rPr>
          <w:b/>
          <w:bCs/>
          <w:lang w:val="en-US"/>
        </w:rPr>
        <w:t>const</w:t>
      </w:r>
      <w:r w:rsidRPr="00B2311A">
        <w:rPr>
          <w:lang w:val="en-US"/>
        </w:rPr>
        <w:t xml:space="preserve"> </w:t>
      </w:r>
      <w:r w:rsidRPr="00FF3B9B">
        <w:rPr>
          <w:rStyle w:val="LienUnit"/>
          <w:lang w:val="en-US"/>
        </w:rPr>
        <w:t>clang</w:t>
      </w:r>
      <w:r w:rsidRPr="00B2311A">
        <w:rPr>
          <w:lang w:val="en-US"/>
        </w:rPr>
        <w:t>::</w:t>
      </w:r>
      <w:r w:rsidRPr="00FF3B9B">
        <w:rPr>
          <w:rStyle w:val="LienClasseC"/>
          <w:lang w:val="en-US"/>
        </w:rPr>
        <w:t>Decl</w:t>
      </w:r>
      <w:r w:rsidRPr="00B2311A">
        <w:rPr>
          <w:lang w:val="en-US"/>
        </w:rPr>
        <w:t>*&gt;&amp; waitDeclarations,</w:t>
      </w:r>
      <w:r w:rsidR="00F30062">
        <w:rPr>
          <w:lang w:val="en-US"/>
        </w:rPr>
        <w:t xml:space="preserve"> </w:t>
      </w:r>
      <w:r w:rsidRPr="00FF3B9B">
        <w:rPr>
          <w:rStyle w:val="LienType"/>
          <w:lang w:val="en-US"/>
        </w:rPr>
        <w:t>translation_unit_decl</w:t>
      </w:r>
      <w:r w:rsidRPr="00B2311A">
        <w:rPr>
          <w:lang w:val="en-US"/>
        </w:rPr>
        <w:t xml:space="preserve"> classDecl);</w:t>
      </w:r>
    </w:p>
    <w:p w:rsidR="00B2311A" w:rsidRPr="00F30062" w:rsidRDefault="00B2311A" w:rsidP="00F30062">
      <w:pPr>
        <w:pStyle w:val="Dclarationdeclasse"/>
        <w:rPr>
          <w:lang w:val="en-US"/>
        </w:rPr>
      </w:pPr>
      <w:r w:rsidRPr="00B2311A">
        <w:rPr>
          <w:lang w:val="en-US"/>
        </w:rPr>
        <w:t xml:space="preserve">  </w:t>
      </w:r>
      <w:r w:rsidRPr="00FF3B9B">
        <w:rPr>
          <w:rStyle w:val="LienClasseC"/>
          <w:lang w:val="en-US"/>
        </w:rPr>
        <w:t>MissingFunctionGeneration</w:t>
      </w:r>
      <w:r w:rsidRPr="00B2311A">
        <w:rPr>
          <w:lang w:val="en-US"/>
        </w:rPr>
        <w:t xml:space="preserve">&amp; </w:t>
      </w:r>
      <w:r w:rsidRPr="00FF3B9B">
        <w:rPr>
          <w:rStyle w:val="LienMthode"/>
          <w:lang w:val="en-US"/>
        </w:rPr>
        <w:t>addIncompleteFunction</w:t>
      </w:r>
      <w:r w:rsidRPr="00B2311A">
        <w:rPr>
          <w:lang w:val="en-US"/>
        </w:rPr>
        <w:t>(</w:t>
      </w:r>
      <w:r w:rsidRPr="00B2311A">
        <w:rPr>
          <w:b/>
          <w:bCs/>
          <w:lang w:val="en-US"/>
        </w:rPr>
        <w:t>const</w:t>
      </w:r>
      <w:r w:rsidRPr="00B2311A">
        <w:rPr>
          <w:lang w:val="en-US"/>
        </w:rPr>
        <w:t xml:space="preserve"> </w:t>
      </w:r>
      <w:r w:rsidRPr="00FF3B9B">
        <w:rPr>
          <w:rStyle w:val="LienUnit"/>
          <w:lang w:val="en-US"/>
        </w:rPr>
        <w:t>clang</w:t>
      </w:r>
      <w:r w:rsidRPr="00B2311A">
        <w:rPr>
          <w:lang w:val="en-US"/>
        </w:rPr>
        <w:t>::</w:t>
      </w:r>
      <w:r w:rsidRPr="00FF3B9B">
        <w:rPr>
          <w:rStyle w:val="LienClasseC"/>
          <w:lang w:val="en-US"/>
        </w:rPr>
        <w:t>FunctionDecl</w:t>
      </w:r>
      <w:r w:rsidRPr="00B2311A">
        <w:rPr>
          <w:lang w:val="en-US"/>
        </w:rPr>
        <w:t>* decl,</w:t>
      </w:r>
      <w:r w:rsidR="00F30062">
        <w:rPr>
          <w:lang w:val="en-US"/>
        </w:rPr>
        <w:t xml:space="preserve"> </w:t>
      </w:r>
      <w:r w:rsidRPr="00FF3B9B">
        <w:rPr>
          <w:rStyle w:val="LienUnit"/>
          <w:lang w:val="en-US"/>
        </w:rPr>
        <w:t>std</w:t>
      </w:r>
      <w:r w:rsidRPr="00B2311A">
        <w:rPr>
          <w:lang w:val="en-US"/>
        </w:rPr>
        <w:t>::</w:t>
      </w:r>
      <w:r w:rsidRPr="00FF3B9B">
        <w:rPr>
          <w:rStyle w:val="LienClasseC"/>
          <w:lang w:val="en-US"/>
        </w:rPr>
        <w:t>vector</w:t>
      </w:r>
      <w:r w:rsidRPr="00B2311A">
        <w:rPr>
          <w:lang w:val="en-US"/>
        </w:rPr>
        <w:t>&lt;</w:t>
      </w:r>
      <w:r w:rsidRPr="00B2311A">
        <w:rPr>
          <w:b/>
          <w:bCs/>
          <w:lang w:val="en-US"/>
        </w:rPr>
        <w:t>const</w:t>
      </w:r>
      <w:r w:rsidRPr="00B2311A">
        <w:rPr>
          <w:lang w:val="en-US"/>
        </w:rPr>
        <w:t xml:space="preserve"> </w:t>
      </w:r>
      <w:r w:rsidRPr="00FF3B9B">
        <w:rPr>
          <w:rStyle w:val="LienUnit"/>
          <w:lang w:val="en-US"/>
        </w:rPr>
        <w:t>clang</w:t>
      </w:r>
      <w:r w:rsidRPr="00B2311A">
        <w:rPr>
          <w:lang w:val="en-US"/>
        </w:rPr>
        <w:t>::</w:t>
      </w:r>
      <w:r w:rsidRPr="00FF3B9B">
        <w:rPr>
          <w:rStyle w:val="LienClasseC"/>
          <w:lang w:val="en-US"/>
        </w:rPr>
        <w:t>Decl</w:t>
      </w:r>
      <w:r w:rsidRPr="00B2311A">
        <w:rPr>
          <w:lang w:val="en-US"/>
        </w:rPr>
        <w:t>*&gt;&amp; waitDeclarations,</w:t>
      </w:r>
      <w:r w:rsidR="00F30062">
        <w:rPr>
          <w:lang w:val="en-US"/>
        </w:rPr>
        <w:t xml:space="preserve"> </w:t>
      </w:r>
      <w:r w:rsidRPr="00F30062">
        <w:rPr>
          <w:rStyle w:val="LienType"/>
          <w:lang w:val="en-US"/>
        </w:rPr>
        <w:t>translation_unit_decl</w:t>
      </w:r>
      <w:r w:rsidRPr="00F30062">
        <w:rPr>
          <w:lang w:val="en-US"/>
        </w:rPr>
        <w:t xml:space="preserve"> functionDecl);</w:t>
      </w:r>
    </w:p>
    <w:p w:rsidR="00B2311A" w:rsidRDefault="00B2311A" w:rsidP="00B2311A">
      <w:pPr>
        <w:pStyle w:val="Dclarationdeclasse"/>
        <w:rPr>
          <w:lang w:val="en-US"/>
        </w:rPr>
      </w:pPr>
      <w:r w:rsidRPr="00F30062">
        <w:rPr>
          <w:lang w:val="en-US"/>
        </w:rPr>
        <w:t>};</w:t>
      </w:r>
    </w:p>
    <w:p w:rsidR="00F150E6" w:rsidRPr="00F150E6" w:rsidRDefault="00F150E6" w:rsidP="00F150E6">
      <w:pPr>
        <w:pStyle w:val="SectionMthodes"/>
        <w:rPr>
          <w:rStyle w:val="LienClasseC"/>
          <w:lang w:val="en-US"/>
        </w:rPr>
      </w:pPr>
      <w:r>
        <w:rPr>
          <w:lang w:val="en-US"/>
        </w:rPr>
        <w:t xml:space="preserve">Methods of the class </w:t>
      </w:r>
      <w:r w:rsidRPr="00F150E6">
        <w:rPr>
          <w:rStyle w:val="LienClasseC"/>
          <w:lang w:val="en-US"/>
        </w:rPr>
        <w:t>VisitTable</w:t>
      </w:r>
    </w:p>
    <w:p w:rsidR="00F150E6" w:rsidRPr="00F150E6" w:rsidRDefault="00F150E6" w:rsidP="00F150E6">
      <w:pPr>
        <w:pStyle w:val="SectionProtge"/>
        <w:rPr>
          <w:lang w:val="en-US"/>
        </w:rPr>
      </w:pPr>
      <w:r w:rsidRPr="00F150E6">
        <w:rPr>
          <w:lang w:val="en-US"/>
        </w:rPr>
        <w:t>Protected Methods</w:t>
      </w:r>
    </w:p>
    <w:p w:rsidR="00F150E6" w:rsidRDefault="00F150E6" w:rsidP="0032486B">
      <w:pPr>
        <w:pStyle w:val="EntteMthode"/>
        <w:rPr>
          <w:lang w:val="en-US"/>
        </w:rPr>
      </w:pPr>
      <w:r w:rsidRPr="00B2311A">
        <w:rPr>
          <w:b/>
          <w:bCs/>
          <w:lang w:val="en-US"/>
        </w:rPr>
        <w:t>void</w:t>
      </w:r>
      <w:r w:rsidRPr="00B2311A">
        <w:rPr>
          <w:lang w:val="en-US"/>
        </w:rPr>
        <w:t xml:space="preserve"> </w:t>
      </w:r>
      <w:r w:rsidRPr="00FF3B9B">
        <w:rPr>
          <w:rStyle w:val="DfinitionMthode"/>
          <w:lang w:val="en-US"/>
        </w:rPr>
        <w:t>solve</w:t>
      </w:r>
      <w:r w:rsidRPr="00B2311A">
        <w:rPr>
          <w:lang w:val="en-US"/>
        </w:rPr>
        <w:t>(</w:t>
      </w:r>
      <w:r w:rsidRPr="00F150E6">
        <w:rPr>
          <w:rStyle w:val="LienClasseC"/>
          <w:lang w:val="en-US"/>
        </w:rPr>
        <w:t>MissingSubClassGeneration</w:t>
      </w:r>
      <w:r w:rsidRPr="00B2311A">
        <w:rPr>
          <w:lang w:val="en-US"/>
        </w:rPr>
        <w:t>&amp; classDecl,</w:t>
      </w:r>
      <w:r>
        <w:rPr>
          <w:lang w:val="en-US"/>
        </w:rPr>
        <w:t xml:space="preserve"> </w:t>
      </w:r>
      <w:r w:rsidRPr="00F150E6">
        <w:rPr>
          <w:rStyle w:val="LienClasseC"/>
          <w:lang w:val="en-US"/>
        </w:rPr>
        <w:t>ForwardReferenceList</w:t>
      </w:r>
      <w:r w:rsidRPr="00B2311A">
        <w:rPr>
          <w:lang w:val="en-US"/>
        </w:rPr>
        <w:t>&amp; globals);</w:t>
      </w:r>
    </w:p>
    <w:p w:rsidR="00897F9C" w:rsidRDefault="00897F9C" w:rsidP="00897F9C">
      <w:pPr>
        <w:rPr>
          <w:lang w:val="en-US"/>
        </w:rPr>
      </w:pPr>
      <w:r>
        <w:rPr>
          <w:lang w:val="en-US"/>
        </w:rPr>
        <w:t xml:space="preserve">This method is called on the declaration </w:t>
      </w:r>
      <w:r w:rsidRPr="00897F9C">
        <w:rPr>
          <w:rStyle w:val="TexteC"/>
          <w:lang w:val="en-US"/>
        </w:rPr>
        <w:t>classDecl.</w:t>
      </w:r>
      <w:r w:rsidRPr="00897F9C">
        <w:rPr>
          <w:rStyle w:val="LienChamps"/>
          <w:lang w:val="en-US"/>
        </w:rPr>
        <w:t>_key</w:t>
      </w:r>
      <w:r>
        <w:rPr>
          <w:lang w:val="en-US"/>
        </w:rPr>
        <w:t xml:space="preserve"> in a class template to notify that this declaration is solved at the same time than its ancestor </w:t>
      </w:r>
      <w:r w:rsidRPr="00897F9C">
        <w:rPr>
          <w:rStyle w:val="LienClasseC"/>
          <w:lang w:val="en-US"/>
        </w:rPr>
        <w:t>MissingClassGeneration</w:t>
      </w:r>
      <w:r>
        <w:rPr>
          <w:lang w:val="en-US"/>
        </w:rPr>
        <w:t>.</w:t>
      </w:r>
    </w:p>
    <w:p w:rsidR="00897F9C" w:rsidRDefault="00897F9C" w:rsidP="00897F9C">
      <w:pPr>
        <w:rPr>
          <w:lang w:val="en-US"/>
        </w:rPr>
      </w:pPr>
    </w:p>
    <w:p w:rsidR="00897F9C" w:rsidRDefault="00897F9C" w:rsidP="00897F9C">
      <w:pPr>
        <w:rPr>
          <w:lang w:val="en-US"/>
        </w:rPr>
      </w:pPr>
      <w:r>
        <w:rPr>
          <w:lang w:val="en-US"/>
        </w:rPr>
        <w:t xml:space="preserve">The implementation </w:t>
      </w:r>
      <w:r w:rsidR="00FA135B">
        <w:rPr>
          <w:lang w:val="en-US"/>
        </w:rPr>
        <w:t xml:space="preserve">mainly </w:t>
      </w:r>
      <w:r>
        <w:rPr>
          <w:lang w:val="en-US"/>
        </w:rPr>
        <w:t xml:space="preserve">propagates on </w:t>
      </w:r>
      <w:r w:rsidR="00A44FB4" w:rsidRPr="00A44FB4">
        <w:rPr>
          <w:rStyle w:val="TexteC"/>
          <w:lang w:val="en-US"/>
        </w:rPr>
        <w:t>classDecl.</w:t>
      </w:r>
      <w:r w:rsidR="00A44FB4" w:rsidRPr="00A44FB4">
        <w:rPr>
          <w:rStyle w:val="LienChamps"/>
          <w:lang w:val="en-US"/>
        </w:rPr>
        <w:t>_subGenerations</w:t>
      </w:r>
      <w:r w:rsidR="0047335D">
        <w:rPr>
          <w:lang w:val="en-US"/>
        </w:rPr>
        <w:t xml:space="preserve"> – by default, the generation of the outer class generates the inner classes.</w:t>
      </w:r>
      <w:r w:rsidR="00A44FB4">
        <w:rPr>
          <w:lang w:val="en-US"/>
        </w:rPr>
        <w:t xml:space="preserve"> Each element of </w:t>
      </w:r>
      <w:r w:rsidR="00A44FB4" w:rsidRPr="00A44FB4">
        <w:rPr>
          <w:rStyle w:val="TexteC"/>
          <w:lang w:val="en-US"/>
        </w:rPr>
        <w:t>classDecl.</w:t>
      </w:r>
      <w:r w:rsidR="00A44FB4" w:rsidRPr="00A44FB4">
        <w:rPr>
          <w:rStyle w:val="LienChamps"/>
          <w:lang w:val="en-US"/>
        </w:rPr>
        <w:t>_subGenerations</w:t>
      </w:r>
      <w:r w:rsidR="00A44FB4">
        <w:rPr>
          <w:lang w:val="en-US"/>
        </w:rPr>
        <w:t xml:space="preserve"> that has a </w:t>
      </w:r>
      <w:r w:rsidR="00A44FB4" w:rsidRPr="00A44FB4">
        <w:rPr>
          <w:rStyle w:val="LienClasseC"/>
          <w:lang w:val="en-US"/>
        </w:rPr>
        <w:t>MissingSubClassGeneration</w:t>
      </w:r>
      <w:r w:rsidR="00A44FB4" w:rsidRPr="00A44FB4">
        <w:rPr>
          <w:rStyle w:val="TexteC"/>
          <w:lang w:val="en-US"/>
        </w:rPr>
        <w:t>::</w:t>
      </w:r>
      <w:r w:rsidR="00A44FB4" w:rsidRPr="00A44FB4">
        <w:rPr>
          <w:rStyle w:val="LienChamps"/>
          <w:lang w:val="en-US"/>
        </w:rPr>
        <w:t>_waitingSubClassDecl</w:t>
      </w:r>
      <w:r w:rsidR="00A44FB4">
        <w:rPr>
          <w:lang w:val="en-US"/>
        </w:rPr>
        <w:t xml:space="preserve"> should be externalized. On such sub-declaration the algorithm calls </w:t>
      </w:r>
      <w:r w:rsidR="00A44FB4" w:rsidRPr="00A44FB4">
        <w:rPr>
          <w:rStyle w:val="LienClasseC"/>
          <w:lang w:val="en-US"/>
        </w:rPr>
        <w:t>MissingSubClassGeneration</w:t>
      </w:r>
      <w:r w:rsidR="00A44FB4" w:rsidRPr="00A44FB4">
        <w:rPr>
          <w:rStyle w:val="TexteC"/>
          <w:lang w:val="en-US"/>
        </w:rPr>
        <w:t>::</w:t>
      </w:r>
      <w:r w:rsidR="00A44FB4" w:rsidRPr="00A44FB4">
        <w:rPr>
          <w:rStyle w:val="LienMthode"/>
          <w:lang w:val="en-US"/>
        </w:rPr>
        <w:t>addWaitFor</w:t>
      </w:r>
      <w:r w:rsidR="00A44FB4">
        <w:rPr>
          <w:lang w:val="en-US"/>
        </w:rPr>
        <w:t xml:space="preserve">. On the other sub-declarations, it recursively calls </w:t>
      </w:r>
      <w:r w:rsidR="00A44FB4" w:rsidRPr="00A44FB4">
        <w:rPr>
          <w:rStyle w:val="LienClasseC"/>
          <w:lang w:val="en-US"/>
        </w:rPr>
        <w:t>MissingSubClassGeneration</w:t>
      </w:r>
      <w:r w:rsidR="00A44FB4" w:rsidRPr="00A44FB4">
        <w:rPr>
          <w:rStyle w:val="TexteC"/>
          <w:lang w:val="en-US"/>
        </w:rPr>
        <w:t>::</w:t>
      </w:r>
      <w:r w:rsidR="00A44FB4">
        <w:rPr>
          <w:rStyle w:val="LienMthode"/>
          <w:lang w:val="en-US"/>
        </w:rPr>
        <w:t>solve</w:t>
      </w:r>
      <w:r w:rsidR="00A44FB4">
        <w:rPr>
          <w:lang w:val="en-US"/>
        </w:rPr>
        <w:t>.</w:t>
      </w:r>
    </w:p>
    <w:p w:rsidR="00FA135B" w:rsidRDefault="00FA135B" w:rsidP="00897F9C">
      <w:pPr>
        <w:rPr>
          <w:lang w:val="en-US"/>
        </w:rPr>
      </w:pPr>
      <w:r>
        <w:rPr>
          <w:lang w:val="en-US"/>
        </w:rPr>
        <w:t xml:space="preserve">The declarations in instances of classes do not appear in </w:t>
      </w:r>
      <w:r w:rsidRPr="00FA135B">
        <w:rPr>
          <w:rStyle w:val="LienChamps"/>
          <w:lang w:val="en-US"/>
        </w:rPr>
        <w:t>_content</w:t>
      </w:r>
      <w:r>
        <w:rPr>
          <w:lang w:val="en-US"/>
        </w:rPr>
        <w:t xml:space="preserve"> except to be associated with a </w:t>
      </w:r>
      <w:r w:rsidRPr="00FA135B">
        <w:rPr>
          <w:rStyle w:val="LienClasseC"/>
          <w:lang w:val="en-US"/>
        </w:rPr>
        <w:t>MissingDecl</w:t>
      </w:r>
      <w:r>
        <w:rPr>
          <w:lang w:val="en-US"/>
        </w:rPr>
        <w:t xml:space="preserve">. In this case, we </w:t>
      </w:r>
      <w:r w:rsidR="00644CD3">
        <w:rPr>
          <w:lang w:val="en-US"/>
        </w:rPr>
        <w:t xml:space="preserve">wake up the </w:t>
      </w:r>
      <w:r w:rsidR="00644CD3" w:rsidRPr="004A3A4C">
        <w:rPr>
          <w:rStyle w:val="LienClasseC"/>
          <w:lang w:val="en-US"/>
        </w:rPr>
        <w:t>MissingFunctionGeneration</w:t>
      </w:r>
      <w:r w:rsidR="00644CD3">
        <w:rPr>
          <w:lang w:val="en-US"/>
        </w:rPr>
        <w:t xml:space="preserve"> and the </w:t>
      </w:r>
      <w:r w:rsidR="00644CD3" w:rsidRPr="004A3A4C">
        <w:rPr>
          <w:rStyle w:val="LienClasseC"/>
          <w:lang w:val="en-US"/>
        </w:rPr>
        <w:t>MissingClassGeneration</w:t>
      </w:r>
      <w:r w:rsidR="00644CD3">
        <w:rPr>
          <w:lang w:val="en-US"/>
        </w:rPr>
        <w:t xml:space="preserve"> depending on </w:t>
      </w:r>
      <w:r w:rsidR="00644CD3" w:rsidRPr="004A3A4C">
        <w:rPr>
          <w:rStyle w:val="TexteC"/>
          <w:lang w:val="en-US"/>
        </w:rPr>
        <w:t>classDecl.</w:t>
      </w:r>
      <w:r w:rsidR="00644CD3" w:rsidRPr="004A3A4C">
        <w:rPr>
          <w:rStyle w:val="LienChamps"/>
          <w:lang w:val="en-US"/>
        </w:rPr>
        <w:t>_key</w:t>
      </w:r>
      <w:r w:rsidR="00644CD3">
        <w:rPr>
          <w:lang w:val="en-US"/>
        </w:rPr>
        <w:t>.</w:t>
      </w:r>
    </w:p>
    <w:p w:rsidR="00A44FB4" w:rsidRDefault="00A44FB4" w:rsidP="00897F9C">
      <w:pPr>
        <w:rPr>
          <w:lang w:val="en-US"/>
        </w:rPr>
      </w:pPr>
    </w:p>
    <w:p w:rsidR="00897F9C" w:rsidRDefault="00897F9C" w:rsidP="00897F9C">
      <w:pPr>
        <w:rPr>
          <w:lang w:val="en-US"/>
        </w:rPr>
      </w:pPr>
      <w:r>
        <w:rPr>
          <w:lang w:val="en-US"/>
        </w:rPr>
        <w:t xml:space="preserve">On the example </w:t>
      </w:r>
      <w:r>
        <w:rPr>
          <w:lang w:val="en-US"/>
        </w:rPr>
        <w:fldChar w:fldCharType="begin"/>
      </w:r>
      <w:r>
        <w:rPr>
          <w:lang w:val="en-US"/>
        </w:rPr>
        <w:instrText xml:space="preserve"> REF _Ref369529468 \h </w:instrText>
      </w:r>
      <w:r>
        <w:rPr>
          <w:lang w:val="en-US"/>
        </w:rPr>
      </w:r>
      <w:r>
        <w:rPr>
          <w:lang w:val="en-US"/>
        </w:rPr>
        <w:fldChar w:fldCharType="separate"/>
      </w:r>
      <w:r w:rsidR="00907C72" w:rsidRPr="00205CBD">
        <w:rPr>
          <w:lang w:val="en-US"/>
        </w:rPr>
        <w:t xml:space="preserve">Figure </w:t>
      </w:r>
      <w:r w:rsidR="00907C72">
        <w:rPr>
          <w:noProof/>
          <w:lang w:val="en-US"/>
        </w:rPr>
        <w:t>3</w:t>
      </w:r>
      <w:r>
        <w:rPr>
          <w:lang w:val="en-US"/>
        </w:rPr>
        <w:fldChar w:fldCharType="end"/>
      </w:r>
      <w:r>
        <w:rPr>
          <w:lang w:val="en-US"/>
        </w:rPr>
        <w:t>, the method has the following behavior:</w:t>
      </w:r>
    </w:p>
    <w:p w:rsidR="00897F9C" w:rsidRDefault="00897F9C" w:rsidP="00897F9C">
      <w:pPr>
        <w:jc w:val="center"/>
        <w:rPr>
          <w:lang w:val="en-US"/>
        </w:rPr>
      </w:pPr>
      <w:r>
        <w:rPr>
          <w:noProof/>
        </w:rPr>
        <w:drawing>
          <wp:inline distT="0" distB="0" distL="0" distR="0" wp14:anchorId="67CADC3C" wp14:editId="6C6FD1F2">
            <wp:extent cx="6067425" cy="196215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067425" cy="1962150"/>
                    </a:xfrm>
                    <a:prstGeom prst="rect">
                      <a:avLst/>
                    </a:prstGeom>
                    <a:noFill/>
                    <a:ln>
                      <a:noFill/>
                    </a:ln>
                  </pic:spPr>
                </pic:pic>
              </a:graphicData>
            </a:graphic>
          </wp:inline>
        </w:drawing>
      </w:r>
    </w:p>
    <w:p w:rsidR="00561CE0" w:rsidRDefault="00561CE0" w:rsidP="00561CE0">
      <w:pPr>
        <w:rPr>
          <w:lang w:val="en-US"/>
        </w:rPr>
      </w:pPr>
      <w:r>
        <w:rPr>
          <w:lang w:val="en-US"/>
        </w:rPr>
        <w:t xml:space="preserve">This method is called by </w:t>
      </w:r>
      <w:r w:rsidRPr="00561CE0">
        <w:rPr>
          <w:rStyle w:val="LienClasseC"/>
          <w:lang w:val="en-US"/>
        </w:rPr>
        <w:t>MissingClassGeneration</w:t>
      </w:r>
      <w:r w:rsidRPr="00561CE0">
        <w:rPr>
          <w:rStyle w:val="TexteC"/>
          <w:lang w:val="en-US"/>
        </w:rPr>
        <w:t>::</w:t>
      </w:r>
      <w:r w:rsidRPr="00561CE0">
        <w:rPr>
          <w:rStyle w:val="LienMthode"/>
          <w:lang w:val="en-US"/>
        </w:rPr>
        <w:t>solve</w:t>
      </w:r>
      <w:r>
        <w:rPr>
          <w:lang w:val="en-US"/>
        </w:rPr>
        <w:t xml:space="preserve"> to propagate the outer class generation to the inner classes.</w:t>
      </w:r>
    </w:p>
    <w:p w:rsidR="00561CE0" w:rsidRDefault="00561CE0" w:rsidP="00897F9C">
      <w:pPr>
        <w:pStyle w:val="Prconditions"/>
        <w:rPr>
          <w:lang w:val="en-US"/>
        </w:rPr>
      </w:pPr>
    </w:p>
    <w:p w:rsidR="00A44FB4" w:rsidRDefault="00561CE0" w:rsidP="00561CE0">
      <w:pPr>
        <w:pStyle w:val="PrconditionsItem"/>
        <w:rPr>
          <w:lang w:val="en-US"/>
        </w:rPr>
      </w:pPr>
      <w:r>
        <w:rPr>
          <w:lang w:val="en-US"/>
        </w:rPr>
        <w:t xml:space="preserve">The method </w:t>
      </w:r>
      <w:r w:rsidRPr="004A3A4C">
        <w:rPr>
          <w:rStyle w:val="TexteC"/>
          <w:lang w:val="en-US"/>
        </w:rPr>
        <w:t>classDecl.</w:t>
      </w:r>
      <w:r w:rsidRPr="004A3A4C">
        <w:rPr>
          <w:rStyle w:val="LienMthode"/>
          <w:lang w:val="en-US"/>
        </w:rPr>
        <w:t>removeWait</w:t>
      </w:r>
      <w:r>
        <w:rPr>
          <w:lang w:val="en-US"/>
        </w:rPr>
        <w:t xml:space="preserve"> should have returned </w:t>
      </w:r>
      <w:r w:rsidRPr="004A3A4C">
        <w:rPr>
          <w:rStyle w:val="TexteC"/>
          <w:b/>
          <w:lang w:val="en-US"/>
        </w:rPr>
        <w:t>true</w:t>
      </w:r>
      <w:r>
        <w:rPr>
          <w:lang w:val="en-US"/>
        </w:rPr>
        <w:t>,</w:t>
      </w:r>
    </w:p>
    <w:p w:rsidR="00405958" w:rsidRPr="00405958" w:rsidRDefault="00405958" w:rsidP="00405958">
      <w:pPr>
        <w:pStyle w:val="PrconditionsItem"/>
        <w:rPr>
          <w:rStyle w:val="TexteC"/>
        </w:rPr>
      </w:pPr>
      <w:r w:rsidRPr="00405958">
        <w:rPr>
          <w:rStyle w:val="TexteC"/>
          <w:lang w:val="en-US"/>
        </w:rPr>
        <w:t>classDecl.</w:t>
      </w:r>
      <w:r w:rsidRPr="00405958">
        <w:rPr>
          <w:rStyle w:val="LienChamps"/>
          <w:lang w:val="en-US"/>
        </w:rPr>
        <w:t>_waitingSubClassDecl</w:t>
      </w:r>
      <w:r w:rsidRPr="00405958">
        <w:rPr>
          <w:rStyle w:val="TexteC"/>
          <w:lang w:val="en-US"/>
        </w:rPr>
        <w:t xml:space="preserve"> </w:t>
      </w:r>
      <w:r w:rsidRPr="00405958">
        <w:rPr>
          <w:rStyle w:val="TexteC"/>
        </w:rPr>
        <w:t xml:space="preserve">== </w:t>
      </w:r>
      <w:r w:rsidRPr="00405958">
        <w:rPr>
          <w:rStyle w:val="TexteC"/>
          <w:b/>
        </w:rPr>
        <w:t>nullptr</w:t>
      </w:r>
      <w:r w:rsidR="00561CE0">
        <w:rPr>
          <w:lang w:val="en-US"/>
        </w:rPr>
        <w:t>,</w:t>
      </w:r>
    </w:p>
    <w:p w:rsidR="00405958" w:rsidRPr="00405958" w:rsidRDefault="00405958" w:rsidP="00405958">
      <w:pPr>
        <w:pStyle w:val="PrconditionsItem"/>
        <w:rPr>
          <w:rStyle w:val="TexteC"/>
        </w:rPr>
      </w:pPr>
      <w:r w:rsidRPr="00405958">
        <w:rPr>
          <w:rStyle w:val="TexteC"/>
          <w:lang w:val="en-US"/>
        </w:rPr>
        <w:t>classDecl.</w:t>
      </w:r>
      <w:r w:rsidRPr="00405958">
        <w:rPr>
          <w:rStyle w:val="LienChamps"/>
          <w:lang w:val="en-US"/>
        </w:rPr>
        <w:t>_additionalWaitDeclarations</w:t>
      </w:r>
      <w:r w:rsidRPr="00405958">
        <w:rPr>
          <w:rStyle w:val="TexteC"/>
          <w:lang w:val="en-US"/>
        </w:rPr>
        <w:t>.</w:t>
      </w:r>
      <w:r w:rsidRPr="00405958">
        <w:rPr>
          <w:rStyle w:val="LienMthode"/>
          <w:lang w:val="en-US"/>
        </w:rPr>
        <w:t>empty</w:t>
      </w:r>
      <w:r w:rsidRPr="00405958">
        <w:rPr>
          <w:rStyle w:val="TexteC"/>
          <w:lang w:val="en-US"/>
        </w:rPr>
        <w:t>()</w:t>
      </w:r>
      <w:r w:rsidR="00561CE0">
        <w:rPr>
          <w:lang w:val="en-US"/>
        </w:rPr>
        <w:t>.</w:t>
      </w:r>
    </w:p>
    <w:p w:rsidR="00897F9C" w:rsidRDefault="00897F9C" w:rsidP="00897F9C">
      <w:pPr>
        <w:pStyle w:val="Relatives"/>
        <w:rPr>
          <w:lang w:val="en-US"/>
        </w:rPr>
      </w:pPr>
    </w:p>
    <w:p w:rsidR="00897F9C" w:rsidRDefault="00897F9C" w:rsidP="00897F9C">
      <w:pPr>
        <w:pStyle w:val="RelativesItem"/>
        <w:rPr>
          <w:lang w:val="en-US"/>
        </w:rPr>
      </w:pPr>
      <w:r>
        <w:rPr>
          <w:lang w:val="en-US"/>
        </w:rPr>
        <w:t xml:space="preserve">The </w:t>
      </w:r>
      <w:r w:rsidR="00405958">
        <w:rPr>
          <w:lang w:val="en-US"/>
        </w:rPr>
        <w:t xml:space="preserve">method </w:t>
      </w:r>
      <w:r w:rsidR="00405958">
        <w:rPr>
          <w:rStyle w:val="LienChamps"/>
          <w:lang w:val="en-US"/>
        </w:rPr>
        <w:t>addWaitFor</w:t>
      </w:r>
      <w:r w:rsidR="004F2272">
        <w:rPr>
          <w:lang w:val="en-US"/>
        </w:rPr>
        <w:t xml:space="preserve"> and the method </w:t>
      </w:r>
      <w:r w:rsidR="004F2272" w:rsidRPr="004F2272">
        <w:rPr>
          <w:rStyle w:val="LienClasseC"/>
          <w:lang w:val="en-US"/>
        </w:rPr>
        <w:t>KeyInfo</w:t>
      </w:r>
      <w:r w:rsidR="004F2272" w:rsidRPr="004F2272">
        <w:rPr>
          <w:rStyle w:val="TexteC"/>
          <w:lang w:val="en-US"/>
        </w:rPr>
        <w:t>::</w:t>
      </w:r>
      <w:r w:rsidR="004F2272" w:rsidRPr="004F2272">
        <w:rPr>
          <w:rStyle w:val="LienMthode"/>
          <w:lang w:val="en-US"/>
        </w:rPr>
        <w:t>solve</w:t>
      </w:r>
      <w:r w:rsidR="004F2272">
        <w:rPr>
          <w:lang w:val="en-US"/>
        </w:rPr>
        <w:t xml:space="preserve">, </w:t>
      </w:r>
      <w:r w:rsidR="004F2272" w:rsidRPr="00561CE0">
        <w:rPr>
          <w:rStyle w:val="LienClasseC"/>
          <w:lang w:val="en-US"/>
        </w:rPr>
        <w:t>MissingClassGeneration</w:t>
      </w:r>
      <w:r w:rsidR="004F2272" w:rsidRPr="00561CE0">
        <w:rPr>
          <w:rStyle w:val="TexteC"/>
          <w:lang w:val="en-US"/>
        </w:rPr>
        <w:t>::</w:t>
      </w:r>
      <w:r w:rsidR="004F2272" w:rsidRPr="00561CE0">
        <w:rPr>
          <w:rStyle w:val="LienMthode"/>
          <w:lang w:val="en-US"/>
        </w:rPr>
        <w:t>solve</w:t>
      </w:r>
      <w:r w:rsidR="004F2272">
        <w:rPr>
          <w:lang w:val="en-US"/>
        </w:rPr>
        <w:t xml:space="preserve">, </w:t>
      </w:r>
      <w:r w:rsidR="004F2272" w:rsidRPr="00561CE0">
        <w:rPr>
          <w:rStyle w:val="LienClasseC"/>
          <w:lang w:val="en-US"/>
        </w:rPr>
        <w:t>Missing</w:t>
      </w:r>
      <w:r w:rsidR="004F2272">
        <w:rPr>
          <w:rStyle w:val="LienClasseC"/>
          <w:lang w:val="en-US"/>
        </w:rPr>
        <w:t>Function</w:t>
      </w:r>
      <w:r w:rsidR="004F2272" w:rsidRPr="00561CE0">
        <w:rPr>
          <w:rStyle w:val="LienClasseC"/>
          <w:lang w:val="en-US"/>
        </w:rPr>
        <w:t>Generation</w:t>
      </w:r>
      <w:r w:rsidR="004F2272" w:rsidRPr="00561CE0">
        <w:rPr>
          <w:rStyle w:val="TexteC"/>
          <w:lang w:val="en-US"/>
        </w:rPr>
        <w:t>::</w:t>
      </w:r>
      <w:r w:rsidR="004F2272" w:rsidRPr="00561CE0">
        <w:rPr>
          <w:rStyle w:val="LienMthode"/>
          <w:lang w:val="en-US"/>
        </w:rPr>
        <w:t>solve</w:t>
      </w:r>
      <w:r w:rsidR="004F2272">
        <w:rPr>
          <w:lang w:val="en-US"/>
        </w:rPr>
        <w:t>,</w:t>
      </w:r>
    </w:p>
    <w:p w:rsidR="00897F9C" w:rsidRDefault="00897F9C" w:rsidP="00897F9C">
      <w:pPr>
        <w:pStyle w:val="RelativesItem"/>
        <w:rPr>
          <w:lang w:val="en-US"/>
        </w:rPr>
      </w:pPr>
      <w:r>
        <w:rPr>
          <w:lang w:val="en-US"/>
        </w:rPr>
        <w:t xml:space="preserve">the methods </w:t>
      </w:r>
      <w:r w:rsidR="00F24046" w:rsidRPr="00561CE0">
        <w:rPr>
          <w:rStyle w:val="LienClasseC"/>
          <w:lang w:val="en-US"/>
        </w:rPr>
        <w:t>MissingClassGeneration</w:t>
      </w:r>
      <w:r w:rsidR="00F24046" w:rsidRPr="00561CE0">
        <w:rPr>
          <w:rStyle w:val="TexteC"/>
          <w:lang w:val="en-US"/>
        </w:rPr>
        <w:t>::</w:t>
      </w:r>
      <w:r w:rsidR="00F24046" w:rsidRPr="00561CE0">
        <w:rPr>
          <w:rStyle w:val="LienMthode"/>
          <w:lang w:val="en-US"/>
        </w:rPr>
        <w:t>solve</w:t>
      </w:r>
      <w:r>
        <w:rPr>
          <w:lang w:val="en-US"/>
        </w:rPr>
        <w:t xml:space="preserve">, </w:t>
      </w:r>
      <w:r w:rsidR="00F24046">
        <w:rPr>
          <w:rStyle w:val="LienClasseC"/>
          <w:lang w:val="en-US"/>
        </w:rPr>
        <w:t>MissingSubClassGeneration</w:t>
      </w:r>
      <w:r w:rsidRPr="00B4530C">
        <w:rPr>
          <w:rStyle w:val="TexteC"/>
          <w:lang w:val="en-US"/>
        </w:rPr>
        <w:t>::</w:t>
      </w:r>
      <w:r w:rsidR="00F24046">
        <w:rPr>
          <w:rStyle w:val="LienMthode"/>
          <w:lang w:val="en-US"/>
        </w:rPr>
        <w:t>removeWait</w:t>
      </w:r>
      <w:r>
        <w:rPr>
          <w:lang w:val="en-US"/>
        </w:rPr>
        <w:t>,</w:t>
      </w:r>
    </w:p>
    <w:p w:rsidR="00897F9C" w:rsidRPr="005C0392" w:rsidRDefault="00897F9C" w:rsidP="00897F9C">
      <w:pPr>
        <w:pStyle w:val="RelativesItem"/>
        <w:rPr>
          <w:lang w:val="en-US"/>
        </w:rPr>
      </w:pPr>
      <w:proofErr w:type="gramStart"/>
      <w:r>
        <w:rPr>
          <w:lang w:val="en-US"/>
        </w:rPr>
        <w:t>the</w:t>
      </w:r>
      <w:proofErr w:type="gramEnd"/>
      <w:r>
        <w:rPr>
          <w:lang w:val="en-US"/>
        </w:rPr>
        <w:t xml:space="preserve"> methods </w:t>
      </w:r>
      <w:r w:rsidRPr="00501CF4">
        <w:rPr>
          <w:rStyle w:val="LienClasseC"/>
          <w:lang w:val="en-US"/>
        </w:rPr>
        <w:t>VisitTable</w:t>
      </w:r>
      <w:r w:rsidRPr="00501CF4">
        <w:rPr>
          <w:rStyle w:val="TexteC"/>
          <w:lang w:val="en-US"/>
        </w:rPr>
        <w:t>::</w:t>
      </w:r>
      <w:r>
        <w:rPr>
          <w:rStyle w:val="LienMthode"/>
          <w:lang w:val="en-US"/>
        </w:rPr>
        <w:t>addDeclaration</w:t>
      </w:r>
      <w:r>
        <w:rPr>
          <w:lang w:val="en-US"/>
        </w:rPr>
        <w:t xml:space="preserve">, </w:t>
      </w:r>
      <w:r w:rsidRPr="00501CF4">
        <w:rPr>
          <w:rStyle w:val="LienClasseC"/>
          <w:lang w:val="en-US"/>
        </w:rPr>
        <w:t>VisitTable</w:t>
      </w:r>
      <w:r w:rsidRPr="00501CF4">
        <w:rPr>
          <w:rStyle w:val="TexteC"/>
          <w:lang w:val="en-US"/>
        </w:rPr>
        <w:t>::</w:t>
      </w:r>
      <w:r w:rsidRPr="00501CF4">
        <w:rPr>
          <w:rStyle w:val="LienMthode"/>
          <w:lang w:val="en-US"/>
        </w:rPr>
        <w:t>setInstanceClassAsComplete</w:t>
      </w:r>
      <w:r>
        <w:rPr>
          <w:lang w:val="en-US"/>
        </w:rPr>
        <w:t>.</w:t>
      </w:r>
    </w:p>
    <w:p w:rsidR="00F150E6" w:rsidRDefault="00F150E6" w:rsidP="0032486B">
      <w:pPr>
        <w:pStyle w:val="EntteMthode"/>
        <w:rPr>
          <w:lang w:val="en-US"/>
        </w:rPr>
      </w:pPr>
      <w:r w:rsidRPr="00B2311A">
        <w:rPr>
          <w:b/>
          <w:bCs/>
          <w:lang w:val="en-US"/>
        </w:rPr>
        <w:t>void</w:t>
      </w:r>
      <w:r w:rsidRPr="00B2311A">
        <w:rPr>
          <w:lang w:val="en-US"/>
        </w:rPr>
        <w:t xml:space="preserve"> </w:t>
      </w:r>
      <w:r w:rsidRPr="00FF3B9B">
        <w:rPr>
          <w:rStyle w:val="DfinitionMthode"/>
          <w:lang w:val="en-US"/>
        </w:rPr>
        <w:t>addWaitFor</w:t>
      </w:r>
      <w:r w:rsidRPr="00B2311A">
        <w:rPr>
          <w:lang w:val="en-US"/>
        </w:rPr>
        <w:t>(</w:t>
      </w:r>
      <w:r w:rsidRPr="00B2311A">
        <w:rPr>
          <w:rStyle w:val="LienClasseC"/>
          <w:lang w:val="en-US"/>
        </w:rPr>
        <w:t>MissingSubClassGeneration</w:t>
      </w:r>
      <w:r w:rsidRPr="00B2311A">
        <w:rPr>
          <w:lang w:val="en-US"/>
        </w:rPr>
        <w:t>&amp; classDecl,</w:t>
      </w:r>
      <w:r>
        <w:rPr>
          <w:lang w:val="en-US"/>
        </w:rPr>
        <w:t xml:space="preserve"> </w:t>
      </w:r>
      <w:r w:rsidRPr="00B2311A">
        <w:rPr>
          <w:rStyle w:val="LienUnit"/>
          <w:lang w:val="en-US"/>
        </w:rPr>
        <w:t>class_decl</w:t>
      </w:r>
      <w:r w:rsidRPr="00B2311A">
        <w:rPr>
          <w:lang w:val="en-US"/>
        </w:rPr>
        <w:t xml:space="preserve"> classElement, </w:t>
      </w:r>
      <w:r w:rsidRPr="00B2311A">
        <w:rPr>
          <w:rStyle w:val="LienClasseC"/>
          <w:lang w:val="en-US"/>
        </w:rPr>
        <w:t>ForwardReferenceList</w:t>
      </w:r>
      <w:r w:rsidRPr="00B2311A">
        <w:rPr>
          <w:lang w:val="en-US"/>
        </w:rPr>
        <w:t>&amp; globals);</w:t>
      </w:r>
    </w:p>
    <w:p w:rsidR="009C7893" w:rsidRDefault="009C7893" w:rsidP="009C7893">
      <w:pPr>
        <w:rPr>
          <w:lang w:val="en-US"/>
        </w:rPr>
      </w:pPr>
      <w:r>
        <w:rPr>
          <w:lang w:val="en-US"/>
        </w:rPr>
        <w:t xml:space="preserve">This method transforms the Cabs definition </w:t>
      </w:r>
      <w:r w:rsidRPr="009C7893">
        <w:rPr>
          <w:rStyle w:val="TexteC"/>
          <w:lang w:val="en-US"/>
        </w:rPr>
        <w:t>classElement</w:t>
      </w:r>
      <w:r>
        <w:rPr>
          <w:lang w:val="en-US"/>
        </w:rPr>
        <w:t xml:space="preserve"> into a declaration. The original Cabs definition is duplicated at the beginning of the call of our method and the copy is externalized</w:t>
      </w:r>
      <w:r w:rsidR="002E770F">
        <w:rPr>
          <w:lang w:val="en-US"/>
        </w:rPr>
        <w:t xml:space="preserve"> and </w:t>
      </w:r>
      <w:r w:rsidR="002E770F" w:rsidRPr="002E770F">
        <w:rPr>
          <w:rStyle w:val="TexteC"/>
          <w:lang w:val="en-US"/>
        </w:rPr>
        <w:t>classDecl</w:t>
      </w:r>
      <w:r w:rsidR="002E770F">
        <w:rPr>
          <w:lang w:val="en-US"/>
        </w:rPr>
        <w:t xml:space="preserve"> is translated into a </w:t>
      </w:r>
      <w:r w:rsidR="002E770F" w:rsidRPr="004A3A4C">
        <w:rPr>
          <w:rStyle w:val="LienClasseC"/>
          <w:lang w:val="en-US"/>
        </w:rPr>
        <w:t>MissingClassDeclaration</w:t>
      </w:r>
      <w:r>
        <w:rPr>
          <w:lang w:val="en-US"/>
        </w:rPr>
        <w:t xml:space="preserve">, waiting for new clang visit to be generated in </w:t>
      </w:r>
      <w:r w:rsidRPr="002E770F">
        <w:rPr>
          <w:rStyle w:val="TexteC"/>
          <w:lang w:val="en-US"/>
        </w:rPr>
        <w:t>globals</w:t>
      </w:r>
      <w:r>
        <w:rPr>
          <w:lang w:val="en-US"/>
        </w:rPr>
        <w:t>.</w:t>
      </w:r>
    </w:p>
    <w:p w:rsidR="003050C3" w:rsidRDefault="009C7893" w:rsidP="003050C3">
      <w:pPr>
        <w:rPr>
          <w:lang w:val="en-US"/>
        </w:rPr>
      </w:pPr>
      <w:r>
        <w:rPr>
          <w:lang w:val="en-US"/>
        </w:rPr>
        <w:t xml:space="preserve">As the declaration containing </w:t>
      </w:r>
      <w:r w:rsidRPr="009C7893">
        <w:rPr>
          <w:rStyle w:val="TexteC"/>
          <w:lang w:val="en-US"/>
        </w:rPr>
        <w:t>classElement</w:t>
      </w:r>
      <w:r>
        <w:rPr>
          <w:lang w:val="en-US"/>
        </w:rPr>
        <w:t xml:space="preserve"> has soon been generated in </w:t>
      </w:r>
      <w:r w:rsidRPr="009C7893">
        <w:rPr>
          <w:rStyle w:val="TexteC"/>
          <w:lang w:val="en-US"/>
        </w:rPr>
        <w:t>globals</w:t>
      </w:r>
      <w:r>
        <w:rPr>
          <w:lang w:val="en-US"/>
        </w:rPr>
        <w:t xml:space="preserve">, this generation </w:t>
      </w:r>
      <w:r w:rsidR="00FA135B">
        <w:rPr>
          <w:lang w:val="en-US"/>
        </w:rPr>
        <w:t>can</w:t>
      </w:r>
      <w:r>
        <w:rPr>
          <w:lang w:val="en-US"/>
        </w:rPr>
        <w:t xml:space="preserve"> wake up new generations</w:t>
      </w:r>
      <w:r w:rsidR="00FA135B">
        <w:rPr>
          <w:lang w:val="en-US"/>
        </w:rPr>
        <w:t xml:space="preserve"> depending on </w:t>
      </w:r>
      <w:r w:rsidR="00FA135B" w:rsidRPr="003050C3">
        <w:rPr>
          <w:rStyle w:val="TexteC"/>
          <w:lang w:val="en-US"/>
        </w:rPr>
        <w:t>classDecl.</w:t>
      </w:r>
      <w:r w:rsidR="00FA135B" w:rsidRPr="003050C3">
        <w:rPr>
          <w:rStyle w:val="LienChamps"/>
          <w:lang w:val="en-US"/>
        </w:rPr>
        <w:t>_key</w:t>
      </w:r>
      <w:r w:rsidR="003050C3">
        <w:rPr>
          <w:lang w:val="en-US"/>
        </w:rPr>
        <w:t xml:space="preserve">: the declarations in instances of classes do not appear in </w:t>
      </w:r>
      <w:r w:rsidR="003050C3" w:rsidRPr="00FA135B">
        <w:rPr>
          <w:rStyle w:val="LienChamps"/>
          <w:lang w:val="en-US"/>
        </w:rPr>
        <w:t>_content</w:t>
      </w:r>
      <w:r w:rsidR="003050C3">
        <w:rPr>
          <w:lang w:val="en-US"/>
        </w:rPr>
        <w:t xml:space="preserve"> except to be associated with a </w:t>
      </w:r>
      <w:r w:rsidR="003050C3" w:rsidRPr="00FA135B">
        <w:rPr>
          <w:rStyle w:val="LienClasseC"/>
          <w:lang w:val="en-US"/>
        </w:rPr>
        <w:t>MissingDecl</w:t>
      </w:r>
      <w:r w:rsidR="003050C3">
        <w:rPr>
          <w:lang w:val="en-US"/>
        </w:rPr>
        <w:t xml:space="preserve"> (see the method </w:t>
      </w:r>
      <w:r w:rsidR="003050C3" w:rsidRPr="004A3A4C">
        <w:rPr>
          <w:rStyle w:val="LienMthode"/>
          <w:lang w:val="en-US"/>
        </w:rPr>
        <w:t>solve</w:t>
      </w:r>
      <w:r w:rsidR="003050C3">
        <w:rPr>
          <w:lang w:val="en-US"/>
        </w:rPr>
        <w:t xml:space="preserve">). In this case, we wake up the </w:t>
      </w:r>
      <w:r w:rsidR="003050C3" w:rsidRPr="003050C3">
        <w:rPr>
          <w:rStyle w:val="LienClasseC"/>
          <w:lang w:val="en-US"/>
        </w:rPr>
        <w:t>MissingFunctionGeneration</w:t>
      </w:r>
      <w:r w:rsidR="003050C3">
        <w:rPr>
          <w:lang w:val="en-US"/>
        </w:rPr>
        <w:t xml:space="preserve"> and the </w:t>
      </w:r>
      <w:r w:rsidR="003050C3" w:rsidRPr="003050C3">
        <w:rPr>
          <w:rStyle w:val="LienClasseC"/>
          <w:lang w:val="en-US"/>
        </w:rPr>
        <w:t>MissingClassGeneration</w:t>
      </w:r>
      <w:r w:rsidR="003050C3">
        <w:rPr>
          <w:lang w:val="en-US"/>
        </w:rPr>
        <w:t xml:space="preserve"> depending on </w:t>
      </w:r>
      <w:r w:rsidR="003050C3" w:rsidRPr="003050C3">
        <w:rPr>
          <w:rStyle w:val="TexteC"/>
          <w:lang w:val="en-US"/>
        </w:rPr>
        <w:t>classDecl.</w:t>
      </w:r>
      <w:r w:rsidR="003050C3" w:rsidRPr="003050C3">
        <w:rPr>
          <w:rStyle w:val="LienChamps"/>
          <w:lang w:val="en-US"/>
        </w:rPr>
        <w:t>_key</w:t>
      </w:r>
      <w:r w:rsidR="003050C3">
        <w:rPr>
          <w:lang w:val="en-US"/>
        </w:rPr>
        <w:t>.</w:t>
      </w:r>
    </w:p>
    <w:p w:rsidR="009C7893" w:rsidRDefault="003050C3" w:rsidP="009C7893">
      <w:pPr>
        <w:rPr>
          <w:lang w:val="en-US"/>
        </w:rPr>
      </w:pPr>
      <w:r>
        <w:rPr>
          <w:lang w:val="en-US"/>
        </w:rPr>
        <w:t xml:space="preserve">A last point consists in the registration of </w:t>
      </w:r>
      <w:r w:rsidR="002E770F">
        <w:rPr>
          <w:lang w:val="en-US"/>
        </w:rPr>
        <w:t xml:space="preserve">the newly created </w:t>
      </w:r>
      <w:r w:rsidR="002E770F" w:rsidRPr="002E770F">
        <w:rPr>
          <w:rStyle w:val="LienClasseC"/>
          <w:lang w:val="en-US"/>
        </w:rPr>
        <w:t>MissingClassDeclaration</w:t>
      </w:r>
      <w:r w:rsidR="002E770F">
        <w:rPr>
          <w:lang w:val="en-US"/>
        </w:rPr>
        <w:t xml:space="preserve"> for it to be waked up when the </w:t>
      </w:r>
      <w:r w:rsidR="002E770F" w:rsidRPr="002E770F">
        <w:rPr>
          <w:rStyle w:val="LienClasseC"/>
          <w:lang w:val="en-US"/>
        </w:rPr>
        <w:t>MissingDecl</w:t>
      </w:r>
      <w:r w:rsidR="002E770F">
        <w:rPr>
          <w:lang w:val="en-US"/>
        </w:rPr>
        <w:t xml:space="preserve"> associated to the elements of the old </w:t>
      </w:r>
      <w:r w:rsidR="002E770F" w:rsidRPr="002E770F">
        <w:rPr>
          <w:rStyle w:val="TexteC"/>
          <w:lang w:val="en-US"/>
        </w:rPr>
        <w:t>classDecl.</w:t>
      </w:r>
      <w:r w:rsidR="002E770F" w:rsidRPr="002E770F">
        <w:rPr>
          <w:rStyle w:val="LienChamps"/>
          <w:lang w:val="en-US"/>
        </w:rPr>
        <w:t>_additionalWaitDeclarations</w:t>
      </w:r>
      <w:r w:rsidR="002E770F">
        <w:rPr>
          <w:lang w:val="en-US"/>
        </w:rPr>
        <w:t xml:space="preserve"> will be visited.</w:t>
      </w:r>
    </w:p>
    <w:p w:rsidR="009C7893" w:rsidRDefault="009C7893" w:rsidP="009C7893">
      <w:pPr>
        <w:rPr>
          <w:lang w:val="en-US"/>
        </w:rPr>
      </w:pPr>
    </w:p>
    <w:p w:rsidR="00D83563" w:rsidRDefault="00D83563" w:rsidP="00D83563">
      <w:pPr>
        <w:rPr>
          <w:lang w:val="en-US"/>
        </w:rPr>
      </w:pPr>
      <w:r>
        <w:rPr>
          <w:lang w:val="en-US"/>
        </w:rPr>
        <w:t xml:space="preserve">On the example </w:t>
      </w:r>
      <w:r>
        <w:rPr>
          <w:lang w:val="en-US"/>
        </w:rPr>
        <w:fldChar w:fldCharType="begin"/>
      </w:r>
      <w:r>
        <w:rPr>
          <w:lang w:val="en-US"/>
        </w:rPr>
        <w:instrText xml:space="preserve"> REF _Ref369529468 \h </w:instrText>
      </w:r>
      <w:r>
        <w:rPr>
          <w:lang w:val="en-US"/>
        </w:rPr>
      </w:r>
      <w:r>
        <w:rPr>
          <w:lang w:val="en-US"/>
        </w:rPr>
        <w:fldChar w:fldCharType="separate"/>
      </w:r>
      <w:r w:rsidR="00907C72" w:rsidRPr="00205CBD">
        <w:rPr>
          <w:lang w:val="en-US"/>
        </w:rPr>
        <w:t xml:space="preserve">Figure </w:t>
      </w:r>
      <w:r w:rsidR="00907C72">
        <w:rPr>
          <w:noProof/>
          <w:lang w:val="en-US"/>
        </w:rPr>
        <w:t>3</w:t>
      </w:r>
      <w:r>
        <w:rPr>
          <w:lang w:val="en-US"/>
        </w:rPr>
        <w:fldChar w:fldCharType="end"/>
      </w:r>
      <w:r>
        <w:rPr>
          <w:lang w:val="en-US"/>
        </w:rPr>
        <w:t>, the method has the following behavior:</w:t>
      </w:r>
    </w:p>
    <w:p w:rsidR="007F5CDE" w:rsidRDefault="007F5CDE" w:rsidP="00D83563">
      <w:pPr>
        <w:rPr>
          <w:lang w:val="en-US"/>
        </w:rPr>
      </w:pPr>
    </w:p>
    <w:p w:rsidR="00D83563" w:rsidRDefault="007F5CDE" w:rsidP="007F5CDE">
      <w:pPr>
        <w:jc w:val="center"/>
        <w:rPr>
          <w:lang w:val="en-US"/>
        </w:rPr>
      </w:pPr>
      <w:r>
        <w:rPr>
          <w:noProof/>
        </w:rPr>
        <w:drawing>
          <wp:inline distT="0" distB="0" distL="0" distR="0">
            <wp:extent cx="6353175" cy="192405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353175" cy="1924050"/>
                    </a:xfrm>
                    <a:prstGeom prst="rect">
                      <a:avLst/>
                    </a:prstGeom>
                    <a:noFill/>
                    <a:ln>
                      <a:noFill/>
                    </a:ln>
                  </pic:spPr>
                </pic:pic>
              </a:graphicData>
            </a:graphic>
          </wp:inline>
        </w:drawing>
      </w:r>
    </w:p>
    <w:p w:rsidR="00D83563" w:rsidRDefault="007F5CDE" w:rsidP="007F5CDE">
      <w:pPr>
        <w:jc w:val="center"/>
        <w:rPr>
          <w:lang w:val="en-US"/>
        </w:rPr>
      </w:pPr>
      <w:r>
        <w:rPr>
          <w:noProof/>
        </w:rPr>
        <w:lastRenderedPageBreak/>
        <w:drawing>
          <wp:inline distT="0" distB="0" distL="0" distR="0">
            <wp:extent cx="6353175" cy="206692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353175" cy="2066925"/>
                    </a:xfrm>
                    <a:prstGeom prst="rect">
                      <a:avLst/>
                    </a:prstGeom>
                    <a:noFill/>
                    <a:ln>
                      <a:noFill/>
                    </a:ln>
                  </pic:spPr>
                </pic:pic>
              </a:graphicData>
            </a:graphic>
          </wp:inline>
        </w:drawing>
      </w:r>
    </w:p>
    <w:p w:rsidR="007F5CDE" w:rsidRDefault="007F5CDE" w:rsidP="009C7893">
      <w:pPr>
        <w:rPr>
          <w:lang w:val="en-US"/>
        </w:rPr>
      </w:pPr>
    </w:p>
    <w:p w:rsidR="004849F5" w:rsidRDefault="004849F5" w:rsidP="009C7893">
      <w:pPr>
        <w:rPr>
          <w:lang w:val="en-US"/>
        </w:rPr>
      </w:pPr>
      <w:r>
        <w:rPr>
          <w:lang w:val="en-US"/>
        </w:rPr>
        <w:t xml:space="preserve">The method is </w:t>
      </w:r>
      <w:r w:rsidR="009F7584">
        <w:rPr>
          <w:lang w:val="en-US"/>
        </w:rPr>
        <w:t xml:space="preserve">called by the method </w:t>
      </w:r>
      <w:r w:rsidR="009F7584" w:rsidRPr="009F7584">
        <w:rPr>
          <w:rStyle w:val="LienMthode"/>
          <w:lang w:val="en-US"/>
        </w:rPr>
        <w:t>solve</w:t>
      </w:r>
      <w:r w:rsidR="009F7584">
        <w:rPr>
          <w:lang w:val="en-US"/>
        </w:rPr>
        <w:t xml:space="preserve"> for the sub-declarations of a </w:t>
      </w:r>
      <w:r w:rsidR="009F7584" w:rsidRPr="009F7584">
        <w:rPr>
          <w:rStyle w:val="LienClasseC"/>
          <w:lang w:val="en-US"/>
        </w:rPr>
        <w:t>MissingSubClassGeneration</w:t>
      </w:r>
      <w:r w:rsidR="009F7584">
        <w:rPr>
          <w:lang w:val="en-US"/>
        </w:rPr>
        <w:t xml:space="preserve"> (which should be a class) that have additional dependencies </w:t>
      </w:r>
      <w:r w:rsidR="00FD314C">
        <w:rPr>
          <w:lang w:val="en-US"/>
        </w:rPr>
        <w:t xml:space="preserve">– </w:t>
      </w:r>
      <w:r w:rsidR="009F7584" w:rsidRPr="00FD314C">
        <w:rPr>
          <w:rStyle w:val="LienClasseC"/>
          <w:lang w:val="en-US"/>
        </w:rPr>
        <w:t>MissingSubClassGeneration</w:t>
      </w:r>
      <w:r w:rsidR="009F7584" w:rsidRPr="00FD314C">
        <w:rPr>
          <w:rStyle w:val="TexteC"/>
          <w:lang w:val="en-US"/>
        </w:rPr>
        <w:t>::</w:t>
      </w:r>
      <w:r w:rsidR="009F7584" w:rsidRPr="009F7584">
        <w:rPr>
          <w:rStyle w:val="LienChamps"/>
          <w:lang w:val="en-US"/>
        </w:rPr>
        <w:t>_waitingSubClassDecl</w:t>
      </w:r>
      <w:r w:rsidR="009F7584" w:rsidRPr="00FD314C">
        <w:rPr>
          <w:rStyle w:val="TexteC"/>
          <w:lang w:val="en-US"/>
        </w:rPr>
        <w:t xml:space="preserve"> </w:t>
      </w:r>
      <w:r w:rsidR="009F7584" w:rsidRPr="009F7584">
        <w:rPr>
          <w:rStyle w:val="TexteC"/>
        </w:rPr>
        <w:sym w:font="Symbol" w:char="F0B9"/>
      </w:r>
      <w:r w:rsidR="009F7584" w:rsidRPr="00FD314C">
        <w:rPr>
          <w:rStyle w:val="TexteC"/>
          <w:lang w:val="en-US"/>
        </w:rPr>
        <w:t xml:space="preserve"> </w:t>
      </w:r>
      <w:r w:rsidR="009F7584" w:rsidRPr="00FD314C">
        <w:rPr>
          <w:rStyle w:val="TexteC"/>
          <w:b/>
          <w:lang w:val="en-US"/>
        </w:rPr>
        <w:t>nullptr</w:t>
      </w:r>
      <w:r w:rsidR="009F7584">
        <w:rPr>
          <w:lang w:val="en-US"/>
        </w:rPr>
        <w:t xml:space="preserve"> </w:t>
      </w:r>
      <w:proofErr w:type="gramStart"/>
      <w:r w:rsidR="009F7584">
        <w:rPr>
          <w:lang w:val="en-US"/>
        </w:rPr>
        <w:t xml:space="preserve">and </w:t>
      </w:r>
      <w:r w:rsidR="00FD314C" w:rsidRPr="00FD314C">
        <w:rPr>
          <w:rStyle w:val="TexteC"/>
          <w:lang w:val="en-US"/>
        </w:rPr>
        <w:t>!</w:t>
      </w:r>
      <w:r w:rsidR="00FD314C" w:rsidRPr="00FD314C">
        <w:rPr>
          <w:rStyle w:val="LienClasseC"/>
          <w:lang w:val="en-US"/>
        </w:rPr>
        <w:t>MissingSubClassGeneration</w:t>
      </w:r>
      <w:proofErr w:type="gramEnd"/>
      <w:r w:rsidR="00FD314C" w:rsidRPr="00FD314C">
        <w:rPr>
          <w:rStyle w:val="TexteC"/>
          <w:lang w:val="en-US"/>
        </w:rPr>
        <w:t>::</w:t>
      </w:r>
      <w:r w:rsidR="00FD314C" w:rsidRPr="00FD314C">
        <w:rPr>
          <w:rStyle w:val="LienChamps"/>
          <w:lang w:val="en-US"/>
        </w:rPr>
        <w:t>_additionalWaitDeclarations</w:t>
      </w:r>
      <w:r w:rsidR="00FD314C" w:rsidRPr="00FD314C">
        <w:rPr>
          <w:rStyle w:val="TexteC"/>
          <w:lang w:val="en-US"/>
        </w:rPr>
        <w:t>.</w:t>
      </w:r>
      <w:r w:rsidR="00FD314C" w:rsidRPr="00FD314C">
        <w:rPr>
          <w:rStyle w:val="LienMthode"/>
          <w:lang w:val="en-US"/>
        </w:rPr>
        <w:t>empty</w:t>
      </w:r>
      <w:r w:rsidR="00FD314C" w:rsidRPr="00FD314C">
        <w:rPr>
          <w:rStyle w:val="TexteC"/>
          <w:lang w:val="en-US"/>
        </w:rPr>
        <w:t>()</w:t>
      </w:r>
      <w:r w:rsidR="009F7584">
        <w:rPr>
          <w:lang w:val="en-US"/>
        </w:rPr>
        <w:t>.</w:t>
      </w:r>
      <w:r w:rsidR="00FD314C">
        <w:rPr>
          <w:lang w:val="en-US"/>
        </w:rPr>
        <w:t xml:space="preserve"> If it concerns the sub-declaration </w:t>
      </w:r>
      <w:r w:rsidR="00FD314C" w:rsidRPr="004A3A4C">
        <w:rPr>
          <w:rStyle w:val="TexteC"/>
          <w:lang w:val="en-US"/>
        </w:rPr>
        <w:t>classDecl</w:t>
      </w:r>
      <w:r w:rsidR="00FD314C">
        <w:rPr>
          <w:lang w:val="en-US"/>
        </w:rPr>
        <w:t xml:space="preserve"> of a </w:t>
      </w:r>
      <w:r w:rsidR="00FD314C" w:rsidRPr="00FD314C">
        <w:rPr>
          <w:rStyle w:val="LienClasseC"/>
          <w:lang w:val="en-US"/>
        </w:rPr>
        <w:t>MissingClassGeneration</w:t>
      </w:r>
      <w:r w:rsidR="00FD314C">
        <w:rPr>
          <w:lang w:val="en-US"/>
        </w:rPr>
        <w:t xml:space="preserve">, then the method </w:t>
      </w:r>
      <w:r w:rsidR="00FD314C" w:rsidRPr="00FD314C">
        <w:rPr>
          <w:rStyle w:val="LienMthode"/>
          <w:lang w:val="en-US"/>
        </w:rPr>
        <w:t>setInstanceClassAsComplete</w:t>
      </w:r>
      <w:r w:rsidR="00FD314C">
        <w:rPr>
          <w:lang w:val="en-US"/>
        </w:rPr>
        <w:t xml:space="preserve"> directly calls our method on the sub-declaration that has additional dependencies.</w:t>
      </w:r>
    </w:p>
    <w:p w:rsidR="009C7893" w:rsidRPr="009C7893" w:rsidRDefault="009C7893" w:rsidP="00FD314C">
      <w:pPr>
        <w:pStyle w:val="Prconditions"/>
        <w:rPr>
          <w:lang w:val="en-US"/>
        </w:rPr>
      </w:pPr>
    </w:p>
    <w:p w:rsidR="00FD314C" w:rsidRPr="00405958" w:rsidRDefault="00FD314C" w:rsidP="00FD314C">
      <w:pPr>
        <w:pStyle w:val="PrconditionsItem"/>
        <w:rPr>
          <w:rStyle w:val="TexteC"/>
        </w:rPr>
      </w:pPr>
      <w:r w:rsidRPr="00405958">
        <w:rPr>
          <w:rStyle w:val="TexteC"/>
          <w:lang w:val="en-US"/>
        </w:rPr>
        <w:t>classDecl.</w:t>
      </w:r>
      <w:r w:rsidRPr="00405958">
        <w:rPr>
          <w:rStyle w:val="LienChamps"/>
          <w:lang w:val="en-US"/>
        </w:rPr>
        <w:t>_waitingSubClassDecl</w:t>
      </w:r>
      <w:r w:rsidRPr="00405958">
        <w:rPr>
          <w:rStyle w:val="TexteC"/>
          <w:lang w:val="en-US"/>
        </w:rPr>
        <w:t xml:space="preserve"> </w:t>
      </w:r>
      <w:r w:rsidRPr="009F7584">
        <w:rPr>
          <w:rStyle w:val="TexteC"/>
        </w:rPr>
        <w:sym w:font="Symbol" w:char="F0B9"/>
      </w:r>
      <w:r w:rsidRPr="00405958">
        <w:rPr>
          <w:rStyle w:val="TexteC"/>
        </w:rPr>
        <w:t xml:space="preserve"> </w:t>
      </w:r>
      <w:r w:rsidRPr="00405958">
        <w:rPr>
          <w:rStyle w:val="TexteC"/>
          <w:b/>
        </w:rPr>
        <w:t>nullptr</w:t>
      </w:r>
      <w:r>
        <w:rPr>
          <w:lang w:val="en-US"/>
        </w:rPr>
        <w:t>,</w:t>
      </w:r>
    </w:p>
    <w:p w:rsidR="00FD314C" w:rsidRPr="00405958" w:rsidRDefault="00FD314C" w:rsidP="00FD314C">
      <w:pPr>
        <w:pStyle w:val="PrconditionsItem"/>
        <w:rPr>
          <w:rStyle w:val="TexteC"/>
        </w:rPr>
      </w:pPr>
      <w:r>
        <w:rPr>
          <w:rStyle w:val="TexteC"/>
          <w:lang w:val="en-US"/>
        </w:rPr>
        <w:t>!c</w:t>
      </w:r>
      <w:r w:rsidRPr="00405958">
        <w:rPr>
          <w:rStyle w:val="TexteC"/>
          <w:lang w:val="en-US"/>
        </w:rPr>
        <w:t>lassDecl.</w:t>
      </w:r>
      <w:r w:rsidRPr="00405958">
        <w:rPr>
          <w:rStyle w:val="LienChamps"/>
          <w:lang w:val="en-US"/>
        </w:rPr>
        <w:t>_additionalWaitDeclarations</w:t>
      </w:r>
      <w:r w:rsidRPr="00405958">
        <w:rPr>
          <w:rStyle w:val="TexteC"/>
          <w:lang w:val="en-US"/>
        </w:rPr>
        <w:t>.</w:t>
      </w:r>
      <w:r w:rsidRPr="00405958">
        <w:rPr>
          <w:rStyle w:val="LienMthode"/>
          <w:lang w:val="en-US"/>
        </w:rPr>
        <w:t>empty</w:t>
      </w:r>
      <w:r w:rsidRPr="00405958">
        <w:rPr>
          <w:rStyle w:val="TexteC"/>
          <w:lang w:val="en-US"/>
        </w:rPr>
        <w:t>()</w:t>
      </w:r>
      <w:r>
        <w:rPr>
          <w:lang w:val="en-US"/>
        </w:rPr>
        <w:t>.</w:t>
      </w:r>
    </w:p>
    <w:p w:rsidR="00FD314C" w:rsidRDefault="00FD314C" w:rsidP="00C57164">
      <w:pPr>
        <w:pStyle w:val="Relatives"/>
        <w:rPr>
          <w:lang w:val="en-US"/>
        </w:rPr>
      </w:pPr>
    </w:p>
    <w:p w:rsidR="00FD314C" w:rsidRDefault="00FD314C" w:rsidP="004F2272">
      <w:pPr>
        <w:pStyle w:val="PrconditionsItem"/>
        <w:rPr>
          <w:lang w:val="en-US"/>
        </w:rPr>
      </w:pPr>
      <w:r>
        <w:rPr>
          <w:lang w:val="en-US"/>
        </w:rPr>
        <w:t>The</w:t>
      </w:r>
      <w:r w:rsidR="004F2272">
        <w:rPr>
          <w:lang w:val="en-US"/>
        </w:rPr>
        <w:t xml:space="preserve"> constructors </w:t>
      </w:r>
      <w:r w:rsidR="004F2272" w:rsidRPr="004A3A4C">
        <w:rPr>
          <w:rStyle w:val="LienClasseC"/>
          <w:lang w:val="en-US"/>
        </w:rPr>
        <w:t>MissingFunctionGeneration</w:t>
      </w:r>
      <w:r w:rsidR="004F2272" w:rsidRPr="004A3A4C">
        <w:rPr>
          <w:rStyle w:val="TexteC"/>
          <w:lang w:val="en-US"/>
        </w:rPr>
        <w:t>::</w:t>
      </w:r>
      <w:r w:rsidR="004F2272" w:rsidRPr="004A3A4C">
        <w:rPr>
          <w:rStyle w:val="LienMthode"/>
          <w:lang w:val="en-US"/>
        </w:rPr>
        <w:t>MissingFunctionGeneration</w:t>
      </w:r>
      <w:r w:rsidR="004F2272">
        <w:rPr>
          <w:lang w:val="en-US"/>
        </w:rPr>
        <w:t xml:space="preserve">, </w:t>
      </w:r>
      <w:r w:rsidR="004F2272" w:rsidRPr="004A3A4C">
        <w:rPr>
          <w:rStyle w:val="LienClasseC"/>
          <w:lang w:val="en-US"/>
        </w:rPr>
        <w:t>MissingClassGeneration</w:t>
      </w:r>
      <w:r w:rsidR="004F2272" w:rsidRPr="004A3A4C">
        <w:rPr>
          <w:rStyle w:val="TexteC"/>
          <w:lang w:val="en-US"/>
        </w:rPr>
        <w:t>::</w:t>
      </w:r>
      <w:r w:rsidR="004F2272" w:rsidRPr="004F2272">
        <w:rPr>
          <w:rStyle w:val="LienMthode"/>
          <w:lang w:val="en-US"/>
        </w:rPr>
        <w:t>MissingClassGeneration</w:t>
      </w:r>
      <w:r>
        <w:rPr>
          <w:lang w:val="en-US"/>
        </w:rPr>
        <w:t xml:space="preserve"> </w:t>
      </w:r>
      <w:r w:rsidR="004F2272">
        <w:rPr>
          <w:lang w:val="en-US"/>
        </w:rPr>
        <w:t xml:space="preserve">and the </w:t>
      </w:r>
      <w:r>
        <w:rPr>
          <w:lang w:val="en-US"/>
        </w:rPr>
        <w:t xml:space="preserve">methods </w:t>
      </w:r>
      <w:r w:rsidRPr="00561CE0">
        <w:rPr>
          <w:rStyle w:val="LienClasseC"/>
          <w:lang w:val="en-US"/>
        </w:rPr>
        <w:t>MissingClassGeneration</w:t>
      </w:r>
      <w:r w:rsidRPr="00561CE0">
        <w:rPr>
          <w:rStyle w:val="TexteC"/>
          <w:lang w:val="en-US"/>
        </w:rPr>
        <w:t>::</w:t>
      </w:r>
      <w:r w:rsidRPr="00561CE0">
        <w:rPr>
          <w:rStyle w:val="LienMthode"/>
          <w:lang w:val="en-US"/>
        </w:rPr>
        <w:t>solve</w:t>
      </w:r>
      <w:r>
        <w:rPr>
          <w:lang w:val="en-US"/>
        </w:rPr>
        <w:t xml:space="preserve">, </w:t>
      </w:r>
      <w:r w:rsidR="004F2272" w:rsidRPr="00561CE0">
        <w:rPr>
          <w:rStyle w:val="LienClasseC"/>
          <w:lang w:val="en-US"/>
        </w:rPr>
        <w:t>Missing</w:t>
      </w:r>
      <w:r w:rsidR="004F2272">
        <w:rPr>
          <w:rStyle w:val="LienClasseC"/>
          <w:lang w:val="en-US"/>
        </w:rPr>
        <w:t>Function</w:t>
      </w:r>
      <w:r w:rsidR="004F2272" w:rsidRPr="00561CE0">
        <w:rPr>
          <w:rStyle w:val="LienClasseC"/>
          <w:lang w:val="en-US"/>
        </w:rPr>
        <w:t>Generation</w:t>
      </w:r>
      <w:r w:rsidR="004F2272" w:rsidRPr="00561CE0">
        <w:rPr>
          <w:rStyle w:val="TexteC"/>
          <w:lang w:val="en-US"/>
        </w:rPr>
        <w:t>::</w:t>
      </w:r>
      <w:r w:rsidR="004F2272" w:rsidRPr="00561CE0">
        <w:rPr>
          <w:rStyle w:val="LienMthode"/>
          <w:lang w:val="en-US"/>
        </w:rPr>
        <w:t>solve</w:t>
      </w:r>
      <w:r>
        <w:rPr>
          <w:lang w:val="en-US"/>
        </w:rPr>
        <w:t>,</w:t>
      </w:r>
    </w:p>
    <w:p w:rsidR="00FD314C" w:rsidRDefault="00FD314C" w:rsidP="00FD314C">
      <w:pPr>
        <w:pStyle w:val="PrconditionsItem"/>
        <w:rPr>
          <w:lang w:val="en-US"/>
        </w:rPr>
      </w:pPr>
      <w:r>
        <w:rPr>
          <w:lang w:val="en-US"/>
        </w:rPr>
        <w:t xml:space="preserve">the method </w:t>
      </w:r>
      <w:r w:rsidR="004F2272">
        <w:rPr>
          <w:rStyle w:val="LienChamps"/>
          <w:lang w:val="en-US"/>
        </w:rPr>
        <w:t>solve</w:t>
      </w:r>
      <w:r>
        <w:rPr>
          <w:lang w:val="en-US"/>
        </w:rPr>
        <w:t>,</w:t>
      </w:r>
    </w:p>
    <w:p w:rsidR="00FD314C" w:rsidRPr="005C0392" w:rsidRDefault="00FD314C" w:rsidP="00FD314C">
      <w:pPr>
        <w:pStyle w:val="PrconditionsItem"/>
        <w:rPr>
          <w:lang w:val="en-US"/>
        </w:rPr>
      </w:pPr>
      <w:proofErr w:type="gramStart"/>
      <w:r>
        <w:rPr>
          <w:lang w:val="en-US"/>
        </w:rPr>
        <w:t>the</w:t>
      </w:r>
      <w:proofErr w:type="gramEnd"/>
      <w:r>
        <w:rPr>
          <w:lang w:val="en-US"/>
        </w:rPr>
        <w:t xml:space="preserve"> methods </w:t>
      </w:r>
      <w:r w:rsidRPr="00501CF4">
        <w:rPr>
          <w:rStyle w:val="LienClasseC"/>
          <w:lang w:val="en-US"/>
        </w:rPr>
        <w:t>VisitTable</w:t>
      </w:r>
      <w:r w:rsidRPr="00501CF4">
        <w:rPr>
          <w:rStyle w:val="TexteC"/>
          <w:lang w:val="en-US"/>
        </w:rPr>
        <w:t>::</w:t>
      </w:r>
      <w:r w:rsidRPr="00501CF4">
        <w:rPr>
          <w:rStyle w:val="LienMthode"/>
          <w:lang w:val="en-US"/>
        </w:rPr>
        <w:t>setInstanceClassAsComplete</w:t>
      </w:r>
      <w:r w:rsidR="004F2272">
        <w:rPr>
          <w:lang w:val="en-US"/>
        </w:rPr>
        <w:t xml:space="preserve">, </w:t>
      </w:r>
      <w:r w:rsidR="004F2272" w:rsidRPr="00561CE0">
        <w:rPr>
          <w:rStyle w:val="LienClasseC"/>
          <w:lang w:val="en-US"/>
        </w:rPr>
        <w:t>MissingClassGeneration</w:t>
      </w:r>
      <w:r w:rsidR="004F2272" w:rsidRPr="00561CE0">
        <w:rPr>
          <w:rStyle w:val="TexteC"/>
          <w:lang w:val="en-US"/>
        </w:rPr>
        <w:t>::</w:t>
      </w:r>
      <w:r w:rsidR="004F2272" w:rsidRPr="00561CE0">
        <w:rPr>
          <w:rStyle w:val="LienMthode"/>
          <w:lang w:val="en-US"/>
        </w:rPr>
        <w:t>solve</w:t>
      </w:r>
      <w:r w:rsidR="004F2272">
        <w:rPr>
          <w:lang w:val="en-US"/>
        </w:rPr>
        <w:t>.</w:t>
      </w:r>
    </w:p>
    <w:p w:rsidR="00F150E6" w:rsidRPr="00F150E6" w:rsidRDefault="00F150E6" w:rsidP="00F150E6">
      <w:pPr>
        <w:pStyle w:val="SectionPublique"/>
        <w:rPr>
          <w:lang w:val="en-US"/>
        </w:rPr>
      </w:pPr>
      <w:r>
        <w:rPr>
          <w:lang w:val="en-US"/>
        </w:rPr>
        <w:t>Public</w:t>
      </w:r>
      <w:r w:rsidRPr="00F150E6">
        <w:rPr>
          <w:lang w:val="en-US"/>
        </w:rPr>
        <w:t xml:space="preserve"> Methods</w:t>
      </w:r>
    </w:p>
    <w:p w:rsidR="00F150E6" w:rsidRDefault="00F150E6" w:rsidP="0032486B">
      <w:pPr>
        <w:pStyle w:val="EntteMthode"/>
        <w:rPr>
          <w:lang w:val="en-US"/>
        </w:rPr>
      </w:pPr>
      <w:r w:rsidRPr="00B2311A">
        <w:rPr>
          <w:b/>
          <w:bCs/>
          <w:lang w:val="en-US"/>
        </w:rPr>
        <w:t>void</w:t>
      </w:r>
      <w:r w:rsidRPr="00B2311A">
        <w:rPr>
          <w:lang w:val="en-US"/>
        </w:rPr>
        <w:t xml:space="preserve"> </w:t>
      </w:r>
      <w:r w:rsidRPr="00FF3B9B">
        <w:rPr>
          <w:rStyle w:val="DfinitionMthode"/>
          <w:lang w:val="en-US"/>
        </w:rPr>
        <w:t>addDeclaration</w:t>
      </w:r>
      <w:r w:rsidRPr="00B2311A">
        <w:rPr>
          <w:lang w:val="en-US"/>
        </w:rPr>
        <w:t>(</w:t>
      </w:r>
      <w:r w:rsidRPr="00B2311A">
        <w:rPr>
          <w:b/>
          <w:bCs/>
          <w:lang w:val="en-US"/>
        </w:rPr>
        <w:t>const</w:t>
      </w:r>
      <w:r w:rsidRPr="00B2311A">
        <w:rPr>
          <w:lang w:val="en-US"/>
        </w:rPr>
        <w:t xml:space="preserve"> </w:t>
      </w:r>
      <w:r w:rsidRPr="00B2311A">
        <w:rPr>
          <w:rStyle w:val="LienUnit"/>
          <w:lang w:val="en-US"/>
        </w:rPr>
        <w:t>clang</w:t>
      </w:r>
      <w:r w:rsidRPr="00B2311A">
        <w:rPr>
          <w:lang w:val="en-US"/>
        </w:rPr>
        <w:t>::</w:t>
      </w:r>
      <w:r w:rsidRPr="00B2311A">
        <w:rPr>
          <w:rStyle w:val="LienClasseC"/>
          <w:lang w:val="en-US"/>
        </w:rPr>
        <w:t>Decl</w:t>
      </w:r>
      <w:r w:rsidRPr="00B2311A">
        <w:rPr>
          <w:lang w:val="en-US"/>
        </w:rPr>
        <w:t xml:space="preserve">* decl, </w:t>
      </w:r>
      <w:r w:rsidRPr="00B2311A">
        <w:rPr>
          <w:rStyle w:val="LienClasseC"/>
          <w:lang w:val="en-US"/>
        </w:rPr>
        <w:t>ForwardReferenceList</w:t>
      </w:r>
      <w:r w:rsidRPr="00B2311A">
        <w:rPr>
          <w:lang w:val="en-US"/>
        </w:rPr>
        <w:t>&amp; globals);</w:t>
      </w:r>
    </w:p>
    <w:p w:rsidR="0032486B" w:rsidRDefault="00E71CB3" w:rsidP="0032486B">
      <w:pPr>
        <w:rPr>
          <w:lang w:val="en-US"/>
        </w:rPr>
      </w:pPr>
      <w:r>
        <w:rPr>
          <w:lang w:val="en-US"/>
        </w:rPr>
        <w:t xml:space="preserve">The method notifies that the non-template </w:t>
      </w:r>
      <w:r w:rsidRPr="00E71CB3">
        <w:rPr>
          <w:rStyle w:val="TexteC"/>
          <w:lang w:val="en-US"/>
        </w:rPr>
        <w:t>decl</w:t>
      </w:r>
      <w:r>
        <w:rPr>
          <w:lang w:val="en-US"/>
        </w:rPr>
        <w:t xml:space="preserve"> has been visited and generated. The possible side-effect is the notification to all </w:t>
      </w:r>
      <w:r w:rsidRPr="00E71CB3">
        <w:rPr>
          <w:rStyle w:val="LienClasseC"/>
          <w:lang w:val="en-US"/>
        </w:rPr>
        <w:t>KeyInfo</w:t>
      </w:r>
      <w:r>
        <w:rPr>
          <w:lang w:val="en-US"/>
        </w:rPr>
        <w:t xml:space="preserve"> in </w:t>
      </w:r>
      <w:r w:rsidRPr="00E71CB3">
        <w:rPr>
          <w:rStyle w:val="LienChamps"/>
          <w:lang w:val="en-US"/>
        </w:rPr>
        <w:t>_content</w:t>
      </w:r>
      <w:r>
        <w:rPr>
          <w:lang w:val="en-US"/>
        </w:rPr>
        <w:t xml:space="preserve"> that </w:t>
      </w:r>
      <w:r w:rsidRPr="00E71CB3">
        <w:rPr>
          <w:rStyle w:val="TexteC"/>
          <w:lang w:val="en-US"/>
        </w:rPr>
        <w:t>decl</w:t>
      </w:r>
      <w:r>
        <w:rPr>
          <w:lang w:val="en-US"/>
        </w:rPr>
        <w:t xml:space="preserve"> is solved. The notification calls the method </w:t>
      </w:r>
      <w:r w:rsidRPr="00382E74">
        <w:rPr>
          <w:rStyle w:val="LienClasseC"/>
          <w:lang w:val="en-US"/>
        </w:rPr>
        <w:t>KeyInfo</w:t>
      </w:r>
      <w:r w:rsidRPr="00382E74">
        <w:rPr>
          <w:rStyle w:val="TexteC"/>
          <w:lang w:val="en-US"/>
        </w:rPr>
        <w:t>::</w:t>
      </w:r>
      <w:r w:rsidRPr="00382E74">
        <w:rPr>
          <w:rStyle w:val="LienMthode"/>
          <w:lang w:val="en-US"/>
        </w:rPr>
        <w:t>solve</w:t>
      </w:r>
      <w:r w:rsidR="00382E74">
        <w:rPr>
          <w:lang w:val="en-US"/>
        </w:rPr>
        <w:t xml:space="preserve"> on each element of </w:t>
      </w:r>
      <w:r w:rsidR="00382E74" w:rsidRPr="00382E74">
        <w:rPr>
          <w:rStyle w:val="LienClasseC"/>
          <w:lang w:val="en-US"/>
        </w:rPr>
        <w:t>MissingDecl</w:t>
      </w:r>
      <w:r w:rsidR="00382E74" w:rsidRPr="00382E74">
        <w:rPr>
          <w:rStyle w:val="TexteC"/>
          <w:lang w:val="en-US"/>
        </w:rPr>
        <w:t>::</w:t>
      </w:r>
      <w:r w:rsidR="00382E74" w:rsidRPr="00382E74">
        <w:rPr>
          <w:rStyle w:val="LienMthode"/>
          <w:lang w:val="en-US"/>
        </w:rPr>
        <w:t>waitingDecls</w:t>
      </w:r>
      <w:r w:rsidR="00382E74" w:rsidRPr="00382E74">
        <w:rPr>
          <w:rStyle w:val="TexteC"/>
          <w:lang w:val="en-US"/>
        </w:rPr>
        <w:t>()</w:t>
      </w:r>
      <w:r w:rsidR="00382E74">
        <w:rPr>
          <w:lang w:val="en-US"/>
        </w:rPr>
        <w:t xml:space="preserve"> and the generation occurs if and only if </w:t>
      </w:r>
      <w:r w:rsidR="00382E74" w:rsidRPr="00382E74">
        <w:rPr>
          <w:rStyle w:val="TexteC"/>
          <w:lang w:val="en-US"/>
        </w:rPr>
        <w:t>decl</w:t>
      </w:r>
      <w:r w:rsidR="00382E74">
        <w:rPr>
          <w:lang w:val="en-US"/>
        </w:rPr>
        <w:t xml:space="preserve"> was the last dependency of this </w:t>
      </w:r>
      <w:r w:rsidR="00382E74" w:rsidRPr="004A3A4C">
        <w:rPr>
          <w:rStyle w:val="LienClasseC"/>
          <w:lang w:val="en-US"/>
        </w:rPr>
        <w:t>KeyInfo</w:t>
      </w:r>
      <w:r w:rsidR="00382E74">
        <w:rPr>
          <w:lang w:val="en-US"/>
        </w:rPr>
        <w:t>.</w:t>
      </w:r>
    </w:p>
    <w:p w:rsidR="00382E74" w:rsidRDefault="00382E74" w:rsidP="0032486B">
      <w:pPr>
        <w:rPr>
          <w:lang w:val="en-US"/>
        </w:rPr>
      </w:pPr>
    </w:p>
    <w:p w:rsidR="00382E74" w:rsidRDefault="00382E74" w:rsidP="0032486B">
      <w:pPr>
        <w:rPr>
          <w:lang w:val="en-US"/>
        </w:rPr>
      </w:pPr>
      <w:r>
        <w:rPr>
          <w:lang w:val="en-US"/>
        </w:rPr>
        <w:t xml:space="preserve">This method is called after the visit of each non-template </w:t>
      </w:r>
      <w:r w:rsidRPr="00382E74">
        <w:rPr>
          <w:rStyle w:val="LienUnit"/>
          <w:lang w:val="en-US"/>
        </w:rPr>
        <w:t>clang</w:t>
      </w:r>
      <w:r w:rsidRPr="00382E74">
        <w:rPr>
          <w:rStyle w:val="TexteC"/>
          <w:lang w:val="en-US"/>
        </w:rPr>
        <w:t>::</w:t>
      </w:r>
      <w:proofErr w:type="spellStart"/>
      <w:r w:rsidRPr="00382E74">
        <w:rPr>
          <w:rStyle w:val="LienClasseC"/>
          <w:lang w:val="en-US"/>
        </w:rPr>
        <w:t>Decl</w:t>
      </w:r>
      <w:proofErr w:type="spellEnd"/>
      <w:r>
        <w:rPr>
          <w:lang w:val="en-US"/>
        </w:rPr>
        <w:t xml:space="preserve">: the concerned methods are </w:t>
      </w:r>
      <w:r w:rsidRPr="00382E74">
        <w:rPr>
          <w:rStyle w:val="LienClasseC"/>
          <w:lang w:val="en-US"/>
        </w:rPr>
        <w:t>Visitor</w:t>
      </w:r>
      <w:r w:rsidRPr="00382E74">
        <w:rPr>
          <w:rStyle w:val="TexteC"/>
          <w:lang w:val="en-US"/>
        </w:rPr>
        <w:t>::</w:t>
      </w:r>
      <w:r>
        <w:rPr>
          <w:rStyle w:val="LienMthode"/>
          <w:lang w:val="en-US"/>
        </w:rPr>
        <w:t>postVisitRecordDecl</w:t>
      </w:r>
      <w:r>
        <w:rPr>
          <w:rStyle w:val="LienClasseC"/>
          <w:lang w:val="en-US"/>
        </w:rPr>
        <w:t xml:space="preserve">, </w:t>
      </w:r>
      <w:r w:rsidRPr="00382E74">
        <w:rPr>
          <w:rStyle w:val="LienClasseC"/>
          <w:lang w:val="en-US"/>
        </w:rPr>
        <w:t>Visitor</w:t>
      </w:r>
      <w:r w:rsidRPr="00382E74">
        <w:rPr>
          <w:rStyle w:val="TexteC"/>
          <w:lang w:val="en-US"/>
        </w:rPr>
        <w:t>::</w:t>
      </w:r>
      <w:r w:rsidRPr="00382E74">
        <w:rPr>
          <w:rStyle w:val="LienMthode"/>
          <w:lang w:val="en-US"/>
        </w:rPr>
        <w:t>VisitEnumDecl</w:t>
      </w:r>
      <w:r>
        <w:rPr>
          <w:lang w:val="en-US"/>
        </w:rPr>
        <w:t xml:space="preserve">, </w:t>
      </w:r>
      <w:r w:rsidRPr="00382E74">
        <w:rPr>
          <w:rStyle w:val="LienClasseC"/>
          <w:lang w:val="en-US"/>
        </w:rPr>
        <w:t>Visitor</w:t>
      </w:r>
      <w:r w:rsidRPr="00382E74">
        <w:rPr>
          <w:rStyle w:val="TexteC"/>
          <w:lang w:val="en-US"/>
        </w:rPr>
        <w:t>::</w:t>
      </w:r>
      <w:r w:rsidRPr="00382E74">
        <w:rPr>
          <w:rStyle w:val="LienMthode"/>
          <w:lang w:val="en-US"/>
        </w:rPr>
        <w:t>VisitTypedefNameDecl</w:t>
      </w:r>
      <w:r>
        <w:rPr>
          <w:lang w:val="en-US"/>
        </w:rPr>
        <w:t xml:space="preserve">, </w:t>
      </w:r>
      <w:r w:rsidRPr="00382E74">
        <w:rPr>
          <w:rStyle w:val="LienClasseC"/>
          <w:lang w:val="en-US"/>
        </w:rPr>
        <w:t>Visitor</w:t>
      </w:r>
      <w:r w:rsidRPr="00382E74">
        <w:rPr>
          <w:rStyle w:val="TexteC"/>
          <w:lang w:val="en-US"/>
        </w:rPr>
        <w:t>::</w:t>
      </w:r>
      <w:r w:rsidRPr="00382E74">
        <w:rPr>
          <w:rStyle w:val="LienMthode"/>
          <w:lang w:val="en-US"/>
        </w:rPr>
        <w:t>Visit</w:t>
      </w:r>
      <w:r>
        <w:rPr>
          <w:rStyle w:val="LienMthode"/>
          <w:lang w:val="en-US"/>
        </w:rPr>
        <w:t>Function</w:t>
      </w:r>
      <w:r w:rsidRPr="00382E74">
        <w:rPr>
          <w:rStyle w:val="LienMthode"/>
          <w:lang w:val="en-US"/>
        </w:rPr>
        <w:t>Decl</w:t>
      </w:r>
      <w:r>
        <w:rPr>
          <w:rStyle w:val="LienClasseC"/>
          <w:lang w:val="en-US"/>
        </w:rPr>
        <w:t xml:space="preserve">, </w:t>
      </w:r>
      <w:r w:rsidRPr="00382E74">
        <w:rPr>
          <w:rStyle w:val="LienClasseC"/>
          <w:lang w:val="en-US"/>
        </w:rPr>
        <w:t>Visitor</w:t>
      </w:r>
      <w:r w:rsidRPr="00382E74">
        <w:rPr>
          <w:rStyle w:val="TexteC"/>
          <w:lang w:val="en-US"/>
        </w:rPr>
        <w:t>::</w:t>
      </w:r>
      <w:r w:rsidRPr="00382E74">
        <w:rPr>
          <w:rStyle w:val="LienMthode"/>
          <w:lang w:val="en-US"/>
        </w:rPr>
        <w:t>VisitVarDecl</w:t>
      </w:r>
      <w:r>
        <w:rPr>
          <w:lang w:val="en-US"/>
        </w:rPr>
        <w:t xml:space="preserve">, </w:t>
      </w:r>
      <w:r w:rsidRPr="00382E74">
        <w:rPr>
          <w:rStyle w:val="LienClasseC"/>
          <w:lang w:val="en-US"/>
        </w:rPr>
        <w:t>Visitor</w:t>
      </w:r>
      <w:r w:rsidRPr="00382E74">
        <w:rPr>
          <w:rStyle w:val="TexteC"/>
          <w:lang w:val="en-US"/>
        </w:rPr>
        <w:t>::</w:t>
      </w:r>
      <w:r w:rsidRPr="00382E74">
        <w:rPr>
          <w:rStyle w:val="LienMthode"/>
          <w:lang w:val="en-US"/>
        </w:rPr>
        <w:t>VisitFieldDecl</w:t>
      </w:r>
      <w:r>
        <w:rPr>
          <w:lang w:val="en-US"/>
        </w:rPr>
        <w:t>.</w:t>
      </w:r>
    </w:p>
    <w:p w:rsidR="004603E2" w:rsidRPr="009C7893" w:rsidRDefault="004603E2" w:rsidP="004603E2">
      <w:pPr>
        <w:pStyle w:val="Prconditions"/>
        <w:rPr>
          <w:lang w:val="en-US"/>
        </w:rPr>
      </w:pPr>
      <w:r>
        <w:rPr>
          <w:lang w:val="en-US"/>
        </w:rPr>
        <w:t xml:space="preserve">If </w:t>
      </w:r>
      <w:r w:rsidRPr="00C57164">
        <w:rPr>
          <w:rStyle w:val="TexteC"/>
          <w:lang w:val="en-US"/>
        </w:rPr>
        <w:t>decl</w:t>
      </w:r>
      <w:r>
        <w:rPr>
          <w:lang w:val="en-US"/>
        </w:rPr>
        <w:t xml:space="preserve"> is referenced in </w:t>
      </w:r>
      <w:r w:rsidRPr="004A3A4C">
        <w:rPr>
          <w:rStyle w:val="LienChamps"/>
          <w:lang w:val="en-US"/>
        </w:rPr>
        <w:t>_content</w:t>
      </w:r>
      <w:r>
        <w:rPr>
          <w:lang w:val="en-US"/>
        </w:rPr>
        <w:t xml:space="preserve">, it should be associated to a </w:t>
      </w:r>
      <w:r w:rsidRPr="00C57164">
        <w:rPr>
          <w:rStyle w:val="LienClasseC"/>
          <w:lang w:val="en-US"/>
        </w:rPr>
        <w:t>MissingDecl</w:t>
      </w:r>
      <w:r>
        <w:rPr>
          <w:lang w:val="en-US"/>
        </w:rPr>
        <w:t>.</w:t>
      </w:r>
    </w:p>
    <w:p w:rsidR="00934F76" w:rsidRDefault="00934F76" w:rsidP="00934F76">
      <w:pPr>
        <w:pStyle w:val="Relatives"/>
        <w:rPr>
          <w:lang w:val="en-US"/>
        </w:rPr>
      </w:pPr>
    </w:p>
    <w:p w:rsidR="00934F76" w:rsidRDefault="00934F76" w:rsidP="00934F76">
      <w:pPr>
        <w:pStyle w:val="PrconditionsItem"/>
        <w:rPr>
          <w:lang w:val="en-US"/>
        </w:rPr>
      </w:pPr>
      <w:r>
        <w:rPr>
          <w:lang w:val="en-US"/>
        </w:rPr>
        <w:t xml:space="preserve">The class </w:t>
      </w:r>
      <w:r w:rsidRPr="00934F76">
        <w:rPr>
          <w:rStyle w:val="LienClasseC"/>
          <w:lang w:val="en-US"/>
        </w:rPr>
        <w:t>MissingDecl</w:t>
      </w:r>
      <w:r>
        <w:rPr>
          <w:lang w:val="en-US"/>
        </w:rPr>
        <w:t xml:space="preserve"> and the methods </w:t>
      </w:r>
      <w:r w:rsidRPr="00934F76">
        <w:rPr>
          <w:rStyle w:val="LienClasseC"/>
          <w:lang w:val="en-US"/>
        </w:rPr>
        <w:t>KeyInfo</w:t>
      </w:r>
      <w:r w:rsidRPr="00934F76">
        <w:rPr>
          <w:rStyle w:val="TexteC"/>
          <w:lang w:val="en-US"/>
        </w:rPr>
        <w:t>::</w:t>
      </w:r>
      <w:r w:rsidRPr="00934F76">
        <w:rPr>
          <w:rStyle w:val="LienMthode"/>
          <w:lang w:val="en-US"/>
        </w:rPr>
        <w:t>solve</w:t>
      </w:r>
      <w:r>
        <w:rPr>
          <w:lang w:val="en-US"/>
        </w:rPr>
        <w:t xml:space="preserve">, </w:t>
      </w:r>
      <w:r w:rsidRPr="00561CE0">
        <w:rPr>
          <w:rStyle w:val="LienClasseC"/>
          <w:lang w:val="en-US"/>
        </w:rPr>
        <w:t>MissingClassGeneration</w:t>
      </w:r>
      <w:r w:rsidRPr="00561CE0">
        <w:rPr>
          <w:rStyle w:val="TexteC"/>
          <w:lang w:val="en-US"/>
        </w:rPr>
        <w:t>::</w:t>
      </w:r>
      <w:r w:rsidRPr="00561CE0">
        <w:rPr>
          <w:rStyle w:val="LienMthode"/>
          <w:lang w:val="en-US"/>
        </w:rPr>
        <w:t>solve</w:t>
      </w:r>
      <w:r>
        <w:rPr>
          <w:lang w:val="en-US"/>
        </w:rPr>
        <w:t xml:space="preserve">, </w:t>
      </w:r>
      <w:r w:rsidRPr="00561CE0">
        <w:rPr>
          <w:rStyle w:val="LienClasseC"/>
          <w:lang w:val="en-US"/>
        </w:rPr>
        <w:t>Missing</w:t>
      </w:r>
      <w:r>
        <w:rPr>
          <w:rStyle w:val="LienClasseC"/>
          <w:lang w:val="en-US"/>
        </w:rPr>
        <w:t>Function</w:t>
      </w:r>
      <w:r w:rsidRPr="00561CE0">
        <w:rPr>
          <w:rStyle w:val="LienClasseC"/>
          <w:lang w:val="en-US"/>
        </w:rPr>
        <w:t>Generation</w:t>
      </w:r>
      <w:r w:rsidRPr="00561CE0">
        <w:rPr>
          <w:rStyle w:val="TexteC"/>
          <w:lang w:val="en-US"/>
        </w:rPr>
        <w:t>::</w:t>
      </w:r>
      <w:r w:rsidRPr="00561CE0">
        <w:rPr>
          <w:rStyle w:val="LienMthode"/>
          <w:lang w:val="en-US"/>
        </w:rPr>
        <w:t>solve</w:t>
      </w:r>
      <w:r>
        <w:rPr>
          <w:lang w:val="en-US"/>
        </w:rPr>
        <w:t>,</w:t>
      </w:r>
    </w:p>
    <w:p w:rsidR="00934F76" w:rsidRDefault="00934F76" w:rsidP="00934F76">
      <w:pPr>
        <w:pStyle w:val="PrconditionsItem"/>
        <w:rPr>
          <w:lang w:val="en-US"/>
        </w:rPr>
      </w:pPr>
      <w:r>
        <w:rPr>
          <w:lang w:val="en-US"/>
        </w:rPr>
        <w:t xml:space="preserve">the methods </w:t>
      </w:r>
      <w:r w:rsidRPr="009453F8">
        <w:rPr>
          <w:rStyle w:val="LienMthode"/>
          <w:lang w:val="en-US"/>
        </w:rPr>
        <w:t>setInstanceClassAsComp</w:t>
      </w:r>
      <w:r w:rsidR="009453F8" w:rsidRPr="009453F8">
        <w:rPr>
          <w:rStyle w:val="LienMthode"/>
          <w:lang w:val="en-US"/>
        </w:rPr>
        <w:t>lete</w:t>
      </w:r>
      <w:r w:rsidR="009453F8">
        <w:rPr>
          <w:lang w:val="en-US"/>
        </w:rPr>
        <w:t xml:space="preserve">, </w:t>
      </w:r>
      <w:r w:rsidR="009453F8" w:rsidRPr="004A3A4C">
        <w:rPr>
          <w:rStyle w:val="LienMthode"/>
          <w:lang w:val="en-US"/>
        </w:rPr>
        <w:t>addInstanceClass</w:t>
      </w:r>
      <w:r w:rsidR="009453F8">
        <w:rPr>
          <w:lang w:val="en-US"/>
        </w:rPr>
        <w:t xml:space="preserve">, </w:t>
      </w:r>
      <w:r w:rsidR="009453F8" w:rsidRPr="004A3A4C">
        <w:rPr>
          <w:rStyle w:val="LienMthode"/>
          <w:lang w:val="en-US"/>
        </w:rPr>
        <w:t>addIncompleteFunction</w:t>
      </w:r>
      <w:r w:rsidR="009453F8">
        <w:rPr>
          <w:lang w:val="en-US"/>
        </w:rPr>
        <w:t>,</w:t>
      </w:r>
    </w:p>
    <w:p w:rsidR="00934F76" w:rsidRPr="005C0392" w:rsidRDefault="00934F76" w:rsidP="00934F76">
      <w:pPr>
        <w:pStyle w:val="PrconditionsItem"/>
        <w:rPr>
          <w:lang w:val="en-US"/>
        </w:rPr>
      </w:pPr>
      <w:proofErr w:type="gramStart"/>
      <w:r>
        <w:rPr>
          <w:lang w:val="en-US"/>
        </w:rPr>
        <w:t>the</w:t>
      </w:r>
      <w:proofErr w:type="gramEnd"/>
      <w:r>
        <w:rPr>
          <w:lang w:val="en-US"/>
        </w:rPr>
        <w:t xml:space="preserve"> methods </w:t>
      </w:r>
      <w:r w:rsidRPr="00382E74">
        <w:rPr>
          <w:rStyle w:val="LienClasseC"/>
          <w:lang w:val="en-US"/>
        </w:rPr>
        <w:t>Visitor</w:t>
      </w:r>
      <w:r w:rsidRPr="00382E74">
        <w:rPr>
          <w:rStyle w:val="TexteC"/>
          <w:lang w:val="en-US"/>
        </w:rPr>
        <w:t>::</w:t>
      </w:r>
      <w:r>
        <w:rPr>
          <w:rStyle w:val="LienMthode"/>
          <w:lang w:val="en-US"/>
        </w:rPr>
        <w:t>postVisitRecordDecl</w:t>
      </w:r>
      <w:r>
        <w:rPr>
          <w:rStyle w:val="LienClasseC"/>
          <w:lang w:val="en-US"/>
        </w:rPr>
        <w:t xml:space="preserve">, </w:t>
      </w:r>
      <w:r w:rsidRPr="00382E74">
        <w:rPr>
          <w:rStyle w:val="LienClasseC"/>
          <w:lang w:val="en-US"/>
        </w:rPr>
        <w:t>Visitor</w:t>
      </w:r>
      <w:r w:rsidRPr="00382E74">
        <w:rPr>
          <w:rStyle w:val="TexteC"/>
          <w:lang w:val="en-US"/>
        </w:rPr>
        <w:t>::</w:t>
      </w:r>
      <w:r w:rsidRPr="00382E74">
        <w:rPr>
          <w:rStyle w:val="LienMthode"/>
          <w:lang w:val="en-US"/>
        </w:rPr>
        <w:t>VisitEnumDecl</w:t>
      </w:r>
      <w:r>
        <w:rPr>
          <w:lang w:val="en-US"/>
        </w:rPr>
        <w:t xml:space="preserve">, </w:t>
      </w:r>
      <w:r w:rsidRPr="00382E74">
        <w:rPr>
          <w:rStyle w:val="LienClasseC"/>
          <w:lang w:val="en-US"/>
        </w:rPr>
        <w:t>Visitor</w:t>
      </w:r>
      <w:r w:rsidRPr="00382E74">
        <w:rPr>
          <w:rStyle w:val="TexteC"/>
          <w:lang w:val="en-US"/>
        </w:rPr>
        <w:t>::</w:t>
      </w:r>
      <w:r w:rsidRPr="00382E74">
        <w:rPr>
          <w:rStyle w:val="LienMthode"/>
          <w:lang w:val="en-US"/>
        </w:rPr>
        <w:t>VisitTypedefNameDecl</w:t>
      </w:r>
      <w:r>
        <w:rPr>
          <w:lang w:val="en-US"/>
        </w:rPr>
        <w:t xml:space="preserve">, </w:t>
      </w:r>
      <w:r w:rsidRPr="00382E74">
        <w:rPr>
          <w:rStyle w:val="LienClasseC"/>
          <w:lang w:val="en-US"/>
        </w:rPr>
        <w:t>Visitor</w:t>
      </w:r>
      <w:r w:rsidRPr="00382E74">
        <w:rPr>
          <w:rStyle w:val="TexteC"/>
          <w:lang w:val="en-US"/>
        </w:rPr>
        <w:t>::</w:t>
      </w:r>
      <w:r w:rsidRPr="00382E74">
        <w:rPr>
          <w:rStyle w:val="LienMthode"/>
          <w:lang w:val="en-US"/>
        </w:rPr>
        <w:t>Visit</w:t>
      </w:r>
      <w:r>
        <w:rPr>
          <w:rStyle w:val="LienMthode"/>
          <w:lang w:val="en-US"/>
        </w:rPr>
        <w:t>Function</w:t>
      </w:r>
      <w:r w:rsidRPr="00382E74">
        <w:rPr>
          <w:rStyle w:val="LienMthode"/>
          <w:lang w:val="en-US"/>
        </w:rPr>
        <w:t>Decl</w:t>
      </w:r>
      <w:r>
        <w:rPr>
          <w:rStyle w:val="LienClasseC"/>
          <w:lang w:val="en-US"/>
        </w:rPr>
        <w:t xml:space="preserve">, </w:t>
      </w:r>
      <w:r w:rsidRPr="00382E74">
        <w:rPr>
          <w:rStyle w:val="LienClasseC"/>
          <w:lang w:val="en-US"/>
        </w:rPr>
        <w:t>Visitor</w:t>
      </w:r>
      <w:r w:rsidRPr="00382E74">
        <w:rPr>
          <w:rStyle w:val="TexteC"/>
          <w:lang w:val="en-US"/>
        </w:rPr>
        <w:t>::</w:t>
      </w:r>
      <w:r w:rsidRPr="00382E74">
        <w:rPr>
          <w:rStyle w:val="LienMthode"/>
          <w:lang w:val="en-US"/>
        </w:rPr>
        <w:t>VisitVarDecl</w:t>
      </w:r>
      <w:r>
        <w:rPr>
          <w:lang w:val="en-US"/>
        </w:rPr>
        <w:t xml:space="preserve">, </w:t>
      </w:r>
      <w:r w:rsidRPr="00382E74">
        <w:rPr>
          <w:rStyle w:val="LienClasseC"/>
          <w:lang w:val="en-US"/>
        </w:rPr>
        <w:t>Visitor</w:t>
      </w:r>
      <w:r w:rsidRPr="00382E74">
        <w:rPr>
          <w:rStyle w:val="TexteC"/>
          <w:lang w:val="en-US"/>
        </w:rPr>
        <w:t>::</w:t>
      </w:r>
      <w:r w:rsidRPr="00382E74">
        <w:rPr>
          <w:rStyle w:val="LienMthode"/>
          <w:lang w:val="en-US"/>
        </w:rPr>
        <w:t>VisitFieldDecl</w:t>
      </w:r>
      <w:r>
        <w:rPr>
          <w:lang w:val="en-US"/>
        </w:rPr>
        <w:t>.</w:t>
      </w:r>
    </w:p>
    <w:p w:rsidR="00F150E6" w:rsidRDefault="00F150E6" w:rsidP="0032486B">
      <w:pPr>
        <w:pStyle w:val="EntteMthode"/>
        <w:rPr>
          <w:lang w:val="en-US"/>
        </w:rPr>
      </w:pPr>
      <w:r w:rsidRPr="00F30062">
        <w:rPr>
          <w:rStyle w:val="LienClasseC"/>
          <w:lang w:val="en-US"/>
        </w:rPr>
        <w:t>MissingClassGeneration</w:t>
      </w:r>
      <w:r w:rsidRPr="00B2311A">
        <w:rPr>
          <w:lang w:val="en-US"/>
        </w:rPr>
        <w:t xml:space="preserve">&amp; </w:t>
      </w:r>
      <w:r w:rsidRPr="00FF3B9B">
        <w:rPr>
          <w:rStyle w:val="DfinitionMthode"/>
          <w:lang w:val="en-US"/>
        </w:rPr>
        <w:t>addInstanceClass</w:t>
      </w:r>
      <w:r w:rsidRPr="00B2311A">
        <w:rPr>
          <w:lang w:val="en-US"/>
        </w:rPr>
        <w:t>(</w:t>
      </w:r>
      <w:r w:rsidRPr="00B2311A">
        <w:rPr>
          <w:b/>
          <w:bCs/>
          <w:lang w:val="en-US"/>
        </w:rPr>
        <w:t>const</w:t>
      </w:r>
      <w:r w:rsidRPr="00B2311A">
        <w:rPr>
          <w:lang w:val="en-US"/>
        </w:rPr>
        <w:t xml:space="preserve"> </w:t>
      </w:r>
      <w:r w:rsidRPr="00F30062">
        <w:rPr>
          <w:rStyle w:val="LienUnit"/>
          <w:lang w:val="en-US"/>
        </w:rPr>
        <w:t>clang</w:t>
      </w:r>
      <w:r w:rsidRPr="00B2311A">
        <w:rPr>
          <w:lang w:val="en-US"/>
        </w:rPr>
        <w:t>::</w:t>
      </w:r>
      <w:r w:rsidRPr="00F30062">
        <w:rPr>
          <w:rStyle w:val="LienClasseC"/>
          <w:lang w:val="en-US"/>
        </w:rPr>
        <w:t>RecordDecl</w:t>
      </w:r>
      <w:r w:rsidRPr="00B2311A">
        <w:rPr>
          <w:lang w:val="en-US"/>
        </w:rPr>
        <w:t>* decl,</w:t>
      </w:r>
      <w:r>
        <w:rPr>
          <w:lang w:val="en-US"/>
        </w:rPr>
        <w:t xml:space="preserve"> </w:t>
      </w:r>
      <w:r w:rsidRPr="00F150E6">
        <w:rPr>
          <w:rStyle w:val="LienType"/>
          <w:lang w:val="en-US"/>
        </w:rPr>
        <w:t>translation_unit_decl</w:t>
      </w:r>
      <w:r w:rsidRPr="00B2311A">
        <w:rPr>
          <w:lang w:val="en-US"/>
        </w:rPr>
        <w:t xml:space="preserve"> classDecl);</w:t>
      </w:r>
    </w:p>
    <w:p w:rsidR="00B468B1" w:rsidRDefault="009453F8" w:rsidP="00922D0D">
      <w:pPr>
        <w:rPr>
          <w:lang w:val="en-US"/>
        </w:rPr>
      </w:pPr>
      <w:r>
        <w:rPr>
          <w:lang w:val="en-US"/>
        </w:rPr>
        <w:t>The method notifies that the visit enters into a class instance</w:t>
      </w:r>
      <w:r w:rsidR="00922D0D">
        <w:rPr>
          <w:lang w:val="en-US"/>
        </w:rPr>
        <w:t xml:space="preserve"> </w:t>
      </w:r>
      <w:r w:rsidR="00922D0D" w:rsidRPr="00922D0D">
        <w:rPr>
          <w:rStyle w:val="TexteC"/>
          <w:lang w:val="en-US"/>
        </w:rPr>
        <w:t>decl</w:t>
      </w:r>
      <w:r>
        <w:rPr>
          <w:lang w:val="en-US"/>
        </w:rPr>
        <w:t>.</w:t>
      </w:r>
      <w:r w:rsidR="00922D0D">
        <w:rPr>
          <w:lang w:val="en-US"/>
        </w:rPr>
        <w:t xml:space="preserve"> As the visit does not know what </w:t>
      </w:r>
      <w:r w:rsidR="00B468B1">
        <w:rPr>
          <w:lang w:val="en-US"/>
        </w:rPr>
        <w:t>the dependent declarations are</w:t>
      </w:r>
      <w:r w:rsidR="00922D0D">
        <w:rPr>
          <w:lang w:val="en-US"/>
        </w:rPr>
        <w:t xml:space="preserve">, it does not know if the generation will be immediate or </w:t>
      </w:r>
      <w:r w:rsidR="00665725">
        <w:rPr>
          <w:lang w:val="en-US"/>
        </w:rPr>
        <w:t xml:space="preserve">if it </w:t>
      </w:r>
      <w:r w:rsidR="00922D0D">
        <w:rPr>
          <w:lang w:val="en-US"/>
        </w:rPr>
        <w:t xml:space="preserve">will be delayed. </w:t>
      </w:r>
      <w:r w:rsidR="00B468B1">
        <w:rPr>
          <w:lang w:val="en-US"/>
        </w:rPr>
        <w:t>By default</w:t>
      </w:r>
      <w:r w:rsidR="00922D0D">
        <w:rPr>
          <w:lang w:val="en-US"/>
        </w:rPr>
        <w:t xml:space="preserve"> </w:t>
      </w:r>
      <w:r w:rsidR="00B468B1">
        <w:rPr>
          <w:lang w:val="en-US"/>
        </w:rPr>
        <w:t>our</w:t>
      </w:r>
      <w:r w:rsidR="00922D0D">
        <w:rPr>
          <w:lang w:val="en-US"/>
        </w:rPr>
        <w:t xml:space="preserve"> method creates an </w:t>
      </w:r>
      <w:r w:rsidR="00922D0D" w:rsidRPr="004C0189">
        <w:rPr>
          <w:rStyle w:val="LienClasseC"/>
          <w:lang w:val="en-US"/>
        </w:rPr>
        <w:t>InstanceClassGeneration</w:t>
      </w:r>
      <w:r w:rsidR="00922D0D">
        <w:rPr>
          <w:lang w:val="en-US"/>
        </w:rPr>
        <w:t xml:space="preserve"> and the visit of </w:t>
      </w:r>
      <w:r w:rsidR="00922D0D" w:rsidRPr="00922D0D">
        <w:rPr>
          <w:rStyle w:val="TexteC"/>
          <w:lang w:val="en-US"/>
        </w:rPr>
        <w:t>decl</w:t>
      </w:r>
      <w:r w:rsidR="00922D0D">
        <w:rPr>
          <w:lang w:val="en-US"/>
        </w:rPr>
        <w:t xml:space="preserve"> will collect the dependencies in </w:t>
      </w:r>
      <w:r w:rsidR="00922D0D" w:rsidRPr="00F30062">
        <w:rPr>
          <w:rStyle w:val="LienClasseC"/>
          <w:lang w:val="en-US"/>
        </w:rPr>
        <w:t>MissingClassGeneration</w:t>
      </w:r>
      <w:r w:rsidR="00922D0D" w:rsidRPr="00922D0D">
        <w:rPr>
          <w:rStyle w:val="TexteC"/>
          <w:lang w:val="en-US"/>
        </w:rPr>
        <w:t>::</w:t>
      </w:r>
      <w:r w:rsidR="00922D0D" w:rsidRPr="00E45A13">
        <w:rPr>
          <w:rStyle w:val="LienChamps"/>
          <w:lang w:val="en-US"/>
        </w:rPr>
        <w:t>_waitDeclarations</w:t>
      </w:r>
      <w:r w:rsidR="00922D0D">
        <w:rPr>
          <w:lang w:val="en-US"/>
        </w:rPr>
        <w:t>.</w:t>
      </w:r>
    </w:p>
    <w:p w:rsidR="00922D0D" w:rsidRDefault="00922D0D" w:rsidP="00922D0D">
      <w:pPr>
        <w:rPr>
          <w:lang w:val="en-US"/>
        </w:rPr>
      </w:pPr>
      <w:r>
        <w:rPr>
          <w:lang w:val="en-US"/>
        </w:rPr>
        <w:t>Once the dependencies will be known</w:t>
      </w:r>
      <w:r w:rsidR="00B468B1">
        <w:rPr>
          <w:lang w:val="en-US"/>
        </w:rPr>
        <w:t xml:space="preserve"> and solved</w:t>
      </w:r>
      <w:r>
        <w:rPr>
          <w:lang w:val="en-US"/>
        </w:rPr>
        <w:t xml:space="preserve">, </w:t>
      </w:r>
      <w:r w:rsidR="00B468B1">
        <w:rPr>
          <w:lang w:val="en-US"/>
        </w:rPr>
        <w:t xml:space="preserve">the visit should trigger the solving on the </w:t>
      </w:r>
      <w:r w:rsidR="00B468B1" w:rsidRPr="00B468B1">
        <w:rPr>
          <w:rStyle w:val="LienClasseC"/>
          <w:lang w:val="en-US"/>
        </w:rPr>
        <w:t>MissingFunctionGeneration</w:t>
      </w:r>
      <w:r w:rsidR="00B468B1">
        <w:rPr>
          <w:lang w:val="en-US"/>
        </w:rPr>
        <w:t xml:space="preserve"> and on the </w:t>
      </w:r>
      <w:r w:rsidR="00B468B1" w:rsidRPr="00B468B1">
        <w:rPr>
          <w:rStyle w:val="LienClasseC"/>
          <w:lang w:val="en-US"/>
        </w:rPr>
        <w:t>MissingClassGeneration</w:t>
      </w:r>
      <w:r w:rsidR="00B468B1">
        <w:rPr>
          <w:lang w:val="en-US"/>
        </w:rPr>
        <w:t xml:space="preserve"> that depend on </w:t>
      </w:r>
      <w:r w:rsidR="00B468B1" w:rsidRPr="00B468B1">
        <w:rPr>
          <w:rStyle w:val="TexteC"/>
          <w:lang w:val="en-US"/>
        </w:rPr>
        <w:t>decl</w:t>
      </w:r>
      <w:r w:rsidR="00B468B1">
        <w:rPr>
          <w:lang w:val="en-US"/>
        </w:rPr>
        <w:t xml:space="preserve">. That is why our method transfers in </w:t>
      </w:r>
      <w:r w:rsidR="00B468B1" w:rsidRPr="00B468B1">
        <w:rPr>
          <w:rStyle w:val="LienClasseC"/>
          <w:lang w:val="en-US"/>
        </w:rPr>
        <w:t>InstanceClassGeneration</w:t>
      </w:r>
      <w:r w:rsidR="00B468B1" w:rsidRPr="00B468B1">
        <w:rPr>
          <w:rStyle w:val="TexteC"/>
          <w:lang w:val="en-US"/>
        </w:rPr>
        <w:t>::</w:t>
      </w:r>
      <w:r w:rsidR="00B468B1" w:rsidRPr="00B468B1">
        <w:rPr>
          <w:rStyle w:val="LienChamps"/>
          <w:lang w:val="en-US"/>
        </w:rPr>
        <w:t>_waitingDecls</w:t>
      </w:r>
      <w:r w:rsidR="00B468B1">
        <w:rPr>
          <w:lang w:val="en-US"/>
        </w:rPr>
        <w:t xml:space="preserve"> the field </w:t>
      </w:r>
      <w:r w:rsidR="00B468B1" w:rsidRPr="00B468B1">
        <w:rPr>
          <w:rStyle w:val="LienClasseC"/>
          <w:lang w:val="en-US"/>
        </w:rPr>
        <w:t>MissingDecl</w:t>
      </w:r>
      <w:r w:rsidR="00B468B1" w:rsidRPr="00B468B1">
        <w:rPr>
          <w:rStyle w:val="TexteC"/>
          <w:lang w:val="en-US"/>
        </w:rPr>
        <w:t>::</w:t>
      </w:r>
      <w:r w:rsidR="00B468B1" w:rsidRPr="00B468B1">
        <w:rPr>
          <w:rStyle w:val="LienChamps"/>
          <w:lang w:val="en-US"/>
        </w:rPr>
        <w:t>_waitingDecls</w:t>
      </w:r>
      <w:r w:rsidR="00B468B1">
        <w:rPr>
          <w:lang w:val="en-US"/>
        </w:rPr>
        <w:t xml:space="preserve"> that has recorded the dependent </w:t>
      </w:r>
      <w:r w:rsidR="00B468B1" w:rsidRPr="00B468B1">
        <w:rPr>
          <w:rStyle w:val="LienClasseC"/>
          <w:lang w:val="en-US"/>
        </w:rPr>
        <w:t>KeyInfo</w:t>
      </w:r>
      <w:r w:rsidR="00B468B1">
        <w:rPr>
          <w:lang w:val="en-US"/>
        </w:rPr>
        <w:t xml:space="preserve"> of </w:t>
      </w:r>
      <w:r w:rsidR="00B468B1" w:rsidRPr="00B468B1">
        <w:rPr>
          <w:rStyle w:val="TexteC"/>
          <w:lang w:val="en-US"/>
        </w:rPr>
        <w:t>decl</w:t>
      </w:r>
      <w:r w:rsidR="00B468B1">
        <w:rPr>
          <w:lang w:val="en-US"/>
        </w:rPr>
        <w:t xml:space="preserve"> before the call to our method.</w:t>
      </w:r>
    </w:p>
    <w:p w:rsidR="00922D0D" w:rsidRDefault="00922D0D" w:rsidP="00922D0D">
      <w:pPr>
        <w:rPr>
          <w:lang w:val="en-US"/>
        </w:rPr>
      </w:pPr>
    </w:p>
    <w:p w:rsidR="00B468B1" w:rsidRDefault="00922D0D" w:rsidP="00B468B1">
      <w:pPr>
        <w:rPr>
          <w:lang w:val="en-US"/>
        </w:rPr>
      </w:pPr>
      <w:r>
        <w:rPr>
          <w:lang w:val="en-US"/>
        </w:rPr>
        <w:t xml:space="preserve">At the end of the visit of our class, if some effective dependencies are not solved, </w:t>
      </w:r>
      <w:r w:rsidR="00B468B1">
        <w:rPr>
          <w:lang w:val="en-US"/>
        </w:rPr>
        <w:t xml:space="preserve">the method </w:t>
      </w:r>
      <w:r w:rsidR="00B468B1" w:rsidRPr="00B05149">
        <w:rPr>
          <w:rStyle w:val="LienMthode"/>
          <w:lang w:val="en-US"/>
        </w:rPr>
        <w:t>setInstanceClassAsComplete</w:t>
      </w:r>
      <w:r w:rsidR="00B468B1">
        <w:rPr>
          <w:lang w:val="en-US"/>
        </w:rPr>
        <w:t xml:space="preserve"> will </w:t>
      </w:r>
      <w:r>
        <w:rPr>
          <w:lang w:val="en-US"/>
        </w:rPr>
        <w:t xml:space="preserve">translate </w:t>
      </w:r>
      <w:r w:rsidR="00B468B1">
        <w:rPr>
          <w:lang w:val="en-US"/>
        </w:rPr>
        <w:t xml:space="preserve">the </w:t>
      </w:r>
      <w:r w:rsidRPr="004C0189">
        <w:rPr>
          <w:rStyle w:val="LienClasseC"/>
          <w:lang w:val="en-US"/>
        </w:rPr>
        <w:t>InstanceClassGeneration</w:t>
      </w:r>
      <w:r>
        <w:rPr>
          <w:lang w:val="en-US"/>
        </w:rPr>
        <w:t xml:space="preserve"> </w:t>
      </w:r>
      <w:r w:rsidR="00B468B1">
        <w:rPr>
          <w:lang w:val="en-US"/>
        </w:rPr>
        <w:t xml:space="preserve">result </w:t>
      </w:r>
      <w:r>
        <w:rPr>
          <w:lang w:val="en-US"/>
        </w:rPr>
        <w:t xml:space="preserve">into a </w:t>
      </w:r>
      <w:r w:rsidRPr="004C0189">
        <w:rPr>
          <w:rStyle w:val="LienClasseC"/>
          <w:lang w:val="en-US"/>
        </w:rPr>
        <w:t>MissingClassGeneration</w:t>
      </w:r>
      <w:r>
        <w:rPr>
          <w:lang w:val="en-US"/>
        </w:rPr>
        <w:t xml:space="preserve"> and for each </w:t>
      </w:r>
      <w:r w:rsidRPr="004C0189">
        <w:rPr>
          <w:rStyle w:val="LienClasseC"/>
          <w:lang w:val="en-US"/>
        </w:rPr>
        <w:t>InstanceClassGeneration</w:t>
      </w:r>
      <w:r w:rsidRPr="00824AF7">
        <w:rPr>
          <w:rStyle w:val="TexteC"/>
          <w:lang w:val="en-US"/>
        </w:rPr>
        <w:t>::</w:t>
      </w:r>
      <w:r w:rsidRPr="00E45A13">
        <w:rPr>
          <w:rStyle w:val="LienChamps"/>
          <w:lang w:val="en-US"/>
        </w:rPr>
        <w:t>_waitingDecls</w:t>
      </w:r>
      <w:r>
        <w:rPr>
          <w:lang w:val="en-US"/>
        </w:rPr>
        <w:t xml:space="preserve"> </w:t>
      </w:r>
      <w:r w:rsidR="00B468B1">
        <w:rPr>
          <w:lang w:val="en-US"/>
        </w:rPr>
        <w:t xml:space="preserve">it will </w:t>
      </w:r>
      <w:r>
        <w:rPr>
          <w:lang w:val="en-US"/>
        </w:rPr>
        <w:t xml:space="preserve">replace its dependencies to our class with the dependencies in </w:t>
      </w:r>
      <w:r w:rsidR="00B468B1">
        <w:rPr>
          <w:rStyle w:val="LienClasseC"/>
          <w:lang w:val="en-US"/>
        </w:rPr>
        <w:t>Missing</w:t>
      </w:r>
      <w:r w:rsidR="00B468B1" w:rsidRPr="004C0189">
        <w:rPr>
          <w:rStyle w:val="LienClasseC"/>
          <w:lang w:val="en-US"/>
        </w:rPr>
        <w:t>ClassGeneration</w:t>
      </w:r>
      <w:r w:rsidR="00B468B1" w:rsidRPr="00824AF7">
        <w:rPr>
          <w:rStyle w:val="TexteC"/>
          <w:lang w:val="en-US"/>
        </w:rPr>
        <w:t>::</w:t>
      </w:r>
      <w:r w:rsidRPr="00E45A13">
        <w:rPr>
          <w:rStyle w:val="LienChamps"/>
          <w:lang w:val="en-US"/>
        </w:rPr>
        <w:t>_waitDeclarations</w:t>
      </w:r>
      <w:r>
        <w:rPr>
          <w:lang w:val="en-US"/>
        </w:rPr>
        <w:t>.</w:t>
      </w:r>
      <w:r w:rsidR="00B468B1">
        <w:rPr>
          <w:lang w:val="en-US"/>
        </w:rPr>
        <w:t xml:space="preserve"> If all dependencies </w:t>
      </w:r>
      <w:r w:rsidR="00B468B1">
        <w:rPr>
          <w:rStyle w:val="LienClasseC"/>
          <w:lang w:val="en-US"/>
        </w:rPr>
        <w:t>Missing</w:t>
      </w:r>
      <w:r w:rsidR="00B468B1" w:rsidRPr="004C0189">
        <w:rPr>
          <w:rStyle w:val="LienClasseC"/>
          <w:lang w:val="en-US"/>
        </w:rPr>
        <w:t>ClassGeneration</w:t>
      </w:r>
      <w:r w:rsidR="00B468B1" w:rsidRPr="00824AF7">
        <w:rPr>
          <w:rStyle w:val="TexteC"/>
          <w:lang w:val="en-US"/>
        </w:rPr>
        <w:t>::</w:t>
      </w:r>
      <w:r w:rsidR="00B468B1" w:rsidRPr="00E45A13">
        <w:rPr>
          <w:rStyle w:val="LienChamps"/>
          <w:lang w:val="en-US"/>
        </w:rPr>
        <w:t>_waitDeclarations</w:t>
      </w:r>
      <w:r w:rsidR="00B468B1">
        <w:rPr>
          <w:lang w:val="en-US"/>
        </w:rPr>
        <w:t xml:space="preserve"> are solved, the method </w:t>
      </w:r>
      <w:r w:rsidR="00B468B1" w:rsidRPr="00B05149">
        <w:rPr>
          <w:rStyle w:val="LienMthode"/>
          <w:lang w:val="en-US"/>
        </w:rPr>
        <w:t>setInstanceClassAsComplete</w:t>
      </w:r>
      <w:r w:rsidR="00B468B1">
        <w:rPr>
          <w:lang w:val="en-US"/>
        </w:rPr>
        <w:t xml:space="preserve"> will translate the </w:t>
      </w:r>
      <w:r w:rsidR="00B468B1" w:rsidRPr="004C0189">
        <w:rPr>
          <w:rStyle w:val="LienClasseC"/>
          <w:lang w:val="en-US"/>
        </w:rPr>
        <w:t>InstanceClassGeneration</w:t>
      </w:r>
      <w:r w:rsidR="00B468B1">
        <w:rPr>
          <w:lang w:val="en-US"/>
        </w:rPr>
        <w:t xml:space="preserve"> result into a pure </w:t>
      </w:r>
      <w:r w:rsidR="00B468B1">
        <w:rPr>
          <w:rStyle w:val="LienClasseC"/>
          <w:lang w:val="en-US"/>
        </w:rPr>
        <w:t>KeyInfo</w:t>
      </w:r>
      <w:r w:rsidR="00B468B1">
        <w:rPr>
          <w:lang w:val="en-US"/>
        </w:rPr>
        <w:t>.</w:t>
      </w:r>
    </w:p>
    <w:p w:rsidR="0019158A" w:rsidRDefault="0019158A" w:rsidP="00B468B1">
      <w:pPr>
        <w:rPr>
          <w:lang w:val="en-US"/>
        </w:rPr>
      </w:pPr>
    </w:p>
    <w:p w:rsidR="0019158A" w:rsidRDefault="0019158A" w:rsidP="0019158A">
      <w:pPr>
        <w:rPr>
          <w:lang w:val="en-US"/>
        </w:rPr>
      </w:pPr>
      <w:r>
        <w:rPr>
          <w:lang w:val="en-US"/>
        </w:rPr>
        <w:t xml:space="preserve">This method is called by </w:t>
      </w:r>
      <w:r w:rsidRPr="00382E74">
        <w:rPr>
          <w:rStyle w:val="LienClasseC"/>
          <w:lang w:val="en-US"/>
        </w:rPr>
        <w:t>Visitor</w:t>
      </w:r>
      <w:r w:rsidRPr="00382E74">
        <w:rPr>
          <w:rStyle w:val="TexteC"/>
          <w:lang w:val="en-US"/>
        </w:rPr>
        <w:t>::</w:t>
      </w:r>
      <w:r>
        <w:rPr>
          <w:rStyle w:val="LienMthode"/>
          <w:lang w:val="en-US"/>
        </w:rPr>
        <w:t>VisitRecordDecl</w:t>
      </w:r>
      <w:r>
        <w:rPr>
          <w:lang w:val="en-US"/>
        </w:rPr>
        <w:t xml:space="preserve"> on a class instance.</w:t>
      </w:r>
    </w:p>
    <w:p w:rsidR="0019158A" w:rsidRPr="009C7893" w:rsidRDefault="0019158A" w:rsidP="0019158A">
      <w:pPr>
        <w:pStyle w:val="Prconditions"/>
        <w:rPr>
          <w:lang w:val="en-US"/>
        </w:rPr>
      </w:pPr>
      <w:r>
        <w:rPr>
          <w:lang w:val="en-US"/>
        </w:rPr>
        <w:lastRenderedPageBreak/>
        <w:t xml:space="preserve">If </w:t>
      </w:r>
      <w:r w:rsidRPr="00C57164">
        <w:rPr>
          <w:rStyle w:val="TexteC"/>
          <w:lang w:val="en-US"/>
        </w:rPr>
        <w:t>decl</w:t>
      </w:r>
      <w:r>
        <w:rPr>
          <w:lang w:val="en-US"/>
        </w:rPr>
        <w:t xml:space="preserve"> is referenced in </w:t>
      </w:r>
      <w:r w:rsidRPr="00B468B1">
        <w:rPr>
          <w:rStyle w:val="LienChamps"/>
          <w:lang w:val="en-US"/>
        </w:rPr>
        <w:t>_content</w:t>
      </w:r>
      <w:r>
        <w:rPr>
          <w:lang w:val="en-US"/>
        </w:rPr>
        <w:t xml:space="preserve">, it should be associated to a </w:t>
      </w:r>
      <w:r w:rsidRPr="00C57164">
        <w:rPr>
          <w:rStyle w:val="LienClasseC"/>
          <w:lang w:val="en-US"/>
        </w:rPr>
        <w:t>MissingDecl</w:t>
      </w:r>
      <w:r>
        <w:rPr>
          <w:lang w:val="en-US"/>
        </w:rPr>
        <w:t>.</w:t>
      </w:r>
    </w:p>
    <w:p w:rsidR="0019158A" w:rsidRDefault="0019158A" w:rsidP="0019158A">
      <w:pPr>
        <w:pStyle w:val="PostConditions"/>
        <w:rPr>
          <w:lang w:val="en-US"/>
        </w:rPr>
      </w:pPr>
    </w:p>
    <w:p w:rsidR="00B468B1" w:rsidRDefault="00C350A4" w:rsidP="00C350A4">
      <w:pPr>
        <w:pStyle w:val="PostConditionsItem"/>
        <w:rPr>
          <w:lang w:val="en-US"/>
        </w:rPr>
      </w:pPr>
      <w:r w:rsidRPr="00C350A4">
        <w:rPr>
          <w:rStyle w:val="LienClasseC"/>
          <w:lang w:val="en-US"/>
        </w:rPr>
        <w:t>InstanceContexts</w:t>
      </w:r>
      <w:r w:rsidR="0019158A" w:rsidRPr="00A700F4">
        <w:rPr>
          <w:rStyle w:val="TexteC"/>
          <w:lang w:val="en-US"/>
        </w:rPr>
        <w:t>::</w:t>
      </w:r>
      <w:r w:rsidR="0019158A" w:rsidRPr="00A700F4">
        <w:rPr>
          <w:rStyle w:val="LienMthode"/>
          <w:lang w:val="en-US"/>
        </w:rPr>
        <w:t>pushInstanceContext</w:t>
      </w:r>
      <w:r w:rsidR="0019158A">
        <w:rPr>
          <w:lang w:val="en-US"/>
        </w:rPr>
        <w:t xml:space="preserve"> has to be called</w:t>
      </w:r>
      <w:r w:rsidR="00A700F4">
        <w:rPr>
          <w:lang w:val="en-US"/>
        </w:rPr>
        <w:t xml:space="preserve"> on the result of our method. The reason is that</w:t>
      </w:r>
      <w:r w:rsidR="0019158A">
        <w:rPr>
          <w:lang w:val="en-US"/>
        </w:rPr>
        <w:t xml:space="preserve"> the visit </w:t>
      </w:r>
      <w:r w:rsidR="00A700F4">
        <w:rPr>
          <w:lang w:val="en-US"/>
        </w:rPr>
        <w:t xml:space="preserve">has </w:t>
      </w:r>
      <w:r w:rsidR="0019158A">
        <w:rPr>
          <w:lang w:val="en-US"/>
        </w:rPr>
        <w:t xml:space="preserve">to fill the dependencies </w:t>
      </w:r>
      <w:r w:rsidR="0019158A">
        <w:rPr>
          <w:rStyle w:val="LienClasseC"/>
          <w:lang w:val="en-US"/>
        </w:rPr>
        <w:t>Missing</w:t>
      </w:r>
      <w:r w:rsidR="0019158A" w:rsidRPr="004C0189">
        <w:rPr>
          <w:rStyle w:val="LienClasseC"/>
          <w:lang w:val="en-US"/>
        </w:rPr>
        <w:t>ClassGeneration</w:t>
      </w:r>
      <w:r w:rsidR="0019158A" w:rsidRPr="00824AF7">
        <w:rPr>
          <w:rStyle w:val="TexteC"/>
          <w:lang w:val="en-US"/>
        </w:rPr>
        <w:t>::</w:t>
      </w:r>
      <w:r w:rsidR="0019158A" w:rsidRPr="00E45A13">
        <w:rPr>
          <w:rStyle w:val="LienChamps"/>
          <w:lang w:val="en-US"/>
        </w:rPr>
        <w:t>_waitDeclarations</w:t>
      </w:r>
      <w:r w:rsidR="00B468B1">
        <w:rPr>
          <w:lang w:val="en-US"/>
        </w:rPr>
        <w:t>.</w:t>
      </w:r>
    </w:p>
    <w:p w:rsidR="00A700F4" w:rsidRPr="009C7893" w:rsidRDefault="00A700F4" w:rsidP="0019158A">
      <w:pPr>
        <w:pStyle w:val="PostConditionsItem"/>
        <w:rPr>
          <w:lang w:val="en-US"/>
        </w:rPr>
      </w:pPr>
      <w:r>
        <w:rPr>
          <w:lang w:val="en-US"/>
        </w:rPr>
        <w:t xml:space="preserve">The method </w:t>
      </w:r>
      <w:r w:rsidRPr="004A3A4C">
        <w:rPr>
          <w:rStyle w:val="LienMthode"/>
          <w:lang w:val="en-US"/>
        </w:rPr>
        <w:t>setInstanceClassAsComplete</w:t>
      </w:r>
      <w:r>
        <w:rPr>
          <w:lang w:val="en-US"/>
        </w:rPr>
        <w:t xml:space="preserve"> has to be called at the end of the visit of </w:t>
      </w:r>
      <w:r w:rsidRPr="004A3A4C">
        <w:rPr>
          <w:rStyle w:val="TexteC"/>
          <w:lang w:val="en-US"/>
        </w:rPr>
        <w:t>decl</w:t>
      </w:r>
      <w:r>
        <w:rPr>
          <w:lang w:val="en-US"/>
        </w:rPr>
        <w:t>.</w:t>
      </w:r>
    </w:p>
    <w:p w:rsidR="00B468B1" w:rsidRDefault="00B468B1" w:rsidP="00B468B1">
      <w:pPr>
        <w:pStyle w:val="Relatives"/>
        <w:rPr>
          <w:lang w:val="en-US"/>
        </w:rPr>
      </w:pPr>
    </w:p>
    <w:p w:rsidR="00B468B1" w:rsidRPr="00B468B1" w:rsidRDefault="00B468B1" w:rsidP="00B468B1">
      <w:pPr>
        <w:pStyle w:val="PrconditionsItem"/>
        <w:rPr>
          <w:lang w:val="en-US"/>
        </w:rPr>
      </w:pPr>
      <w:r>
        <w:rPr>
          <w:lang w:val="en-US"/>
        </w:rPr>
        <w:t xml:space="preserve">The classes </w:t>
      </w:r>
      <w:r w:rsidRPr="00934F76">
        <w:rPr>
          <w:rStyle w:val="LienClasseC"/>
          <w:lang w:val="en-US"/>
        </w:rPr>
        <w:t>MissingDecl</w:t>
      </w:r>
      <w:r>
        <w:rPr>
          <w:lang w:val="en-US"/>
        </w:rPr>
        <w:t xml:space="preserve">, </w:t>
      </w:r>
      <w:r w:rsidRPr="00B468B1">
        <w:rPr>
          <w:rStyle w:val="LienClasseC"/>
          <w:lang w:val="en-US"/>
        </w:rPr>
        <w:t>InstanceClassGeneration</w:t>
      </w:r>
      <w:r>
        <w:rPr>
          <w:lang w:val="en-US"/>
        </w:rPr>
        <w:t xml:space="preserve"> and the fields </w:t>
      </w:r>
      <w:r w:rsidRPr="00F30062">
        <w:rPr>
          <w:rStyle w:val="LienClasseC"/>
          <w:lang w:val="en-US"/>
        </w:rPr>
        <w:t>MissingClassGeneration</w:t>
      </w:r>
      <w:r w:rsidRPr="00922D0D">
        <w:rPr>
          <w:rStyle w:val="TexteC"/>
          <w:lang w:val="en-US"/>
        </w:rPr>
        <w:t>::</w:t>
      </w:r>
      <w:r w:rsidRPr="00E45A13">
        <w:rPr>
          <w:rStyle w:val="LienChamps"/>
          <w:lang w:val="en-US"/>
        </w:rPr>
        <w:t>_waitDeclarations</w:t>
      </w:r>
      <w:r>
        <w:rPr>
          <w:lang w:val="en-US"/>
        </w:rPr>
        <w:t xml:space="preserve">, </w:t>
      </w:r>
      <w:r w:rsidRPr="00F30062">
        <w:rPr>
          <w:rStyle w:val="LienClasseC"/>
          <w:lang w:val="en-US"/>
        </w:rPr>
        <w:t>Missing</w:t>
      </w:r>
      <w:r>
        <w:rPr>
          <w:rStyle w:val="LienClasseC"/>
          <w:lang w:val="en-US"/>
        </w:rPr>
        <w:t>Decl</w:t>
      </w:r>
      <w:r w:rsidRPr="00922D0D">
        <w:rPr>
          <w:rStyle w:val="TexteC"/>
          <w:lang w:val="en-US"/>
        </w:rPr>
        <w:t>::</w:t>
      </w:r>
      <w:r w:rsidRPr="00E45A13">
        <w:rPr>
          <w:rStyle w:val="LienChamps"/>
          <w:lang w:val="en-US"/>
        </w:rPr>
        <w:t>_wait</w:t>
      </w:r>
      <w:r>
        <w:rPr>
          <w:rStyle w:val="LienChamps"/>
          <w:lang w:val="en-US"/>
        </w:rPr>
        <w:t>ingDecls</w:t>
      </w:r>
      <w:r>
        <w:rPr>
          <w:lang w:val="en-US"/>
        </w:rPr>
        <w:t xml:space="preserve">, </w:t>
      </w:r>
      <w:r>
        <w:rPr>
          <w:rStyle w:val="LienClasseC"/>
          <w:lang w:val="en-US"/>
        </w:rPr>
        <w:t>InstanceClassGeneration</w:t>
      </w:r>
      <w:r w:rsidRPr="00B468B1">
        <w:rPr>
          <w:rStyle w:val="TexteC"/>
          <w:lang w:val="en-US"/>
        </w:rPr>
        <w:t>::</w:t>
      </w:r>
      <w:r w:rsidRPr="00B468B1">
        <w:rPr>
          <w:rStyle w:val="LienChamps"/>
          <w:lang w:val="en-US"/>
        </w:rPr>
        <w:t>_waitingDecls</w:t>
      </w:r>
      <w:r w:rsidRPr="00B468B1">
        <w:rPr>
          <w:lang w:val="en-US"/>
        </w:rPr>
        <w:t>,</w:t>
      </w:r>
    </w:p>
    <w:p w:rsidR="00B468B1" w:rsidRDefault="00B468B1" w:rsidP="00C350A4">
      <w:pPr>
        <w:pStyle w:val="PrconditionsItem"/>
        <w:rPr>
          <w:lang w:val="en-US"/>
        </w:rPr>
      </w:pPr>
      <w:r>
        <w:rPr>
          <w:lang w:val="en-US"/>
        </w:rPr>
        <w:t xml:space="preserve">the methods </w:t>
      </w:r>
      <w:r w:rsidRPr="009453F8">
        <w:rPr>
          <w:rStyle w:val="LienMthode"/>
          <w:lang w:val="en-US"/>
        </w:rPr>
        <w:t>setInstanceClassAsComplete</w:t>
      </w:r>
      <w:r>
        <w:rPr>
          <w:lang w:val="en-US"/>
        </w:rPr>
        <w:t xml:space="preserve">, </w:t>
      </w:r>
      <w:r w:rsidR="00C350A4" w:rsidRPr="00C350A4">
        <w:rPr>
          <w:rStyle w:val="LienClasseC"/>
          <w:lang w:val="en-US"/>
        </w:rPr>
        <w:t>InstanceContexts</w:t>
      </w:r>
      <w:r w:rsidR="00A700F4" w:rsidRPr="00A700F4">
        <w:rPr>
          <w:rStyle w:val="TexteC"/>
          <w:lang w:val="en-US"/>
        </w:rPr>
        <w:t>::</w:t>
      </w:r>
      <w:r w:rsidR="00A700F4" w:rsidRPr="00A700F4">
        <w:rPr>
          <w:rStyle w:val="LienMthode"/>
          <w:lang w:val="en-US"/>
        </w:rPr>
        <w:t>pushInstanceContext</w:t>
      </w:r>
      <w:r w:rsidR="00A700F4">
        <w:rPr>
          <w:lang w:val="en-US"/>
        </w:rPr>
        <w:t xml:space="preserve">, </w:t>
      </w:r>
      <w:r w:rsidRPr="00B468B1">
        <w:rPr>
          <w:rStyle w:val="LienMthode"/>
          <w:lang w:val="en-US"/>
        </w:rPr>
        <w:t>add</w:t>
      </w:r>
      <w:r w:rsidR="00A700F4">
        <w:rPr>
          <w:rStyle w:val="LienMthode"/>
          <w:lang w:val="en-US"/>
        </w:rPr>
        <w:t>Declaration</w:t>
      </w:r>
      <w:r>
        <w:rPr>
          <w:lang w:val="en-US"/>
        </w:rPr>
        <w:t xml:space="preserve">, </w:t>
      </w:r>
      <w:r w:rsidRPr="00B468B1">
        <w:rPr>
          <w:rStyle w:val="LienMthode"/>
          <w:lang w:val="en-US"/>
        </w:rPr>
        <w:t>addIncompleteFunction</w:t>
      </w:r>
      <w:r>
        <w:rPr>
          <w:lang w:val="en-US"/>
        </w:rPr>
        <w:t>,</w:t>
      </w:r>
    </w:p>
    <w:p w:rsidR="00B468B1" w:rsidRPr="005C0392" w:rsidRDefault="00B468B1" w:rsidP="00B468B1">
      <w:pPr>
        <w:pStyle w:val="PrconditionsItem"/>
        <w:rPr>
          <w:lang w:val="en-US"/>
        </w:rPr>
      </w:pPr>
      <w:proofErr w:type="gramStart"/>
      <w:r>
        <w:rPr>
          <w:lang w:val="en-US"/>
        </w:rPr>
        <w:t>the</w:t>
      </w:r>
      <w:proofErr w:type="gramEnd"/>
      <w:r>
        <w:rPr>
          <w:lang w:val="en-US"/>
        </w:rPr>
        <w:t xml:space="preserve"> methods </w:t>
      </w:r>
      <w:r w:rsidRPr="00382E74">
        <w:rPr>
          <w:rStyle w:val="LienClasseC"/>
          <w:lang w:val="en-US"/>
        </w:rPr>
        <w:t>Visitor</w:t>
      </w:r>
      <w:r w:rsidRPr="00382E74">
        <w:rPr>
          <w:rStyle w:val="TexteC"/>
          <w:lang w:val="en-US"/>
        </w:rPr>
        <w:t>::</w:t>
      </w:r>
      <w:r>
        <w:rPr>
          <w:rStyle w:val="LienMthode"/>
          <w:lang w:val="en-US"/>
        </w:rPr>
        <w:t>VisitRecordDecl</w:t>
      </w:r>
      <w:r>
        <w:rPr>
          <w:lang w:val="en-US"/>
        </w:rPr>
        <w:t>.</w:t>
      </w:r>
    </w:p>
    <w:p w:rsidR="00F150E6" w:rsidRDefault="00F150E6" w:rsidP="0032486B">
      <w:pPr>
        <w:pStyle w:val="EntteMthode"/>
        <w:rPr>
          <w:lang w:val="en-US"/>
        </w:rPr>
      </w:pPr>
      <w:r w:rsidRPr="00B2311A">
        <w:rPr>
          <w:b/>
          <w:bCs/>
          <w:lang w:val="en-US"/>
        </w:rPr>
        <w:t>void</w:t>
      </w:r>
      <w:r w:rsidRPr="00B2311A">
        <w:rPr>
          <w:lang w:val="en-US"/>
        </w:rPr>
        <w:t xml:space="preserve"> </w:t>
      </w:r>
      <w:r w:rsidRPr="00FF3B9B">
        <w:rPr>
          <w:rStyle w:val="DfinitionMthode"/>
          <w:lang w:val="en-US"/>
        </w:rPr>
        <w:t>setInstanceClassAsComplete</w:t>
      </w:r>
      <w:r w:rsidRPr="00B2311A">
        <w:rPr>
          <w:lang w:val="en-US"/>
        </w:rPr>
        <w:t>(</w:t>
      </w:r>
      <w:r w:rsidRPr="00F30062">
        <w:rPr>
          <w:rStyle w:val="LienClasseC"/>
          <w:lang w:val="en-US"/>
        </w:rPr>
        <w:t>InstanceClassGeneration</w:t>
      </w:r>
      <w:r w:rsidRPr="00B2311A">
        <w:rPr>
          <w:lang w:val="en-US"/>
        </w:rPr>
        <w:t>* instance,</w:t>
      </w:r>
      <w:r>
        <w:rPr>
          <w:lang w:val="en-US"/>
        </w:rPr>
        <w:t xml:space="preserve"> </w:t>
      </w:r>
      <w:r w:rsidRPr="00F30062">
        <w:rPr>
          <w:rStyle w:val="LienClasseC"/>
          <w:lang w:val="en-US"/>
        </w:rPr>
        <w:t>ForwardReferenceList</w:t>
      </w:r>
      <w:r w:rsidRPr="00B2311A">
        <w:rPr>
          <w:lang w:val="en-US"/>
        </w:rPr>
        <w:t>&amp; globals);</w:t>
      </w:r>
    </w:p>
    <w:p w:rsidR="00F2512D" w:rsidRDefault="00F2512D" w:rsidP="00F2512D">
      <w:pPr>
        <w:rPr>
          <w:lang w:val="en-US"/>
        </w:rPr>
      </w:pPr>
      <w:r>
        <w:rPr>
          <w:lang w:val="en-US"/>
        </w:rPr>
        <w:t xml:space="preserve">This method notifies that the visit exits from a class instance </w:t>
      </w:r>
      <w:r w:rsidR="00FE64F6">
        <w:rPr>
          <w:rStyle w:val="TexteC"/>
          <w:lang w:val="en-US"/>
        </w:rPr>
        <w:t>instance-&gt;</w:t>
      </w:r>
      <w:r w:rsidR="00FE64F6" w:rsidRPr="004A3A4C">
        <w:rPr>
          <w:rStyle w:val="LienChamps"/>
          <w:lang w:val="en-US"/>
        </w:rPr>
        <w:t>_key</w:t>
      </w:r>
      <w:r>
        <w:rPr>
          <w:lang w:val="en-US"/>
        </w:rPr>
        <w:t xml:space="preserve">. It receives as </w:t>
      </w:r>
      <w:r w:rsidRPr="00F2512D">
        <w:rPr>
          <w:rStyle w:val="TexteC"/>
          <w:lang w:val="en-US"/>
        </w:rPr>
        <w:t>instance</w:t>
      </w:r>
      <w:r>
        <w:rPr>
          <w:lang w:val="en-US"/>
        </w:rPr>
        <w:t xml:space="preserve"> the result of the method </w:t>
      </w:r>
      <w:r w:rsidRPr="00F2512D">
        <w:rPr>
          <w:rStyle w:val="LienMthode"/>
          <w:lang w:val="en-US"/>
        </w:rPr>
        <w:t>addInstanceClass</w:t>
      </w:r>
      <w:r>
        <w:rPr>
          <w:lang w:val="en-US"/>
        </w:rPr>
        <w:t>. Two cases occur</w:t>
      </w:r>
      <w:r w:rsidR="005F1644">
        <w:rPr>
          <w:lang w:val="en-US"/>
        </w:rPr>
        <w:t xml:space="preserve"> depending on the dependent declarations the visitor has found or not dependencies on unvisited declarations (see </w:t>
      </w:r>
      <w:r w:rsidR="005F1644" w:rsidRPr="005F1644">
        <w:rPr>
          <w:rStyle w:val="LienClasseC"/>
          <w:lang w:val="en-US"/>
        </w:rPr>
        <w:t>UnvisitedDeclarations</w:t>
      </w:r>
      <w:r w:rsidR="005F1644" w:rsidRPr="005F1644">
        <w:rPr>
          <w:rStyle w:val="TexteC"/>
          <w:lang w:val="en-US"/>
        </w:rPr>
        <w:t>::</w:t>
      </w:r>
      <w:r w:rsidR="005F1644" w:rsidRPr="005F1644">
        <w:rPr>
          <w:rStyle w:val="LienMthode"/>
          <w:lang w:val="en-US"/>
        </w:rPr>
        <w:t>registerDecl</w:t>
      </w:r>
      <w:r w:rsidR="005F1644">
        <w:rPr>
          <w:lang w:val="en-US"/>
        </w:rPr>
        <w:t>).</w:t>
      </w:r>
    </w:p>
    <w:p w:rsidR="00665725" w:rsidRDefault="00665725" w:rsidP="00F2512D">
      <w:pPr>
        <w:rPr>
          <w:lang w:val="en-US"/>
        </w:rPr>
      </w:pPr>
    </w:p>
    <w:p w:rsidR="005F1644" w:rsidRDefault="00665725" w:rsidP="00F2512D">
      <w:pPr>
        <w:rPr>
          <w:lang w:val="en-US"/>
        </w:rPr>
      </w:pPr>
      <w:r>
        <w:rPr>
          <w:lang w:val="en-US"/>
        </w:rPr>
        <w:t xml:space="preserve">The first case concerns the absence of dependent declarations </w:t>
      </w:r>
      <w:r w:rsidRPr="00665725">
        <w:rPr>
          <w:rStyle w:val="TexteC"/>
          <w:lang w:val="en-US"/>
        </w:rPr>
        <w:t>instance-&gt;</w:t>
      </w:r>
      <w:r w:rsidRPr="00665725">
        <w:rPr>
          <w:rStyle w:val="LienChamps"/>
          <w:lang w:val="en-US"/>
        </w:rPr>
        <w:t>_waitDeclarations</w:t>
      </w:r>
      <w:r w:rsidRPr="00665725">
        <w:rPr>
          <w:rStyle w:val="TexteC"/>
          <w:lang w:val="en-US"/>
        </w:rPr>
        <w:t>.</w:t>
      </w:r>
      <w:r w:rsidRPr="00665725">
        <w:rPr>
          <w:rStyle w:val="LienMthode"/>
          <w:lang w:val="en-US"/>
        </w:rPr>
        <w:t>empty</w:t>
      </w:r>
      <w:r w:rsidRPr="00665725">
        <w:rPr>
          <w:rStyle w:val="TexteC"/>
          <w:lang w:val="en-US"/>
        </w:rPr>
        <w:t>()</w:t>
      </w:r>
      <w:r>
        <w:rPr>
          <w:lang w:val="en-US"/>
        </w:rPr>
        <w:t xml:space="preserve">. </w:t>
      </w:r>
      <w:r w:rsidR="005F1644">
        <w:rPr>
          <w:lang w:val="en-US"/>
        </w:rPr>
        <w:t xml:space="preserve">If no unvisited dependent </w:t>
      </w:r>
      <w:r w:rsidR="00F01C27">
        <w:rPr>
          <w:lang w:val="en-US"/>
        </w:rPr>
        <w:t>declarations have</w:t>
      </w:r>
      <w:r w:rsidR="005F1644">
        <w:rPr>
          <w:lang w:val="en-US"/>
        </w:rPr>
        <w:t xml:space="preserve"> been found, </w:t>
      </w:r>
      <w:r w:rsidR="00F01C27">
        <w:rPr>
          <w:lang w:val="en-US"/>
        </w:rPr>
        <w:t>we generate the class and its content. If the content depends on additional declarations (</w:t>
      </w:r>
      <w:r w:rsidR="00B27125" w:rsidRPr="00B27125">
        <w:rPr>
          <w:rStyle w:val="TexteC"/>
          <w:lang w:val="en-US"/>
        </w:rPr>
        <w:t>!</w:t>
      </w:r>
      <w:proofErr w:type="spellStart"/>
      <w:r w:rsidR="00F01C27" w:rsidRPr="00B27125">
        <w:rPr>
          <w:rStyle w:val="LienClasseC"/>
          <w:lang w:val="en-US"/>
        </w:rPr>
        <w:t>MissingSubClassGeneration</w:t>
      </w:r>
      <w:proofErr w:type="spellEnd"/>
      <w:r w:rsidR="00F01C27" w:rsidRPr="00B27125">
        <w:rPr>
          <w:rStyle w:val="TexteC"/>
          <w:lang w:val="en-US"/>
        </w:rPr>
        <w:t>::</w:t>
      </w:r>
      <w:r w:rsidR="00B27125" w:rsidRPr="00B27125">
        <w:rPr>
          <w:rStyle w:val="LienChamps"/>
          <w:lang w:val="en-US"/>
        </w:rPr>
        <w:t>_additionalWaitDeclarations</w:t>
      </w:r>
      <w:r w:rsidR="00B27125" w:rsidRPr="00B27125">
        <w:rPr>
          <w:rStyle w:val="TexteC"/>
          <w:lang w:val="en-US"/>
        </w:rPr>
        <w:t>.</w:t>
      </w:r>
      <w:r w:rsidR="00B27125" w:rsidRPr="00B27125">
        <w:rPr>
          <w:rStyle w:val="LienMthode"/>
          <w:lang w:val="en-US"/>
        </w:rPr>
        <w:t>empty</w:t>
      </w:r>
      <w:r w:rsidR="00B27125" w:rsidRPr="00B27125">
        <w:rPr>
          <w:rStyle w:val="TexteC"/>
          <w:lang w:val="en-US"/>
        </w:rPr>
        <w:t>()</w:t>
      </w:r>
      <w:r w:rsidR="00B27125">
        <w:rPr>
          <w:lang w:val="en-US"/>
        </w:rPr>
        <w:t xml:space="preserve"> and </w:t>
      </w:r>
      <w:r w:rsidR="00B27125" w:rsidRPr="00B27125">
        <w:rPr>
          <w:rStyle w:val="LienClasseC"/>
          <w:lang w:val="en-US"/>
        </w:rPr>
        <w:t>MissingSubClassGeneration</w:t>
      </w:r>
      <w:r w:rsidR="00B27125" w:rsidRPr="00B27125">
        <w:rPr>
          <w:rStyle w:val="TexteC"/>
          <w:lang w:val="en-US"/>
        </w:rPr>
        <w:t>::</w:t>
      </w:r>
      <w:r w:rsidR="00B27125" w:rsidRPr="00B27125">
        <w:rPr>
          <w:rStyle w:val="LienChamps"/>
          <w:lang w:val="en-US"/>
        </w:rPr>
        <w:t>_waitingSubClassDecl</w:t>
      </w:r>
      <w:r w:rsidR="00B27125">
        <w:rPr>
          <w:lang w:val="en-US"/>
        </w:rPr>
        <w:t xml:space="preserve"> </w:t>
      </w:r>
      <w:r w:rsidR="00B27125">
        <w:rPr>
          <w:lang w:val="en-US"/>
        </w:rPr>
        <w:sym w:font="Symbol" w:char="F0B9"/>
      </w:r>
      <w:r w:rsidR="00B27125">
        <w:rPr>
          <w:lang w:val="en-US"/>
        </w:rPr>
        <w:t xml:space="preserve"> </w:t>
      </w:r>
      <w:r w:rsidR="00B27125" w:rsidRPr="00B27125">
        <w:rPr>
          <w:rStyle w:val="TexteC"/>
          <w:b/>
          <w:lang w:val="en-US"/>
        </w:rPr>
        <w:t>nullptr</w:t>
      </w:r>
      <w:r w:rsidR="00B27125">
        <w:rPr>
          <w:lang w:val="en-US"/>
        </w:rPr>
        <w:t xml:space="preserve">), we call </w:t>
      </w:r>
      <w:r w:rsidR="00B27125" w:rsidRPr="00B27125">
        <w:rPr>
          <w:rStyle w:val="LienClasseC"/>
          <w:lang w:val="en-US"/>
        </w:rPr>
        <w:t>MissingSubClassGeneration</w:t>
      </w:r>
      <w:r w:rsidR="00B27125" w:rsidRPr="00B27125">
        <w:rPr>
          <w:rStyle w:val="TexteC"/>
          <w:lang w:val="en-US"/>
        </w:rPr>
        <w:t>::</w:t>
      </w:r>
      <w:r w:rsidR="00B27125" w:rsidRPr="00B27125">
        <w:rPr>
          <w:rStyle w:val="LienMthode"/>
          <w:lang w:val="en-US"/>
        </w:rPr>
        <w:t>addWaitFor</w:t>
      </w:r>
      <w:r w:rsidR="00B27125">
        <w:rPr>
          <w:lang w:val="en-US"/>
        </w:rPr>
        <w:t xml:space="preserve"> on it. If the content is independent of any declaration, we call </w:t>
      </w:r>
      <w:r w:rsidR="00B27125" w:rsidRPr="00B27125">
        <w:rPr>
          <w:rStyle w:val="LienClasseC"/>
          <w:lang w:val="en-US"/>
        </w:rPr>
        <w:t>MissingSubClassGeneration</w:t>
      </w:r>
      <w:r w:rsidR="00B27125" w:rsidRPr="00B27125">
        <w:rPr>
          <w:rStyle w:val="TexteC"/>
          <w:lang w:val="en-US"/>
        </w:rPr>
        <w:t>::</w:t>
      </w:r>
      <w:r w:rsidR="00B27125">
        <w:rPr>
          <w:rStyle w:val="LienMthode"/>
          <w:lang w:val="en-US"/>
        </w:rPr>
        <w:t>solve</w:t>
      </w:r>
      <w:r w:rsidR="00B27125">
        <w:rPr>
          <w:lang w:val="en-US"/>
        </w:rPr>
        <w:t xml:space="preserve"> on it.</w:t>
      </w:r>
      <w:r>
        <w:rPr>
          <w:lang w:val="en-US"/>
        </w:rPr>
        <w:t xml:space="preserve"> If there are instances </w:t>
      </w:r>
      <w:r w:rsidRPr="00665725">
        <w:rPr>
          <w:rStyle w:val="TexteC"/>
          <w:lang w:val="en-US"/>
        </w:rPr>
        <w:t>instance</w:t>
      </w:r>
      <w:r w:rsidRPr="00665725">
        <w:rPr>
          <w:rStyle w:val="TexteC"/>
          <w:lang w:val="en-US"/>
        </w:rPr>
        <w:noBreakHyphen/>
        <w:t>&gt;</w:t>
      </w:r>
      <w:r w:rsidRPr="00665725">
        <w:rPr>
          <w:rStyle w:val="LienChamps"/>
          <w:lang w:val="en-US"/>
        </w:rPr>
        <w:t>_waitingDecls</w:t>
      </w:r>
      <w:r w:rsidRPr="00665725">
        <w:rPr>
          <w:lang w:val="en-US"/>
        </w:rPr>
        <w:t xml:space="preserve"> </w:t>
      </w:r>
      <w:r>
        <w:rPr>
          <w:lang w:val="en-US"/>
        </w:rPr>
        <w:t xml:space="preserve">that are waiting for our instance, we call </w:t>
      </w:r>
      <w:r w:rsidRPr="00665725">
        <w:rPr>
          <w:rStyle w:val="LienClasseC"/>
          <w:lang w:val="en-US"/>
        </w:rPr>
        <w:t>KeyInfo</w:t>
      </w:r>
      <w:r w:rsidRPr="00665725">
        <w:rPr>
          <w:rStyle w:val="TexteC"/>
          <w:lang w:val="en-US"/>
        </w:rPr>
        <w:t>::</w:t>
      </w:r>
      <w:r w:rsidRPr="00665725">
        <w:rPr>
          <w:rStyle w:val="LienMthode"/>
          <w:lang w:val="en-US"/>
        </w:rPr>
        <w:t>solve</w:t>
      </w:r>
      <w:r>
        <w:rPr>
          <w:lang w:val="en-US"/>
        </w:rPr>
        <w:t xml:space="preserve"> on them (in fact </w:t>
      </w:r>
      <w:r w:rsidRPr="00665725">
        <w:rPr>
          <w:rStyle w:val="LienClasseC"/>
          <w:lang w:val="en-US"/>
        </w:rPr>
        <w:t>MissingClassGeneration</w:t>
      </w:r>
      <w:r w:rsidRPr="00665725">
        <w:rPr>
          <w:rStyle w:val="TexteC"/>
          <w:lang w:val="en-US"/>
        </w:rPr>
        <w:t>::</w:t>
      </w:r>
      <w:r w:rsidRPr="00665725">
        <w:rPr>
          <w:rStyle w:val="LienMthode"/>
          <w:lang w:val="en-US"/>
        </w:rPr>
        <w:t>solve</w:t>
      </w:r>
      <w:r>
        <w:rPr>
          <w:lang w:val="en-US"/>
        </w:rPr>
        <w:t xml:space="preserve"> and </w:t>
      </w:r>
      <w:r w:rsidRPr="00665725">
        <w:rPr>
          <w:rStyle w:val="LienClasseC"/>
          <w:lang w:val="en-US"/>
        </w:rPr>
        <w:t>MissingFunctionGeneration</w:t>
      </w:r>
      <w:r w:rsidRPr="00665725">
        <w:rPr>
          <w:rStyle w:val="TexteC"/>
          <w:lang w:val="en-US"/>
        </w:rPr>
        <w:t>::</w:t>
      </w:r>
      <w:r w:rsidRPr="00665725">
        <w:rPr>
          <w:rStyle w:val="LienMthode"/>
          <w:lang w:val="en-US"/>
        </w:rPr>
        <w:t>solve</w:t>
      </w:r>
      <w:r>
        <w:rPr>
          <w:lang w:val="en-US"/>
        </w:rPr>
        <w:t xml:space="preserve">). At the end we replace </w:t>
      </w:r>
      <w:r w:rsidRPr="00665725">
        <w:rPr>
          <w:rStyle w:val="TexteC"/>
          <w:lang w:val="en-US"/>
        </w:rPr>
        <w:t>instance</w:t>
      </w:r>
      <w:r>
        <w:rPr>
          <w:lang w:val="en-US"/>
        </w:rPr>
        <w:t xml:space="preserve"> by a pure </w:t>
      </w:r>
      <w:r w:rsidRPr="004A3A4C">
        <w:rPr>
          <w:rStyle w:val="LienClasseC"/>
          <w:lang w:val="en-US"/>
        </w:rPr>
        <w:t>KeyInfo</w:t>
      </w:r>
      <w:r>
        <w:rPr>
          <w:lang w:val="en-US"/>
        </w:rPr>
        <w:t xml:space="preserve"> to indicate the clang declaration </w:t>
      </w:r>
      <w:r w:rsidRPr="004A3A4C">
        <w:rPr>
          <w:rStyle w:val="TexteC"/>
          <w:lang w:val="en-US"/>
        </w:rPr>
        <w:t>instance-&gt;</w:t>
      </w:r>
      <w:r w:rsidRPr="004A3A4C">
        <w:rPr>
          <w:rStyle w:val="LienChamps"/>
          <w:lang w:val="en-US"/>
        </w:rPr>
        <w:t>_key</w:t>
      </w:r>
      <w:r>
        <w:rPr>
          <w:lang w:val="en-US"/>
        </w:rPr>
        <w:t xml:space="preserve"> has been visited and generated.</w:t>
      </w:r>
    </w:p>
    <w:p w:rsidR="00F2512D" w:rsidRDefault="00F2512D" w:rsidP="00F2512D">
      <w:pPr>
        <w:rPr>
          <w:lang w:val="en-US"/>
        </w:rPr>
      </w:pPr>
    </w:p>
    <w:p w:rsidR="00665725" w:rsidRDefault="00665725" w:rsidP="00F2512D">
      <w:pPr>
        <w:rPr>
          <w:lang w:val="en-US"/>
        </w:rPr>
      </w:pPr>
      <w:r>
        <w:rPr>
          <w:lang w:val="en-US"/>
        </w:rPr>
        <w:t>The second case concerns the presence of dependent</w:t>
      </w:r>
      <w:r w:rsidR="00FB4C5F" w:rsidRPr="00FB4C5F">
        <w:rPr>
          <w:lang w:val="en-US"/>
        </w:rPr>
        <w:t xml:space="preserve"> </w:t>
      </w:r>
      <w:proofErr w:type="gramStart"/>
      <w:r w:rsidR="00FB4C5F">
        <w:rPr>
          <w:lang w:val="en-US"/>
        </w:rPr>
        <w:t xml:space="preserve">declarations </w:t>
      </w:r>
      <w:r w:rsidR="00FB4C5F">
        <w:rPr>
          <w:rStyle w:val="TexteC"/>
          <w:lang w:val="en-US"/>
        </w:rPr>
        <w:t>!</w:t>
      </w:r>
      <w:proofErr w:type="gramEnd"/>
      <w:r w:rsidR="00FB4C5F">
        <w:rPr>
          <w:rStyle w:val="TexteC"/>
          <w:lang w:val="en-US"/>
        </w:rPr>
        <w:t>i</w:t>
      </w:r>
      <w:r w:rsidR="00FB4C5F" w:rsidRPr="00665725">
        <w:rPr>
          <w:rStyle w:val="TexteC"/>
          <w:lang w:val="en-US"/>
        </w:rPr>
        <w:t>nstance-&gt;</w:t>
      </w:r>
      <w:r w:rsidR="00FB4C5F" w:rsidRPr="00665725">
        <w:rPr>
          <w:rStyle w:val="LienChamps"/>
          <w:lang w:val="en-US"/>
        </w:rPr>
        <w:t>_waitDeclarations</w:t>
      </w:r>
      <w:r w:rsidR="00FB4C5F" w:rsidRPr="00665725">
        <w:rPr>
          <w:rStyle w:val="TexteC"/>
          <w:lang w:val="en-US"/>
        </w:rPr>
        <w:t>.</w:t>
      </w:r>
      <w:r w:rsidR="00FB4C5F" w:rsidRPr="00665725">
        <w:rPr>
          <w:rStyle w:val="LienMthode"/>
          <w:lang w:val="en-US"/>
        </w:rPr>
        <w:t>empty</w:t>
      </w:r>
      <w:r w:rsidR="00FB4C5F" w:rsidRPr="00665725">
        <w:rPr>
          <w:rStyle w:val="TexteC"/>
          <w:lang w:val="en-US"/>
        </w:rPr>
        <w:t>()</w:t>
      </w:r>
      <w:r w:rsidR="00FB4C5F">
        <w:rPr>
          <w:lang w:val="en-US"/>
        </w:rPr>
        <w:t>.</w:t>
      </w:r>
      <w:r w:rsidR="005D392B">
        <w:rPr>
          <w:lang w:val="en-US"/>
        </w:rPr>
        <w:t xml:space="preserve"> Then for each clang declaration </w:t>
      </w:r>
      <w:r w:rsidR="005D392B" w:rsidRPr="005D392B">
        <w:rPr>
          <w:rStyle w:val="TexteC"/>
          <w:lang w:val="en-US"/>
        </w:rPr>
        <w:t>instance-&gt;</w:t>
      </w:r>
      <w:r w:rsidR="005D392B" w:rsidRPr="005D392B">
        <w:rPr>
          <w:rStyle w:val="LienChamps"/>
          <w:lang w:val="en-US"/>
        </w:rPr>
        <w:t>_waitDeclarations</w:t>
      </w:r>
      <w:r w:rsidR="005D392B">
        <w:rPr>
          <w:lang w:val="en-US"/>
        </w:rPr>
        <w:t xml:space="preserve"> we are waiting for, </w:t>
      </w:r>
      <w:r w:rsidR="00263AC8">
        <w:rPr>
          <w:lang w:val="en-US"/>
        </w:rPr>
        <w:t xml:space="preserve">we make our instance depend from them and we also make </w:t>
      </w:r>
      <w:proofErr w:type="gramStart"/>
      <w:r w:rsidR="00263AC8">
        <w:rPr>
          <w:lang w:val="en-US"/>
        </w:rPr>
        <w:t>all the</w:t>
      </w:r>
      <w:proofErr w:type="gramEnd"/>
      <w:r w:rsidR="00263AC8">
        <w:rPr>
          <w:lang w:val="en-US"/>
        </w:rPr>
        <w:t xml:space="preserve"> </w:t>
      </w:r>
      <w:r w:rsidR="00263AC8" w:rsidRPr="00665725">
        <w:rPr>
          <w:rStyle w:val="TexteC"/>
          <w:lang w:val="en-US"/>
        </w:rPr>
        <w:t>instance</w:t>
      </w:r>
      <w:r w:rsidR="00263AC8" w:rsidRPr="00665725">
        <w:rPr>
          <w:rStyle w:val="TexteC"/>
          <w:lang w:val="en-US"/>
        </w:rPr>
        <w:noBreakHyphen/>
        <w:t>&gt;</w:t>
      </w:r>
      <w:r w:rsidR="00263AC8" w:rsidRPr="00665725">
        <w:rPr>
          <w:rStyle w:val="LienChamps"/>
          <w:lang w:val="en-US"/>
        </w:rPr>
        <w:t>_waitingDecls</w:t>
      </w:r>
      <w:r w:rsidR="00263AC8">
        <w:rPr>
          <w:lang w:val="en-US"/>
        </w:rPr>
        <w:t xml:space="preserve"> </w:t>
      </w:r>
      <w:r w:rsidR="00B30354">
        <w:rPr>
          <w:lang w:val="en-US"/>
        </w:rPr>
        <w:t xml:space="preserve">also </w:t>
      </w:r>
      <w:r w:rsidR="00263AC8">
        <w:rPr>
          <w:lang w:val="en-US"/>
        </w:rPr>
        <w:t>depend from them.</w:t>
      </w:r>
    </w:p>
    <w:p w:rsidR="00FB4C5F" w:rsidRDefault="00FB4C5F" w:rsidP="00F2512D">
      <w:pPr>
        <w:rPr>
          <w:lang w:val="en-US"/>
        </w:rPr>
      </w:pPr>
    </w:p>
    <w:p w:rsidR="0032486B" w:rsidRDefault="007329FB" w:rsidP="0032486B">
      <w:pPr>
        <w:rPr>
          <w:lang w:val="en-US"/>
        </w:rPr>
      </w:pPr>
      <w:r>
        <w:rPr>
          <w:lang w:val="en-US"/>
        </w:rPr>
        <w:t xml:space="preserve">At the end we call the method </w:t>
      </w:r>
      <w:r w:rsidRPr="00FE64F6">
        <w:rPr>
          <w:rStyle w:val="LienClasseC"/>
          <w:lang w:val="en-US"/>
        </w:rPr>
        <w:t>KeyInfo</w:t>
      </w:r>
      <w:r w:rsidRPr="00FE64F6">
        <w:rPr>
          <w:rStyle w:val="TexteC"/>
          <w:lang w:val="en-US"/>
        </w:rPr>
        <w:t>::</w:t>
      </w:r>
      <w:r w:rsidRPr="00FE64F6">
        <w:rPr>
          <w:rStyle w:val="LienMthode"/>
          <w:lang w:val="en-US"/>
        </w:rPr>
        <w:t>replaceWaitingBy</w:t>
      </w:r>
      <w:r>
        <w:rPr>
          <w:lang w:val="en-US"/>
        </w:rPr>
        <w:t xml:space="preserve"> </w:t>
      </w:r>
      <w:r w:rsidR="00FE64F6">
        <w:rPr>
          <w:lang w:val="en-US"/>
        </w:rPr>
        <w:t xml:space="preserve">to replace the dependency of </w:t>
      </w:r>
      <w:r w:rsidR="00FE64F6" w:rsidRPr="00FE64F6">
        <w:rPr>
          <w:rStyle w:val="TexteC"/>
          <w:lang w:val="en-US"/>
        </w:rPr>
        <w:t>instance-&gt;</w:t>
      </w:r>
      <w:r w:rsidR="00FE64F6" w:rsidRPr="00FE64F6">
        <w:rPr>
          <w:rStyle w:val="LienChamps"/>
          <w:lang w:val="en-US"/>
        </w:rPr>
        <w:t>_key</w:t>
      </w:r>
      <w:r w:rsidR="00FE64F6">
        <w:rPr>
          <w:lang w:val="en-US"/>
        </w:rPr>
        <w:t xml:space="preserve"> by dependencies of </w:t>
      </w:r>
      <w:r w:rsidR="00FE64F6" w:rsidRPr="00FE64F6">
        <w:rPr>
          <w:rStyle w:val="TexteC"/>
          <w:lang w:val="en-US"/>
        </w:rPr>
        <w:t>instance-&gt;</w:t>
      </w:r>
      <w:r w:rsidR="00FE64F6" w:rsidRPr="00FE64F6">
        <w:rPr>
          <w:rStyle w:val="LienChamps"/>
          <w:lang w:val="en-US"/>
        </w:rPr>
        <w:t>_waitDeclarations</w:t>
      </w:r>
      <w:r w:rsidR="00FE64F6" w:rsidRPr="00FE64F6">
        <w:rPr>
          <w:rStyle w:val="TexteC"/>
          <w:rFonts w:ascii="Times New Roman" w:hAnsi="Times New Roman"/>
          <w:noProof w:val="0"/>
          <w:lang w:val="en-US"/>
        </w:rPr>
        <w:t xml:space="preserve"> </w:t>
      </w:r>
      <w:r w:rsidR="00FE64F6">
        <w:rPr>
          <w:rStyle w:val="TexteC"/>
          <w:rFonts w:ascii="Times New Roman" w:hAnsi="Times New Roman"/>
          <w:noProof w:val="0"/>
          <w:lang w:val="en-US"/>
        </w:rPr>
        <w:t>on each waiting declaration (</w:t>
      </w:r>
      <w:proofErr w:type="spellStart"/>
      <w:r w:rsidR="00FE64F6" w:rsidRPr="00FE64F6">
        <w:rPr>
          <w:rStyle w:val="LienClasseC"/>
          <w:lang w:val="en-US"/>
        </w:rPr>
        <w:t>MissingClassGeneration</w:t>
      </w:r>
      <w:proofErr w:type="spellEnd"/>
      <w:r w:rsidR="00FE64F6">
        <w:rPr>
          <w:rStyle w:val="TexteC"/>
          <w:rFonts w:ascii="Times New Roman" w:hAnsi="Times New Roman"/>
          <w:noProof w:val="0"/>
          <w:lang w:val="en-US"/>
        </w:rPr>
        <w:t xml:space="preserve"> or </w:t>
      </w:r>
      <w:r w:rsidR="00FE64F6" w:rsidRPr="00FE64F6">
        <w:rPr>
          <w:rStyle w:val="LienClasseC"/>
          <w:lang w:val="en-US"/>
        </w:rPr>
        <w:t>MissingFunctionGeneration</w:t>
      </w:r>
      <w:r w:rsidR="00FE64F6">
        <w:rPr>
          <w:rStyle w:val="TexteC"/>
          <w:rFonts w:ascii="Times New Roman" w:hAnsi="Times New Roman"/>
          <w:noProof w:val="0"/>
          <w:lang w:val="en-US"/>
        </w:rPr>
        <w:t xml:space="preserve">) of </w:t>
      </w:r>
      <w:r w:rsidRPr="00665725">
        <w:rPr>
          <w:rStyle w:val="TexteC"/>
          <w:lang w:val="en-US"/>
        </w:rPr>
        <w:t>instance</w:t>
      </w:r>
      <w:r w:rsidRPr="00665725">
        <w:rPr>
          <w:rStyle w:val="TexteC"/>
          <w:lang w:val="en-US"/>
        </w:rPr>
        <w:noBreakHyphen/>
        <w:t>&gt;</w:t>
      </w:r>
      <w:r w:rsidRPr="00665725">
        <w:rPr>
          <w:rStyle w:val="LienChamps"/>
          <w:lang w:val="en-US"/>
        </w:rPr>
        <w:t>_waitingDecls</w:t>
      </w:r>
      <w:r>
        <w:rPr>
          <w:lang w:val="en-US"/>
        </w:rPr>
        <w:t>.</w:t>
      </w:r>
      <w:r w:rsidR="00FE64F6">
        <w:rPr>
          <w:lang w:val="en-US"/>
        </w:rPr>
        <w:t xml:space="preserve"> Last but not least, we replace </w:t>
      </w:r>
      <w:r w:rsidR="00FE64F6" w:rsidRPr="00FE64F6">
        <w:rPr>
          <w:rStyle w:val="TexteC"/>
          <w:lang w:val="en-US"/>
        </w:rPr>
        <w:t>instance</w:t>
      </w:r>
      <w:r w:rsidR="00FE64F6">
        <w:rPr>
          <w:lang w:val="en-US"/>
        </w:rPr>
        <w:t xml:space="preserve"> by a </w:t>
      </w:r>
      <w:r w:rsidR="00FE64F6" w:rsidRPr="00FE64F6">
        <w:rPr>
          <w:rStyle w:val="LienClasseC"/>
          <w:lang w:val="en-US"/>
        </w:rPr>
        <w:t>MissingClassGeneration</w:t>
      </w:r>
      <w:r w:rsidR="00FE64F6">
        <w:rPr>
          <w:lang w:val="en-US"/>
        </w:rPr>
        <w:t xml:space="preserve">, to remove the field </w:t>
      </w:r>
      <w:r w:rsidR="00FE64F6" w:rsidRPr="00FE64F6">
        <w:rPr>
          <w:rStyle w:val="LienClasseC"/>
          <w:lang w:val="en-US"/>
        </w:rPr>
        <w:t>InstanceClassGeneration</w:t>
      </w:r>
      <w:r w:rsidR="00FE64F6" w:rsidRPr="00FE64F6">
        <w:rPr>
          <w:rStyle w:val="TexteC"/>
          <w:lang w:val="en-US"/>
        </w:rPr>
        <w:t>::</w:t>
      </w:r>
      <w:r w:rsidR="00FE64F6" w:rsidRPr="00FE64F6">
        <w:rPr>
          <w:rStyle w:val="LienChamps"/>
          <w:lang w:val="en-US"/>
        </w:rPr>
        <w:t>_waitingDecls</w:t>
      </w:r>
      <w:r w:rsidR="00FE64F6">
        <w:rPr>
          <w:lang w:val="en-US"/>
        </w:rPr>
        <w:t xml:space="preserve"> which is no more useful.</w:t>
      </w:r>
    </w:p>
    <w:p w:rsidR="00FE64F6" w:rsidRDefault="00FE64F6" w:rsidP="0032486B">
      <w:pPr>
        <w:rPr>
          <w:lang w:val="en-US"/>
        </w:rPr>
      </w:pPr>
    </w:p>
    <w:p w:rsidR="00FE64F6" w:rsidRPr="0032486B" w:rsidRDefault="00FE64F6" w:rsidP="0032486B">
      <w:pPr>
        <w:rPr>
          <w:lang w:val="en-US"/>
        </w:rPr>
      </w:pPr>
      <w:r>
        <w:rPr>
          <w:lang w:val="en-US"/>
        </w:rPr>
        <w:t xml:space="preserve">Our method is called by </w:t>
      </w:r>
      <w:r w:rsidRPr="00FE64F6">
        <w:rPr>
          <w:rStyle w:val="LienClasseC"/>
          <w:lang w:val="en-US"/>
        </w:rPr>
        <w:t>Visitor</w:t>
      </w:r>
      <w:r w:rsidRPr="00FE64F6">
        <w:rPr>
          <w:rStyle w:val="TexteC"/>
          <w:lang w:val="en-US"/>
        </w:rPr>
        <w:t>::</w:t>
      </w:r>
      <w:r w:rsidRPr="00FE64F6">
        <w:rPr>
          <w:rStyle w:val="LienMthode"/>
          <w:lang w:val="en-US"/>
        </w:rPr>
        <w:t>postVisitRecordDecl</w:t>
      </w:r>
      <w:r>
        <w:rPr>
          <w:lang w:val="en-US"/>
        </w:rPr>
        <w:t xml:space="preserve"> when the visit exits from a class instance </w:t>
      </w:r>
      <w:r>
        <w:rPr>
          <w:rStyle w:val="TexteC"/>
          <w:lang w:val="en-US"/>
        </w:rPr>
        <w:t>instance-&gt;</w:t>
      </w:r>
      <w:r w:rsidRPr="00FE64F6">
        <w:rPr>
          <w:rStyle w:val="LienChamps"/>
          <w:lang w:val="en-US"/>
        </w:rPr>
        <w:t>_key</w:t>
      </w:r>
      <w:r>
        <w:rPr>
          <w:lang w:val="en-US"/>
        </w:rPr>
        <w:t>.</w:t>
      </w:r>
    </w:p>
    <w:p w:rsidR="00FE64F6" w:rsidRDefault="00FE64F6" w:rsidP="00FE64F6">
      <w:pPr>
        <w:pStyle w:val="Prconditions"/>
        <w:rPr>
          <w:lang w:val="en-US"/>
        </w:rPr>
      </w:pPr>
    </w:p>
    <w:p w:rsidR="00FE64F6" w:rsidRDefault="00FE64F6" w:rsidP="00FE64F6">
      <w:pPr>
        <w:pStyle w:val="PrconditionsItem"/>
        <w:rPr>
          <w:lang w:val="en-US"/>
        </w:rPr>
      </w:pPr>
      <w:r>
        <w:rPr>
          <w:lang w:val="en-US"/>
        </w:rPr>
        <w:t xml:space="preserve">The method </w:t>
      </w:r>
      <w:r w:rsidRPr="00FE64F6">
        <w:rPr>
          <w:rStyle w:val="LienMthode"/>
          <w:lang w:val="en-US"/>
        </w:rPr>
        <w:t>addInstanceClass</w:t>
      </w:r>
      <w:r>
        <w:rPr>
          <w:lang w:val="en-US"/>
        </w:rPr>
        <w:t xml:space="preserve"> should have been called when the visit has entered the class instance instance</w:t>
      </w:r>
      <w:r>
        <w:rPr>
          <w:lang w:val="en-US"/>
        </w:rPr>
        <w:noBreakHyphen/>
        <w:t>&gt;</w:t>
      </w:r>
      <w:r w:rsidRPr="00FE64F6">
        <w:rPr>
          <w:rStyle w:val="LienChamps"/>
          <w:lang w:val="en-US"/>
        </w:rPr>
        <w:t>_key</w:t>
      </w:r>
      <w:r w:rsidR="002F3447">
        <w:rPr>
          <w:lang w:val="en-US"/>
        </w:rPr>
        <w:t>,</w:t>
      </w:r>
    </w:p>
    <w:p w:rsidR="00FE64F6" w:rsidRDefault="002F3447" w:rsidP="00FE64F6">
      <w:pPr>
        <w:pStyle w:val="PrconditionsItem"/>
        <w:rPr>
          <w:lang w:val="en-US"/>
        </w:rPr>
      </w:pPr>
      <w:proofErr w:type="gramStart"/>
      <w:r>
        <w:rPr>
          <w:lang w:val="en-US"/>
        </w:rPr>
        <w:t>the</w:t>
      </w:r>
      <w:proofErr w:type="gramEnd"/>
      <w:r>
        <w:rPr>
          <w:lang w:val="en-US"/>
        </w:rPr>
        <w:t xml:space="preserve"> method </w:t>
      </w:r>
      <w:r w:rsidRPr="005F1644">
        <w:rPr>
          <w:rStyle w:val="LienClasseC"/>
          <w:lang w:val="en-US"/>
        </w:rPr>
        <w:t>UnvisitedDeclarations</w:t>
      </w:r>
      <w:r w:rsidRPr="005F1644">
        <w:rPr>
          <w:rStyle w:val="TexteC"/>
          <w:lang w:val="en-US"/>
        </w:rPr>
        <w:t>::</w:t>
      </w:r>
      <w:r w:rsidRPr="005F1644">
        <w:rPr>
          <w:rStyle w:val="LienMthode"/>
          <w:lang w:val="en-US"/>
        </w:rPr>
        <w:t>registerDecl</w:t>
      </w:r>
      <w:r>
        <w:rPr>
          <w:lang w:val="en-US"/>
        </w:rPr>
        <w:t xml:space="preserve"> may have been called several times during the visit of the declarations in the clang class instance</w:t>
      </w:r>
      <w:r>
        <w:rPr>
          <w:lang w:val="en-US"/>
        </w:rPr>
        <w:noBreakHyphen/>
        <w:t>&gt;</w:t>
      </w:r>
      <w:r w:rsidRPr="00FE64F6">
        <w:rPr>
          <w:rStyle w:val="LienChamps"/>
          <w:lang w:val="en-US"/>
        </w:rPr>
        <w:t>_key</w:t>
      </w:r>
      <w:r>
        <w:rPr>
          <w:lang w:val="en-US"/>
        </w:rPr>
        <w:t xml:space="preserve"> to record the dependencies of our instance in </w:t>
      </w:r>
      <w:r w:rsidRPr="002F3447">
        <w:rPr>
          <w:rStyle w:val="TexteC"/>
          <w:lang w:val="en-US"/>
        </w:rPr>
        <w:t>instance</w:t>
      </w:r>
      <w:r w:rsidRPr="002F3447">
        <w:rPr>
          <w:rStyle w:val="TexteC"/>
          <w:lang w:val="en-US"/>
        </w:rPr>
        <w:noBreakHyphen/>
        <w:t>&gt;</w:t>
      </w:r>
      <w:r w:rsidRPr="002F3447">
        <w:rPr>
          <w:rStyle w:val="LienChamps"/>
          <w:lang w:val="en-US"/>
        </w:rPr>
        <w:t>_waitDeclarations</w:t>
      </w:r>
      <w:r>
        <w:rPr>
          <w:lang w:val="en-US"/>
        </w:rPr>
        <w:t>.</w:t>
      </w:r>
    </w:p>
    <w:p w:rsidR="00C350A4" w:rsidRPr="009C7893" w:rsidRDefault="00C350A4" w:rsidP="00C350A4">
      <w:pPr>
        <w:pStyle w:val="PostConditions"/>
        <w:rPr>
          <w:lang w:val="en-US"/>
        </w:rPr>
      </w:pPr>
      <w:r>
        <w:rPr>
          <w:lang w:val="en-US"/>
        </w:rPr>
        <w:t xml:space="preserve">The method </w:t>
      </w:r>
      <w:r w:rsidRPr="004A3A4C">
        <w:rPr>
          <w:rStyle w:val="LienClasseC"/>
          <w:lang w:val="en-US"/>
        </w:rPr>
        <w:t>InstanceContexts</w:t>
      </w:r>
      <w:r w:rsidRPr="004A3A4C">
        <w:rPr>
          <w:rStyle w:val="TexteC"/>
          <w:lang w:val="en-US"/>
        </w:rPr>
        <w:t>::</w:t>
      </w:r>
      <w:r w:rsidRPr="00C350A4">
        <w:rPr>
          <w:rStyle w:val="LienMthode"/>
          <w:lang w:val="en-US"/>
        </w:rPr>
        <w:t>popInstanceContext</w:t>
      </w:r>
      <w:r>
        <w:rPr>
          <w:lang w:val="en-US"/>
        </w:rPr>
        <w:t xml:space="preserve"> should be called after our method.</w:t>
      </w:r>
    </w:p>
    <w:p w:rsidR="00FE64F6" w:rsidRDefault="00FE64F6" w:rsidP="00FE64F6">
      <w:pPr>
        <w:pStyle w:val="Relatives"/>
        <w:rPr>
          <w:lang w:val="en-US"/>
        </w:rPr>
      </w:pPr>
    </w:p>
    <w:p w:rsidR="00FE64F6" w:rsidRPr="00B468B1" w:rsidRDefault="00FE64F6" w:rsidP="00C350A4">
      <w:pPr>
        <w:pStyle w:val="RelativesItem"/>
        <w:rPr>
          <w:lang w:val="en-US"/>
        </w:rPr>
      </w:pPr>
      <w:r>
        <w:rPr>
          <w:lang w:val="en-US"/>
        </w:rPr>
        <w:t xml:space="preserve">The classes </w:t>
      </w:r>
      <w:r w:rsidRPr="00934F76">
        <w:rPr>
          <w:rStyle w:val="LienClasseC"/>
          <w:lang w:val="en-US"/>
        </w:rPr>
        <w:t>MissingDecl</w:t>
      </w:r>
      <w:r>
        <w:rPr>
          <w:lang w:val="en-US"/>
        </w:rPr>
        <w:t xml:space="preserve">, </w:t>
      </w:r>
      <w:r w:rsidRPr="00B468B1">
        <w:rPr>
          <w:rStyle w:val="LienClasseC"/>
          <w:lang w:val="en-US"/>
        </w:rPr>
        <w:t>InstanceClassGeneration</w:t>
      </w:r>
      <w:r w:rsidR="00282313">
        <w:rPr>
          <w:lang w:val="en-US"/>
        </w:rPr>
        <w:t xml:space="preserve">, </w:t>
      </w:r>
      <w:r w:rsidR="00282313" w:rsidRPr="00F30062">
        <w:rPr>
          <w:rStyle w:val="LienClasseC"/>
          <w:lang w:val="en-US"/>
        </w:rPr>
        <w:t>MissingClassGeneration</w:t>
      </w:r>
      <w:r w:rsidR="00282313">
        <w:rPr>
          <w:lang w:val="en-US"/>
        </w:rPr>
        <w:t xml:space="preserve"> </w:t>
      </w:r>
      <w:r>
        <w:rPr>
          <w:lang w:val="en-US"/>
        </w:rPr>
        <w:t xml:space="preserve">and the fields </w:t>
      </w:r>
      <w:r w:rsidRPr="00F30062">
        <w:rPr>
          <w:rStyle w:val="LienClasseC"/>
          <w:lang w:val="en-US"/>
        </w:rPr>
        <w:t>MissingClassGeneration</w:t>
      </w:r>
      <w:r w:rsidRPr="00922D0D">
        <w:rPr>
          <w:rStyle w:val="TexteC"/>
          <w:lang w:val="en-US"/>
        </w:rPr>
        <w:t>::</w:t>
      </w:r>
      <w:r w:rsidRPr="00E45A13">
        <w:rPr>
          <w:rStyle w:val="LienChamps"/>
          <w:lang w:val="en-US"/>
        </w:rPr>
        <w:t>_waitDeclarations</w:t>
      </w:r>
      <w:r>
        <w:rPr>
          <w:lang w:val="en-US"/>
        </w:rPr>
        <w:t xml:space="preserve">, </w:t>
      </w:r>
      <w:r w:rsidRPr="00F30062">
        <w:rPr>
          <w:rStyle w:val="LienClasseC"/>
          <w:lang w:val="en-US"/>
        </w:rPr>
        <w:t>Missing</w:t>
      </w:r>
      <w:r>
        <w:rPr>
          <w:rStyle w:val="LienClasseC"/>
          <w:lang w:val="en-US"/>
        </w:rPr>
        <w:t>Decl</w:t>
      </w:r>
      <w:r w:rsidRPr="00922D0D">
        <w:rPr>
          <w:rStyle w:val="TexteC"/>
          <w:lang w:val="en-US"/>
        </w:rPr>
        <w:t>::</w:t>
      </w:r>
      <w:r w:rsidRPr="00E45A13">
        <w:rPr>
          <w:rStyle w:val="LienChamps"/>
          <w:lang w:val="en-US"/>
        </w:rPr>
        <w:t>_wait</w:t>
      </w:r>
      <w:r>
        <w:rPr>
          <w:rStyle w:val="LienChamps"/>
          <w:lang w:val="en-US"/>
        </w:rPr>
        <w:t>ingDecls</w:t>
      </w:r>
      <w:r>
        <w:rPr>
          <w:lang w:val="en-US"/>
        </w:rPr>
        <w:t xml:space="preserve">, </w:t>
      </w:r>
      <w:r>
        <w:rPr>
          <w:rStyle w:val="LienClasseC"/>
          <w:lang w:val="en-US"/>
        </w:rPr>
        <w:t>InstanceClassGeneration</w:t>
      </w:r>
      <w:r w:rsidRPr="00B468B1">
        <w:rPr>
          <w:rStyle w:val="TexteC"/>
          <w:lang w:val="en-US"/>
        </w:rPr>
        <w:t>::</w:t>
      </w:r>
      <w:r w:rsidRPr="00B468B1">
        <w:rPr>
          <w:rStyle w:val="LienChamps"/>
          <w:lang w:val="en-US"/>
        </w:rPr>
        <w:t>_waitingDecls</w:t>
      </w:r>
      <w:r w:rsidRPr="00B468B1">
        <w:rPr>
          <w:lang w:val="en-US"/>
        </w:rPr>
        <w:t>,</w:t>
      </w:r>
      <w:r w:rsidR="00C9664B">
        <w:rPr>
          <w:lang w:val="en-US"/>
        </w:rPr>
        <w:t xml:space="preserve"> </w:t>
      </w:r>
      <w:r w:rsidR="00C9664B" w:rsidRPr="00B27125">
        <w:rPr>
          <w:rStyle w:val="LienClasseC"/>
          <w:lang w:val="en-US"/>
        </w:rPr>
        <w:t>MissingSubClassGeneration</w:t>
      </w:r>
      <w:r w:rsidR="00C9664B" w:rsidRPr="00B27125">
        <w:rPr>
          <w:rStyle w:val="TexteC"/>
          <w:lang w:val="en-US"/>
        </w:rPr>
        <w:t>::</w:t>
      </w:r>
      <w:r w:rsidR="00C9664B" w:rsidRPr="00B27125">
        <w:rPr>
          <w:rStyle w:val="LienChamps"/>
          <w:lang w:val="en-US"/>
        </w:rPr>
        <w:t>_additionalWaitDeclarations</w:t>
      </w:r>
      <w:r w:rsidR="00C9664B">
        <w:rPr>
          <w:lang w:val="en-US"/>
        </w:rPr>
        <w:t>,</w:t>
      </w:r>
      <w:r w:rsidR="00C350A4">
        <w:rPr>
          <w:lang w:val="en-US"/>
        </w:rPr>
        <w:t xml:space="preserve"> </w:t>
      </w:r>
      <w:r w:rsidR="00C350A4" w:rsidRPr="00B27125">
        <w:rPr>
          <w:rStyle w:val="LienClasseC"/>
          <w:lang w:val="en-US"/>
        </w:rPr>
        <w:t>MissingSubClassGeneration</w:t>
      </w:r>
      <w:r w:rsidR="00C350A4" w:rsidRPr="00B27125">
        <w:rPr>
          <w:rStyle w:val="TexteC"/>
          <w:lang w:val="en-US"/>
        </w:rPr>
        <w:t>::</w:t>
      </w:r>
      <w:r w:rsidR="00C350A4" w:rsidRPr="00B27125">
        <w:rPr>
          <w:rStyle w:val="LienChamps"/>
          <w:lang w:val="en-US"/>
        </w:rPr>
        <w:t>_waitingSubClassDecl</w:t>
      </w:r>
      <w:r w:rsidR="00C350A4">
        <w:rPr>
          <w:lang w:val="en-US"/>
        </w:rPr>
        <w:t>,</w:t>
      </w:r>
    </w:p>
    <w:p w:rsidR="00C350A4" w:rsidRDefault="00C9664B" w:rsidP="00C350A4">
      <w:pPr>
        <w:pStyle w:val="RelativesItem"/>
        <w:rPr>
          <w:lang w:val="en-US"/>
        </w:rPr>
      </w:pPr>
      <w:r>
        <w:rPr>
          <w:lang w:val="en-US"/>
        </w:rPr>
        <w:t xml:space="preserve">the methods </w:t>
      </w:r>
      <w:r w:rsidR="00C350A4" w:rsidRPr="00C350A4">
        <w:rPr>
          <w:rStyle w:val="LienClasseC"/>
          <w:lang w:val="en-US"/>
        </w:rPr>
        <w:t>MissingSubClassGeneration</w:t>
      </w:r>
      <w:r w:rsidR="00C350A4" w:rsidRPr="00C350A4">
        <w:rPr>
          <w:rStyle w:val="TexteC"/>
          <w:lang w:val="en-US"/>
        </w:rPr>
        <w:t>::</w:t>
      </w:r>
      <w:r w:rsidR="00C350A4" w:rsidRPr="00C350A4">
        <w:rPr>
          <w:rStyle w:val="LienMthode"/>
          <w:lang w:val="en-US"/>
        </w:rPr>
        <w:t>addWaitFor</w:t>
      </w:r>
      <w:r w:rsidR="00C350A4">
        <w:rPr>
          <w:lang w:val="en-US"/>
        </w:rPr>
        <w:t xml:space="preserve">, </w:t>
      </w:r>
      <w:r w:rsidR="00C350A4" w:rsidRPr="00C350A4">
        <w:rPr>
          <w:rStyle w:val="LienClasseC"/>
          <w:lang w:val="en-US"/>
        </w:rPr>
        <w:t>MissingSubClassGeneration</w:t>
      </w:r>
      <w:r w:rsidR="00C350A4" w:rsidRPr="00C350A4">
        <w:rPr>
          <w:rStyle w:val="TexteC"/>
          <w:lang w:val="en-US"/>
        </w:rPr>
        <w:t>::</w:t>
      </w:r>
      <w:r w:rsidR="00C350A4" w:rsidRPr="00C350A4">
        <w:rPr>
          <w:rStyle w:val="LienMthode"/>
          <w:lang w:val="en-US"/>
        </w:rPr>
        <w:t>solve</w:t>
      </w:r>
      <w:r w:rsidR="00C350A4">
        <w:rPr>
          <w:lang w:val="en-US"/>
        </w:rPr>
        <w:t xml:space="preserve">, </w:t>
      </w:r>
      <w:r w:rsidR="00C350A4" w:rsidRPr="00C350A4">
        <w:rPr>
          <w:rStyle w:val="LienClasseC"/>
          <w:lang w:val="en-US"/>
        </w:rPr>
        <w:t>KeyInfo</w:t>
      </w:r>
      <w:r w:rsidR="00C350A4" w:rsidRPr="00C350A4">
        <w:rPr>
          <w:rStyle w:val="TexteC"/>
          <w:lang w:val="en-US"/>
        </w:rPr>
        <w:t>::</w:t>
      </w:r>
      <w:r w:rsidR="00C350A4" w:rsidRPr="00C350A4">
        <w:rPr>
          <w:rStyle w:val="LienMthode"/>
          <w:lang w:val="en-US"/>
        </w:rPr>
        <w:t>solve</w:t>
      </w:r>
      <w:r w:rsidR="00C350A4">
        <w:rPr>
          <w:lang w:val="en-US"/>
        </w:rPr>
        <w:t xml:space="preserve">, </w:t>
      </w:r>
      <w:r w:rsidR="00C350A4" w:rsidRPr="00C350A4">
        <w:rPr>
          <w:rStyle w:val="LienClasseC"/>
          <w:lang w:val="en-US"/>
        </w:rPr>
        <w:t>MissingClassGeneration</w:t>
      </w:r>
      <w:r w:rsidR="00C350A4" w:rsidRPr="00C350A4">
        <w:rPr>
          <w:rStyle w:val="TexteC"/>
          <w:lang w:val="en-US"/>
        </w:rPr>
        <w:t>::</w:t>
      </w:r>
      <w:r w:rsidR="00C350A4" w:rsidRPr="00C350A4">
        <w:rPr>
          <w:rStyle w:val="LienMthode"/>
          <w:lang w:val="en-US"/>
        </w:rPr>
        <w:t>solve</w:t>
      </w:r>
      <w:r w:rsidR="00C350A4">
        <w:rPr>
          <w:lang w:val="en-US"/>
        </w:rPr>
        <w:t xml:space="preserve">, </w:t>
      </w:r>
      <w:r w:rsidR="00C350A4" w:rsidRPr="00C350A4">
        <w:rPr>
          <w:rStyle w:val="LienClasseC"/>
          <w:lang w:val="en-US"/>
        </w:rPr>
        <w:t>MissingFunctionGeneration</w:t>
      </w:r>
      <w:r w:rsidR="00C350A4" w:rsidRPr="00C350A4">
        <w:rPr>
          <w:rStyle w:val="TexteC"/>
          <w:lang w:val="en-US"/>
        </w:rPr>
        <w:t>::</w:t>
      </w:r>
      <w:r w:rsidR="00C350A4" w:rsidRPr="00C350A4">
        <w:rPr>
          <w:rStyle w:val="LienMthode"/>
          <w:lang w:val="en-US"/>
        </w:rPr>
        <w:t>solve</w:t>
      </w:r>
      <w:r w:rsidR="00C350A4">
        <w:rPr>
          <w:lang w:val="en-US"/>
        </w:rPr>
        <w:t xml:space="preserve">, </w:t>
      </w:r>
      <w:r w:rsidR="00C350A4" w:rsidRPr="00FE64F6">
        <w:rPr>
          <w:rStyle w:val="LienClasseC"/>
          <w:lang w:val="en-US"/>
        </w:rPr>
        <w:t>KeyInfo</w:t>
      </w:r>
      <w:r w:rsidR="00C350A4" w:rsidRPr="00FE64F6">
        <w:rPr>
          <w:rStyle w:val="TexteC"/>
          <w:lang w:val="en-US"/>
        </w:rPr>
        <w:t>::</w:t>
      </w:r>
      <w:r w:rsidR="00C350A4" w:rsidRPr="00FE64F6">
        <w:rPr>
          <w:rStyle w:val="LienMthode"/>
          <w:lang w:val="en-US"/>
        </w:rPr>
        <w:t>replaceWaitingBy</w:t>
      </w:r>
      <w:r w:rsidR="00C350A4">
        <w:rPr>
          <w:lang w:val="en-US"/>
        </w:rPr>
        <w:t>,</w:t>
      </w:r>
    </w:p>
    <w:p w:rsidR="00FE64F6" w:rsidRDefault="00FE64F6" w:rsidP="00C350A4">
      <w:pPr>
        <w:pStyle w:val="RelativesItem"/>
        <w:rPr>
          <w:lang w:val="en-US"/>
        </w:rPr>
      </w:pPr>
      <w:r>
        <w:rPr>
          <w:lang w:val="en-US"/>
        </w:rPr>
        <w:t xml:space="preserve">the methods </w:t>
      </w:r>
      <w:r w:rsidR="00C350A4">
        <w:rPr>
          <w:rStyle w:val="LienMthode"/>
          <w:lang w:val="en-US"/>
        </w:rPr>
        <w:t>addInstanceClass</w:t>
      </w:r>
      <w:r>
        <w:rPr>
          <w:lang w:val="en-US"/>
        </w:rPr>
        <w:t xml:space="preserve">, </w:t>
      </w:r>
      <w:r w:rsidRPr="00A700F4">
        <w:rPr>
          <w:rStyle w:val="LienClasseC"/>
          <w:lang w:val="en-US"/>
        </w:rPr>
        <w:t>UnvisitedRegistration</w:t>
      </w:r>
      <w:r w:rsidRPr="00A700F4">
        <w:rPr>
          <w:rStyle w:val="TexteC"/>
          <w:lang w:val="en-US"/>
        </w:rPr>
        <w:t>::</w:t>
      </w:r>
      <w:r w:rsidR="00C350A4">
        <w:rPr>
          <w:rStyle w:val="LienMthode"/>
          <w:lang w:val="en-US"/>
        </w:rPr>
        <w:t>registerDecl</w:t>
      </w:r>
      <w:r>
        <w:rPr>
          <w:lang w:val="en-US"/>
        </w:rPr>
        <w:t xml:space="preserve">, </w:t>
      </w:r>
      <w:r w:rsidR="00C350A4" w:rsidRPr="00C350A4">
        <w:rPr>
          <w:rStyle w:val="LienClasseC"/>
          <w:lang w:val="en-US"/>
        </w:rPr>
        <w:t>InstanceContexts</w:t>
      </w:r>
      <w:r w:rsidR="00C350A4" w:rsidRPr="00C350A4">
        <w:rPr>
          <w:rStyle w:val="TexteC"/>
          <w:lang w:val="en-US"/>
        </w:rPr>
        <w:t>::</w:t>
      </w:r>
      <w:r w:rsidR="00C350A4" w:rsidRPr="00C350A4">
        <w:rPr>
          <w:rStyle w:val="LienMthode"/>
          <w:lang w:val="en-US"/>
        </w:rPr>
        <w:t>popInstanceContext</w:t>
      </w:r>
      <w:r w:rsidR="00C350A4">
        <w:rPr>
          <w:lang w:val="en-US"/>
        </w:rPr>
        <w:t xml:space="preserve">, </w:t>
      </w:r>
      <w:r w:rsidRPr="00B468B1">
        <w:rPr>
          <w:rStyle w:val="LienMthode"/>
          <w:lang w:val="en-US"/>
        </w:rPr>
        <w:t>add</w:t>
      </w:r>
      <w:r>
        <w:rPr>
          <w:rStyle w:val="LienMthode"/>
          <w:lang w:val="en-US"/>
        </w:rPr>
        <w:t>Declaration</w:t>
      </w:r>
      <w:r>
        <w:rPr>
          <w:lang w:val="en-US"/>
        </w:rPr>
        <w:t xml:space="preserve">, </w:t>
      </w:r>
      <w:r w:rsidRPr="00B468B1">
        <w:rPr>
          <w:rStyle w:val="LienMthode"/>
          <w:lang w:val="en-US"/>
        </w:rPr>
        <w:t>addIncompleteFunction</w:t>
      </w:r>
      <w:r>
        <w:rPr>
          <w:lang w:val="en-US"/>
        </w:rPr>
        <w:t>,</w:t>
      </w:r>
    </w:p>
    <w:p w:rsidR="00FE64F6" w:rsidRPr="005C0392" w:rsidRDefault="00FE64F6" w:rsidP="00C350A4">
      <w:pPr>
        <w:pStyle w:val="RelativesItem"/>
        <w:rPr>
          <w:lang w:val="en-US"/>
        </w:rPr>
      </w:pPr>
      <w:proofErr w:type="gramStart"/>
      <w:r>
        <w:rPr>
          <w:lang w:val="en-US"/>
        </w:rPr>
        <w:t>the</w:t>
      </w:r>
      <w:proofErr w:type="gramEnd"/>
      <w:r>
        <w:rPr>
          <w:lang w:val="en-US"/>
        </w:rPr>
        <w:t xml:space="preserve"> methods </w:t>
      </w:r>
      <w:r w:rsidRPr="00382E74">
        <w:rPr>
          <w:rStyle w:val="LienClasseC"/>
          <w:lang w:val="en-US"/>
        </w:rPr>
        <w:t>Visitor</w:t>
      </w:r>
      <w:r w:rsidRPr="00382E74">
        <w:rPr>
          <w:rStyle w:val="TexteC"/>
          <w:lang w:val="en-US"/>
        </w:rPr>
        <w:t>::</w:t>
      </w:r>
      <w:r w:rsidR="00C350A4">
        <w:rPr>
          <w:rStyle w:val="LienMthode"/>
          <w:lang w:val="en-US"/>
        </w:rPr>
        <w:t>postV</w:t>
      </w:r>
      <w:r>
        <w:rPr>
          <w:rStyle w:val="LienMthode"/>
          <w:lang w:val="en-US"/>
        </w:rPr>
        <w:t>isitRecordDecl</w:t>
      </w:r>
      <w:r>
        <w:rPr>
          <w:lang w:val="en-US"/>
        </w:rPr>
        <w:t>.</w:t>
      </w:r>
    </w:p>
    <w:p w:rsidR="00F150E6" w:rsidRDefault="00F150E6" w:rsidP="0032486B">
      <w:pPr>
        <w:pStyle w:val="EntteMthode"/>
        <w:rPr>
          <w:lang w:val="en-US"/>
        </w:rPr>
      </w:pPr>
      <w:r w:rsidRPr="00F150E6">
        <w:rPr>
          <w:rStyle w:val="LienClasseC"/>
          <w:lang w:val="en-US"/>
        </w:rPr>
        <w:t>MissingClassGeneration</w:t>
      </w:r>
      <w:r w:rsidRPr="00B2311A">
        <w:rPr>
          <w:lang w:val="en-US"/>
        </w:rPr>
        <w:t xml:space="preserve">&amp; </w:t>
      </w:r>
      <w:r w:rsidRPr="00FF3B9B">
        <w:rPr>
          <w:rStyle w:val="DfinitionMthode"/>
          <w:lang w:val="en-US"/>
        </w:rPr>
        <w:t>addIncompleteClass</w:t>
      </w:r>
      <w:r w:rsidRPr="00B2311A">
        <w:rPr>
          <w:lang w:val="en-US"/>
        </w:rPr>
        <w:t>(</w:t>
      </w:r>
      <w:r w:rsidRPr="00B2311A">
        <w:rPr>
          <w:b/>
          <w:bCs/>
          <w:lang w:val="en-US"/>
        </w:rPr>
        <w:t>const</w:t>
      </w:r>
      <w:r w:rsidRPr="00B2311A">
        <w:rPr>
          <w:lang w:val="en-US"/>
        </w:rPr>
        <w:t xml:space="preserve"> </w:t>
      </w:r>
      <w:r w:rsidRPr="00F150E6">
        <w:rPr>
          <w:rStyle w:val="LienUnit"/>
          <w:lang w:val="en-US"/>
        </w:rPr>
        <w:t>clang</w:t>
      </w:r>
      <w:r w:rsidRPr="00B2311A">
        <w:rPr>
          <w:lang w:val="en-US"/>
        </w:rPr>
        <w:t>::</w:t>
      </w:r>
      <w:r w:rsidRPr="00F150E6">
        <w:rPr>
          <w:rStyle w:val="LienClasseC"/>
          <w:lang w:val="en-US"/>
        </w:rPr>
        <w:t>RecordDecl</w:t>
      </w:r>
      <w:r w:rsidRPr="00B2311A">
        <w:rPr>
          <w:lang w:val="en-US"/>
        </w:rPr>
        <w:t>* decl,</w:t>
      </w:r>
      <w:r>
        <w:rPr>
          <w:lang w:val="en-US"/>
        </w:rPr>
        <w:t xml:space="preserve"> </w:t>
      </w:r>
      <w:r w:rsidRPr="00F150E6">
        <w:rPr>
          <w:rStyle w:val="LienUnit"/>
          <w:lang w:val="en-US"/>
        </w:rPr>
        <w:t>std</w:t>
      </w:r>
      <w:r w:rsidRPr="00B2311A">
        <w:rPr>
          <w:lang w:val="en-US"/>
        </w:rPr>
        <w:t>::</w:t>
      </w:r>
      <w:r w:rsidRPr="00F150E6">
        <w:rPr>
          <w:rStyle w:val="LienClasseC"/>
          <w:lang w:val="en-US"/>
        </w:rPr>
        <w:t>vector</w:t>
      </w:r>
      <w:r w:rsidRPr="00B2311A">
        <w:rPr>
          <w:lang w:val="en-US"/>
        </w:rPr>
        <w:t>&lt;</w:t>
      </w:r>
      <w:r w:rsidRPr="00B2311A">
        <w:rPr>
          <w:b/>
          <w:bCs/>
          <w:lang w:val="en-US"/>
        </w:rPr>
        <w:t>const</w:t>
      </w:r>
      <w:r w:rsidRPr="00B2311A">
        <w:rPr>
          <w:lang w:val="en-US"/>
        </w:rPr>
        <w:t xml:space="preserve"> </w:t>
      </w:r>
      <w:r w:rsidRPr="00F150E6">
        <w:rPr>
          <w:rStyle w:val="LienUnit"/>
          <w:lang w:val="en-US"/>
        </w:rPr>
        <w:t>clang</w:t>
      </w:r>
      <w:r w:rsidRPr="00B2311A">
        <w:rPr>
          <w:lang w:val="en-US"/>
        </w:rPr>
        <w:t>::</w:t>
      </w:r>
      <w:r w:rsidRPr="00F150E6">
        <w:rPr>
          <w:rStyle w:val="LienClasseC"/>
          <w:lang w:val="en-US"/>
        </w:rPr>
        <w:t>Decl</w:t>
      </w:r>
      <w:r w:rsidRPr="00B2311A">
        <w:rPr>
          <w:lang w:val="en-US"/>
        </w:rPr>
        <w:t>*&gt;&amp; waitDeclarations,</w:t>
      </w:r>
      <w:r>
        <w:rPr>
          <w:lang w:val="en-US"/>
        </w:rPr>
        <w:t xml:space="preserve"> </w:t>
      </w:r>
      <w:r w:rsidRPr="00F150E6">
        <w:rPr>
          <w:rStyle w:val="LienType"/>
          <w:lang w:val="en-US"/>
        </w:rPr>
        <w:t>translation_unit_decl</w:t>
      </w:r>
      <w:r w:rsidRPr="00B2311A">
        <w:rPr>
          <w:lang w:val="en-US"/>
        </w:rPr>
        <w:t xml:space="preserve"> classDecl);</w:t>
      </w:r>
    </w:p>
    <w:p w:rsidR="0032486B" w:rsidRPr="0032486B" w:rsidRDefault="00815EA7" w:rsidP="0032486B">
      <w:pPr>
        <w:rPr>
          <w:lang w:val="en-US"/>
        </w:rPr>
      </w:pPr>
      <w:r>
        <w:rPr>
          <w:lang w:val="en-US"/>
        </w:rPr>
        <w:t xml:space="preserve">This method corresponds to the </w:t>
      </w:r>
      <w:r w:rsidRPr="00815EA7">
        <w:rPr>
          <w:rStyle w:val="LienMthode"/>
          <w:lang w:val="en-US"/>
        </w:rPr>
        <w:t>addIncompleteFunction</w:t>
      </w:r>
      <w:r>
        <w:rPr>
          <w:lang w:val="en-US"/>
        </w:rPr>
        <w:t xml:space="preserve"> for class, but it is not used any more due to the particularity of the visitor: it processes with two events: entering and exiting a class instead of one. That is why this method is replaced by the methods </w:t>
      </w:r>
      <w:r w:rsidRPr="004A3A4C">
        <w:rPr>
          <w:rStyle w:val="LienMthode"/>
          <w:lang w:val="en-US"/>
        </w:rPr>
        <w:t>addInstanceClass</w:t>
      </w:r>
      <w:r>
        <w:rPr>
          <w:lang w:val="en-US"/>
        </w:rPr>
        <w:t xml:space="preserve"> / </w:t>
      </w:r>
      <w:r w:rsidRPr="004A3A4C">
        <w:rPr>
          <w:rStyle w:val="LienMthode"/>
          <w:lang w:val="en-US"/>
        </w:rPr>
        <w:t>setInstanceClassAsComplete</w:t>
      </w:r>
      <w:r>
        <w:rPr>
          <w:lang w:val="en-US"/>
        </w:rPr>
        <w:t>.</w:t>
      </w:r>
    </w:p>
    <w:p w:rsidR="00F150E6" w:rsidRDefault="00F150E6" w:rsidP="0032486B">
      <w:pPr>
        <w:pStyle w:val="EntteMthode"/>
        <w:rPr>
          <w:lang w:val="en-US"/>
        </w:rPr>
      </w:pPr>
      <w:r w:rsidRPr="00F150E6">
        <w:rPr>
          <w:rStyle w:val="LienClasseC"/>
          <w:lang w:val="en-US"/>
        </w:rPr>
        <w:t>MissingFunctionGeneration</w:t>
      </w:r>
      <w:r w:rsidRPr="00B2311A">
        <w:rPr>
          <w:lang w:val="en-US"/>
        </w:rPr>
        <w:t xml:space="preserve">&amp; </w:t>
      </w:r>
      <w:r w:rsidRPr="00FF3B9B">
        <w:rPr>
          <w:rStyle w:val="DfinitionMthode"/>
          <w:lang w:val="en-US"/>
        </w:rPr>
        <w:t>addIncompleteFunction</w:t>
      </w:r>
      <w:r w:rsidRPr="00B2311A">
        <w:rPr>
          <w:lang w:val="en-US"/>
        </w:rPr>
        <w:t>(</w:t>
      </w:r>
      <w:r w:rsidRPr="00B2311A">
        <w:rPr>
          <w:b/>
          <w:bCs/>
          <w:lang w:val="en-US"/>
        </w:rPr>
        <w:t>const</w:t>
      </w:r>
      <w:r w:rsidRPr="00B2311A">
        <w:rPr>
          <w:lang w:val="en-US"/>
        </w:rPr>
        <w:t xml:space="preserve"> </w:t>
      </w:r>
      <w:r w:rsidRPr="00F150E6">
        <w:rPr>
          <w:rStyle w:val="LienUnit"/>
          <w:lang w:val="en-US"/>
        </w:rPr>
        <w:t>clang</w:t>
      </w:r>
      <w:r w:rsidRPr="00B2311A">
        <w:rPr>
          <w:lang w:val="en-US"/>
        </w:rPr>
        <w:t>::</w:t>
      </w:r>
      <w:r w:rsidRPr="00F150E6">
        <w:rPr>
          <w:rStyle w:val="LienClasseC"/>
          <w:lang w:val="en-US"/>
        </w:rPr>
        <w:t>FunctionDecl</w:t>
      </w:r>
      <w:r w:rsidRPr="00B2311A">
        <w:rPr>
          <w:lang w:val="en-US"/>
        </w:rPr>
        <w:t>* decl,</w:t>
      </w:r>
      <w:r>
        <w:rPr>
          <w:lang w:val="en-US"/>
        </w:rPr>
        <w:t xml:space="preserve"> </w:t>
      </w:r>
      <w:r w:rsidRPr="00F150E6">
        <w:rPr>
          <w:rStyle w:val="LienUnit"/>
          <w:lang w:val="en-US"/>
        </w:rPr>
        <w:t>std</w:t>
      </w:r>
      <w:r w:rsidRPr="00B2311A">
        <w:rPr>
          <w:lang w:val="en-US"/>
        </w:rPr>
        <w:t>::</w:t>
      </w:r>
      <w:r w:rsidRPr="00F150E6">
        <w:rPr>
          <w:rStyle w:val="LienClasseC"/>
          <w:lang w:val="en-US"/>
        </w:rPr>
        <w:t>vector</w:t>
      </w:r>
      <w:r w:rsidRPr="00B2311A">
        <w:rPr>
          <w:lang w:val="en-US"/>
        </w:rPr>
        <w:t>&lt;</w:t>
      </w:r>
      <w:r w:rsidRPr="00B2311A">
        <w:rPr>
          <w:b/>
          <w:bCs/>
          <w:lang w:val="en-US"/>
        </w:rPr>
        <w:t>const</w:t>
      </w:r>
      <w:r w:rsidRPr="00B2311A">
        <w:rPr>
          <w:lang w:val="en-US"/>
        </w:rPr>
        <w:t xml:space="preserve"> </w:t>
      </w:r>
      <w:r w:rsidRPr="00F150E6">
        <w:rPr>
          <w:rStyle w:val="LienUnit"/>
          <w:lang w:val="en-US"/>
        </w:rPr>
        <w:t>clang</w:t>
      </w:r>
      <w:r w:rsidRPr="00B2311A">
        <w:rPr>
          <w:lang w:val="en-US"/>
        </w:rPr>
        <w:t>::</w:t>
      </w:r>
      <w:r w:rsidRPr="00F150E6">
        <w:rPr>
          <w:rStyle w:val="LienClasseC"/>
          <w:lang w:val="en-US"/>
        </w:rPr>
        <w:t>Decl</w:t>
      </w:r>
      <w:r w:rsidRPr="00B2311A">
        <w:rPr>
          <w:lang w:val="en-US"/>
        </w:rPr>
        <w:t>*&gt;&amp; waitDeclarations,</w:t>
      </w:r>
      <w:r>
        <w:rPr>
          <w:lang w:val="en-US"/>
        </w:rPr>
        <w:t xml:space="preserve"> </w:t>
      </w:r>
      <w:r w:rsidRPr="00F30062">
        <w:rPr>
          <w:rStyle w:val="LienType"/>
          <w:lang w:val="en-US"/>
        </w:rPr>
        <w:t>translation_unit_decl</w:t>
      </w:r>
      <w:r w:rsidRPr="00F30062">
        <w:rPr>
          <w:lang w:val="en-US"/>
        </w:rPr>
        <w:t xml:space="preserve"> functionDecl);</w:t>
      </w:r>
    </w:p>
    <w:p w:rsidR="00925F71" w:rsidRDefault="00925F71" w:rsidP="00925F71">
      <w:pPr>
        <w:rPr>
          <w:lang w:val="en-US"/>
        </w:rPr>
      </w:pPr>
      <w:r>
        <w:rPr>
          <w:lang w:val="en-US"/>
        </w:rPr>
        <w:t>The method notifies that the visit has encountered an instance of a template function/method such that one or many arguments are not completely visited at that time. This means that some required declarations will be visited in the future and that t</w:t>
      </w:r>
      <w:r w:rsidR="00DA449C">
        <w:rPr>
          <w:lang w:val="en-US"/>
        </w:rPr>
        <w:t xml:space="preserve">his visit will made the generation of </w:t>
      </w:r>
      <w:r w:rsidR="00DA449C" w:rsidRPr="004A3A4C">
        <w:rPr>
          <w:rStyle w:val="TexteC"/>
          <w:lang w:val="en-US"/>
        </w:rPr>
        <w:t>functionDecl</w:t>
      </w:r>
      <w:r w:rsidR="00DA449C">
        <w:rPr>
          <w:lang w:val="en-US"/>
        </w:rPr>
        <w:t xml:space="preserve"> effective.</w:t>
      </w:r>
    </w:p>
    <w:p w:rsidR="00925F71" w:rsidRDefault="00925F71" w:rsidP="00925F71">
      <w:pPr>
        <w:rPr>
          <w:lang w:val="en-US"/>
        </w:rPr>
      </w:pPr>
    </w:p>
    <w:p w:rsidR="00925F71" w:rsidRDefault="00925F71" w:rsidP="00925F71">
      <w:pPr>
        <w:rPr>
          <w:lang w:val="en-US"/>
        </w:rPr>
      </w:pPr>
      <w:r>
        <w:rPr>
          <w:lang w:val="en-US"/>
        </w:rPr>
        <w:t xml:space="preserve">This method creates a </w:t>
      </w:r>
      <w:r w:rsidRPr="00DA449C">
        <w:rPr>
          <w:rStyle w:val="LienClasseC"/>
          <w:lang w:val="en-US"/>
        </w:rPr>
        <w:t>MissingFunctionGeneration</w:t>
      </w:r>
      <w:r>
        <w:rPr>
          <w:lang w:val="en-US"/>
        </w:rPr>
        <w:t xml:space="preserve">, associates it to </w:t>
      </w:r>
      <w:r w:rsidRPr="00DA449C">
        <w:rPr>
          <w:rStyle w:val="TexteC"/>
          <w:lang w:val="en-US"/>
        </w:rPr>
        <w:t>decl</w:t>
      </w:r>
      <w:r>
        <w:rPr>
          <w:lang w:val="en-US"/>
        </w:rPr>
        <w:t xml:space="preserve"> in </w:t>
      </w:r>
      <w:r w:rsidRPr="00DA449C">
        <w:rPr>
          <w:rStyle w:val="LienChamps"/>
          <w:lang w:val="en-US"/>
        </w:rPr>
        <w:t>_content</w:t>
      </w:r>
      <w:r>
        <w:rPr>
          <w:lang w:val="en-US"/>
        </w:rPr>
        <w:t xml:space="preserve"> and </w:t>
      </w:r>
      <w:r w:rsidR="00DA449C">
        <w:rPr>
          <w:lang w:val="en-US"/>
        </w:rPr>
        <w:t>returns it</w:t>
      </w:r>
      <w:r w:rsidR="004A3A4C">
        <w:rPr>
          <w:lang w:val="en-US"/>
        </w:rPr>
        <w:t>. The result is not really used except in the internal of our class.</w:t>
      </w:r>
    </w:p>
    <w:p w:rsidR="00DA449C" w:rsidRDefault="00DA449C" w:rsidP="00925F71">
      <w:pPr>
        <w:rPr>
          <w:lang w:val="en-US"/>
        </w:rPr>
      </w:pPr>
    </w:p>
    <w:p w:rsidR="00403ED6" w:rsidRDefault="00403ED6" w:rsidP="00403ED6">
      <w:pPr>
        <w:rPr>
          <w:lang w:val="en-US"/>
        </w:rPr>
      </w:pPr>
      <w:r>
        <w:rPr>
          <w:lang w:val="en-US"/>
        </w:rPr>
        <w:t xml:space="preserve">Then for each clang declaration </w:t>
      </w:r>
      <w:r w:rsidRPr="005914F6">
        <w:rPr>
          <w:rStyle w:val="TexteC"/>
          <w:lang w:val="en-US"/>
        </w:rPr>
        <w:t>waitDeclarations</w:t>
      </w:r>
      <w:r>
        <w:rPr>
          <w:lang w:val="en-US"/>
        </w:rPr>
        <w:t xml:space="preserve"> we are waiting for, we make our instance depend from </w:t>
      </w:r>
      <w:r w:rsidR="005914F6">
        <w:rPr>
          <w:lang w:val="en-US"/>
        </w:rPr>
        <w:t xml:space="preserve">it. If there were instances that were waiting for </w:t>
      </w:r>
      <w:r w:rsidR="005914F6" w:rsidRPr="005914F6">
        <w:rPr>
          <w:rStyle w:val="TexteC"/>
          <w:lang w:val="en-US"/>
        </w:rPr>
        <w:t>decl</w:t>
      </w:r>
      <w:r>
        <w:rPr>
          <w:lang w:val="en-US"/>
        </w:rPr>
        <w:t xml:space="preserve"> </w:t>
      </w:r>
      <w:r w:rsidR="005914F6">
        <w:rPr>
          <w:lang w:val="en-US"/>
        </w:rPr>
        <w:t xml:space="preserve">(a </w:t>
      </w:r>
      <w:r w:rsidR="005914F6" w:rsidRPr="005914F6">
        <w:rPr>
          <w:rStyle w:val="LienClasseC"/>
          <w:lang w:val="en-US"/>
        </w:rPr>
        <w:t>MissingDecl</w:t>
      </w:r>
      <w:r w:rsidR="005914F6">
        <w:rPr>
          <w:lang w:val="en-US"/>
        </w:rPr>
        <w:t xml:space="preserve"> was associated to </w:t>
      </w:r>
      <w:r w:rsidR="005914F6" w:rsidRPr="00D250B9">
        <w:rPr>
          <w:rStyle w:val="TexteC"/>
          <w:lang w:val="en-US"/>
        </w:rPr>
        <w:t>decl</w:t>
      </w:r>
      <w:r w:rsidR="005914F6">
        <w:rPr>
          <w:lang w:val="en-US"/>
        </w:rPr>
        <w:t xml:space="preserve"> in </w:t>
      </w:r>
      <w:r w:rsidR="005914F6" w:rsidRPr="00D250B9">
        <w:rPr>
          <w:rStyle w:val="LienChamps"/>
          <w:lang w:val="en-US"/>
        </w:rPr>
        <w:t>_content</w:t>
      </w:r>
      <w:r w:rsidR="005914F6">
        <w:rPr>
          <w:lang w:val="en-US"/>
        </w:rPr>
        <w:t>)</w:t>
      </w:r>
      <w:r w:rsidR="00D250B9">
        <w:rPr>
          <w:lang w:val="en-US"/>
        </w:rPr>
        <w:t>,</w:t>
      </w:r>
      <w:r w:rsidR="005914F6">
        <w:rPr>
          <w:lang w:val="en-US"/>
        </w:rPr>
        <w:t xml:space="preserve"> </w:t>
      </w:r>
      <w:r>
        <w:rPr>
          <w:lang w:val="en-US"/>
        </w:rPr>
        <w:t xml:space="preserve">we also make all the </w:t>
      </w:r>
      <w:r w:rsidR="00D250B9" w:rsidRPr="00D250B9">
        <w:rPr>
          <w:rStyle w:val="LienClasseC"/>
          <w:lang w:val="en-US"/>
        </w:rPr>
        <w:t>MissingDecl</w:t>
      </w:r>
      <w:r w:rsidR="00D250B9">
        <w:rPr>
          <w:rStyle w:val="TexteC"/>
          <w:lang w:val="en-US"/>
        </w:rPr>
        <w:t>::</w:t>
      </w:r>
      <w:r w:rsidRPr="00665725">
        <w:rPr>
          <w:rStyle w:val="LienChamps"/>
          <w:lang w:val="en-US"/>
        </w:rPr>
        <w:t>_waitingDecls</w:t>
      </w:r>
      <w:r>
        <w:rPr>
          <w:lang w:val="en-US"/>
        </w:rPr>
        <w:t xml:space="preserve"> also depend from </w:t>
      </w:r>
      <w:r w:rsidR="00D250B9" w:rsidRPr="00026ECD">
        <w:rPr>
          <w:rStyle w:val="TexteC"/>
          <w:lang w:val="en-US"/>
        </w:rPr>
        <w:t>waitDeclarations</w:t>
      </w:r>
      <w:r>
        <w:rPr>
          <w:lang w:val="en-US"/>
        </w:rPr>
        <w:t>.</w:t>
      </w:r>
      <w:r w:rsidR="00026ECD">
        <w:rPr>
          <w:lang w:val="en-US"/>
        </w:rPr>
        <w:t xml:space="preserve"> As there is a double linkage between </w:t>
      </w:r>
      <w:r w:rsidR="00026ECD" w:rsidRPr="00D250B9">
        <w:rPr>
          <w:rStyle w:val="LienClasseC"/>
          <w:lang w:val="en-US"/>
        </w:rPr>
        <w:t>MissingDecl</w:t>
      </w:r>
      <w:r w:rsidR="00026ECD">
        <w:rPr>
          <w:rStyle w:val="TexteC"/>
          <w:lang w:val="en-US"/>
        </w:rPr>
        <w:t>::</w:t>
      </w:r>
      <w:r w:rsidR="00026ECD" w:rsidRPr="00665725">
        <w:rPr>
          <w:rStyle w:val="LienChamps"/>
          <w:lang w:val="en-US"/>
        </w:rPr>
        <w:t>_waitingDecls</w:t>
      </w:r>
      <w:r w:rsidR="00026ECD">
        <w:rPr>
          <w:lang w:val="en-US"/>
        </w:rPr>
        <w:t xml:space="preserve"> and </w:t>
      </w:r>
      <w:r w:rsidR="00026ECD" w:rsidRPr="00026ECD">
        <w:rPr>
          <w:rStyle w:val="LienClasseC"/>
          <w:lang w:val="en-US"/>
        </w:rPr>
        <w:t>MissingClassGeneration</w:t>
      </w:r>
      <w:r w:rsidR="00026ECD" w:rsidRPr="00026ECD">
        <w:rPr>
          <w:rStyle w:val="TexteC"/>
          <w:lang w:val="en-US"/>
        </w:rPr>
        <w:t>::</w:t>
      </w:r>
      <w:r w:rsidR="00026ECD" w:rsidRPr="00026ECD">
        <w:rPr>
          <w:rStyle w:val="LienChamps"/>
          <w:lang w:val="en-US"/>
        </w:rPr>
        <w:t>_waitDeclarations</w:t>
      </w:r>
      <w:r w:rsidR="00026ECD">
        <w:rPr>
          <w:lang w:val="en-US"/>
        </w:rPr>
        <w:t xml:space="preserve"> or </w:t>
      </w:r>
      <w:r w:rsidR="00026ECD" w:rsidRPr="00026ECD">
        <w:rPr>
          <w:rStyle w:val="LienClasseC"/>
          <w:lang w:val="en-US"/>
        </w:rPr>
        <w:t>MissingFunctionGeneration</w:t>
      </w:r>
      <w:r w:rsidR="00026ECD" w:rsidRPr="00026ECD">
        <w:rPr>
          <w:rStyle w:val="TexteC"/>
          <w:lang w:val="en-US"/>
        </w:rPr>
        <w:t>::</w:t>
      </w:r>
      <w:r w:rsidR="00026ECD" w:rsidRPr="00026ECD">
        <w:rPr>
          <w:rStyle w:val="LienChamps"/>
          <w:lang w:val="en-US"/>
        </w:rPr>
        <w:t>_waitDeclarations</w:t>
      </w:r>
      <w:r w:rsidR="00026ECD">
        <w:rPr>
          <w:lang w:val="en-US"/>
        </w:rPr>
        <w:t xml:space="preserve">, we call </w:t>
      </w:r>
      <w:r w:rsidR="00026ECD" w:rsidRPr="00AF4DEF">
        <w:rPr>
          <w:rStyle w:val="LienClasseC"/>
          <w:lang w:val="en-US"/>
        </w:rPr>
        <w:t>KeyInfo</w:t>
      </w:r>
      <w:r w:rsidR="00026ECD" w:rsidRPr="00AF4DEF">
        <w:rPr>
          <w:rStyle w:val="TexteC"/>
          <w:lang w:val="en-US"/>
        </w:rPr>
        <w:t>::</w:t>
      </w:r>
      <w:r w:rsidR="00026ECD" w:rsidRPr="00AF4DEF">
        <w:rPr>
          <w:rStyle w:val="LienMthode"/>
          <w:lang w:val="en-US"/>
        </w:rPr>
        <w:t>replaceWaitingBy</w:t>
      </w:r>
      <w:r w:rsidR="00026ECD">
        <w:rPr>
          <w:lang w:val="en-US"/>
        </w:rPr>
        <w:t xml:space="preserve"> to replace the dependency from </w:t>
      </w:r>
      <w:r w:rsidR="00026ECD" w:rsidRPr="00AF4DEF">
        <w:rPr>
          <w:rStyle w:val="TexteC"/>
          <w:lang w:val="en-US"/>
        </w:rPr>
        <w:t>decl</w:t>
      </w:r>
      <w:r w:rsidR="00026ECD">
        <w:rPr>
          <w:lang w:val="en-US"/>
        </w:rPr>
        <w:t xml:space="preserve"> by a dependency from </w:t>
      </w:r>
      <w:r w:rsidR="00026ECD" w:rsidRPr="00AF4DEF">
        <w:rPr>
          <w:rStyle w:val="TexteC"/>
          <w:lang w:val="en-US"/>
        </w:rPr>
        <w:t>waitDeclarations</w:t>
      </w:r>
      <w:r w:rsidR="00026ECD">
        <w:rPr>
          <w:lang w:val="en-US"/>
        </w:rPr>
        <w:t>.</w:t>
      </w:r>
    </w:p>
    <w:p w:rsidR="00403ED6" w:rsidRDefault="00403ED6" w:rsidP="00403ED6">
      <w:pPr>
        <w:rPr>
          <w:lang w:val="en-US"/>
        </w:rPr>
      </w:pPr>
    </w:p>
    <w:p w:rsidR="00925F71" w:rsidRDefault="00925F71" w:rsidP="00925F71">
      <w:pPr>
        <w:rPr>
          <w:lang w:val="en-US"/>
        </w:rPr>
      </w:pPr>
      <w:r>
        <w:rPr>
          <w:lang w:val="en-US"/>
        </w:rPr>
        <w:t xml:space="preserve">This method is called by </w:t>
      </w:r>
      <w:r w:rsidRPr="00382E74">
        <w:rPr>
          <w:rStyle w:val="LienClasseC"/>
          <w:lang w:val="en-US"/>
        </w:rPr>
        <w:t>Visitor</w:t>
      </w:r>
      <w:r w:rsidRPr="00382E74">
        <w:rPr>
          <w:rStyle w:val="TexteC"/>
          <w:lang w:val="en-US"/>
        </w:rPr>
        <w:t>::</w:t>
      </w:r>
      <w:r w:rsidR="00DA449C">
        <w:rPr>
          <w:rStyle w:val="LienMthode"/>
          <w:lang w:val="en-US"/>
        </w:rPr>
        <w:t>VisitFunctionDecl</w:t>
      </w:r>
      <w:r>
        <w:rPr>
          <w:lang w:val="en-US"/>
        </w:rPr>
        <w:t xml:space="preserve"> on a </w:t>
      </w:r>
      <w:r w:rsidR="00DA449C">
        <w:rPr>
          <w:lang w:val="en-US"/>
        </w:rPr>
        <w:t xml:space="preserve">function </w:t>
      </w:r>
      <w:r>
        <w:rPr>
          <w:lang w:val="en-US"/>
        </w:rPr>
        <w:t>instance.</w:t>
      </w:r>
    </w:p>
    <w:p w:rsidR="003F2CD9" w:rsidRPr="003F2CD9" w:rsidRDefault="003F2CD9" w:rsidP="003F2CD9">
      <w:pPr>
        <w:pStyle w:val="Prconditions"/>
        <w:rPr>
          <w:rStyle w:val="TexteC"/>
          <w:rFonts w:ascii="Times New Roman" w:hAnsi="Times New Roman"/>
          <w:noProof w:val="0"/>
          <w:lang w:val="en-US"/>
        </w:rPr>
      </w:pPr>
    </w:p>
    <w:p w:rsidR="003F2CD9" w:rsidRDefault="003F2CD9" w:rsidP="003F2CD9">
      <w:pPr>
        <w:pStyle w:val="PrconditionsItem"/>
        <w:rPr>
          <w:lang w:val="en-US"/>
        </w:rPr>
      </w:pPr>
      <w:r w:rsidRPr="003F2CD9">
        <w:rPr>
          <w:rStyle w:val="TexteC"/>
          <w:lang w:val="en-US"/>
        </w:rPr>
        <w:t>waitDeclarations</w:t>
      </w:r>
      <w:r>
        <w:rPr>
          <w:lang w:val="en-US"/>
        </w:rPr>
        <w:t xml:space="preserve"> should not be empty,</w:t>
      </w:r>
    </w:p>
    <w:p w:rsidR="003F2CD9" w:rsidRPr="009C7893" w:rsidRDefault="003F2CD9" w:rsidP="003F2CD9">
      <w:pPr>
        <w:pStyle w:val="PrconditionsItem"/>
        <w:rPr>
          <w:lang w:val="en-US"/>
        </w:rPr>
      </w:pPr>
      <w:proofErr w:type="gramStart"/>
      <w:r>
        <w:rPr>
          <w:lang w:val="en-US"/>
        </w:rPr>
        <w:t>the</w:t>
      </w:r>
      <w:proofErr w:type="gramEnd"/>
      <w:r>
        <w:rPr>
          <w:lang w:val="en-US"/>
        </w:rPr>
        <w:t xml:space="preserve"> method </w:t>
      </w:r>
      <w:r w:rsidRPr="004A3A4C">
        <w:rPr>
          <w:rStyle w:val="LienClasseC"/>
          <w:lang w:val="en-US"/>
        </w:rPr>
        <w:t>InstanceContexts</w:t>
      </w:r>
      <w:r w:rsidRPr="004A3A4C">
        <w:rPr>
          <w:rStyle w:val="TexteC"/>
          <w:lang w:val="en-US"/>
        </w:rPr>
        <w:t>::</w:t>
      </w:r>
      <w:r w:rsidRPr="00C350A4">
        <w:rPr>
          <w:rStyle w:val="LienMthode"/>
          <w:lang w:val="en-US"/>
        </w:rPr>
        <w:t>popInstance</w:t>
      </w:r>
      <w:r>
        <w:rPr>
          <w:rStyle w:val="LienMthode"/>
          <w:lang w:val="en-US"/>
        </w:rPr>
        <w:t>Function</w:t>
      </w:r>
      <w:r>
        <w:rPr>
          <w:lang w:val="en-US"/>
        </w:rPr>
        <w:t xml:space="preserve"> should have been called to fill </w:t>
      </w:r>
      <w:r w:rsidRPr="00AF4DEF">
        <w:rPr>
          <w:rStyle w:val="TexteC"/>
          <w:lang w:val="en-US"/>
        </w:rPr>
        <w:t>waitDeclarations</w:t>
      </w:r>
      <w:r>
        <w:rPr>
          <w:lang w:val="en-US"/>
        </w:rPr>
        <w:t>.</w:t>
      </w:r>
    </w:p>
    <w:p w:rsidR="003F2CD9" w:rsidRDefault="003F2CD9" w:rsidP="003F2CD9">
      <w:pPr>
        <w:pStyle w:val="Relatives"/>
        <w:rPr>
          <w:lang w:val="en-US"/>
        </w:rPr>
      </w:pPr>
    </w:p>
    <w:p w:rsidR="003F2CD9" w:rsidRPr="00B468B1" w:rsidRDefault="003F2CD9" w:rsidP="003F2CD9">
      <w:pPr>
        <w:pStyle w:val="RelativesItem"/>
        <w:rPr>
          <w:lang w:val="en-US"/>
        </w:rPr>
      </w:pPr>
      <w:r>
        <w:rPr>
          <w:lang w:val="en-US"/>
        </w:rPr>
        <w:t xml:space="preserve">The classes </w:t>
      </w:r>
      <w:r w:rsidRPr="00934F76">
        <w:rPr>
          <w:rStyle w:val="LienClasseC"/>
          <w:lang w:val="en-US"/>
        </w:rPr>
        <w:t>MissingDecl</w:t>
      </w:r>
      <w:r>
        <w:rPr>
          <w:lang w:val="en-US"/>
        </w:rPr>
        <w:t xml:space="preserve">, </w:t>
      </w:r>
      <w:r w:rsidRPr="00F30062">
        <w:rPr>
          <w:rStyle w:val="LienClasseC"/>
          <w:lang w:val="en-US"/>
        </w:rPr>
        <w:t>Missing</w:t>
      </w:r>
      <w:r>
        <w:rPr>
          <w:rStyle w:val="LienClasseC"/>
          <w:lang w:val="en-US"/>
        </w:rPr>
        <w:t>Function</w:t>
      </w:r>
      <w:r w:rsidRPr="00F30062">
        <w:rPr>
          <w:rStyle w:val="LienClasseC"/>
          <w:lang w:val="en-US"/>
        </w:rPr>
        <w:t>Generation</w:t>
      </w:r>
      <w:r>
        <w:rPr>
          <w:lang w:val="en-US"/>
        </w:rPr>
        <w:t xml:space="preserve"> and the fields </w:t>
      </w:r>
      <w:r w:rsidRPr="00F30062">
        <w:rPr>
          <w:rStyle w:val="LienClasseC"/>
          <w:lang w:val="en-US"/>
        </w:rPr>
        <w:t>Missing</w:t>
      </w:r>
      <w:r>
        <w:rPr>
          <w:rStyle w:val="LienClasseC"/>
          <w:lang w:val="en-US"/>
        </w:rPr>
        <w:t>Function</w:t>
      </w:r>
      <w:r w:rsidRPr="00F30062">
        <w:rPr>
          <w:rStyle w:val="LienClasseC"/>
          <w:lang w:val="en-US"/>
        </w:rPr>
        <w:t>Generation</w:t>
      </w:r>
      <w:r w:rsidRPr="00922D0D">
        <w:rPr>
          <w:rStyle w:val="TexteC"/>
          <w:lang w:val="en-US"/>
        </w:rPr>
        <w:t>::</w:t>
      </w:r>
      <w:r w:rsidRPr="00E45A13">
        <w:rPr>
          <w:rStyle w:val="LienChamps"/>
          <w:lang w:val="en-US"/>
        </w:rPr>
        <w:t>_waitDeclarations</w:t>
      </w:r>
      <w:r>
        <w:rPr>
          <w:lang w:val="en-US"/>
        </w:rPr>
        <w:t xml:space="preserve">, </w:t>
      </w:r>
      <w:r w:rsidRPr="00F30062">
        <w:rPr>
          <w:rStyle w:val="LienClasseC"/>
          <w:lang w:val="en-US"/>
        </w:rPr>
        <w:t>Missing</w:t>
      </w:r>
      <w:r>
        <w:rPr>
          <w:rStyle w:val="LienClasseC"/>
          <w:lang w:val="en-US"/>
        </w:rPr>
        <w:t>Decl</w:t>
      </w:r>
      <w:r w:rsidRPr="00922D0D">
        <w:rPr>
          <w:rStyle w:val="TexteC"/>
          <w:lang w:val="en-US"/>
        </w:rPr>
        <w:t>::</w:t>
      </w:r>
      <w:r w:rsidRPr="00E45A13">
        <w:rPr>
          <w:rStyle w:val="LienChamps"/>
          <w:lang w:val="en-US"/>
        </w:rPr>
        <w:t>_wait</w:t>
      </w:r>
      <w:r>
        <w:rPr>
          <w:rStyle w:val="LienChamps"/>
          <w:lang w:val="en-US"/>
        </w:rPr>
        <w:t>ingDecls</w:t>
      </w:r>
      <w:r>
        <w:rPr>
          <w:lang w:val="en-US"/>
        </w:rPr>
        <w:t>,</w:t>
      </w:r>
    </w:p>
    <w:p w:rsidR="003F2CD9" w:rsidRDefault="003F2CD9" w:rsidP="003F2CD9">
      <w:pPr>
        <w:pStyle w:val="RelativesItem"/>
        <w:rPr>
          <w:lang w:val="en-US"/>
        </w:rPr>
      </w:pPr>
      <w:r>
        <w:rPr>
          <w:lang w:val="en-US"/>
        </w:rPr>
        <w:t xml:space="preserve">the method </w:t>
      </w:r>
      <w:r w:rsidRPr="00FE64F6">
        <w:rPr>
          <w:rStyle w:val="LienClasseC"/>
          <w:lang w:val="en-US"/>
        </w:rPr>
        <w:t>KeyInfo</w:t>
      </w:r>
      <w:r w:rsidRPr="00FE64F6">
        <w:rPr>
          <w:rStyle w:val="TexteC"/>
          <w:lang w:val="en-US"/>
        </w:rPr>
        <w:t>::</w:t>
      </w:r>
      <w:r w:rsidRPr="00FE64F6">
        <w:rPr>
          <w:rStyle w:val="LienMthode"/>
          <w:lang w:val="en-US"/>
        </w:rPr>
        <w:t>replaceWaitingBy</w:t>
      </w:r>
      <w:r>
        <w:rPr>
          <w:lang w:val="en-US"/>
        </w:rPr>
        <w:t>,</w:t>
      </w:r>
    </w:p>
    <w:p w:rsidR="003F2CD9" w:rsidRDefault="003F2CD9" w:rsidP="003F2CD9">
      <w:pPr>
        <w:pStyle w:val="RelativesItem"/>
        <w:rPr>
          <w:lang w:val="en-US"/>
        </w:rPr>
      </w:pPr>
      <w:r>
        <w:rPr>
          <w:lang w:val="en-US"/>
        </w:rPr>
        <w:t xml:space="preserve">the methods </w:t>
      </w:r>
      <w:r>
        <w:rPr>
          <w:rStyle w:val="LienMthode"/>
          <w:lang w:val="en-US"/>
        </w:rPr>
        <w:t>addInstanceClass</w:t>
      </w:r>
      <w:r>
        <w:rPr>
          <w:lang w:val="en-US"/>
        </w:rPr>
        <w:t xml:space="preserve">, </w:t>
      </w:r>
      <w:r w:rsidRPr="009C7C0D">
        <w:rPr>
          <w:rStyle w:val="LienMthode"/>
          <w:lang w:val="en-US"/>
        </w:rPr>
        <w:t>setInstanceClassAsComplete</w:t>
      </w:r>
      <w:r>
        <w:rPr>
          <w:lang w:val="en-US"/>
        </w:rPr>
        <w:t xml:space="preserve">, </w:t>
      </w:r>
      <w:r w:rsidRPr="00A700F4">
        <w:rPr>
          <w:rStyle w:val="LienClasseC"/>
          <w:lang w:val="en-US"/>
        </w:rPr>
        <w:t>UnvisitedRegistration</w:t>
      </w:r>
      <w:r w:rsidRPr="00A700F4">
        <w:rPr>
          <w:rStyle w:val="TexteC"/>
          <w:lang w:val="en-US"/>
        </w:rPr>
        <w:t>::</w:t>
      </w:r>
      <w:r>
        <w:rPr>
          <w:rStyle w:val="LienMthode"/>
          <w:lang w:val="en-US"/>
        </w:rPr>
        <w:t>registerDecl</w:t>
      </w:r>
      <w:r>
        <w:rPr>
          <w:lang w:val="en-US"/>
        </w:rPr>
        <w:t xml:space="preserve">, </w:t>
      </w:r>
      <w:r w:rsidRPr="00C350A4">
        <w:rPr>
          <w:rStyle w:val="LienClasseC"/>
          <w:lang w:val="en-US"/>
        </w:rPr>
        <w:t>InstanceContexts</w:t>
      </w:r>
      <w:r w:rsidRPr="00C350A4">
        <w:rPr>
          <w:rStyle w:val="TexteC"/>
          <w:lang w:val="en-US"/>
        </w:rPr>
        <w:t>::</w:t>
      </w:r>
      <w:r w:rsidRPr="00C350A4">
        <w:rPr>
          <w:rStyle w:val="LienMthode"/>
          <w:lang w:val="en-US"/>
        </w:rPr>
        <w:t>popInstance</w:t>
      </w:r>
      <w:r w:rsidR="009C7C0D">
        <w:rPr>
          <w:rStyle w:val="LienMthode"/>
          <w:lang w:val="en-US"/>
        </w:rPr>
        <w:t>Function</w:t>
      </w:r>
      <w:r>
        <w:rPr>
          <w:lang w:val="en-US"/>
        </w:rPr>
        <w:t xml:space="preserve">, </w:t>
      </w:r>
      <w:r w:rsidRPr="00B468B1">
        <w:rPr>
          <w:rStyle w:val="LienMthode"/>
          <w:lang w:val="en-US"/>
        </w:rPr>
        <w:t>add</w:t>
      </w:r>
      <w:r>
        <w:rPr>
          <w:rStyle w:val="LienMthode"/>
          <w:lang w:val="en-US"/>
        </w:rPr>
        <w:t>Declaration</w:t>
      </w:r>
      <w:r>
        <w:rPr>
          <w:lang w:val="en-US"/>
        </w:rPr>
        <w:t>,</w:t>
      </w:r>
    </w:p>
    <w:p w:rsidR="003F2CD9" w:rsidRPr="005C0392" w:rsidRDefault="003F2CD9" w:rsidP="003F2CD9">
      <w:pPr>
        <w:pStyle w:val="RelativesItem"/>
        <w:rPr>
          <w:lang w:val="en-US"/>
        </w:rPr>
      </w:pPr>
      <w:proofErr w:type="gramStart"/>
      <w:r>
        <w:rPr>
          <w:lang w:val="en-US"/>
        </w:rPr>
        <w:t>the</w:t>
      </w:r>
      <w:proofErr w:type="gramEnd"/>
      <w:r>
        <w:rPr>
          <w:lang w:val="en-US"/>
        </w:rPr>
        <w:t xml:space="preserve"> methods </w:t>
      </w:r>
      <w:r w:rsidRPr="00382E74">
        <w:rPr>
          <w:rStyle w:val="LienClasseC"/>
          <w:lang w:val="en-US"/>
        </w:rPr>
        <w:t>Visitor</w:t>
      </w:r>
      <w:r w:rsidRPr="00382E74">
        <w:rPr>
          <w:rStyle w:val="TexteC"/>
          <w:lang w:val="en-US"/>
        </w:rPr>
        <w:t>::</w:t>
      </w:r>
      <w:r w:rsidR="009C7C0D">
        <w:rPr>
          <w:rStyle w:val="LienMthode"/>
          <w:lang w:val="en-US"/>
        </w:rPr>
        <w:t>VisitFunctionDecl</w:t>
      </w:r>
      <w:r>
        <w:rPr>
          <w:lang w:val="en-US"/>
        </w:rPr>
        <w:t>.</w:t>
      </w:r>
    </w:p>
    <w:p w:rsidR="00213AE3" w:rsidRDefault="00213AE3" w:rsidP="00213AE3">
      <w:pPr>
        <w:pStyle w:val="SectionUnit"/>
        <w:rPr>
          <w:lang w:val="en-US"/>
        </w:rPr>
      </w:pPr>
      <w:r>
        <w:rPr>
          <w:lang w:val="en-US"/>
        </w:rPr>
        <w:t xml:space="preserve">The </w:t>
      </w:r>
      <w:proofErr w:type="spellStart"/>
      <w:r>
        <w:rPr>
          <w:rStyle w:val="LienUnit"/>
          <w:lang w:val="en-US"/>
        </w:rPr>
        <w:t>ClangVisitor</w:t>
      </w:r>
      <w:proofErr w:type="spellEnd"/>
      <w:r>
        <w:rPr>
          <w:lang w:val="en-US"/>
        </w:rPr>
        <w:t xml:space="preserve"> Unit</w:t>
      </w:r>
    </w:p>
    <w:p w:rsidR="00C30055" w:rsidRDefault="00C30055" w:rsidP="00C30055">
      <w:pPr>
        <w:pStyle w:val="SectionClasse"/>
        <w:rPr>
          <w:rStyle w:val="LienClasseC"/>
          <w:lang w:val="en-US"/>
        </w:rPr>
      </w:pPr>
      <w:r>
        <w:rPr>
          <w:lang w:val="en-US"/>
        </w:rPr>
        <w:t xml:space="preserve">The class </w:t>
      </w:r>
      <w:r w:rsidRPr="00C30055">
        <w:rPr>
          <w:rStyle w:val="LienClasseC"/>
          <w:lang w:val="en-US"/>
        </w:rPr>
        <w:t>LocalDeclContext</w:t>
      </w:r>
    </w:p>
    <w:p w:rsidR="00C30055" w:rsidRDefault="00C30055" w:rsidP="00C30055">
      <w:pPr>
        <w:pStyle w:val="SectionClasse"/>
        <w:rPr>
          <w:rStyle w:val="LienClasseC"/>
          <w:lang w:val="en-US"/>
        </w:rPr>
      </w:pPr>
      <w:r>
        <w:rPr>
          <w:lang w:val="en-US"/>
        </w:rPr>
        <w:t xml:space="preserve">The class </w:t>
      </w:r>
      <w:r w:rsidRPr="00C30055">
        <w:rPr>
          <w:rStyle w:val="LienClasseC"/>
          <w:lang w:val="en-US"/>
        </w:rPr>
        <w:t>LexicalLocalDeclContext</w:t>
      </w:r>
    </w:p>
    <w:p w:rsidR="00C30055" w:rsidRDefault="00C30055" w:rsidP="00C30055">
      <w:pPr>
        <w:pStyle w:val="SectionClasse"/>
        <w:rPr>
          <w:rStyle w:val="LienClasseC"/>
          <w:lang w:val="en-US"/>
        </w:rPr>
      </w:pPr>
      <w:r>
        <w:rPr>
          <w:lang w:val="en-US"/>
        </w:rPr>
        <w:t xml:space="preserve">The class </w:t>
      </w:r>
      <w:r w:rsidRPr="00C30055">
        <w:rPr>
          <w:rStyle w:val="LienClasseC"/>
          <w:lang w:val="en-US"/>
        </w:rPr>
        <w:t>SemanticLocalDeclContext</w:t>
      </w:r>
    </w:p>
    <w:p w:rsidR="00C30055" w:rsidRDefault="00C30055" w:rsidP="00C30055">
      <w:pPr>
        <w:pStyle w:val="SectionClasse"/>
        <w:rPr>
          <w:rStyle w:val="LienClasseC"/>
          <w:lang w:val="en-US"/>
        </w:rPr>
      </w:pPr>
      <w:r>
        <w:rPr>
          <w:lang w:val="en-US"/>
        </w:rPr>
        <w:t xml:space="preserve">The class </w:t>
      </w:r>
      <w:r w:rsidRPr="00C30055">
        <w:rPr>
          <w:rStyle w:val="LienClasseC"/>
          <w:lang w:val="en-US"/>
        </w:rPr>
        <w:t>DeclContext</w:t>
      </w:r>
    </w:p>
    <w:p w:rsidR="00E67084" w:rsidRDefault="00E67084" w:rsidP="00E67084">
      <w:pPr>
        <w:pStyle w:val="SectionClasse"/>
        <w:rPr>
          <w:rStyle w:val="LienClasseC"/>
          <w:lang w:val="en-US"/>
        </w:rPr>
      </w:pPr>
      <w:r>
        <w:rPr>
          <w:lang w:val="en-US"/>
        </w:rPr>
        <w:t>The class</w:t>
      </w:r>
      <w:r w:rsidR="00692046">
        <w:rPr>
          <w:lang w:val="en-US"/>
        </w:rPr>
        <w:t>es</w:t>
      </w:r>
      <w:r>
        <w:rPr>
          <w:lang w:val="en-US"/>
        </w:rPr>
        <w:t xml:space="preserve"> </w:t>
      </w:r>
      <w:r w:rsidRPr="00E67084">
        <w:rPr>
          <w:rStyle w:val="LienClasseC"/>
          <w:lang w:val="en-US"/>
        </w:rPr>
        <w:t>UnvisitedRegistration</w:t>
      </w:r>
      <w:r w:rsidR="00692046" w:rsidRPr="00692046">
        <w:t xml:space="preserve"> and </w:t>
      </w:r>
      <w:r w:rsidR="00692046" w:rsidRPr="00E67084">
        <w:rPr>
          <w:rStyle w:val="LienClasseC"/>
          <w:lang w:val="en-US"/>
        </w:rPr>
        <w:t>Unvisited</w:t>
      </w:r>
      <w:r w:rsidR="00692046">
        <w:rPr>
          <w:rStyle w:val="LienClasseC"/>
          <w:lang w:val="en-US"/>
        </w:rPr>
        <w:t>Name</w:t>
      </w:r>
      <w:r w:rsidR="00692046" w:rsidRPr="00E67084">
        <w:rPr>
          <w:rStyle w:val="LienClasseC"/>
          <w:lang w:val="en-US"/>
        </w:rPr>
        <w:t>Registration</w:t>
      </w:r>
    </w:p>
    <w:p w:rsidR="006B1BF6" w:rsidRDefault="00D719A9" w:rsidP="00D719A9">
      <w:pPr>
        <w:rPr>
          <w:lang w:val="en-US"/>
        </w:rPr>
      </w:pPr>
      <w:r>
        <w:rPr>
          <w:lang w:val="en-US"/>
        </w:rPr>
        <w:t xml:space="preserve">This class inherits from </w:t>
      </w:r>
      <w:proofErr w:type="spellStart"/>
      <w:r w:rsidRPr="00D719A9">
        <w:rPr>
          <w:rStyle w:val="LienUnit"/>
          <w:lang w:val="en-US"/>
        </w:rPr>
        <w:t>Clang_utils</w:t>
      </w:r>
      <w:proofErr w:type="spellEnd"/>
      <w:r w:rsidRPr="00D719A9">
        <w:rPr>
          <w:lang w:val="en-US"/>
        </w:rPr>
        <w:t>::</w:t>
      </w:r>
      <w:proofErr w:type="spellStart"/>
      <w:r w:rsidRPr="00D719A9">
        <w:rPr>
          <w:rStyle w:val="LienClasseC"/>
          <w:lang w:val="en-US"/>
        </w:rPr>
        <w:t>VirtualDeclRegistration</w:t>
      </w:r>
      <w:proofErr w:type="spellEnd"/>
      <w:r>
        <w:rPr>
          <w:lang w:val="en-US"/>
        </w:rPr>
        <w:t xml:space="preserve"> to implement the virtual method </w:t>
      </w:r>
      <w:r w:rsidRPr="00D719A9">
        <w:rPr>
          <w:rStyle w:val="LienMthode"/>
          <w:lang w:val="en-US"/>
        </w:rPr>
        <w:t>registerDecl</w:t>
      </w:r>
      <w:r>
        <w:rPr>
          <w:lang w:val="en-US"/>
        </w:rPr>
        <w:t xml:space="preserve">. When </w:t>
      </w:r>
      <w:r w:rsidRPr="00D719A9">
        <w:rPr>
          <w:rStyle w:val="LienMthode"/>
          <w:lang w:val="en-US"/>
        </w:rPr>
        <w:t>_visitor</w:t>
      </w:r>
      <w:r>
        <w:rPr>
          <w:lang w:val="en-US"/>
        </w:rPr>
        <w:t xml:space="preserve"> visits a </w:t>
      </w:r>
      <w:r w:rsidR="00557241">
        <w:rPr>
          <w:lang w:val="en-US"/>
        </w:rPr>
        <w:t xml:space="preserve">clang </w:t>
      </w:r>
      <w:r>
        <w:rPr>
          <w:lang w:val="en-US"/>
        </w:rPr>
        <w:t xml:space="preserve">declaration, </w:t>
      </w:r>
      <w:r w:rsidR="00557241">
        <w:rPr>
          <w:lang w:val="en-US"/>
        </w:rPr>
        <w:t xml:space="preserve">the method </w:t>
      </w:r>
      <w:r w:rsidR="00557241" w:rsidRPr="00AF4DEF">
        <w:rPr>
          <w:rStyle w:val="LienMthode"/>
          <w:lang w:val="en-US"/>
        </w:rPr>
        <w:t>registerDecl</w:t>
      </w:r>
      <w:r w:rsidR="00557241">
        <w:rPr>
          <w:lang w:val="en-US"/>
        </w:rPr>
        <w:t xml:space="preserve"> is automatically called and </w:t>
      </w:r>
      <w:r>
        <w:rPr>
          <w:lang w:val="en-US"/>
        </w:rPr>
        <w:t>our class delivers the status of this declaration – has been visited or not.</w:t>
      </w:r>
      <w:r w:rsidR="008F22B8">
        <w:rPr>
          <w:lang w:val="en-US"/>
        </w:rPr>
        <w:t xml:space="preserve"> It records </w:t>
      </w:r>
      <w:r w:rsidR="00557241">
        <w:rPr>
          <w:lang w:val="en-US"/>
        </w:rPr>
        <w:t xml:space="preserve">then </w:t>
      </w:r>
      <w:r w:rsidR="008F22B8">
        <w:rPr>
          <w:lang w:val="en-US"/>
        </w:rPr>
        <w:t xml:space="preserve">the unvisited declarations in the field </w:t>
      </w:r>
      <w:r w:rsidR="008F22B8" w:rsidRPr="008F22B8">
        <w:rPr>
          <w:rStyle w:val="LienChamps"/>
          <w:lang w:val="en-US"/>
        </w:rPr>
        <w:t>_</w:t>
      </w:r>
      <w:proofErr w:type="spellStart"/>
      <w:proofErr w:type="gramStart"/>
      <w:r w:rsidR="008F22B8" w:rsidRPr="008F22B8">
        <w:rPr>
          <w:rStyle w:val="LienChamps"/>
          <w:lang w:val="en-US"/>
        </w:rPr>
        <w:t>visitor</w:t>
      </w:r>
      <w:r w:rsidR="008F22B8" w:rsidRPr="00D719A9">
        <w:rPr>
          <w:lang w:val="en-US"/>
        </w:rPr>
        <w:t>.</w:t>
      </w:r>
      <w:r w:rsidR="008F22B8" w:rsidRPr="008F22B8">
        <w:rPr>
          <w:rStyle w:val="LienMthode"/>
          <w:lang w:val="en-US"/>
        </w:rPr>
        <w:t>unvisitedDecls</w:t>
      </w:r>
      <w:proofErr w:type="spellEnd"/>
      <w:r w:rsidR="008F22B8" w:rsidRPr="00D719A9">
        <w:rPr>
          <w:lang w:val="en-US"/>
        </w:rPr>
        <w:t>(</w:t>
      </w:r>
      <w:proofErr w:type="gramEnd"/>
      <w:r w:rsidR="008F22B8" w:rsidRPr="00D719A9">
        <w:rPr>
          <w:lang w:val="en-US"/>
        </w:rPr>
        <w:t>)</w:t>
      </w:r>
      <w:r w:rsidR="008F22B8">
        <w:rPr>
          <w:lang w:val="en-US"/>
        </w:rPr>
        <w:t xml:space="preserve"> for them to be available to the methods </w:t>
      </w:r>
      <w:r w:rsidR="008F22B8" w:rsidRPr="008F22B8">
        <w:rPr>
          <w:rStyle w:val="LienClasseC"/>
          <w:lang w:val="en-US"/>
        </w:rPr>
        <w:t>VisitTable</w:t>
      </w:r>
      <w:r w:rsidR="008F22B8" w:rsidRPr="008F22B8">
        <w:rPr>
          <w:rStyle w:val="TexteC"/>
          <w:lang w:val="en-US"/>
        </w:rPr>
        <w:t>::</w:t>
      </w:r>
      <w:r w:rsidR="008F22B8" w:rsidRPr="008F22B8">
        <w:rPr>
          <w:rStyle w:val="LienMthode"/>
          <w:lang w:val="en-US"/>
        </w:rPr>
        <w:t>setInstanceClassAsComplete</w:t>
      </w:r>
      <w:r w:rsidR="008F22B8">
        <w:rPr>
          <w:lang w:val="en-US"/>
        </w:rPr>
        <w:t xml:space="preserve">, </w:t>
      </w:r>
      <w:r w:rsidR="008F22B8" w:rsidRPr="008F22B8">
        <w:rPr>
          <w:rStyle w:val="LienClasseC"/>
          <w:lang w:val="en-US"/>
        </w:rPr>
        <w:t>VisitTable</w:t>
      </w:r>
      <w:r w:rsidR="008F22B8" w:rsidRPr="008F22B8">
        <w:rPr>
          <w:rStyle w:val="TexteC"/>
          <w:lang w:val="en-US"/>
        </w:rPr>
        <w:t>::</w:t>
      </w:r>
      <w:r w:rsidR="008F22B8">
        <w:rPr>
          <w:rStyle w:val="LienMthode"/>
          <w:lang w:val="en-US"/>
        </w:rPr>
        <w:t>addIncompleteFunction</w:t>
      </w:r>
      <w:r w:rsidR="006B1BF6">
        <w:rPr>
          <w:lang w:val="en-US"/>
        </w:rPr>
        <w:t>.</w:t>
      </w:r>
    </w:p>
    <w:p w:rsidR="006B1BF6" w:rsidRDefault="006B1BF6" w:rsidP="00D719A9">
      <w:pPr>
        <w:rPr>
          <w:lang w:val="en-US"/>
        </w:rPr>
      </w:pPr>
    </w:p>
    <w:p w:rsidR="00D719A9" w:rsidRDefault="00557241" w:rsidP="00D719A9">
      <w:pPr>
        <w:rPr>
          <w:lang w:val="en-US"/>
        </w:rPr>
      </w:pPr>
      <w:r>
        <w:rPr>
          <w:lang w:val="en-US"/>
        </w:rPr>
        <w:t xml:space="preserve">In this contexts, the role of the class </w:t>
      </w:r>
      <w:r w:rsidRPr="00557241">
        <w:rPr>
          <w:rStyle w:val="LienClasseC"/>
          <w:lang w:val="en-US"/>
        </w:rPr>
        <w:t>InstanceContexts</w:t>
      </w:r>
      <w:r>
        <w:rPr>
          <w:lang w:val="en-US"/>
        </w:rPr>
        <w:t xml:space="preserve"> is to retrieve the unvisited declarations – </w:t>
      </w:r>
      <w:r w:rsidRPr="008F22B8">
        <w:rPr>
          <w:rStyle w:val="LienChamps"/>
          <w:lang w:val="en-US"/>
        </w:rPr>
        <w:t>_</w:t>
      </w:r>
      <w:proofErr w:type="spellStart"/>
      <w:proofErr w:type="gramStart"/>
      <w:r w:rsidRPr="008F22B8">
        <w:rPr>
          <w:rStyle w:val="LienChamps"/>
          <w:lang w:val="en-US"/>
        </w:rPr>
        <w:t>visitor</w:t>
      </w:r>
      <w:r w:rsidRPr="00D719A9">
        <w:rPr>
          <w:lang w:val="en-US"/>
        </w:rPr>
        <w:t>.</w:t>
      </w:r>
      <w:r w:rsidRPr="008F22B8">
        <w:rPr>
          <w:rStyle w:val="LienMthode"/>
          <w:lang w:val="en-US"/>
        </w:rPr>
        <w:t>unvisitedDecls</w:t>
      </w:r>
      <w:proofErr w:type="spellEnd"/>
      <w:r w:rsidRPr="00D719A9">
        <w:rPr>
          <w:lang w:val="en-US"/>
        </w:rPr>
        <w:t>(</w:t>
      </w:r>
      <w:proofErr w:type="gramEnd"/>
      <w:r w:rsidRPr="00D719A9">
        <w:rPr>
          <w:lang w:val="en-US"/>
        </w:rPr>
        <w:t>)</w:t>
      </w:r>
      <w:r>
        <w:rPr>
          <w:lang w:val="en-US"/>
        </w:rPr>
        <w:t xml:space="preserve"> is </w:t>
      </w:r>
      <w:r w:rsidRPr="00557241">
        <w:rPr>
          <w:rStyle w:val="LienClasseC"/>
          <w:lang w:val="en-US"/>
        </w:rPr>
        <w:t>InstanceContext</w:t>
      </w:r>
      <w:r w:rsidRPr="00557241">
        <w:rPr>
          <w:rStyle w:val="TexteC"/>
          <w:lang w:val="en-US"/>
        </w:rPr>
        <w:t>::</w:t>
      </w:r>
      <w:r w:rsidRPr="00557241">
        <w:rPr>
          <w:rStyle w:val="LienChamps"/>
          <w:lang w:val="en-US"/>
        </w:rPr>
        <w:t>_currentContext</w:t>
      </w:r>
      <w:r w:rsidRPr="00557241">
        <w:rPr>
          <w:rStyle w:val="TexteC"/>
          <w:lang w:val="en-US"/>
        </w:rPr>
        <w:t>.</w:t>
      </w:r>
      <w:r w:rsidRPr="00557241">
        <w:rPr>
          <w:rStyle w:val="LienMthode"/>
          <w:lang w:val="en-US"/>
        </w:rPr>
        <w:t>back</w:t>
      </w:r>
      <w:r w:rsidRPr="00557241">
        <w:rPr>
          <w:rStyle w:val="TexteC"/>
          <w:lang w:val="en-US"/>
        </w:rPr>
        <w:t>().</w:t>
      </w:r>
      <w:r w:rsidRPr="00557241">
        <w:rPr>
          <w:rStyle w:val="LienChamps"/>
          <w:lang w:val="en-US"/>
        </w:rPr>
        <w:t>first</w:t>
      </w:r>
      <w:r>
        <w:rPr>
          <w:lang w:val="en-US"/>
        </w:rPr>
        <w:t xml:space="preserve"> and to organize the calls to the right methods </w:t>
      </w:r>
      <w:r w:rsidRPr="008F22B8">
        <w:rPr>
          <w:rStyle w:val="LienClasseC"/>
          <w:lang w:val="en-US"/>
        </w:rPr>
        <w:t>VisitTable</w:t>
      </w:r>
      <w:r w:rsidRPr="008F22B8">
        <w:rPr>
          <w:rStyle w:val="TexteC"/>
          <w:lang w:val="en-US"/>
        </w:rPr>
        <w:t>::</w:t>
      </w:r>
      <w:r w:rsidRPr="008F22B8">
        <w:rPr>
          <w:rStyle w:val="LienMthode"/>
          <w:lang w:val="en-US"/>
        </w:rPr>
        <w:t>setInstanceClassAsComplete</w:t>
      </w:r>
      <w:r>
        <w:rPr>
          <w:lang w:val="en-US"/>
        </w:rPr>
        <w:t xml:space="preserve">, </w:t>
      </w:r>
      <w:r w:rsidRPr="008F22B8">
        <w:rPr>
          <w:rStyle w:val="LienClasseC"/>
          <w:lang w:val="en-US"/>
        </w:rPr>
        <w:t>VisitTable</w:t>
      </w:r>
      <w:r w:rsidRPr="008F22B8">
        <w:rPr>
          <w:rStyle w:val="TexteC"/>
          <w:lang w:val="en-US"/>
        </w:rPr>
        <w:t>::</w:t>
      </w:r>
      <w:r>
        <w:rPr>
          <w:rStyle w:val="LienMthode"/>
          <w:lang w:val="en-US"/>
        </w:rPr>
        <w:t>addIncompleteFunction</w:t>
      </w:r>
      <w:r>
        <w:rPr>
          <w:lang w:val="en-US"/>
        </w:rPr>
        <w:t xml:space="preserve"> at the right level.</w:t>
      </w:r>
    </w:p>
    <w:p w:rsidR="008F22B8" w:rsidRDefault="008F22B8" w:rsidP="00D719A9">
      <w:pPr>
        <w:rPr>
          <w:lang w:val="en-US"/>
        </w:rPr>
      </w:pPr>
    </w:p>
    <w:p w:rsidR="006B1BF6" w:rsidRDefault="006B1BF6" w:rsidP="006B1BF6">
      <w:pPr>
        <w:rPr>
          <w:lang w:val="en-US"/>
        </w:rPr>
      </w:pPr>
      <w:r>
        <w:rPr>
          <w:lang w:val="en-US"/>
        </w:rPr>
        <w:t>The unvisited declarations are separated into two sorts. The first sort represents the declarations that should be “complete” for the generation. The second sort of this first field represents the declarations that have only to be named. In the following code,</w:t>
      </w:r>
    </w:p>
    <w:p w:rsidR="006B1BF6" w:rsidRPr="006B1BF6" w:rsidRDefault="006B1BF6" w:rsidP="006B1BF6">
      <w:pPr>
        <w:spacing w:before="120"/>
        <w:ind w:left="708"/>
        <w:rPr>
          <w:rStyle w:val="TexteC"/>
          <w:lang w:val="en-US"/>
        </w:rPr>
      </w:pPr>
      <w:r w:rsidRPr="006B1BF6">
        <w:rPr>
          <w:rStyle w:val="TexteC"/>
          <w:b/>
          <w:lang w:val="en-US"/>
        </w:rPr>
        <w:t>template</w:t>
      </w:r>
      <w:r w:rsidRPr="006B1BF6">
        <w:rPr>
          <w:rStyle w:val="TexteC"/>
          <w:lang w:val="en-US"/>
        </w:rPr>
        <w:t xml:space="preserve"> &lt;</w:t>
      </w:r>
      <w:r w:rsidRPr="006B1BF6">
        <w:rPr>
          <w:rStyle w:val="TexteC"/>
          <w:b/>
          <w:lang w:val="en-US"/>
        </w:rPr>
        <w:t>class</w:t>
      </w:r>
      <w:r w:rsidRPr="006B1BF6">
        <w:rPr>
          <w:rStyle w:val="TexteC"/>
          <w:lang w:val="en-US"/>
        </w:rPr>
        <w:t xml:space="preserve"> T, </w:t>
      </w:r>
      <w:r w:rsidRPr="006B1BF6">
        <w:rPr>
          <w:rStyle w:val="TexteC"/>
          <w:b/>
          <w:lang w:val="en-US"/>
        </w:rPr>
        <w:t>class</w:t>
      </w:r>
      <w:r w:rsidRPr="006B1BF6">
        <w:rPr>
          <w:rStyle w:val="TexteC"/>
          <w:lang w:val="en-US"/>
        </w:rPr>
        <w:t xml:space="preserve"> U&gt; </w:t>
      </w:r>
      <w:r w:rsidRPr="006B1BF6">
        <w:rPr>
          <w:rStyle w:val="TexteC"/>
          <w:b/>
          <w:lang w:val="en-US"/>
        </w:rPr>
        <w:t>class</w:t>
      </w:r>
      <w:r w:rsidRPr="006B1BF6">
        <w:rPr>
          <w:rStyle w:val="TexteC"/>
          <w:lang w:val="en-US"/>
        </w:rPr>
        <w:t xml:space="preserve"> A { T</w:t>
      </w:r>
      <w:r>
        <w:rPr>
          <w:rStyle w:val="TexteC"/>
          <w:lang w:val="en-US"/>
        </w:rPr>
        <w:t>*</w:t>
      </w:r>
      <w:r w:rsidRPr="006B1BF6">
        <w:rPr>
          <w:rStyle w:val="TexteC"/>
          <w:lang w:val="en-US"/>
        </w:rPr>
        <w:t xml:space="preserve"> t; U u; };</w:t>
      </w:r>
    </w:p>
    <w:p w:rsidR="006B1BF6" w:rsidRPr="006B1BF6" w:rsidRDefault="006B1BF6" w:rsidP="006B1BF6">
      <w:pPr>
        <w:spacing w:after="120"/>
        <w:ind w:left="708"/>
        <w:rPr>
          <w:rStyle w:val="TexteC"/>
          <w:lang w:val="en-US"/>
        </w:rPr>
      </w:pPr>
      <w:r w:rsidRPr="006B1BF6">
        <w:rPr>
          <w:rStyle w:val="TexteC"/>
          <w:lang w:val="en-US"/>
        </w:rPr>
        <w:t>A&lt;X, Y&gt; a;</w:t>
      </w:r>
    </w:p>
    <w:p w:rsidR="006B1BF6" w:rsidRDefault="006B1BF6" w:rsidP="006B1BF6">
      <w:pPr>
        <w:rPr>
          <w:lang w:val="en-US"/>
        </w:rPr>
      </w:pPr>
      <w:proofErr w:type="gramStart"/>
      <w:r>
        <w:rPr>
          <w:lang w:val="en-US"/>
        </w:rPr>
        <w:t>the</w:t>
      </w:r>
      <w:proofErr w:type="gramEnd"/>
      <w:r>
        <w:rPr>
          <w:lang w:val="en-US"/>
        </w:rPr>
        <w:t xml:space="preserve"> visit of the instance </w:t>
      </w:r>
      <w:r w:rsidRPr="006B1BF6">
        <w:rPr>
          <w:rStyle w:val="TexteC"/>
          <w:lang w:val="en-US"/>
        </w:rPr>
        <w:t>A&lt;X, Y&gt;</w:t>
      </w:r>
      <w:r>
        <w:rPr>
          <w:lang w:val="en-US"/>
        </w:rPr>
        <w:t xml:space="preserve"> requires </w:t>
      </w:r>
      <w:r w:rsidRPr="006B1BF6">
        <w:rPr>
          <w:rStyle w:val="TexteC"/>
          <w:lang w:val="en-US"/>
        </w:rPr>
        <w:t>X</w:t>
      </w:r>
      <w:r>
        <w:rPr>
          <w:lang w:val="en-US"/>
        </w:rPr>
        <w:t xml:space="preserve"> to be named and </w:t>
      </w:r>
      <w:r w:rsidRPr="006B1BF6">
        <w:rPr>
          <w:rStyle w:val="TexteC"/>
          <w:lang w:val="en-US"/>
        </w:rPr>
        <w:t>Y</w:t>
      </w:r>
      <w:r>
        <w:rPr>
          <w:lang w:val="en-US"/>
        </w:rPr>
        <w:t xml:space="preserve"> to be complete.</w:t>
      </w:r>
      <w:r w:rsidR="00973427">
        <w:rPr>
          <w:lang w:val="en-US"/>
        </w:rPr>
        <w:t xml:space="preserve"> </w:t>
      </w:r>
      <w:r>
        <w:rPr>
          <w:lang w:val="en-US"/>
        </w:rPr>
        <w:t xml:space="preserve">Such </w:t>
      </w:r>
      <w:r w:rsidR="00973427">
        <w:rPr>
          <w:lang w:val="en-US"/>
        </w:rPr>
        <w:t xml:space="preserve">named </w:t>
      </w:r>
      <w:r>
        <w:rPr>
          <w:lang w:val="en-US"/>
        </w:rPr>
        <w:t xml:space="preserve">declarations </w:t>
      </w:r>
      <w:r w:rsidR="00973427">
        <w:rPr>
          <w:lang w:val="en-US"/>
        </w:rPr>
        <w:t xml:space="preserve">as </w:t>
      </w:r>
      <w:r w:rsidR="00973427" w:rsidRPr="00973427">
        <w:rPr>
          <w:rStyle w:val="TexteC"/>
          <w:lang w:val="en-US"/>
        </w:rPr>
        <w:t>X</w:t>
      </w:r>
      <w:r w:rsidR="00973427">
        <w:rPr>
          <w:lang w:val="en-US"/>
        </w:rPr>
        <w:t xml:space="preserve"> </w:t>
      </w:r>
      <w:r>
        <w:rPr>
          <w:lang w:val="en-US"/>
        </w:rPr>
        <w:t xml:space="preserve">are not stored in a </w:t>
      </w:r>
      <w:r w:rsidRPr="006B1BF6">
        <w:rPr>
          <w:rStyle w:val="LienClasseC"/>
          <w:lang w:val="en-US"/>
        </w:rPr>
        <w:t>MissingClassGeneration</w:t>
      </w:r>
      <w:r>
        <w:rPr>
          <w:lang w:val="en-US"/>
        </w:rPr>
        <w:t xml:space="preserve"> or in a </w:t>
      </w:r>
      <w:r w:rsidRPr="006B1BF6">
        <w:rPr>
          <w:rStyle w:val="LienClasseC"/>
          <w:lang w:val="en-US"/>
        </w:rPr>
        <w:t>MissingFunctionGeneration</w:t>
      </w:r>
      <w:r>
        <w:rPr>
          <w:lang w:val="en-US"/>
        </w:rPr>
        <w:t xml:space="preserve">, but are to be immediately treated at the end of the visit by the method </w:t>
      </w:r>
      <w:r w:rsidRPr="006B1BF6">
        <w:rPr>
          <w:rStyle w:val="LienClasseC"/>
          <w:lang w:val="en-US"/>
        </w:rPr>
        <w:t>Visitor</w:t>
      </w:r>
      <w:r w:rsidRPr="006B1BF6">
        <w:rPr>
          <w:rStyle w:val="TexteC"/>
          <w:lang w:val="en-US"/>
        </w:rPr>
        <w:t>::</w:t>
      </w:r>
      <w:r w:rsidRPr="00B86ECB">
        <w:rPr>
          <w:rStyle w:val="LienMthode"/>
          <w:lang w:val="en-US"/>
        </w:rPr>
        <w:t>insertNamedDeclaration</w:t>
      </w:r>
      <w:r w:rsidR="00973427">
        <w:rPr>
          <w:lang w:val="en-US"/>
        </w:rPr>
        <w:t xml:space="preserve"> generating “</w:t>
      </w:r>
      <w:r w:rsidR="00973427" w:rsidRPr="00973427">
        <w:rPr>
          <w:rStyle w:val="TexteC"/>
          <w:b/>
          <w:lang w:val="en-US"/>
        </w:rPr>
        <w:t>class</w:t>
      </w:r>
      <w:r w:rsidR="00973427" w:rsidRPr="00973427">
        <w:rPr>
          <w:rStyle w:val="TexteC"/>
          <w:lang w:val="en-US"/>
        </w:rPr>
        <w:t xml:space="preserve"> X;</w:t>
      </w:r>
      <w:r w:rsidR="00973427">
        <w:rPr>
          <w:rStyle w:val="TexteC"/>
          <w:lang w:val="en-US"/>
        </w:rPr>
        <w:t>”</w:t>
      </w:r>
      <w:r w:rsidR="00973427">
        <w:rPr>
          <w:lang w:val="en-US"/>
        </w:rPr>
        <w:t xml:space="preserve"> ,</w:t>
      </w:r>
      <w:r>
        <w:rPr>
          <w:lang w:val="en-US"/>
        </w:rPr>
        <w:t xml:space="preserve"> called by </w:t>
      </w:r>
      <w:r w:rsidRPr="006B1BF6">
        <w:rPr>
          <w:rStyle w:val="LienClasseC"/>
          <w:lang w:val="en-US"/>
        </w:rPr>
        <w:t>Visitor</w:t>
      </w:r>
      <w:r w:rsidRPr="006B1BF6">
        <w:rPr>
          <w:rStyle w:val="TexteC"/>
          <w:lang w:val="en-US"/>
        </w:rPr>
        <w:t>::</w:t>
      </w:r>
      <w:r w:rsidRPr="006B1BF6">
        <w:rPr>
          <w:rStyle w:val="LienMthode"/>
          <w:lang w:val="en-US"/>
        </w:rPr>
        <w:t>postVisitRecordDecl</w:t>
      </w:r>
      <w:r>
        <w:rPr>
          <w:lang w:val="en-US"/>
        </w:rPr>
        <w:t xml:space="preserve"> and </w:t>
      </w:r>
      <w:r w:rsidRPr="006B1BF6">
        <w:rPr>
          <w:rStyle w:val="LienClasseC"/>
          <w:lang w:val="en-US"/>
        </w:rPr>
        <w:t>Visitor</w:t>
      </w:r>
      <w:r w:rsidRPr="006B1BF6">
        <w:rPr>
          <w:rStyle w:val="TexteC"/>
          <w:lang w:val="en-US"/>
        </w:rPr>
        <w:t>::</w:t>
      </w:r>
      <w:r w:rsidRPr="006B1BF6">
        <w:rPr>
          <w:rStyle w:val="LienMthode"/>
          <w:lang w:val="en-US"/>
        </w:rPr>
        <w:t>VisitFunctionDecl</w:t>
      </w:r>
      <w:r>
        <w:rPr>
          <w:lang w:val="en-US"/>
        </w:rPr>
        <w:t>.</w:t>
      </w:r>
    </w:p>
    <w:p w:rsidR="00973427" w:rsidRPr="00D36384" w:rsidRDefault="00973427" w:rsidP="006B1BF6">
      <w:pPr>
        <w:rPr>
          <w:lang w:val="en-US"/>
        </w:rPr>
      </w:pPr>
      <w:r>
        <w:rPr>
          <w:lang w:val="en-US"/>
        </w:rPr>
        <w:t xml:space="preserve">That is why the method </w:t>
      </w:r>
      <w:r w:rsidRPr="00973427">
        <w:rPr>
          <w:rStyle w:val="LienMthode"/>
          <w:lang w:val="en-US"/>
        </w:rPr>
        <w:t>getNameRegistration</w:t>
      </w:r>
      <w:r>
        <w:rPr>
          <w:lang w:val="en-US"/>
        </w:rPr>
        <w:t xml:space="preserve"> returns its own field </w:t>
      </w:r>
      <w:r w:rsidRPr="00973427">
        <w:rPr>
          <w:rStyle w:val="LienChamps"/>
          <w:lang w:val="en-US"/>
        </w:rPr>
        <w:t>_unvisitedName</w:t>
      </w:r>
      <w:r>
        <w:rPr>
          <w:lang w:val="en-US"/>
        </w:rPr>
        <w:t xml:space="preserve"> that stores unvisited declarations in </w:t>
      </w:r>
      <w:r w:rsidRPr="002C125A">
        <w:rPr>
          <w:rStyle w:val="LienChamps"/>
          <w:lang w:val="en-US"/>
        </w:rPr>
        <w:t>_</w:t>
      </w:r>
      <w:proofErr w:type="spellStart"/>
      <w:proofErr w:type="gramStart"/>
      <w:r w:rsidRPr="002C125A">
        <w:rPr>
          <w:rStyle w:val="LienChamps"/>
          <w:lang w:val="en-US"/>
        </w:rPr>
        <w:t>visitor</w:t>
      </w:r>
      <w:r w:rsidRPr="0019351A">
        <w:rPr>
          <w:bCs/>
          <w:lang w:val="en-US"/>
        </w:rPr>
        <w:t>.</w:t>
      </w:r>
      <w:r w:rsidRPr="002C125A">
        <w:rPr>
          <w:rStyle w:val="LienMthode"/>
          <w:lang w:val="en-US"/>
        </w:rPr>
        <w:t>unvisitedNameDecls</w:t>
      </w:r>
      <w:proofErr w:type="spellEnd"/>
      <w:r w:rsidRPr="0019351A">
        <w:rPr>
          <w:bCs/>
          <w:lang w:val="en-US"/>
        </w:rPr>
        <w:t>(</w:t>
      </w:r>
      <w:proofErr w:type="gramEnd"/>
      <w:r w:rsidRPr="0019351A">
        <w:rPr>
          <w:bCs/>
          <w:lang w:val="en-US"/>
        </w:rPr>
        <w:t>)</w:t>
      </w:r>
      <w:r>
        <w:rPr>
          <w:lang w:val="en-US"/>
        </w:rPr>
        <w:t xml:space="preserve"> instead of </w:t>
      </w:r>
      <w:r w:rsidRPr="002C125A">
        <w:rPr>
          <w:rStyle w:val="LienChamps"/>
          <w:lang w:val="en-US"/>
        </w:rPr>
        <w:t>_</w:t>
      </w:r>
      <w:proofErr w:type="spellStart"/>
      <w:r w:rsidRPr="002C125A">
        <w:rPr>
          <w:rStyle w:val="LienChamps"/>
          <w:lang w:val="en-US"/>
        </w:rPr>
        <w:t>visitor</w:t>
      </w:r>
      <w:r w:rsidRPr="0019351A">
        <w:rPr>
          <w:bCs/>
          <w:lang w:val="en-US"/>
        </w:rPr>
        <w:t>.</w:t>
      </w:r>
      <w:r>
        <w:rPr>
          <w:rStyle w:val="LienMthode"/>
          <w:lang w:val="en-US"/>
        </w:rPr>
        <w:t>unvisited</w:t>
      </w:r>
      <w:r w:rsidRPr="002C125A">
        <w:rPr>
          <w:rStyle w:val="LienMthode"/>
          <w:lang w:val="en-US"/>
        </w:rPr>
        <w:t>Decls</w:t>
      </w:r>
      <w:proofErr w:type="spellEnd"/>
      <w:r w:rsidRPr="0019351A">
        <w:rPr>
          <w:bCs/>
          <w:lang w:val="en-US"/>
        </w:rPr>
        <w:t>()</w:t>
      </w:r>
      <w:r>
        <w:rPr>
          <w:lang w:val="en-US"/>
        </w:rPr>
        <w:t>.</w:t>
      </w:r>
    </w:p>
    <w:p w:rsidR="006B1BF6" w:rsidRDefault="006B1BF6" w:rsidP="00D719A9">
      <w:pPr>
        <w:rPr>
          <w:lang w:val="en-US"/>
        </w:rPr>
      </w:pPr>
    </w:p>
    <w:p w:rsidR="008F22B8" w:rsidRDefault="008F22B8" w:rsidP="00D719A9">
      <w:pPr>
        <w:rPr>
          <w:lang w:val="en-US"/>
        </w:rPr>
      </w:pPr>
      <w:r>
        <w:rPr>
          <w:lang w:val="en-US"/>
        </w:rPr>
        <w:t>The inheritance graph of our class is the following:</w:t>
      </w:r>
    </w:p>
    <w:p w:rsidR="00557241" w:rsidRPr="00D719A9" w:rsidRDefault="00557241" w:rsidP="00557241">
      <w:pPr>
        <w:jc w:val="center"/>
        <w:rPr>
          <w:lang w:val="en-US"/>
        </w:rPr>
      </w:pPr>
      <w:r>
        <w:rPr>
          <w:noProof/>
        </w:rPr>
        <w:lastRenderedPageBreak/>
        <w:drawing>
          <wp:inline distT="0" distB="0" distL="0" distR="0">
            <wp:extent cx="5638800" cy="12763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638800" cy="1276350"/>
                    </a:xfrm>
                    <a:prstGeom prst="rect">
                      <a:avLst/>
                    </a:prstGeom>
                    <a:noFill/>
                    <a:ln>
                      <a:noFill/>
                    </a:ln>
                  </pic:spPr>
                </pic:pic>
              </a:graphicData>
            </a:graphic>
          </wp:inline>
        </w:drawing>
      </w:r>
    </w:p>
    <w:p w:rsidR="00D719A9" w:rsidRDefault="00D719A9" w:rsidP="00D719A9">
      <w:pPr>
        <w:pStyle w:val="SectionChamps"/>
        <w:rPr>
          <w:rStyle w:val="LienClasseC"/>
          <w:lang w:val="en-US"/>
        </w:rPr>
      </w:pPr>
      <w:r>
        <w:rPr>
          <w:lang w:val="en-US"/>
        </w:rPr>
        <w:t xml:space="preserve">Fields of the class </w:t>
      </w:r>
      <w:r w:rsidRPr="00E67084">
        <w:rPr>
          <w:rStyle w:val="LienClasseC"/>
          <w:lang w:val="en-US"/>
        </w:rPr>
        <w:t>UnvisitedRegistration</w:t>
      </w:r>
    </w:p>
    <w:p w:rsidR="00D719A9" w:rsidRDefault="00D719A9" w:rsidP="00D719A9">
      <w:pPr>
        <w:pStyle w:val="EntteChamps"/>
        <w:rPr>
          <w:lang w:val="en-US"/>
        </w:rPr>
      </w:pPr>
      <w:r w:rsidRPr="00D719A9">
        <w:rPr>
          <w:rStyle w:val="LienClasseC"/>
          <w:lang w:val="en-US"/>
        </w:rPr>
        <w:t>Visitor</w:t>
      </w:r>
      <w:r w:rsidRPr="00D719A9">
        <w:rPr>
          <w:lang w:val="en-US"/>
        </w:rPr>
        <w:t xml:space="preserve">&amp; </w:t>
      </w:r>
      <w:r w:rsidRPr="00AF4DEF">
        <w:rPr>
          <w:rStyle w:val="DfinitionChamps"/>
          <w:lang w:val="en-US"/>
        </w:rPr>
        <w:t>_visitor</w:t>
      </w:r>
      <w:r w:rsidRPr="00D719A9">
        <w:rPr>
          <w:lang w:val="en-US"/>
        </w:rPr>
        <w:t>;</w:t>
      </w:r>
    </w:p>
    <w:p w:rsidR="00D719A9" w:rsidRPr="00D719A9" w:rsidRDefault="00D719A9" w:rsidP="00D719A9">
      <w:pPr>
        <w:pStyle w:val="NormalDef"/>
        <w:rPr>
          <w:lang w:val="en-US"/>
        </w:rPr>
      </w:pPr>
      <w:proofErr w:type="gramStart"/>
      <w:r>
        <w:rPr>
          <w:lang w:val="en-US"/>
        </w:rPr>
        <w:t xml:space="preserve">Reference to the current visitor to implement the virtual method </w:t>
      </w:r>
      <w:r w:rsidRPr="00D719A9">
        <w:rPr>
          <w:rStyle w:val="LienMthode"/>
          <w:lang w:val="en-US"/>
        </w:rPr>
        <w:t>registerDecl</w:t>
      </w:r>
      <w:r>
        <w:rPr>
          <w:lang w:val="en-US"/>
        </w:rPr>
        <w:t>.</w:t>
      </w:r>
      <w:proofErr w:type="gramEnd"/>
      <w:r>
        <w:rPr>
          <w:lang w:val="en-US"/>
        </w:rPr>
        <w:t xml:space="preserve"> This field is set up at the construction of our class.</w:t>
      </w:r>
    </w:p>
    <w:p w:rsidR="00F76CF6" w:rsidRDefault="00F76CF6" w:rsidP="00F76CF6">
      <w:pPr>
        <w:pStyle w:val="SectionDclarationClasse"/>
        <w:rPr>
          <w:rStyle w:val="LienClasseC"/>
          <w:lang w:val="en-US"/>
        </w:rPr>
      </w:pPr>
      <w:r>
        <w:rPr>
          <w:lang w:val="en-US"/>
        </w:rPr>
        <w:t xml:space="preserve">Declaration of the class </w:t>
      </w:r>
      <w:r w:rsidRPr="00E67084">
        <w:rPr>
          <w:rStyle w:val="LienClasseC"/>
          <w:lang w:val="en-US"/>
        </w:rPr>
        <w:t>UnvisitedRegistration</w:t>
      </w:r>
    </w:p>
    <w:p w:rsidR="0019351A" w:rsidRPr="0019351A" w:rsidRDefault="0019351A" w:rsidP="0019351A">
      <w:pPr>
        <w:pStyle w:val="Dclarationdeclasse"/>
        <w:rPr>
          <w:bCs/>
          <w:lang w:val="en-US"/>
        </w:rPr>
      </w:pPr>
      <w:r w:rsidRPr="0019351A">
        <w:rPr>
          <w:b/>
          <w:bCs/>
          <w:lang w:val="en-US"/>
        </w:rPr>
        <w:t>class</w:t>
      </w:r>
      <w:r w:rsidRPr="0019351A">
        <w:rPr>
          <w:bCs/>
          <w:lang w:val="en-US"/>
        </w:rPr>
        <w:t xml:space="preserve"> </w:t>
      </w:r>
      <w:r w:rsidRPr="0019351A">
        <w:rPr>
          <w:rStyle w:val="DfinitionClasse"/>
          <w:lang w:val="en-US"/>
        </w:rPr>
        <w:t>UnvisitedNameRegistration</w:t>
      </w:r>
      <w:r>
        <w:rPr>
          <w:bCs/>
          <w:lang w:val="en-US"/>
        </w:rPr>
        <w:t xml:space="preserve"> </w:t>
      </w:r>
      <w:r w:rsidRPr="0019351A">
        <w:rPr>
          <w:bCs/>
          <w:lang w:val="en-US"/>
        </w:rPr>
        <w:t xml:space="preserve">: </w:t>
      </w:r>
      <w:r w:rsidRPr="0019351A">
        <w:rPr>
          <w:b/>
          <w:bCs/>
          <w:lang w:val="en-US"/>
        </w:rPr>
        <w:t>public</w:t>
      </w:r>
      <w:r w:rsidRPr="0019351A">
        <w:rPr>
          <w:bCs/>
          <w:lang w:val="en-US"/>
        </w:rPr>
        <w:t xml:space="preserve"> </w:t>
      </w:r>
      <w:r w:rsidRPr="0019351A">
        <w:rPr>
          <w:rStyle w:val="LienClasseC"/>
          <w:lang w:val="en-US"/>
        </w:rPr>
        <w:t>Clang_utils</w:t>
      </w:r>
      <w:r w:rsidRPr="0019351A">
        <w:rPr>
          <w:bCs/>
          <w:lang w:val="en-US"/>
        </w:rPr>
        <w:t>::</w:t>
      </w:r>
      <w:r w:rsidRPr="0019351A">
        <w:rPr>
          <w:rStyle w:val="DfinitionHritage"/>
          <w:lang w:val="en-US"/>
        </w:rPr>
        <w:t>VirtualDeclRegistration</w:t>
      </w:r>
      <w:r w:rsidRPr="0019351A">
        <w:rPr>
          <w:bCs/>
          <w:lang w:val="en-US"/>
        </w:rPr>
        <w:t xml:space="preserve"> {</w:t>
      </w:r>
    </w:p>
    <w:p w:rsidR="0019351A" w:rsidRPr="0019351A" w:rsidRDefault="0019351A" w:rsidP="0019351A">
      <w:pPr>
        <w:pStyle w:val="Dclarationdeclasse"/>
        <w:rPr>
          <w:bCs/>
          <w:lang w:val="en-US"/>
        </w:rPr>
      </w:pPr>
      <w:r w:rsidRPr="0019351A">
        <w:rPr>
          <w:b/>
          <w:bCs/>
          <w:lang w:val="en-US"/>
        </w:rPr>
        <w:t>private</w:t>
      </w:r>
      <w:r w:rsidRPr="0019351A">
        <w:rPr>
          <w:bCs/>
          <w:lang w:val="en-US"/>
        </w:rPr>
        <w:t>:</w:t>
      </w:r>
    </w:p>
    <w:p w:rsidR="0019351A" w:rsidRPr="0019351A" w:rsidRDefault="0019351A" w:rsidP="0019351A">
      <w:pPr>
        <w:pStyle w:val="Dclarationdeclasse"/>
        <w:rPr>
          <w:bCs/>
          <w:lang w:val="en-US"/>
        </w:rPr>
      </w:pPr>
      <w:r w:rsidRPr="0019351A">
        <w:rPr>
          <w:bCs/>
          <w:lang w:val="en-US"/>
        </w:rPr>
        <w:t xml:space="preserve">  </w:t>
      </w:r>
      <w:r w:rsidRPr="0019351A">
        <w:rPr>
          <w:b/>
          <w:bCs/>
          <w:lang w:val="en-US"/>
        </w:rPr>
        <w:t>typedef</w:t>
      </w:r>
      <w:r w:rsidRPr="0019351A">
        <w:rPr>
          <w:bCs/>
          <w:lang w:val="en-US"/>
        </w:rPr>
        <w:t xml:space="preserve"> </w:t>
      </w:r>
      <w:r w:rsidRPr="0019351A">
        <w:rPr>
          <w:rStyle w:val="LienClasseC"/>
          <w:lang w:val="en-US"/>
        </w:rPr>
        <w:t>Clang_utils</w:t>
      </w:r>
      <w:r w:rsidRPr="0019351A">
        <w:rPr>
          <w:bCs/>
          <w:lang w:val="en-US"/>
        </w:rPr>
        <w:t>::</w:t>
      </w:r>
      <w:r w:rsidRPr="0019351A">
        <w:rPr>
          <w:rStyle w:val="LienClasseC"/>
          <w:lang w:val="en-US"/>
        </w:rPr>
        <w:t>VirtualDeclRegistration</w:t>
      </w:r>
      <w:r w:rsidRPr="0019351A">
        <w:rPr>
          <w:bCs/>
          <w:lang w:val="en-US"/>
        </w:rPr>
        <w:t xml:space="preserve"> </w:t>
      </w:r>
      <w:r w:rsidRPr="0019351A">
        <w:rPr>
          <w:rStyle w:val="LienType"/>
          <w:lang w:val="en-US"/>
        </w:rPr>
        <w:t>inherited</w:t>
      </w:r>
      <w:r w:rsidRPr="0019351A">
        <w:rPr>
          <w:bCs/>
          <w:lang w:val="en-US"/>
        </w:rPr>
        <w:t>;</w:t>
      </w:r>
    </w:p>
    <w:p w:rsidR="0019351A" w:rsidRPr="0019351A" w:rsidRDefault="0019351A" w:rsidP="0019351A">
      <w:pPr>
        <w:pStyle w:val="Dclarationdeclasse"/>
        <w:rPr>
          <w:bCs/>
          <w:lang w:val="en-US"/>
        </w:rPr>
      </w:pPr>
      <w:r w:rsidRPr="0019351A">
        <w:rPr>
          <w:bCs/>
          <w:lang w:val="en-US"/>
        </w:rPr>
        <w:t xml:space="preserve">  </w:t>
      </w:r>
      <w:r w:rsidRPr="0019351A">
        <w:rPr>
          <w:rStyle w:val="LienClasseC"/>
          <w:lang w:val="en-US"/>
        </w:rPr>
        <w:t>Visitor</w:t>
      </w:r>
      <w:r w:rsidRPr="0019351A">
        <w:rPr>
          <w:bCs/>
          <w:lang w:val="en-US"/>
        </w:rPr>
        <w:t xml:space="preserve">&amp; </w:t>
      </w:r>
      <w:r w:rsidRPr="0019351A">
        <w:rPr>
          <w:rStyle w:val="LienChamps"/>
          <w:lang w:val="en-US"/>
        </w:rPr>
        <w:t>_visitor</w:t>
      </w:r>
      <w:r w:rsidRPr="0019351A">
        <w:rPr>
          <w:bCs/>
          <w:lang w:val="en-US"/>
        </w:rPr>
        <w:t>;</w:t>
      </w:r>
    </w:p>
    <w:p w:rsidR="0019351A" w:rsidRDefault="0019351A" w:rsidP="0019351A">
      <w:pPr>
        <w:pStyle w:val="Dclarationdeclasse"/>
        <w:rPr>
          <w:bCs/>
          <w:lang w:val="en-US"/>
        </w:rPr>
      </w:pPr>
    </w:p>
    <w:p w:rsidR="0019351A" w:rsidRPr="0019351A" w:rsidRDefault="0019351A" w:rsidP="0019351A">
      <w:pPr>
        <w:pStyle w:val="Dclarationdeclasse"/>
        <w:rPr>
          <w:bCs/>
          <w:lang w:val="en-US"/>
        </w:rPr>
      </w:pPr>
      <w:r w:rsidRPr="0019351A">
        <w:rPr>
          <w:bCs/>
          <w:lang w:val="en-US"/>
        </w:rPr>
        <w:t>public:</w:t>
      </w:r>
    </w:p>
    <w:p w:rsidR="0019351A" w:rsidRPr="0019351A" w:rsidRDefault="0019351A" w:rsidP="0019351A">
      <w:pPr>
        <w:pStyle w:val="Dclarationdeclasse"/>
        <w:rPr>
          <w:bCs/>
          <w:lang w:val="en-US"/>
        </w:rPr>
      </w:pPr>
      <w:r w:rsidRPr="0019351A">
        <w:rPr>
          <w:bCs/>
          <w:lang w:val="en-US"/>
        </w:rPr>
        <w:t xml:space="preserve">  </w:t>
      </w:r>
      <w:r w:rsidRPr="0019351A">
        <w:rPr>
          <w:rStyle w:val="LienMthode"/>
          <w:lang w:val="en-US"/>
        </w:rPr>
        <w:t>UnvisitedNameRegistration</w:t>
      </w:r>
      <w:r w:rsidRPr="0019351A">
        <w:rPr>
          <w:bCs/>
          <w:lang w:val="en-US"/>
        </w:rPr>
        <w:t>(</w:t>
      </w:r>
      <w:r w:rsidRPr="0019351A">
        <w:rPr>
          <w:rStyle w:val="LienClasseC"/>
          <w:lang w:val="en-US"/>
        </w:rPr>
        <w:t>Visitor</w:t>
      </w:r>
      <w:r w:rsidRPr="0019351A">
        <w:rPr>
          <w:bCs/>
          <w:lang w:val="en-US"/>
        </w:rPr>
        <w:t xml:space="preserve">&amp; visitor) : </w:t>
      </w:r>
      <w:r w:rsidRPr="0019351A">
        <w:rPr>
          <w:rStyle w:val="LienChamps"/>
          <w:lang w:val="en-US"/>
        </w:rPr>
        <w:t>_visitor</w:t>
      </w:r>
      <w:r w:rsidRPr="0019351A">
        <w:rPr>
          <w:bCs/>
          <w:lang w:val="en-US"/>
        </w:rPr>
        <w:t>(visitor)</w:t>
      </w:r>
      <w:r>
        <w:rPr>
          <w:bCs/>
          <w:lang w:val="en-US"/>
        </w:rPr>
        <w:t xml:space="preserve"> </w:t>
      </w:r>
      <w:r w:rsidRPr="0019351A">
        <w:rPr>
          <w:bCs/>
          <w:lang w:val="en-US"/>
        </w:rPr>
        <w:t xml:space="preserve">{ </w:t>
      </w:r>
      <w:r w:rsidRPr="0019351A">
        <w:rPr>
          <w:rStyle w:val="LienMthode"/>
          <w:lang w:val="en-US"/>
        </w:rPr>
        <w:t>setRegisterDecl</w:t>
      </w:r>
      <w:r w:rsidRPr="0019351A">
        <w:rPr>
          <w:bCs/>
          <w:lang w:val="en-US"/>
        </w:rPr>
        <w:t>(); }</w:t>
      </w:r>
    </w:p>
    <w:p w:rsidR="0019351A" w:rsidRPr="0019351A" w:rsidRDefault="0019351A" w:rsidP="0019351A">
      <w:pPr>
        <w:pStyle w:val="Dclarationdeclasse"/>
        <w:rPr>
          <w:bCs/>
          <w:lang w:val="en-US"/>
        </w:rPr>
      </w:pPr>
      <w:r w:rsidRPr="0019351A">
        <w:rPr>
          <w:bCs/>
          <w:lang w:val="en-US"/>
        </w:rPr>
        <w:t xml:space="preserve">  </w:t>
      </w:r>
      <w:r w:rsidRPr="0019351A">
        <w:rPr>
          <w:rStyle w:val="LienMthode"/>
          <w:lang w:val="en-US"/>
        </w:rPr>
        <w:t>UnvisitedNameRegistration</w:t>
      </w:r>
      <w:r w:rsidRPr="0019351A">
        <w:rPr>
          <w:bCs/>
          <w:lang w:val="en-US"/>
        </w:rPr>
        <w:t>(</w:t>
      </w:r>
      <w:r w:rsidRPr="0019351A">
        <w:rPr>
          <w:b/>
          <w:bCs/>
          <w:lang w:val="en-US"/>
        </w:rPr>
        <w:t>const</w:t>
      </w:r>
      <w:r w:rsidRPr="0019351A">
        <w:rPr>
          <w:bCs/>
          <w:lang w:val="en-US"/>
        </w:rPr>
        <w:t xml:space="preserve"> </w:t>
      </w:r>
      <w:r w:rsidRPr="0019351A">
        <w:rPr>
          <w:rStyle w:val="LienClasseC"/>
          <w:lang w:val="en-US"/>
        </w:rPr>
        <w:t>UnvisitedNameRegistration</w:t>
      </w:r>
      <w:r w:rsidRPr="0019351A">
        <w:rPr>
          <w:bCs/>
          <w:lang w:val="en-US"/>
        </w:rPr>
        <w:t>&amp; source)</w:t>
      </w:r>
      <w:r>
        <w:rPr>
          <w:bCs/>
          <w:lang w:val="en-US"/>
        </w:rPr>
        <w:t xml:space="preserve"> </w:t>
      </w:r>
      <w:r w:rsidRPr="0019351A">
        <w:rPr>
          <w:bCs/>
          <w:lang w:val="en-US"/>
        </w:rPr>
        <w:t xml:space="preserve">: </w:t>
      </w:r>
      <w:r w:rsidRPr="0019351A">
        <w:rPr>
          <w:rStyle w:val="LienType"/>
          <w:lang w:val="en-US"/>
        </w:rPr>
        <w:t>inherited</w:t>
      </w:r>
      <w:r w:rsidRPr="0019351A">
        <w:rPr>
          <w:bCs/>
          <w:lang w:val="en-US"/>
        </w:rPr>
        <w:t xml:space="preserve">(source), </w:t>
      </w:r>
      <w:r w:rsidRPr="0019351A">
        <w:rPr>
          <w:rStyle w:val="LienChamps"/>
          <w:lang w:val="en-US"/>
        </w:rPr>
        <w:t>_visitor</w:t>
      </w:r>
      <w:r w:rsidRPr="0019351A">
        <w:rPr>
          <w:bCs/>
          <w:lang w:val="en-US"/>
        </w:rPr>
        <w:t>(source.</w:t>
      </w:r>
      <w:r w:rsidRPr="0019351A">
        <w:rPr>
          <w:rStyle w:val="LienChamps"/>
          <w:lang w:val="en-US"/>
        </w:rPr>
        <w:t>_visitor</w:t>
      </w:r>
      <w:r w:rsidRPr="0019351A">
        <w:rPr>
          <w:bCs/>
          <w:lang w:val="en-US"/>
        </w:rPr>
        <w:t>) {}</w:t>
      </w:r>
    </w:p>
    <w:p w:rsidR="0019351A" w:rsidRPr="0019351A" w:rsidRDefault="0019351A" w:rsidP="0019351A">
      <w:pPr>
        <w:pStyle w:val="Dclarationdeclasse"/>
        <w:rPr>
          <w:bCs/>
          <w:lang w:val="en-US"/>
        </w:rPr>
      </w:pPr>
    </w:p>
    <w:p w:rsidR="0019351A" w:rsidRPr="0019351A" w:rsidRDefault="0019351A" w:rsidP="0019351A">
      <w:pPr>
        <w:pStyle w:val="Dclarationdeclasse"/>
        <w:rPr>
          <w:bCs/>
          <w:lang w:val="en-US"/>
        </w:rPr>
      </w:pPr>
      <w:r w:rsidRPr="0019351A">
        <w:rPr>
          <w:bCs/>
          <w:lang w:val="en-US"/>
        </w:rPr>
        <w:t xml:space="preserve">  </w:t>
      </w:r>
      <w:r w:rsidRPr="002C125A">
        <w:rPr>
          <w:b/>
          <w:bCs/>
          <w:lang w:val="en-US"/>
        </w:rPr>
        <w:t>virtual</w:t>
      </w:r>
      <w:r w:rsidRPr="0019351A">
        <w:rPr>
          <w:bCs/>
          <w:lang w:val="en-US"/>
        </w:rPr>
        <w:t xml:space="preserve"> </w:t>
      </w:r>
      <w:r w:rsidRPr="002C125A">
        <w:rPr>
          <w:b/>
          <w:bCs/>
          <w:lang w:val="en-US"/>
        </w:rPr>
        <w:t>void</w:t>
      </w:r>
      <w:r w:rsidRPr="0019351A">
        <w:rPr>
          <w:bCs/>
          <w:lang w:val="en-US"/>
        </w:rPr>
        <w:t xml:space="preserve"> </w:t>
      </w:r>
      <w:r w:rsidRPr="002C125A">
        <w:rPr>
          <w:rStyle w:val="LienMthode"/>
          <w:lang w:val="en-US"/>
        </w:rPr>
        <w:t>registerDecl</w:t>
      </w:r>
      <w:r w:rsidRPr="0019351A">
        <w:rPr>
          <w:bCs/>
          <w:lang w:val="en-US"/>
        </w:rPr>
        <w:t>(</w:t>
      </w:r>
      <w:r w:rsidRPr="002C125A">
        <w:rPr>
          <w:b/>
          <w:bCs/>
          <w:lang w:val="en-US"/>
        </w:rPr>
        <w:t>const</w:t>
      </w:r>
      <w:r w:rsidRPr="0019351A">
        <w:rPr>
          <w:bCs/>
          <w:lang w:val="en-US"/>
        </w:rPr>
        <w:t xml:space="preserve"> </w:t>
      </w:r>
      <w:r w:rsidRPr="002C125A">
        <w:rPr>
          <w:rStyle w:val="LienUnit"/>
          <w:lang w:val="en-US"/>
        </w:rPr>
        <w:t>clang</w:t>
      </w:r>
      <w:r w:rsidRPr="0019351A">
        <w:rPr>
          <w:bCs/>
          <w:lang w:val="en-US"/>
        </w:rPr>
        <w:t>::</w:t>
      </w:r>
      <w:r w:rsidRPr="002C125A">
        <w:rPr>
          <w:rStyle w:val="LienClasseC"/>
          <w:lang w:val="en-US"/>
        </w:rPr>
        <w:t>Decl</w:t>
      </w:r>
      <w:r w:rsidRPr="0019351A">
        <w:rPr>
          <w:bCs/>
          <w:lang w:val="en-US"/>
        </w:rPr>
        <w:t>* decl)</w:t>
      </w:r>
    </w:p>
    <w:p w:rsidR="002C125A" w:rsidRDefault="0019351A" w:rsidP="0019351A">
      <w:pPr>
        <w:pStyle w:val="Dclarationdeclasse"/>
        <w:rPr>
          <w:bCs/>
          <w:lang w:val="en-US"/>
        </w:rPr>
      </w:pPr>
      <w:r w:rsidRPr="0019351A">
        <w:rPr>
          <w:bCs/>
          <w:lang w:val="en-US"/>
        </w:rPr>
        <w:t xml:space="preserve">    { </w:t>
      </w:r>
      <w:r w:rsidR="002C125A" w:rsidRPr="002C125A">
        <w:rPr>
          <w:b/>
          <w:bCs/>
          <w:lang w:val="en-US"/>
        </w:rPr>
        <w:t>auto</w:t>
      </w:r>
      <w:r w:rsidR="002C125A">
        <w:rPr>
          <w:bCs/>
          <w:lang w:val="en-US"/>
        </w:rPr>
        <w:t xml:space="preserve">&amp; unvisited = </w:t>
      </w:r>
      <w:r w:rsidR="002C125A" w:rsidRPr="002C125A">
        <w:rPr>
          <w:rStyle w:val="LienChamps"/>
          <w:lang w:val="en-US"/>
        </w:rPr>
        <w:t>_visitor</w:t>
      </w:r>
      <w:r w:rsidR="002C125A" w:rsidRPr="0019351A">
        <w:rPr>
          <w:bCs/>
          <w:lang w:val="en-US"/>
        </w:rPr>
        <w:t>.</w:t>
      </w:r>
      <w:r w:rsidR="002C125A" w:rsidRPr="002C125A">
        <w:rPr>
          <w:rStyle w:val="LienMthode"/>
          <w:lang w:val="en-US"/>
        </w:rPr>
        <w:t>unvisitedNameDecls</w:t>
      </w:r>
      <w:r w:rsidR="002C125A" w:rsidRPr="0019351A">
        <w:rPr>
          <w:bCs/>
          <w:lang w:val="en-US"/>
        </w:rPr>
        <w:t>()</w:t>
      </w:r>
      <w:r w:rsidR="002C125A">
        <w:rPr>
          <w:bCs/>
          <w:lang w:val="en-US"/>
        </w:rPr>
        <w:t xml:space="preserve">; </w:t>
      </w:r>
    </w:p>
    <w:p w:rsidR="002C125A" w:rsidRDefault="002C125A" w:rsidP="0019351A">
      <w:pPr>
        <w:pStyle w:val="Dclarationdeclasse"/>
        <w:rPr>
          <w:bCs/>
          <w:lang w:val="en-US"/>
        </w:rPr>
      </w:pPr>
      <w:r>
        <w:rPr>
          <w:bCs/>
          <w:lang w:val="en-US"/>
        </w:rPr>
        <w:t xml:space="preserve">      </w:t>
      </w:r>
      <w:r w:rsidR="0019351A" w:rsidRPr="002C125A">
        <w:rPr>
          <w:b/>
          <w:bCs/>
          <w:lang w:val="en-US"/>
        </w:rPr>
        <w:t>if</w:t>
      </w:r>
      <w:r w:rsidR="0019351A" w:rsidRPr="0019351A">
        <w:rPr>
          <w:bCs/>
          <w:lang w:val="en-US"/>
        </w:rPr>
        <w:t xml:space="preserve"> (!</w:t>
      </w:r>
      <w:r w:rsidR="0019351A" w:rsidRPr="002C125A">
        <w:rPr>
          <w:rStyle w:val="LienChamps"/>
          <w:lang w:val="en-US"/>
        </w:rPr>
        <w:t>_visitor</w:t>
      </w:r>
      <w:r w:rsidR="0019351A" w:rsidRPr="0019351A">
        <w:rPr>
          <w:bCs/>
          <w:lang w:val="en-US"/>
        </w:rPr>
        <w:t>.</w:t>
      </w:r>
      <w:r w:rsidR="0019351A" w:rsidRPr="002C125A">
        <w:rPr>
          <w:rStyle w:val="LienChamps"/>
          <w:lang w:val="en-US"/>
        </w:rPr>
        <w:t>_tableForWaitingDeclarations</w:t>
      </w:r>
      <w:r w:rsidR="0019351A" w:rsidRPr="0019351A">
        <w:rPr>
          <w:bCs/>
          <w:lang w:val="en-US"/>
        </w:rPr>
        <w:t>.</w:t>
      </w:r>
      <w:r w:rsidR="0019351A" w:rsidRPr="002C125A">
        <w:rPr>
          <w:rStyle w:val="LienMthode"/>
          <w:lang w:val="en-US"/>
        </w:rPr>
        <w:t>hasVisited</w:t>
      </w:r>
      <w:r>
        <w:rPr>
          <w:bCs/>
          <w:lang w:val="en-US"/>
        </w:rPr>
        <w:t>(decl))</w:t>
      </w:r>
    </w:p>
    <w:p w:rsidR="002C125A" w:rsidRDefault="002C125A" w:rsidP="002C125A">
      <w:pPr>
        <w:pStyle w:val="Dclarationdeclasse"/>
        <w:rPr>
          <w:bCs/>
          <w:lang w:val="en-US"/>
        </w:rPr>
      </w:pPr>
      <w:r>
        <w:rPr>
          <w:bCs/>
          <w:lang w:val="en-US"/>
        </w:rPr>
        <w:t xml:space="preserve">        </w:t>
      </w:r>
      <w:r w:rsidRPr="002C125A">
        <w:rPr>
          <w:b/>
          <w:bCs/>
          <w:lang w:val="en-US"/>
        </w:rPr>
        <w:t>if</w:t>
      </w:r>
      <w:r>
        <w:rPr>
          <w:bCs/>
          <w:lang w:val="en-US"/>
        </w:rPr>
        <w:t xml:space="preserve"> (</w:t>
      </w:r>
      <w:r w:rsidRPr="002C125A">
        <w:rPr>
          <w:rStyle w:val="LienUnit"/>
          <w:lang w:val="en-US"/>
        </w:rPr>
        <w:t>std</w:t>
      </w:r>
      <w:r>
        <w:rPr>
          <w:bCs/>
          <w:lang w:val="en-US"/>
        </w:rPr>
        <w:t>::</w:t>
      </w:r>
      <w:r w:rsidRPr="002C125A">
        <w:rPr>
          <w:rStyle w:val="LienMthode"/>
          <w:lang w:val="en-US"/>
        </w:rPr>
        <w:t>find_if</w:t>
      </w:r>
      <w:r>
        <w:rPr>
          <w:bCs/>
          <w:lang w:val="en-US"/>
        </w:rPr>
        <w:t>(unvisited</w:t>
      </w:r>
      <w:r w:rsidRPr="0019351A">
        <w:rPr>
          <w:bCs/>
          <w:lang w:val="en-US"/>
        </w:rPr>
        <w:t>.</w:t>
      </w:r>
      <w:r w:rsidRPr="002C125A">
        <w:rPr>
          <w:rStyle w:val="LienMthode"/>
          <w:lang w:val="en-US"/>
        </w:rPr>
        <w:t>begin</w:t>
      </w:r>
      <w:r>
        <w:rPr>
          <w:bCs/>
          <w:lang w:val="en-US"/>
        </w:rPr>
        <w:t>(),unvisited</w:t>
      </w:r>
      <w:r w:rsidRPr="0019351A">
        <w:rPr>
          <w:bCs/>
          <w:lang w:val="en-US"/>
        </w:rPr>
        <w:t>.</w:t>
      </w:r>
      <w:r w:rsidRPr="002C125A">
        <w:rPr>
          <w:rStyle w:val="LienMthode"/>
          <w:lang w:val="en-US"/>
        </w:rPr>
        <w:t>end</w:t>
      </w:r>
      <w:r>
        <w:rPr>
          <w:bCs/>
          <w:lang w:val="en-US"/>
        </w:rPr>
        <w:t>(), (</w:t>
      </w:r>
      <w:r w:rsidRPr="002C125A">
        <w:rPr>
          <w:b/>
          <w:bCs/>
          <w:lang w:val="en-US"/>
        </w:rPr>
        <w:t>auto</w:t>
      </w:r>
      <w:r>
        <w:rPr>
          <w:bCs/>
          <w:lang w:val="en-US"/>
        </w:rPr>
        <w:t xml:space="preserve"> unvisitedDecl)[decl]{ </w:t>
      </w:r>
      <w:r w:rsidRPr="002C125A">
        <w:rPr>
          <w:b/>
          <w:bCs/>
          <w:lang w:val="en-US"/>
        </w:rPr>
        <w:t>return</w:t>
      </w:r>
      <w:r>
        <w:rPr>
          <w:bCs/>
          <w:lang w:val="en-US"/>
        </w:rPr>
        <w:t xml:space="preserve"> decl == unvisitedDecl; }) != unvisited</w:t>
      </w:r>
      <w:r w:rsidRPr="0019351A">
        <w:rPr>
          <w:bCs/>
          <w:lang w:val="en-US"/>
        </w:rPr>
        <w:t>.</w:t>
      </w:r>
      <w:r w:rsidRPr="002C125A">
        <w:rPr>
          <w:rStyle w:val="LienMthode"/>
          <w:lang w:val="en-US"/>
        </w:rPr>
        <w:t>end</w:t>
      </w:r>
      <w:r>
        <w:rPr>
          <w:bCs/>
          <w:lang w:val="en-US"/>
        </w:rPr>
        <w:t>())</w:t>
      </w:r>
    </w:p>
    <w:p w:rsidR="0019351A" w:rsidRPr="0019351A" w:rsidRDefault="0019351A" w:rsidP="002C125A">
      <w:pPr>
        <w:pStyle w:val="Dclarationdeclasse"/>
        <w:rPr>
          <w:bCs/>
          <w:lang w:val="en-US"/>
        </w:rPr>
      </w:pPr>
      <w:r w:rsidRPr="0019351A">
        <w:rPr>
          <w:bCs/>
          <w:lang w:val="en-US"/>
        </w:rPr>
        <w:t xml:space="preserve">        </w:t>
      </w:r>
      <w:r w:rsidR="002C125A">
        <w:rPr>
          <w:bCs/>
          <w:lang w:val="en-US"/>
        </w:rPr>
        <w:t xml:space="preserve">  unvisited</w:t>
      </w:r>
      <w:r w:rsidRPr="0019351A">
        <w:rPr>
          <w:bCs/>
          <w:lang w:val="en-US"/>
        </w:rPr>
        <w:t>.</w:t>
      </w:r>
      <w:r w:rsidRPr="002C125A">
        <w:rPr>
          <w:rStyle w:val="LienMthode"/>
          <w:lang w:val="en-US"/>
        </w:rPr>
        <w:t>push_back</w:t>
      </w:r>
      <w:r w:rsidRPr="0019351A">
        <w:rPr>
          <w:bCs/>
          <w:lang w:val="en-US"/>
        </w:rPr>
        <w:t>(decl);</w:t>
      </w:r>
    </w:p>
    <w:p w:rsidR="0019351A" w:rsidRPr="0019351A" w:rsidRDefault="0019351A" w:rsidP="0019351A">
      <w:pPr>
        <w:pStyle w:val="Dclarationdeclasse"/>
        <w:rPr>
          <w:bCs/>
          <w:lang w:val="en-US"/>
        </w:rPr>
      </w:pPr>
      <w:r w:rsidRPr="0019351A">
        <w:rPr>
          <w:bCs/>
          <w:lang w:val="en-US"/>
        </w:rPr>
        <w:t xml:space="preserve">      };</w:t>
      </w:r>
    </w:p>
    <w:p w:rsidR="0019351A" w:rsidRPr="0019351A" w:rsidRDefault="0019351A" w:rsidP="0019351A">
      <w:pPr>
        <w:pStyle w:val="Dclarationdeclasse"/>
        <w:rPr>
          <w:bCs/>
          <w:lang w:val="en-US"/>
        </w:rPr>
      </w:pPr>
      <w:r w:rsidRPr="0019351A">
        <w:rPr>
          <w:bCs/>
          <w:lang w:val="en-US"/>
        </w:rPr>
        <w:t xml:space="preserve">    }</w:t>
      </w:r>
    </w:p>
    <w:p w:rsidR="0019351A" w:rsidRPr="0019351A" w:rsidRDefault="0019351A" w:rsidP="0019351A">
      <w:pPr>
        <w:pStyle w:val="Dclarationdeclasse"/>
        <w:rPr>
          <w:bCs/>
          <w:lang w:val="en-US"/>
        </w:rPr>
      </w:pPr>
      <w:r w:rsidRPr="0019351A">
        <w:rPr>
          <w:bCs/>
          <w:lang w:val="en-US"/>
        </w:rPr>
        <w:t xml:space="preserve">  </w:t>
      </w:r>
      <w:r w:rsidRPr="002C125A">
        <w:rPr>
          <w:rStyle w:val="LienClasseC"/>
          <w:lang w:val="en-US"/>
        </w:rPr>
        <w:t>Visitor</w:t>
      </w:r>
      <w:r w:rsidRPr="0019351A">
        <w:rPr>
          <w:bCs/>
          <w:lang w:val="en-US"/>
        </w:rPr>
        <w:t xml:space="preserve">&amp; </w:t>
      </w:r>
      <w:r w:rsidRPr="002C125A">
        <w:rPr>
          <w:rStyle w:val="LienMthode"/>
          <w:lang w:val="en-US"/>
        </w:rPr>
        <w:t>getVisitor</w:t>
      </w:r>
      <w:r w:rsidRPr="0019351A">
        <w:rPr>
          <w:bCs/>
          <w:lang w:val="en-US"/>
        </w:rPr>
        <w:t xml:space="preserve">() </w:t>
      </w:r>
      <w:r w:rsidRPr="002C125A">
        <w:rPr>
          <w:b/>
          <w:bCs/>
          <w:lang w:val="en-US"/>
        </w:rPr>
        <w:t>const</w:t>
      </w:r>
      <w:r w:rsidRPr="0019351A">
        <w:rPr>
          <w:bCs/>
          <w:lang w:val="en-US"/>
        </w:rPr>
        <w:t xml:space="preserve"> { </w:t>
      </w:r>
      <w:r w:rsidRPr="002C125A">
        <w:rPr>
          <w:b/>
          <w:bCs/>
          <w:lang w:val="en-US"/>
        </w:rPr>
        <w:t>return</w:t>
      </w:r>
      <w:r w:rsidRPr="0019351A">
        <w:rPr>
          <w:bCs/>
          <w:lang w:val="en-US"/>
        </w:rPr>
        <w:t xml:space="preserve"> </w:t>
      </w:r>
      <w:r w:rsidRPr="002C125A">
        <w:rPr>
          <w:rStyle w:val="LienChamps"/>
          <w:lang w:val="en-US"/>
        </w:rPr>
        <w:t>_visitor</w:t>
      </w:r>
      <w:r w:rsidRPr="0019351A">
        <w:rPr>
          <w:bCs/>
          <w:lang w:val="en-US"/>
        </w:rPr>
        <w:t>; }</w:t>
      </w:r>
    </w:p>
    <w:p w:rsidR="0019351A" w:rsidRDefault="0019351A" w:rsidP="0019351A">
      <w:pPr>
        <w:pStyle w:val="Dclarationdeclasse"/>
        <w:rPr>
          <w:bCs/>
          <w:lang w:val="en-US"/>
        </w:rPr>
      </w:pPr>
      <w:r w:rsidRPr="0019351A">
        <w:rPr>
          <w:bCs/>
          <w:lang w:val="en-US"/>
        </w:rPr>
        <w:t>};</w:t>
      </w:r>
    </w:p>
    <w:p w:rsidR="0019351A" w:rsidRPr="0019351A" w:rsidRDefault="0019351A" w:rsidP="0019351A">
      <w:pPr>
        <w:pStyle w:val="Dclarationdeclasse"/>
        <w:rPr>
          <w:bCs/>
          <w:lang w:val="en-US"/>
        </w:rPr>
      </w:pPr>
    </w:p>
    <w:p w:rsidR="00D719A9" w:rsidRPr="00D719A9" w:rsidRDefault="00D719A9" w:rsidP="00D719A9">
      <w:pPr>
        <w:pStyle w:val="Dclarationdeclasse"/>
        <w:rPr>
          <w:lang w:val="en-US"/>
        </w:rPr>
      </w:pPr>
      <w:r w:rsidRPr="00D719A9">
        <w:rPr>
          <w:b/>
          <w:bCs/>
          <w:lang w:val="en-US"/>
        </w:rPr>
        <w:t>class</w:t>
      </w:r>
      <w:r w:rsidRPr="00D719A9">
        <w:rPr>
          <w:lang w:val="en-US"/>
        </w:rPr>
        <w:t xml:space="preserve"> </w:t>
      </w:r>
      <w:r w:rsidRPr="00AF4DEF">
        <w:rPr>
          <w:rStyle w:val="DfinitionClasse"/>
          <w:lang w:val="en-US"/>
        </w:rPr>
        <w:t>UnvisitedRegistration</w:t>
      </w:r>
      <w:r w:rsidRPr="00D719A9">
        <w:rPr>
          <w:lang w:val="en-US"/>
        </w:rPr>
        <w:t xml:space="preserve"> : </w:t>
      </w:r>
      <w:r w:rsidRPr="00D719A9">
        <w:rPr>
          <w:b/>
          <w:bCs/>
          <w:lang w:val="en-US"/>
        </w:rPr>
        <w:t>public</w:t>
      </w:r>
      <w:r w:rsidRPr="00D719A9">
        <w:rPr>
          <w:lang w:val="en-US"/>
        </w:rPr>
        <w:t xml:space="preserve"> </w:t>
      </w:r>
      <w:r w:rsidRPr="00AF4DEF">
        <w:rPr>
          <w:rStyle w:val="LienUnit"/>
          <w:lang w:val="en-US"/>
        </w:rPr>
        <w:t>Clang_utils</w:t>
      </w:r>
      <w:r w:rsidRPr="00D719A9">
        <w:rPr>
          <w:lang w:val="en-US"/>
        </w:rPr>
        <w:t>::</w:t>
      </w:r>
      <w:r w:rsidRPr="00AF4DEF">
        <w:rPr>
          <w:rStyle w:val="DfinitionHritage"/>
          <w:lang w:val="en-US"/>
        </w:rPr>
        <w:t>VirtualDeclRegistration</w:t>
      </w:r>
      <w:r w:rsidRPr="00D719A9">
        <w:rPr>
          <w:lang w:val="en-US"/>
        </w:rPr>
        <w:t xml:space="preserve"> {</w:t>
      </w:r>
    </w:p>
    <w:p w:rsidR="00D719A9" w:rsidRPr="00D719A9" w:rsidRDefault="00D719A9" w:rsidP="00D719A9">
      <w:pPr>
        <w:pStyle w:val="Dclarationdeclasse"/>
        <w:rPr>
          <w:lang w:val="en-US"/>
        </w:rPr>
      </w:pPr>
      <w:r w:rsidRPr="00D719A9">
        <w:rPr>
          <w:b/>
          <w:bCs/>
          <w:lang w:val="en-US"/>
        </w:rPr>
        <w:t>private</w:t>
      </w:r>
      <w:r w:rsidRPr="00D719A9">
        <w:rPr>
          <w:lang w:val="en-US"/>
        </w:rPr>
        <w:t>:</w:t>
      </w:r>
    </w:p>
    <w:p w:rsidR="00D719A9" w:rsidRPr="00D719A9" w:rsidRDefault="00D719A9" w:rsidP="00D719A9">
      <w:pPr>
        <w:pStyle w:val="Dclarationdeclasse"/>
        <w:rPr>
          <w:lang w:val="en-US"/>
        </w:rPr>
      </w:pPr>
      <w:r w:rsidRPr="00D719A9">
        <w:rPr>
          <w:lang w:val="en-US"/>
        </w:rPr>
        <w:t xml:space="preserve">  </w:t>
      </w:r>
      <w:r w:rsidRPr="00D719A9">
        <w:rPr>
          <w:b/>
          <w:bCs/>
          <w:lang w:val="en-US"/>
        </w:rPr>
        <w:t>typedef</w:t>
      </w:r>
      <w:r w:rsidRPr="00D719A9">
        <w:rPr>
          <w:lang w:val="en-US"/>
        </w:rPr>
        <w:t xml:space="preserve"> </w:t>
      </w:r>
      <w:r w:rsidRPr="00AF4DEF">
        <w:rPr>
          <w:rStyle w:val="LienUnit"/>
          <w:lang w:val="en-US"/>
        </w:rPr>
        <w:t>Clang_utils</w:t>
      </w:r>
      <w:r w:rsidRPr="00D719A9">
        <w:rPr>
          <w:lang w:val="en-US"/>
        </w:rPr>
        <w:t>::</w:t>
      </w:r>
      <w:r w:rsidRPr="00AF4DEF">
        <w:rPr>
          <w:rStyle w:val="LienClasseC"/>
          <w:lang w:val="en-US"/>
        </w:rPr>
        <w:t>VirtualDeclRegistration</w:t>
      </w:r>
      <w:r w:rsidRPr="00D719A9">
        <w:rPr>
          <w:lang w:val="en-US"/>
        </w:rPr>
        <w:t xml:space="preserve"> </w:t>
      </w:r>
      <w:r w:rsidRPr="00AF4DEF">
        <w:rPr>
          <w:rStyle w:val="LienType"/>
          <w:lang w:val="en-US"/>
        </w:rPr>
        <w:t>inherited</w:t>
      </w:r>
      <w:r w:rsidRPr="00D719A9">
        <w:rPr>
          <w:lang w:val="en-US"/>
        </w:rPr>
        <w:t>;</w:t>
      </w:r>
    </w:p>
    <w:p w:rsidR="002C125A" w:rsidRDefault="002C125A" w:rsidP="00D719A9">
      <w:pPr>
        <w:pStyle w:val="Dclarationdeclasse"/>
        <w:rPr>
          <w:lang w:val="en-US"/>
        </w:rPr>
      </w:pPr>
      <w:r w:rsidRPr="002C125A">
        <w:rPr>
          <w:lang w:val="en-US"/>
        </w:rPr>
        <w:t xml:space="preserve">  </w:t>
      </w:r>
      <w:r w:rsidRPr="002C125A">
        <w:rPr>
          <w:rStyle w:val="LienClasseC"/>
          <w:lang w:val="en-US"/>
        </w:rPr>
        <w:t>UnvisitedNameRegistration</w:t>
      </w:r>
      <w:r w:rsidRPr="002C125A">
        <w:rPr>
          <w:lang w:val="en-US"/>
        </w:rPr>
        <w:t xml:space="preserve"> </w:t>
      </w:r>
      <w:r w:rsidRPr="002C125A">
        <w:rPr>
          <w:rStyle w:val="LienChamps"/>
          <w:lang w:val="en-US"/>
        </w:rPr>
        <w:t>_unvisitedName</w:t>
      </w:r>
      <w:r w:rsidRPr="002C125A">
        <w:rPr>
          <w:lang w:val="en-US"/>
        </w:rPr>
        <w:t>;</w:t>
      </w:r>
    </w:p>
    <w:p w:rsidR="00D719A9" w:rsidRPr="00D719A9" w:rsidRDefault="00D719A9" w:rsidP="00D719A9">
      <w:pPr>
        <w:pStyle w:val="Dclarationdeclasse"/>
        <w:rPr>
          <w:lang w:val="en-US"/>
        </w:rPr>
      </w:pPr>
    </w:p>
    <w:p w:rsidR="00D719A9" w:rsidRPr="00D719A9" w:rsidRDefault="00D719A9" w:rsidP="00D719A9">
      <w:pPr>
        <w:pStyle w:val="Dclarationdeclasse"/>
        <w:rPr>
          <w:lang w:val="en-US"/>
        </w:rPr>
      </w:pPr>
      <w:r w:rsidRPr="00D719A9">
        <w:rPr>
          <w:b/>
          <w:bCs/>
          <w:lang w:val="en-US"/>
        </w:rPr>
        <w:t>public</w:t>
      </w:r>
      <w:r w:rsidRPr="00D719A9">
        <w:rPr>
          <w:lang w:val="en-US"/>
        </w:rPr>
        <w:t>:</w:t>
      </w:r>
    </w:p>
    <w:p w:rsidR="00D719A9" w:rsidRPr="00D719A9" w:rsidRDefault="00D719A9" w:rsidP="00D719A9">
      <w:pPr>
        <w:pStyle w:val="Dclarationdeclasse"/>
        <w:rPr>
          <w:lang w:val="en-US"/>
        </w:rPr>
      </w:pPr>
      <w:r w:rsidRPr="00D719A9">
        <w:rPr>
          <w:lang w:val="en-US"/>
        </w:rPr>
        <w:t xml:space="preserve">  </w:t>
      </w:r>
      <w:r w:rsidRPr="00D719A9">
        <w:rPr>
          <w:rStyle w:val="LienMthode"/>
          <w:lang w:val="en-US"/>
        </w:rPr>
        <w:t>UnvisitedRegistration</w:t>
      </w:r>
      <w:r w:rsidRPr="00D719A9">
        <w:rPr>
          <w:lang w:val="en-US"/>
        </w:rPr>
        <w:t xml:space="preserve">(Visitor&amp; visitor) : </w:t>
      </w:r>
      <w:r w:rsidR="002C125A" w:rsidRPr="002C125A">
        <w:rPr>
          <w:rStyle w:val="LienChamps"/>
          <w:lang w:val="en-US"/>
        </w:rPr>
        <w:t>_unvisitedName</w:t>
      </w:r>
      <w:r w:rsidRPr="00D719A9">
        <w:rPr>
          <w:lang w:val="en-US"/>
        </w:rPr>
        <w:t>(visitor)</w:t>
      </w:r>
      <w:r>
        <w:rPr>
          <w:lang w:val="en-US"/>
        </w:rPr>
        <w:t xml:space="preserve"> </w:t>
      </w:r>
      <w:r w:rsidRPr="00D719A9">
        <w:rPr>
          <w:lang w:val="en-US"/>
        </w:rPr>
        <w:t xml:space="preserve">{ </w:t>
      </w:r>
      <w:r w:rsidRPr="00D719A9">
        <w:rPr>
          <w:rStyle w:val="LienMthode"/>
          <w:lang w:val="en-US"/>
        </w:rPr>
        <w:t>setRegisterDecl</w:t>
      </w:r>
      <w:r w:rsidRPr="00D719A9">
        <w:rPr>
          <w:lang w:val="en-US"/>
        </w:rPr>
        <w:t>(); }</w:t>
      </w:r>
    </w:p>
    <w:p w:rsidR="00D719A9" w:rsidRPr="00D719A9" w:rsidRDefault="00D719A9" w:rsidP="00D719A9">
      <w:pPr>
        <w:pStyle w:val="Dclarationdeclasse"/>
        <w:rPr>
          <w:lang w:val="en-US"/>
        </w:rPr>
      </w:pPr>
      <w:r w:rsidRPr="00D719A9">
        <w:rPr>
          <w:lang w:val="en-US"/>
        </w:rPr>
        <w:t xml:space="preserve">  </w:t>
      </w:r>
      <w:r w:rsidRPr="00AF4DEF">
        <w:rPr>
          <w:rStyle w:val="LienMthode"/>
          <w:lang w:val="en-US"/>
        </w:rPr>
        <w:t>UnvisitedRegistration</w:t>
      </w:r>
      <w:r w:rsidRPr="00D719A9">
        <w:rPr>
          <w:lang w:val="en-US"/>
        </w:rPr>
        <w:t>(</w:t>
      </w:r>
      <w:r w:rsidRPr="00D719A9">
        <w:rPr>
          <w:b/>
          <w:bCs/>
          <w:lang w:val="en-US"/>
        </w:rPr>
        <w:t>const</w:t>
      </w:r>
      <w:r w:rsidRPr="00D719A9">
        <w:rPr>
          <w:lang w:val="en-US"/>
        </w:rPr>
        <w:t xml:space="preserve"> </w:t>
      </w:r>
      <w:r w:rsidRPr="00AF4DEF">
        <w:rPr>
          <w:rStyle w:val="LienClasseC"/>
          <w:lang w:val="en-US"/>
        </w:rPr>
        <w:t>UnvisitedRegistration</w:t>
      </w:r>
      <w:r w:rsidRPr="00D719A9">
        <w:rPr>
          <w:lang w:val="en-US"/>
        </w:rPr>
        <w:t>&amp; source)</w:t>
      </w:r>
      <w:r>
        <w:rPr>
          <w:lang w:val="en-US"/>
        </w:rPr>
        <w:t xml:space="preserve"> </w:t>
      </w:r>
      <w:r w:rsidRPr="00D719A9">
        <w:rPr>
          <w:lang w:val="en-US"/>
        </w:rPr>
        <w:t xml:space="preserve">: </w:t>
      </w:r>
      <w:r w:rsidRPr="00AF4DEF">
        <w:rPr>
          <w:rStyle w:val="LienType"/>
          <w:lang w:val="en-US"/>
        </w:rPr>
        <w:t>inherited</w:t>
      </w:r>
      <w:r w:rsidRPr="00D719A9">
        <w:rPr>
          <w:lang w:val="en-US"/>
        </w:rPr>
        <w:t xml:space="preserve">(source), </w:t>
      </w:r>
      <w:r w:rsidR="002C125A" w:rsidRPr="002C125A">
        <w:rPr>
          <w:rStyle w:val="LienChamps"/>
          <w:lang w:val="en-US"/>
        </w:rPr>
        <w:t>_unvisitedName</w:t>
      </w:r>
      <w:r w:rsidRPr="00D719A9">
        <w:rPr>
          <w:lang w:val="en-US"/>
        </w:rPr>
        <w:t>(source.</w:t>
      </w:r>
      <w:r w:rsidR="002C125A" w:rsidRPr="002C125A">
        <w:rPr>
          <w:rStyle w:val="LienChamps"/>
          <w:lang w:val="en-US"/>
        </w:rPr>
        <w:t>_unvisitedName</w:t>
      </w:r>
      <w:r w:rsidRPr="00D719A9">
        <w:rPr>
          <w:lang w:val="en-US"/>
        </w:rPr>
        <w:t>) {}</w:t>
      </w:r>
    </w:p>
    <w:p w:rsidR="00D719A9" w:rsidRPr="00D719A9" w:rsidRDefault="00D719A9" w:rsidP="00D719A9">
      <w:pPr>
        <w:pStyle w:val="Dclarationdeclasse"/>
        <w:rPr>
          <w:lang w:val="en-US"/>
        </w:rPr>
      </w:pPr>
    </w:p>
    <w:p w:rsidR="00D719A9" w:rsidRPr="00D719A9" w:rsidRDefault="00D719A9" w:rsidP="00D719A9">
      <w:pPr>
        <w:pStyle w:val="Dclarationdeclasse"/>
        <w:rPr>
          <w:lang w:val="en-US"/>
        </w:rPr>
      </w:pPr>
      <w:r w:rsidRPr="00D719A9">
        <w:rPr>
          <w:lang w:val="en-US"/>
        </w:rPr>
        <w:t xml:space="preserve">  </w:t>
      </w:r>
      <w:r w:rsidRPr="00D719A9">
        <w:rPr>
          <w:b/>
          <w:bCs/>
          <w:lang w:val="en-US"/>
        </w:rPr>
        <w:t>virtual</w:t>
      </w:r>
      <w:r w:rsidRPr="00D719A9">
        <w:rPr>
          <w:lang w:val="en-US"/>
        </w:rPr>
        <w:t xml:space="preserve"> </w:t>
      </w:r>
      <w:r w:rsidRPr="00D719A9">
        <w:rPr>
          <w:b/>
          <w:bCs/>
          <w:lang w:val="en-US"/>
        </w:rPr>
        <w:t>void</w:t>
      </w:r>
      <w:r w:rsidRPr="00D719A9">
        <w:rPr>
          <w:lang w:val="en-US"/>
        </w:rPr>
        <w:t xml:space="preserve"> </w:t>
      </w:r>
      <w:r w:rsidRPr="00AF4DEF">
        <w:rPr>
          <w:rStyle w:val="LienMthode"/>
          <w:lang w:val="en-US"/>
        </w:rPr>
        <w:t>registerDecl</w:t>
      </w:r>
      <w:r w:rsidRPr="00D719A9">
        <w:rPr>
          <w:lang w:val="en-US"/>
        </w:rPr>
        <w:t>(</w:t>
      </w:r>
      <w:r w:rsidRPr="00D719A9">
        <w:rPr>
          <w:b/>
          <w:bCs/>
          <w:lang w:val="en-US"/>
        </w:rPr>
        <w:t>const</w:t>
      </w:r>
      <w:r w:rsidRPr="00D719A9">
        <w:rPr>
          <w:lang w:val="en-US"/>
        </w:rPr>
        <w:t xml:space="preserve"> </w:t>
      </w:r>
      <w:r w:rsidRPr="00AF4DEF">
        <w:rPr>
          <w:rStyle w:val="LienUnit"/>
          <w:lang w:val="en-US"/>
        </w:rPr>
        <w:t>clang</w:t>
      </w:r>
      <w:r w:rsidRPr="00D719A9">
        <w:rPr>
          <w:lang w:val="en-US"/>
        </w:rPr>
        <w:t>::</w:t>
      </w:r>
      <w:r w:rsidRPr="00AF4DEF">
        <w:rPr>
          <w:rStyle w:val="LienClasseC"/>
          <w:lang w:val="en-US"/>
        </w:rPr>
        <w:t>Decl</w:t>
      </w:r>
      <w:r w:rsidRPr="00D719A9">
        <w:rPr>
          <w:lang w:val="en-US"/>
        </w:rPr>
        <w:t>* decl)</w:t>
      </w:r>
    </w:p>
    <w:p w:rsidR="00D719A9" w:rsidRPr="00D719A9" w:rsidRDefault="00D719A9" w:rsidP="00D719A9">
      <w:pPr>
        <w:pStyle w:val="Dclarationdeclasse"/>
        <w:rPr>
          <w:lang w:val="en-US"/>
        </w:rPr>
      </w:pPr>
      <w:r w:rsidRPr="00D719A9">
        <w:rPr>
          <w:lang w:val="en-US"/>
        </w:rPr>
        <w:t xml:space="preserve">    { </w:t>
      </w:r>
      <w:r w:rsidRPr="00D719A9">
        <w:rPr>
          <w:b/>
          <w:bCs/>
          <w:lang w:val="en-US"/>
        </w:rPr>
        <w:t>if</w:t>
      </w:r>
      <w:r w:rsidRPr="00D719A9">
        <w:rPr>
          <w:lang w:val="en-US"/>
        </w:rPr>
        <w:t xml:space="preserve"> (!</w:t>
      </w:r>
      <w:r w:rsidR="002C125A" w:rsidRPr="002D6812">
        <w:rPr>
          <w:rStyle w:val="LienChamps"/>
          <w:lang w:val="en-US"/>
        </w:rPr>
        <w:t>_unvisitedName</w:t>
      </w:r>
      <w:r w:rsidR="002C125A">
        <w:rPr>
          <w:lang w:val="en-US"/>
        </w:rPr>
        <w:t>.</w:t>
      </w:r>
      <w:r w:rsidR="002C125A" w:rsidRPr="002D6812">
        <w:rPr>
          <w:rStyle w:val="LienMthode"/>
          <w:lang w:val="en-US"/>
        </w:rPr>
        <w:t>getVisitor</w:t>
      </w:r>
      <w:r w:rsidR="002C125A">
        <w:rPr>
          <w:lang w:val="en-US"/>
        </w:rPr>
        <w:t>()</w:t>
      </w:r>
      <w:r w:rsidRPr="00D719A9">
        <w:rPr>
          <w:lang w:val="en-US"/>
        </w:rPr>
        <w:t>.</w:t>
      </w:r>
      <w:r w:rsidRPr="00AF4DEF">
        <w:rPr>
          <w:rStyle w:val="LienChamps"/>
          <w:lang w:val="en-US"/>
        </w:rPr>
        <w:t>_tableForWaitingDeclarations</w:t>
      </w:r>
      <w:r w:rsidRPr="00D719A9">
        <w:rPr>
          <w:lang w:val="en-US"/>
        </w:rPr>
        <w:t>.</w:t>
      </w:r>
      <w:r w:rsidRPr="00AF4DEF">
        <w:rPr>
          <w:rStyle w:val="LienMthode"/>
          <w:lang w:val="en-US"/>
        </w:rPr>
        <w:t>hasVisited</w:t>
      </w:r>
      <w:r w:rsidRPr="00D719A9">
        <w:rPr>
          <w:lang w:val="en-US"/>
        </w:rPr>
        <w:t>(decl))</w:t>
      </w:r>
    </w:p>
    <w:p w:rsidR="00D719A9" w:rsidRPr="00D719A9" w:rsidRDefault="00D719A9" w:rsidP="00D719A9">
      <w:pPr>
        <w:pStyle w:val="Dclarationdeclasse"/>
        <w:rPr>
          <w:lang w:val="en-US"/>
        </w:rPr>
      </w:pPr>
      <w:r w:rsidRPr="00D719A9">
        <w:rPr>
          <w:lang w:val="en-US"/>
        </w:rPr>
        <w:t xml:space="preserve">        </w:t>
      </w:r>
      <w:r w:rsidR="002C125A" w:rsidRPr="002C125A">
        <w:rPr>
          <w:rStyle w:val="LienChamps"/>
          <w:lang w:val="en-US"/>
        </w:rPr>
        <w:t>_unvisitedName</w:t>
      </w:r>
      <w:r w:rsidR="002C125A">
        <w:rPr>
          <w:lang w:val="en-US"/>
        </w:rPr>
        <w:t>.</w:t>
      </w:r>
      <w:r w:rsidR="002C125A" w:rsidRPr="002C125A">
        <w:rPr>
          <w:rStyle w:val="LienMthode"/>
          <w:lang w:val="en-US"/>
        </w:rPr>
        <w:t>getVisitor</w:t>
      </w:r>
      <w:r w:rsidR="002C125A">
        <w:rPr>
          <w:lang w:val="en-US"/>
        </w:rPr>
        <w:t>()</w:t>
      </w:r>
      <w:r w:rsidR="002C125A" w:rsidRPr="00D719A9">
        <w:rPr>
          <w:lang w:val="en-US"/>
        </w:rPr>
        <w:t>.</w:t>
      </w:r>
      <w:r w:rsidRPr="00AF4DEF">
        <w:rPr>
          <w:rStyle w:val="LienMthode"/>
          <w:lang w:val="en-US"/>
        </w:rPr>
        <w:t>unvisitedDecls</w:t>
      </w:r>
      <w:r w:rsidRPr="00D719A9">
        <w:rPr>
          <w:lang w:val="en-US"/>
        </w:rPr>
        <w:t>().</w:t>
      </w:r>
      <w:r w:rsidRPr="00AF4DEF">
        <w:rPr>
          <w:rStyle w:val="LienMthode"/>
          <w:lang w:val="en-US"/>
        </w:rPr>
        <w:t>push_back</w:t>
      </w:r>
      <w:r w:rsidRPr="00D719A9">
        <w:rPr>
          <w:lang w:val="en-US"/>
        </w:rPr>
        <w:t>(decl);</w:t>
      </w:r>
    </w:p>
    <w:p w:rsidR="00D719A9" w:rsidRPr="002D6812" w:rsidRDefault="00D719A9" w:rsidP="00D719A9">
      <w:pPr>
        <w:pStyle w:val="Dclarationdeclasse"/>
        <w:rPr>
          <w:lang w:val="en-US"/>
        </w:rPr>
      </w:pPr>
      <w:r w:rsidRPr="00D719A9">
        <w:rPr>
          <w:lang w:val="en-US"/>
        </w:rPr>
        <w:t xml:space="preserve">    </w:t>
      </w:r>
      <w:r w:rsidRPr="002D6812">
        <w:rPr>
          <w:lang w:val="en-US"/>
        </w:rPr>
        <w:t>}</w:t>
      </w:r>
    </w:p>
    <w:p w:rsidR="00D4757D" w:rsidRPr="00D4757D" w:rsidRDefault="00D4757D" w:rsidP="00D4757D">
      <w:pPr>
        <w:pStyle w:val="Dclarationdeclasse"/>
        <w:rPr>
          <w:lang w:val="en-US"/>
        </w:rPr>
      </w:pPr>
      <w:r w:rsidRPr="00D4757D">
        <w:rPr>
          <w:lang w:val="en-US"/>
        </w:rPr>
        <w:t xml:space="preserve">  </w:t>
      </w:r>
      <w:r w:rsidRPr="00D4757D">
        <w:rPr>
          <w:b/>
          <w:lang w:val="en-US"/>
        </w:rPr>
        <w:t>virtual</w:t>
      </w:r>
      <w:r w:rsidRPr="00D4757D">
        <w:rPr>
          <w:lang w:val="en-US"/>
        </w:rPr>
        <w:t xml:space="preserve"> </w:t>
      </w:r>
      <w:r w:rsidRPr="00D4757D">
        <w:rPr>
          <w:rStyle w:val="LienClasseC"/>
          <w:lang w:val="en-US"/>
        </w:rPr>
        <w:t>VirtualDeclRegistration</w:t>
      </w:r>
      <w:r w:rsidRPr="00D4757D">
        <w:rPr>
          <w:lang w:val="en-US"/>
        </w:rPr>
        <w:t xml:space="preserve">* </w:t>
      </w:r>
      <w:r w:rsidRPr="00D4757D">
        <w:rPr>
          <w:rStyle w:val="LienMthode"/>
          <w:lang w:val="en-US"/>
        </w:rPr>
        <w:t>getNameRegistration</w:t>
      </w:r>
      <w:r w:rsidRPr="00D4757D">
        <w:rPr>
          <w:lang w:val="en-US"/>
        </w:rPr>
        <w:t xml:space="preserve">() { </w:t>
      </w:r>
      <w:r w:rsidRPr="00D4757D">
        <w:rPr>
          <w:b/>
          <w:lang w:val="en-US"/>
        </w:rPr>
        <w:t>return</w:t>
      </w:r>
      <w:r w:rsidRPr="00D4757D">
        <w:rPr>
          <w:lang w:val="en-US"/>
        </w:rPr>
        <w:t xml:space="preserve"> &amp;</w:t>
      </w:r>
      <w:r w:rsidRPr="00D4757D">
        <w:rPr>
          <w:rStyle w:val="LienChamps"/>
          <w:lang w:val="en-US"/>
        </w:rPr>
        <w:t>_unvisitedName</w:t>
      </w:r>
      <w:r w:rsidRPr="00D4757D">
        <w:rPr>
          <w:lang w:val="en-US"/>
        </w:rPr>
        <w:t>; }</w:t>
      </w:r>
    </w:p>
    <w:p w:rsidR="00D719A9" w:rsidRPr="00D4757D" w:rsidRDefault="00D719A9" w:rsidP="00D719A9">
      <w:pPr>
        <w:pStyle w:val="Dclarationdeclasse"/>
        <w:rPr>
          <w:lang w:val="en-US"/>
        </w:rPr>
      </w:pPr>
      <w:r w:rsidRPr="00D4757D">
        <w:rPr>
          <w:lang w:val="en-US"/>
        </w:rPr>
        <w:t>};</w:t>
      </w:r>
    </w:p>
    <w:p w:rsidR="00E67084" w:rsidRDefault="00E67084" w:rsidP="00E67084">
      <w:pPr>
        <w:pStyle w:val="SectionClasse"/>
        <w:rPr>
          <w:rStyle w:val="LienClasseC"/>
          <w:lang w:val="en-US"/>
        </w:rPr>
      </w:pPr>
      <w:r>
        <w:rPr>
          <w:lang w:val="en-US"/>
        </w:rPr>
        <w:t xml:space="preserve">The class </w:t>
      </w:r>
      <w:r w:rsidRPr="00E67084">
        <w:rPr>
          <w:rStyle w:val="LienClasseC"/>
          <w:lang w:val="en-US"/>
        </w:rPr>
        <w:t>InstanceContexts</w:t>
      </w:r>
    </w:p>
    <w:p w:rsidR="006916B3" w:rsidRDefault="006916B3" w:rsidP="006916B3">
      <w:pPr>
        <w:rPr>
          <w:lang w:val="en-US"/>
        </w:rPr>
      </w:pPr>
      <w:r>
        <w:rPr>
          <w:lang w:val="en-US"/>
        </w:rPr>
        <w:t xml:space="preserve">This unit controls the way the class </w:t>
      </w:r>
      <w:r w:rsidRPr="00F2512D">
        <w:rPr>
          <w:rStyle w:val="LienClasseC"/>
          <w:lang w:val="en-US"/>
        </w:rPr>
        <w:t>VisitTable</w:t>
      </w:r>
      <w:r>
        <w:rPr>
          <w:lang w:val="en-US"/>
        </w:rPr>
        <w:t xml:space="preserve"> is managed. This unit reacts </w:t>
      </w:r>
      <w:proofErr w:type="gramStart"/>
      <w:r>
        <w:rPr>
          <w:lang w:val="en-US"/>
        </w:rPr>
        <w:t>to</w:t>
      </w:r>
      <w:proofErr w:type="gramEnd"/>
      <w:r>
        <w:rPr>
          <w:lang w:val="en-US"/>
        </w:rPr>
        <w:t xml:space="preserve"> many events in particular during the visit of the instance of a class. An object of type </w:t>
      </w:r>
      <w:r w:rsidRPr="00340C05">
        <w:rPr>
          <w:rStyle w:val="LienClasseC"/>
          <w:lang w:val="en-US"/>
        </w:rPr>
        <w:t>InstanceContexts</w:t>
      </w:r>
      <w:r>
        <w:rPr>
          <w:lang w:val="en-US"/>
        </w:rPr>
        <w:t xml:space="preserve"> is available in the field </w:t>
      </w:r>
      <w:r w:rsidRPr="00340C05">
        <w:rPr>
          <w:rStyle w:val="LienClasseC"/>
          <w:lang w:val="en-US"/>
        </w:rPr>
        <w:t>Visitor</w:t>
      </w:r>
      <w:r w:rsidRPr="00340C05">
        <w:rPr>
          <w:rStyle w:val="TexteC"/>
          <w:lang w:val="en-US"/>
        </w:rPr>
        <w:t>::</w:t>
      </w:r>
      <w:r w:rsidRPr="00340C05">
        <w:rPr>
          <w:rStyle w:val="LienChamps"/>
          <w:lang w:val="en-US"/>
        </w:rPr>
        <w:t>_instanceContexts</w:t>
      </w:r>
      <w:r>
        <w:rPr>
          <w:lang w:val="en-US"/>
        </w:rPr>
        <w:t xml:space="preserve">. It manages the other </w:t>
      </w:r>
      <w:r w:rsidRPr="00AF4DEF">
        <w:rPr>
          <w:rStyle w:val="LienClasseC"/>
          <w:lang w:val="en-US"/>
        </w:rPr>
        <w:t>Visitor</w:t>
      </w:r>
      <w:r>
        <w:rPr>
          <w:lang w:val="en-US"/>
        </w:rPr>
        <w:t xml:space="preserve">’s field </w:t>
      </w:r>
      <w:r w:rsidRPr="00AF4DEF">
        <w:rPr>
          <w:rStyle w:val="LienClasseC"/>
          <w:lang w:val="en-US"/>
        </w:rPr>
        <w:t>Visitor</w:t>
      </w:r>
      <w:r w:rsidRPr="00AF4DEF">
        <w:rPr>
          <w:rStyle w:val="TexteC"/>
          <w:lang w:val="en-US"/>
        </w:rPr>
        <w:t>::</w:t>
      </w:r>
      <w:r w:rsidRPr="00340C05">
        <w:rPr>
          <w:rStyle w:val="LienChamps"/>
          <w:lang w:val="en-US"/>
        </w:rPr>
        <w:t>_tableForWaitingDeclarations</w:t>
      </w:r>
      <w:r>
        <w:rPr>
          <w:lang w:val="en-US"/>
        </w:rPr>
        <w:t>.</w:t>
      </w:r>
    </w:p>
    <w:p w:rsidR="006916B3" w:rsidRDefault="006916B3" w:rsidP="006916B3">
      <w:pPr>
        <w:rPr>
          <w:lang w:val="en-US"/>
        </w:rPr>
      </w:pPr>
    </w:p>
    <w:p w:rsidR="006916B3" w:rsidRDefault="006916B3" w:rsidP="006916B3">
      <w:pPr>
        <w:rPr>
          <w:lang w:val="en-US"/>
        </w:rPr>
      </w:pPr>
      <w:r>
        <w:rPr>
          <w:lang w:val="en-US"/>
        </w:rPr>
        <w:t xml:space="preserve">The main class of this unit is </w:t>
      </w:r>
      <w:r w:rsidRPr="00340C05">
        <w:rPr>
          <w:rStyle w:val="LienClasseC"/>
          <w:lang w:val="en-US"/>
        </w:rPr>
        <w:t>InstanceContexts</w:t>
      </w:r>
      <w:r>
        <w:rPr>
          <w:lang w:val="en-US"/>
        </w:rPr>
        <w:t>. It acts as a state machine whose states are:</w:t>
      </w:r>
    </w:p>
    <w:p w:rsidR="006916B3" w:rsidRPr="004F1704" w:rsidRDefault="006916B3" w:rsidP="00CC4764">
      <w:pPr>
        <w:pStyle w:val="Paragraphedeliste"/>
        <w:numPr>
          <w:ilvl w:val="0"/>
          <w:numId w:val="10"/>
        </w:numPr>
        <w:rPr>
          <w:lang w:val="en-US"/>
        </w:rPr>
      </w:pPr>
      <w:proofErr w:type="gramStart"/>
      <w:r>
        <w:rPr>
          <w:lang w:val="en-US"/>
        </w:rPr>
        <w:t>out</w:t>
      </w:r>
      <w:proofErr w:type="gramEnd"/>
      <w:r>
        <w:rPr>
          <w:lang w:val="en-US"/>
        </w:rPr>
        <w:t xml:space="preserve"> of any instance and any template – </w:t>
      </w:r>
      <w:r w:rsidRPr="00650EE5">
        <w:rPr>
          <w:rStyle w:val="LienClasseC"/>
          <w:lang w:val="en-US"/>
        </w:rPr>
        <w:t>InstanceContexts</w:t>
      </w:r>
      <w:r w:rsidRPr="0005422E">
        <w:rPr>
          <w:rStyle w:val="TexteC"/>
          <w:lang w:val="en-US"/>
        </w:rPr>
        <w:t>::</w:t>
      </w:r>
      <w:r w:rsidRPr="0005422E">
        <w:rPr>
          <w:rStyle w:val="LienChamps"/>
          <w:lang w:val="en-US"/>
        </w:rPr>
        <w:t>_currentContext</w:t>
      </w:r>
      <w:r w:rsidRPr="0005422E">
        <w:rPr>
          <w:rStyle w:val="TexteC"/>
          <w:lang w:val="en-US"/>
        </w:rPr>
        <w:t>.</w:t>
      </w:r>
      <w:r w:rsidRPr="0005422E">
        <w:rPr>
          <w:rStyle w:val="LienMthode"/>
          <w:lang w:val="en-US"/>
        </w:rPr>
        <w:t>empty</w:t>
      </w:r>
      <w:r w:rsidRPr="0005422E">
        <w:rPr>
          <w:rStyle w:val="TexteC"/>
          <w:lang w:val="en-US"/>
        </w:rPr>
        <w:t>()</w:t>
      </w:r>
      <w:r>
        <w:rPr>
          <w:lang w:val="en-US"/>
        </w:rPr>
        <w:t xml:space="preserve"> and </w:t>
      </w:r>
      <w:r w:rsidRPr="00650EE5">
        <w:rPr>
          <w:rStyle w:val="LienClasseC"/>
          <w:lang w:val="en-US"/>
        </w:rPr>
        <w:t>InstanceContexts</w:t>
      </w:r>
      <w:r w:rsidRPr="0005422E">
        <w:rPr>
          <w:rStyle w:val="TexteC"/>
          <w:lang w:val="en-US"/>
        </w:rPr>
        <w:t>::</w:t>
      </w:r>
      <w:r w:rsidRPr="00D82E05">
        <w:rPr>
          <w:rStyle w:val="LienChamps"/>
          <w:lang w:val="en-US"/>
        </w:rPr>
        <w:t>_waitDeclarationsFunctions</w:t>
      </w:r>
      <w:r w:rsidRPr="006379F4">
        <w:rPr>
          <w:rStyle w:val="TexteC"/>
          <w:lang w:val="en-US"/>
        </w:rPr>
        <w:t>.</w:t>
      </w:r>
      <w:r w:rsidRPr="006379F4">
        <w:rPr>
          <w:rStyle w:val="LienMthode"/>
          <w:lang w:val="en-US"/>
        </w:rPr>
        <w:t>get</w:t>
      </w:r>
      <w:r w:rsidRPr="006379F4">
        <w:rPr>
          <w:rStyle w:val="TexteC"/>
          <w:lang w:val="en-US"/>
        </w:rPr>
        <w:t xml:space="preserve">() = </w:t>
      </w:r>
      <w:r w:rsidRPr="006379F4">
        <w:rPr>
          <w:rStyle w:val="TexteC"/>
          <w:b/>
          <w:lang w:val="en-US"/>
        </w:rPr>
        <w:t>nullptr</w:t>
      </w:r>
      <w:r w:rsidRPr="004F1704">
        <w:rPr>
          <w:lang w:val="en-US"/>
        </w:rPr>
        <w:t>.</w:t>
      </w:r>
    </w:p>
    <w:p w:rsidR="006916B3" w:rsidRDefault="006916B3" w:rsidP="00CC4764">
      <w:pPr>
        <w:pStyle w:val="Paragraphedeliste"/>
        <w:numPr>
          <w:ilvl w:val="0"/>
          <w:numId w:val="10"/>
        </w:numPr>
        <w:rPr>
          <w:lang w:val="en-US"/>
        </w:rPr>
      </w:pPr>
      <w:r>
        <w:rPr>
          <w:lang w:val="en-US"/>
        </w:rPr>
        <w:t xml:space="preserve">instance of a template function or a template method – </w:t>
      </w:r>
      <w:r>
        <w:rPr>
          <w:rStyle w:val="LienClasseC"/>
          <w:lang w:val="en-US"/>
        </w:rPr>
        <w:t xml:space="preserve"> </w:t>
      </w:r>
      <w:r w:rsidRPr="00650EE5">
        <w:rPr>
          <w:rStyle w:val="LienClasseC"/>
          <w:lang w:val="en-US"/>
        </w:rPr>
        <w:t>InstanceContexts</w:t>
      </w:r>
      <w:r w:rsidRPr="0005422E">
        <w:rPr>
          <w:rStyle w:val="TexteC"/>
          <w:lang w:val="en-US"/>
        </w:rPr>
        <w:t>::</w:t>
      </w:r>
      <w:r w:rsidRPr="00650EE5">
        <w:rPr>
          <w:rStyle w:val="LienChamps"/>
          <w:lang w:val="en-US"/>
        </w:rPr>
        <w:t>_currentContext</w:t>
      </w:r>
      <w:r w:rsidRPr="00650EE5">
        <w:rPr>
          <w:rStyle w:val="TexteC"/>
          <w:lang w:val="en-US"/>
        </w:rPr>
        <w:t>.</w:t>
      </w:r>
      <w:r w:rsidRPr="00650EE5">
        <w:rPr>
          <w:rStyle w:val="LienMthode"/>
          <w:lang w:val="en-US"/>
        </w:rPr>
        <w:t>size</w:t>
      </w:r>
      <w:r>
        <w:rPr>
          <w:rStyle w:val="TexteC"/>
          <w:lang w:val="en-US"/>
        </w:rPr>
        <w:t>() = 1</w:t>
      </w:r>
      <w:r>
        <w:rPr>
          <w:lang w:val="en-US"/>
        </w:rPr>
        <w:t xml:space="preserve"> and </w:t>
      </w:r>
      <w:r w:rsidRPr="00650EE5">
        <w:rPr>
          <w:rStyle w:val="LienClasseC"/>
          <w:lang w:val="en-US"/>
        </w:rPr>
        <w:t>InstanceContexts</w:t>
      </w:r>
      <w:r w:rsidRPr="0005422E">
        <w:rPr>
          <w:rStyle w:val="TexteC"/>
          <w:lang w:val="en-US"/>
        </w:rPr>
        <w:t>::</w:t>
      </w:r>
      <w:r w:rsidRPr="00D82E05">
        <w:rPr>
          <w:rStyle w:val="LienChamps"/>
          <w:lang w:val="en-US"/>
        </w:rPr>
        <w:t>_waitDeclarationsFunctions</w:t>
      </w:r>
      <w:r w:rsidRPr="006379F4">
        <w:rPr>
          <w:rStyle w:val="TexteC"/>
          <w:lang w:val="en-US"/>
        </w:rPr>
        <w:t>.</w:t>
      </w:r>
      <w:r w:rsidRPr="006379F4">
        <w:rPr>
          <w:rStyle w:val="LienMthode"/>
          <w:lang w:val="en-US"/>
        </w:rPr>
        <w:t>get</w:t>
      </w:r>
      <w:r w:rsidRPr="006379F4">
        <w:rPr>
          <w:rStyle w:val="TexteC"/>
          <w:lang w:val="en-US"/>
        </w:rPr>
        <w:t>()</w:t>
      </w:r>
      <w:r>
        <w:rPr>
          <w:rStyle w:val="TexteC"/>
          <w:lang w:val="en-US"/>
        </w:rPr>
        <w:t> </w:t>
      </w:r>
      <w:r>
        <w:rPr>
          <w:rStyle w:val="TexteC"/>
          <w:lang w:val="en-US"/>
        </w:rPr>
        <w:sym w:font="Symbol" w:char="F0B9"/>
      </w:r>
      <w:r>
        <w:rPr>
          <w:rStyle w:val="TexteC"/>
          <w:lang w:val="en-US"/>
        </w:rPr>
        <w:t> </w:t>
      </w:r>
      <w:r w:rsidRPr="006379F4">
        <w:rPr>
          <w:rStyle w:val="TexteC"/>
          <w:b/>
          <w:lang w:val="en-US"/>
        </w:rPr>
        <w:t>nullptr</w:t>
      </w:r>
      <w:r w:rsidRPr="004F1704">
        <w:rPr>
          <w:lang w:val="en-US"/>
        </w:rPr>
        <w:t>.</w:t>
      </w:r>
    </w:p>
    <w:p w:rsidR="006916B3" w:rsidRDefault="006916B3" w:rsidP="00CC4764">
      <w:pPr>
        <w:pStyle w:val="Paragraphedeliste"/>
        <w:numPr>
          <w:ilvl w:val="0"/>
          <w:numId w:val="10"/>
        </w:numPr>
        <w:rPr>
          <w:lang w:val="en-US"/>
        </w:rPr>
      </w:pPr>
      <w:proofErr w:type="gramStart"/>
      <w:r>
        <w:rPr>
          <w:lang w:val="en-US"/>
        </w:rPr>
        <w:t>content</w:t>
      </w:r>
      <w:proofErr w:type="gramEnd"/>
      <w:r>
        <w:rPr>
          <w:lang w:val="en-US"/>
        </w:rPr>
        <w:t xml:space="preserve"> of the first instance of a class – </w:t>
      </w:r>
      <w:r w:rsidRPr="00650EE5">
        <w:rPr>
          <w:rStyle w:val="LienClasseC"/>
          <w:lang w:val="en-US"/>
        </w:rPr>
        <w:t>InstanceContexts</w:t>
      </w:r>
      <w:r w:rsidRPr="0005422E">
        <w:rPr>
          <w:rStyle w:val="TexteC"/>
          <w:lang w:val="en-US"/>
        </w:rPr>
        <w:t>::</w:t>
      </w:r>
      <w:r w:rsidRPr="00650EE5">
        <w:rPr>
          <w:rStyle w:val="LienChamps"/>
          <w:lang w:val="en-US"/>
        </w:rPr>
        <w:t>_currentContext</w:t>
      </w:r>
      <w:r w:rsidRPr="00650EE5">
        <w:rPr>
          <w:rStyle w:val="TexteC"/>
          <w:lang w:val="en-US"/>
        </w:rPr>
        <w:t>.</w:t>
      </w:r>
      <w:r w:rsidRPr="00650EE5">
        <w:rPr>
          <w:rStyle w:val="LienMthode"/>
          <w:lang w:val="en-US"/>
        </w:rPr>
        <w:t>size</w:t>
      </w:r>
      <w:r>
        <w:rPr>
          <w:rStyle w:val="TexteC"/>
          <w:lang w:val="en-US"/>
        </w:rPr>
        <w:t>() = 1</w:t>
      </w:r>
      <w:r>
        <w:rPr>
          <w:lang w:val="en-US"/>
        </w:rPr>
        <w:t xml:space="preserve"> and </w:t>
      </w:r>
      <w:r w:rsidRPr="00650EE5">
        <w:rPr>
          <w:rStyle w:val="LienClasseC"/>
          <w:lang w:val="en-US"/>
        </w:rPr>
        <w:t>InstanceContexts</w:t>
      </w:r>
      <w:r w:rsidRPr="0005422E">
        <w:rPr>
          <w:rStyle w:val="TexteC"/>
          <w:lang w:val="en-US"/>
        </w:rPr>
        <w:t>::</w:t>
      </w:r>
      <w:r w:rsidRPr="00D82E05">
        <w:rPr>
          <w:rStyle w:val="LienChamps"/>
          <w:lang w:val="en-US"/>
        </w:rPr>
        <w:t>_waitDeclarationsFunctions</w:t>
      </w:r>
      <w:r w:rsidRPr="006379F4">
        <w:rPr>
          <w:rStyle w:val="TexteC"/>
          <w:lang w:val="en-US"/>
        </w:rPr>
        <w:t>.</w:t>
      </w:r>
      <w:r w:rsidRPr="006379F4">
        <w:rPr>
          <w:rStyle w:val="LienMthode"/>
          <w:lang w:val="en-US"/>
        </w:rPr>
        <w:t>get</w:t>
      </w:r>
      <w:r w:rsidRPr="006379F4">
        <w:rPr>
          <w:rStyle w:val="TexteC"/>
          <w:lang w:val="en-US"/>
        </w:rPr>
        <w:t xml:space="preserve">() = </w:t>
      </w:r>
      <w:r w:rsidRPr="006379F4">
        <w:rPr>
          <w:rStyle w:val="TexteC"/>
          <w:b/>
          <w:lang w:val="en-US"/>
        </w:rPr>
        <w:t>nullptr</w:t>
      </w:r>
      <w:r>
        <w:rPr>
          <w:lang w:val="en-US"/>
        </w:rPr>
        <w:t>.</w:t>
      </w:r>
    </w:p>
    <w:p w:rsidR="006916B3" w:rsidRDefault="006916B3" w:rsidP="00CC4764">
      <w:pPr>
        <w:pStyle w:val="Paragraphedeliste"/>
        <w:numPr>
          <w:ilvl w:val="0"/>
          <w:numId w:val="10"/>
        </w:numPr>
        <w:rPr>
          <w:lang w:val="en-US"/>
        </w:rPr>
      </w:pPr>
      <w:r>
        <w:rPr>
          <w:lang w:val="en-US"/>
        </w:rPr>
        <w:t xml:space="preserve">method in an instance of a template class – </w:t>
      </w:r>
      <w:r w:rsidRPr="00650EE5">
        <w:rPr>
          <w:rStyle w:val="LienClasseC"/>
          <w:lang w:val="en-US"/>
        </w:rPr>
        <w:t>InstanceContexts</w:t>
      </w:r>
      <w:r w:rsidRPr="0005422E">
        <w:rPr>
          <w:rStyle w:val="TexteC"/>
          <w:lang w:val="en-US"/>
        </w:rPr>
        <w:t>::</w:t>
      </w:r>
      <w:r w:rsidRPr="00650EE5">
        <w:rPr>
          <w:rStyle w:val="LienChamps"/>
          <w:lang w:val="en-US"/>
        </w:rPr>
        <w:t>_currentContext</w:t>
      </w:r>
      <w:r w:rsidRPr="00650EE5">
        <w:rPr>
          <w:rStyle w:val="TexteC"/>
          <w:lang w:val="en-US"/>
        </w:rPr>
        <w:t>.</w:t>
      </w:r>
      <w:r w:rsidRPr="00650EE5">
        <w:rPr>
          <w:rStyle w:val="LienMthode"/>
          <w:lang w:val="en-US"/>
        </w:rPr>
        <w:t>size</w:t>
      </w:r>
      <w:r>
        <w:rPr>
          <w:rStyle w:val="TexteC"/>
          <w:lang w:val="en-US"/>
        </w:rPr>
        <w:t xml:space="preserve">() </w:t>
      </w:r>
      <w:r>
        <w:rPr>
          <w:rStyle w:val="TexteC"/>
          <w:lang w:val="en-US"/>
        </w:rPr>
        <w:sym w:font="Symbol" w:char="F0B3"/>
      </w:r>
      <w:r>
        <w:rPr>
          <w:rStyle w:val="TexteC"/>
          <w:lang w:val="en-US"/>
        </w:rPr>
        <w:t xml:space="preserve"> 2</w:t>
      </w:r>
      <w:r>
        <w:rPr>
          <w:lang w:val="en-US"/>
        </w:rPr>
        <w:t xml:space="preserve"> and </w:t>
      </w:r>
      <w:r w:rsidRPr="00650EE5">
        <w:rPr>
          <w:rStyle w:val="LienClasseC"/>
          <w:lang w:val="en-US"/>
        </w:rPr>
        <w:t>InstanceContexts</w:t>
      </w:r>
      <w:r w:rsidRPr="0005422E">
        <w:rPr>
          <w:rStyle w:val="TexteC"/>
          <w:lang w:val="en-US"/>
        </w:rPr>
        <w:t>::</w:t>
      </w:r>
      <w:r w:rsidRPr="00D82E05">
        <w:rPr>
          <w:rStyle w:val="LienChamps"/>
          <w:lang w:val="en-US"/>
        </w:rPr>
        <w:t>_waitDeclarationsFunctions</w:t>
      </w:r>
      <w:r w:rsidRPr="006379F4">
        <w:rPr>
          <w:rStyle w:val="TexteC"/>
          <w:lang w:val="en-US"/>
        </w:rPr>
        <w:t>.</w:t>
      </w:r>
      <w:r w:rsidRPr="006379F4">
        <w:rPr>
          <w:rStyle w:val="LienMthode"/>
          <w:lang w:val="en-US"/>
        </w:rPr>
        <w:t>get</w:t>
      </w:r>
      <w:r w:rsidRPr="006379F4">
        <w:rPr>
          <w:rStyle w:val="TexteC"/>
          <w:lang w:val="en-US"/>
        </w:rPr>
        <w:t xml:space="preserve">() </w:t>
      </w:r>
      <w:r>
        <w:rPr>
          <w:rStyle w:val="TexteC"/>
          <w:lang w:val="en-US"/>
        </w:rPr>
        <w:sym w:font="Symbol" w:char="F0B9"/>
      </w:r>
      <w:r w:rsidRPr="006379F4">
        <w:rPr>
          <w:rStyle w:val="TexteC"/>
          <w:lang w:val="en-US"/>
        </w:rPr>
        <w:t xml:space="preserve"> </w:t>
      </w:r>
      <w:r w:rsidRPr="006379F4">
        <w:rPr>
          <w:rStyle w:val="TexteC"/>
          <w:b/>
          <w:lang w:val="en-US"/>
        </w:rPr>
        <w:t>nullptr</w:t>
      </w:r>
      <w:r>
        <w:rPr>
          <w:lang w:val="en-US"/>
        </w:rPr>
        <w:t>.</w:t>
      </w:r>
    </w:p>
    <w:p w:rsidR="006916B3" w:rsidRDefault="006916B3" w:rsidP="00CC4764">
      <w:pPr>
        <w:pStyle w:val="Paragraphedeliste"/>
        <w:numPr>
          <w:ilvl w:val="0"/>
          <w:numId w:val="10"/>
        </w:numPr>
        <w:rPr>
          <w:lang w:val="en-US"/>
        </w:rPr>
      </w:pPr>
      <w:proofErr w:type="gramStart"/>
      <w:r>
        <w:rPr>
          <w:lang w:val="en-US"/>
        </w:rPr>
        <w:t>class</w:t>
      </w:r>
      <w:proofErr w:type="gramEnd"/>
      <w:r>
        <w:rPr>
          <w:lang w:val="en-US"/>
        </w:rPr>
        <w:t xml:space="preserve"> in an instance of a template class – </w:t>
      </w:r>
      <w:r w:rsidRPr="00650EE5">
        <w:rPr>
          <w:rStyle w:val="LienClasseC"/>
          <w:lang w:val="en-US"/>
        </w:rPr>
        <w:t>InstanceContexts</w:t>
      </w:r>
      <w:r w:rsidRPr="0005422E">
        <w:rPr>
          <w:rStyle w:val="TexteC"/>
          <w:lang w:val="en-US"/>
        </w:rPr>
        <w:t>::</w:t>
      </w:r>
      <w:r w:rsidRPr="00650EE5">
        <w:rPr>
          <w:rStyle w:val="LienChamps"/>
          <w:lang w:val="en-US"/>
        </w:rPr>
        <w:t>_currentContext</w:t>
      </w:r>
      <w:r w:rsidRPr="00650EE5">
        <w:rPr>
          <w:rStyle w:val="TexteC"/>
          <w:lang w:val="en-US"/>
        </w:rPr>
        <w:t>.</w:t>
      </w:r>
      <w:r w:rsidRPr="00650EE5">
        <w:rPr>
          <w:rStyle w:val="LienMthode"/>
          <w:lang w:val="en-US"/>
        </w:rPr>
        <w:t>size</w:t>
      </w:r>
      <w:r>
        <w:rPr>
          <w:rStyle w:val="TexteC"/>
          <w:lang w:val="en-US"/>
        </w:rPr>
        <w:t xml:space="preserve">() </w:t>
      </w:r>
      <w:r>
        <w:rPr>
          <w:rStyle w:val="TexteC"/>
          <w:lang w:val="en-US"/>
        </w:rPr>
        <w:sym w:font="Symbol" w:char="F0B3"/>
      </w:r>
      <w:r>
        <w:rPr>
          <w:rStyle w:val="TexteC"/>
          <w:lang w:val="en-US"/>
        </w:rPr>
        <w:t xml:space="preserve"> 2</w:t>
      </w:r>
      <w:r>
        <w:rPr>
          <w:lang w:val="en-US"/>
        </w:rPr>
        <w:t xml:space="preserve"> and </w:t>
      </w:r>
      <w:r w:rsidRPr="00650EE5">
        <w:rPr>
          <w:rStyle w:val="LienClasseC"/>
          <w:lang w:val="en-US"/>
        </w:rPr>
        <w:t>InstanceContexts</w:t>
      </w:r>
      <w:r w:rsidRPr="0005422E">
        <w:rPr>
          <w:rStyle w:val="TexteC"/>
          <w:lang w:val="en-US"/>
        </w:rPr>
        <w:t>::</w:t>
      </w:r>
      <w:r w:rsidRPr="00D82E05">
        <w:rPr>
          <w:rStyle w:val="LienChamps"/>
          <w:lang w:val="en-US"/>
        </w:rPr>
        <w:t>_waitDeclarationsFunctions</w:t>
      </w:r>
      <w:r w:rsidRPr="006379F4">
        <w:rPr>
          <w:rStyle w:val="TexteC"/>
          <w:lang w:val="en-US"/>
        </w:rPr>
        <w:t>.</w:t>
      </w:r>
      <w:r w:rsidRPr="006379F4">
        <w:rPr>
          <w:rStyle w:val="LienMthode"/>
          <w:lang w:val="en-US"/>
        </w:rPr>
        <w:t>get</w:t>
      </w:r>
      <w:r w:rsidRPr="006379F4">
        <w:rPr>
          <w:rStyle w:val="TexteC"/>
          <w:lang w:val="en-US"/>
        </w:rPr>
        <w:t xml:space="preserve">() </w:t>
      </w:r>
      <w:r>
        <w:rPr>
          <w:rStyle w:val="TexteC"/>
          <w:lang w:val="en-US"/>
        </w:rPr>
        <w:t>=</w:t>
      </w:r>
      <w:r w:rsidRPr="006379F4">
        <w:rPr>
          <w:rStyle w:val="TexteC"/>
          <w:lang w:val="en-US"/>
        </w:rPr>
        <w:t xml:space="preserve"> </w:t>
      </w:r>
      <w:r w:rsidRPr="006379F4">
        <w:rPr>
          <w:rStyle w:val="TexteC"/>
          <w:b/>
          <w:lang w:val="en-US"/>
        </w:rPr>
        <w:t>nullptr</w:t>
      </w:r>
      <w:r>
        <w:rPr>
          <w:lang w:val="en-US"/>
        </w:rPr>
        <w:t>.</w:t>
      </w:r>
    </w:p>
    <w:p w:rsidR="006916B3" w:rsidRDefault="006916B3" w:rsidP="006916B3">
      <w:pPr>
        <w:rPr>
          <w:lang w:val="en-US"/>
        </w:rPr>
      </w:pPr>
    </w:p>
    <w:p w:rsidR="006916B3" w:rsidRDefault="006916B3" w:rsidP="006916B3">
      <w:pPr>
        <w:rPr>
          <w:lang w:val="en-US"/>
        </w:rPr>
      </w:pPr>
      <w:r>
        <w:rPr>
          <w:lang w:val="en-US"/>
        </w:rPr>
        <w:t>The following inheritance graph is used for this unit:</w:t>
      </w:r>
    </w:p>
    <w:p w:rsidR="006916B3" w:rsidRPr="00A76621" w:rsidRDefault="006916B3" w:rsidP="006916B3">
      <w:pPr>
        <w:jc w:val="center"/>
        <w:rPr>
          <w:lang w:val="en-US"/>
        </w:rPr>
      </w:pPr>
      <w:r>
        <w:rPr>
          <w:noProof/>
        </w:rPr>
        <w:lastRenderedPageBreak/>
        <w:drawing>
          <wp:inline distT="0" distB="0" distL="0" distR="0" wp14:anchorId="2693C708" wp14:editId="0E475221">
            <wp:extent cx="5638800" cy="12763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38800" cy="1276350"/>
                    </a:xfrm>
                    <a:prstGeom prst="rect">
                      <a:avLst/>
                    </a:prstGeom>
                    <a:noFill/>
                    <a:ln>
                      <a:noFill/>
                    </a:ln>
                  </pic:spPr>
                </pic:pic>
              </a:graphicData>
            </a:graphic>
          </wp:inline>
        </w:drawing>
      </w:r>
    </w:p>
    <w:p w:rsidR="006916B3" w:rsidRDefault="006916B3" w:rsidP="004C5102">
      <w:pPr>
        <w:rPr>
          <w:lang w:val="en-US"/>
        </w:rPr>
      </w:pPr>
    </w:p>
    <w:p w:rsidR="004C5102" w:rsidRDefault="004C5102" w:rsidP="004C5102">
      <w:pPr>
        <w:rPr>
          <w:lang w:val="en-US"/>
        </w:rPr>
      </w:pPr>
      <w:r>
        <w:rPr>
          <w:lang w:val="en-US"/>
        </w:rPr>
        <w:t xml:space="preserve">This class controls the way the class </w:t>
      </w:r>
      <w:r w:rsidRPr="00F2512D">
        <w:rPr>
          <w:rStyle w:val="LienClasseC"/>
          <w:lang w:val="en-US"/>
        </w:rPr>
        <w:t>VisitTable</w:t>
      </w:r>
      <w:r>
        <w:rPr>
          <w:lang w:val="en-US"/>
        </w:rPr>
        <w:t xml:space="preserve"> is managed</w:t>
      </w:r>
      <w:r w:rsidR="00CC699F">
        <w:rPr>
          <w:lang w:val="en-US"/>
        </w:rPr>
        <w:t xml:space="preserve"> via the field </w:t>
      </w:r>
      <w:r w:rsidR="00CC699F" w:rsidRPr="004C5102">
        <w:rPr>
          <w:rStyle w:val="LienClasseC"/>
          <w:lang w:val="en-US"/>
        </w:rPr>
        <w:t>Visitor</w:t>
      </w:r>
      <w:r w:rsidR="00CC699F" w:rsidRPr="004C5102">
        <w:rPr>
          <w:rStyle w:val="TexteC"/>
          <w:lang w:val="en-US"/>
        </w:rPr>
        <w:t>::</w:t>
      </w:r>
      <w:r w:rsidR="00CC699F" w:rsidRPr="00340C05">
        <w:rPr>
          <w:rStyle w:val="LienChamps"/>
          <w:lang w:val="en-US"/>
        </w:rPr>
        <w:t>_tableForWaitingDeclarations</w:t>
      </w:r>
      <w:r>
        <w:rPr>
          <w:lang w:val="en-US"/>
        </w:rPr>
        <w:t xml:space="preserve">. </w:t>
      </w:r>
      <w:r w:rsidR="00471160">
        <w:rPr>
          <w:lang w:val="en-US"/>
        </w:rPr>
        <w:t xml:space="preserve">It </w:t>
      </w:r>
      <w:r>
        <w:rPr>
          <w:lang w:val="en-US"/>
        </w:rPr>
        <w:t xml:space="preserve">reacts </w:t>
      </w:r>
      <w:proofErr w:type="gramStart"/>
      <w:r>
        <w:rPr>
          <w:lang w:val="en-US"/>
        </w:rPr>
        <w:t>to</w:t>
      </w:r>
      <w:proofErr w:type="gramEnd"/>
      <w:r>
        <w:rPr>
          <w:lang w:val="en-US"/>
        </w:rPr>
        <w:t xml:space="preserve"> many events in particular during the visit of the instance of a class</w:t>
      </w:r>
      <w:r w:rsidR="00AF4DEF">
        <w:rPr>
          <w:lang w:val="en-US"/>
        </w:rPr>
        <w:t xml:space="preserve"> or during the visit of the instance of the body of a function</w:t>
      </w:r>
      <w:r>
        <w:rPr>
          <w:lang w:val="en-US"/>
        </w:rPr>
        <w:t xml:space="preserve">. An object of type </w:t>
      </w:r>
      <w:r w:rsidRPr="00340C05">
        <w:rPr>
          <w:rStyle w:val="LienClasseC"/>
          <w:lang w:val="en-US"/>
        </w:rPr>
        <w:t>InstanceContexts</w:t>
      </w:r>
      <w:r>
        <w:rPr>
          <w:lang w:val="en-US"/>
        </w:rPr>
        <w:t xml:space="preserve"> is available in the field </w:t>
      </w:r>
      <w:r w:rsidRPr="00340C05">
        <w:rPr>
          <w:rStyle w:val="LienClasseC"/>
          <w:lang w:val="en-US"/>
        </w:rPr>
        <w:t>Visitor</w:t>
      </w:r>
      <w:r w:rsidRPr="00340C05">
        <w:rPr>
          <w:rStyle w:val="TexteC"/>
          <w:lang w:val="en-US"/>
        </w:rPr>
        <w:t>::</w:t>
      </w:r>
      <w:r w:rsidRPr="00340C05">
        <w:rPr>
          <w:rStyle w:val="LienChamps"/>
          <w:lang w:val="en-US"/>
        </w:rPr>
        <w:t>_instanceContexts</w:t>
      </w:r>
      <w:r>
        <w:rPr>
          <w:lang w:val="en-US"/>
        </w:rPr>
        <w:t>.</w:t>
      </w:r>
    </w:p>
    <w:p w:rsidR="004C5102" w:rsidRDefault="004C5102" w:rsidP="004C5102">
      <w:pPr>
        <w:rPr>
          <w:lang w:val="en-US"/>
        </w:rPr>
      </w:pPr>
    </w:p>
    <w:p w:rsidR="004C5102" w:rsidRDefault="004C5102" w:rsidP="004C5102">
      <w:pPr>
        <w:rPr>
          <w:lang w:val="en-US"/>
        </w:rPr>
      </w:pPr>
      <w:r>
        <w:rPr>
          <w:lang w:val="en-US"/>
        </w:rPr>
        <w:t xml:space="preserve">The </w:t>
      </w:r>
      <w:r w:rsidR="00CC699F">
        <w:rPr>
          <w:lang w:val="en-US"/>
        </w:rPr>
        <w:t xml:space="preserve">class </w:t>
      </w:r>
      <w:r w:rsidR="00CC699F" w:rsidRPr="00AF4DEF">
        <w:rPr>
          <w:rStyle w:val="LienClasseC"/>
          <w:lang w:val="en-US"/>
        </w:rPr>
        <w:t>InstanceContexts</w:t>
      </w:r>
      <w:r w:rsidR="00CC699F">
        <w:rPr>
          <w:lang w:val="en-US"/>
        </w:rPr>
        <w:t xml:space="preserve"> </w:t>
      </w:r>
      <w:r>
        <w:rPr>
          <w:lang w:val="en-US"/>
        </w:rPr>
        <w:t>acts as a state machine whose states are:</w:t>
      </w:r>
    </w:p>
    <w:p w:rsidR="004C5102" w:rsidRPr="004F1704" w:rsidRDefault="004C5102" w:rsidP="00CC4764">
      <w:pPr>
        <w:pStyle w:val="Paragraphedeliste"/>
        <w:numPr>
          <w:ilvl w:val="0"/>
          <w:numId w:val="11"/>
        </w:numPr>
        <w:rPr>
          <w:lang w:val="en-US"/>
        </w:rPr>
      </w:pPr>
      <w:proofErr w:type="gramStart"/>
      <w:r>
        <w:rPr>
          <w:lang w:val="en-US"/>
        </w:rPr>
        <w:t>out</w:t>
      </w:r>
      <w:proofErr w:type="gramEnd"/>
      <w:r>
        <w:rPr>
          <w:lang w:val="en-US"/>
        </w:rPr>
        <w:t xml:space="preserve"> of any instance and any template –</w:t>
      </w:r>
      <w:r w:rsidR="009D32DB">
        <w:rPr>
          <w:lang w:val="en-US"/>
        </w:rPr>
        <w:t xml:space="preserve"> </w:t>
      </w:r>
      <w:r w:rsidRPr="0005422E">
        <w:rPr>
          <w:rStyle w:val="LienChamps"/>
          <w:lang w:val="en-US"/>
        </w:rPr>
        <w:t>_currentContext</w:t>
      </w:r>
      <w:r w:rsidRPr="0005422E">
        <w:rPr>
          <w:rStyle w:val="TexteC"/>
          <w:lang w:val="en-US"/>
        </w:rPr>
        <w:t>.</w:t>
      </w:r>
      <w:r w:rsidRPr="0005422E">
        <w:rPr>
          <w:rStyle w:val="LienMthode"/>
          <w:lang w:val="en-US"/>
        </w:rPr>
        <w:t>empty</w:t>
      </w:r>
      <w:r w:rsidRPr="0005422E">
        <w:rPr>
          <w:rStyle w:val="TexteC"/>
          <w:lang w:val="en-US"/>
        </w:rPr>
        <w:t>()</w:t>
      </w:r>
      <w:r>
        <w:rPr>
          <w:lang w:val="en-US"/>
        </w:rPr>
        <w:t xml:space="preserve"> and </w:t>
      </w:r>
      <w:r w:rsidRPr="00D82E05">
        <w:rPr>
          <w:rStyle w:val="LienChamps"/>
          <w:lang w:val="en-US"/>
        </w:rPr>
        <w:t>_waitDeclarationsFunctions</w:t>
      </w:r>
      <w:r w:rsidRPr="006379F4">
        <w:rPr>
          <w:rStyle w:val="TexteC"/>
          <w:lang w:val="en-US"/>
        </w:rPr>
        <w:t>.</w:t>
      </w:r>
      <w:r w:rsidRPr="006379F4">
        <w:rPr>
          <w:rStyle w:val="LienMthode"/>
          <w:lang w:val="en-US"/>
        </w:rPr>
        <w:t>get</w:t>
      </w:r>
      <w:r w:rsidRPr="006379F4">
        <w:rPr>
          <w:rStyle w:val="TexteC"/>
          <w:lang w:val="en-US"/>
        </w:rPr>
        <w:t xml:space="preserve">() = </w:t>
      </w:r>
      <w:r w:rsidRPr="006379F4">
        <w:rPr>
          <w:rStyle w:val="TexteC"/>
          <w:b/>
          <w:lang w:val="en-US"/>
        </w:rPr>
        <w:t>nullptr</w:t>
      </w:r>
      <w:r w:rsidR="003E706D">
        <w:rPr>
          <w:lang w:val="en-US"/>
        </w:rPr>
        <w:t xml:space="preserve">. </w:t>
      </w:r>
      <w:r w:rsidR="004F1704">
        <w:rPr>
          <w:lang w:val="en-US"/>
        </w:rPr>
        <w:t xml:space="preserve">Entering a class instance goes to state 3 (see the method </w:t>
      </w:r>
      <w:r w:rsidR="004F1704" w:rsidRPr="003E706D">
        <w:rPr>
          <w:rStyle w:val="LienMthode"/>
          <w:lang w:val="en-US"/>
        </w:rPr>
        <w:t>push</w:t>
      </w:r>
      <w:r w:rsidR="004F1704" w:rsidRPr="003E706D">
        <w:rPr>
          <w:rStyle w:val="TexteC"/>
          <w:lang w:val="en-US"/>
        </w:rPr>
        <w:t>(</w:t>
      </w:r>
      <w:r w:rsidR="004F1704" w:rsidRPr="003E706D">
        <w:rPr>
          <w:rStyle w:val="LienClasseC"/>
          <w:lang w:val="en-US"/>
        </w:rPr>
        <w:t>VisitTable</w:t>
      </w:r>
      <w:r w:rsidR="004F1704" w:rsidRPr="003E706D">
        <w:rPr>
          <w:rStyle w:val="TexteC"/>
          <w:lang w:val="en-US"/>
        </w:rPr>
        <w:t>::</w:t>
      </w:r>
      <w:r w:rsidR="004F1704" w:rsidRPr="003E706D">
        <w:rPr>
          <w:rStyle w:val="LienClasseC"/>
          <w:lang w:val="en-US"/>
        </w:rPr>
        <w:t>MissingClassGeneration</w:t>
      </w:r>
      <w:r w:rsidR="004F1704" w:rsidRPr="003E706D">
        <w:rPr>
          <w:rStyle w:val="TexteC"/>
          <w:lang w:val="en-US"/>
        </w:rPr>
        <w:t>&amp;)</w:t>
      </w:r>
      <w:r w:rsidR="004F1704">
        <w:rPr>
          <w:lang w:val="en-US"/>
        </w:rPr>
        <w:t xml:space="preserve">). </w:t>
      </w:r>
      <w:r w:rsidR="003E706D" w:rsidRPr="004F1704">
        <w:rPr>
          <w:lang w:val="en-US"/>
        </w:rPr>
        <w:t xml:space="preserve">Entering a </w:t>
      </w:r>
      <w:r w:rsidR="004F1704">
        <w:rPr>
          <w:lang w:val="en-US"/>
        </w:rPr>
        <w:t xml:space="preserve">function </w:t>
      </w:r>
      <w:r w:rsidR="003E706D" w:rsidRPr="004F1704">
        <w:rPr>
          <w:lang w:val="en-US"/>
        </w:rPr>
        <w:t xml:space="preserve">instance goes to state </w:t>
      </w:r>
      <w:r w:rsidR="004F1704">
        <w:rPr>
          <w:lang w:val="en-US"/>
        </w:rPr>
        <w:t>2</w:t>
      </w:r>
      <w:r w:rsidR="003E706D" w:rsidRPr="004F1704">
        <w:rPr>
          <w:lang w:val="en-US"/>
        </w:rPr>
        <w:t xml:space="preserve"> (see the method </w:t>
      </w:r>
      <w:r w:rsidR="003E706D" w:rsidRPr="004F1704">
        <w:rPr>
          <w:rStyle w:val="LienMthode"/>
          <w:lang w:val="en-US"/>
        </w:rPr>
        <w:t>push</w:t>
      </w:r>
      <w:r w:rsidR="004F1704">
        <w:rPr>
          <w:rStyle w:val="LienMthode"/>
          <w:lang w:val="en-US"/>
        </w:rPr>
        <w:t>Function</w:t>
      </w:r>
      <w:r w:rsidR="003E706D" w:rsidRPr="004F1704">
        <w:rPr>
          <w:lang w:val="en-US"/>
        </w:rPr>
        <w:t>).</w:t>
      </w:r>
    </w:p>
    <w:p w:rsidR="004C5102" w:rsidRDefault="004C5102" w:rsidP="00CC4764">
      <w:pPr>
        <w:pStyle w:val="Paragraphedeliste"/>
        <w:numPr>
          <w:ilvl w:val="0"/>
          <w:numId w:val="11"/>
        </w:numPr>
        <w:rPr>
          <w:lang w:val="en-US"/>
        </w:rPr>
      </w:pPr>
      <w:proofErr w:type="gramStart"/>
      <w:r>
        <w:rPr>
          <w:lang w:val="en-US"/>
        </w:rPr>
        <w:t>instance</w:t>
      </w:r>
      <w:proofErr w:type="gramEnd"/>
      <w:r>
        <w:rPr>
          <w:lang w:val="en-US"/>
        </w:rPr>
        <w:t xml:space="preserve"> of a template function or a template method – </w:t>
      </w:r>
      <w:r w:rsidR="009D32DB">
        <w:rPr>
          <w:rStyle w:val="LienClasseC"/>
          <w:lang w:val="en-US"/>
        </w:rPr>
        <w:t xml:space="preserve"> </w:t>
      </w:r>
      <w:r w:rsidRPr="00650EE5">
        <w:rPr>
          <w:rStyle w:val="LienChamps"/>
          <w:lang w:val="en-US"/>
        </w:rPr>
        <w:t>_currentContext</w:t>
      </w:r>
      <w:r w:rsidRPr="00650EE5">
        <w:rPr>
          <w:rStyle w:val="TexteC"/>
          <w:lang w:val="en-US"/>
        </w:rPr>
        <w:t>.</w:t>
      </w:r>
      <w:r w:rsidR="004F1704" w:rsidRPr="00650EE5">
        <w:rPr>
          <w:rStyle w:val="LienMthode"/>
          <w:lang w:val="en-US"/>
        </w:rPr>
        <w:t>size</w:t>
      </w:r>
      <w:r w:rsidR="004F1704">
        <w:rPr>
          <w:rStyle w:val="TexteC"/>
          <w:lang w:val="en-US"/>
        </w:rPr>
        <w:t>() = 1</w:t>
      </w:r>
      <w:r>
        <w:rPr>
          <w:lang w:val="en-US"/>
        </w:rPr>
        <w:t xml:space="preserve"> and </w:t>
      </w:r>
      <w:r w:rsidRPr="00D82E05">
        <w:rPr>
          <w:rStyle w:val="LienChamps"/>
          <w:lang w:val="en-US"/>
        </w:rPr>
        <w:t>_waitDeclarationsFunctions</w:t>
      </w:r>
      <w:r w:rsidRPr="006379F4">
        <w:rPr>
          <w:rStyle w:val="TexteC"/>
          <w:lang w:val="en-US"/>
        </w:rPr>
        <w:t>.</w:t>
      </w:r>
      <w:r w:rsidRPr="006379F4">
        <w:rPr>
          <w:rStyle w:val="LienMthode"/>
          <w:lang w:val="en-US"/>
        </w:rPr>
        <w:t>get</w:t>
      </w:r>
      <w:r w:rsidRPr="006379F4">
        <w:rPr>
          <w:rStyle w:val="TexteC"/>
          <w:lang w:val="en-US"/>
        </w:rPr>
        <w:t>()</w:t>
      </w:r>
      <w:r w:rsidR="009D32DB">
        <w:rPr>
          <w:rStyle w:val="TexteC"/>
          <w:lang w:val="en-US"/>
        </w:rPr>
        <w:t> </w:t>
      </w:r>
      <w:r>
        <w:rPr>
          <w:rStyle w:val="TexteC"/>
          <w:lang w:val="en-US"/>
        </w:rPr>
        <w:sym w:font="Symbol" w:char="F0B9"/>
      </w:r>
      <w:r w:rsidR="009D32DB">
        <w:rPr>
          <w:rStyle w:val="TexteC"/>
          <w:lang w:val="en-US"/>
        </w:rPr>
        <w:t> </w:t>
      </w:r>
      <w:r w:rsidRPr="006379F4">
        <w:rPr>
          <w:rStyle w:val="TexteC"/>
          <w:b/>
          <w:lang w:val="en-US"/>
        </w:rPr>
        <w:t>nullptr</w:t>
      </w:r>
      <w:r w:rsidR="004F1704" w:rsidRPr="004F1704">
        <w:rPr>
          <w:lang w:val="en-US"/>
        </w:rPr>
        <w:t>.</w:t>
      </w:r>
      <w:r w:rsidR="004F1704">
        <w:rPr>
          <w:lang w:val="en-US"/>
        </w:rPr>
        <w:t xml:space="preserve"> </w:t>
      </w:r>
      <w:r w:rsidR="004F1704" w:rsidRPr="004F1704">
        <w:rPr>
          <w:lang w:val="en-US"/>
        </w:rPr>
        <w:t>E</w:t>
      </w:r>
      <w:r w:rsidR="004F1704">
        <w:rPr>
          <w:lang w:val="en-US"/>
        </w:rPr>
        <w:t>xiting</w:t>
      </w:r>
      <w:r w:rsidR="004F1704" w:rsidRPr="004F1704">
        <w:rPr>
          <w:lang w:val="en-US"/>
        </w:rPr>
        <w:t xml:space="preserve"> a </w:t>
      </w:r>
      <w:r w:rsidR="004F1704">
        <w:rPr>
          <w:lang w:val="en-US"/>
        </w:rPr>
        <w:t xml:space="preserve">function </w:t>
      </w:r>
      <w:r w:rsidR="004F1704" w:rsidRPr="004F1704">
        <w:rPr>
          <w:lang w:val="en-US"/>
        </w:rPr>
        <w:t xml:space="preserve">instance goes to state </w:t>
      </w:r>
      <w:r w:rsidR="004F1704">
        <w:rPr>
          <w:lang w:val="en-US"/>
        </w:rPr>
        <w:t>1</w:t>
      </w:r>
      <w:r w:rsidR="004F1704" w:rsidRPr="004F1704">
        <w:rPr>
          <w:lang w:val="en-US"/>
        </w:rPr>
        <w:t xml:space="preserve"> (see the method </w:t>
      </w:r>
      <w:r w:rsidR="004F1704" w:rsidRPr="004F1704">
        <w:rPr>
          <w:rStyle w:val="LienMthode"/>
          <w:lang w:val="en-US"/>
        </w:rPr>
        <w:t>p</w:t>
      </w:r>
      <w:r w:rsidR="004F1704">
        <w:rPr>
          <w:rStyle w:val="LienMthode"/>
          <w:lang w:val="en-US"/>
        </w:rPr>
        <w:t>opFunction</w:t>
      </w:r>
      <w:r w:rsidR="004F1704" w:rsidRPr="004F1704">
        <w:rPr>
          <w:lang w:val="en-US"/>
        </w:rPr>
        <w:t>).</w:t>
      </w:r>
    </w:p>
    <w:p w:rsidR="004C5102" w:rsidRDefault="004C5102" w:rsidP="00CC4764">
      <w:pPr>
        <w:pStyle w:val="Paragraphedeliste"/>
        <w:numPr>
          <w:ilvl w:val="0"/>
          <w:numId w:val="11"/>
        </w:numPr>
        <w:rPr>
          <w:lang w:val="en-US"/>
        </w:rPr>
      </w:pPr>
      <w:proofErr w:type="gramStart"/>
      <w:r>
        <w:rPr>
          <w:lang w:val="en-US"/>
        </w:rPr>
        <w:t>content</w:t>
      </w:r>
      <w:proofErr w:type="gramEnd"/>
      <w:r>
        <w:rPr>
          <w:lang w:val="en-US"/>
        </w:rPr>
        <w:t xml:space="preserve"> of the first instance of a class –</w:t>
      </w:r>
      <w:r w:rsidR="009D32DB">
        <w:rPr>
          <w:lang w:val="en-US"/>
        </w:rPr>
        <w:t xml:space="preserve"> </w:t>
      </w:r>
      <w:r w:rsidRPr="00650EE5">
        <w:rPr>
          <w:rStyle w:val="LienChamps"/>
          <w:lang w:val="en-US"/>
        </w:rPr>
        <w:t>_currentContext</w:t>
      </w:r>
      <w:r w:rsidRPr="00650EE5">
        <w:rPr>
          <w:rStyle w:val="TexteC"/>
          <w:lang w:val="en-US"/>
        </w:rPr>
        <w:t>.</w:t>
      </w:r>
      <w:r w:rsidRPr="00650EE5">
        <w:rPr>
          <w:rStyle w:val="LienMthode"/>
          <w:lang w:val="en-US"/>
        </w:rPr>
        <w:t>size</w:t>
      </w:r>
      <w:r>
        <w:rPr>
          <w:rStyle w:val="TexteC"/>
          <w:lang w:val="en-US"/>
        </w:rPr>
        <w:t>() = 1</w:t>
      </w:r>
      <w:r>
        <w:rPr>
          <w:lang w:val="en-US"/>
        </w:rPr>
        <w:t xml:space="preserve"> and </w:t>
      </w:r>
      <w:r w:rsidRPr="00D82E05">
        <w:rPr>
          <w:rStyle w:val="LienChamps"/>
          <w:lang w:val="en-US"/>
        </w:rPr>
        <w:t>_waitDeclarationsFunctions</w:t>
      </w:r>
      <w:r w:rsidRPr="006379F4">
        <w:rPr>
          <w:rStyle w:val="TexteC"/>
          <w:lang w:val="en-US"/>
        </w:rPr>
        <w:t>.</w:t>
      </w:r>
      <w:r w:rsidRPr="006379F4">
        <w:rPr>
          <w:rStyle w:val="LienMthode"/>
          <w:lang w:val="en-US"/>
        </w:rPr>
        <w:t>get</w:t>
      </w:r>
      <w:r w:rsidRPr="006379F4">
        <w:rPr>
          <w:rStyle w:val="TexteC"/>
          <w:lang w:val="en-US"/>
        </w:rPr>
        <w:t xml:space="preserve">() = </w:t>
      </w:r>
      <w:r w:rsidRPr="006379F4">
        <w:rPr>
          <w:rStyle w:val="TexteC"/>
          <w:b/>
          <w:lang w:val="en-US"/>
        </w:rPr>
        <w:t>nullptr</w:t>
      </w:r>
      <w:r w:rsidR="004F1704">
        <w:rPr>
          <w:lang w:val="en-US"/>
        </w:rPr>
        <w:t xml:space="preserve">. Entering a class instance goes to state 5 (see the method </w:t>
      </w:r>
      <w:r w:rsidR="004F1704" w:rsidRPr="003E706D">
        <w:rPr>
          <w:rStyle w:val="LienMthode"/>
          <w:lang w:val="en-US"/>
        </w:rPr>
        <w:t>push</w:t>
      </w:r>
      <w:r w:rsidR="004F1704" w:rsidRPr="003E706D">
        <w:rPr>
          <w:rStyle w:val="TexteC"/>
          <w:lang w:val="en-US"/>
        </w:rPr>
        <w:t>(</w:t>
      </w:r>
      <w:r w:rsidR="004F1704" w:rsidRPr="003E706D">
        <w:rPr>
          <w:rStyle w:val="LienClasseC"/>
          <w:lang w:val="en-US"/>
        </w:rPr>
        <w:t>VisitTable</w:t>
      </w:r>
      <w:r w:rsidR="004F1704" w:rsidRPr="003E706D">
        <w:rPr>
          <w:rStyle w:val="TexteC"/>
          <w:lang w:val="en-US"/>
        </w:rPr>
        <w:t>::</w:t>
      </w:r>
      <w:r w:rsidR="004F1704" w:rsidRPr="004F1704">
        <w:rPr>
          <w:rStyle w:val="LienClasseC"/>
          <w:lang w:val="en-US"/>
        </w:rPr>
        <w:t>MissingSubClassGeneration</w:t>
      </w:r>
      <w:r w:rsidR="004F1704" w:rsidRPr="003E706D">
        <w:rPr>
          <w:rStyle w:val="TexteC"/>
          <w:lang w:val="en-US"/>
        </w:rPr>
        <w:t>&amp;)</w:t>
      </w:r>
      <w:r w:rsidR="004F1704">
        <w:rPr>
          <w:lang w:val="en-US"/>
        </w:rPr>
        <w:t xml:space="preserve">). </w:t>
      </w:r>
      <w:r w:rsidR="004F1704" w:rsidRPr="004F1704">
        <w:rPr>
          <w:lang w:val="en-US"/>
        </w:rPr>
        <w:t xml:space="preserve">Entering a </w:t>
      </w:r>
      <w:r w:rsidR="004F1704">
        <w:rPr>
          <w:lang w:val="en-US"/>
        </w:rPr>
        <w:t xml:space="preserve">function </w:t>
      </w:r>
      <w:r w:rsidR="004F1704" w:rsidRPr="004F1704">
        <w:rPr>
          <w:lang w:val="en-US"/>
        </w:rPr>
        <w:t xml:space="preserve">instance goes to state </w:t>
      </w:r>
      <w:r w:rsidR="004F1704">
        <w:rPr>
          <w:lang w:val="en-US"/>
        </w:rPr>
        <w:t>4</w:t>
      </w:r>
      <w:r w:rsidR="004F1704" w:rsidRPr="004F1704">
        <w:rPr>
          <w:lang w:val="en-US"/>
        </w:rPr>
        <w:t xml:space="preserve"> (see the method </w:t>
      </w:r>
      <w:r w:rsidR="004F1704" w:rsidRPr="004F1704">
        <w:rPr>
          <w:rStyle w:val="LienMthode"/>
          <w:lang w:val="en-US"/>
        </w:rPr>
        <w:t>push</w:t>
      </w:r>
      <w:r w:rsidR="004F1704">
        <w:rPr>
          <w:rStyle w:val="LienMthode"/>
          <w:lang w:val="en-US"/>
        </w:rPr>
        <w:t>Function</w:t>
      </w:r>
      <w:r w:rsidR="004F1704" w:rsidRPr="004F1704">
        <w:rPr>
          <w:lang w:val="en-US"/>
        </w:rPr>
        <w:t>).</w:t>
      </w:r>
      <w:r w:rsidR="004F1704">
        <w:rPr>
          <w:lang w:val="en-US"/>
        </w:rPr>
        <w:t xml:space="preserve"> Exiting the class instance goes to state 1 (see the method </w:t>
      </w:r>
      <w:r w:rsidR="004F1704" w:rsidRPr="004F1704">
        <w:rPr>
          <w:rStyle w:val="LienMthode"/>
          <w:lang w:val="en-US"/>
        </w:rPr>
        <w:t>pop</w:t>
      </w:r>
      <w:r w:rsidR="004F1704">
        <w:rPr>
          <w:lang w:val="en-US"/>
        </w:rPr>
        <w:t>).</w:t>
      </w:r>
    </w:p>
    <w:p w:rsidR="004C5102" w:rsidRDefault="004C5102" w:rsidP="00CC4764">
      <w:pPr>
        <w:pStyle w:val="Paragraphedeliste"/>
        <w:numPr>
          <w:ilvl w:val="0"/>
          <w:numId w:val="11"/>
        </w:numPr>
        <w:rPr>
          <w:lang w:val="en-US"/>
        </w:rPr>
      </w:pPr>
      <w:proofErr w:type="gramStart"/>
      <w:r>
        <w:rPr>
          <w:lang w:val="en-US"/>
        </w:rPr>
        <w:t>method</w:t>
      </w:r>
      <w:proofErr w:type="gramEnd"/>
      <w:r>
        <w:rPr>
          <w:lang w:val="en-US"/>
        </w:rPr>
        <w:t xml:space="preserve"> in an instance of a template class –</w:t>
      </w:r>
      <w:r w:rsidR="009D32DB">
        <w:rPr>
          <w:lang w:val="en-US"/>
        </w:rPr>
        <w:t xml:space="preserve"> </w:t>
      </w:r>
      <w:r w:rsidRPr="00650EE5">
        <w:rPr>
          <w:rStyle w:val="LienChamps"/>
          <w:lang w:val="en-US"/>
        </w:rPr>
        <w:t>_currentContext</w:t>
      </w:r>
      <w:r w:rsidRPr="00650EE5">
        <w:rPr>
          <w:rStyle w:val="TexteC"/>
          <w:lang w:val="en-US"/>
        </w:rPr>
        <w:t>.</w:t>
      </w:r>
      <w:r w:rsidRPr="00650EE5">
        <w:rPr>
          <w:rStyle w:val="LienMthode"/>
          <w:lang w:val="en-US"/>
        </w:rPr>
        <w:t>size</w:t>
      </w:r>
      <w:r>
        <w:rPr>
          <w:rStyle w:val="TexteC"/>
          <w:lang w:val="en-US"/>
        </w:rPr>
        <w:t xml:space="preserve">() </w:t>
      </w:r>
      <w:r>
        <w:rPr>
          <w:rStyle w:val="TexteC"/>
          <w:lang w:val="en-US"/>
        </w:rPr>
        <w:sym w:font="Symbol" w:char="F0B3"/>
      </w:r>
      <w:r>
        <w:rPr>
          <w:rStyle w:val="TexteC"/>
          <w:lang w:val="en-US"/>
        </w:rPr>
        <w:t xml:space="preserve"> </w:t>
      </w:r>
      <w:r w:rsidR="004F1704">
        <w:rPr>
          <w:rStyle w:val="TexteC"/>
          <w:lang w:val="en-US"/>
        </w:rPr>
        <w:t>2</w:t>
      </w:r>
      <w:r>
        <w:rPr>
          <w:lang w:val="en-US"/>
        </w:rPr>
        <w:t xml:space="preserve"> and </w:t>
      </w:r>
      <w:r w:rsidRPr="00D82E05">
        <w:rPr>
          <w:rStyle w:val="LienChamps"/>
          <w:lang w:val="en-US"/>
        </w:rPr>
        <w:t>_waitDeclarationsFunctions</w:t>
      </w:r>
      <w:r w:rsidRPr="006379F4">
        <w:rPr>
          <w:rStyle w:val="TexteC"/>
          <w:lang w:val="en-US"/>
        </w:rPr>
        <w:t>.</w:t>
      </w:r>
      <w:r w:rsidRPr="006379F4">
        <w:rPr>
          <w:rStyle w:val="LienMthode"/>
          <w:lang w:val="en-US"/>
        </w:rPr>
        <w:t>get</w:t>
      </w:r>
      <w:r w:rsidRPr="006379F4">
        <w:rPr>
          <w:rStyle w:val="TexteC"/>
          <w:lang w:val="en-US"/>
        </w:rPr>
        <w:t xml:space="preserve">() </w:t>
      </w:r>
      <w:r>
        <w:rPr>
          <w:rStyle w:val="TexteC"/>
          <w:lang w:val="en-US"/>
        </w:rPr>
        <w:sym w:font="Symbol" w:char="F0B9"/>
      </w:r>
      <w:r w:rsidRPr="006379F4">
        <w:rPr>
          <w:rStyle w:val="TexteC"/>
          <w:lang w:val="en-US"/>
        </w:rPr>
        <w:t xml:space="preserve"> </w:t>
      </w:r>
      <w:r w:rsidRPr="006379F4">
        <w:rPr>
          <w:rStyle w:val="TexteC"/>
          <w:b/>
          <w:lang w:val="en-US"/>
        </w:rPr>
        <w:t>nullptr</w:t>
      </w:r>
      <w:r w:rsidR="004F1704">
        <w:rPr>
          <w:lang w:val="en-US"/>
        </w:rPr>
        <w:t>.</w:t>
      </w:r>
      <w:r w:rsidR="004F1704" w:rsidRPr="004F1704">
        <w:rPr>
          <w:lang w:val="en-US"/>
        </w:rPr>
        <w:t xml:space="preserve"> E</w:t>
      </w:r>
      <w:r w:rsidR="004F1704">
        <w:rPr>
          <w:lang w:val="en-US"/>
        </w:rPr>
        <w:t>xiting</w:t>
      </w:r>
      <w:r w:rsidR="004F1704" w:rsidRPr="004F1704">
        <w:rPr>
          <w:lang w:val="en-US"/>
        </w:rPr>
        <w:t xml:space="preserve"> </w:t>
      </w:r>
      <w:r w:rsidR="004F1704">
        <w:rPr>
          <w:lang w:val="en-US"/>
        </w:rPr>
        <w:t>the method</w:t>
      </w:r>
      <w:r w:rsidR="004F1704" w:rsidRPr="004F1704">
        <w:rPr>
          <w:lang w:val="en-US"/>
        </w:rPr>
        <w:t xml:space="preserve"> goes to state </w:t>
      </w:r>
      <w:r w:rsidR="004F1704">
        <w:rPr>
          <w:lang w:val="en-US"/>
        </w:rPr>
        <w:t>3 or to state 5</w:t>
      </w:r>
      <w:r w:rsidR="004F1704" w:rsidRPr="004F1704">
        <w:rPr>
          <w:lang w:val="en-US"/>
        </w:rPr>
        <w:t xml:space="preserve"> (see the method </w:t>
      </w:r>
      <w:r w:rsidR="004F1704" w:rsidRPr="004F1704">
        <w:rPr>
          <w:rStyle w:val="LienMthode"/>
          <w:lang w:val="en-US"/>
        </w:rPr>
        <w:t>p</w:t>
      </w:r>
      <w:r w:rsidR="004F1704">
        <w:rPr>
          <w:rStyle w:val="LienMthode"/>
          <w:lang w:val="en-US"/>
        </w:rPr>
        <w:t>opFunction</w:t>
      </w:r>
      <w:r w:rsidR="004F1704" w:rsidRPr="004F1704">
        <w:rPr>
          <w:lang w:val="en-US"/>
        </w:rPr>
        <w:t>).</w:t>
      </w:r>
    </w:p>
    <w:p w:rsidR="004F1704" w:rsidRDefault="004C5102" w:rsidP="00CC4764">
      <w:pPr>
        <w:pStyle w:val="Paragraphedeliste"/>
        <w:numPr>
          <w:ilvl w:val="0"/>
          <w:numId w:val="11"/>
        </w:numPr>
        <w:rPr>
          <w:lang w:val="en-US"/>
        </w:rPr>
      </w:pPr>
      <w:proofErr w:type="gramStart"/>
      <w:r>
        <w:rPr>
          <w:lang w:val="en-US"/>
        </w:rPr>
        <w:t>class</w:t>
      </w:r>
      <w:proofErr w:type="gramEnd"/>
      <w:r>
        <w:rPr>
          <w:lang w:val="en-US"/>
        </w:rPr>
        <w:t xml:space="preserve"> in an instance of a template class –</w:t>
      </w:r>
      <w:r w:rsidR="009D32DB">
        <w:rPr>
          <w:lang w:val="en-US"/>
        </w:rPr>
        <w:t xml:space="preserve"> </w:t>
      </w:r>
      <w:r w:rsidRPr="00650EE5">
        <w:rPr>
          <w:rStyle w:val="LienChamps"/>
          <w:lang w:val="en-US"/>
        </w:rPr>
        <w:t>_currentContext</w:t>
      </w:r>
      <w:r w:rsidRPr="00650EE5">
        <w:rPr>
          <w:rStyle w:val="TexteC"/>
          <w:lang w:val="en-US"/>
        </w:rPr>
        <w:t>.</w:t>
      </w:r>
      <w:r w:rsidRPr="00650EE5">
        <w:rPr>
          <w:rStyle w:val="LienMthode"/>
          <w:lang w:val="en-US"/>
        </w:rPr>
        <w:t>size</w:t>
      </w:r>
      <w:r>
        <w:rPr>
          <w:rStyle w:val="TexteC"/>
          <w:lang w:val="en-US"/>
        </w:rPr>
        <w:t xml:space="preserve">() </w:t>
      </w:r>
      <w:r>
        <w:rPr>
          <w:rStyle w:val="TexteC"/>
          <w:lang w:val="en-US"/>
        </w:rPr>
        <w:sym w:font="Symbol" w:char="F0B3"/>
      </w:r>
      <w:r>
        <w:rPr>
          <w:rStyle w:val="TexteC"/>
          <w:lang w:val="en-US"/>
        </w:rPr>
        <w:t xml:space="preserve"> 2</w:t>
      </w:r>
      <w:r>
        <w:rPr>
          <w:lang w:val="en-US"/>
        </w:rPr>
        <w:t xml:space="preserve"> and </w:t>
      </w:r>
      <w:r w:rsidRPr="00D82E05">
        <w:rPr>
          <w:rStyle w:val="LienChamps"/>
          <w:lang w:val="en-US"/>
        </w:rPr>
        <w:t>_waitDeclarationsFunctions</w:t>
      </w:r>
      <w:r w:rsidRPr="006379F4">
        <w:rPr>
          <w:rStyle w:val="TexteC"/>
          <w:lang w:val="en-US"/>
        </w:rPr>
        <w:t>.</w:t>
      </w:r>
      <w:r w:rsidRPr="006379F4">
        <w:rPr>
          <w:rStyle w:val="LienMthode"/>
          <w:lang w:val="en-US"/>
        </w:rPr>
        <w:t>get</w:t>
      </w:r>
      <w:r w:rsidRPr="006379F4">
        <w:rPr>
          <w:rStyle w:val="TexteC"/>
          <w:lang w:val="en-US"/>
        </w:rPr>
        <w:t xml:space="preserve">() </w:t>
      </w:r>
      <w:r>
        <w:rPr>
          <w:rStyle w:val="TexteC"/>
          <w:lang w:val="en-US"/>
        </w:rPr>
        <w:t>=</w:t>
      </w:r>
      <w:r w:rsidRPr="006379F4">
        <w:rPr>
          <w:rStyle w:val="TexteC"/>
          <w:lang w:val="en-US"/>
        </w:rPr>
        <w:t xml:space="preserve"> </w:t>
      </w:r>
      <w:r w:rsidRPr="006379F4">
        <w:rPr>
          <w:rStyle w:val="TexteC"/>
          <w:b/>
          <w:lang w:val="en-US"/>
        </w:rPr>
        <w:t>nullptr</w:t>
      </w:r>
      <w:r>
        <w:rPr>
          <w:lang w:val="en-US"/>
        </w:rPr>
        <w:t>.</w:t>
      </w:r>
      <w:r w:rsidR="004F1704" w:rsidRPr="004F1704">
        <w:rPr>
          <w:lang w:val="en-US"/>
        </w:rPr>
        <w:t xml:space="preserve"> </w:t>
      </w:r>
      <w:r w:rsidR="004F1704">
        <w:rPr>
          <w:lang w:val="en-US"/>
        </w:rPr>
        <w:t xml:space="preserve">Entering a class instance goes to state 5 (see the method </w:t>
      </w:r>
      <w:r w:rsidR="004F1704" w:rsidRPr="003E706D">
        <w:rPr>
          <w:rStyle w:val="LienMthode"/>
          <w:lang w:val="en-US"/>
        </w:rPr>
        <w:t>push</w:t>
      </w:r>
      <w:r w:rsidR="004F1704" w:rsidRPr="003E706D">
        <w:rPr>
          <w:rStyle w:val="TexteC"/>
          <w:lang w:val="en-US"/>
        </w:rPr>
        <w:t>(</w:t>
      </w:r>
      <w:r w:rsidR="004F1704" w:rsidRPr="003E706D">
        <w:rPr>
          <w:rStyle w:val="LienClasseC"/>
          <w:lang w:val="en-US"/>
        </w:rPr>
        <w:t>VisitTable</w:t>
      </w:r>
      <w:r w:rsidR="004F1704" w:rsidRPr="003E706D">
        <w:rPr>
          <w:rStyle w:val="TexteC"/>
          <w:lang w:val="en-US"/>
        </w:rPr>
        <w:t>::</w:t>
      </w:r>
      <w:r w:rsidR="004F1704" w:rsidRPr="004F1704">
        <w:rPr>
          <w:rStyle w:val="LienClasseC"/>
          <w:lang w:val="en-US"/>
        </w:rPr>
        <w:t>MissingSubClassGeneration</w:t>
      </w:r>
      <w:r w:rsidR="004F1704" w:rsidRPr="003E706D">
        <w:rPr>
          <w:rStyle w:val="TexteC"/>
          <w:lang w:val="en-US"/>
        </w:rPr>
        <w:t>&amp;)</w:t>
      </w:r>
      <w:r w:rsidR="004F1704">
        <w:rPr>
          <w:lang w:val="en-US"/>
        </w:rPr>
        <w:t xml:space="preserve">). </w:t>
      </w:r>
      <w:r w:rsidR="004F1704" w:rsidRPr="004F1704">
        <w:rPr>
          <w:lang w:val="en-US"/>
        </w:rPr>
        <w:t xml:space="preserve">Entering a </w:t>
      </w:r>
      <w:r w:rsidR="004F1704">
        <w:rPr>
          <w:lang w:val="en-US"/>
        </w:rPr>
        <w:t xml:space="preserve">function </w:t>
      </w:r>
      <w:r w:rsidR="004F1704" w:rsidRPr="004F1704">
        <w:rPr>
          <w:lang w:val="en-US"/>
        </w:rPr>
        <w:t xml:space="preserve">instance goes to state </w:t>
      </w:r>
      <w:r w:rsidR="004F1704">
        <w:rPr>
          <w:lang w:val="en-US"/>
        </w:rPr>
        <w:t>4</w:t>
      </w:r>
      <w:r w:rsidR="004F1704" w:rsidRPr="004F1704">
        <w:rPr>
          <w:lang w:val="en-US"/>
        </w:rPr>
        <w:t xml:space="preserve"> (see the method </w:t>
      </w:r>
      <w:r w:rsidR="004F1704" w:rsidRPr="004F1704">
        <w:rPr>
          <w:rStyle w:val="LienMthode"/>
          <w:lang w:val="en-US"/>
        </w:rPr>
        <w:t>push</w:t>
      </w:r>
      <w:r w:rsidR="004F1704">
        <w:rPr>
          <w:rStyle w:val="LienMthode"/>
          <w:lang w:val="en-US"/>
        </w:rPr>
        <w:t>Function</w:t>
      </w:r>
      <w:r w:rsidR="004F1704" w:rsidRPr="004F1704">
        <w:rPr>
          <w:lang w:val="en-US"/>
        </w:rPr>
        <w:t>).</w:t>
      </w:r>
      <w:r w:rsidR="004F1704">
        <w:rPr>
          <w:lang w:val="en-US"/>
        </w:rPr>
        <w:t xml:space="preserve"> Exiting the class instance goes to state 3 or to state 5 (see the method </w:t>
      </w:r>
      <w:r w:rsidR="004F1704" w:rsidRPr="004F1704">
        <w:rPr>
          <w:rStyle w:val="LienMthode"/>
          <w:lang w:val="en-US"/>
        </w:rPr>
        <w:t>pop</w:t>
      </w:r>
      <w:r w:rsidR="004F1704">
        <w:rPr>
          <w:lang w:val="en-US"/>
        </w:rPr>
        <w:t>).</w:t>
      </w:r>
    </w:p>
    <w:p w:rsidR="004C5102" w:rsidRDefault="004C5102" w:rsidP="004C5102">
      <w:pPr>
        <w:rPr>
          <w:lang w:val="en-US"/>
        </w:rPr>
      </w:pPr>
    </w:p>
    <w:p w:rsidR="00E0601B" w:rsidRDefault="00E0601B" w:rsidP="00E0601B">
      <w:pPr>
        <w:rPr>
          <w:lang w:val="en-US"/>
        </w:rPr>
      </w:pPr>
      <w:r>
        <w:rPr>
          <w:lang w:val="en-US"/>
        </w:rPr>
        <w:t>The inheritance graph of our class is the following:</w:t>
      </w:r>
    </w:p>
    <w:p w:rsidR="004C5102" w:rsidRPr="004C5102" w:rsidRDefault="00EC1E3F" w:rsidP="00EC1E3F">
      <w:pPr>
        <w:jc w:val="center"/>
        <w:rPr>
          <w:lang w:val="en-US"/>
        </w:rPr>
      </w:pPr>
      <w:r>
        <w:rPr>
          <w:noProof/>
        </w:rPr>
        <w:drawing>
          <wp:inline distT="0" distB="0" distL="0" distR="0" wp14:anchorId="3FF67392" wp14:editId="6CBC73A4">
            <wp:extent cx="5638800" cy="12763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638800" cy="1276350"/>
                    </a:xfrm>
                    <a:prstGeom prst="rect">
                      <a:avLst/>
                    </a:prstGeom>
                    <a:noFill/>
                    <a:ln>
                      <a:noFill/>
                    </a:ln>
                  </pic:spPr>
                </pic:pic>
              </a:graphicData>
            </a:graphic>
          </wp:inline>
        </w:drawing>
      </w:r>
    </w:p>
    <w:p w:rsidR="00D36384" w:rsidRDefault="00D36384" w:rsidP="00D36384">
      <w:pPr>
        <w:pStyle w:val="SectionChamps"/>
        <w:rPr>
          <w:rStyle w:val="LienClasseC"/>
          <w:lang w:val="en-US"/>
        </w:rPr>
      </w:pPr>
      <w:r>
        <w:rPr>
          <w:lang w:val="en-US"/>
        </w:rPr>
        <w:t xml:space="preserve">Fields of the class </w:t>
      </w:r>
      <w:r w:rsidRPr="00E67084">
        <w:rPr>
          <w:rStyle w:val="LienClasseC"/>
          <w:lang w:val="en-US"/>
        </w:rPr>
        <w:t>InstanceContexts</w:t>
      </w:r>
    </w:p>
    <w:p w:rsidR="00AF4DEF" w:rsidRDefault="00AF4DEF" w:rsidP="00AF4DEF">
      <w:pPr>
        <w:pStyle w:val="EntteChamps"/>
        <w:rPr>
          <w:lang w:val="en-US"/>
        </w:rPr>
      </w:pPr>
      <w:r w:rsidRPr="00AF4DEF">
        <w:rPr>
          <w:rStyle w:val="LienUnit"/>
          <w:lang w:val="en-US"/>
        </w:rPr>
        <w:t>std</w:t>
      </w:r>
      <w:r w:rsidRPr="00AF4DEF">
        <w:rPr>
          <w:lang w:val="en-US"/>
        </w:rPr>
        <w:t>::</w:t>
      </w:r>
      <w:r w:rsidRPr="00AF4DEF">
        <w:rPr>
          <w:rStyle w:val="LienClasseC"/>
          <w:lang w:val="en-US"/>
        </w:rPr>
        <w:t>vector</w:t>
      </w:r>
      <w:r w:rsidRPr="00AF4DEF">
        <w:rPr>
          <w:lang w:val="en-US"/>
        </w:rPr>
        <w:t>&lt;</w:t>
      </w:r>
      <w:r w:rsidRPr="00AF4DEF">
        <w:rPr>
          <w:rStyle w:val="LienUnit"/>
          <w:lang w:val="en-US"/>
        </w:rPr>
        <w:t>std</w:t>
      </w:r>
      <w:r w:rsidRPr="00AF4DEF">
        <w:rPr>
          <w:lang w:val="en-US"/>
        </w:rPr>
        <w:t>::</w:t>
      </w:r>
      <w:r w:rsidRPr="00AF4DEF">
        <w:rPr>
          <w:rStyle w:val="LienClasseC"/>
          <w:lang w:val="en-US"/>
        </w:rPr>
        <w:t>pair</w:t>
      </w:r>
      <w:r w:rsidRPr="00AF4DEF">
        <w:rPr>
          <w:lang w:val="en-US"/>
        </w:rPr>
        <w:t>&lt;</w:t>
      </w:r>
      <w:r w:rsidRPr="00AF4DEF">
        <w:rPr>
          <w:rStyle w:val="LienType"/>
          <w:lang w:val="en-US"/>
        </w:rPr>
        <w:t>UnvisitedBodyName</w:t>
      </w:r>
      <w:r w:rsidRPr="00AF4DEF">
        <w:rPr>
          <w:lang w:val="en-US"/>
        </w:rPr>
        <w:t xml:space="preserve">, </w:t>
      </w:r>
      <w:r w:rsidRPr="00AF4DEF">
        <w:rPr>
          <w:rStyle w:val="LienClasseC"/>
          <w:lang w:val="en-US"/>
        </w:rPr>
        <w:t>LocalContext</w:t>
      </w:r>
      <w:r w:rsidRPr="00AF4DEF">
        <w:rPr>
          <w:lang w:val="en-US"/>
        </w:rPr>
        <w:t xml:space="preserve">&gt; &gt; </w:t>
      </w:r>
      <w:r w:rsidRPr="002D6812">
        <w:rPr>
          <w:rStyle w:val="DfinitionChamps"/>
          <w:lang w:val="en-US"/>
        </w:rPr>
        <w:t>_currentContext</w:t>
      </w:r>
      <w:r w:rsidRPr="00AF4DEF">
        <w:rPr>
          <w:lang w:val="en-US"/>
        </w:rPr>
        <w:t>;</w:t>
      </w:r>
    </w:p>
    <w:p w:rsidR="00DE4156" w:rsidRDefault="00FA1D46" w:rsidP="00D36384">
      <w:pPr>
        <w:pStyle w:val="NormalDef"/>
        <w:rPr>
          <w:lang w:val="en-US"/>
        </w:rPr>
      </w:pPr>
      <w:r>
        <w:rPr>
          <w:lang w:val="en-US"/>
        </w:rPr>
        <w:t>Stack of the instances. The stack is required because a class instance can have subclasses that depend on different declarations.</w:t>
      </w:r>
      <w:r w:rsidR="006504D4">
        <w:rPr>
          <w:lang w:val="en-US"/>
        </w:rPr>
        <w:t xml:space="preserve"> The first field corresponds to the </w:t>
      </w:r>
      <w:r w:rsidR="006504D4" w:rsidRPr="006504D4">
        <w:rPr>
          <w:rStyle w:val="LienUnit"/>
          <w:lang w:val="en-US"/>
        </w:rPr>
        <w:t>clang</w:t>
      </w:r>
      <w:r w:rsidR="006504D4" w:rsidRPr="006504D4">
        <w:rPr>
          <w:rStyle w:val="TexteC"/>
          <w:lang w:val="en-US"/>
        </w:rPr>
        <w:t>::</w:t>
      </w:r>
      <w:proofErr w:type="spellStart"/>
      <w:r w:rsidR="006504D4" w:rsidRPr="006504D4">
        <w:rPr>
          <w:rStyle w:val="LienClasseC"/>
          <w:lang w:val="en-US"/>
        </w:rPr>
        <w:t>Decl</w:t>
      </w:r>
      <w:proofErr w:type="spellEnd"/>
      <w:r w:rsidR="006504D4">
        <w:rPr>
          <w:lang w:val="en-US"/>
        </w:rPr>
        <w:t xml:space="preserve"> that </w:t>
      </w:r>
      <w:proofErr w:type="gramStart"/>
      <w:r w:rsidR="006504D4">
        <w:rPr>
          <w:lang w:val="en-US"/>
        </w:rPr>
        <w:t>are</w:t>
      </w:r>
      <w:proofErr w:type="gramEnd"/>
      <w:r w:rsidR="006504D4">
        <w:rPr>
          <w:lang w:val="en-US"/>
        </w:rPr>
        <w:t xml:space="preserve"> unknown during the visit of the class. </w:t>
      </w:r>
      <w:r w:rsidR="00B77F16">
        <w:rPr>
          <w:lang w:val="en-US"/>
        </w:rPr>
        <w:t xml:space="preserve">This first field is separated into two sorts. The first sort of this first field represents the declarations that should be “complete” for the generation. The second sort of this first field represents the declarations that have only to be named. </w:t>
      </w:r>
      <w:r w:rsidR="006504D4">
        <w:rPr>
          <w:lang w:val="en-US"/>
        </w:rPr>
        <w:t xml:space="preserve">The second field </w:t>
      </w:r>
      <w:r w:rsidR="000F0CA4">
        <w:rPr>
          <w:lang w:val="en-US"/>
        </w:rPr>
        <w:t xml:space="preserve">depends on the type of the declaration we are visiting: if it is a function, this second field is a </w:t>
      </w:r>
      <w:r w:rsidR="000F0CA4" w:rsidRPr="000F0CA4">
        <w:rPr>
          <w:rStyle w:val="LienClasseC"/>
          <w:lang w:val="en-US"/>
        </w:rPr>
        <w:t>LocalContext</w:t>
      </w:r>
      <w:r w:rsidR="000F0CA4" w:rsidRPr="000F0CA4">
        <w:rPr>
          <w:rStyle w:val="TexteC"/>
          <w:lang w:val="en-US"/>
        </w:rPr>
        <w:t>()</w:t>
      </w:r>
      <w:r w:rsidR="000F0CA4">
        <w:rPr>
          <w:lang w:val="en-US"/>
        </w:rPr>
        <w:t>;</w:t>
      </w:r>
      <w:r w:rsidR="00DE4156">
        <w:rPr>
          <w:lang w:val="en-US"/>
        </w:rPr>
        <w:t xml:space="preserve"> </w:t>
      </w:r>
      <w:r w:rsidR="000F0CA4">
        <w:rPr>
          <w:lang w:val="en-US"/>
        </w:rPr>
        <w:t xml:space="preserve">if it is a class instance out of any other class instance, this second field is a </w:t>
      </w:r>
      <w:r w:rsidR="000F0CA4" w:rsidRPr="000F0CA4">
        <w:rPr>
          <w:rStyle w:val="LienMthode"/>
          <w:lang w:val="en-US"/>
        </w:rPr>
        <w:t>LocalContext</w:t>
      </w:r>
      <w:r w:rsidR="000F0CA4" w:rsidRPr="000F0CA4">
        <w:rPr>
          <w:rStyle w:val="TexteC"/>
          <w:lang w:val="en-US"/>
        </w:rPr>
        <w:t>(</w:t>
      </w:r>
      <w:r w:rsidR="000F0CA4" w:rsidRPr="000F0CA4">
        <w:rPr>
          <w:rStyle w:val="LienClasseC"/>
          <w:lang w:val="en-US"/>
        </w:rPr>
        <w:t>VisitTable</w:t>
      </w:r>
      <w:r w:rsidR="000F0CA4" w:rsidRPr="000F0CA4">
        <w:rPr>
          <w:rStyle w:val="TexteC"/>
          <w:lang w:val="en-US"/>
        </w:rPr>
        <w:t>::</w:t>
      </w:r>
      <w:r w:rsidR="000F0CA4" w:rsidRPr="000F0CA4">
        <w:rPr>
          <w:rStyle w:val="LienClasseC"/>
          <w:lang w:val="en-US"/>
        </w:rPr>
        <w:t>MissingClassGeneration</w:t>
      </w:r>
      <w:r w:rsidR="000F0CA4" w:rsidRPr="000F0CA4">
        <w:rPr>
          <w:rStyle w:val="TexteC"/>
          <w:lang w:val="en-US"/>
        </w:rPr>
        <w:t>*)</w:t>
      </w:r>
      <w:r w:rsidR="000F0CA4">
        <w:rPr>
          <w:lang w:val="en-US"/>
        </w:rPr>
        <w:t xml:space="preserve">; if it is a class instance in another class instance, this second field is a </w:t>
      </w:r>
      <w:r w:rsidR="000F0CA4" w:rsidRPr="000F0CA4">
        <w:rPr>
          <w:rStyle w:val="LienMthode"/>
          <w:lang w:val="en-US"/>
        </w:rPr>
        <w:t>LocalContext</w:t>
      </w:r>
      <w:r w:rsidR="000F0CA4" w:rsidRPr="000F0CA4">
        <w:rPr>
          <w:rStyle w:val="TexteC"/>
          <w:lang w:val="en-US"/>
        </w:rPr>
        <w:t>(</w:t>
      </w:r>
      <w:r w:rsidR="000F0CA4" w:rsidRPr="000F0CA4">
        <w:rPr>
          <w:rStyle w:val="LienClasseC"/>
          <w:lang w:val="en-US"/>
        </w:rPr>
        <w:t>VisitTable</w:t>
      </w:r>
      <w:r w:rsidR="000F0CA4" w:rsidRPr="000F0CA4">
        <w:rPr>
          <w:rStyle w:val="TexteC"/>
          <w:lang w:val="en-US"/>
        </w:rPr>
        <w:t>::</w:t>
      </w:r>
      <w:r w:rsidR="000F0CA4" w:rsidRPr="000F0CA4">
        <w:rPr>
          <w:rStyle w:val="LienClasseC"/>
          <w:lang w:val="en-US"/>
        </w:rPr>
        <w:t>Missing</w:t>
      </w:r>
      <w:r w:rsidR="000F0CA4">
        <w:rPr>
          <w:rStyle w:val="LienClasseC"/>
          <w:lang w:val="en-US"/>
        </w:rPr>
        <w:t>Sub</w:t>
      </w:r>
      <w:r w:rsidR="000F0CA4" w:rsidRPr="000F0CA4">
        <w:rPr>
          <w:rStyle w:val="LienClasseC"/>
          <w:lang w:val="en-US"/>
        </w:rPr>
        <w:t>ClassGeneration</w:t>
      </w:r>
      <w:r w:rsidR="000F0CA4" w:rsidRPr="000F0CA4">
        <w:rPr>
          <w:rStyle w:val="TexteC"/>
          <w:lang w:val="en-US"/>
        </w:rPr>
        <w:t>*)</w:t>
      </w:r>
      <w:r w:rsidR="000F0CA4">
        <w:rPr>
          <w:lang w:val="en-US"/>
        </w:rPr>
        <w:t>;</w:t>
      </w:r>
    </w:p>
    <w:p w:rsidR="00D36384" w:rsidRPr="00D36384" w:rsidRDefault="00DE4156" w:rsidP="00D36384">
      <w:pPr>
        <w:pStyle w:val="NormalDef"/>
        <w:rPr>
          <w:lang w:val="en-US"/>
        </w:rPr>
      </w:pPr>
      <w:r>
        <w:rPr>
          <w:lang w:val="en-US"/>
        </w:rPr>
        <w:t>Just a note concerning the second sort of the first field</w:t>
      </w:r>
      <w:r w:rsidR="00B86ECB">
        <w:rPr>
          <w:lang w:val="en-US"/>
        </w:rPr>
        <w:t>,</w:t>
      </w:r>
      <w:r>
        <w:rPr>
          <w:lang w:val="en-US"/>
        </w:rPr>
        <w:t xml:space="preserve"> that </w:t>
      </w:r>
      <w:proofErr w:type="gramStart"/>
      <w:r>
        <w:rPr>
          <w:lang w:val="en-US"/>
        </w:rPr>
        <w:t>are</w:t>
      </w:r>
      <w:proofErr w:type="gramEnd"/>
      <w:r>
        <w:rPr>
          <w:lang w:val="en-US"/>
        </w:rPr>
        <w:t xml:space="preserve"> the declarations that have only to be named.</w:t>
      </w:r>
      <w:r w:rsidR="00B86ECB">
        <w:rPr>
          <w:lang w:val="en-US"/>
        </w:rPr>
        <w:t xml:space="preserve"> Such declarations are not stored in a </w:t>
      </w:r>
      <w:r w:rsidR="00B86ECB" w:rsidRPr="002D6812">
        <w:rPr>
          <w:rStyle w:val="LienClasseC"/>
          <w:lang w:val="en-US"/>
        </w:rPr>
        <w:t>MissingClassGeneration</w:t>
      </w:r>
      <w:r w:rsidR="00B86ECB">
        <w:rPr>
          <w:lang w:val="en-US"/>
        </w:rPr>
        <w:t xml:space="preserve"> or in a </w:t>
      </w:r>
      <w:r w:rsidR="00B86ECB" w:rsidRPr="002D6812">
        <w:rPr>
          <w:rStyle w:val="LienClasseC"/>
          <w:lang w:val="en-US"/>
        </w:rPr>
        <w:t>MissingFunctionGeneration</w:t>
      </w:r>
      <w:r w:rsidR="00B86ECB">
        <w:rPr>
          <w:lang w:val="en-US"/>
        </w:rPr>
        <w:t xml:space="preserve">. So we do not reference this field but we own it. The declarations that have to be named are immediately treated at the end of the visit by the method </w:t>
      </w:r>
      <w:r w:rsidR="00B86ECB" w:rsidRPr="002D6812">
        <w:rPr>
          <w:rStyle w:val="LienClasseC"/>
          <w:lang w:val="en-US"/>
        </w:rPr>
        <w:t>Visitor</w:t>
      </w:r>
      <w:r w:rsidR="00B86ECB" w:rsidRPr="002D6812">
        <w:rPr>
          <w:rStyle w:val="TexteC"/>
          <w:lang w:val="en-US"/>
        </w:rPr>
        <w:t>::</w:t>
      </w:r>
      <w:r w:rsidR="00B86ECB" w:rsidRPr="00B86ECB">
        <w:rPr>
          <w:rStyle w:val="LienMthode"/>
          <w:lang w:val="en-US"/>
        </w:rPr>
        <w:t>insertNamedDeclaration</w:t>
      </w:r>
      <w:r w:rsidR="00B86ECB">
        <w:rPr>
          <w:lang w:val="en-US"/>
        </w:rPr>
        <w:t xml:space="preserve">, called by </w:t>
      </w:r>
      <w:r w:rsidR="00B86ECB" w:rsidRPr="002D6812">
        <w:rPr>
          <w:rStyle w:val="LienClasseC"/>
          <w:lang w:val="en-US"/>
        </w:rPr>
        <w:t>Visitor</w:t>
      </w:r>
      <w:r w:rsidR="00B86ECB" w:rsidRPr="002D6812">
        <w:rPr>
          <w:rStyle w:val="TexteC"/>
          <w:lang w:val="en-US"/>
        </w:rPr>
        <w:t>::</w:t>
      </w:r>
      <w:r w:rsidR="00B86ECB" w:rsidRPr="002D6812">
        <w:rPr>
          <w:rStyle w:val="LienMthode"/>
          <w:lang w:val="en-US"/>
        </w:rPr>
        <w:t>postVisitRecordDecl</w:t>
      </w:r>
      <w:r w:rsidR="00B86ECB">
        <w:rPr>
          <w:lang w:val="en-US"/>
        </w:rPr>
        <w:t xml:space="preserve"> and </w:t>
      </w:r>
      <w:r w:rsidR="00B86ECB" w:rsidRPr="002D6812">
        <w:rPr>
          <w:rStyle w:val="LienClasseC"/>
          <w:lang w:val="en-US"/>
        </w:rPr>
        <w:t>Visitor</w:t>
      </w:r>
      <w:r w:rsidR="00B86ECB" w:rsidRPr="002D6812">
        <w:rPr>
          <w:rStyle w:val="TexteC"/>
          <w:lang w:val="en-US"/>
        </w:rPr>
        <w:t>::</w:t>
      </w:r>
      <w:r w:rsidR="00B86ECB" w:rsidRPr="002D6812">
        <w:rPr>
          <w:rStyle w:val="LienMthode"/>
          <w:lang w:val="en-US"/>
        </w:rPr>
        <w:t>VisitFunctionDecl</w:t>
      </w:r>
      <w:r w:rsidR="00B86ECB">
        <w:rPr>
          <w:lang w:val="en-US"/>
        </w:rPr>
        <w:t>.</w:t>
      </w:r>
    </w:p>
    <w:p w:rsidR="00D36384" w:rsidRDefault="00D36384" w:rsidP="00D36384">
      <w:pPr>
        <w:pStyle w:val="EntteChamps"/>
        <w:rPr>
          <w:lang w:val="en-US"/>
        </w:rPr>
      </w:pPr>
      <w:r w:rsidRPr="00EC1E3F">
        <w:rPr>
          <w:rStyle w:val="LienUnit"/>
          <w:lang w:val="en-US"/>
        </w:rPr>
        <w:t>std</w:t>
      </w:r>
      <w:r w:rsidRPr="00EC1E3F">
        <w:rPr>
          <w:lang w:val="en-US"/>
        </w:rPr>
        <w:t>::</w:t>
      </w:r>
      <w:r w:rsidRPr="00EC1E3F">
        <w:rPr>
          <w:rStyle w:val="LienClasseC"/>
          <w:lang w:val="en-US"/>
        </w:rPr>
        <w:t>auto_ptr</w:t>
      </w:r>
      <w:r w:rsidRPr="00EC1E3F">
        <w:rPr>
          <w:lang w:val="en-US"/>
        </w:rPr>
        <w:t>&lt;</w:t>
      </w:r>
      <w:r w:rsidRPr="00EC1E3F">
        <w:rPr>
          <w:rStyle w:val="LienUnit"/>
          <w:lang w:val="en-US"/>
        </w:rPr>
        <w:t>std</w:t>
      </w:r>
      <w:r w:rsidRPr="00EC1E3F">
        <w:rPr>
          <w:lang w:val="en-US"/>
        </w:rPr>
        <w:t>::</w:t>
      </w:r>
      <w:r w:rsidRPr="00EC1E3F">
        <w:rPr>
          <w:rStyle w:val="LienClasseC"/>
          <w:lang w:val="en-US"/>
        </w:rPr>
        <w:t>vector</w:t>
      </w:r>
      <w:r w:rsidRPr="00EC1E3F">
        <w:rPr>
          <w:lang w:val="en-US"/>
        </w:rPr>
        <w:t>&lt;</w:t>
      </w:r>
      <w:r w:rsidRPr="00EC1E3F">
        <w:rPr>
          <w:b/>
          <w:bCs/>
          <w:lang w:val="en-US"/>
        </w:rPr>
        <w:t>const</w:t>
      </w:r>
      <w:r w:rsidRPr="00EC1E3F">
        <w:rPr>
          <w:lang w:val="en-US"/>
        </w:rPr>
        <w:t xml:space="preserve"> </w:t>
      </w:r>
      <w:r w:rsidRPr="00EC1E3F">
        <w:rPr>
          <w:rStyle w:val="LienUnit"/>
          <w:lang w:val="en-US"/>
        </w:rPr>
        <w:t>clang</w:t>
      </w:r>
      <w:r w:rsidRPr="00EC1E3F">
        <w:rPr>
          <w:lang w:val="en-US"/>
        </w:rPr>
        <w:t>::</w:t>
      </w:r>
      <w:r w:rsidRPr="00EC1E3F">
        <w:rPr>
          <w:rStyle w:val="LienClasseC"/>
          <w:lang w:val="en-US"/>
        </w:rPr>
        <w:t>Decl</w:t>
      </w:r>
      <w:r w:rsidRPr="00EC1E3F">
        <w:rPr>
          <w:lang w:val="en-US"/>
        </w:rPr>
        <w:t>*&gt; &gt;</w:t>
      </w:r>
      <w:r>
        <w:rPr>
          <w:lang w:val="en-US"/>
        </w:rPr>
        <w:t xml:space="preserve"> </w:t>
      </w:r>
      <w:r w:rsidRPr="00AF4DEF">
        <w:rPr>
          <w:rStyle w:val="DfinitionChamps"/>
          <w:lang w:val="en-US"/>
        </w:rPr>
        <w:t>_waitDeclarationsFunctions</w:t>
      </w:r>
      <w:r w:rsidRPr="00EC1E3F">
        <w:rPr>
          <w:lang w:val="en-US"/>
        </w:rPr>
        <w:t>;</w:t>
      </w:r>
    </w:p>
    <w:p w:rsidR="00D36384" w:rsidRDefault="00466E49" w:rsidP="00D36384">
      <w:pPr>
        <w:pStyle w:val="NormalDef"/>
        <w:rPr>
          <w:lang w:val="en-US"/>
        </w:rPr>
      </w:pPr>
      <w:r>
        <w:rPr>
          <w:lang w:val="en-US"/>
        </w:rPr>
        <w:t xml:space="preserve">This field is the owner of the </w:t>
      </w:r>
      <w:r w:rsidRPr="00466E49">
        <w:rPr>
          <w:rStyle w:val="LienClasseC"/>
          <w:lang w:val="en-US"/>
        </w:rPr>
        <w:t>UnvisitedDecls</w:t>
      </w:r>
      <w:r>
        <w:rPr>
          <w:lang w:val="en-US"/>
        </w:rPr>
        <w:t xml:space="preserve"> that is at the top of </w:t>
      </w:r>
      <w:r w:rsidRPr="00466E49">
        <w:rPr>
          <w:rStyle w:val="LienChamps"/>
          <w:lang w:val="en-US"/>
        </w:rPr>
        <w:t>_currentContext</w:t>
      </w:r>
      <w:r>
        <w:rPr>
          <w:lang w:val="en-US"/>
        </w:rPr>
        <w:t xml:space="preserve"> when the last encountered declaration is a function or a method instance.</w:t>
      </w:r>
      <w:r w:rsidR="00E8443C">
        <w:rPr>
          <w:lang w:val="en-US"/>
        </w:rPr>
        <w:t xml:space="preserve"> This owner is necessary for functions/methods since </w:t>
      </w:r>
      <w:r w:rsidR="00E8443C" w:rsidRPr="00E8443C">
        <w:rPr>
          <w:rStyle w:val="LienClasseC"/>
          <w:lang w:val="en-US"/>
        </w:rPr>
        <w:t>VisitTable</w:t>
      </w:r>
      <w:r w:rsidR="00E8443C" w:rsidRPr="00E8443C">
        <w:rPr>
          <w:rStyle w:val="TexteC"/>
          <w:lang w:val="en-US"/>
        </w:rPr>
        <w:t>::</w:t>
      </w:r>
      <w:r w:rsidR="00E8443C" w:rsidRPr="00E8443C">
        <w:rPr>
          <w:rStyle w:val="LienMthode"/>
          <w:lang w:val="en-US"/>
        </w:rPr>
        <w:t>addIncompleteFunction</w:t>
      </w:r>
      <w:r w:rsidR="00E8443C">
        <w:rPr>
          <w:lang w:val="en-US"/>
        </w:rPr>
        <w:t xml:space="preserve"> works in one step, while </w:t>
      </w:r>
      <w:r w:rsidR="00E8443C" w:rsidRPr="00E8443C">
        <w:rPr>
          <w:rStyle w:val="LienClasseC"/>
          <w:lang w:val="en-US"/>
        </w:rPr>
        <w:t>VisitTable</w:t>
      </w:r>
      <w:r w:rsidR="00E8443C" w:rsidRPr="00E8443C">
        <w:rPr>
          <w:rStyle w:val="TexteC"/>
          <w:lang w:val="en-US"/>
        </w:rPr>
        <w:t>::</w:t>
      </w:r>
      <w:r w:rsidR="00E8443C" w:rsidRPr="00E8443C">
        <w:rPr>
          <w:rStyle w:val="LienMthode"/>
          <w:lang w:val="en-US"/>
        </w:rPr>
        <w:t>addInstanceClass</w:t>
      </w:r>
      <w:r w:rsidR="00E8443C">
        <w:rPr>
          <w:lang w:val="en-US"/>
        </w:rPr>
        <w:t>/</w:t>
      </w:r>
      <w:proofErr w:type="spellStart"/>
      <w:r w:rsidR="00E8443C" w:rsidRPr="00E8443C">
        <w:rPr>
          <w:rStyle w:val="LienClasseC"/>
          <w:lang w:val="en-US"/>
        </w:rPr>
        <w:t>VisitTable</w:t>
      </w:r>
      <w:proofErr w:type="spellEnd"/>
      <w:r w:rsidR="00E8443C" w:rsidRPr="00E8443C">
        <w:rPr>
          <w:rStyle w:val="TexteC"/>
          <w:lang w:val="en-US"/>
        </w:rPr>
        <w:t>::</w:t>
      </w:r>
      <w:r w:rsidR="00E8443C" w:rsidRPr="00E8443C">
        <w:rPr>
          <w:rStyle w:val="LienMthode"/>
          <w:lang w:val="en-US"/>
        </w:rPr>
        <w:t>setInstanceClassAsComplete</w:t>
      </w:r>
      <w:r w:rsidR="00E8443C">
        <w:rPr>
          <w:lang w:val="en-US"/>
        </w:rPr>
        <w:t xml:space="preserve"> have two steps, needing to store their own </w:t>
      </w:r>
      <w:r w:rsidR="00E8443C" w:rsidRPr="00E8443C">
        <w:rPr>
          <w:rStyle w:val="LienClasseC"/>
          <w:lang w:val="en-US"/>
        </w:rPr>
        <w:t>UnvisitedDecls</w:t>
      </w:r>
      <w:r w:rsidR="00E8443C">
        <w:rPr>
          <w:lang w:val="en-US"/>
        </w:rPr>
        <w:t xml:space="preserve"> in </w:t>
      </w:r>
      <w:r w:rsidR="00E8443C" w:rsidRPr="00E8443C">
        <w:rPr>
          <w:rStyle w:val="LienClasseC"/>
          <w:lang w:val="en-US"/>
        </w:rPr>
        <w:t>InstanceClassGeneration</w:t>
      </w:r>
      <w:r w:rsidR="00E8443C" w:rsidRPr="00E8443C">
        <w:rPr>
          <w:rStyle w:val="TexteC"/>
          <w:lang w:val="en-US"/>
        </w:rPr>
        <w:t>::</w:t>
      </w:r>
      <w:r w:rsidR="00E8443C" w:rsidRPr="00E8443C">
        <w:rPr>
          <w:rStyle w:val="LienMthode"/>
          <w:lang w:val="en-US"/>
        </w:rPr>
        <w:t>_waitDeclarations</w:t>
      </w:r>
      <w:r w:rsidR="00E8443C">
        <w:rPr>
          <w:lang w:val="en-US"/>
        </w:rPr>
        <w:t>.</w:t>
      </w:r>
    </w:p>
    <w:p w:rsidR="00466E49" w:rsidRDefault="00466E49" w:rsidP="00D36384">
      <w:pPr>
        <w:rPr>
          <w:lang w:val="en-US"/>
        </w:rPr>
      </w:pPr>
    </w:p>
    <w:p w:rsidR="00D36384" w:rsidRDefault="00FB70BB" w:rsidP="00D36384">
      <w:pPr>
        <w:rPr>
          <w:lang w:val="en-US"/>
        </w:rPr>
      </w:pPr>
      <w:r>
        <w:rPr>
          <w:lang w:val="en-US"/>
        </w:rPr>
        <w:t xml:space="preserve">The main invariant of the class is the fact that </w:t>
      </w:r>
      <w:r w:rsidRPr="00466E49">
        <w:rPr>
          <w:rStyle w:val="LienChamps"/>
          <w:lang w:val="en-US"/>
        </w:rPr>
        <w:t>_currentContext</w:t>
      </w:r>
      <w:r>
        <w:rPr>
          <w:lang w:val="en-US"/>
        </w:rPr>
        <w:t xml:space="preserve"> and </w:t>
      </w:r>
      <w:r w:rsidRPr="00466E49">
        <w:rPr>
          <w:rStyle w:val="LienChamps"/>
          <w:lang w:val="en-US"/>
        </w:rPr>
        <w:t>_waitDeclarationsFunctions</w:t>
      </w:r>
      <w:r>
        <w:rPr>
          <w:lang w:val="en-US"/>
        </w:rPr>
        <w:t xml:space="preserve"> are in state 1</w:t>
      </w:r>
      <w:proofErr w:type="gramStart"/>
      <w:r>
        <w:rPr>
          <w:lang w:val="en-US"/>
        </w:rPr>
        <w:t>, …,</w:t>
      </w:r>
      <w:proofErr w:type="gramEnd"/>
      <w:r>
        <w:rPr>
          <w:lang w:val="en-US"/>
        </w:rPr>
        <w:t xml:space="preserve"> state 5.</w:t>
      </w:r>
      <w:r w:rsidR="00466E49">
        <w:rPr>
          <w:lang w:val="en-US"/>
        </w:rPr>
        <w:t xml:space="preserve"> This invariant could be defined only on </w:t>
      </w:r>
      <w:r w:rsidR="00466E49" w:rsidRPr="00466E49">
        <w:rPr>
          <w:rStyle w:val="LienChamps"/>
          <w:lang w:val="en-US"/>
        </w:rPr>
        <w:t>_currentContext</w:t>
      </w:r>
      <w:r w:rsidR="00466E49">
        <w:rPr>
          <w:lang w:val="en-US"/>
        </w:rPr>
        <w:t xml:space="preserve"> since </w:t>
      </w:r>
      <w:r w:rsidR="00466E49" w:rsidRPr="00466E49">
        <w:rPr>
          <w:rStyle w:val="LienChamps"/>
          <w:lang w:val="en-US"/>
        </w:rPr>
        <w:t>_waitDeclarationsFunctions</w:t>
      </w:r>
      <w:r w:rsidR="00466E49">
        <w:rPr>
          <w:lang w:val="en-US"/>
        </w:rPr>
        <w:t xml:space="preserve"> is valid if and only if </w:t>
      </w:r>
      <w:r w:rsidR="00466E49" w:rsidRPr="00AF4DEF">
        <w:rPr>
          <w:rStyle w:val="LienChamps"/>
          <w:lang w:val="en-US"/>
        </w:rPr>
        <w:t>_currentContext</w:t>
      </w:r>
      <w:r w:rsidR="00466E49" w:rsidRPr="00AF4DEF">
        <w:rPr>
          <w:rStyle w:val="TexteC"/>
          <w:lang w:val="en-US"/>
        </w:rPr>
        <w:t>.</w:t>
      </w:r>
      <w:r w:rsidR="00466E49" w:rsidRPr="00AF4DEF">
        <w:rPr>
          <w:rStyle w:val="LienMthode"/>
          <w:lang w:val="en-US"/>
        </w:rPr>
        <w:t>back</w:t>
      </w:r>
      <w:r w:rsidR="00466E49" w:rsidRPr="00AF4DEF">
        <w:rPr>
          <w:rStyle w:val="TexteC"/>
          <w:lang w:val="en-US"/>
        </w:rPr>
        <w:t>().</w:t>
      </w:r>
      <w:r w:rsidR="00466E49" w:rsidRPr="00AF4DEF">
        <w:rPr>
          <w:rStyle w:val="LienChamps"/>
          <w:lang w:val="en-US"/>
        </w:rPr>
        <w:t>second</w:t>
      </w:r>
      <w:r w:rsidR="00466E49" w:rsidRPr="00AF4DEF">
        <w:rPr>
          <w:rStyle w:val="TexteC"/>
          <w:lang w:val="en-US"/>
        </w:rPr>
        <w:t xml:space="preserve"> = </w:t>
      </w:r>
      <w:r w:rsidR="00466E49" w:rsidRPr="00AF4DEF">
        <w:rPr>
          <w:rStyle w:val="LienClasseC"/>
          <w:lang w:val="en-US"/>
        </w:rPr>
        <w:t>LocalContext</w:t>
      </w:r>
      <w:r w:rsidR="00466E49" w:rsidRPr="00AF4DEF">
        <w:rPr>
          <w:rStyle w:val="TexteC"/>
          <w:lang w:val="en-US"/>
        </w:rPr>
        <w:t>()</w:t>
      </w:r>
      <w:r w:rsidR="00466E49">
        <w:rPr>
          <w:lang w:val="en-US"/>
        </w:rPr>
        <w:t>.</w:t>
      </w:r>
    </w:p>
    <w:p w:rsidR="00466E49" w:rsidRPr="00D36384" w:rsidRDefault="00466E49" w:rsidP="00D36384">
      <w:pPr>
        <w:rPr>
          <w:lang w:val="en-US"/>
        </w:rPr>
      </w:pPr>
    </w:p>
    <w:p w:rsidR="00F76CF6" w:rsidRDefault="00F76CF6" w:rsidP="00F76CF6">
      <w:pPr>
        <w:pStyle w:val="SectionDclarationClasse"/>
        <w:rPr>
          <w:rStyle w:val="LienClasseC"/>
          <w:lang w:val="en-US"/>
        </w:rPr>
      </w:pPr>
      <w:r>
        <w:rPr>
          <w:lang w:val="en-US"/>
        </w:rPr>
        <w:lastRenderedPageBreak/>
        <w:t xml:space="preserve">Declaration of the class </w:t>
      </w:r>
      <w:r w:rsidRPr="00E67084">
        <w:rPr>
          <w:rStyle w:val="LienClasseC"/>
          <w:lang w:val="en-US"/>
        </w:rPr>
        <w:t>InstanceContexts</w:t>
      </w:r>
    </w:p>
    <w:p w:rsidR="00EC1E3F" w:rsidRPr="00EC1E3F" w:rsidRDefault="00EC1E3F" w:rsidP="00EC1E3F">
      <w:pPr>
        <w:pStyle w:val="Dclarationdeclasse"/>
        <w:rPr>
          <w:lang w:val="en-US"/>
        </w:rPr>
      </w:pPr>
      <w:r w:rsidRPr="00EC1E3F">
        <w:rPr>
          <w:b/>
          <w:bCs/>
          <w:lang w:val="en-US"/>
        </w:rPr>
        <w:t>class</w:t>
      </w:r>
      <w:r w:rsidRPr="00EC1E3F">
        <w:rPr>
          <w:lang w:val="en-US"/>
        </w:rPr>
        <w:t xml:space="preserve"> </w:t>
      </w:r>
      <w:r w:rsidRPr="00AF4DEF">
        <w:rPr>
          <w:rStyle w:val="DfinitionClasse"/>
          <w:lang w:val="en-US"/>
        </w:rPr>
        <w:t>InstanceContexts</w:t>
      </w:r>
      <w:r w:rsidRPr="00EC1E3F">
        <w:rPr>
          <w:lang w:val="en-US"/>
        </w:rPr>
        <w:t xml:space="preserve"> {</w:t>
      </w:r>
    </w:p>
    <w:p w:rsidR="00EC1E3F" w:rsidRPr="00EC1E3F" w:rsidRDefault="00EC1E3F" w:rsidP="00EC1E3F">
      <w:pPr>
        <w:pStyle w:val="Dclarationdeclasse"/>
        <w:rPr>
          <w:lang w:val="en-US"/>
        </w:rPr>
      </w:pPr>
      <w:r w:rsidRPr="00EC1E3F">
        <w:rPr>
          <w:b/>
          <w:bCs/>
          <w:lang w:val="en-US"/>
        </w:rPr>
        <w:t>public</w:t>
      </w:r>
      <w:r w:rsidRPr="00EC1E3F">
        <w:rPr>
          <w:lang w:val="en-US"/>
        </w:rPr>
        <w:t>:</w:t>
      </w:r>
    </w:p>
    <w:p w:rsidR="00EC1E3F" w:rsidRPr="00EC1E3F" w:rsidRDefault="00EC1E3F" w:rsidP="00EC1E3F">
      <w:pPr>
        <w:pStyle w:val="Dclarationdeclasse"/>
        <w:rPr>
          <w:lang w:val="en-US"/>
        </w:rPr>
      </w:pPr>
      <w:r w:rsidRPr="00EC1E3F">
        <w:rPr>
          <w:lang w:val="en-US"/>
        </w:rPr>
        <w:t xml:space="preserve">  </w:t>
      </w:r>
      <w:r w:rsidRPr="00EC1E3F">
        <w:rPr>
          <w:b/>
          <w:bCs/>
          <w:lang w:val="en-US"/>
        </w:rPr>
        <w:t>typedef</w:t>
      </w:r>
      <w:r w:rsidRPr="00EC1E3F">
        <w:rPr>
          <w:lang w:val="en-US"/>
        </w:rPr>
        <w:t xml:space="preserve"> </w:t>
      </w:r>
      <w:r w:rsidRPr="00AF4DEF">
        <w:rPr>
          <w:rStyle w:val="LienUnit"/>
          <w:lang w:val="en-US"/>
        </w:rPr>
        <w:t>std</w:t>
      </w:r>
      <w:r w:rsidRPr="00EC1E3F">
        <w:rPr>
          <w:lang w:val="en-US"/>
        </w:rPr>
        <w:t>::</w:t>
      </w:r>
      <w:r w:rsidRPr="00AF4DEF">
        <w:rPr>
          <w:rStyle w:val="LienClasseC"/>
          <w:lang w:val="en-US"/>
        </w:rPr>
        <w:t>vector</w:t>
      </w:r>
      <w:r w:rsidRPr="00EC1E3F">
        <w:rPr>
          <w:lang w:val="en-US"/>
        </w:rPr>
        <w:t>&lt;</w:t>
      </w:r>
      <w:r w:rsidRPr="00EC1E3F">
        <w:rPr>
          <w:b/>
          <w:bCs/>
          <w:lang w:val="en-US"/>
        </w:rPr>
        <w:t>const</w:t>
      </w:r>
      <w:r w:rsidRPr="00EC1E3F">
        <w:rPr>
          <w:lang w:val="en-US"/>
        </w:rPr>
        <w:t xml:space="preserve"> </w:t>
      </w:r>
      <w:r w:rsidRPr="00AF4DEF">
        <w:rPr>
          <w:rStyle w:val="LienUnit"/>
          <w:lang w:val="en-US"/>
        </w:rPr>
        <w:t>clang</w:t>
      </w:r>
      <w:r w:rsidRPr="00EC1E3F">
        <w:rPr>
          <w:lang w:val="en-US"/>
        </w:rPr>
        <w:t>::</w:t>
      </w:r>
      <w:r w:rsidRPr="00AF4DEF">
        <w:rPr>
          <w:rStyle w:val="LienClasseC"/>
          <w:lang w:val="en-US"/>
        </w:rPr>
        <w:t>Decl</w:t>
      </w:r>
      <w:r w:rsidRPr="00EC1E3F">
        <w:rPr>
          <w:lang w:val="en-US"/>
        </w:rPr>
        <w:t xml:space="preserve">*&gt; </w:t>
      </w:r>
      <w:r w:rsidRPr="00AF4DEF">
        <w:rPr>
          <w:rStyle w:val="LienType"/>
          <w:lang w:val="en-US"/>
        </w:rPr>
        <w:t>UnvisitedDecls</w:t>
      </w:r>
      <w:r w:rsidRPr="00EC1E3F">
        <w:rPr>
          <w:lang w:val="en-US"/>
        </w:rPr>
        <w:t>;</w:t>
      </w:r>
    </w:p>
    <w:p w:rsidR="00EC1E3F" w:rsidRPr="00EC1E3F" w:rsidRDefault="00EC1E3F" w:rsidP="00EC1E3F">
      <w:pPr>
        <w:pStyle w:val="Dclarationdeclasse"/>
        <w:rPr>
          <w:lang w:val="en-US"/>
        </w:rPr>
      </w:pPr>
    </w:p>
    <w:p w:rsidR="00EC1E3F" w:rsidRPr="00EC1E3F" w:rsidRDefault="00EC1E3F" w:rsidP="00EC1E3F">
      <w:pPr>
        <w:pStyle w:val="Dclarationdeclasse"/>
        <w:rPr>
          <w:lang w:val="en-US"/>
        </w:rPr>
      </w:pPr>
      <w:r w:rsidRPr="00EC1E3F">
        <w:rPr>
          <w:b/>
          <w:bCs/>
          <w:lang w:val="en-US"/>
        </w:rPr>
        <w:t>private</w:t>
      </w:r>
      <w:r w:rsidRPr="00EC1E3F">
        <w:rPr>
          <w:lang w:val="en-US"/>
        </w:rPr>
        <w:t>:</w:t>
      </w:r>
    </w:p>
    <w:p w:rsidR="00EC1E3F" w:rsidRPr="00EC1E3F" w:rsidRDefault="00EC1E3F" w:rsidP="00EC1E3F">
      <w:pPr>
        <w:pStyle w:val="Dclarationdeclasse"/>
        <w:rPr>
          <w:lang w:val="en-US"/>
        </w:rPr>
      </w:pPr>
      <w:r w:rsidRPr="00EC1E3F">
        <w:rPr>
          <w:lang w:val="en-US"/>
        </w:rPr>
        <w:t xml:space="preserve">  </w:t>
      </w:r>
      <w:r w:rsidRPr="00EC1E3F">
        <w:rPr>
          <w:b/>
          <w:bCs/>
          <w:lang w:val="en-US"/>
        </w:rPr>
        <w:t>union</w:t>
      </w:r>
      <w:r w:rsidRPr="00EC1E3F">
        <w:rPr>
          <w:lang w:val="en-US"/>
        </w:rPr>
        <w:t xml:space="preserve"> </w:t>
      </w:r>
      <w:r w:rsidRPr="00EC1E3F">
        <w:rPr>
          <w:rStyle w:val="DfinitionClasse"/>
          <w:lang w:val="en-US"/>
        </w:rPr>
        <w:t>LocalContext</w:t>
      </w:r>
      <w:r w:rsidRPr="00EC1E3F">
        <w:rPr>
          <w:lang w:val="en-US"/>
        </w:rPr>
        <w:t xml:space="preserve"> {</w:t>
      </w:r>
    </w:p>
    <w:p w:rsidR="00EC1E3F" w:rsidRPr="00EC1E3F" w:rsidRDefault="00EC1E3F" w:rsidP="00EC1E3F">
      <w:pPr>
        <w:pStyle w:val="Dclarationdeclasse"/>
        <w:rPr>
          <w:lang w:val="en-US"/>
        </w:rPr>
      </w:pPr>
      <w:r w:rsidRPr="00EC1E3F">
        <w:rPr>
          <w:lang w:val="en-US"/>
        </w:rPr>
        <w:t xml:space="preserve">    </w:t>
      </w:r>
      <w:r w:rsidRPr="00EC1E3F">
        <w:rPr>
          <w:rStyle w:val="LienClasseC"/>
          <w:lang w:val="en-US"/>
        </w:rPr>
        <w:t>VisitTable</w:t>
      </w:r>
      <w:r w:rsidRPr="00EC1E3F">
        <w:rPr>
          <w:lang w:val="en-US"/>
        </w:rPr>
        <w:t>::</w:t>
      </w:r>
      <w:r w:rsidRPr="00EC1E3F">
        <w:rPr>
          <w:rStyle w:val="LienClasseC"/>
          <w:lang w:val="en-US"/>
        </w:rPr>
        <w:t>MissingClassGeneration</w:t>
      </w:r>
      <w:r w:rsidRPr="00EC1E3F">
        <w:rPr>
          <w:lang w:val="en-US"/>
        </w:rPr>
        <w:t xml:space="preserve">* </w:t>
      </w:r>
      <w:r w:rsidRPr="00EC1E3F">
        <w:rPr>
          <w:rStyle w:val="LienChamps"/>
          <w:lang w:val="en-US"/>
        </w:rPr>
        <w:t>classContent</w:t>
      </w:r>
      <w:r w:rsidRPr="00EC1E3F">
        <w:rPr>
          <w:lang w:val="en-US"/>
        </w:rPr>
        <w:t>;</w:t>
      </w:r>
    </w:p>
    <w:p w:rsidR="00EC1E3F" w:rsidRPr="00EC1E3F" w:rsidRDefault="00EC1E3F" w:rsidP="00EC1E3F">
      <w:pPr>
        <w:pStyle w:val="Dclarationdeclasse"/>
        <w:rPr>
          <w:lang w:val="en-US"/>
        </w:rPr>
      </w:pPr>
      <w:r w:rsidRPr="00EC1E3F">
        <w:rPr>
          <w:lang w:val="en-US"/>
        </w:rPr>
        <w:t xml:space="preserve">    </w:t>
      </w:r>
      <w:r w:rsidRPr="00EC1E3F">
        <w:rPr>
          <w:rStyle w:val="LienClasseC"/>
          <w:lang w:val="en-US"/>
        </w:rPr>
        <w:t>VisitTable</w:t>
      </w:r>
      <w:r w:rsidRPr="00EC1E3F">
        <w:rPr>
          <w:lang w:val="en-US"/>
        </w:rPr>
        <w:t>::</w:t>
      </w:r>
      <w:r w:rsidRPr="00EC1E3F">
        <w:rPr>
          <w:rStyle w:val="LienClasseC"/>
          <w:lang w:val="en-US"/>
        </w:rPr>
        <w:t>MissingSubClassGeneration</w:t>
      </w:r>
      <w:r w:rsidRPr="00EC1E3F">
        <w:rPr>
          <w:lang w:val="en-US"/>
        </w:rPr>
        <w:t xml:space="preserve">* </w:t>
      </w:r>
      <w:r w:rsidRPr="00EC1E3F">
        <w:rPr>
          <w:rStyle w:val="LienChamps"/>
          <w:lang w:val="en-US"/>
        </w:rPr>
        <w:t>subclassContent</w:t>
      </w:r>
      <w:r w:rsidRPr="00EC1E3F">
        <w:rPr>
          <w:lang w:val="en-US"/>
        </w:rPr>
        <w:t>;</w:t>
      </w:r>
    </w:p>
    <w:p w:rsidR="00EC1E3F" w:rsidRPr="00EC1E3F" w:rsidRDefault="00EC1E3F" w:rsidP="00EC1E3F">
      <w:pPr>
        <w:pStyle w:val="Dclarationdeclasse"/>
        <w:rPr>
          <w:lang w:val="en-US"/>
        </w:rPr>
      </w:pPr>
    </w:p>
    <w:p w:rsidR="00EC1E3F" w:rsidRPr="00EC1E3F" w:rsidRDefault="00EC1E3F" w:rsidP="00EC1E3F">
      <w:pPr>
        <w:pStyle w:val="Dclarationdeclasse"/>
        <w:rPr>
          <w:lang w:val="en-US"/>
        </w:rPr>
      </w:pPr>
      <w:r w:rsidRPr="00EC1E3F">
        <w:rPr>
          <w:lang w:val="en-US"/>
        </w:rPr>
        <w:t xml:space="preserve">    </w:t>
      </w:r>
      <w:r w:rsidRPr="00EC1E3F">
        <w:rPr>
          <w:rStyle w:val="LienMthode"/>
          <w:lang w:val="en-US"/>
        </w:rPr>
        <w:t>LocalContext</w:t>
      </w:r>
      <w:r w:rsidRPr="00EC1E3F">
        <w:rPr>
          <w:lang w:val="en-US"/>
        </w:rPr>
        <w:t xml:space="preserve">() { </w:t>
      </w:r>
      <w:r w:rsidRPr="00EC1E3F">
        <w:rPr>
          <w:rStyle w:val="LienChamps"/>
          <w:lang w:val="en-US"/>
        </w:rPr>
        <w:t>classContent</w:t>
      </w:r>
      <w:r w:rsidRPr="00EC1E3F">
        <w:rPr>
          <w:lang w:val="en-US"/>
        </w:rPr>
        <w:t xml:space="preserve"> = </w:t>
      </w:r>
      <w:r w:rsidRPr="00EC1E3F">
        <w:rPr>
          <w:b/>
          <w:bCs/>
          <w:lang w:val="en-US"/>
        </w:rPr>
        <w:t>nullptr</w:t>
      </w:r>
      <w:r w:rsidRPr="00EC1E3F">
        <w:rPr>
          <w:lang w:val="en-US"/>
        </w:rPr>
        <w:t>; }</w:t>
      </w:r>
    </w:p>
    <w:p w:rsidR="00EC1E3F" w:rsidRPr="00EC1E3F" w:rsidRDefault="00EC1E3F" w:rsidP="00EC1E3F">
      <w:pPr>
        <w:pStyle w:val="Dclarationdeclasse"/>
        <w:rPr>
          <w:lang w:val="en-US"/>
        </w:rPr>
      </w:pPr>
      <w:r w:rsidRPr="00EC1E3F">
        <w:rPr>
          <w:lang w:val="en-US"/>
        </w:rPr>
        <w:t xml:space="preserve">    </w:t>
      </w:r>
      <w:r w:rsidRPr="00EC1E3F">
        <w:rPr>
          <w:rStyle w:val="LienMthode"/>
          <w:lang w:val="en-US"/>
        </w:rPr>
        <w:t>LocalContext</w:t>
      </w:r>
      <w:r w:rsidRPr="00EC1E3F">
        <w:rPr>
          <w:lang w:val="en-US"/>
        </w:rPr>
        <w:t>(</w:t>
      </w:r>
      <w:r w:rsidRPr="00EC1E3F">
        <w:rPr>
          <w:rStyle w:val="LienClasseC"/>
          <w:lang w:val="en-US"/>
        </w:rPr>
        <w:t>VisitTable</w:t>
      </w:r>
      <w:r w:rsidRPr="00EC1E3F">
        <w:rPr>
          <w:lang w:val="en-US"/>
        </w:rPr>
        <w:t>::</w:t>
      </w:r>
      <w:r w:rsidRPr="00EC1E3F">
        <w:rPr>
          <w:rStyle w:val="LienClasseC"/>
          <w:lang w:val="en-US"/>
        </w:rPr>
        <w:t>MissingClassGeneration</w:t>
      </w:r>
      <w:r w:rsidRPr="00EC1E3F">
        <w:rPr>
          <w:lang w:val="en-US"/>
        </w:rPr>
        <w:t>* content)</w:t>
      </w:r>
      <w:r>
        <w:rPr>
          <w:lang w:val="en-US"/>
        </w:rPr>
        <w:t xml:space="preserve"> </w:t>
      </w:r>
      <w:r w:rsidRPr="00EC1E3F">
        <w:rPr>
          <w:lang w:val="en-US"/>
        </w:rPr>
        <w:t xml:space="preserve">{ </w:t>
      </w:r>
      <w:r w:rsidRPr="00EC1E3F">
        <w:rPr>
          <w:rStyle w:val="LienChamps"/>
          <w:lang w:val="en-US"/>
        </w:rPr>
        <w:t>classContent</w:t>
      </w:r>
      <w:r w:rsidRPr="00EC1E3F">
        <w:rPr>
          <w:lang w:val="en-US"/>
        </w:rPr>
        <w:t xml:space="preserve"> = content; }</w:t>
      </w:r>
    </w:p>
    <w:p w:rsidR="00EC1E3F" w:rsidRPr="00EC1E3F" w:rsidRDefault="00EC1E3F" w:rsidP="00EC1E3F">
      <w:pPr>
        <w:pStyle w:val="Dclarationdeclasse"/>
        <w:rPr>
          <w:lang w:val="en-US"/>
        </w:rPr>
      </w:pPr>
      <w:r w:rsidRPr="00EC1E3F">
        <w:rPr>
          <w:lang w:val="en-US"/>
        </w:rPr>
        <w:t xml:space="preserve">    </w:t>
      </w:r>
      <w:r w:rsidRPr="00EC1E3F">
        <w:rPr>
          <w:rStyle w:val="LienMthode"/>
          <w:lang w:val="en-US"/>
        </w:rPr>
        <w:t>LocalContext</w:t>
      </w:r>
      <w:r w:rsidRPr="00EC1E3F">
        <w:rPr>
          <w:lang w:val="en-US"/>
        </w:rPr>
        <w:t>(</w:t>
      </w:r>
      <w:r w:rsidRPr="00EC1E3F">
        <w:rPr>
          <w:rStyle w:val="LienClasseC"/>
          <w:lang w:val="en-US"/>
        </w:rPr>
        <w:t>VisitTable</w:t>
      </w:r>
      <w:r w:rsidRPr="00EC1E3F">
        <w:rPr>
          <w:lang w:val="en-US"/>
        </w:rPr>
        <w:t>::</w:t>
      </w:r>
      <w:r w:rsidRPr="00EC1E3F">
        <w:rPr>
          <w:rStyle w:val="LienClasseC"/>
          <w:lang w:val="en-US"/>
        </w:rPr>
        <w:t>MissingSubClassGeneration</w:t>
      </w:r>
      <w:r w:rsidRPr="00EC1E3F">
        <w:rPr>
          <w:lang w:val="en-US"/>
        </w:rPr>
        <w:t>* content)</w:t>
      </w:r>
      <w:r>
        <w:rPr>
          <w:lang w:val="en-US"/>
        </w:rPr>
        <w:t xml:space="preserve"> </w:t>
      </w:r>
      <w:r w:rsidRPr="00EC1E3F">
        <w:rPr>
          <w:lang w:val="en-US"/>
        </w:rPr>
        <w:t xml:space="preserve">{ </w:t>
      </w:r>
      <w:r w:rsidRPr="00EC1E3F">
        <w:rPr>
          <w:rStyle w:val="LienChamps"/>
          <w:lang w:val="en-US"/>
        </w:rPr>
        <w:t>subclassContent</w:t>
      </w:r>
      <w:r w:rsidRPr="00EC1E3F">
        <w:rPr>
          <w:lang w:val="en-US"/>
        </w:rPr>
        <w:t xml:space="preserve"> = content; }</w:t>
      </w:r>
    </w:p>
    <w:p w:rsidR="00EC1E3F" w:rsidRPr="00EC1E3F" w:rsidRDefault="00EC1E3F" w:rsidP="00EC1E3F">
      <w:pPr>
        <w:pStyle w:val="Dclarationdeclasse"/>
        <w:rPr>
          <w:lang w:val="en-US"/>
        </w:rPr>
      </w:pPr>
      <w:r w:rsidRPr="00EC1E3F">
        <w:rPr>
          <w:lang w:val="en-US"/>
        </w:rPr>
        <w:t xml:space="preserve">    </w:t>
      </w:r>
      <w:r w:rsidRPr="00EC1E3F">
        <w:rPr>
          <w:rStyle w:val="LienMthode"/>
          <w:lang w:val="en-US"/>
        </w:rPr>
        <w:t>LocalContext</w:t>
      </w:r>
      <w:r w:rsidRPr="00EC1E3F">
        <w:rPr>
          <w:lang w:val="en-US"/>
        </w:rPr>
        <w:t>(</w:t>
      </w:r>
      <w:r w:rsidRPr="00EC1E3F">
        <w:rPr>
          <w:b/>
          <w:bCs/>
          <w:lang w:val="en-US"/>
        </w:rPr>
        <w:t>const</w:t>
      </w:r>
      <w:r w:rsidRPr="00EC1E3F">
        <w:rPr>
          <w:lang w:val="en-US"/>
        </w:rPr>
        <w:t xml:space="preserve"> </w:t>
      </w:r>
      <w:r w:rsidRPr="00EC1E3F">
        <w:rPr>
          <w:rStyle w:val="LienClasseC"/>
          <w:lang w:val="en-US"/>
        </w:rPr>
        <w:t>LocalContext</w:t>
      </w:r>
      <w:r w:rsidRPr="00EC1E3F">
        <w:rPr>
          <w:lang w:val="en-US"/>
        </w:rPr>
        <w:t>&amp; source)</w:t>
      </w:r>
      <w:r>
        <w:rPr>
          <w:lang w:val="en-US"/>
        </w:rPr>
        <w:t xml:space="preserve"> </w:t>
      </w:r>
      <w:r w:rsidRPr="00EC1E3F">
        <w:rPr>
          <w:lang w:val="en-US"/>
        </w:rPr>
        <w:t xml:space="preserve">{ </w:t>
      </w:r>
      <w:r w:rsidRPr="00AF4DEF">
        <w:rPr>
          <w:rStyle w:val="LienMthode"/>
          <w:lang w:val="en-US"/>
        </w:rPr>
        <w:t>memcpy</w:t>
      </w:r>
      <w:r w:rsidRPr="00EC1E3F">
        <w:rPr>
          <w:lang w:val="en-US"/>
        </w:rPr>
        <w:t>(</w:t>
      </w:r>
      <w:r w:rsidRPr="00EC1E3F">
        <w:rPr>
          <w:b/>
          <w:bCs/>
          <w:lang w:val="en-US"/>
        </w:rPr>
        <w:t>this</w:t>
      </w:r>
      <w:r w:rsidRPr="00EC1E3F">
        <w:rPr>
          <w:lang w:val="en-US"/>
        </w:rPr>
        <w:t xml:space="preserve">, &amp;source, </w:t>
      </w:r>
      <w:r w:rsidRPr="00EC1E3F">
        <w:rPr>
          <w:b/>
          <w:bCs/>
          <w:lang w:val="en-US"/>
        </w:rPr>
        <w:t>sizeof</w:t>
      </w:r>
      <w:r w:rsidRPr="00EC1E3F">
        <w:rPr>
          <w:lang w:val="en-US"/>
        </w:rPr>
        <w:t>(</w:t>
      </w:r>
      <w:r w:rsidRPr="00AF4DEF">
        <w:rPr>
          <w:rStyle w:val="LienClasseC"/>
          <w:lang w:val="en-US"/>
        </w:rPr>
        <w:t>LocalContext</w:t>
      </w:r>
      <w:r w:rsidRPr="00EC1E3F">
        <w:rPr>
          <w:lang w:val="en-US"/>
        </w:rPr>
        <w:t>)); }</w:t>
      </w:r>
    </w:p>
    <w:p w:rsidR="00EC1E3F" w:rsidRPr="00EC1E3F" w:rsidRDefault="00EC1E3F" w:rsidP="00EC1E3F">
      <w:pPr>
        <w:pStyle w:val="Dclarationdeclasse"/>
        <w:rPr>
          <w:lang w:val="en-US"/>
        </w:rPr>
      </w:pPr>
      <w:r w:rsidRPr="00EC1E3F">
        <w:rPr>
          <w:lang w:val="en-US"/>
        </w:rPr>
        <w:t xml:space="preserve">    </w:t>
      </w:r>
      <w:r w:rsidRPr="00EC1E3F">
        <w:rPr>
          <w:rStyle w:val="LienMthode"/>
          <w:lang w:val="en-US"/>
        </w:rPr>
        <w:t>LocalContext</w:t>
      </w:r>
      <w:r w:rsidRPr="00EC1E3F">
        <w:rPr>
          <w:lang w:val="en-US"/>
        </w:rPr>
        <w:t xml:space="preserve">&amp; </w:t>
      </w:r>
      <w:r w:rsidRPr="00AF4DEF">
        <w:rPr>
          <w:rStyle w:val="LienMthode"/>
          <w:b/>
          <w:lang w:val="en-US"/>
        </w:rPr>
        <w:t>operator</w:t>
      </w:r>
      <w:r w:rsidRPr="00AF4DEF">
        <w:rPr>
          <w:rStyle w:val="LienMthode"/>
          <w:lang w:val="en-US"/>
        </w:rPr>
        <w:t>=</w:t>
      </w:r>
      <w:r w:rsidRPr="00EC1E3F">
        <w:rPr>
          <w:lang w:val="en-US"/>
        </w:rPr>
        <w:t>(</w:t>
      </w:r>
      <w:r w:rsidRPr="00EC1E3F">
        <w:rPr>
          <w:b/>
          <w:bCs/>
          <w:lang w:val="en-US"/>
        </w:rPr>
        <w:t>const</w:t>
      </w:r>
      <w:r w:rsidRPr="00EC1E3F">
        <w:rPr>
          <w:lang w:val="en-US"/>
        </w:rPr>
        <w:t xml:space="preserve"> </w:t>
      </w:r>
      <w:r w:rsidRPr="00EC1E3F">
        <w:rPr>
          <w:rStyle w:val="LienClasseC"/>
          <w:lang w:val="en-US"/>
        </w:rPr>
        <w:t>LocalContext</w:t>
      </w:r>
      <w:r w:rsidRPr="00EC1E3F">
        <w:rPr>
          <w:lang w:val="en-US"/>
        </w:rPr>
        <w:t>&amp; source)</w:t>
      </w:r>
      <w:r>
        <w:rPr>
          <w:lang w:val="en-US"/>
        </w:rPr>
        <w:t xml:space="preserve"> </w:t>
      </w:r>
      <w:r w:rsidRPr="00EC1E3F">
        <w:rPr>
          <w:lang w:val="en-US"/>
        </w:rPr>
        <w:t xml:space="preserve">{ </w:t>
      </w:r>
      <w:r w:rsidRPr="00EC1E3F">
        <w:rPr>
          <w:rStyle w:val="LienMthode"/>
          <w:lang w:val="en-US"/>
        </w:rPr>
        <w:t>memcpy</w:t>
      </w:r>
      <w:r w:rsidRPr="00EC1E3F">
        <w:rPr>
          <w:lang w:val="en-US"/>
        </w:rPr>
        <w:t>(</w:t>
      </w:r>
      <w:r w:rsidRPr="00EC1E3F">
        <w:rPr>
          <w:b/>
          <w:bCs/>
          <w:lang w:val="en-US"/>
        </w:rPr>
        <w:t>this</w:t>
      </w:r>
      <w:r w:rsidRPr="00EC1E3F">
        <w:rPr>
          <w:lang w:val="en-US"/>
        </w:rPr>
        <w:t xml:space="preserve">, &amp;source, </w:t>
      </w:r>
      <w:r w:rsidRPr="00EC1E3F">
        <w:rPr>
          <w:b/>
          <w:bCs/>
          <w:lang w:val="en-US"/>
        </w:rPr>
        <w:t>sizeof</w:t>
      </w:r>
      <w:r w:rsidRPr="00EC1E3F">
        <w:rPr>
          <w:lang w:val="en-US"/>
        </w:rPr>
        <w:t>(</w:t>
      </w:r>
      <w:r w:rsidRPr="00EC1E3F">
        <w:rPr>
          <w:rStyle w:val="LienClasseC"/>
          <w:lang w:val="en-US"/>
        </w:rPr>
        <w:t>LocalContext</w:t>
      </w:r>
      <w:r w:rsidRPr="00EC1E3F">
        <w:rPr>
          <w:lang w:val="en-US"/>
        </w:rPr>
        <w:t xml:space="preserve">)); </w:t>
      </w:r>
      <w:r w:rsidRPr="00EC1E3F">
        <w:rPr>
          <w:b/>
          <w:bCs/>
          <w:lang w:val="en-US"/>
        </w:rPr>
        <w:t>return</w:t>
      </w:r>
      <w:r w:rsidRPr="00EC1E3F">
        <w:rPr>
          <w:lang w:val="en-US"/>
        </w:rPr>
        <w:t xml:space="preserve"> *</w:t>
      </w:r>
      <w:r w:rsidRPr="00EC1E3F">
        <w:rPr>
          <w:b/>
          <w:bCs/>
          <w:lang w:val="en-US"/>
        </w:rPr>
        <w:t>this</w:t>
      </w:r>
      <w:r w:rsidRPr="00EC1E3F">
        <w:rPr>
          <w:lang w:val="en-US"/>
        </w:rPr>
        <w:t>; }</w:t>
      </w:r>
    </w:p>
    <w:p w:rsidR="00EC1E3F" w:rsidRPr="00AF4DEF" w:rsidRDefault="00EC1E3F" w:rsidP="00EC1E3F">
      <w:pPr>
        <w:pStyle w:val="Dclarationdeclasse"/>
        <w:rPr>
          <w:lang w:val="en-US"/>
        </w:rPr>
      </w:pPr>
      <w:r w:rsidRPr="00EC1E3F">
        <w:rPr>
          <w:lang w:val="en-US"/>
        </w:rPr>
        <w:t xml:space="preserve">  </w:t>
      </w:r>
      <w:r w:rsidRPr="00AF4DEF">
        <w:rPr>
          <w:lang w:val="en-US"/>
        </w:rPr>
        <w:t>};</w:t>
      </w:r>
    </w:p>
    <w:p w:rsidR="00EC1E3F" w:rsidRPr="00AF4DEF" w:rsidRDefault="00EC1E3F" w:rsidP="00EC1E3F">
      <w:pPr>
        <w:pStyle w:val="Dclarationdeclasse"/>
        <w:rPr>
          <w:lang w:val="en-US"/>
        </w:rPr>
      </w:pPr>
    </w:p>
    <w:p w:rsidR="00AF4DEF" w:rsidRPr="00AF4DEF" w:rsidRDefault="00AF4DEF" w:rsidP="00AF4DEF">
      <w:pPr>
        <w:pStyle w:val="Dclarationdeclasse"/>
        <w:rPr>
          <w:lang w:val="en-US"/>
        </w:rPr>
      </w:pPr>
      <w:r w:rsidRPr="00AF4DEF">
        <w:rPr>
          <w:lang w:val="en-US"/>
        </w:rPr>
        <w:t xml:space="preserve">  </w:t>
      </w:r>
      <w:r w:rsidRPr="00AF4DEF">
        <w:rPr>
          <w:b/>
          <w:lang w:val="en-US"/>
        </w:rPr>
        <w:t>typedef</w:t>
      </w:r>
      <w:r w:rsidRPr="00AF4DEF">
        <w:rPr>
          <w:lang w:val="en-US"/>
        </w:rPr>
        <w:t xml:space="preserve"> </w:t>
      </w:r>
      <w:r w:rsidRPr="00AF4DEF">
        <w:rPr>
          <w:rStyle w:val="LienUnit"/>
          <w:lang w:val="en-US"/>
        </w:rPr>
        <w:t>std</w:t>
      </w:r>
      <w:r w:rsidRPr="00AF4DEF">
        <w:rPr>
          <w:lang w:val="en-US"/>
        </w:rPr>
        <w:t>::</w:t>
      </w:r>
      <w:r w:rsidRPr="00AF4DEF">
        <w:rPr>
          <w:rStyle w:val="LienClasseC"/>
          <w:lang w:val="en-US"/>
        </w:rPr>
        <w:t>pair</w:t>
      </w:r>
      <w:r w:rsidRPr="00AF4DEF">
        <w:rPr>
          <w:lang w:val="en-US"/>
        </w:rPr>
        <w:t>&lt;</w:t>
      </w:r>
      <w:r w:rsidRPr="00AF4DEF">
        <w:rPr>
          <w:rStyle w:val="LienClasseC"/>
          <w:lang w:val="en-US"/>
        </w:rPr>
        <w:t>UnvisitedDecls</w:t>
      </w:r>
      <w:r w:rsidRPr="00AF4DEF">
        <w:rPr>
          <w:lang w:val="en-US"/>
        </w:rPr>
        <w:t xml:space="preserve">*, </w:t>
      </w:r>
      <w:r w:rsidRPr="00AF4DEF">
        <w:rPr>
          <w:rStyle w:val="LienClasseC"/>
          <w:lang w:val="en-US"/>
        </w:rPr>
        <w:t>UnvisitedDecls</w:t>
      </w:r>
      <w:r w:rsidRPr="00AF4DEF">
        <w:rPr>
          <w:lang w:val="en-US"/>
        </w:rPr>
        <w:t xml:space="preserve">&gt; </w:t>
      </w:r>
      <w:r w:rsidRPr="00AF4DEF">
        <w:rPr>
          <w:rStyle w:val="LienType"/>
          <w:lang w:val="en-US"/>
        </w:rPr>
        <w:t>UnvisitedBodyName</w:t>
      </w:r>
      <w:r w:rsidRPr="00AF4DEF">
        <w:rPr>
          <w:lang w:val="en-US"/>
        </w:rPr>
        <w:t>;</w:t>
      </w:r>
    </w:p>
    <w:p w:rsidR="00AF4DEF" w:rsidRDefault="00AF4DEF" w:rsidP="00AF4DEF">
      <w:pPr>
        <w:pStyle w:val="Dclarationdeclasse"/>
        <w:rPr>
          <w:lang w:val="en-US"/>
        </w:rPr>
      </w:pPr>
      <w:r w:rsidRPr="00AF4DEF">
        <w:rPr>
          <w:lang w:val="en-US"/>
        </w:rPr>
        <w:t xml:space="preserve">  </w:t>
      </w:r>
      <w:r w:rsidRPr="00AF4DEF">
        <w:rPr>
          <w:rStyle w:val="LienUnit"/>
          <w:lang w:val="en-US"/>
        </w:rPr>
        <w:t>std</w:t>
      </w:r>
      <w:r w:rsidRPr="00AF4DEF">
        <w:rPr>
          <w:lang w:val="en-US"/>
        </w:rPr>
        <w:t>::</w:t>
      </w:r>
      <w:r w:rsidRPr="00AF4DEF">
        <w:rPr>
          <w:rStyle w:val="LienClasseC"/>
          <w:lang w:val="en-US"/>
        </w:rPr>
        <w:t>vector</w:t>
      </w:r>
      <w:r w:rsidRPr="00AF4DEF">
        <w:rPr>
          <w:lang w:val="en-US"/>
        </w:rPr>
        <w:t>&lt;</w:t>
      </w:r>
      <w:r w:rsidRPr="00AF4DEF">
        <w:rPr>
          <w:rStyle w:val="LienUnit"/>
          <w:lang w:val="en-US"/>
        </w:rPr>
        <w:t>std</w:t>
      </w:r>
      <w:r w:rsidRPr="00AF4DEF">
        <w:rPr>
          <w:lang w:val="en-US"/>
        </w:rPr>
        <w:t>::</w:t>
      </w:r>
      <w:r w:rsidRPr="00AF4DEF">
        <w:rPr>
          <w:rStyle w:val="LienClasseC"/>
          <w:lang w:val="en-US"/>
        </w:rPr>
        <w:t>pair</w:t>
      </w:r>
      <w:r w:rsidRPr="00AF4DEF">
        <w:rPr>
          <w:lang w:val="en-US"/>
        </w:rPr>
        <w:t>&lt;</w:t>
      </w:r>
      <w:r w:rsidRPr="00AF4DEF">
        <w:rPr>
          <w:rStyle w:val="LienType"/>
          <w:lang w:val="en-US"/>
        </w:rPr>
        <w:t>UnvisitedBodyName</w:t>
      </w:r>
      <w:r w:rsidRPr="00AF4DEF">
        <w:rPr>
          <w:lang w:val="en-US"/>
        </w:rPr>
        <w:t xml:space="preserve">, </w:t>
      </w:r>
      <w:r w:rsidRPr="00AF4DEF">
        <w:rPr>
          <w:rStyle w:val="LienClasseC"/>
          <w:lang w:val="en-US"/>
        </w:rPr>
        <w:t>LocalContext</w:t>
      </w:r>
      <w:r w:rsidRPr="00AF4DEF">
        <w:rPr>
          <w:lang w:val="en-US"/>
        </w:rPr>
        <w:t xml:space="preserve">&gt; &gt; </w:t>
      </w:r>
      <w:r w:rsidRPr="00AF4DEF">
        <w:rPr>
          <w:rStyle w:val="LienChamps"/>
          <w:lang w:val="en-US"/>
        </w:rPr>
        <w:t>_currentContext</w:t>
      </w:r>
      <w:r w:rsidRPr="00AF4DEF">
        <w:rPr>
          <w:lang w:val="en-US"/>
        </w:rPr>
        <w:t>;</w:t>
      </w:r>
    </w:p>
    <w:p w:rsidR="00EC1E3F" w:rsidRPr="00EC1E3F" w:rsidRDefault="00EC1E3F" w:rsidP="00EC1E3F">
      <w:pPr>
        <w:pStyle w:val="Dclarationdeclasse"/>
        <w:rPr>
          <w:lang w:val="en-US"/>
        </w:rPr>
      </w:pPr>
      <w:r w:rsidRPr="00EC1E3F">
        <w:rPr>
          <w:lang w:val="en-US"/>
        </w:rPr>
        <w:t xml:space="preserve">  </w:t>
      </w:r>
      <w:r w:rsidRPr="00EC1E3F">
        <w:rPr>
          <w:rStyle w:val="LienUnit"/>
          <w:lang w:val="en-US"/>
        </w:rPr>
        <w:t>std</w:t>
      </w:r>
      <w:r w:rsidRPr="00EC1E3F">
        <w:rPr>
          <w:lang w:val="en-US"/>
        </w:rPr>
        <w:t>::</w:t>
      </w:r>
      <w:r w:rsidRPr="00EC1E3F">
        <w:rPr>
          <w:rStyle w:val="LienClasseC"/>
          <w:lang w:val="en-US"/>
        </w:rPr>
        <w:t>auto_ptr</w:t>
      </w:r>
      <w:r w:rsidRPr="00EC1E3F">
        <w:rPr>
          <w:lang w:val="en-US"/>
        </w:rPr>
        <w:t>&lt;</w:t>
      </w:r>
      <w:r w:rsidRPr="00EC1E3F">
        <w:rPr>
          <w:rStyle w:val="LienUnit"/>
          <w:lang w:val="en-US"/>
        </w:rPr>
        <w:t>std</w:t>
      </w:r>
      <w:r w:rsidRPr="00EC1E3F">
        <w:rPr>
          <w:lang w:val="en-US"/>
        </w:rPr>
        <w:t>::</w:t>
      </w:r>
      <w:r w:rsidRPr="00EC1E3F">
        <w:rPr>
          <w:rStyle w:val="LienClasseC"/>
          <w:lang w:val="en-US"/>
        </w:rPr>
        <w:t>vector</w:t>
      </w:r>
      <w:r w:rsidRPr="00EC1E3F">
        <w:rPr>
          <w:lang w:val="en-US"/>
        </w:rPr>
        <w:t>&lt;</w:t>
      </w:r>
      <w:r w:rsidRPr="00EC1E3F">
        <w:rPr>
          <w:b/>
          <w:bCs/>
          <w:lang w:val="en-US"/>
        </w:rPr>
        <w:t>const</w:t>
      </w:r>
      <w:r w:rsidRPr="00EC1E3F">
        <w:rPr>
          <w:lang w:val="en-US"/>
        </w:rPr>
        <w:t xml:space="preserve"> </w:t>
      </w:r>
      <w:r w:rsidRPr="00EC1E3F">
        <w:rPr>
          <w:rStyle w:val="LienUnit"/>
          <w:lang w:val="en-US"/>
        </w:rPr>
        <w:t>clang</w:t>
      </w:r>
      <w:r w:rsidRPr="00EC1E3F">
        <w:rPr>
          <w:lang w:val="en-US"/>
        </w:rPr>
        <w:t>::</w:t>
      </w:r>
      <w:r w:rsidRPr="00EC1E3F">
        <w:rPr>
          <w:rStyle w:val="LienClasseC"/>
          <w:lang w:val="en-US"/>
        </w:rPr>
        <w:t>Decl</w:t>
      </w:r>
      <w:r w:rsidRPr="00EC1E3F">
        <w:rPr>
          <w:lang w:val="en-US"/>
        </w:rPr>
        <w:t>*&gt; &gt;</w:t>
      </w:r>
      <w:r>
        <w:rPr>
          <w:lang w:val="en-US"/>
        </w:rPr>
        <w:t xml:space="preserve"> </w:t>
      </w:r>
      <w:r w:rsidRPr="00EC1E3F">
        <w:rPr>
          <w:rStyle w:val="LienChamps"/>
          <w:lang w:val="en-US"/>
        </w:rPr>
        <w:t>_waitDeclarationsFunctions</w:t>
      </w:r>
      <w:r w:rsidRPr="00EC1E3F">
        <w:rPr>
          <w:lang w:val="en-US"/>
        </w:rPr>
        <w:t>;</w:t>
      </w:r>
    </w:p>
    <w:p w:rsidR="00EC1E3F" w:rsidRPr="00EC1E3F" w:rsidRDefault="00EC1E3F" w:rsidP="00EC1E3F">
      <w:pPr>
        <w:pStyle w:val="Dclarationdeclasse"/>
        <w:rPr>
          <w:lang w:val="en-US"/>
        </w:rPr>
      </w:pPr>
    </w:p>
    <w:p w:rsidR="00EC1E3F" w:rsidRPr="00EC1E3F" w:rsidRDefault="00EC1E3F" w:rsidP="00EC1E3F">
      <w:pPr>
        <w:pStyle w:val="Dclarationdeclasse"/>
        <w:rPr>
          <w:lang w:val="en-US"/>
        </w:rPr>
      </w:pPr>
      <w:r w:rsidRPr="00EC1E3F">
        <w:rPr>
          <w:b/>
          <w:bCs/>
          <w:lang w:val="en-US"/>
        </w:rPr>
        <w:t>public</w:t>
      </w:r>
      <w:r w:rsidRPr="00EC1E3F">
        <w:rPr>
          <w:lang w:val="en-US"/>
        </w:rPr>
        <w:t>:</w:t>
      </w:r>
    </w:p>
    <w:p w:rsidR="00EC1E3F" w:rsidRPr="00EC1E3F" w:rsidRDefault="00EC1E3F" w:rsidP="00EC1E3F">
      <w:pPr>
        <w:pStyle w:val="Dclarationdeclasse"/>
        <w:rPr>
          <w:lang w:val="en-US"/>
        </w:rPr>
      </w:pPr>
      <w:r w:rsidRPr="00EC1E3F">
        <w:rPr>
          <w:lang w:val="en-US"/>
        </w:rPr>
        <w:t xml:space="preserve">  </w:t>
      </w:r>
      <w:r w:rsidRPr="00AF4DEF">
        <w:rPr>
          <w:rStyle w:val="LienMthode"/>
          <w:lang w:val="en-US"/>
        </w:rPr>
        <w:t>InstanceContexts</w:t>
      </w:r>
      <w:r w:rsidRPr="00EC1E3F">
        <w:rPr>
          <w:lang w:val="en-US"/>
        </w:rPr>
        <w:t>() {}</w:t>
      </w:r>
    </w:p>
    <w:p w:rsidR="00EC1E3F" w:rsidRPr="00EC1E3F" w:rsidRDefault="00EC1E3F" w:rsidP="00EC1E3F">
      <w:pPr>
        <w:pStyle w:val="Dclarationdeclasse"/>
        <w:rPr>
          <w:lang w:val="en-US"/>
        </w:rPr>
      </w:pPr>
      <w:r w:rsidRPr="00EC1E3F">
        <w:rPr>
          <w:lang w:val="en-US"/>
        </w:rPr>
        <w:t xml:space="preserve">  </w:t>
      </w:r>
      <w:r w:rsidRPr="00EC1E3F">
        <w:rPr>
          <w:b/>
          <w:bCs/>
          <w:lang w:val="en-US"/>
        </w:rPr>
        <w:t>void</w:t>
      </w:r>
      <w:r w:rsidRPr="00EC1E3F">
        <w:rPr>
          <w:lang w:val="en-US"/>
        </w:rPr>
        <w:t xml:space="preserve"> </w:t>
      </w:r>
      <w:r w:rsidRPr="00AF4DEF">
        <w:rPr>
          <w:rStyle w:val="LienMthode"/>
          <w:lang w:val="en-US"/>
        </w:rPr>
        <w:t>push</w:t>
      </w:r>
      <w:r w:rsidRPr="00EC1E3F">
        <w:rPr>
          <w:lang w:val="en-US"/>
        </w:rPr>
        <w:t>(</w:t>
      </w:r>
      <w:r w:rsidRPr="00AF4DEF">
        <w:rPr>
          <w:rStyle w:val="LienClasseC"/>
          <w:lang w:val="en-US"/>
        </w:rPr>
        <w:t>VisitTable</w:t>
      </w:r>
      <w:r w:rsidRPr="00EC1E3F">
        <w:rPr>
          <w:lang w:val="en-US"/>
        </w:rPr>
        <w:t>::</w:t>
      </w:r>
      <w:r w:rsidRPr="00AF4DEF">
        <w:rPr>
          <w:rStyle w:val="LienClasseC"/>
          <w:lang w:val="en-US"/>
        </w:rPr>
        <w:t>MissingClassGeneration</w:t>
      </w:r>
      <w:r w:rsidRPr="00EC1E3F">
        <w:rPr>
          <w:lang w:val="en-US"/>
        </w:rPr>
        <w:t>&amp; context)</w:t>
      </w:r>
    </w:p>
    <w:p w:rsidR="00B86ECB" w:rsidRPr="00B86ECB" w:rsidRDefault="00B86ECB" w:rsidP="00B86ECB">
      <w:pPr>
        <w:pStyle w:val="Dclarationdeclasse"/>
        <w:rPr>
          <w:lang w:val="en-US"/>
        </w:rPr>
      </w:pPr>
      <w:r w:rsidRPr="00B86ECB">
        <w:rPr>
          <w:lang w:val="en-US"/>
        </w:rPr>
        <w:t xml:space="preserve">    { </w:t>
      </w:r>
      <w:r w:rsidRPr="00B86ECB">
        <w:rPr>
          <w:rStyle w:val="LienMthode"/>
          <w:lang w:val="en-US"/>
        </w:rPr>
        <w:t>assert</w:t>
      </w:r>
      <w:r w:rsidRPr="00B86ECB">
        <w:rPr>
          <w:lang w:val="en-US"/>
        </w:rPr>
        <w:t>(</w:t>
      </w:r>
      <w:r w:rsidRPr="00B86ECB">
        <w:rPr>
          <w:rStyle w:val="LienChamps"/>
          <w:lang w:val="en-US"/>
        </w:rPr>
        <w:t>_currentContext</w:t>
      </w:r>
      <w:r w:rsidRPr="00B86ECB">
        <w:rPr>
          <w:lang w:val="en-US"/>
        </w:rPr>
        <w:t>.</w:t>
      </w:r>
      <w:r w:rsidRPr="00B86ECB">
        <w:rPr>
          <w:rStyle w:val="LienMthode"/>
          <w:lang w:val="en-US"/>
        </w:rPr>
        <w:t>empty</w:t>
      </w:r>
      <w:r w:rsidRPr="00B86ECB">
        <w:rPr>
          <w:lang w:val="en-US"/>
        </w:rPr>
        <w:t>());</w:t>
      </w:r>
    </w:p>
    <w:p w:rsidR="00B86ECB" w:rsidRPr="00B86ECB" w:rsidRDefault="00B86ECB" w:rsidP="0019351A">
      <w:pPr>
        <w:pStyle w:val="Dclarationdeclasse"/>
        <w:rPr>
          <w:lang w:val="en-US"/>
        </w:rPr>
      </w:pPr>
      <w:r w:rsidRPr="00B86ECB">
        <w:rPr>
          <w:lang w:val="en-US"/>
        </w:rPr>
        <w:t xml:space="preserve">      </w:t>
      </w:r>
      <w:r w:rsidRPr="0019351A">
        <w:rPr>
          <w:rStyle w:val="LienChamps"/>
          <w:lang w:val="en-US"/>
        </w:rPr>
        <w:t>_currentContext</w:t>
      </w:r>
      <w:r w:rsidRPr="00B86ECB">
        <w:rPr>
          <w:lang w:val="en-US"/>
        </w:rPr>
        <w:t>.</w:t>
      </w:r>
      <w:r w:rsidRPr="0019351A">
        <w:rPr>
          <w:rStyle w:val="LienMthode"/>
          <w:lang w:val="en-US"/>
        </w:rPr>
        <w:t>push_back</w:t>
      </w:r>
      <w:r w:rsidRPr="00B86ECB">
        <w:rPr>
          <w:lang w:val="en-US"/>
        </w:rPr>
        <w:t>(</w:t>
      </w:r>
      <w:r w:rsidRPr="0019351A">
        <w:rPr>
          <w:rStyle w:val="LienUnit"/>
          <w:lang w:val="en-US"/>
        </w:rPr>
        <w:t>std</w:t>
      </w:r>
      <w:r w:rsidRPr="00B86ECB">
        <w:rPr>
          <w:lang w:val="en-US"/>
        </w:rPr>
        <w:t>::</w:t>
      </w:r>
      <w:r w:rsidRPr="0019351A">
        <w:rPr>
          <w:rStyle w:val="LienMthode"/>
          <w:lang w:val="en-US"/>
        </w:rPr>
        <w:t>make_pair</w:t>
      </w:r>
      <w:r w:rsidRPr="00B86ECB">
        <w:rPr>
          <w:lang w:val="en-US"/>
        </w:rPr>
        <w:t>(</w:t>
      </w:r>
      <w:r w:rsidRPr="0019351A">
        <w:rPr>
          <w:rStyle w:val="LienUnit"/>
          <w:lang w:val="en-US"/>
        </w:rPr>
        <w:t>std</w:t>
      </w:r>
      <w:r w:rsidRPr="00B86ECB">
        <w:rPr>
          <w:lang w:val="en-US"/>
        </w:rPr>
        <w:t>::</w:t>
      </w:r>
      <w:r w:rsidRPr="0019351A">
        <w:rPr>
          <w:rStyle w:val="LienMthode"/>
          <w:lang w:val="en-US"/>
        </w:rPr>
        <w:t>make_pair</w:t>
      </w:r>
      <w:r w:rsidRPr="00B86ECB">
        <w:rPr>
          <w:lang w:val="en-US"/>
        </w:rPr>
        <w:t>(&amp;context.</w:t>
      </w:r>
      <w:r w:rsidRPr="0019351A">
        <w:rPr>
          <w:rStyle w:val="LienMthode"/>
          <w:lang w:val="en-US"/>
        </w:rPr>
        <w:t>waitDeclarations</w:t>
      </w:r>
      <w:r w:rsidRPr="00B86ECB">
        <w:rPr>
          <w:lang w:val="en-US"/>
        </w:rPr>
        <w:t xml:space="preserve">(), </w:t>
      </w:r>
      <w:r w:rsidRPr="0019351A">
        <w:rPr>
          <w:rStyle w:val="LienClasseC"/>
          <w:lang w:val="en-US"/>
        </w:rPr>
        <w:t>UnvisitedDecls</w:t>
      </w:r>
      <w:r w:rsidRPr="00B86ECB">
        <w:rPr>
          <w:lang w:val="en-US"/>
        </w:rPr>
        <w:t>()),</w:t>
      </w:r>
      <w:r w:rsidR="0019351A">
        <w:rPr>
          <w:lang w:val="en-US"/>
        </w:rPr>
        <w:t xml:space="preserve"> </w:t>
      </w:r>
      <w:r w:rsidRPr="0019351A">
        <w:rPr>
          <w:rStyle w:val="LienClasseC"/>
          <w:lang w:val="en-US"/>
        </w:rPr>
        <w:t>LocalContext</w:t>
      </w:r>
      <w:r w:rsidRPr="00B86ECB">
        <w:rPr>
          <w:lang w:val="en-US"/>
        </w:rPr>
        <w:t>(&amp;context)));</w:t>
      </w:r>
    </w:p>
    <w:p w:rsidR="00B86ECB" w:rsidRDefault="00B86ECB" w:rsidP="00B86ECB">
      <w:pPr>
        <w:pStyle w:val="Dclarationdeclasse"/>
        <w:rPr>
          <w:lang w:val="en-US"/>
        </w:rPr>
      </w:pPr>
      <w:r w:rsidRPr="00B86ECB">
        <w:rPr>
          <w:lang w:val="en-US"/>
        </w:rPr>
        <w:t xml:space="preserve">    }</w:t>
      </w:r>
    </w:p>
    <w:p w:rsidR="00EC1E3F" w:rsidRPr="00EC1E3F" w:rsidRDefault="00EC1E3F" w:rsidP="00B86ECB">
      <w:pPr>
        <w:pStyle w:val="Dclarationdeclasse"/>
        <w:rPr>
          <w:lang w:val="en-US"/>
        </w:rPr>
      </w:pPr>
      <w:r w:rsidRPr="00EC1E3F">
        <w:rPr>
          <w:lang w:val="en-US"/>
        </w:rPr>
        <w:t xml:space="preserve">  </w:t>
      </w:r>
      <w:r w:rsidRPr="00EC1E3F">
        <w:rPr>
          <w:b/>
          <w:bCs/>
          <w:lang w:val="en-US"/>
        </w:rPr>
        <w:t>void</w:t>
      </w:r>
      <w:r w:rsidRPr="00EC1E3F">
        <w:rPr>
          <w:lang w:val="en-US"/>
        </w:rPr>
        <w:t xml:space="preserve"> </w:t>
      </w:r>
      <w:r w:rsidRPr="002D6812">
        <w:rPr>
          <w:rStyle w:val="LienMthode"/>
          <w:lang w:val="en-US"/>
        </w:rPr>
        <w:t>push</w:t>
      </w:r>
      <w:r w:rsidRPr="00EC1E3F">
        <w:rPr>
          <w:lang w:val="en-US"/>
        </w:rPr>
        <w:t>(</w:t>
      </w:r>
      <w:r w:rsidRPr="00AF4DEF">
        <w:rPr>
          <w:rStyle w:val="LienClasseC"/>
          <w:lang w:val="en-US"/>
        </w:rPr>
        <w:t>VisitTable</w:t>
      </w:r>
      <w:r w:rsidRPr="00EC1E3F">
        <w:rPr>
          <w:lang w:val="en-US"/>
        </w:rPr>
        <w:t>::</w:t>
      </w:r>
      <w:r w:rsidRPr="00AF4DEF">
        <w:rPr>
          <w:rStyle w:val="LienClasseC"/>
          <w:lang w:val="en-US"/>
        </w:rPr>
        <w:t>MissingSubClassGeneration</w:t>
      </w:r>
      <w:r w:rsidRPr="00EC1E3F">
        <w:rPr>
          <w:lang w:val="en-US"/>
        </w:rPr>
        <w:t>&amp; context)</w:t>
      </w:r>
    </w:p>
    <w:p w:rsidR="0019351A" w:rsidRPr="00B86ECB" w:rsidRDefault="0019351A" w:rsidP="0019351A">
      <w:pPr>
        <w:pStyle w:val="Dclarationdeclasse"/>
        <w:rPr>
          <w:lang w:val="en-US"/>
        </w:rPr>
      </w:pPr>
      <w:r w:rsidRPr="00B86ECB">
        <w:rPr>
          <w:lang w:val="en-US"/>
        </w:rPr>
        <w:t xml:space="preserve">    { </w:t>
      </w:r>
      <w:r w:rsidRPr="00B86ECB">
        <w:rPr>
          <w:rStyle w:val="LienMthode"/>
          <w:lang w:val="en-US"/>
        </w:rPr>
        <w:t>assert</w:t>
      </w:r>
      <w:r w:rsidRPr="00B86ECB">
        <w:rPr>
          <w:lang w:val="en-US"/>
        </w:rPr>
        <w:t>(</w:t>
      </w:r>
      <w:r>
        <w:rPr>
          <w:lang w:val="en-US"/>
        </w:rPr>
        <w:t>!</w:t>
      </w:r>
      <w:r w:rsidRPr="00B86ECB">
        <w:rPr>
          <w:rStyle w:val="LienChamps"/>
          <w:lang w:val="en-US"/>
        </w:rPr>
        <w:t>_currentContext</w:t>
      </w:r>
      <w:r w:rsidRPr="00B86ECB">
        <w:rPr>
          <w:lang w:val="en-US"/>
        </w:rPr>
        <w:t>.</w:t>
      </w:r>
      <w:r w:rsidRPr="00B86ECB">
        <w:rPr>
          <w:rStyle w:val="LienMthode"/>
          <w:lang w:val="en-US"/>
        </w:rPr>
        <w:t>empty</w:t>
      </w:r>
      <w:r w:rsidRPr="00B86ECB">
        <w:rPr>
          <w:lang w:val="en-US"/>
        </w:rPr>
        <w:t>());</w:t>
      </w:r>
    </w:p>
    <w:p w:rsidR="0019351A" w:rsidRPr="00B86ECB" w:rsidRDefault="0019351A" w:rsidP="0019351A">
      <w:pPr>
        <w:pStyle w:val="Dclarationdeclasse"/>
        <w:rPr>
          <w:lang w:val="en-US"/>
        </w:rPr>
      </w:pPr>
      <w:r w:rsidRPr="00B86ECB">
        <w:rPr>
          <w:lang w:val="en-US"/>
        </w:rPr>
        <w:t xml:space="preserve">      </w:t>
      </w:r>
      <w:r w:rsidRPr="0019351A">
        <w:rPr>
          <w:rStyle w:val="LienChamps"/>
          <w:lang w:val="en-US"/>
        </w:rPr>
        <w:t>_currentContext</w:t>
      </w:r>
      <w:r w:rsidRPr="00B86ECB">
        <w:rPr>
          <w:lang w:val="en-US"/>
        </w:rPr>
        <w:t>.</w:t>
      </w:r>
      <w:r w:rsidRPr="0019351A">
        <w:rPr>
          <w:rStyle w:val="LienMthode"/>
          <w:lang w:val="en-US"/>
        </w:rPr>
        <w:t>push_back</w:t>
      </w:r>
      <w:r w:rsidRPr="00B86ECB">
        <w:rPr>
          <w:lang w:val="en-US"/>
        </w:rPr>
        <w:t>(</w:t>
      </w:r>
      <w:r w:rsidRPr="0019351A">
        <w:rPr>
          <w:rStyle w:val="LienUnit"/>
          <w:lang w:val="en-US"/>
        </w:rPr>
        <w:t>std</w:t>
      </w:r>
      <w:r w:rsidRPr="00B86ECB">
        <w:rPr>
          <w:lang w:val="en-US"/>
        </w:rPr>
        <w:t>::</w:t>
      </w:r>
      <w:r w:rsidRPr="0019351A">
        <w:rPr>
          <w:rStyle w:val="LienMthode"/>
          <w:lang w:val="en-US"/>
        </w:rPr>
        <w:t>make_pair</w:t>
      </w:r>
      <w:r w:rsidRPr="00B86ECB">
        <w:rPr>
          <w:lang w:val="en-US"/>
        </w:rPr>
        <w:t>(</w:t>
      </w:r>
      <w:r w:rsidRPr="0019351A">
        <w:rPr>
          <w:rStyle w:val="LienUnit"/>
          <w:lang w:val="en-US"/>
        </w:rPr>
        <w:t>std</w:t>
      </w:r>
      <w:r w:rsidRPr="00B86ECB">
        <w:rPr>
          <w:lang w:val="en-US"/>
        </w:rPr>
        <w:t>::</w:t>
      </w:r>
      <w:r w:rsidRPr="0019351A">
        <w:rPr>
          <w:rStyle w:val="LienMthode"/>
          <w:lang w:val="en-US"/>
        </w:rPr>
        <w:t>make_pair</w:t>
      </w:r>
      <w:r w:rsidRPr="00B86ECB">
        <w:rPr>
          <w:lang w:val="en-US"/>
        </w:rPr>
        <w:t>(&amp;context.</w:t>
      </w:r>
      <w:r w:rsidRPr="0019351A">
        <w:rPr>
          <w:rStyle w:val="LienMthode"/>
          <w:lang w:val="en-US"/>
        </w:rPr>
        <w:t>waitDeclarations</w:t>
      </w:r>
      <w:r w:rsidRPr="00B86ECB">
        <w:rPr>
          <w:lang w:val="en-US"/>
        </w:rPr>
        <w:t xml:space="preserve">(), </w:t>
      </w:r>
      <w:r w:rsidRPr="0019351A">
        <w:rPr>
          <w:rStyle w:val="LienClasseC"/>
          <w:lang w:val="en-US"/>
        </w:rPr>
        <w:t>UnvisitedDecls</w:t>
      </w:r>
      <w:r w:rsidRPr="00B86ECB">
        <w:rPr>
          <w:lang w:val="en-US"/>
        </w:rPr>
        <w:t>()),</w:t>
      </w:r>
      <w:r>
        <w:rPr>
          <w:lang w:val="en-US"/>
        </w:rPr>
        <w:t xml:space="preserve"> </w:t>
      </w:r>
      <w:r w:rsidRPr="0019351A">
        <w:rPr>
          <w:rStyle w:val="LienClasseC"/>
          <w:lang w:val="en-US"/>
        </w:rPr>
        <w:t>LocalContext</w:t>
      </w:r>
      <w:r w:rsidRPr="00B86ECB">
        <w:rPr>
          <w:lang w:val="en-US"/>
        </w:rPr>
        <w:t>(&amp;context)));</w:t>
      </w:r>
    </w:p>
    <w:p w:rsidR="0019351A" w:rsidRDefault="0019351A" w:rsidP="0019351A">
      <w:pPr>
        <w:pStyle w:val="Dclarationdeclasse"/>
        <w:rPr>
          <w:lang w:val="en-US"/>
        </w:rPr>
      </w:pPr>
      <w:r w:rsidRPr="00B86ECB">
        <w:rPr>
          <w:lang w:val="en-US"/>
        </w:rPr>
        <w:t xml:space="preserve">    }</w:t>
      </w:r>
    </w:p>
    <w:p w:rsidR="00EC1E3F" w:rsidRPr="00EC1E3F" w:rsidRDefault="00EC1E3F" w:rsidP="00EC1E3F">
      <w:pPr>
        <w:pStyle w:val="Dclarationdeclasse"/>
        <w:rPr>
          <w:lang w:val="en-US"/>
        </w:rPr>
      </w:pPr>
      <w:r w:rsidRPr="00EC1E3F">
        <w:rPr>
          <w:lang w:val="en-US"/>
        </w:rPr>
        <w:t xml:space="preserve">  </w:t>
      </w:r>
      <w:r w:rsidRPr="00EC1E3F">
        <w:rPr>
          <w:b/>
          <w:bCs/>
          <w:lang w:val="en-US"/>
        </w:rPr>
        <w:t>void</w:t>
      </w:r>
      <w:r w:rsidRPr="00EC1E3F">
        <w:rPr>
          <w:lang w:val="en-US"/>
        </w:rPr>
        <w:t xml:space="preserve"> </w:t>
      </w:r>
      <w:r w:rsidRPr="00AF4DEF">
        <w:rPr>
          <w:rStyle w:val="LienMthode"/>
          <w:lang w:val="en-US"/>
        </w:rPr>
        <w:t>pop</w:t>
      </w:r>
      <w:r w:rsidRPr="00EC1E3F">
        <w:rPr>
          <w:lang w:val="en-US"/>
        </w:rPr>
        <w:t xml:space="preserve">() { </w:t>
      </w:r>
      <w:r w:rsidRPr="00AF4DEF">
        <w:rPr>
          <w:rStyle w:val="LienChamps"/>
          <w:lang w:val="en-US"/>
        </w:rPr>
        <w:t>_currentContext</w:t>
      </w:r>
      <w:r w:rsidRPr="00EC1E3F">
        <w:rPr>
          <w:lang w:val="en-US"/>
        </w:rPr>
        <w:t>.</w:t>
      </w:r>
      <w:r w:rsidRPr="00AF4DEF">
        <w:rPr>
          <w:rStyle w:val="LienMthode"/>
          <w:lang w:val="en-US"/>
        </w:rPr>
        <w:t>pop_back</w:t>
      </w:r>
      <w:r w:rsidRPr="00EC1E3F">
        <w:rPr>
          <w:lang w:val="en-US"/>
        </w:rPr>
        <w:t>(); }</w:t>
      </w:r>
    </w:p>
    <w:p w:rsidR="0019351A" w:rsidRPr="0019351A" w:rsidRDefault="0019351A" w:rsidP="0019351A">
      <w:pPr>
        <w:pStyle w:val="Dclarationdeclasse"/>
        <w:rPr>
          <w:lang w:val="en-US"/>
        </w:rPr>
      </w:pPr>
      <w:r w:rsidRPr="0019351A">
        <w:rPr>
          <w:lang w:val="en-US"/>
        </w:rPr>
        <w:t xml:space="preserve">  </w:t>
      </w:r>
      <w:r w:rsidRPr="0019351A">
        <w:rPr>
          <w:b/>
          <w:lang w:val="en-US"/>
        </w:rPr>
        <w:t>void</w:t>
      </w:r>
      <w:r w:rsidRPr="0019351A">
        <w:rPr>
          <w:lang w:val="en-US"/>
        </w:rPr>
        <w:t xml:space="preserve"> </w:t>
      </w:r>
      <w:r w:rsidRPr="0019351A">
        <w:rPr>
          <w:rStyle w:val="LienMthode"/>
          <w:lang w:val="en-US"/>
        </w:rPr>
        <w:t>pop</w:t>
      </w:r>
      <w:r w:rsidRPr="0019351A">
        <w:rPr>
          <w:lang w:val="en-US"/>
        </w:rPr>
        <w:t>(</w:t>
      </w:r>
      <w:r w:rsidRPr="0019351A">
        <w:rPr>
          <w:rStyle w:val="LienUnit"/>
          <w:lang w:val="en-US"/>
        </w:rPr>
        <w:t>std</w:t>
      </w:r>
      <w:r w:rsidRPr="0019351A">
        <w:rPr>
          <w:lang w:val="en-US"/>
        </w:rPr>
        <w:t>::</w:t>
      </w:r>
      <w:r w:rsidRPr="0019351A">
        <w:rPr>
          <w:rStyle w:val="LienClasseC"/>
          <w:lang w:val="en-US"/>
        </w:rPr>
        <w:t>vector</w:t>
      </w:r>
      <w:r w:rsidRPr="0019351A">
        <w:rPr>
          <w:lang w:val="en-US"/>
        </w:rPr>
        <w:t>&lt;</w:t>
      </w:r>
      <w:r w:rsidRPr="0019351A">
        <w:rPr>
          <w:b/>
          <w:lang w:val="en-US"/>
        </w:rPr>
        <w:t>const</w:t>
      </w:r>
      <w:r w:rsidRPr="0019351A">
        <w:rPr>
          <w:lang w:val="en-US"/>
        </w:rPr>
        <w:t xml:space="preserve"> </w:t>
      </w:r>
      <w:r w:rsidRPr="0019351A">
        <w:rPr>
          <w:rStyle w:val="LienUnit"/>
          <w:lang w:val="en-US"/>
        </w:rPr>
        <w:t>clang</w:t>
      </w:r>
      <w:r w:rsidRPr="0019351A">
        <w:rPr>
          <w:lang w:val="en-US"/>
        </w:rPr>
        <w:t>::</w:t>
      </w:r>
      <w:r w:rsidRPr="0019351A">
        <w:rPr>
          <w:rStyle w:val="LienClasseC"/>
          <w:lang w:val="en-US"/>
        </w:rPr>
        <w:t>Decl</w:t>
      </w:r>
      <w:r w:rsidRPr="0019351A">
        <w:rPr>
          <w:lang w:val="en-US"/>
        </w:rPr>
        <w:t>*&gt;&amp; namedDeclarations)</w:t>
      </w:r>
    </w:p>
    <w:p w:rsidR="00EC1E3F" w:rsidRDefault="0019351A" w:rsidP="0019351A">
      <w:pPr>
        <w:pStyle w:val="Dclarationdeclasse"/>
        <w:rPr>
          <w:lang w:val="en-US"/>
        </w:rPr>
      </w:pPr>
      <w:r w:rsidRPr="0019351A">
        <w:rPr>
          <w:lang w:val="en-US"/>
        </w:rPr>
        <w:t xml:space="preserve">    { </w:t>
      </w:r>
      <w:r w:rsidRPr="0019351A">
        <w:rPr>
          <w:rStyle w:val="LienChamps"/>
          <w:lang w:val="en-US"/>
        </w:rPr>
        <w:t>_currentContext</w:t>
      </w:r>
      <w:r w:rsidRPr="0019351A">
        <w:rPr>
          <w:lang w:val="en-US"/>
        </w:rPr>
        <w:t>.</w:t>
      </w:r>
      <w:r w:rsidRPr="0019351A">
        <w:rPr>
          <w:rStyle w:val="LienMthode"/>
          <w:lang w:val="en-US"/>
        </w:rPr>
        <w:t>back</w:t>
      </w:r>
      <w:r w:rsidRPr="0019351A">
        <w:rPr>
          <w:lang w:val="en-US"/>
        </w:rPr>
        <w:t>().</w:t>
      </w:r>
      <w:r w:rsidRPr="0019351A">
        <w:rPr>
          <w:rStyle w:val="LienChamps"/>
          <w:lang w:val="en-US"/>
        </w:rPr>
        <w:t>first</w:t>
      </w:r>
      <w:r w:rsidRPr="0019351A">
        <w:rPr>
          <w:lang w:val="en-US"/>
        </w:rPr>
        <w:t>.</w:t>
      </w:r>
      <w:r w:rsidRPr="0019351A">
        <w:rPr>
          <w:rStyle w:val="LienChamps"/>
          <w:lang w:val="en-US"/>
        </w:rPr>
        <w:t>second</w:t>
      </w:r>
      <w:r w:rsidRPr="0019351A">
        <w:rPr>
          <w:lang w:val="en-US"/>
        </w:rPr>
        <w:t>.</w:t>
      </w:r>
      <w:r w:rsidRPr="0019351A">
        <w:rPr>
          <w:rStyle w:val="LienMthode"/>
          <w:lang w:val="en-US"/>
        </w:rPr>
        <w:t>swap</w:t>
      </w:r>
      <w:r w:rsidRPr="0019351A">
        <w:rPr>
          <w:lang w:val="en-US"/>
        </w:rPr>
        <w:t>(namedDeclarations);</w:t>
      </w:r>
      <w:r>
        <w:rPr>
          <w:lang w:val="en-US"/>
        </w:rPr>
        <w:t xml:space="preserve"> </w:t>
      </w:r>
      <w:r w:rsidRPr="0019351A">
        <w:rPr>
          <w:rStyle w:val="LienChamps"/>
          <w:lang w:val="en-US"/>
        </w:rPr>
        <w:t>_currentContext</w:t>
      </w:r>
      <w:r w:rsidRPr="0019351A">
        <w:rPr>
          <w:lang w:val="en-US"/>
        </w:rPr>
        <w:t>.</w:t>
      </w:r>
      <w:r w:rsidRPr="0019351A">
        <w:rPr>
          <w:rStyle w:val="LienMthode"/>
          <w:lang w:val="en-US"/>
        </w:rPr>
        <w:t>pop_back</w:t>
      </w:r>
      <w:r w:rsidRPr="0019351A">
        <w:rPr>
          <w:lang w:val="en-US"/>
        </w:rPr>
        <w:t>();</w:t>
      </w:r>
      <w:r>
        <w:rPr>
          <w:lang w:val="en-US"/>
        </w:rPr>
        <w:t xml:space="preserve"> </w:t>
      </w:r>
      <w:r w:rsidRPr="0019351A">
        <w:rPr>
          <w:lang w:val="en-US"/>
        </w:rPr>
        <w:t>}</w:t>
      </w:r>
    </w:p>
    <w:p w:rsidR="0019351A" w:rsidRDefault="0019351A" w:rsidP="0019351A">
      <w:pPr>
        <w:pStyle w:val="Dclarationdeclasse"/>
        <w:rPr>
          <w:lang w:val="en-US"/>
        </w:rPr>
      </w:pPr>
    </w:p>
    <w:p w:rsidR="00EC1E3F" w:rsidRPr="00EC1E3F" w:rsidRDefault="00EC1E3F" w:rsidP="00EC1E3F">
      <w:pPr>
        <w:pStyle w:val="Dclarationdeclasse"/>
        <w:rPr>
          <w:lang w:val="en-US"/>
        </w:rPr>
      </w:pPr>
      <w:r w:rsidRPr="00EC1E3F">
        <w:rPr>
          <w:lang w:val="en-US"/>
        </w:rPr>
        <w:t xml:space="preserve">  </w:t>
      </w:r>
      <w:r w:rsidRPr="00EC1E3F">
        <w:rPr>
          <w:b/>
          <w:bCs/>
          <w:lang w:val="en-US"/>
        </w:rPr>
        <w:t>void</w:t>
      </w:r>
      <w:r w:rsidRPr="00EC1E3F">
        <w:rPr>
          <w:lang w:val="en-US"/>
        </w:rPr>
        <w:t xml:space="preserve"> </w:t>
      </w:r>
      <w:r w:rsidRPr="00AF4DEF">
        <w:rPr>
          <w:rStyle w:val="LienMthode"/>
          <w:lang w:val="en-US"/>
        </w:rPr>
        <w:t>pushFunction</w:t>
      </w:r>
      <w:r w:rsidRPr="00EC1E3F">
        <w:rPr>
          <w:lang w:val="en-US"/>
        </w:rPr>
        <w:t>()</w:t>
      </w:r>
    </w:p>
    <w:p w:rsidR="00EC1E3F" w:rsidRPr="00EC1E3F" w:rsidRDefault="00EC1E3F" w:rsidP="00EC1E3F">
      <w:pPr>
        <w:pStyle w:val="Dclarationdeclasse"/>
        <w:rPr>
          <w:lang w:val="en-US"/>
        </w:rPr>
      </w:pPr>
      <w:r w:rsidRPr="00EC1E3F">
        <w:rPr>
          <w:lang w:val="en-US"/>
        </w:rPr>
        <w:t xml:space="preserve">    { </w:t>
      </w:r>
      <w:r w:rsidRPr="00AF4DEF">
        <w:rPr>
          <w:rStyle w:val="LienMthode"/>
          <w:lang w:val="en-US"/>
        </w:rPr>
        <w:t>assert</w:t>
      </w:r>
      <w:r w:rsidRPr="00EC1E3F">
        <w:rPr>
          <w:lang w:val="en-US"/>
        </w:rPr>
        <w:t>(!</w:t>
      </w:r>
      <w:r w:rsidRPr="00AF4DEF">
        <w:rPr>
          <w:rStyle w:val="LienChamps"/>
          <w:lang w:val="en-US"/>
        </w:rPr>
        <w:t>_waitDeclarationsFunctions</w:t>
      </w:r>
      <w:r w:rsidRPr="00EC1E3F">
        <w:rPr>
          <w:lang w:val="en-US"/>
        </w:rPr>
        <w:t>.</w:t>
      </w:r>
      <w:r w:rsidRPr="00AF4DEF">
        <w:rPr>
          <w:rStyle w:val="LienMthode"/>
          <w:lang w:val="en-US"/>
        </w:rPr>
        <w:t>get</w:t>
      </w:r>
      <w:r w:rsidRPr="00EC1E3F">
        <w:rPr>
          <w:lang w:val="en-US"/>
        </w:rPr>
        <w:t>());</w:t>
      </w:r>
    </w:p>
    <w:p w:rsidR="00EC1E3F" w:rsidRPr="00EC1E3F" w:rsidRDefault="00EC1E3F" w:rsidP="00EC1E3F">
      <w:pPr>
        <w:pStyle w:val="Dclarationdeclasse"/>
        <w:rPr>
          <w:lang w:val="en-US"/>
        </w:rPr>
      </w:pPr>
      <w:r w:rsidRPr="00EC1E3F">
        <w:rPr>
          <w:lang w:val="en-US"/>
        </w:rPr>
        <w:t xml:space="preserve">      </w:t>
      </w:r>
      <w:r w:rsidRPr="00AF4DEF">
        <w:rPr>
          <w:rStyle w:val="LienChamps"/>
          <w:lang w:val="en-US"/>
        </w:rPr>
        <w:t>_waitDeclarationsFunctions</w:t>
      </w:r>
      <w:r w:rsidRPr="00EC1E3F">
        <w:rPr>
          <w:lang w:val="en-US"/>
        </w:rPr>
        <w:t>.</w:t>
      </w:r>
      <w:r w:rsidRPr="00AF4DEF">
        <w:rPr>
          <w:rStyle w:val="LienMthode"/>
          <w:lang w:val="en-US"/>
        </w:rPr>
        <w:t>reset</w:t>
      </w:r>
      <w:r w:rsidRPr="00EC1E3F">
        <w:rPr>
          <w:lang w:val="en-US"/>
        </w:rPr>
        <w:t>(</w:t>
      </w:r>
      <w:r w:rsidRPr="00EC1E3F">
        <w:rPr>
          <w:b/>
          <w:bCs/>
          <w:lang w:val="en-US"/>
        </w:rPr>
        <w:t>new</w:t>
      </w:r>
      <w:r w:rsidRPr="00EC1E3F">
        <w:rPr>
          <w:lang w:val="en-US"/>
        </w:rPr>
        <w:t xml:space="preserve"> </w:t>
      </w:r>
      <w:r w:rsidRPr="00AF4DEF">
        <w:rPr>
          <w:rStyle w:val="LienUnit"/>
          <w:lang w:val="en-US"/>
        </w:rPr>
        <w:t>std</w:t>
      </w:r>
      <w:r w:rsidRPr="00EC1E3F">
        <w:rPr>
          <w:lang w:val="en-US"/>
        </w:rPr>
        <w:t>::</w:t>
      </w:r>
      <w:r w:rsidRPr="00AF4DEF">
        <w:rPr>
          <w:rStyle w:val="LienClasseC"/>
          <w:lang w:val="en-US"/>
        </w:rPr>
        <w:t>vector</w:t>
      </w:r>
      <w:r w:rsidRPr="00EC1E3F">
        <w:rPr>
          <w:lang w:val="en-US"/>
        </w:rPr>
        <w:t>&lt;</w:t>
      </w:r>
      <w:r w:rsidRPr="00EC1E3F">
        <w:rPr>
          <w:b/>
          <w:bCs/>
          <w:lang w:val="en-US"/>
        </w:rPr>
        <w:t>const</w:t>
      </w:r>
      <w:r>
        <w:rPr>
          <w:lang w:val="en-US"/>
        </w:rPr>
        <w:t xml:space="preserve"> </w:t>
      </w:r>
      <w:r w:rsidRPr="00AF4DEF">
        <w:rPr>
          <w:rStyle w:val="LienUnit"/>
          <w:lang w:val="en-US"/>
        </w:rPr>
        <w:t>clang</w:t>
      </w:r>
      <w:r w:rsidRPr="00EC1E3F">
        <w:rPr>
          <w:lang w:val="en-US"/>
        </w:rPr>
        <w:t>::</w:t>
      </w:r>
      <w:r w:rsidRPr="00AF4DEF">
        <w:rPr>
          <w:rStyle w:val="LienClasseC"/>
          <w:lang w:val="en-US"/>
        </w:rPr>
        <w:t>Decl</w:t>
      </w:r>
      <w:r w:rsidRPr="00EC1E3F">
        <w:rPr>
          <w:lang w:val="en-US"/>
        </w:rPr>
        <w:t>*&gt;());</w:t>
      </w:r>
    </w:p>
    <w:p w:rsidR="0019351A" w:rsidRDefault="0019351A" w:rsidP="0019351A">
      <w:pPr>
        <w:pStyle w:val="Dclarationdeclasse"/>
        <w:rPr>
          <w:lang w:val="en-US"/>
        </w:rPr>
      </w:pPr>
      <w:r w:rsidRPr="0019351A">
        <w:rPr>
          <w:lang w:val="en-US"/>
        </w:rPr>
        <w:t xml:space="preserve">      </w:t>
      </w:r>
      <w:r w:rsidRPr="0019351A">
        <w:rPr>
          <w:rStyle w:val="LienChamps"/>
          <w:lang w:val="en-US"/>
        </w:rPr>
        <w:t>_currentContext</w:t>
      </w:r>
      <w:r w:rsidRPr="0019351A">
        <w:rPr>
          <w:lang w:val="en-US"/>
        </w:rPr>
        <w:t>.</w:t>
      </w:r>
      <w:r w:rsidRPr="0019351A">
        <w:rPr>
          <w:rStyle w:val="LienMthode"/>
          <w:lang w:val="en-US"/>
        </w:rPr>
        <w:t>push_back</w:t>
      </w:r>
      <w:r w:rsidRPr="0019351A">
        <w:rPr>
          <w:lang w:val="en-US"/>
        </w:rPr>
        <w:t>(</w:t>
      </w:r>
      <w:r w:rsidRPr="0019351A">
        <w:rPr>
          <w:rStyle w:val="LienUnit"/>
          <w:lang w:val="en-US"/>
        </w:rPr>
        <w:t>std</w:t>
      </w:r>
      <w:r w:rsidRPr="0019351A">
        <w:rPr>
          <w:lang w:val="en-US"/>
        </w:rPr>
        <w:t>::</w:t>
      </w:r>
      <w:r w:rsidRPr="0019351A">
        <w:rPr>
          <w:rStyle w:val="LienMthode"/>
          <w:lang w:val="en-US"/>
        </w:rPr>
        <w:t>make_pair</w:t>
      </w:r>
      <w:r w:rsidRPr="0019351A">
        <w:rPr>
          <w:lang w:val="en-US"/>
        </w:rPr>
        <w:t>(</w:t>
      </w:r>
      <w:r w:rsidRPr="0019351A">
        <w:rPr>
          <w:rStyle w:val="LienUnit"/>
          <w:lang w:val="en-US"/>
        </w:rPr>
        <w:t>std</w:t>
      </w:r>
      <w:r w:rsidRPr="0019351A">
        <w:rPr>
          <w:lang w:val="en-US"/>
        </w:rPr>
        <w:t>::</w:t>
      </w:r>
      <w:r w:rsidRPr="0019351A">
        <w:rPr>
          <w:rStyle w:val="LienMthode"/>
          <w:lang w:val="en-US"/>
        </w:rPr>
        <w:t>make_pair</w:t>
      </w:r>
      <w:r w:rsidRPr="0019351A">
        <w:rPr>
          <w:lang w:val="en-US"/>
        </w:rPr>
        <w:t>(&amp;*</w:t>
      </w:r>
      <w:r w:rsidRPr="0019351A">
        <w:rPr>
          <w:rStyle w:val="LienChamps"/>
          <w:lang w:val="en-US"/>
        </w:rPr>
        <w:t>_waitDeclarationsFunctions</w:t>
      </w:r>
      <w:r w:rsidRPr="0019351A">
        <w:rPr>
          <w:lang w:val="en-US"/>
        </w:rPr>
        <w:t xml:space="preserve">, </w:t>
      </w:r>
      <w:r w:rsidRPr="0019351A">
        <w:rPr>
          <w:rStyle w:val="LienClasseC"/>
          <w:lang w:val="en-US"/>
        </w:rPr>
        <w:t>UnvisitedDecls</w:t>
      </w:r>
      <w:r w:rsidRPr="0019351A">
        <w:rPr>
          <w:lang w:val="en-US"/>
        </w:rPr>
        <w:t>()),</w:t>
      </w:r>
      <w:r>
        <w:rPr>
          <w:lang w:val="en-US"/>
        </w:rPr>
        <w:t xml:space="preserve"> </w:t>
      </w:r>
      <w:r w:rsidRPr="0019351A">
        <w:rPr>
          <w:rStyle w:val="LienClasseC"/>
          <w:lang w:val="en-US"/>
        </w:rPr>
        <w:t>LocalContext</w:t>
      </w:r>
      <w:r w:rsidRPr="0019351A">
        <w:rPr>
          <w:lang w:val="en-US"/>
        </w:rPr>
        <w:t>()));</w:t>
      </w:r>
    </w:p>
    <w:p w:rsidR="00EC1E3F" w:rsidRPr="00EC1E3F" w:rsidRDefault="00EC1E3F" w:rsidP="00EC1E3F">
      <w:pPr>
        <w:pStyle w:val="Dclarationdeclasse"/>
        <w:rPr>
          <w:lang w:val="en-US"/>
        </w:rPr>
      </w:pPr>
      <w:r w:rsidRPr="00EC1E3F">
        <w:rPr>
          <w:lang w:val="en-US"/>
        </w:rPr>
        <w:t xml:space="preserve">    }</w:t>
      </w:r>
    </w:p>
    <w:p w:rsidR="00EC1E3F" w:rsidRPr="00EC1E3F" w:rsidRDefault="00EC1E3F" w:rsidP="00EC1E3F">
      <w:pPr>
        <w:pStyle w:val="Dclarationdeclasse"/>
        <w:rPr>
          <w:lang w:val="en-US"/>
        </w:rPr>
      </w:pPr>
      <w:r w:rsidRPr="00EC1E3F">
        <w:rPr>
          <w:lang w:val="en-US"/>
        </w:rPr>
        <w:t xml:space="preserve">  </w:t>
      </w:r>
      <w:r w:rsidRPr="00EC1E3F">
        <w:rPr>
          <w:b/>
          <w:bCs/>
          <w:lang w:val="en-US"/>
        </w:rPr>
        <w:t>void</w:t>
      </w:r>
      <w:r w:rsidRPr="00EC1E3F">
        <w:rPr>
          <w:lang w:val="en-US"/>
        </w:rPr>
        <w:t xml:space="preserve"> </w:t>
      </w:r>
      <w:r w:rsidRPr="00AF4DEF">
        <w:rPr>
          <w:rStyle w:val="LienMthode"/>
          <w:lang w:val="en-US"/>
        </w:rPr>
        <w:t>popFunction</w:t>
      </w:r>
      <w:r w:rsidRPr="00EC1E3F">
        <w:rPr>
          <w:lang w:val="en-US"/>
        </w:rPr>
        <w:t>(</w:t>
      </w:r>
      <w:r w:rsidRPr="00AF4DEF">
        <w:rPr>
          <w:rStyle w:val="LienUnit"/>
          <w:lang w:val="en-US"/>
        </w:rPr>
        <w:t>std</w:t>
      </w:r>
      <w:r w:rsidRPr="00EC1E3F">
        <w:rPr>
          <w:lang w:val="en-US"/>
        </w:rPr>
        <w:t>::</w:t>
      </w:r>
      <w:r w:rsidRPr="00AF4DEF">
        <w:rPr>
          <w:rStyle w:val="LienClasseC"/>
          <w:lang w:val="en-US"/>
        </w:rPr>
        <w:t>vector</w:t>
      </w:r>
      <w:r w:rsidRPr="00EC1E3F">
        <w:rPr>
          <w:lang w:val="en-US"/>
        </w:rPr>
        <w:t>&lt;</w:t>
      </w:r>
      <w:r w:rsidRPr="00EC1E3F">
        <w:rPr>
          <w:b/>
          <w:bCs/>
          <w:lang w:val="en-US"/>
        </w:rPr>
        <w:t>const</w:t>
      </w:r>
      <w:r w:rsidRPr="00EC1E3F">
        <w:rPr>
          <w:lang w:val="en-US"/>
        </w:rPr>
        <w:t xml:space="preserve"> </w:t>
      </w:r>
      <w:r w:rsidRPr="00AF4DEF">
        <w:rPr>
          <w:rStyle w:val="LienUnit"/>
          <w:lang w:val="en-US"/>
        </w:rPr>
        <w:t>clang</w:t>
      </w:r>
      <w:r w:rsidRPr="00EC1E3F">
        <w:rPr>
          <w:lang w:val="en-US"/>
        </w:rPr>
        <w:t>::</w:t>
      </w:r>
      <w:r w:rsidRPr="00AF4DEF">
        <w:rPr>
          <w:rStyle w:val="LienClasseC"/>
          <w:lang w:val="en-US"/>
        </w:rPr>
        <w:t>Decl</w:t>
      </w:r>
      <w:r w:rsidRPr="00EC1E3F">
        <w:rPr>
          <w:lang w:val="en-US"/>
        </w:rPr>
        <w:t>*&gt;&amp; waitDeclarations</w:t>
      </w:r>
      <w:r w:rsidR="00B86ECB">
        <w:rPr>
          <w:lang w:val="en-US"/>
        </w:rPr>
        <w:t xml:space="preserve">, </w:t>
      </w:r>
      <w:r w:rsidR="00B86ECB" w:rsidRPr="00B86ECB">
        <w:rPr>
          <w:rStyle w:val="LienUnit"/>
          <w:lang w:val="en-US"/>
        </w:rPr>
        <w:t>std</w:t>
      </w:r>
      <w:r w:rsidR="00B86ECB" w:rsidRPr="00B86ECB">
        <w:rPr>
          <w:lang w:val="en-US"/>
        </w:rPr>
        <w:t>::</w:t>
      </w:r>
      <w:r w:rsidR="00B86ECB" w:rsidRPr="00B86ECB">
        <w:rPr>
          <w:rStyle w:val="LienClasseC"/>
          <w:lang w:val="en-US"/>
        </w:rPr>
        <w:t>vector</w:t>
      </w:r>
      <w:r w:rsidR="00B86ECB" w:rsidRPr="00B86ECB">
        <w:rPr>
          <w:lang w:val="en-US"/>
        </w:rPr>
        <w:t>&lt;</w:t>
      </w:r>
      <w:r w:rsidR="00B86ECB" w:rsidRPr="00B86ECB">
        <w:rPr>
          <w:b/>
          <w:lang w:val="en-US"/>
        </w:rPr>
        <w:t>const</w:t>
      </w:r>
      <w:r w:rsidR="00B86ECB" w:rsidRPr="00B86ECB">
        <w:rPr>
          <w:lang w:val="en-US"/>
        </w:rPr>
        <w:t xml:space="preserve"> </w:t>
      </w:r>
      <w:r w:rsidR="00B86ECB" w:rsidRPr="00B86ECB">
        <w:rPr>
          <w:rStyle w:val="LienUnit"/>
          <w:lang w:val="en-US"/>
        </w:rPr>
        <w:t>clang</w:t>
      </w:r>
      <w:r w:rsidR="00B86ECB" w:rsidRPr="00B86ECB">
        <w:rPr>
          <w:lang w:val="en-US"/>
        </w:rPr>
        <w:t>::</w:t>
      </w:r>
      <w:r w:rsidR="00B86ECB" w:rsidRPr="00B86ECB">
        <w:rPr>
          <w:rStyle w:val="LienClasseC"/>
          <w:lang w:val="en-US"/>
        </w:rPr>
        <w:t>Decl</w:t>
      </w:r>
      <w:r w:rsidR="00B86ECB" w:rsidRPr="00B86ECB">
        <w:rPr>
          <w:lang w:val="en-US"/>
        </w:rPr>
        <w:t>*&gt;&amp; namedDeclarations</w:t>
      </w:r>
      <w:r w:rsidRPr="00EC1E3F">
        <w:rPr>
          <w:lang w:val="en-US"/>
        </w:rPr>
        <w:t>)</w:t>
      </w:r>
    </w:p>
    <w:p w:rsidR="00EC1E3F" w:rsidRPr="00EC1E3F" w:rsidRDefault="00EC1E3F" w:rsidP="00EC1E3F">
      <w:pPr>
        <w:pStyle w:val="Dclarationdeclasse"/>
        <w:rPr>
          <w:lang w:val="en-US"/>
        </w:rPr>
      </w:pPr>
      <w:r w:rsidRPr="00EC1E3F">
        <w:rPr>
          <w:lang w:val="en-US"/>
        </w:rPr>
        <w:t xml:space="preserve">    { </w:t>
      </w:r>
      <w:r w:rsidRPr="00AF4DEF">
        <w:rPr>
          <w:rStyle w:val="LienMthode"/>
          <w:lang w:val="en-US"/>
        </w:rPr>
        <w:t>assert</w:t>
      </w:r>
      <w:r w:rsidRPr="00EC1E3F">
        <w:rPr>
          <w:lang w:val="en-US"/>
        </w:rPr>
        <w:t>(</w:t>
      </w:r>
      <w:r w:rsidRPr="00AF4DEF">
        <w:rPr>
          <w:rStyle w:val="LienChamps"/>
          <w:lang w:val="en-US"/>
        </w:rPr>
        <w:t>_waitDeclarationsFunctions</w:t>
      </w:r>
      <w:r w:rsidRPr="00EC1E3F">
        <w:rPr>
          <w:lang w:val="en-US"/>
        </w:rPr>
        <w:t>.</w:t>
      </w:r>
      <w:r w:rsidRPr="00AF4DEF">
        <w:rPr>
          <w:rStyle w:val="LienMthode"/>
          <w:lang w:val="en-US"/>
        </w:rPr>
        <w:t>get</w:t>
      </w:r>
      <w:r w:rsidRPr="00EC1E3F">
        <w:rPr>
          <w:lang w:val="en-US"/>
        </w:rPr>
        <w:t>()</w:t>
      </w:r>
      <w:r>
        <w:rPr>
          <w:lang w:val="en-US"/>
        </w:rPr>
        <w:t xml:space="preserve"> </w:t>
      </w:r>
      <w:r w:rsidRPr="00EC1E3F">
        <w:rPr>
          <w:lang w:val="en-US"/>
        </w:rPr>
        <w:t>&amp;&amp; waitDeclarations.</w:t>
      </w:r>
      <w:r w:rsidRPr="00AF4DEF">
        <w:rPr>
          <w:rStyle w:val="LienMthode"/>
          <w:lang w:val="en-US"/>
        </w:rPr>
        <w:t>empty</w:t>
      </w:r>
      <w:r w:rsidRPr="00EC1E3F">
        <w:rPr>
          <w:lang w:val="en-US"/>
        </w:rPr>
        <w:t>());</w:t>
      </w:r>
    </w:p>
    <w:p w:rsidR="0019351A" w:rsidRDefault="0019351A" w:rsidP="00EC1E3F">
      <w:pPr>
        <w:pStyle w:val="Dclarationdeclasse"/>
        <w:rPr>
          <w:lang w:val="en-US"/>
        </w:rPr>
      </w:pPr>
      <w:r w:rsidRPr="0019351A">
        <w:rPr>
          <w:lang w:val="en-US"/>
        </w:rPr>
        <w:t xml:space="preserve">      </w:t>
      </w:r>
      <w:r w:rsidRPr="0019351A">
        <w:rPr>
          <w:rStyle w:val="LienChamps"/>
          <w:lang w:val="en-US"/>
        </w:rPr>
        <w:t>_currentContext</w:t>
      </w:r>
      <w:r w:rsidRPr="0019351A">
        <w:rPr>
          <w:lang w:val="en-US"/>
        </w:rPr>
        <w:t>.</w:t>
      </w:r>
      <w:r w:rsidRPr="0019351A">
        <w:rPr>
          <w:rStyle w:val="LienMthode"/>
          <w:lang w:val="en-US"/>
        </w:rPr>
        <w:t>back</w:t>
      </w:r>
      <w:r w:rsidRPr="0019351A">
        <w:rPr>
          <w:lang w:val="en-US"/>
        </w:rPr>
        <w:t>().</w:t>
      </w:r>
      <w:r w:rsidRPr="0019351A">
        <w:rPr>
          <w:rStyle w:val="LienChamps"/>
          <w:lang w:val="en-US"/>
        </w:rPr>
        <w:t>first</w:t>
      </w:r>
      <w:r w:rsidRPr="0019351A">
        <w:rPr>
          <w:lang w:val="en-US"/>
        </w:rPr>
        <w:t>.</w:t>
      </w:r>
      <w:r w:rsidRPr="0019351A">
        <w:rPr>
          <w:rStyle w:val="LienChamps"/>
          <w:lang w:val="en-US"/>
        </w:rPr>
        <w:t>second</w:t>
      </w:r>
      <w:r w:rsidRPr="0019351A">
        <w:rPr>
          <w:lang w:val="en-US"/>
        </w:rPr>
        <w:t>.</w:t>
      </w:r>
      <w:r w:rsidRPr="0019351A">
        <w:rPr>
          <w:rStyle w:val="LienMthode"/>
          <w:lang w:val="en-US"/>
        </w:rPr>
        <w:t>swap</w:t>
      </w:r>
      <w:r w:rsidRPr="0019351A">
        <w:rPr>
          <w:lang w:val="en-US"/>
        </w:rPr>
        <w:t>(namedDeclarations);</w:t>
      </w:r>
    </w:p>
    <w:p w:rsidR="00EC1E3F" w:rsidRPr="00EC1E3F" w:rsidRDefault="00EC1E3F" w:rsidP="00EC1E3F">
      <w:pPr>
        <w:pStyle w:val="Dclarationdeclasse"/>
        <w:rPr>
          <w:lang w:val="en-US"/>
        </w:rPr>
      </w:pPr>
      <w:r w:rsidRPr="00EC1E3F">
        <w:rPr>
          <w:lang w:val="en-US"/>
        </w:rPr>
        <w:t xml:space="preserve">      </w:t>
      </w:r>
      <w:r w:rsidRPr="00AF4DEF">
        <w:rPr>
          <w:rStyle w:val="LienChamps"/>
          <w:lang w:val="en-US"/>
        </w:rPr>
        <w:t>_waitDeclarationsFunctions</w:t>
      </w:r>
      <w:r w:rsidRPr="00EC1E3F">
        <w:rPr>
          <w:lang w:val="en-US"/>
        </w:rPr>
        <w:t>-&gt;</w:t>
      </w:r>
      <w:r w:rsidRPr="00AF4DEF">
        <w:rPr>
          <w:rStyle w:val="LienMthode"/>
          <w:lang w:val="en-US"/>
        </w:rPr>
        <w:t>swap</w:t>
      </w:r>
      <w:r w:rsidRPr="00EC1E3F">
        <w:rPr>
          <w:lang w:val="en-US"/>
        </w:rPr>
        <w:t>(waitDeclarations);</w:t>
      </w:r>
    </w:p>
    <w:p w:rsidR="00EC1E3F" w:rsidRPr="00EC1E3F" w:rsidRDefault="00EC1E3F" w:rsidP="00EC1E3F">
      <w:pPr>
        <w:pStyle w:val="Dclarationdeclasse"/>
        <w:rPr>
          <w:lang w:val="en-US"/>
        </w:rPr>
      </w:pPr>
      <w:r w:rsidRPr="00EC1E3F">
        <w:rPr>
          <w:lang w:val="en-US"/>
        </w:rPr>
        <w:t xml:space="preserve">      </w:t>
      </w:r>
      <w:r w:rsidRPr="00AF4DEF">
        <w:rPr>
          <w:rStyle w:val="LienChamps"/>
          <w:lang w:val="en-US"/>
        </w:rPr>
        <w:t>_waitDeclarationsFunctions</w:t>
      </w:r>
      <w:r w:rsidRPr="00EC1E3F">
        <w:rPr>
          <w:lang w:val="en-US"/>
        </w:rPr>
        <w:t>.</w:t>
      </w:r>
      <w:r w:rsidRPr="00AF4DEF">
        <w:rPr>
          <w:rStyle w:val="LienMthode"/>
          <w:lang w:val="en-US"/>
        </w:rPr>
        <w:t>reset</w:t>
      </w:r>
      <w:r w:rsidRPr="00EC1E3F">
        <w:rPr>
          <w:lang w:val="en-US"/>
        </w:rPr>
        <w:t>();</w:t>
      </w:r>
    </w:p>
    <w:p w:rsidR="00EC1E3F" w:rsidRPr="00EC1E3F" w:rsidRDefault="00EC1E3F" w:rsidP="00EC1E3F">
      <w:pPr>
        <w:pStyle w:val="Dclarationdeclasse"/>
        <w:rPr>
          <w:lang w:val="en-US"/>
        </w:rPr>
      </w:pPr>
      <w:r w:rsidRPr="00EC1E3F">
        <w:rPr>
          <w:lang w:val="en-US"/>
        </w:rPr>
        <w:t xml:space="preserve">      </w:t>
      </w:r>
      <w:r w:rsidRPr="00AF4DEF">
        <w:rPr>
          <w:rStyle w:val="LienChamps"/>
          <w:lang w:val="en-US"/>
        </w:rPr>
        <w:t>_currentContext</w:t>
      </w:r>
      <w:r w:rsidRPr="00EC1E3F">
        <w:rPr>
          <w:lang w:val="en-US"/>
        </w:rPr>
        <w:t>.</w:t>
      </w:r>
      <w:r w:rsidRPr="00AF4DEF">
        <w:rPr>
          <w:rStyle w:val="LienMthode"/>
          <w:lang w:val="en-US"/>
        </w:rPr>
        <w:t>pop_back</w:t>
      </w:r>
      <w:r w:rsidRPr="00EC1E3F">
        <w:rPr>
          <w:lang w:val="en-US"/>
        </w:rPr>
        <w:t>();</w:t>
      </w:r>
    </w:p>
    <w:p w:rsidR="00EC1E3F" w:rsidRPr="00EC1E3F" w:rsidRDefault="00EC1E3F" w:rsidP="00EC1E3F">
      <w:pPr>
        <w:pStyle w:val="Dclarationdeclasse"/>
        <w:rPr>
          <w:lang w:val="en-US"/>
        </w:rPr>
      </w:pPr>
      <w:r w:rsidRPr="00EC1E3F">
        <w:rPr>
          <w:lang w:val="en-US"/>
        </w:rPr>
        <w:t xml:space="preserve">    }</w:t>
      </w:r>
    </w:p>
    <w:p w:rsidR="00EC1E3F" w:rsidRPr="00EC1E3F" w:rsidRDefault="00EC1E3F" w:rsidP="00EC1E3F">
      <w:pPr>
        <w:pStyle w:val="Dclarationdeclasse"/>
        <w:rPr>
          <w:lang w:val="en-US"/>
        </w:rPr>
      </w:pPr>
      <w:r w:rsidRPr="00EC1E3F">
        <w:rPr>
          <w:lang w:val="en-US"/>
        </w:rPr>
        <w:t xml:space="preserve">  </w:t>
      </w:r>
      <w:r w:rsidRPr="00EC1E3F">
        <w:rPr>
          <w:b/>
          <w:bCs/>
          <w:lang w:val="en-US"/>
        </w:rPr>
        <w:t>int</w:t>
      </w:r>
      <w:r w:rsidRPr="00EC1E3F">
        <w:rPr>
          <w:lang w:val="en-US"/>
        </w:rPr>
        <w:t xml:space="preserve"> </w:t>
      </w:r>
      <w:r w:rsidRPr="00AF4DEF">
        <w:rPr>
          <w:rStyle w:val="LienMthode"/>
          <w:lang w:val="en-US"/>
        </w:rPr>
        <w:t>size</w:t>
      </w:r>
      <w:r w:rsidRPr="00EC1E3F">
        <w:rPr>
          <w:lang w:val="en-US"/>
        </w:rPr>
        <w:t xml:space="preserve">() </w:t>
      </w:r>
      <w:r w:rsidRPr="00EC1E3F">
        <w:rPr>
          <w:b/>
          <w:bCs/>
          <w:lang w:val="en-US"/>
        </w:rPr>
        <w:t>const</w:t>
      </w:r>
      <w:r w:rsidRPr="00EC1E3F">
        <w:rPr>
          <w:lang w:val="en-US"/>
        </w:rPr>
        <w:t xml:space="preserve"> { </w:t>
      </w:r>
      <w:r w:rsidRPr="00EC1E3F">
        <w:rPr>
          <w:b/>
          <w:bCs/>
          <w:lang w:val="en-US"/>
        </w:rPr>
        <w:t>return</w:t>
      </w:r>
      <w:r w:rsidRPr="00EC1E3F">
        <w:rPr>
          <w:lang w:val="en-US"/>
        </w:rPr>
        <w:t xml:space="preserve"> </w:t>
      </w:r>
      <w:r w:rsidRPr="00AF4DEF">
        <w:rPr>
          <w:rStyle w:val="LienChamps"/>
          <w:lang w:val="en-US"/>
        </w:rPr>
        <w:t>_currentContext</w:t>
      </w:r>
      <w:r w:rsidRPr="00EC1E3F">
        <w:rPr>
          <w:lang w:val="en-US"/>
        </w:rPr>
        <w:t>.</w:t>
      </w:r>
      <w:r w:rsidRPr="00AF4DEF">
        <w:rPr>
          <w:rStyle w:val="LienMthode"/>
          <w:lang w:val="en-US"/>
        </w:rPr>
        <w:t>size</w:t>
      </w:r>
      <w:r w:rsidRPr="00EC1E3F">
        <w:rPr>
          <w:lang w:val="en-US"/>
        </w:rPr>
        <w:t>(); }</w:t>
      </w:r>
    </w:p>
    <w:p w:rsidR="00EC1E3F" w:rsidRPr="00EC1E3F" w:rsidRDefault="00EC1E3F" w:rsidP="00EC1E3F">
      <w:pPr>
        <w:pStyle w:val="Dclarationdeclasse"/>
        <w:rPr>
          <w:lang w:val="en-US"/>
        </w:rPr>
      </w:pPr>
      <w:r w:rsidRPr="00EC1E3F">
        <w:rPr>
          <w:lang w:val="en-US"/>
        </w:rPr>
        <w:t xml:space="preserve">  </w:t>
      </w:r>
      <w:r w:rsidRPr="00EC1E3F">
        <w:rPr>
          <w:b/>
          <w:bCs/>
          <w:lang w:val="en-US"/>
        </w:rPr>
        <w:t>bool</w:t>
      </w:r>
      <w:r w:rsidRPr="00EC1E3F">
        <w:rPr>
          <w:lang w:val="en-US"/>
        </w:rPr>
        <w:t xml:space="preserve"> </w:t>
      </w:r>
      <w:r w:rsidRPr="00A0713F">
        <w:rPr>
          <w:rStyle w:val="LienMthode"/>
          <w:lang w:val="en-US"/>
        </w:rPr>
        <w:t>isClassContext</w:t>
      </w:r>
      <w:r w:rsidRPr="00EC1E3F">
        <w:rPr>
          <w:lang w:val="en-US"/>
        </w:rPr>
        <w:t xml:space="preserve">() </w:t>
      </w:r>
      <w:r w:rsidRPr="00EC1E3F">
        <w:rPr>
          <w:b/>
          <w:bCs/>
          <w:lang w:val="en-US"/>
        </w:rPr>
        <w:t>const</w:t>
      </w:r>
      <w:r w:rsidRPr="00EC1E3F">
        <w:rPr>
          <w:lang w:val="en-US"/>
        </w:rPr>
        <w:t xml:space="preserve"> { </w:t>
      </w:r>
      <w:r w:rsidRPr="00EC1E3F">
        <w:rPr>
          <w:b/>
          <w:bCs/>
          <w:lang w:val="en-US"/>
        </w:rPr>
        <w:t>return</w:t>
      </w:r>
      <w:r w:rsidRPr="00EC1E3F">
        <w:rPr>
          <w:lang w:val="en-US"/>
        </w:rPr>
        <w:t xml:space="preserve"> </w:t>
      </w:r>
      <w:r w:rsidRPr="00A0713F">
        <w:rPr>
          <w:rStyle w:val="LienChamps"/>
          <w:lang w:val="en-US"/>
        </w:rPr>
        <w:t>_currentContext</w:t>
      </w:r>
      <w:r w:rsidRPr="00EC1E3F">
        <w:rPr>
          <w:lang w:val="en-US"/>
        </w:rPr>
        <w:t>.</w:t>
      </w:r>
      <w:r w:rsidRPr="00A0713F">
        <w:rPr>
          <w:rStyle w:val="LienMthode"/>
          <w:lang w:val="en-US"/>
        </w:rPr>
        <w:t>size</w:t>
      </w:r>
      <w:r w:rsidRPr="00EC1E3F">
        <w:rPr>
          <w:lang w:val="en-US"/>
        </w:rPr>
        <w:t>() == 1</w:t>
      </w:r>
      <w:r w:rsidR="00A0713F">
        <w:rPr>
          <w:lang w:val="en-US"/>
        </w:rPr>
        <w:t xml:space="preserve"> </w:t>
      </w:r>
      <w:r w:rsidR="00A0713F" w:rsidRPr="00A0713F">
        <w:rPr>
          <w:lang w:val="en-US"/>
        </w:rPr>
        <w:t>&amp;&amp; !</w:t>
      </w:r>
      <w:r w:rsidR="00A0713F" w:rsidRPr="00A0713F">
        <w:rPr>
          <w:rStyle w:val="LienMthode"/>
          <w:lang w:val="en-US"/>
        </w:rPr>
        <w:t>_waitDeclarationsFunctions</w:t>
      </w:r>
      <w:r w:rsidR="00A0713F" w:rsidRPr="00A0713F">
        <w:rPr>
          <w:lang w:val="en-US"/>
        </w:rPr>
        <w:t>.</w:t>
      </w:r>
      <w:r w:rsidR="00A0713F" w:rsidRPr="00A0713F">
        <w:rPr>
          <w:rStyle w:val="LienMthode"/>
          <w:lang w:val="en-US"/>
        </w:rPr>
        <w:t>get</w:t>
      </w:r>
      <w:r w:rsidR="00A0713F" w:rsidRPr="00A0713F">
        <w:rPr>
          <w:lang w:val="en-US"/>
        </w:rPr>
        <w:t>()</w:t>
      </w:r>
      <w:r w:rsidRPr="00EC1E3F">
        <w:rPr>
          <w:lang w:val="en-US"/>
        </w:rPr>
        <w:t>; }</w:t>
      </w:r>
    </w:p>
    <w:p w:rsidR="00EC1E3F" w:rsidRPr="00EC1E3F" w:rsidRDefault="00EC1E3F" w:rsidP="00EC1E3F">
      <w:pPr>
        <w:pStyle w:val="Dclarationdeclasse"/>
        <w:rPr>
          <w:lang w:val="en-US"/>
        </w:rPr>
      </w:pPr>
      <w:r w:rsidRPr="00EC1E3F">
        <w:rPr>
          <w:lang w:val="en-US"/>
        </w:rPr>
        <w:t xml:space="preserve">  </w:t>
      </w:r>
      <w:r w:rsidRPr="00EC1E3F">
        <w:rPr>
          <w:b/>
          <w:bCs/>
          <w:lang w:val="en-US"/>
        </w:rPr>
        <w:t>bool</w:t>
      </w:r>
      <w:r w:rsidRPr="00EC1E3F">
        <w:rPr>
          <w:lang w:val="en-US"/>
        </w:rPr>
        <w:t xml:space="preserve"> </w:t>
      </w:r>
      <w:r w:rsidRPr="00A0713F">
        <w:rPr>
          <w:rStyle w:val="LienMthode"/>
          <w:lang w:val="en-US"/>
        </w:rPr>
        <w:t>isSubClassContext</w:t>
      </w:r>
      <w:r w:rsidRPr="00EC1E3F">
        <w:rPr>
          <w:lang w:val="en-US"/>
        </w:rPr>
        <w:t xml:space="preserve">() </w:t>
      </w:r>
      <w:r w:rsidRPr="00EC1E3F">
        <w:rPr>
          <w:b/>
          <w:bCs/>
          <w:lang w:val="en-US"/>
        </w:rPr>
        <w:t>const</w:t>
      </w:r>
      <w:r w:rsidRPr="00EC1E3F">
        <w:rPr>
          <w:lang w:val="en-US"/>
        </w:rPr>
        <w:t xml:space="preserve"> { </w:t>
      </w:r>
      <w:r w:rsidRPr="00EC1E3F">
        <w:rPr>
          <w:b/>
          <w:bCs/>
          <w:lang w:val="en-US"/>
        </w:rPr>
        <w:t>return</w:t>
      </w:r>
      <w:r w:rsidRPr="00EC1E3F">
        <w:rPr>
          <w:lang w:val="en-US"/>
        </w:rPr>
        <w:t xml:space="preserve"> </w:t>
      </w:r>
      <w:r w:rsidRPr="00A0713F">
        <w:rPr>
          <w:rStyle w:val="LienChamps"/>
          <w:lang w:val="en-US"/>
        </w:rPr>
        <w:t>_currentContext</w:t>
      </w:r>
      <w:r w:rsidRPr="00EC1E3F">
        <w:rPr>
          <w:lang w:val="en-US"/>
        </w:rPr>
        <w:t>.</w:t>
      </w:r>
      <w:r w:rsidRPr="00A0713F">
        <w:rPr>
          <w:rStyle w:val="LienMthode"/>
          <w:lang w:val="en-US"/>
        </w:rPr>
        <w:t>size</w:t>
      </w:r>
      <w:r w:rsidRPr="00EC1E3F">
        <w:rPr>
          <w:lang w:val="en-US"/>
        </w:rPr>
        <w:t>() &gt; 1</w:t>
      </w:r>
      <w:r w:rsidR="00A0713F">
        <w:rPr>
          <w:lang w:val="en-US"/>
        </w:rPr>
        <w:t xml:space="preserve"> </w:t>
      </w:r>
      <w:r w:rsidR="00A0713F" w:rsidRPr="00A0713F">
        <w:rPr>
          <w:lang w:val="en-US"/>
        </w:rPr>
        <w:t>&amp;&amp; !</w:t>
      </w:r>
      <w:r w:rsidR="00A0713F" w:rsidRPr="00A0713F">
        <w:rPr>
          <w:rStyle w:val="LienMthode"/>
          <w:lang w:val="en-US"/>
        </w:rPr>
        <w:t>_waitDeclarationsFunctions</w:t>
      </w:r>
      <w:r w:rsidR="00A0713F" w:rsidRPr="00A0713F">
        <w:rPr>
          <w:lang w:val="en-US"/>
        </w:rPr>
        <w:t>.</w:t>
      </w:r>
      <w:r w:rsidR="00A0713F" w:rsidRPr="00A0713F">
        <w:rPr>
          <w:rStyle w:val="LienMthode"/>
          <w:lang w:val="en-US"/>
        </w:rPr>
        <w:t>get</w:t>
      </w:r>
      <w:r w:rsidR="00A0713F" w:rsidRPr="00A0713F">
        <w:rPr>
          <w:lang w:val="en-US"/>
        </w:rPr>
        <w:t>()</w:t>
      </w:r>
      <w:r w:rsidR="00A0713F" w:rsidRPr="00EC1E3F">
        <w:rPr>
          <w:lang w:val="en-US"/>
        </w:rPr>
        <w:t>;</w:t>
      </w:r>
      <w:r w:rsidRPr="00EC1E3F">
        <w:rPr>
          <w:lang w:val="en-US"/>
        </w:rPr>
        <w:t xml:space="preserve"> }</w:t>
      </w:r>
    </w:p>
    <w:p w:rsidR="00EC1E3F" w:rsidRPr="00EC1E3F" w:rsidRDefault="00EC1E3F" w:rsidP="00EC1E3F">
      <w:pPr>
        <w:pStyle w:val="Dclarationdeclasse"/>
        <w:rPr>
          <w:lang w:val="en-US"/>
        </w:rPr>
      </w:pPr>
      <w:r w:rsidRPr="00EC1E3F">
        <w:rPr>
          <w:lang w:val="en-US"/>
        </w:rPr>
        <w:t xml:space="preserve">  </w:t>
      </w:r>
      <w:r w:rsidRPr="00EC1E3F">
        <w:rPr>
          <w:b/>
          <w:bCs/>
          <w:lang w:val="en-US"/>
        </w:rPr>
        <w:t>bool</w:t>
      </w:r>
      <w:r w:rsidRPr="00EC1E3F">
        <w:rPr>
          <w:lang w:val="en-US"/>
        </w:rPr>
        <w:t xml:space="preserve"> </w:t>
      </w:r>
      <w:r w:rsidRPr="00AF6433">
        <w:rPr>
          <w:rStyle w:val="LienMthode"/>
          <w:lang w:val="en-US"/>
        </w:rPr>
        <w:t>isEmpty</w:t>
      </w:r>
      <w:r w:rsidRPr="00EC1E3F">
        <w:rPr>
          <w:lang w:val="en-US"/>
        </w:rPr>
        <w:t xml:space="preserve">() </w:t>
      </w:r>
      <w:r w:rsidRPr="00EC1E3F">
        <w:rPr>
          <w:b/>
          <w:bCs/>
          <w:lang w:val="en-US"/>
        </w:rPr>
        <w:t>const</w:t>
      </w:r>
      <w:r w:rsidRPr="00EC1E3F">
        <w:rPr>
          <w:lang w:val="en-US"/>
        </w:rPr>
        <w:t xml:space="preserve"> { </w:t>
      </w:r>
      <w:r w:rsidRPr="00EC1E3F">
        <w:rPr>
          <w:b/>
          <w:bCs/>
          <w:lang w:val="en-US"/>
        </w:rPr>
        <w:t>return</w:t>
      </w:r>
      <w:r w:rsidRPr="00EC1E3F">
        <w:rPr>
          <w:lang w:val="en-US"/>
        </w:rPr>
        <w:t xml:space="preserve"> </w:t>
      </w:r>
      <w:r w:rsidRPr="00AF6433">
        <w:rPr>
          <w:rStyle w:val="LienChamps"/>
          <w:lang w:val="en-US"/>
        </w:rPr>
        <w:t>_currentContext</w:t>
      </w:r>
      <w:r w:rsidRPr="00EC1E3F">
        <w:rPr>
          <w:lang w:val="en-US"/>
        </w:rPr>
        <w:t>.</w:t>
      </w:r>
      <w:r w:rsidRPr="00AF6433">
        <w:rPr>
          <w:rStyle w:val="LienMthode"/>
          <w:lang w:val="en-US"/>
        </w:rPr>
        <w:t>empty</w:t>
      </w:r>
      <w:r w:rsidRPr="00EC1E3F">
        <w:rPr>
          <w:lang w:val="en-US"/>
        </w:rPr>
        <w:t>()</w:t>
      </w:r>
      <w:r w:rsidR="00AF6433">
        <w:rPr>
          <w:lang w:val="en-US"/>
        </w:rPr>
        <w:t xml:space="preserve"> </w:t>
      </w:r>
      <w:r w:rsidR="00AF6433" w:rsidRPr="00A0713F">
        <w:rPr>
          <w:lang w:val="en-US"/>
        </w:rPr>
        <w:t>&amp;&amp; !</w:t>
      </w:r>
      <w:r w:rsidR="00AF6433" w:rsidRPr="00A0713F">
        <w:rPr>
          <w:rStyle w:val="LienMthode"/>
          <w:lang w:val="en-US"/>
        </w:rPr>
        <w:t>_waitDeclarationsFunctions</w:t>
      </w:r>
      <w:r w:rsidR="00AF6433" w:rsidRPr="00A0713F">
        <w:rPr>
          <w:lang w:val="en-US"/>
        </w:rPr>
        <w:t>.</w:t>
      </w:r>
      <w:r w:rsidR="00AF6433" w:rsidRPr="00A0713F">
        <w:rPr>
          <w:rStyle w:val="LienMthode"/>
          <w:lang w:val="en-US"/>
        </w:rPr>
        <w:t>get</w:t>
      </w:r>
      <w:r w:rsidR="00AF6433" w:rsidRPr="00A0713F">
        <w:rPr>
          <w:lang w:val="en-US"/>
        </w:rPr>
        <w:t>()</w:t>
      </w:r>
      <w:r w:rsidRPr="00EC1E3F">
        <w:rPr>
          <w:lang w:val="en-US"/>
        </w:rPr>
        <w:t>; }</w:t>
      </w:r>
    </w:p>
    <w:p w:rsidR="00EC1E3F" w:rsidRPr="00EC1E3F" w:rsidRDefault="00EC1E3F" w:rsidP="00EC1E3F">
      <w:pPr>
        <w:pStyle w:val="Dclarationdeclasse"/>
        <w:rPr>
          <w:lang w:val="en-US"/>
        </w:rPr>
      </w:pPr>
    </w:p>
    <w:p w:rsidR="0019351A" w:rsidRPr="00EC1E3F" w:rsidRDefault="0019351A" w:rsidP="0019351A">
      <w:pPr>
        <w:pStyle w:val="Dclarationdeclasse"/>
        <w:rPr>
          <w:lang w:val="en-US"/>
        </w:rPr>
      </w:pPr>
      <w:r w:rsidRPr="00EC1E3F">
        <w:rPr>
          <w:lang w:val="en-US"/>
        </w:rPr>
        <w:t xml:space="preserve">  </w:t>
      </w:r>
      <w:r w:rsidRPr="00AF4DEF">
        <w:rPr>
          <w:rStyle w:val="LienClasseC"/>
          <w:lang w:val="en-US"/>
        </w:rPr>
        <w:t>UnvisitedDecls</w:t>
      </w:r>
      <w:r w:rsidRPr="00EC1E3F">
        <w:rPr>
          <w:lang w:val="en-US"/>
        </w:rPr>
        <w:t xml:space="preserve">&amp; </w:t>
      </w:r>
      <w:r w:rsidRPr="00AF4DEF">
        <w:rPr>
          <w:rStyle w:val="LienMthode"/>
          <w:lang w:val="en-US"/>
        </w:rPr>
        <w:t>unvisitedDecls</w:t>
      </w:r>
      <w:r w:rsidRPr="00EC1E3F">
        <w:rPr>
          <w:lang w:val="en-US"/>
        </w:rPr>
        <w:t>()</w:t>
      </w:r>
      <w:r>
        <w:rPr>
          <w:lang w:val="en-US"/>
        </w:rPr>
        <w:t xml:space="preserve"> </w:t>
      </w:r>
      <w:r w:rsidRPr="00EC1E3F">
        <w:rPr>
          <w:lang w:val="en-US"/>
        </w:rPr>
        <w:t xml:space="preserve">{ </w:t>
      </w:r>
      <w:r w:rsidRPr="00AF4DEF">
        <w:rPr>
          <w:rStyle w:val="LienMthode"/>
          <w:lang w:val="en-US"/>
        </w:rPr>
        <w:t>assert</w:t>
      </w:r>
      <w:r w:rsidRPr="00EC1E3F">
        <w:rPr>
          <w:lang w:val="en-US"/>
        </w:rPr>
        <w:t>(</w:t>
      </w:r>
      <w:r w:rsidRPr="00AF4DEF">
        <w:rPr>
          <w:rStyle w:val="LienChamps"/>
          <w:lang w:val="en-US"/>
        </w:rPr>
        <w:t>_currentContext</w:t>
      </w:r>
      <w:r w:rsidRPr="00EC1E3F">
        <w:rPr>
          <w:lang w:val="en-US"/>
        </w:rPr>
        <w:t>.</w:t>
      </w:r>
      <w:r w:rsidRPr="00AF4DEF">
        <w:rPr>
          <w:rStyle w:val="LienMthode"/>
          <w:lang w:val="en-US"/>
        </w:rPr>
        <w:t>size</w:t>
      </w:r>
      <w:r w:rsidRPr="00EC1E3F">
        <w:rPr>
          <w:lang w:val="en-US"/>
        </w:rPr>
        <w:t>() &gt;= 1);</w:t>
      </w:r>
      <w:r>
        <w:rPr>
          <w:lang w:val="en-US"/>
        </w:rPr>
        <w:t xml:space="preserve"> </w:t>
      </w:r>
      <w:r w:rsidRPr="00EC1E3F">
        <w:rPr>
          <w:b/>
          <w:bCs/>
          <w:lang w:val="en-US"/>
        </w:rPr>
        <w:t>return</w:t>
      </w:r>
      <w:r w:rsidRPr="00EC1E3F">
        <w:rPr>
          <w:lang w:val="en-US"/>
        </w:rPr>
        <w:t xml:space="preserve"> *</w:t>
      </w:r>
      <w:r w:rsidRPr="00AF4DEF">
        <w:rPr>
          <w:rStyle w:val="LienChamps"/>
          <w:lang w:val="en-US"/>
        </w:rPr>
        <w:t>_currentContext</w:t>
      </w:r>
      <w:r w:rsidRPr="00EC1E3F">
        <w:rPr>
          <w:lang w:val="en-US"/>
        </w:rPr>
        <w:t>.</w:t>
      </w:r>
      <w:r w:rsidRPr="00AF4DEF">
        <w:rPr>
          <w:rStyle w:val="LienMthode"/>
          <w:lang w:val="en-US"/>
        </w:rPr>
        <w:t>back</w:t>
      </w:r>
      <w:r w:rsidRPr="00EC1E3F">
        <w:rPr>
          <w:lang w:val="en-US"/>
        </w:rPr>
        <w:t>().</w:t>
      </w:r>
      <w:r w:rsidRPr="00AF4DEF">
        <w:rPr>
          <w:rStyle w:val="LienChamps"/>
          <w:lang w:val="en-US"/>
        </w:rPr>
        <w:t>first</w:t>
      </w:r>
      <w:r w:rsidRPr="00EC1E3F">
        <w:rPr>
          <w:lang w:val="en-US"/>
        </w:rPr>
        <w:t>.</w:t>
      </w:r>
      <w:r w:rsidRPr="00AF4DEF">
        <w:rPr>
          <w:rStyle w:val="LienChamps"/>
          <w:lang w:val="en-US"/>
        </w:rPr>
        <w:t>first</w:t>
      </w:r>
      <w:r w:rsidRPr="00EC1E3F">
        <w:rPr>
          <w:lang w:val="en-US"/>
        </w:rPr>
        <w:t>;</w:t>
      </w:r>
      <w:r>
        <w:rPr>
          <w:lang w:val="en-US"/>
        </w:rPr>
        <w:t xml:space="preserve"> </w:t>
      </w:r>
      <w:r w:rsidRPr="00EC1E3F">
        <w:rPr>
          <w:lang w:val="en-US"/>
        </w:rPr>
        <w:t>}</w:t>
      </w:r>
    </w:p>
    <w:p w:rsidR="00EC1E3F" w:rsidRPr="00EC1E3F" w:rsidRDefault="00EC1E3F" w:rsidP="009860E8">
      <w:pPr>
        <w:pStyle w:val="Dclarationdeclasse"/>
        <w:rPr>
          <w:lang w:val="en-US"/>
        </w:rPr>
      </w:pPr>
      <w:r w:rsidRPr="00EC1E3F">
        <w:rPr>
          <w:lang w:val="en-US"/>
        </w:rPr>
        <w:t xml:space="preserve">  </w:t>
      </w:r>
      <w:r w:rsidRPr="00AF4DEF">
        <w:rPr>
          <w:rStyle w:val="LienClasseC"/>
          <w:lang w:val="en-US"/>
        </w:rPr>
        <w:t>UnvisitedDecls</w:t>
      </w:r>
      <w:r w:rsidRPr="00EC1E3F">
        <w:rPr>
          <w:lang w:val="en-US"/>
        </w:rPr>
        <w:t xml:space="preserve">&amp; </w:t>
      </w:r>
      <w:r w:rsidR="0019351A" w:rsidRPr="0019351A">
        <w:rPr>
          <w:rStyle w:val="LienMthode"/>
          <w:lang w:val="en-US"/>
        </w:rPr>
        <w:t>unvisitedNameDecls</w:t>
      </w:r>
      <w:r w:rsidRPr="00EC1E3F">
        <w:rPr>
          <w:lang w:val="en-US"/>
        </w:rPr>
        <w:t>()</w:t>
      </w:r>
      <w:r w:rsidR="009860E8">
        <w:rPr>
          <w:lang w:val="en-US"/>
        </w:rPr>
        <w:t xml:space="preserve"> </w:t>
      </w:r>
      <w:r w:rsidRPr="00EC1E3F">
        <w:rPr>
          <w:lang w:val="en-US"/>
        </w:rPr>
        <w:t xml:space="preserve">{ </w:t>
      </w:r>
      <w:r w:rsidRPr="00AF4DEF">
        <w:rPr>
          <w:rStyle w:val="LienMthode"/>
          <w:lang w:val="en-US"/>
        </w:rPr>
        <w:t>assert</w:t>
      </w:r>
      <w:r w:rsidRPr="00EC1E3F">
        <w:rPr>
          <w:lang w:val="en-US"/>
        </w:rPr>
        <w:t>(</w:t>
      </w:r>
      <w:r w:rsidRPr="00AF4DEF">
        <w:rPr>
          <w:rStyle w:val="LienChamps"/>
          <w:lang w:val="en-US"/>
        </w:rPr>
        <w:t>_currentContext</w:t>
      </w:r>
      <w:r w:rsidRPr="00EC1E3F">
        <w:rPr>
          <w:lang w:val="en-US"/>
        </w:rPr>
        <w:t>.</w:t>
      </w:r>
      <w:r w:rsidRPr="00AF4DEF">
        <w:rPr>
          <w:rStyle w:val="LienMthode"/>
          <w:lang w:val="en-US"/>
        </w:rPr>
        <w:t>size</w:t>
      </w:r>
      <w:r w:rsidRPr="00EC1E3F">
        <w:rPr>
          <w:lang w:val="en-US"/>
        </w:rPr>
        <w:t>() &gt;= 1);</w:t>
      </w:r>
      <w:r w:rsidR="009860E8">
        <w:rPr>
          <w:lang w:val="en-US"/>
        </w:rPr>
        <w:t xml:space="preserve"> </w:t>
      </w:r>
      <w:r w:rsidRPr="00EC1E3F">
        <w:rPr>
          <w:b/>
          <w:bCs/>
          <w:lang w:val="en-US"/>
        </w:rPr>
        <w:t>return</w:t>
      </w:r>
      <w:r w:rsidR="0019351A">
        <w:rPr>
          <w:lang w:val="en-US"/>
        </w:rPr>
        <w:t xml:space="preserve"> </w:t>
      </w:r>
      <w:r w:rsidRPr="00AF4DEF">
        <w:rPr>
          <w:rStyle w:val="LienChamps"/>
          <w:lang w:val="en-US"/>
        </w:rPr>
        <w:t>_currentContext</w:t>
      </w:r>
      <w:r w:rsidRPr="00EC1E3F">
        <w:rPr>
          <w:lang w:val="en-US"/>
        </w:rPr>
        <w:t>.</w:t>
      </w:r>
      <w:r w:rsidRPr="00AF4DEF">
        <w:rPr>
          <w:rStyle w:val="LienMthode"/>
          <w:lang w:val="en-US"/>
        </w:rPr>
        <w:t>back</w:t>
      </w:r>
      <w:r w:rsidRPr="00EC1E3F">
        <w:rPr>
          <w:lang w:val="en-US"/>
        </w:rPr>
        <w:t>()</w:t>
      </w:r>
      <w:r w:rsidR="0019351A" w:rsidRPr="00EC1E3F">
        <w:rPr>
          <w:lang w:val="en-US"/>
        </w:rPr>
        <w:t>.</w:t>
      </w:r>
      <w:r w:rsidR="0019351A" w:rsidRPr="00AF4DEF">
        <w:rPr>
          <w:rStyle w:val="LienChamps"/>
          <w:lang w:val="en-US"/>
        </w:rPr>
        <w:t>first</w:t>
      </w:r>
      <w:r w:rsidRPr="00EC1E3F">
        <w:rPr>
          <w:lang w:val="en-US"/>
        </w:rPr>
        <w:t>.</w:t>
      </w:r>
      <w:r w:rsidR="0019351A">
        <w:rPr>
          <w:rStyle w:val="LienChamps"/>
          <w:lang w:val="en-US"/>
        </w:rPr>
        <w:t>second</w:t>
      </w:r>
      <w:r w:rsidRPr="00EC1E3F">
        <w:rPr>
          <w:lang w:val="en-US"/>
        </w:rPr>
        <w:t>;</w:t>
      </w:r>
      <w:r w:rsidR="009860E8">
        <w:rPr>
          <w:lang w:val="en-US"/>
        </w:rPr>
        <w:t xml:space="preserve"> </w:t>
      </w:r>
      <w:r w:rsidRPr="00EC1E3F">
        <w:rPr>
          <w:lang w:val="en-US"/>
        </w:rPr>
        <w:t>}</w:t>
      </w:r>
    </w:p>
    <w:p w:rsidR="00EC1E3F" w:rsidRPr="00EC1E3F" w:rsidRDefault="00EC1E3F" w:rsidP="009860E8">
      <w:pPr>
        <w:pStyle w:val="Dclarationdeclasse"/>
        <w:rPr>
          <w:lang w:val="en-US"/>
        </w:rPr>
      </w:pPr>
      <w:r w:rsidRPr="00EC1E3F">
        <w:rPr>
          <w:lang w:val="en-US"/>
        </w:rPr>
        <w:t xml:space="preserve">  </w:t>
      </w:r>
      <w:r w:rsidRPr="00AF4DEF">
        <w:rPr>
          <w:rStyle w:val="LienClasseC"/>
          <w:lang w:val="en-US"/>
        </w:rPr>
        <w:t>VisitTable</w:t>
      </w:r>
      <w:r w:rsidRPr="00EC1E3F">
        <w:rPr>
          <w:lang w:val="en-US"/>
        </w:rPr>
        <w:t>::</w:t>
      </w:r>
      <w:r w:rsidRPr="00AF4DEF">
        <w:rPr>
          <w:rStyle w:val="LienClasseC"/>
          <w:lang w:val="en-US"/>
        </w:rPr>
        <w:t>MissingClassGeneration</w:t>
      </w:r>
      <w:r w:rsidRPr="00EC1E3F">
        <w:rPr>
          <w:lang w:val="en-US"/>
        </w:rPr>
        <w:t xml:space="preserve">&amp; </w:t>
      </w:r>
      <w:r w:rsidRPr="00AF4DEF">
        <w:rPr>
          <w:rStyle w:val="LienMthode"/>
          <w:lang w:val="en-US"/>
        </w:rPr>
        <w:t>lastClassContext</w:t>
      </w:r>
      <w:r w:rsidRPr="00EC1E3F">
        <w:rPr>
          <w:lang w:val="en-US"/>
        </w:rPr>
        <w:t>()</w:t>
      </w:r>
      <w:r w:rsidR="009860E8">
        <w:rPr>
          <w:lang w:val="en-US"/>
        </w:rPr>
        <w:t xml:space="preserve"> </w:t>
      </w:r>
      <w:r w:rsidRPr="00EC1E3F">
        <w:rPr>
          <w:lang w:val="en-US"/>
        </w:rPr>
        <w:t xml:space="preserve">{ </w:t>
      </w:r>
      <w:r w:rsidRPr="00AF4DEF">
        <w:rPr>
          <w:rStyle w:val="LienMthode"/>
          <w:lang w:val="en-US"/>
        </w:rPr>
        <w:t>assert</w:t>
      </w:r>
      <w:r w:rsidRPr="00EC1E3F">
        <w:rPr>
          <w:lang w:val="en-US"/>
        </w:rPr>
        <w:t>(</w:t>
      </w:r>
      <w:r w:rsidRPr="00AF4DEF">
        <w:rPr>
          <w:rStyle w:val="LienChamps"/>
          <w:lang w:val="en-US"/>
        </w:rPr>
        <w:t>_currentContext</w:t>
      </w:r>
      <w:r w:rsidRPr="00EC1E3F">
        <w:rPr>
          <w:lang w:val="en-US"/>
        </w:rPr>
        <w:t>.</w:t>
      </w:r>
      <w:r w:rsidRPr="00AF4DEF">
        <w:rPr>
          <w:rStyle w:val="LienMthode"/>
          <w:lang w:val="en-US"/>
        </w:rPr>
        <w:t>size</w:t>
      </w:r>
      <w:r w:rsidRPr="00EC1E3F">
        <w:rPr>
          <w:lang w:val="en-US"/>
        </w:rPr>
        <w:t>() == 1);</w:t>
      </w:r>
      <w:r w:rsidR="009860E8">
        <w:rPr>
          <w:lang w:val="en-US"/>
        </w:rPr>
        <w:t xml:space="preserve"> </w:t>
      </w:r>
      <w:r w:rsidRPr="00EC1E3F">
        <w:rPr>
          <w:b/>
          <w:bCs/>
          <w:lang w:val="en-US"/>
        </w:rPr>
        <w:t>return</w:t>
      </w:r>
      <w:r w:rsidRPr="00EC1E3F">
        <w:rPr>
          <w:lang w:val="en-US"/>
        </w:rPr>
        <w:t xml:space="preserve"> *</w:t>
      </w:r>
      <w:r w:rsidRPr="00AF4DEF">
        <w:rPr>
          <w:rStyle w:val="LienChamps"/>
          <w:lang w:val="en-US"/>
        </w:rPr>
        <w:t>_currentContext</w:t>
      </w:r>
      <w:r w:rsidRPr="00EC1E3F">
        <w:rPr>
          <w:lang w:val="en-US"/>
        </w:rPr>
        <w:t>.</w:t>
      </w:r>
      <w:r w:rsidRPr="00AF4DEF">
        <w:rPr>
          <w:rStyle w:val="LienMthode"/>
          <w:lang w:val="en-US"/>
        </w:rPr>
        <w:t>back</w:t>
      </w:r>
      <w:r w:rsidRPr="00EC1E3F">
        <w:rPr>
          <w:lang w:val="en-US"/>
        </w:rPr>
        <w:t>().</w:t>
      </w:r>
      <w:r w:rsidRPr="00AF4DEF">
        <w:rPr>
          <w:rStyle w:val="LienChamps"/>
          <w:lang w:val="en-US"/>
        </w:rPr>
        <w:t>second</w:t>
      </w:r>
      <w:r w:rsidRPr="00EC1E3F">
        <w:rPr>
          <w:lang w:val="en-US"/>
        </w:rPr>
        <w:t>.</w:t>
      </w:r>
      <w:r w:rsidRPr="00AF4DEF">
        <w:rPr>
          <w:rStyle w:val="LienChamps"/>
          <w:lang w:val="en-US"/>
        </w:rPr>
        <w:t>classContent</w:t>
      </w:r>
      <w:r w:rsidRPr="00EC1E3F">
        <w:rPr>
          <w:lang w:val="en-US"/>
        </w:rPr>
        <w:t>;</w:t>
      </w:r>
      <w:r w:rsidR="009860E8">
        <w:rPr>
          <w:lang w:val="en-US"/>
        </w:rPr>
        <w:t xml:space="preserve"> </w:t>
      </w:r>
      <w:r w:rsidRPr="00EC1E3F">
        <w:rPr>
          <w:lang w:val="en-US"/>
        </w:rPr>
        <w:t>}</w:t>
      </w:r>
    </w:p>
    <w:p w:rsidR="00EC1E3F" w:rsidRPr="00EC1E3F" w:rsidRDefault="00EC1E3F" w:rsidP="00EC1E3F">
      <w:pPr>
        <w:pStyle w:val="Dclarationdeclasse"/>
        <w:rPr>
          <w:lang w:val="en-US"/>
        </w:rPr>
      </w:pPr>
      <w:r w:rsidRPr="00EC1E3F">
        <w:rPr>
          <w:lang w:val="en-US"/>
        </w:rPr>
        <w:t xml:space="preserve">  </w:t>
      </w:r>
      <w:r w:rsidRPr="00AF4DEF">
        <w:rPr>
          <w:rStyle w:val="LienClasseC"/>
          <w:lang w:val="en-US"/>
        </w:rPr>
        <w:t>VisitTable</w:t>
      </w:r>
      <w:r w:rsidRPr="00EC1E3F">
        <w:rPr>
          <w:lang w:val="en-US"/>
        </w:rPr>
        <w:t>::</w:t>
      </w:r>
      <w:r w:rsidRPr="00AF4DEF">
        <w:rPr>
          <w:rStyle w:val="LienClasseC"/>
          <w:lang w:val="en-US"/>
        </w:rPr>
        <w:t>MissingSubClassGeneration</w:t>
      </w:r>
      <w:r w:rsidRPr="00EC1E3F">
        <w:rPr>
          <w:lang w:val="en-US"/>
        </w:rPr>
        <w:t xml:space="preserve">* </w:t>
      </w:r>
      <w:r w:rsidRPr="00AF4DEF">
        <w:rPr>
          <w:rStyle w:val="LienMthode"/>
          <w:lang w:val="en-US"/>
        </w:rPr>
        <w:t>lastSubClassContext</w:t>
      </w:r>
      <w:r w:rsidRPr="00EC1E3F">
        <w:rPr>
          <w:lang w:val="en-US"/>
        </w:rPr>
        <w:t>()</w:t>
      </w:r>
    </w:p>
    <w:p w:rsidR="00EC1E3F" w:rsidRPr="009860E8" w:rsidRDefault="00EC1E3F" w:rsidP="009860E8">
      <w:pPr>
        <w:pStyle w:val="Dclarationdeclasse"/>
        <w:rPr>
          <w:lang w:val="en-US"/>
        </w:rPr>
      </w:pPr>
      <w:r w:rsidRPr="00EC1E3F">
        <w:rPr>
          <w:lang w:val="en-US"/>
        </w:rPr>
        <w:t xml:space="preserve">    { </w:t>
      </w:r>
      <w:r w:rsidRPr="009860E8">
        <w:rPr>
          <w:rStyle w:val="LienMthode"/>
          <w:lang w:val="en-US"/>
        </w:rPr>
        <w:t>assert</w:t>
      </w:r>
      <w:r w:rsidRPr="00EC1E3F">
        <w:rPr>
          <w:lang w:val="en-US"/>
        </w:rPr>
        <w:t>(</w:t>
      </w:r>
      <w:r w:rsidRPr="009860E8">
        <w:rPr>
          <w:rStyle w:val="LienChamps"/>
          <w:lang w:val="en-US"/>
        </w:rPr>
        <w:t>_currentContext</w:t>
      </w:r>
      <w:r w:rsidRPr="00EC1E3F">
        <w:rPr>
          <w:lang w:val="en-US"/>
        </w:rPr>
        <w:t>.</w:t>
      </w:r>
      <w:r w:rsidRPr="009860E8">
        <w:rPr>
          <w:rStyle w:val="LienMthode"/>
          <w:lang w:val="en-US"/>
        </w:rPr>
        <w:t>size</w:t>
      </w:r>
      <w:r w:rsidRPr="00EC1E3F">
        <w:rPr>
          <w:lang w:val="en-US"/>
        </w:rPr>
        <w:t>() &gt;= 1);</w:t>
      </w:r>
      <w:r w:rsidR="009860E8">
        <w:rPr>
          <w:lang w:val="en-US"/>
        </w:rPr>
        <w:t xml:space="preserve"> </w:t>
      </w:r>
      <w:r w:rsidRPr="00EC1E3F">
        <w:rPr>
          <w:b/>
          <w:bCs/>
          <w:lang w:val="en-US"/>
        </w:rPr>
        <w:t>return</w:t>
      </w:r>
      <w:r w:rsidRPr="00EC1E3F">
        <w:rPr>
          <w:lang w:val="en-US"/>
        </w:rPr>
        <w:t xml:space="preserve"> </w:t>
      </w:r>
      <w:r w:rsidRPr="009860E8">
        <w:rPr>
          <w:rStyle w:val="LienChamps"/>
          <w:lang w:val="en-US"/>
        </w:rPr>
        <w:t>_currentContext</w:t>
      </w:r>
      <w:r w:rsidRPr="00EC1E3F">
        <w:rPr>
          <w:lang w:val="en-US"/>
        </w:rPr>
        <w:t>.</w:t>
      </w:r>
      <w:r w:rsidRPr="009860E8">
        <w:rPr>
          <w:rStyle w:val="LienMthode"/>
          <w:lang w:val="en-US"/>
        </w:rPr>
        <w:t>size</w:t>
      </w:r>
      <w:r w:rsidRPr="00EC1E3F">
        <w:rPr>
          <w:lang w:val="en-US"/>
        </w:rPr>
        <w:t xml:space="preserve">() == 1 ? </w:t>
      </w:r>
      <w:r w:rsidR="009860E8">
        <w:rPr>
          <w:b/>
          <w:bCs/>
          <w:lang w:val="en-US"/>
        </w:rPr>
        <w:t>nullptr</w:t>
      </w:r>
      <w:r w:rsidR="009860E8">
        <w:rPr>
          <w:lang w:val="en-US"/>
        </w:rPr>
        <w:t xml:space="preserve"> </w:t>
      </w:r>
      <w:r w:rsidRPr="00EC1E3F">
        <w:rPr>
          <w:lang w:val="en-US"/>
        </w:rPr>
        <w:t xml:space="preserve">: </w:t>
      </w:r>
      <w:r w:rsidRPr="00AF4DEF">
        <w:rPr>
          <w:rStyle w:val="LienChamps"/>
          <w:lang w:val="en-US"/>
        </w:rPr>
        <w:t>_currentContext</w:t>
      </w:r>
      <w:r w:rsidRPr="00EC1E3F">
        <w:rPr>
          <w:lang w:val="en-US"/>
        </w:rPr>
        <w:t>.</w:t>
      </w:r>
      <w:r w:rsidRPr="00AF4DEF">
        <w:rPr>
          <w:rStyle w:val="LienMthode"/>
          <w:lang w:val="en-US"/>
        </w:rPr>
        <w:t>back</w:t>
      </w:r>
      <w:r w:rsidRPr="00EC1E3F">
        <w:rPr>
          <w:lang w:val="en-US"/>
        </w:rPr>
        <w:t>().</w:t>
      </w:r>
      <w:r w:rsidRPr="00AF4DEF">
        <w:rPr>
          <w:rStyle w:val="LienChamps"/>
          <w:lang w:val="en-US"/>
        </w:rPr>
        <w:t>second</w:t>
      </w:r>
      <w:r w:rsidRPr="00EC1E3F">
        <w:rPr>
          <w:lang w:val="en-US"/>
        </w:rPr>
        <w:t>.</w:t>
      </w:r>
      <w:r w:rsidRPr="00AF4DEF">
        <w:rPr>
          <w:rStyle w:val="LienChamps"/>
          <w:lang w:val="en-US"/>
        </w:rPr>
        <w:t>subclassContent</w:t>
      </w:r>
      <w:r w:rsidRPr="00EC1E3F">
        <w:rPr>
          <w:lang w:val="en-US"/>
        </w:rPr>
        <w:t>;</w:t>
      </w:r>
      <w:r w:rsidR="009860E8">
        <w:rPr>
          <w:lang w:val="en-US"/>
        </w:rPr>
        <w:t xml:space="preserve"> </w:t>
      </w:r>
      <w:r w:rsidRPr="009860E8">
        <w:rPr>
          <w:lang w:val="en-US"/>
        </w:rPr>
        <w:t>}</w:t>
      </w:r>
    </w:p>
    <w:p w:rsidR="00EC1E3F" w:rsidRPr="009860E8" w:rsidRDefault="00EC1E3F" w:rsidP="009860E8">
      <w:pPr>
        <w:pStyle w:val="Dclarationdeclasse"/>
        <w:rPr>
          <w:lang w:val="en-US"/>
        </w:rPr>
      </w:pPr>
      <w:r w:rsidRPr="009860E8">
        <w:rPr>
          <w:lang w:val="en-US"/>
        </w:rPr>
        <w:t xml:space="preserve">  </w:t>
      </w:r>
      <w:r w:rsidRPr="009860E8">
        <w:rPr>
          <w:rStyle w:val="LienClasseC"/>
          <w:lang w:val="en-US"/>
        </w:rPr>
        <w:t>VisitTable</w:t>
      </w:r>
      <w:r w:rsidRPr="009860E8">
        <w:rPr>
          <w:lang w:val="en-US"/>
        </w:rPr>
        <w:t>::</w:t>
      </w:r>
      <w:r w:rsidRPr="009860E8">
        <w:rPr>
          <w:rStyle w:val="LienClasseC"/>
          <w:lang w:val="en-US"/>
        </w:rPr>
        <w:t>MissingClassGeneration</w:t>
      </w:r>
      <w:r w:rsidRPr="009860E8">
        <w:rPr>
          <w:lang w:val="en-US"/>
        </w:rPr>
        <w:t xml:space="preserve">&amp; </w:t>
      </w:r>
      <w:r w:rsidRPr="009860E8">
        <w:rPr>
          <w:rStyle w:val="LienMthode"/>
          <w:lang w:val="en-US"/>
        </w:rPr>
        <w:t>firstClassContext</w:t>
      </w:r>
      <w:r w:rsidRPr="009860E8">
        <w:rPr>
          <w:lang w:val="en-US"/>
        </w:rPr>
        <w:t>()</w:t>
      </w:r>
      <w:r w:rsidR="009860E8">
        <w:rPr>
          <w:lang w:val="en-US"/>
        </w:rPr>
        <w:t xml:space="preserve"> </w:t>
      </w:r>
      <w:r w:rsidRPr="009860E8">
        <w:rPr>
          <w:lang w:val="en-US"/>
        </w:rPr>
        <w:t xml:space="preserve">{ </w:t>
      </w:r>
      <w:r w:rsidRPr="009860E8">
        <w:rPr>
          <w:rStyle w:val="LienMthode"/>
          <w:lang w:val="en-US"/>
        </w:rPr>
        <w:t>assert</w:t>
      </w:r>
      <w:r w:rsidRPr="009860E8">
        <w:rPr>
          <w:lang w:val="en-US"/>
        </w:rPr>
        <w:t>(</w:t>
      </w:r>
      <w:r w:rsidRPr="009860E8">
        <w:rPr>
          <w:rStyle w:val="LienChamps"/>
          <w:lang w:val="en-US"/>
        </w:rPr>
        <w:t>_currentContext</w:t>
      </w:r>
      <w:r w:rsidRPr="009860E8">
        <w:rPr>
          <w:lang w:val="en-US"/>
        </w:rPr>
        <w:t>.</w:t>
      </w:r>
      <w:r w:rsidRPr="009860E8">
        <w:rPr>
          <w:rStyle w:val="LienMthode"/>
          <w:lang w:val="en-US"/>
        </w:rPr>
        <w:t>size</w:t>
      </w:r>
      <w:r w:rsidRPr="009860E8">
        <w:rPr>
          <w:lang w:val="en-US"/>
        </w:rPr>
        <w:t>() &gt;= 1);</w:t>
      </w:r>
      <w:r w:rsidR="009860E8">
        <w:rPr>
          <w:lang w:val="en-US"/>
        </w:rPr>
        <w:t xml:space="preserve"> </w:t>
      </w:r>
      <w:r w:rsidRPr="009860E8">
        <w:rPr>
          <w:b/>
          <w:bCs/>
          <w:lang w:val="en-US"/>
        </w:rPr>
        <w:t>return</w:t>
      </w:r>
      <w:r w:rsidRPr="009860E8">
        <w:rPr>
          <w:lang w:val="en-US"/>
        </w:rPr>
        <w:t xml:space="preserve"> *</w:t>
      </w:r>
      <w:r w:rsidRPr="009860E8">
        <w:rPr>
          <w:rStyle w:val="LienChamps"/>
          <w:lang w:val="en-US"/>
        </w:rPr>
        <w:t>_currentContext</w:t>
      </w:r>
      <w:r w:rsidRPr="009860E8">
        <w:rPr>
          <w:lang w:val="en-US"/>
        </w:rPr>
        <w:t>.</w:t>
      </w:r>
      <w:r w:rsidRPr="009860E8">
        <w:rPr>
          <w:rStyle w:val="LienMthode"/>
          <w:lang w:val="en-US"/>
        </w:rPr>
        <w:t>front</w:t>
      </w:r>
      <w:r w:rsidRPr="009860E8">
        <w:rPr>
          <w:lang w:val="en-US"/>
        </w:rPr>
        <w:t>().</w:t>
      </w:r>
      <w:r w:rsidRPr="009860E8">
        <w:rPr>
          <w:rStyle w:val="LienChamps"/>
          <w:lang w:val="en-US"/>
        </w:rPr>
        <w:t>second</w:t>
      </w:r>
      <w:r w:rsidRPr="009860E8">
        <w:rPr>
          <w:lang w:val="en-US"/>
        </w:rPr>
        <w:t>.</w:t>
      </w:r>
      <w:r w:rsidRPr="009860E8">
        <w:rPr>
          <w:rStyle w:val="LienChamps"/>
          <w:lang w:val="en-US"/>
        </w:rPr>
        <w:t>classContent</w:t>
      </w:r>
      <w:r w:rsidRPr="009860E8">
        <w:rPr>
          <w:lang w:val="en-US"/>
        </w:rPr>
        <w:t>;</w:t>
      </w:r>
      <w:r w:rsidR="009860E8">
        <w:rPr>
          <w:lang w:val="en-US"/>
        </w:rPr>
        <w:t xml:space="preserve"> </w:t>
      </w:r>
      <w:r w:rsidRPr="009860E8">
        <w:rPr>
          <w:lang w:val="en-US"/>
        </w:rPr>
        <w:t>}</w:t>
      </w:r>
    </w:p>
    <w:p w:rsidR="00EC1E3F" w:rsidRPr="009860E8" w:rsidRDefault="00EC1E3F" w:rsidP="00EC1E3F">
      <w:pPr>
        <w:pStyle w:val="Dclarationdeclasse"/>
        <w:rPr>
          <w:lang w:val="en-US"/>
        </w:rPr>
      </w:pPr>
      <w:r w:rsidRPr="009860E8">
        <w:rPr>
          <w:lang w:val="en-US"/>
        </w:rPr>
        <w:t>};</w:t>
      </w:r>
    </w:p>
    <w:p w:rsidR="0095731A" w:rsidRPr="00FC56B7" w:rsidRDefault="0095731A" w:rsidP="0095731A">
      <w:pPr>
        <w:pStyle w:val="SectionClasse"/>
        <w:rPr>
          <w:lang w:val="en-US"/>
        </w:rPr>
      </w:pPr>
      <w:r>
        <w:rPr>
          <w:lang w:val="en-US"/>
        </w:rPr>
        <w:t xml:space="preserve">The class </w:t>
      </w:r>
      <w:r w:rsidRPr="004E0565">
        <w:rPr>
          <w:rStyle w:val="LienClasseC"/>
          <w:lang w:val="en-US"/>
        </w:rPr>
        <w:t>AnnotationCommentList</w:t>
      </w:r>
    </w:p>
    <w:p w:rsidR="007B032A" w:rsidRDefault="007B032A" w:rsidP="007B032A">
      <w:pPr>
        <w:pStyle w:val="SectionClasse"/>
        <w:rPr>
          <w:rStyle w:val="LienClasseC"/>
          <w:lang w:val="en-US"/>
        </w:rPr>
      </w:pPr>
      <w:r>
        <w:rPr>
          <w:lang w:val="en-US"/>
        </w:rPr>
        <w:t xml:space="preserve">The class </w:t>
      </w:r>
      <w:r w:rsidRPr="00B57FFE">
        <w:rPr>
          <w:rStyle w:val="LienClasseC"/>
          <w:lang w:val="en-US"/>
        </w:rPr>
        <w:t>AnnotationCommentHandler</w:t>
      </w:r>
    </w:p>
    <w:p w:rsidR="00543669" w:rsidRDefault="00543669" w:rsidP="00543669">
      <w:pPr>
        <w:pStyle w:val="SectionClasse"/>
        <w:rPr>
          <w:rStyle w:val="LienClasseC"/>
          <w:lang w:val="en-US"/>
        </w:rPr>
      </w:pPr>
      <w:r>
        <w:rPr>
          <w:lang w:val="en-US"/>
        </w:rPr>
        <w:t xml:space="preserve">The class </w:t>
      </w:r>
      <w:r w:rsidRPr="007B032A">
        <w:rPr>
          <w:rStyle w:val="LienClasseC"/>
          <w:lang w:val="en-US"/>
        </w:rPr>
        <w:t>LoopAnnotationOption</w:t>
      </w:r>
    </w:p>
    <w:p w:rsidR="00F7462E" w:rsidRDefault="00F7462E" w:rsidP="00F7462E">
      <w:pPr>
        <w:pStyle w:val="SectionClasse"/>
        <w:rPr>
          <w:rStyle w:val="LienClasseC"/>
          <w:lang w:val="en-US"/>
        </w:rPr>
      </w:pPr>
      <w:r>
        <w:rPr>
          <w:lang w:val="en-US"/>
        </w:rPr>
        <w:t xml:space="preserve">The class </w:t>
      </w:r>
      <w:r w:rsidR="00543669">
        <w:rPr>
          <w:rStyle w:val="LienClasseC"/>
          <w:lang w:val="en-US"/>
        </w:rPr>
        <w:t>Visitor</w:t>
      </w:r>
    </w:p>
    <w:p w:rsidR="009D0B69" w:rsidRDefault="009D0B69" w:rsidP="009D0B69">
      <w:pPr>
        <w:pStyle w:val="SectionUnit"/>
        <w:rPr>
          <w:lang w:val="en-US"/>
        </w:rPr>
      </w:pPr>
      <w:r>
        <w:rPr>
          <w:lang w:val="en-US"/>
        </w:rPr>
        <w:t xml:space="preserve">The </w:t>
      </w:r>
      <w:r>
        <w:rPr>
          <w:rStyle w:val="LienUnit"/>
          <w:lang w:val="en-US"/>
        </w:rPr>
        <w:t>Parser</w:t>
      </w:r>
      <w:r>
        <w:rPr>
          <w:lang w:val="en-US"/>
        </w:rPr>
        <w:t xml:space="preserve"> Unit</w:t>
      </w:r>
    </w:p>
    <w:p w:rsidR="00220813" w:rsidRPr="003B3E5D" w:rsidRDefault="00220813" w:rsidP="00220813">
      <w:pPr>
        <w:pStyle w:val="SectionClasse"/>
        <w:rPr>
          <w:lang w:val="en-US"/>
        </w:rPr>
      </w:pPr>
      <w:r>
        <w:rPr>
          <w:lang w:val="en-US"/>
        </w:rPr>
        <w:t xml:space="preserve">The class </w:t>
      </w:r>
      <w:r>
        <w:rPr>
          <w:rStyle w:val="LienClasseC"/>
          <w:lang w:val="en-US"/>
        </w:rPr>
        <w:t>ACSLComment</w:t>
      </w:r>
    </w:p>
    <w:p w:rsidR="00D80A94" w:rsidRDefault="00D80A94" w:rsidP="00D80A94">
      <w:pPr>
        <w:pStyle w:val="SectionClasse"/>
        <w:rPr>
          <w:rStyle w:val="LienClasseC"/>
          <w:lang w:val="en-US"/>
        </w:rPr>
      </w:pPr>
      <w:r>
        <w:rPr>
          <w:lang w:val="en-US"/>
        </w:rPr>
        <w:lastRenderedPageBreak/>
        <w:t xml:space="preserve">The class </w:t>
      </w:r>
      <w:r>
        <w:rPr>
          <w:rStyle w:val="LienClasseC"/>
          <w:lang w:val="en-US"/>
        </w:rPr>
        <w:t>Error</w:t>
      </w:r>
    </w:p>
    <w:p w:rsidR="00B46373" w:rsidRDefault="00B46373" w:rsidP="00B46373">
      <w:pPr>
        <w:pStyle w:val="SectionClasse"/>
        <w:rPr>
          <w:rStyle w:val="LienClasseC"/>
          <w:lang w:val="en-US"/>
        </w:rPr>
      </w:pPr>
      <w:r>
        <w:rPr>
          <w:lang w:val="en-US"/>
        </w:rPr>
        <w:t xml:space="preserve">The class </w:t>
      </w:r>
      <w:r>
        <w:rPr>
          <w:rStyle w:val="LienClasseC"/>
          <w:lang w:val="en-US"/>
        </w:rPr>
        <w:t>AbstractToken</w:t>
      </w:r>
    </w:p>
    <w:p w:rsidR="00B46373" w:rsidRDefault="00B46373" w:rsidP="00B46373">
      <w:pPr>
        <w:pStyle w:val="SectionClasse"/>
        <w:rPr>
          <w:rStyle w:val="LienClasseC"/>
          <w:lang w:val="en-US"/>
        </w:rPr>
      </w:pPr>
      <w:r>
        <w:rPr>
          <w:lang w:val="en-US"/>
        </w:rPr>
        <w:t xml:space="preserve">The class </w:t>
      </w:r>
      <w:r>
        <w:rPr>
          <w:rStyle w:val="LienClasseC"/>
          <w:lang w:val="en-US"/>
        </w:rPr>
        <w:t>CommentToken</w:t>
      </w:r>
    </w:p>
    <w:p w:rsidR="00B46373" w:rsidRDefault="00B46373" w:rsidP="00B46373">
      <w:pPr>
        <w:pStyle w:val="SectionClasse"/>
        <w:rPr>
          <w:rStyle w:val="LienClasseC"/>
          <w:lang w:val="en-US"/>
        </w:rPr>
      </w:pPr>
      <w:r>
        <w:rPr>
          <w:lang w:val="en-US"/>
        </w:rPr>
        <w:t xml:space="preserve">The class </w:t>
      </w:r>
      <w:r w:rsidRPr="00B46373">
        <w:rPr>
          <w:rStyle w:val="LienClasseC"/>
          <w:lang w:val="en-US"/>
        </w:rPr>
        <w:t>IdentifierToken</w:t>
      </w:r>
    </w:p>
    <w:p w:rsidR="00B46373" w:rsidRDefault="00B46373" w:rsidP="00B46373">
      <w:pPr>
        <w:pStyle w:val="SectionClasse"/>
        <w:rPr>
          <w:rStyle w:val="LienClasseC"/>
          <w:lang w:val="en-US"/>
        </w:rPr>
      </w:pPr>
      <w:r>
        <w:rPr>
          <w:lang w:val="en-US"/>
        </w:rPr>
        <w:t xml:space="preserve">The class </w:t>
      </w:r>
      <w:r w:rsidRPr="00B46373">
        <w:rPr>
          <w:rStyle w:val="LienClasseC"/>
          <w:lang w:val="en-US"/>
        </w:rPr>
        <w:t>KeywordToken</w:t>
      </w:r>
    </w:p>
    <w:p w:rsidR="00B46373" w:rsidRDefault="00B46373" w:rsidP="00B46373">
      <w:pPr>
        <w:pStyle w:val="SectionClasse"/>
        <w:rPr>
          <w:rStyle w:val="LienClasseC"/>
          <w:lang w:val="en-US"/>
        </w:rPr>
      </w:pPr>
      <w:r>
        <w:rPr>
          <w:lang w:val="en-US"/>
        </w:rPr>
        <w:t xml:space="preserve">The class </w:t>
      </w:r>
      <w:r w:rsidRPr="00B46373">
        <w:rPr>
          <w:rStyle w:val="LienClasseC"/>
          <w:lang w:val="en-US"/>
        </w:rPr>
        <w:t>LiteralToken</w:t>
      </w:r>
    </w:p>
    <w:p w:rsidR="00B46373" w:rsidRDefault="00B46373" w:rsidP="00B46373">
      <w:pPr>
        <w:pStyle w:val="SectionClasse"/>
        <w:rPr>
          <w:rStyle w:val="LienClasseC"/>
          <w:lang w:val="en-US"/>
        </w:rPr>
      </w:pPr>
      <w:r>
        <w:rPr>
          <w:lang w:val="en-US"/>
        </w:rPr>
        <w:t xml:space="preserve">The class </w:t>
      </w:r>
      <w:r w:rsidRPr="00B46373">
        <w:rPr>
          <w:rStyle w:val="LienClasseC"/>
          <w:lang w:val="en-US"/>
        </w:rPr>
        <w:t>IntegerLiteralToken</w:t>
      </w:r>
    </w:p>
    <w:p w:rsidR="00B46373" w:rsidRDefault="00B46373" w:rsidP="00B46373">
      <w:pPr>
        <w:pStyle w:val="SectionClasse"/>
        <w:rPr>
          <w:rStyle w:val="LienClasseC"/>
          <w:lang w:val="en-US"/>
        </w:rPr>
      </w:pPr>
      <w:r>
        <w:rPr>
          <w:lang w:val="en-US"/>
        </w:rPr>
        <w:t xml:space="preserve">The class </w:t>
      </w:r>
      <w:r w:rsidRPr="00B46373">
        <w:rPr>
          <w:rStyle w:val="LienClasseC"/>
          <w:lang w:val="en-US"/>
        </w:rPr>
        <w:t>CharacterLiteralToken</w:t>
      </w:r>
    </w:p>
    <w:p w:rsidR="00B46373" w:rsidRDefault="00B46373" w:rsidP="00B46373">
      <w:pPr>
        <w:pStyle w:val="SectionClasse"/>
        <w:rPr>
          <w:rStyle w:val="LienClasseC"/>
          <w:lang w:val="en-US"/>
        </w:rPr>
      </w:pPr>
      <w:r>
        <w:rPr>
          <w:lang w:val="en-US"/>
        </w:rPr>
        <w:t xml:space="preserve">The class </w:t>
      </w:r>
      <w:r w:rsidRPr="00B46373">
        <w:rPr>
          <w:rStyle w:val="LienClasseC"/>
          <w:lang w:val="en-US"/>
        </w:rPr>
        <w:t>FloatingLiteralToken</w:t>
      </w:r>
    </w:p>
    <w:p w:rsidR="00B46373" w:rsidRDefault="00B46373" w:rsidP="00B46373">
      <w:pPr>
        <w:pStyle w:val="SectionClasse"/>
        <w:rPr>
          <w:rStyle w:val="LienClasseC"/>
          <w:lang w:val="en-US"/>
        </w:rPr>
      </w:pPr>
      <w:r>
        <w:rPr>
          <w:lang w:val="en-US"/>
        </w:rPr>
        <w:t xml:space="preserve">The class </w:t>
      </w:r>
      <w:r w:rsidRPr="00B46373">
        <w:rPr>
          <w:rStyle w:val="LienClasseC"/>
          <w:lang w:val="en-US"/>
        </w:rPr>
        <w:t>StringLiteralToken</w:t>
      </w:r>
    </w:p>
    <w:p w:rsidR="00D80A94" w:rsidRDefault="00D80A94" w:rsidP="00D80A94">
      <w:pPr>
        <w:pStyle w:val="SectionClasse"/>
        <w:rPr>
          <w:rStyle w:val="LienClasseC"/>
          <w:lang w:val="en-US"/>
        </w:rPr>
      </w:pPr>
      <w:r>
        <w:rPr>
          <w:lang w:val="en-US"/>
        </w:rPr>
        <w:t xml:space="preserve">The class </w:t>
      </w:r>
      <w:r w:rsidR="00B46373" w:rsidRPr="00B46373">
        <w:rPr>
          <w:rStyle w:val="LienClasseC"/>
          <w:lang w:val="en-US"/>
        </w:rPr>
        <w:t>OperatorPunctuatorToken</w:t>
      </w:r>
    </w:p>
    <w:p w:rsidR="00B46373" w:rsidRDefault="00B46373" w:rsidP="00B46373">
      <w:pPr>
        <w:pStyle w:val="SectionClasse"/>
        <w:rPr>
          <w:rStyle w:val="LienClasseC"/>
          <w:lang w:val="en-US"/>
        </w:rPr>
      </w:pPr>
      <w:r>
        <w:rPr>
          <w:lang w:val="en-US"/>
        </w:rPr>
        <w:t xml:space="preserve">The class </w:t>
      </w:r>
      <w:r>
        <w:rPr>
          <w:rStyle w:val="LienClasseC"/>
          <w:lang w:val="en-US"/>
        </w:rPr>
        <w:t>Token</w:t>
      </w:r>
    </w:p>
    <w:p w:rsidR="00D80A94" w:rsidRDefault="00D80A94" w:rsidP="00D80A94">
      <w:pPr>
        <w:pStyle w:val="SectionClasse"/>
        <w:rPr>
          <w:rStyle w:val="LienClasseC"/>
          <w:lang w:val="en-US"/>
        </w:rPr>
      </w:pPr>
      <w:r>
        <w:rPr>
          <w:lang w:val="en-US"/>
        </w:rPr>
        <w:t xml:space="preserve">The class </w:t>
      </w:r>
      <w:r w:rsidR="00B46373" w:rsidRPr="00B46373">
        <w:rPr>
          <w:rStyle w:val="LienClasseC"/>
          <w:lang w:val="en-US"/>
        </w:rPr>
        <w:t>TTextBuffer</w:t>
      </w:r>
    </w:p>
    <w:p w:rsidR="00B46373" w:rsidRDefault="00B46373" w:rsidP="00B46373">
      <w:pPr>
        <w:pStyle w:val="SectionClasse"/>
        <w:rPr>
          <w:rStyle w:val="LienClasseC"/>
          <w:lang w:val="en-US"/>
        </w:rPr>
      </w:pPr>
      <w:r>
        <w:rPr>
          <w:lang w:val="en-US"/>
        </w:rPr>
        <w:t xml:space="preserve">The class </w:t>
      </w:r>
      <w:r>
        <w:rPr>
          <w:rStyle w:val="LienClasseC"/>
          <w:lang w:val="en-US"/>
        </w:rPr>
        <w:t>Lexer</w:t>
      </w:r>
    </w:p>
    <w:p w:rsidR="00B46373" w:rsidRDefault="00B46373" w:rsidP="00B46373">
      <w:pPr>
        <w:pStyle w:val="SectionClasse"/>
        <w:rPr>
          <w:rStyle w:val="LienClasseC"/>
          <w:lang w:val="en-US"/>
        </w:rPr>
      </w:pPr>
      <w:r>
        <w:rPr>
          <w:lang w:val="en-US"/>
        </w:rPr>
        <w:t xml:space="preserve">The class </w:t>
      </w:r>
      <w:r>
        <w:rPr>
          <w:rStyle w:val="LienClasseC"/>
          <w:lang w:val="en-US"/>
        </w:rPr>
        <w:t>RuleResult</w:t>
      </w:r>
    </w:p>
    <w:p w:rsidR="00B46373" w:rsidRDefault="00B46373" w:rsidP="00B46373">
      <w:pPr>
        <w:pStyle w:val="SectionClasse"/>
        <w:rPr>
          <w:rStyle w:val="LienClasseC"/>
          <w:lang w:val="en-US"/>
        </w:rPr>
      </w:pPr>
      <w:r>
        <w:rPr>
          <w:lang w:val="en-US"/>
        </w:rPr>
        <w:t xml:space="preserve">The template class </w:t>
      </w:r>
      <w:r w:rsidRPr="00B46373">
        <w:rPr>
          <w:rStyle w:val="LienClasseC"/>
          <w:lang w:val="en-US"/>
        </w:rPr>
        <w:t>T</w:t>
      </w:r>
      <w:r>
        <w:rPr>
          <w:rStyle w:val="LienClasseC"/>
          <w:lang w:val="en-US"/>
        </w:rPr>
        <w:t>ParseState</w:t>
      </w:r>
    </w:p>
    <w:p w:rsidR="00B46373" w:rsidRDefault="00B46373" w:rsidP="00B46373">
      <w:pPr>
        <w:pStyle w:val="SectionClasse"/>
        <w:rPr>
          <w:rStyle w:val="LienClasseC"/>
          <w:lang w:val="en-US"/>
        </w:rPr>
      </w:pPr>
      <w:r>
        <w:rPr>
          <w:lang w:val="en-US"/>
        </w:rPr>
        <w:t xml:space="preserve">The template class </w:t>
      </w:r>
      <w:r w:rsidRPr="00B46373">
        <w:rPr>
          <w:rStyle w:val="LienClasseC"/>
          <w:lang w:val="en-US"/>
        </w:rPr>
        <w:t>TStateStack</w:t>
      </w:r>
    </w:p>
    <w:p w:rsidR="003B3E5D" w:rsidRPr="003B3E5D" w:rsidRDefault="003B3E5D" w:rsidP="003B3E5D">
      <w:pPr>
        <w:pStyle w:val="SectionClasse"/>
        <w:rPr>
          <w:lang w:val="en-US"/>
        </w:rPr>
      </w:pPr>
      <w:r>
        <w:rPr>
          <w:lang w:val="en-US"/>
        </w:rPr>
        <w:t xml:space="preserve">The class </w:t>
      </w:r>
      <w:r w:rsidRPr="003B3E5D">
        <w:rPr>
          <w:rStyle w:val="LienClasseC"/>
          <w:lang w:val="en-US"/>
        </w:rPr>
        <w:t>ErrorMessage</w:t>
      </w:r>
    </w:p>
    <w:p w:rsidR="003B3E5D" w:rsidRPr="003B3E5D" w:rsidRDefault="003B3E5D" w:rsidP="003B3E5D">
      <w:pPr>
        <w:pStyle w:val="SectionClasse"/>
        <w:rPr>
          <w:lang w:val="en-US"/>
        </w:rPr>
      </w:pPr>
      <w:r>
        <w:rPr>
          <w:lang w:val="en-US"/>
        </w:rPr>
        <w:t xml:space="preserve">The class </w:t>
      </w:r>
      <w:r>
        <w:rPr>
          <w:rStyle w:val="LienClasseC"/>
          <w:lang w:val="en-US"/>
        </w:rPr>
        <w:t>Arguments</w:t>
      </w:r>
    </w:p>
    <w:p w:rsidR="003B3E5D" w:rsidRPr="003B3E5D" w:rsidRDefault="003B3E5D" w:rsidP="003B3E5D">
      <w:pPr>
        <w:pStyle w:val="SectionClasse"/>
        <w:rPr>
          <w:lang w:val="en-US"/>
        </w:rPr>
      </w:pPr>
      <w:r>
        <w:rPr>
          <w:lang w:val="en-US"/>
        </w:rPr>
        <w:t xml:space="preserve">The class </w:t>
      </w:r>
      <w:r>
        <w:rPr>
          <w:rStyle w:val="LienClasseC"/>
          <w:lang w:val="en-US"/>
        </w:rPr>
        <w:t>Parser</w:t>
      </w:r>
    </w:p>
    <w:p w:rsidR="00E054FE" w:rsidRDefault="00E054FE" w:rsidP="00E054FE">
      <w:pPr>
        <w:pStyle w:val="SectionUnit"/>
        <w:rPr>
          <w:lang w:val="en-US"/>
        </w:rPr>
      </w:pPr>
      <w:r>
        <w:rPr>
          <w:lang w:val="en-US"/>
        </w:rPr>
        <w:t xml:space="preserve">The </w:t>
      </w:r>
      <w:r>
        <w:rPr>
          <w:rStyle w:val="LienUnit"/>
          <w:lang w:val="en-US"/>
        </w:rPr>
        <w:t>ACSL++</w:t>
      </w:r>
      <w:r>
        <w:rPr>
          <w:lang w:val="en-US"/>
        </w:rPr>
        <w:t xml:space="preserve"> Unit</w:t>
      </w:r>
    </w:p>
    <w:p w:rsidR="005577E5" w:rsidRPr="003B3E5D" w:rsidRDefault="005577E5" w:rsidP="005577E5">
      <w:pPr>
        <w:pStyle w:val="SectionClasse"/>
        <w:rPr>
          <w:lang w:val="en-US"/>
        </w:rPr>
      </w:pPr>
      <w:r>
        <w:rPr>
          <w:lang w:val="en-US"/>
        </w:rPr>
        <w:t xml:space="preserve">The class </w:t>
      </w:r>
      <w:r w:rsidRPr="005577E5">
        <w:rPr>
          <w:rStyle w:val="LienClasseC"/>
          <w:lang w:val="en-US"/>
        </w:rPr>
        <w:t>TermOrPredicate</w:t>
      </w:r>
      <w:r w:rsidRPr="005577E5">
        <w:rPr>
          <w:rStyle w:val="TexteC"/>
          <w:lang w:val="en-US"/>
        </w:rPr>
        <w:t>::</w:t>
      </w:r>
      <w:r>
        <w:rPr>
          <w:rStyle w:val="LienClasseC"/>
          <w:lang w:val="en-US"/>
        </w:rPr>
        <w:t>Operator</w:t>
      </w:r>
    </w:p>
    <w:p w:rsidR="005577E5" w:rsidRPr="003B3E5D" w:rsidRDefault="005577E5" w:rsidP="005577E5">
      <w:pPr>
        <w:pStyle w:val="SectionClasse"/>
        <w:rPr>
          <w:lang w:val="en-US"/>
        </w:rPr>
      </w:pPr>
      <w:r>
        <w:rPr>
          <w:lang w:val="en-US"/>
        </w:rPr>
        <w:t xml:space="preserve">The class </w:t>
      </w:r>
      <w:r w:rsidRPr="005577E5">
        <w:rPr>
          <w:rStyle w:val="LienClasseC"/>
          <w:lang w:val="en-US"/>
        </w:rPr>
        <w:t>TermOrPredicate</w:t>
      </w:r>
      <w:r w:rsidRPr="005577E5">
        <w:rPr>
          <w:rStyle w:val="TexteC"/>
          <w:lang w:val="en-US"/>
        </w:rPr>
        <w:t>::</w:t>
      </w:r>
      <w:r w:rsidRPr="005577E5">
        <w:rPr>
          <w:rStyle w:val="LienClasseC"/>
          <w:lang w:val="en-US"/>
        </w:rPr>
        <w:t>SubstitutionLevel</w:t>
      </w:r>
    </w:p>
    <w:p w:rsidR="005577E5" w:rsidRPr="003B3E5D" w:rsidRDefault="005577E5" w:rsidP="005577E5">
      <w:pPr>
        <w:pStyle w:val="SectionClasse"/>
        <w:rPr>
          <w:lang w:val="en-US"/>
        </w:rPr>
      </w:pPr>
      <w:r>
        <w:rPr>
          <w:lang w:val="en-US"/>
        </w:rPr>
        <w:t xml:space="preserve">The class </w:t>
      </w:r>
      <w:r w:rsidRPr="005577E5">
        <w:rPr>
          <w:rStyle w:val="LienClasseC"/>
          <w:lang w:val="en-US"/>
        </w:rPr>
        <w:t>TermOrPredicate</w:t>
      </w:r>
      <w:r w:rsidRPr="005577E5">
        <w:rPr>
          <w:rStyle w:val="TexteC"/>
          <w:lang w:val="en-US"/>
        </w:rPr>
        <w:t>::</w:t>
      </w:r>
      <w:r w:rsidRPr="005577E5">
        <w:rPr>
          <w:rStyle w:val="LienClasseC"/>
          <w:lang w:val="en-US"/>
        </w:rPr>
        <w:t>Substitution</w:t>
      </w:r>
    </w:p>
    <w:p w:rsidR="005577E5" w:rsidRPr="003B3E5D" w:rsidRDefault="005577E5" w:rsidP="005577E5">
      <w:pPr>
        <w:pStyle w:val="SectionClasse"/>
        <w:rPr>
          <w:lang w:val="en-US"/>
        </w:rPr>
      </w:pPr>
      <w:r>
        <w:rPr>
          <w:lang w:val="en-US"/>
        </w:rPr>
        <w:t xml:space="preserve">The class </w:t>
      </w:r>
      <w:r w:rsidRPr="005577E5">
        <w:rPr>
          <w:rStyle w:val="LienClasseC"/>
          <w:lang w:val="en-US"/>
        </w:rPr>
        <w:t>TermOrPredicateMemoryExtension</w:t>
      </w:r>
    </w:p>
    <w:p w:rsidR="005577E5" w:rsidRPr="003B3E5D" w:rsidRDefault="005577E5" w:rsidP="005577E5">
      <w:pPr>
        <w:pStyle w:val="SectionClasse"/>
        <w:rPr>
          <w:lang w:val="en-US"/>
        </w:rPr>
      </w:pPr>
      <w:r>
        <w:rPr>
          <w:lang w:val="en-US"/>
        </w:rPr>
        <w:lastRenderedPageBreak/>
        <w:t xml:space="preserve">The class </w:t>
      </w:r>
      <w:r w:rsidRPr="005577E5">
        <w:rPr>
          <w:rStyle w:val="LienClasseC"/>
          <w:lang w:val="en-US"/>
        </w:rPr>
        <w:t>TermOrPredicateList</w:t>
      </w:r>
    </w:p>
    <w:p w:rsidR="005577E5" w:rsidRPr="003B3E5D" w:rsidRDefault="005577E5" w:rsidP="005577E5">
      <w:pPr>
        <w:pStyle w:val="SectionClasse"/>
        <w:rPr>
          <w:lang w:val="en-US"/>
        </w:rPr>
      </w:pPr>
      <w:r>
        <w:rPr>
          <w:lang w:val="en-US"/>
        </w:rPr>
        <w:t xml:space="preserve">The class </w:t>
      </w:r>
      <w:r w:rsidRPr="005577E5">
        <w:rPr>
          <w:rStyle w:val="LienClasseC"/>
          <w:lang w:val="en-US"/>
        </w:rPr>
        <w:t>Binders</w:t>
      </w:r>
    </w:p>
    <w:p w:rsidR="005577E5" w:rsidRPr="003B3E5D" w:rsidRDefault="005577E5" w:rsidP="005577E5">
      <w:pPr>
        <w:pStyle w:val="SectionClasse"/>
        <w:rPr>
          <w:lang w:val="en-US"/>
        </w:rPr>
      </w:pPr>
      <w:r>
        <w:rPr>
          <w:lang w:val="en-US"/>
        </w:rPr>
        <w:t xml:space="preserve">The class </w:t>
      </w:r>
      <w:r w:rsidRPr="005577E5">
        <w:rPr>
          <w:rStyle w:val="LienClasseC"/>
          <w:lang w:val="en-US"/>
        </w:rPr>
        <w:t>WithConstruct</w:t>
      </w:r>
    </w:p>
    <w:p w:rsidR="005577E5" w:rsidRPr="003B3E5D" w:rsidRDefault="005577E5" w:rsidP="005577E5">
      <w:pPr>
        <w:pStyle w:val="SectionClasse"/>
        <w:rPr>
          <w:lang w:val="en-US"/>
        </w:rPr>
      </w:pPr>
      <w:r>
        <w:rPr>
          <w:lang w:val="en-US"/>
        </w:rPr>
        <w:t xml:space="preserve">The class </w:t>
      </w:r>
      <w:r>
        <w:rPr>
          <w:rStyle w:val="LienClasseC"/>
          <w:lang w:val="en-US"/>
        </w:rPr>
        <w:t>Range</w:t>
      </w:r>
    </w:p>
    <w:p w:rsidR="003B3E5D" w:rsidRPr="003B3E5D" w:rsidRDefault="003B3E5D" w:rsidP="003B3E5D">
      <w:pPr>
        <w:pStyle w:val="SectionClasse"/>
        <w:rPr>
          <w:lang w:val="en-US"/>
        </w:rPr>
      </w:pPr>
      <w:r>
        <w:rPr>
          <w:lang w:val="en-US"/>
        </w:rPr>
        <w:t xml:space="preserve">The class </w:t>
      </w:r>
      <w:r w:rsidR="005577E5" w:rsidRPr="005577E5">
        <w:rPr>
          <w:rStyle w:val="LienClasseC"/>
          <w:lang w:val="en-US"/>
        </w:rPr>
        <w:t>SetComprehension</w:t>
      </w:r>
    </w:p>
    <w:p w:rsidR="0066107E" w:rsidRPr="003B3E5D" w:rsidRDefault="0066107E" w:rsidP="0066107E">
      <w:pPr>
        <w:pStyle w:val="SectionClasse"/>
        <w:rPr>
          <w:lang w:val="en-US"/>
        </w:rPr>
      </w:pPr>
      <w:r>
        <w:rPr>
          <w:lang w:val="en-US"/>
        </w:rPr>
        <w:t xml:space="preserve">The class </w:t>
      </w:r>
      <w:r>
        <w:rPr>
          <w:rStyle w:val="LienClasseC"/>
          <w:lang w:val="en-US"/>
        </w:rPr>
        <w:t>TermOrPredicate</w:t>
      </w:r>
    </w:p>
    <w:p w:rsidR="0066107E" w:rsidRPr="003B3E5D" w:rsidRDefault="0066107E" w:rsidP="0066107E">
      <w:pPr>
        <w:pStyle w:val="SectionClasse"/>
        <w:rPr>
          <w:lang w:val="en-US"/>
        </w:rPr>
      </w:pPr>
      <w:r>
        <w:rPr>
          <w:lang w:val="en-US"/>
        </w:rPr>
        <w:t xml:space="preserve">The class </w:t>
      </w:r>
      <w:r>
        <w:rPr>
          <w:rStyle w:val="LienClasseC"/>
          <w:lang w:val="en-US"/>
        </w:rPr>
        <w:t>LogicType</w:t>
      </w:r>
    </w:p>
    <w:p w:rsidR="0066107E" w:rsidRPr="003B3E5D" w:rsidRDefault="0066107E" w:rsidP="0066107E">
      <w:pPr>
        <w:pStyle w:val="SectionClasse"/>
        <w:rPr>
          <w:lang w:val="en-US"/>
        </w:rPr>
      </w:pPr>
      <w:r>
        <w:rPr>
          <w:lang w:val="en-US"/>
        </w:rPr>
        <w:t xml:space="preserve">The class </w:t>
      </w:r>
      <w:r w:rsidRPr="0066107E">
        <w:rPr>
          <w:rStyle w:val="LienClasseC"/>
          <w:lang w:val="en-US"/>
        </w:rPr>
        <w:t>CodeAnnotation</w:t>
      </w:r>
    </w:p>
    <w:p w:rsidR="0066107E" w:rsidRPr="003B3E5D" w:rsidRDefault="0066107E" w:rsidP="0066107E">
      <w:pPr>
        <w:pStyle w:val="SectionClasse"/>
        <w:rPr>
          <w:lang w:val="en-US"/>
        </w:rPr>
      </w:pPr>
      <w:r>
        <w:rPr>
          <w:lang w:val="en-US"/>
        </w:rPr>
        <w:t xml:space="preserve">The class </w:t>
      </w:r>
      <w:r>
        <w:rPr>
          <w:rStyle w:val="LienClasseC"/>
          <w:lang w:val="en-US"/>
        </w:rPr>
        <w:t>Statement</w:t>
      </w:r>
      <w:r w:rsidRPr="0066107E">
        <w:rPr>
          <w:rStyle w:val="LienClasseC"/>
          <w:lang w:val="en-US"/>
        </w:rPr>
        <w:t>Annotation</w:t>
      </w:r>
    </w:p>
    <w:p w:rsidR="0066107E" w:rsidRPr="003B3E5D" w:rsidRDefault="0066107E" w:rsidP="0066107E">
      <w:pPr>
        <w:pStyle w:val="SectionClasse"/>
        <w:rPr>
          <w:lang w:val="en-US"/>
        </w:rPr>
      </w:pPr>
      <w:r>
        <w:rPr>
          <w:lang w:val="en-US"/>
        </w:rPr>
        <w:t xml:space="preserve">The class </w:t>
      </w:r>
      <w:r>
        <w:rPr>
          <w:rStyle w:val="LienClasseC"/>
          <w:lang w:val="en-US"/>
        </w:rPr>
        <w:t>Loop</w:t>
      </w:r>
      <w:r w:rsidRPr="0066107E">
        <w:rPr>
          <w:rStyle w:val="LienClasseC"/>
          <w:lang w:val="en-US"/>
        </w:rPr>
        <w:t>Annotation</w:t>
      </w:r>
    </w:p>
    <w:p w:rsidR="0066107E" w:rsidRPr="003B3E5D" w:rsidRDefault="0066107E" w:rsidP="0066107E">
      <w:pPr>
        <w:pStyle w:val="SectionClasse"/>
        <w:rPr>
          <w:lang w:val="en-US"/>
        </w:rPr>
      </w:pPr>
      <w:r>
        <w:rPr>
          <w:lang w:val="en-US"/>
        </w:rPr>
        <w:t xml:space="preserve">The class </w:t>
      </w:r>
      <w:r w:rsidRPr="0066107E">
        <w:rPr>
          <w:rStyle w:val="LienClasseC"/>
          <w:lang w:val="en-US"/>
        </w:rPr>
        <w:t>AssignsClause</w:t>
      </w:r>
    </w:p>
    <w:p w:rsidR="0066107E" w:rsidRPr="003B3E5D" w:rsidRDefault="0066107E" w:rsidP="0066107E">
      <w:pPr>
        <w:pStyle w:val="SectionClasse"/>
        <w:rPr>
          <w:lang w:val="en-US"/>
        </w:rPr>
      </w:pPr>
      <w:r>
        <w:rPr>
          <w:lang w:val="en-US"/>
        </w:rPr>
        <w:t xml:space="preserve">The class </w:t>
      </w:r>
      <w:r w:rsidRPr="0066107E">
        <w:rPr>
          <w:rStyle w:val="LienClasseC"/>
          <w:lang w:val="en-US"/>
        </w:rPr>
        <w:t>FunctionContract</w:t>
      </w:r>
    </w:p>
    <w:p w:rsidR="0066107E" w:rsidRPr="003B3E5D" w:rsidRDefault="0066107E" w:rsidP="0066107E">
      <w:pPr>
        <w:pStyle w:val="SectionClasse"/>
        <w:rPr>
          <w:lang w:val="en-US"/>
        </w:rPr>
      </w:pPr>
      <w:r>
        <w:rPr>
          <w:lang w:val="en-US"/>
        </w:rPr>
        <w:t xml:space="preserve">The class </w:t>
      </w:r>
      <w:r w:rsidRPr="0066107E">
        <w:rPr>
          <w:rStyle w:val="LienClasseC"/>
          <w:lang w:val="en-US"/>
        </w:rPr>
        <w:t>GlobalAnnotation</w:t>
      </w:r>
    </w:p>
    <w:p w:rsidR="0066107E" w:rsidRPr="003B3E5D" w:rsidRDefault="0066107E" w:rsidP="0066107E">
      <w:pPr>
        <w:pStyle w:val="SectionClasse"/>
        <w:rPr>
          <w:lang w:val="en-US"/>
        </w:rPr>
      </w:pPr>
      <w:r>
        <w:rPr>
          <w:lang w:val="en-US"/>
        </w:rPr>
        <w:t xml:space="preserve">The class </w:t>
      </w:r>
      <w:r w:rsidRPr="0066107E">
        <w:rPr>
          <w:rStyle w:val="LienClasseC"/>
          <w:lang w:val="en-US"/>
        </w:rPr>
        <w:t>GlobalAnnotation</w:t>
      </w:r>
      <w:r w:rsidRPr="00CB2F9E">
        <w:rPr>
          <w:rStyle w:val="TexteC"/>
          <w:lang w:val="en-US"/>
        </w:rPr>
        <w:t>::</w:t>
      </w:r>
      <w:r w:rsidRPr="0066107E">
        <w:rPr>
          <w:rStyle w:val="LienClasseC"/>
          <w:lang w:val="en-US"/>
        </w:rPr>
        <w:t>Parameters</w:t>
      </w:r>
    </w:p>
    <w:p w:rsidR="0041016B" w:rsidRPr="0041016B" w:rsidRDefault="0041016B" w:rsidP="0041016B">
      <w:pPr>
        <w:rPr>
          <w:lang w:val="en-US"/>
        </w:rPr>
      </w:pPr>
    </w:p>
    <w:p w:rsidR="00205CBD" w:rsidRPr="00205CBD" w:rsidRDefault="00205CBD" w:rsidP="00205CBD">
      <w:pPr>
        <w:rPr>
          <w:lang w:val="en-US"/>
        </w:rPr>
      </w:pPr>
    </w:p>
    <w:sectPr w:rsidR="00205CBD" w:rsidRPr="00205CBD" w:rsidSect="008A1AEF">
      <w:pgSz w:w="11906" w:h="16838"/>
      <w:pgMar w:top="567" w:right="567" w:bottom="851" w:left="567" w:header="720" w:footer="720" w:gutter="0"/>
      <w:cols w:space="720"/>
    </w:sectPr>
  </w:body>
</w:document>
</file>

<file path=word/customizations.xml><?xml version="1.0" encoding="utf-8"?>
<wne:tcg xmlns:r="http://schemas.openxmlformats.org/officeDocument/2006/relationships" xmlns:wne="http://schemas.microsoft.com/office/word/2006/wordml">
  <wne:keymaps>
    <wne:keymap wne:kcmPrimary="0443">
      <wne:acd wne:acdName="acd0"/>
    </wne:keymap>
    <wne:keymap wne:kcmPrimary="044D">
      <wne:acd wne:acdName="acd3"/>
    </wne:keymap>
    <wne:keymap wne:kcmPrimary="0452">
      <wne:acd wne:acdName="acd4"/>
    </wne:keymap>
    <wne:keymap wne:kcmPrimary="0455">
      <wne:acd wne:acdName="acd1"/>
    </wne:keymap>
    <wne:keymap wne:kcmPrimary="0543">
      <wne:acd wne:acdName="acd5"/>
    </wne:keymap>
    <wne:keymap wne:kcmPrimary="0556">
      <wne:acd wne:acdName="acd2"/>
    </wne:keymap>
  </wne:keymaps>
  <wne:toolbars>
    <wne:acdManifest>
      <wne:acdEntry wne:acdName="acd0"/>
      <wne:acdEntry wne:acdName="acd1"/>
      <wne:acdEntry wne:acdName="acd2"/>
      <wne:acdEntry wne:acdName="acd3"/>
      <wne:acdEntry wne:acdName="acd4"/>
      <wne:acdEntry wne:acdName="acd5"/>
    </wne:acdManifest>
  </wne:toolbars>
  <wne:acds>
    <wne:acd wne:argValue="AgBMAGkAZQBuACAAQwBsAGEAcwBzAGUAIABDACsAKwA=" wne:acdName="acd0" wne:fciIndexBasedOn="0065"/>
    <wne:acd wne:argValue="AgBMAGkAZQBuACAAVQBuAGkAdADpAA==" wne:acdName="acd1" wne:fciIndexBasedOn="0065"/>
    <wne:acd wne:argValue="AgBMAGkAZQBuACAAQwBoAGEAbQBwAHMA" wne:acdName="acd2" wne:fciIndexBasedOn="0065"/>
    <wne:acd wne:argValue="AgBMAGkAZQBuACAATQDpAHQAaABvAGQAZQA=" wne:acdName="acd3" wne:fciIndexBasedOn="0065"/>
    <wne:acd wne:argValue="AgBUAGUAeAB0AGUAIABDACsAKwA=" wne:acdName="acd4" wne:fciIndexBasedOn="0065"/>
    <wne:acd wne:argValue="AgBMAGkAZQBuACAAQwBvAG4AcwB0AGEAbgB0AGUA" wne:acdName="acd5"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3261" w:rsidRDefault="00EA3261" w:rsidP="005D60DB">
      <w:r>
        <w:separator/>
      </w:r>
    </w:p>
  </w:endnote>
  <w:endnote w:type="continuationSeparator" w:id="0">
    <w:p w:rsidR="00EA3261" w:rsidRDefault="00EA3261" w:rsidP="005D60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3261" w:rsidRDefault="00EA3261" w:rsidP="005D60DB">
      <w:r>
        <w:separator/>
      </w:r>
    </w:p>
  </w:footnote>
  <w:footnote w:type="continuationSeparator" w:id="0">
    <w:p w:rsidR="00EA3261" w:rsidRDefault="00EA3261" w:rsidP="005D60DB">
      <w:r>
        <w:continuationSeparator/>
      </w:r>
    </w:p>
  </w:footnote>
  <w:footnote w:id="1">
    <w:p w:rsidR="00847BFD" w:rsidRPr="004B3D5A" w:rsidRDefault="00847BFD" w:rsidP="005D60DB">
      <w:pPr>
        <w:pStyle w:val="Notedebasdepage"/>
        <w:rPr>
          <w:lang w:val="en-US"/>
        </w:rPr>
      </w:pPr>
      <w:r>
        <w:rPr>
          <w:rStyle w:val="Appelnotedebasdep"/>
        </w:rPr>
        <w:footnoteRef/>
      </w:r>
      <w:r>
        <w:t xml:space="preserve"> </w:t>
      </w:r>
      <w:proofErr w:type="gramStart"/>
      <w:r w:rsidRPr="004B3D5A">
        <w:t>clang</w:t>
      </w:r>
      <w:proofErr w:type="gramEnd"/>
      <w:r w:rsidRPr="004B3D5A">
        <w:t>: a C language family frontend for LLVM. http://clang.llvm.org.</w:t>
      </w:r>
    </w:p>
  </w:footnote>
  <w:footnote w:id="2">
    <w:p w:rsidR="00847BFD" w:rsidRPr="00923E3D" w:rsidRDefault="00847BFD" w:rsidP="005D60DB">
      <w:pPr>
        <w:pStyle w:val="Notedebasdepage"/>
        <w:rPr>
          <w:lang w:val="en-US"/>
        </w:rPr>
      </w:pPr>
      <w:r>
        <w:rPr>
          <w:rStyle w:val="Appelnotedebasdep"/>
        </w:rPr>
        <w:footnoteRef/>
      </w:r>
      <w:r>
        <w:t xml:space="preserve"> </w:t>
      </w:r>
      <w:proofErr w:type="gramStart"/>
      <w:r w:rsidRPr="00CB0A70">
        <w:t>The LLVM Compiler Infrastructure.</w:t>
      </w:r>
      <w:proofErr w:type="gramEnd"/>
      <w:r w:rsidRPr="00CB0A70">
        <w:t xml:space="preserve"> http://www.llvm.org.</w:t>
      </w:r>
    </w:p>
  </w:footnote>
  <w:footnote w:id="3">
    <w:p w:rsidR="00847BFD" w:rsidRPr="00CB0A70" w:rsidRDefault="00847BFD" w:rsidP="005D60DB">
      <w:pPr>
        <w:pStyle w:val="Notedebasdepage"/>
        <w:rPr>
          <w:lang w:val="en-US"/>
        </w:rPr>
      </w:pPr>
      <w:r>
        <w:rPr>
          <w:rStyle w:val="Appelnotedebasdep"/>
        </w:rPr>
        <w:footnoteRef/>
      </w:r>
      <w:r>
        <w:t xml:space="preserve"> </w:t>
      </w:r>
      <w:r w:rsidRPr="00CB0A70">
        <w:t xml:space="preserve">see </w:t>
      </w:r>
      <w:hyperlink r:id="rId1" w:anchor="license" w:history="1">
        <w:r w:rsidRPr="009D4B7E">
          <w:rPr>
            <w:rStyle w:val="Lienhypertexte"/>
          </w:rPr>
          <w:t>http://llvm.org/docs/DeveloperPolicy.html#license</w:t>
        </w:r>
      </w:hyperlink>
      <w:r>
        <w:t xml:space="preserve"> </w:t>
      </w:r>
    </w:p>
  </w:footnote>
  <w:footnote w:id="4">
    <w:p w:rsidR="00847BFD" w:rsidRPr="00CB0A70" w:rsidRDefault="00847BFD" w:rsidP="005D60DB">
      <w:pPr>
        <w:pStyle w:val="Notedebasdepage"/>
        <w:rPr>
          <w:lang w:val="en-US"/>
        </w:rPr>
      </w:pPr>
      <w:r>
        <w:rPr>
          <w:rStyle w:val="Appelnotedebasdep"/>
        </w:rPr>
        <w:footnoteRef/>
      </w:r>
      <w:r>
        <w:t xml:space="preserve"> </w:t>
      </w:r>
      <w:r w:rsidRPr="00CB0A70">
        <w:t xml:space="preserve">see </w:t>
      </w:r>
      <w:hyperlink r:id="rId2" w:anchor="license" w:history="1">
        <w:r w:rsidRPr="009D4B7E">
          <w:rPr>
            <w:rStyle w:val="Lienhypertexte"/>
          </w:rPr>
          <w:t>http://clang.llvm.org/features.html#license</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954632E4"/>
    <w:lvl w:ilvl="0">
      <w:start w:val="1"/>
      <w:numFmt w:val="decimal"/>
      <w:pStyle w:val="Listenumros"/>
      <w:lvlText w:val="%1."/>
      <w:lvlJc w:val="left"/>
      <w:pPr>
        <w:tabs>
          <w:tab w:val="num" w:pos="360"/>
        </w:tabs>
        <w:ind w:left="360" w:hanging="360"/>
      </w:pPr>
    </w:lvl>
  </w:abstractNum>
  <w:abstractNum w:abstractNumId="1">
    <w:nsid w:val="FFFFFFFE"/>
    <w:multiLevelType w:val="singleLevel"/>
    <w:tmpl w:val="F4D8AD16"/>
    <w:lvl w:ilvl="0">
      <w:numFmt w:val="decimal"/>
      <w:pStyle w:val="Listepuce1"/>
      <w:lvlText w:val="*"/>
      <w:lvlJc w:val="left"/>
    </w:lvl>
  </w:abstractNum>
  <w:abstractNum w:abstractNumId="2">
    <w:nsid w:val="079626C3"/>
    <w:multiLevelType w:val="hybridMultilevel"/>
    <w:tmpl w:val="7DB62A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F304B40"/>
    <w:multiLevelType w:val="hybridMultilevel"/>
    <w:tmpl w:val="220A3352"/>
    <w:lvl w:ilvl="0" w:tplc="040C0001">
      <w:start w:val="1"/>
      <w:numFmt w:val="bullet"/>
      <w:lvlText w:val=""/>
      <w:lvlJc w:val="left"/>
      <w:pPr>
        <w:ind w:left="1077" w:hanging="360"/>
      </w:pPr>
      <w:rPr>
        <w:rFonts w:ascii="Symbol" w:hAnsi="Symbol"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4">
    <w:nsid w:val="10455872"/>
    <w:multiLevelType w:val="hybridMultilevel"/>
    <w:tmpl w:val="92F8BDA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5">
    <w:nsid w:val="1EB371BB"/>
    <w:multiLevelType w:val="hybridMultilevel"/>
    <w:tmpl w:val="4CEEC506"/>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9B65507"/>
    <w:multiLevelType w:val="hybridMultilevel"/>
    <w:tmpl w:val="6212BACE"/>
    <w:lvl w:ilvl="0" w:tplc="040C0001">
      <w:start w:val="1"/>
      <w:numFmt w:val="bullet"/>
      <w:lvlText w:val=""/>
      <w:lvlJc w:val="left"/>
      <w:pPr>
        <w:ind w:left="1077" w:hanging="360"/>
      </w:pPr>
      <w:rPr>
        <w:rFonts w:ascii="Symbol" w:hAnsi="Symbol"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7">
    <w:nsid w:val="2A0A6C90"/>
    <w:multiLevelType w:val="hybridMultilevel"/>
    <w:tmpl w:val="1F2408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DE42FF2"/>
    <w:multiLevelType w:val="hybridMultilevel"/>
    <w:tmpl w:val="0F48B7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DF53B2F"/>
    <w:multiLevelType w:val="hybridMultilevel"/>
    <w:tmpl w:val="057A7DB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E802F72"/>
    <w:multiLevelType w:val="hybridMultilevel"/>
    <w:tmpl w:val="EABCDC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FC0058F"/>
    <w:multiLevelType w:val="hybridMultilevel"/>
    <w:tmpl w:val="E70664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7A02B2F"/>
    <w:multiLevelType w:val="hybridMultilevel"/>
    <w:tmpl w:val="D1F2A7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8B11F21"/>
    <w:multiLevelType w:val="hybridMultilevel"/>
    <w:tmpl w:val="B6C41354"/>
    <w:lvl w:ilvl="0" w:tplc="2B641EA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CA24884"/>
    <w:multiLevelType w:val="hybridMultilevel"/>
    <w:tmpl w:val="65481A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A3A4EA3"/>
    <w:multiLevelType w:val="hybridMultilevel"/>
    <w:tmpl w:val="0682105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6">
    <w:nsid w:val="4D5A3BB4"/>
    <w:multiLevelType w:val="hybridMultilevel"/>
    <w:tmpl w:val="4216C9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3DD1954"/>
    <w:multiLevelType w:val="hybridMultilevel"/>
    <w:tmpl w:val="9E1AE3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5D50F4F"/>
    <w:multiLevelType w:val="hybridMultilevel"/>
    <w:tmpl w:val="A7B2E51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8F02F03"/>
    <w:multiLevelType w:val="multilevel"/>
    <w:tmpl w:val="391E8F3E"/>
    <w:lvl w:ilvl="0">
      <w:start w:val="1"/>
      <w:numFmt w:val="none"/>
      <w:pStyle w:val="Prconditions"/>
      <w:suff w:val="space"/>
      <w:lvlText w:val="Pre-conditions:"/>
      <w:lvlJc w:val="left"/>
      <w:pPr>
        <w:ind w:left="357" w:hanging="357"/>
      </w:pPr>
      <w:rPr>
        <w:rFonts w:hint="default"/>
        <w:b/>
        <w:i w:val="0"/>
        <w:color w:val="0000FF"/>
        <w:u w:val="single"/>
      </w:rPr>
    </w:lvl>
    <w:lvl w:ilvl="1">
      <w:start w:val="1"/>
      <w:numFmt w:val="bullet"/>
      <w:pStyle w:val="PrconditionsItem"/>
      <w:lvlText w:val=""/>
      <w:lvlJc w:val="left"/>
      <w:pPr>
        <w:tabs>
          <w:tab w:val="num" w:pos="717"/>
        </w:tabs>
        <w:ind w:left="709" w:hanging="352"/>
      </w:pPr>
      <w:rPr>
        <w:rFonts w:ascii="Symbol" w:hAnsi="Symbol" w:hint="default"/>
      </w:rPr>
    </w:lvl>
    <w:lvl w:ilvl="2">
      <w:start w:val="1"/>
      <w:numFmt w:val="none"/>
      <w:lvlText w:val=""/>
      <w:lvlJc w:val="left"/>
      <w:pPr>
        <w:tabs>
          <w:tab w:val="num" w:pos="714"/>
        </w:tabs>
        <w:ind w:left="714" w:hanging="714"/>
      </w:pPr>
      <w:rPr>
        <w:rFonts w:hint="default"/>
      </w:rPr>
    </w:lvl>
    <w:lvl w:ilvl="3">
      <w:start w:val="1"/>
      <w:numFmt w:val="none"/>
      <w:lvlText w:val=""/>
      <w:lvlJc w:val="left"/>
      <w:pPr>
        <w:tabs>
          <w:tab w:val="num" w:pos="1077"/>
        </w:tabs>
        <w:ind w:left="1077" w:hanging="1077"/>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20">
    <w:nsid w:val="5CE9192B"/>
    <w:multiLevelType w:val="hybridMultilevel"/>
    <w:tmpl w:val="6F8A58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FD35E97"/>
    <w:multiLevelType w:val="hybridMultilevel"/>
    <w:tmpl w:val="31E8F7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23F4E44"/>
    <w:multiLevelType w:val="hybridMultilevel"/>
    <w:tmpl w:val="89CE2E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8322609"/>
    <w:multiLevelType w:val="hybridMultilevel"/>
    <w:tmpl w:val="A9F460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D3A2663"/>
    <w:multiLevelType w:val="hybridMultilevel"/>
    <w:tmpl w:val="C3D8B7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E046157"/>
    <w:multiLevelType w:val="hybridMultilevel"/>
    <w:tmpl w:val="208637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FA73639"/>
    <w:multiLevelType w:val="hybridMultilevel"/>
    <w:tmpl w:val="C3AE70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0165529"/>
    <w:multiLevelType w:val="hybridMultilevel"/>
    <w:tmpl w:val="A03E152E"/>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8">
    <w:nsid w:val="73D509D1"/>
    <w:multiLevelType w:val="hybridMultilevel"/>
    <w:tmpl w:val="14A665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7A2705FA"/>
    <w:multiLevelType w:val="hybridMultilevel"/>
    <w:tmpl w:val="D324AC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7AF67318"/>
    <w:multiLevelType w:val="multilevel"/>
    <w:tmpl w:val="6F6C0AAE"/>
    <w:lvl w:ilvl="0">
      <w:start w:val="1"/>
      <w:numFmt w:val="none"/>
      <w:pStyle w:val="PostConditions"/>
      <w:suff w:val="space"/>
      <w:lvlText w:val="Post-conditions:"/>
      <w:lvlJc w:val="left"/>
      <w:pPr>
        <w:ind w:left="357" w:hanging="357"/>
      </w:pPr>
      <w:rPr>
        <w:rFonts w:hint="default"/>
        <w:b/>
        <w:i w:val="0"/>
        <w:color w:val="0000FF"/>
        <w:u w:val="single"/>
      </w:rPr>
    </w:lvl>
    <w:lvl w:ilvl="1">
      <w:start w:val="1"/>
      <w:numFmt w:val="bullet"/>
      <w:pStyle w:val="PostConditionsItem"/>
      <w:lvlText w:val=""/>
      <w:lvlJc w:val="left"/>
      <w:pPr>
        <w:tabs>
          <w:tab w:val="num" w:pos="717"/>
        </w:tabs>
        <w:ind w:left="709" w:hanging="352"/>
      </w:pPr>
      <w:rPr>
        <w:rFonts w:ascii="Symbol" w:hAnsi="Symbol" w:hint="default"/>
      </w:rPr>
    </w:lvl>
    <w:lvl w:ilvl="2">
      <w:start w:val="1"/>
      <w:numFmt w:val="none"/>
      <w:lvlText w:val=""/>
      <w:lvlJc w:val="left"/>
      <w:pPr>
        <w:tabs>
          <w:tab w:val="num" w:pos="714"/>
        </w:tabs>
        <w:ind w:left="714" w:hanging="714"/>
      </w:pPr>
      <w:rPr>
        <w:rFonts w:hint="default"/>
      </w:rPr>
    </w:lvl>
    <w:lvl w:ilvl="3">
      <w:start w:val="1"/>
      <w:numFmt w:val="none"/>
      <w:lvlText w:val=""/>
      <w:lvlJc w:val="left"/>
      <w:pPr>
        <w:tabs>
          <w:tab w:val="num" w:pos="1077"/>
        </w:tabs>
        <w:ind w:left="1077" w:hanging="1077"/>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1">
    <w:nsid w:val="7B391177"/>
    <w:multiLevelType w:val="hybridMultilevel"/>
    <w:tmpl w:val="6CC8CD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D754379"/>
    <w:multiLevelType w:val="multilevel"/>
    <w:tmpl w:val="C25AA5B0"/>
    <w:lvl w:ilvl="0">
      <w:start w:val="1"/>
      <w:numFmt w:val="none"/>
      <w:pStyle w:val="Relatives"/>
      <w:suff w:val="space"/>
      <w:lvlText w:val="See also:"/>
      <w:lvlJc w:val="left"/>
      <w:pPr>
        <w:ind w:left="357" w:hanging="357"/>
      </w:pPr>
      <w:rPr>
        <w:rFonts w:hint="default"/>
        <w:b/>
        <w:i w:val="0"/>
        <w:color w:val="0000FF"/>
        <w:u w:val="single"/>
      </w:rPr>
    </w:lvl>
    <w:lvl w:ilvl="1">
      <w:start w:val="1"/>
      <w:numFmt w:val="bullet"/>
      <w:pStyle w:val="RelativesItem"/>
      <w:lvlText w:val=""/>
      <w:lvlJc w:val="left"/>
      <w:pPr>
        <w:tabs>
          <w:tab w:val="num" w:pos="717"/>
        </w:tabs>
        <w:ind w:left="709" w:hanging="352"/>
      </w:pPr>
      <w:rPr>
        <w:rFonts w:ascii="Symbol" w:hAnsi="Symbol" w:hint="default"/>
      </w:rPr>
    </w:lvl>
    <w:lvl w:ilvl="2">
      <w:start w:val="1"/>
      <w:numFmt w:val="none"/>
      <w:lvlText w:val=""/>
      <w:lvlJc w:val="left"/>
      <w:pPr>
        <w:tabs>
          <w:tab w:val="num" w:pos="714"/>
        </w:tabs>
        <w:ind w:left="714" w:hanging="714"/>
      </w:pPr>
      <w:rPr>
        <w:rFonts w:hint="default"/>
      </w:rPr>
    </w:lvl>
    <w:lvl w:ilvl="3">
      <w:start w:val="1"/>
      <w:numFmt w:val="none"/>
      <w:lvlText w:val=""/>
      <w:lvlJc w:val="left"/>
      <w:pPr>
        <w:tabs>
          <w:tab w:val="num" w:pos="1077"/>
        </w:tabs>
        <w:ind w:left="1077" w:hanging="1077"/>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num w:numId="1">
    <w:abstractNumId w:val="1"/>
    <w:lvlOverride w:ilvl="0">
      <w:lvl w:ilvl="0">
        <w:numFmt w:val="bullet"/>
        <w:pStyle w:val="Listepuce1"/>
        <w:lvlText w:val=""/>
        <w:legacy w:legacy="1" w:legacySpace="0" w:legacyIndent="360"/>
        <w:lvlJc w:val="left"/>
        <w:pPr>
          <w:ind w:left="720" w:hanging="360"/>
        </w:pPr>
        <w:rPr>
          <w:rFonts w:ascii="Symbol" w:hAnsi="Symbol" w:hint="default"/>
        </w:rPr>
      </w:lvl>
    </w:lvlOverride>
  </w:num>
  <w:num w:numId="2">
    <w:abstractNumId w:val="32"/>
  </w:num>
  <w:num w:numId="3">
    <w:abstractNumId w:val="19"/>
  </w:num>
  <w:num w:numId="4">
    <w:abstractNumId w:val="30"/>
  </w:num>
  <w:num w:numId="5">
    <w:abstractNumId w:val="0"/>
  </w:num>
  <w:num w:numId="6">
    <w:abstractNumId w:val="21"/>
  </w:num>
  <w:num w:numId="7">
    <w:abstractNumId w:val="24"/>
  </w:num>
  <w:num w:numId="8">
    <w:abstractNumId w:val="25"/>
  </w:num>
  <w:num w:numId="9">
    <w:abstractNumId w:val="6"/>
  </w:num>
  <w:num w:numId="10">
    <w:abstractNumId w:val="9"/>
  </w:num>
  <w:num w:numId="11">
    <w:abstractNumId w:val="13"/>
  </w:num>
  <w:num w:numId="12">
    <w:abstractNumId w:val="18"/>
  </w:num>
  <w:num w:numId="13">
    <w:abstractNumId w:val="2"/>
  </w:num>
  <w:num w:numId="14">
    <w:abstractNumId w:val="5"/>
  </w:num>
  <w:num w:numId="15">
    <w:abstractNumId w:val="23"/>
  </w:num>
  <w:num w:numId="16">
    <w:abstractNumId w:val="7"/>
  </w:num>
  <w:num w:numId="17">
    <w:abstractNumId w:val="20"/>
  </w:num>
  <w:num w:numId="18">
    <w:abstractNumId w:val="22"/>
  </w:num>
  <w:num w:numId="19">
    <w:abstractNumId w:val="27"/>
  </w:num>
  <w:num w:numId="20">
    <w:abstractNumId w:val="4"/>
  </w:num>
  <w:num w:numId="21">
    <w:abstractNumId w:val="3"/>
  </w:num>
  <w:num w:numId="22">
    <w:abstractNumId w:val="31"/>
  </w:num>
  <w:num w:numId="23">
    <w:abstractNumId w:val="29"/>
  </w:num>
  <w:num w:numId="24">
    <w:abstractNumId w:val="12"/>
  </w:num>
  <w:num w:numId="25">
    <w:abstractNumId w:val="26"/>
  </w:num>
  <w:num w:numId="26">
    <w:abstractNumId w:val="17"/>
  </w:num>
  <w:num w:numId="27">
    <w:abstractNumId w:val="11"/>
  </w:num>
  <w:num w:numId="28">
    <w:abstractNumId w:val="16"/>
  </w:num>
  <w:num w:numId="29">
    <w:abstractNumId w:val="14"/>
  </w:num>
  <w:num w:numId="30">
    <w:abstractNumId w:val="15"/>
  </w:num>
  <w:num w:numId="31">
    <w:abstractNumId w:val="8"/>
  </w:num>
  <w:num w:numId="32">
    <w:abstractNumId w:val="28"/>
  </w:num>
  <w:num w:numId="33">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689E"/>
    <w:rsid w:val="000057FB"/>
    <w:rsid w:val="000063D2"/>
    <w:rsid w:val="00015AEF"/>
    <w:rsid w:val="00017BBF"/>
    <w:rsid w:val="00022DD7"/>
    <w:rsid w:val="00025A0D"/>
    <w:rsid w:val="00026ECD"/>
    <w:rsid w:val="0003341F"/>
    <w:rsid w:val="00041A31"/>
    <w:rsid w:val="000428F7"/>
    <w:rsid w:val="00046212"/>
    <w:rsid w:val="000468D4"/>
    <w:rsid w:val="00050DE0"/>
    <w:rsid w:val="0005255B"/>
    <w:rsid w:val="000533A4"/>
    <w:rsid w:val="0005422E"/>
    <w:rsid w:val="000542C9"/>
    <w:rsid w:val="00056998"/>
    <w:rsid w:val="000619A5"/>
    <w:rsid w:val="0006339A"/>
    <w:rsid w:val="00063696"/>
    <w:rsid w:val="000652E5"/>
    <w:rsid w:val="00067607"/>
    <w:rsid w:val="00071645"/>
    <w:rsid w:val="0007344D"/>
    <w:rsid w:val="00080C2B"/>
    <w:rsid w:val="00080EA5"/>
    <w:rsid w:val="000824CE"/>
    <w:rsid w:val="0008267F"/>
    <w:rsid w:val="0008457A"/>
    <w:rsid w:val="00085A74"/>
    <w:rsid w:val="00086731"/>
    <w:rsid w:val="000903DD"/>
    <w:rsid w:val="00090D5B"/>
    <w:rsid w:val="00091571"/>
    <w:rsid w:val="00091959"/>
    <w:rsid w:val="00091C5D"/>
    <w:rsid w:val="00092351"/>
    <w:rsid w:val="00093ED6"/>
    <w:rsid w:val="00094900"/>
    <w:rsid w:val="00094976"/>
    <w:rsid w:val="00094D37"/>
    <w:rsid w:val="00096880"/>
    <w:rsid w:val="000A0C78"/>
    <w:rsid w:val="000A4120"/>
    <w:rsid w:val="000B020F"/>
    <w:rsid w:val="000B2E8F"/>
    <w:rsid w:val="000B3D59"/>
    <w:rsid w:val="000B4045"/>
    <w:rsid w:val="000B49AE"/>
    <w:rsid w:val="000B4AF9"/>
    <w:rsid w:val="000B71CE"/>
    <w:rsid w:val="000B7F36"/>
    <w:rsid w:val="000C1F84"/>
    <w:rsid w:val="000C4709"/>
    <w:rsid w:val="000C4DCF"/>
    <w:rsid w:val="000C50C1"/>
    <w:rsid w:val="000D04A8"/>
    <w:rsid w:val="000D0E90"/>
    <w:rsid w:val="000D105C"/>
    <w:rsid w:val="000D11EC"/>
    <w:rsid w:val="000D4E33"/>
    <w:rsid w:val="000D64B0"/>
    <w:rsid w:val="000E12F1"/>
    <w:rsid w:val="000E4FBF"/>
    <w:rsid w:val="000F05F2"/>
    <w:rsid w:val="000F0CA4"/>
    <w:rsid w:val="000F1DE6"/>
    <w:rsid w:val="000F3425"/>
    <w:rsid w:val="000F53A5"/>
    <w:rsid w:val="000F7957"/>
    <w:rsid w:val="000F7E4A"/>
    <w:rsid w:val="001039F3"/>
    <w:rsid w:val="00104AF4"/>
    <w:rsid w:val="0010552D"/>
    <w:rsid w:val="00105F36"/>
    <w:rsid w:val="00107C90"/>
    <w:rsid w:val="0012412F"/>
    <w:rsid w:val="00124346"/>
    <w:rsid w:val="0012556E"/>
    <w:rsid w:val="00125CEF"/>
    <w:rsid w:val="001306CC"/>
    <w:rsid w:val="0013498F"/>
    <w:rsid w:val="00134E5A"/>
    <w:rsid w:val="0013664E"/>
    <w:rsid w:val="00136A87"/>
    <w:rsid w:val="00141A45"/>
    <w:rsid w:val="00142479"/>
    <w:rsid w:val="00142495"/>
    <w:rsid w:val="0014345B"/>
    <w:rsid w:val="0014373D"/>
    <w:rsid w:val="00145A53"/>
    <w:rsid w:val="001469F6"/>
    <w:rsid w:val="001473D2"/>
    <w:rsid w:val="0015283E"/>
    <w:rsid w:val="00153385"/>
    <w:rsid w:val="001563B7"/>
    <w:rsid w:val="001571B8"/>
    <w:rsid w:val="001573D9"/>
    <w:rsid w:val="0016019E"/>
    <w:rsid w:val="0016066A"/>
    <w:rsid w:val="00171590"/>
    <w:rsid w:val="001731EF"/>
    <w:rsid w:val="001740CD"/>
    <w:rsid w:val="00175741"/>
    <w:rsid w:val="00177CF0"/>
    <w:rsid w:val="001823E7"/>
    <w:rsid w:val="0018269C"/>
    <w:rsid w:val="00184401"/>
    <w:rsid w:val="00186391"/>
    <w:rsid w:val="0019158A"/>
    <w:rsid w:val="00191C8D"/>
    <w:rsid w:val="001930B4"/>
    <w:rsid w:val="0019351A"/>
    <w:rsid w:val="0019540D"/>
    <w:rsid w:val="00196346"/>
    <w:rsid w:val="001A147A"/>
    <w:rsid w:val="001A6FC6"/>
    <w:rsid w:val="001B1866"/>
    <w:rsid w:val="001B2061"/>
    <w:rsid w:val="001B2765"/>
    <w:rsid w:val="001B2CEB"/>
    <w:rsid w:val="001B7218"/>
    <w:rsid w:val="001D0A14"/>
    <w:rsid w:val="001D1ECC"/>
    <w:rsid w:val="001D28E5"/>
    <w:rsid w:val="001D34CB"/>
    <w:rsid w:val="001D3540"/>
    <w:rsid w:val="001D40BB"/>
    <w:rsid w:val="001D5091"/>
    <w:rsid w:val="001D5AB4"/>
    <w:rsid w:val="001D6177"/>
    <w:rsid w:val="001E2C79"/>
    <w:rsid w:val="001E6FE1"/>
    <w:rsid w:val="001E7E06"/>
    <w:rsid w:val="001E7F56"/>
    <w:rsid w:val="001F57E6"/>
    <w:rsid w:val="001F67F9"/>
    <w:rsid w:val="00200153"/>
    <w:rsid w:val="00201D25"/>
    <w:rsid w:val="00203533"/>
    <w:rsid w:val="00203C99"/>
    <w:rsid w:val="00204383"/>
    <w:rsid w:val="00204909"/>
    <w:rsid w:val="00205CBD"/>
    <w:rsid w:val="00207743"/>
    <w:rsid w:val="00212A41"/>
    <w:rsid w:val="00212FA5"/>
    <w:rsid w:val="00213AE3"/>
    <w:rsid w:val="00215EBA"/>
    <w:rsid w:val="00217E11"/>
    <w:rsid w:val="00220252"/>
    <w:rsid w:val="00220415"/>
    <w:rsid w:val="00220813"/>
    <w:rsid w:val="00220923"/>
    <w:rsid w:val="00222D77"/>
    <w:rsid w:val="002232F7"/>
    <w:rsid w:val="0022508E"/>
    <w:rsid w:val="0022640A"/>
    <w:rsid w:val="002332D3"/>
    <w:rsid w:val="0023341C"/>
    <w:rsid w:val="00235877"/>
    <w:rsid w:val="002411B6"/>
    <w:rsid w:val="00241364"/>
    <w:rsid w:val="00242C5C"/>
    <w:rsid w:val="002447EC"/>
    <w:rsid w:val="00245349"/>
    <w:rsid w:val="00245AD8"/>
    <w:rsid w:val="00246011"/>
    <w:rsid w:val="00250521"/>
    <w:rsid w:val="002532F0"/>
    <w:rsid w:val="0025355B"/>
    <w:rsid w:val="0025437D"/>
    <w:rsid w:val="0025647E"/>
    <w:rsid w:val="00262FE2"/>
    <w:rsid w:val="002637A3"/>
    <w:rsid w:val="00263AC8"/>
    <w:rsid w:val="00265606"/>
    <w:rsid w:val="00265632"/>
    <w:rsid w:val="00265A63"/>
    <w:rsid w:val="00266A38"/>
    <w:rsid w:val="00270A34"/>
    <w:rsid w:val="00277F0C"/>
    <w:rsid w:val="0028087B"/>
    <w:rsid w:val="00281509"/>
    <w:rsid w:val="00281C0E"/>
    <w:rsid w:val="002821F8"/>
    <w:rsid w:val="00282313"/>
    <w:rsid w:val="00283DE3"/>
    <w:rsid w:val="00284B1A"/>
    <w:rsid w:val="00284C02"/>
    <w:rsid w:val="002866D8"/>
    <w:rsid w:val="00287560"/>
    <w:rsid w:val="002877E0"/>
    <w:rsid w:val="00287CFA"/>
    <w:rsid w:val="0029081C"/>
    <w:rsid w:val="0029195F"/>
    <w:rsid w:val="00292527"/>
    <w:rsid w:val="00292A18"/>
    <w:rsid w:val="002A12EB"/>
    <w:rsid w:val="002A243E"/>
    <w:rsid w:val="002A5C1B"/>
    <w:rsid w:val="002A5CD7"/>
    <w:rsid w:val="002A7EA0"/>
    <w:rsid w:val="002B14D2"/>
    <w:rsid w:val="002B1A9A"/>
    <w:rsid w:val="002B30B3"/>
    <w:rsid w:val="002B449C"/>
    <w:rsid w:val="002B5680"/>
    <w:rsid w:val="002B70CF"/>
    <w:rsid w:val="002B7828"/>
    <w:rsid w:val="002C0DC3"/>
    <w:rsid w:val="002C125A"/>
    <w:rsid w:val="002C2D5E"/>
    <w:rsid w:val="002C70AA"/>
    <w:rsid w:val="002C769B"/>
    <w:rsid w:val="002D49BB"/>
    <w:rsid w:val="002D6812"/>
    <w:rsid w:val="002E1DE2"/>
    <w:rsid w:val="002E27A4"/>
    <w:rsid w:val="002E770F"/>
    <w:rsid w:val="002F12C8"/>
    <w:rsid w:val="002F3447"/>
    <w:rsid w:val="002F3647"/>
    <w:rsid w:val="002F4F3D"/>
    <w:rsid w:val="002F5BFE"/>
    <w:rsid w:val="00300893"/>
    <w:rsid w:val="003048D0"/>
    <w:rsid w:val="00304C73"/>
    <w:rsid w:val="003050C3"/>
    <w:rsid w:val="00306AAE"/>
    <w:rsid w:val="0030793E"/>
    <w:rsid w:val="0030797A"/>
    <w:rsid w:val="00312596"/>
    <w:rsid w:val="00312E1C"/>
    <w:rsid w:val="00314502"/>
    <w:rsid w:val="00314E9A"/>
    <w:rsid w:val="003157B6"/>
    <w:rsid w:val="00315A89"/>
    <w:rsid w:val="00322963"/>
    <w:rsid w:val="00322B58"/>
    <w:rsid w:val="003246B5"/>
    <w:rsid w:val="0032486B"/>
    <w:rsid w:val="00324B28"/>
    <w:rsid w:val="00324BE8"/>
    <w:rsid w:val="00326B2D"/>
    <w:rsid w:val="00332382"/>
    <w:rsid w:val="003335A9"/>
    <w:rsid w:val="0033647E"/>
    <w:rsid w:val="00337BFD"/>
    <w:rsid w:val="00337E68"/>
    <w:rsid w:val="00340C05"/>
    <w:rsid w:val="003415E6"/>
    <w:rsid w:val="003423E2"/>
    <w:rsid w:val="003515A7"/>
    <w:rsid w:val="00352509"/>
    <w:rsid w:val="0035317B"/>
    <w:rsid w:val="00353D91"/>
    <w:rsid w:val="00354FBF"/>
    <w:rsid w:val="00355744"/>
    <w:rsid w:val="00357862"/>
    <w:rsid w:val="00360166"/>
    <w:rsid w:val="00365958"/>
    <w:rsid w:val="00366370"/>
    <w:rsid w:val="003665A7"/>
    <w:rsid w:val="00370A1C"/>
    <w:rsid w:val="003712BB"/>
    <w:rsid w:val="00382E74"/>
    <w:rsid w:val="00383BD1"/>
    <w:rsid w:val="00390FEF"/>
    <w:rsid w:val="003942D4"/>
    <w:rsid w:val="00394A30"/>
    <w:rsid w:val="0039778F"/>
    <w:rsid w:val="003A3526"/>
    <w:rsid w:val="003A4994"/>
    <w:rsid w:val="003A78D5"/>
    <w:rsid w:val="003B0860"/>
    <w:rsid w:val="003B1DD6"/>
    <w:rsid w:val="003B3E5D"/>
    <w:rsid w:val="003C04FF"/>
    <w:rsid w:val="003C4511"/>
    <w:rsid w:val="003C5682"/>
    <w:rsid w:val="003C67AC"/>
    <w:rsid w:val="003D312E"/>
    <w:rsid w:val="003D632A"/>
    <w:rsid w:val="003E055A"/>
    <w:rsid w:val="003E17B0"/>
    <w:rsid w:val="003E2BED"/>
    <w:rsid w:val="003E3C5A"/>
    <w:rsid w:val="003E4640"/>
    <w:rsid w:val="003E4F45"/>
    <w:rsid w:val="003E706D"/>
    <w:rsid w:val="003F036A"/>
    <w:rsid w:val="003F2CD9"/>
    <w:rsid w:val="003F2DAC"/>
    <w:rsid w:val="003F430D"/>
    <w:rsid w:val="004002C8"/>
    <w:rsid w:val="00400A22"/>
    <w:rsid w:val="0040117A"/>
    <w:rsid w:val="00401812"/>
    <w:rsid w:val="00401C69"/>
    <w:rsid w:val="00402142"/>
    <w:rsid w:val="004028D5"/>
    <w:rsid w:val="00402C72"/>
    <w:rsid w:val="00403ED6"/>
    <w:rsid w:val="00405958"/>
    <w:rsid w:val="00406528"/>
    <w:rsid w:val="0040772E"/>
    <w:rsid w:val="00407FE3"/>
    <w:rsid w:val="0041016B"/>
    <w:rsid w:val="004108CE"/>
    <w:rsid w:val="00410FF6"/>
    <w:rsid w:val="004111B8"/>
    <w:rsid w:val="0041513A"/>
    <w:rsid w:val="00416F6B"/>
    <w:rsid w:val="004171DC"/>
    <w:rsid w:val="00421DEE"/>
    <w:rsid w:val="00424320"/>
    <w:rsid w:val="00424997"/>
    <w:rsid w:val="00425951"/>
    <w:rsid w:val="004259E6"/>
    <w:rsid w:val="00425BE6"/>
    <w:rsid w:val="00432532"/>
    <w:rsid w:val="00434CF6"/>
    <w:rsid w:val="0044298D"/>
    <w:rsid w:val="00443A53"/>
    <w:rsid w:val="00447426"/>
    <w:rsid w:val="00454404"/>
    <w:rsid w:val="00456EF6"/>
    <w:rsid w:val="004603E2"/>
    <w:rsid w:val="00460B80"/>
    <w:rsid w:val="00461376"/>
    <w:rsid w:val="00462B48"/>
    <w:rsid w:val="00462DCA"/>
    <w:rsid w:val="00463A37"/>
    <w:rsid w:val="0046539B"/>
    <w:rsid w:val="004666FC"/>
    <w:rsid w:val="00466E49"/>
    <w:rsid w:val="00467E49"/>
    <w:rsid w:val="004703BD"/>
    <w:rsid w:val="00470B56"/>
    <w:rsid w:val="00471160"/>
    <w:rsid w:val="00472DD3"/>
    <w:rsid w:val="0047335D"/>
    <w:rsid w:val="00475A4B"/>
    <w:rsid w:val="0048025E"/>
    <w:rsid w:val="0048079A"/>
    <w:rsid w:val="00481E4F"/>
    <w:rsid w:val="00483783"/>
    <w:rsid w:val="004849F5"/>
    <w:rsid w:val="00484A3E"/>
    <w:rsid w:val="004859D2"/>
    <w:rsid w:val="004932ED"/>
    <w:rsid w:val="00493898"/>
    <w:rsid w:val="00493C13"/>
    <w:rsid w:val="004A125C"/>
    <w:rsid w:val="004A173B"/>
    <w:rsid w:val="004A18C5"/>
    <w:rsid w:val="004A2FFC"/>
    <w:rsid w:val="004A3A4C"/>
    <w:rsid w:val="004A48B8"/>
    <w:rsid w:val="004A4AF9"/>
    <w:rsid w:val="004B52DA"/>
    <w:rsid w:val="004B54ED"/>
    <w:rsid w:val="004B5BAD"/>
    <w:rsid w:val="004B5CDE"/>
    <w:rsid w:val="004B6B67"/>
    <w:rsid w:val="004B73FB"/>
    <w:rsid w:val="004C0189"/>
    <w:rsid w:val="004C04F1"/>
    <w:rsid w:val="004C24AC"/>
    <w:rsid w:val="004C3E94"/>
    <w:rsid w:val="004C4380"/>
    <w:rsid w:val="004C5102"/>
    <w:rsid w:val="004C6E65"/>
    <w:rsid w:val="004D02D3"/>
    <w:rsid w:val="004D0FD9"/>
    <w:rsid w:val="004D3326"/>
    <w:rsid w:val="004D7D71"/>
    <w:rsid w:val="004D7DC5"/>
    <w:rsid w:val="004E0565"/>
    <w:rsid w:val="004E3A94"/>
    <w:rsid w:val="004E4361"/>
    <w:rsid w:val="004E46AD"/>
    <w:rsid w:val="004E4B29"/>
    <w:rsid w:val="004E547B"/>
    <w:rsid w:val="004E6323"/>
    <w:rsid w:val="004E705E"/>
    <w:rsid w:val="004F1641"/>
    <w:rsid w:val="004F1704"/>
    <w:rsid w:val="004F2272"/>
    <w:rsid w:val="004F229C"/>
    <w:rsid w:val="004F49B4"/>
    <w:rsid w:val="004F4A25"/>
    <w:rsid w:val="004F7B36"/>
    <w:rsid w:val="00501CF4"/>
    <w:rsid w:val="00504D58"/>
    <w:rsid w:val="00506C50"/>
    <w:rsid w:val="005100CA"/>
    <w:rsid w:val="00510A89"/>
    <w:rsid w:val="005138E4"/>
    <w:rsid w:val="00513FE9"/>
    <w:rsid w:val="00514CD8"/>
    <w:rsid w:val="005153F1"/>
    <w:rsid w:val="00515AC4"/>
    <w:rsid w:val="00517563"/>
    <w:rsid w:val="005177F3"/>
    <w:rsid w:val="00523F13"/>
    <w:rsid w:val="0052411F"/>
    <w:rsid w:val="00525FCD"/>
    <w:rsid w:val="00527649"/>
    <w:rsid w:val="00533A63"/>
    <w:rsid w:val="005370C4"/>
    <w:rsid w:val="005410B7"/>
    <w:rsid w:val="0054255A"/>
    <w:rsid w:val="00543669"/>
    <w:rsid w:val="005440AA"/>
    <w:rsid w:val="005468F8"/>
    <w:rsid w:val="00551802"/>
    <w:rsid w:val="00551EBD"/>
    <w:rsid w:val="00554CB7"/>
    <w:rsid w:val="00556109"/>
    <w:rsid w:val="00557241"/>
    <w:rsid w:val="005577E5"/>
    <w:rsid w:val="00561CE0"/>
    <w:rsid w:val="00564D6C"/>
    <w:rsid w:val="005650F9"/>
    <w:rsid w:val="0056551D"/>
    <w:rsid w:val="00566A15"/>
    <w:rsid w:val="005673F9"/>
    <w:rsid w:val="00567AE8"/>
    <w:rsid w:val="00573C7E"/>
    <w:rsid w:val="00573FCE"/>
    <w:rsid w:val="0057595B"/>
    <w:rsid w:val="00575D81"/>
    <w:rsid w:val="00581120"/>
    <w:rsid w:val="00583268"/>
    <w:rsid w:val="00586C21"/>
    <w:rsid w:val="005914F6"/>
    <w:rsid w:val="005962BC"/>
    <w:rsid w:val="00597693"/>
    <w:rsid w:val="005A2D54"/>
    <w:rsid w:val="005A613B"/>
    <w:rsid w:val="005B0794"/>
    <w:rsid w:val="005B07AF"/>
    <w:rsid w:val="005B266A"/>
    <w:rsid w:val="005C0392"/>
    <w:rsid w:val="005C148A"/>
    <w:rsid w:val="005C40F1"/>
    <w:rsid w:val="005D1D91"/>
    <w:rsid w:val="005D319A"/>
    <w:rsid w:val="005D392B"/>
    <w:rsid w:val="005D4640"/>
    <w:rsid w:val="005D4BD3"/>
    <w:rsid w:val="005D5DFB"/>
    <w:rsid w:val="005D60DB"/>
    <w:rsid w:val="005D6A79"/>
    <w:rsid w:val="005D7417"/>
    <w:rsid w:val="005E03AF"/>
    <w:rsid w:val="005E15C9"/>
    <w:rsid w:val="005E16D2"/>
    <w:rsid w:val="005E3989"/>
    <w:rsid w:val="005E39E9"/>
    <w:rsid w:val="005E5A1E"/>
    <w:rsid w:val="005E6F2E"/>
    <w:rsid w:val="005F1644"/>
    <w:rsid w:val="005F19F5"/>
    <w:rsid w:val="005F2EEB"/>
    <w:rsid w:val="005F36A4"/>
    <w:rsid w:val="005F5A11"/>
    <w:rsid w:val="005F5F4C"/>
    <w:rsid w:val="005F6008"/>
    <w:rsid w:val="005F6067"/>
    <w:rsid w:val="00602A0A"/>
    <w:rsid w:val="00603BB8"/>
    <w:rsid w:val="00605263"/>
    <w:rsid w:val="0061114D"/>
    <w:rsid w:val="00613EFB"/>
    <w:rsid w:val="00614745"/>
    <w:rsid w:val="006162A7"/>
    <w:rsid w:val="00617BFD"/>
    <w:rsid w:val="00623D22"/>
    <w:rsid w:val="006251E2"/>
    <w:rsid w:val="00625A23"/>
    <w:rsid w:val="00625F12"/>
    <w:rsid w:val="00630AEF"/>
    <w:rsid w:val="00631866"/>
    <w:rsid w:val="0063187A"/>
    <w:rsid w:val="006321C6"/>
    <w:rsid w:val="006363BC"/>
    <w:rsid w:val="006379F4"/>
    <w:rsid w:val="006419AB"/>
    <w:rsid w:val="00642C19"/>
    <w:rsid w:val="00644CD3"/>
    <w:rsid w:val="006504D4"/>
    <w:rsid w:val="00650874"/>
    <w:rsid w:val="00650EE5"/>
    <w:rsid w:val="0065428E"/>
    <w:rsid w:val="00654DA6"/>
    <w:rsid w:val="00657DF2"/>
    <w:rsid w:val="0066107E"/>
    <w:rsid w:val="00661784"/>
    <w:rsid w:val="00661949"/>
    <w:rsid w:val="00662623"/>
    <w:rsid w:val="00665725"/>
    <w:rsid w:val="0066574A"/>
    <w:rsid w:val="00666959"/>
    <w:rsid w:val="006678B2"/>
    <w:rsid w:val="00670E00"/>
    <w:rsid w:val="006741D9"/>
    <w:rsid w:val="00675C49"/>
    <w:rsid w:val="00676E2C"/>
    <w:rsid w:val="00680FCB"/>
    <w:rsid w:val="00683F32"/>
    <w:rsid w:val="00690E2B"/>
    <w:rsid w:val="006916B3"/>
    <w:rsid w:val="00691EBF"/>
    <w:rsid w:val="00692046"/>
    <w:rsid w:val="00696531"/>
    <w:rsid w:val="006A008E"/>
    <w:rsid w:val="006A3480"/>
    <w:rsid w:val="006A4FC3"/>
    <w:rsid w:val="006A545E"/>
    <w:rsid w:val="006A61C9"/>
    <w:rsid w:val="006A63E5"/>
    <w:rsid w:val="006A6E3B"/>
    <w:rsid w:val="006B1754"/>
    <w:rsid w:val="006B1BF6"/>
    <w:rsid w:val="006B1C4C"/>
    <w:rsid w:val="006B280F"/>
    <w:rsid w:val="006C387D"/>
    <w:rsid w:val="006C4531"/>
    <w:rsid w:val="006C50E2"/>
    <w:rsid w:val="006C7270"/>
    <w:rsid w:val="006D5835"/>
    <w:rsid w:val="006D6150"/>
    <w:rsid w:val="006D731B"/>
    <w:rsid w:val="006D7A10"/>
    <w:rsid w:val="006D7FC4"/>
    <w:rsid w:val="006E1701"/>
    <w:rsid w:val="006E40CE"/>
    <w:rsid w:val="006F11B1"/>
    <w:rsid w:val="006F1966"/>
    <w:rsid w:val="006F62D9"/>
    <w:rsid w:val="00704274"/>
    <w:rsid w:val="0070448A"/>
    <w:rsid w:val="007044AA"/>
    <w:rsid w:val="00704506"/>
    <w:rsid w:val="007068B2"/>
    <w:rsid w:val="0070725E"/>
    <w:rsid w:val="007122DD"/>
    <w:rsid w:val="00713A4B"/>
    <w:rsid w:val="007141B4"/>
    <w:rsid w:val="00721559"/>
    <w:rsid w:val="007253DD"/>
    <w:rsid w:val="00727756"/>
    <w:rsid w:val="007300CF"/>
    <w:rsid w:val="00730805"/>
    <w:rsid w:val="007329FB"/>
    <w:rsid w:val="00734328"/>
    <w:rsid w:val="00736265"/>
    <w:rsid w:val="007404E8"/>
    <w:rsid w:val="0074132F"/>
    <w:rsid w:val="00744C4F"/>
    <w:rsid w:val="0074754B"/>
    <w:rsid w:val="007518A1"/>
    <w:rsid w:val="007529D6"/>
    <w:rsid w:val="007535C3"/>
    <w:rsid w:val="00753DFD"/>
    <w:rsid w:val="0075418D"/>
    <w:rsid w:val="00755947"/>
    <w:rsid w:val="00762820"/>
    <w:rsid w:val="00765EE3"/>
    <w:rsid w:val="00766640"/>
    <w:rsid w:val="00766AC1"/>
    <w:rsid w:val="00767179"/>
    <w:rsid w:val="007708BD"/>
    <w:rsid w:val="00771D38"/>
    <w:rsid w:val="00772972"/>
    <w:rsid w:val="00775FC0"/>
    <w:rsid w:val="00777628"/>
    <w:rsid w:val="00785E28"/>
    <w:rsid w:val="00786267"/>
    <w:rsid w:val="007863A1"/>
    <w:rsid w:val="0078659C"/>
    <w:rsid w:val="00786890"/>
    <w:rsid w:val="00786AC7"/>
    <w:rsid w:val="00787097"/>
    <w:rsid w:val="00793A49"/>
    <w:rsid w:val="007A1AA5"/>
    <w:rsid w:val="007A2E16"/>
    <w:rsid w:val="007A32E4"/>
    <w:rsid w:val="007A6AA4"/>
    <w:rsid w:val="007B032A"/>
    <w:rsid w:val="007B071E"/>
    <w:rsid w:val="007B331C"/>
    <w:rsid w:val="007B354E"/>
    <w:rsid w:val="007C0D17"/>
    <w:rsid w:val="007C25B9"/>
    <w:rsid w:val="007C3101"/>
    <w:rsid w:val="007C55AA"/>
    <w:rsid w:val="007C68A1"/>
    <w:rsid w:val="007C6B28"/>
    <w:rsid w:val="007D1A29"/>
    <w:rsid w:val="007D2DC9"/>
    <w:rsid w:val="007D6E82"/>
    <w:rsid w:val="007D7700"/>
    <w:rsid w:val="007E064E"/>
    <w:rsid w:val="007E142C"/>
    <w:rsid w:val="007E31D5"/>
    <w:rsid w:val="007E5B00"/>
    <w:rsid w:val="007E6AFA"/>
    <w:rsid w:val="007E6D19"/>
    <w:rsid w:val="007E75C7"/>
    <w:rsid w:val="007F1504"/>
    <w:rsid w:val="007F1A0E"/>
    <w:rsid w:val="007F5B05"/>
    <w:rsid w:val="007F5CDE"/>
    <w:rsid w:val="007F7A35"/>
    <w:rsid w:val="007F7CFE"/>
    <w:rsid w:val="0080136F"/>
    <w:rsid w:val="00806570"/>
    <w:rsid w:val="00812890"/>
    <w:rsid w:val="00812F3F"/>
    <w:rsid w:val="0081341F"/>
    <w:rsid w:val="00814989"/>
    <w:rsid w:val="00814EF8"/>
    <w:rsid w:val="00815042"/>
    <w:rsid w:val="00815EA7"/>
    <w:rsid w:val="0081690A"/>
    <w:rsid w:val="00816F78"/>
    <w:rsid w:val="0082321F"/>
    <w:rsid w:val="0082397B"/>
    <w:rsid w:val="00824573"/>
    <w:rsid w:val="00824AF7"/>
    <w:rsid w:val="00826673"/>
    <w:rsid w:val="00826945"/>
    <w:rsid w:val="00827540"/>
    <w:rsid w:val="00830062"/>
    <w:rsid w:val="008300C8"/>
    <w:rsid w:val="008324C1"/>
    <w:rsid w:val="008334B5"/>
    <w:rsid w:val="008361E0"/>
    <w:rsid w:val="008366EE"/>
    <w:rsid w:val="00837828"/>
    <w:rsid w:val="00840E4C"/>
    <w:rsid w:val="00841354"/>
    <w:rsid w:val="00841B13"/>
    <w:rsid w:val="0084439C"/>
    <w:rsid w:val="00847A95"/>
    <w:rsid w:val="00847BFD"/>
    <w:rsid w:val="00847C65"/>
    <w:rsid w:val="00847F1B"/>
    <w:rsid w:val="00850E85"/>
    <w:rsid w:val="008601EB"/>
    <w:rsid w:val="00863B9D"/>
    <w:rsid w:val="00864060"/>
    <w:rsid w:val="00865773"/>
    <w:rsid w:val="00873165"/>
    <w:rsid w:val="0088131F"/>
    <w:rsid w:val="008815B2"/>
    <w:rsid w:val="0088226B"/>
    <w:rsid w:val="008829CE"/>
    <w:rsid w:val="00885F8A"/>
    <w:rsid w:val="00890583"/>
    <w:rsid w:val="008909B4"/>
    <w:rsid w:val="008917A8"/>
    <w:rsid w:val="00891BA3"/>
    <w:rsid w:val="008936E9"/>
    <w:rsid w:val="00894D04"/>
    <w:rsid w:val="0089640C"/>
    <w:rsid w:val="00897F9C"/>
    <w:rsid w:val="008A01E8"/>
    <w:rsid w:val="008A02CC"/>
    <w:rsid w:val="008A065F"/>
    <w:rsid w:val="008A1AEF"/>
    <w:rsid w:val="008A24CE"/>
    <w:rsid w:val="008A49E5"/>
    <w:rsid w:val="008B0559"/>
    <w:rsid w:val="008B14DF"/>
    <w:rsid w:val="008B3709"/>
    <w:rsid w:val="008B45A0"/>
    <w:rsid w:val="008B6205"/>
    <w:rsid w:val="008B6E97"/>
    <w:rsid w:val="008B79D1"/>
    <w:rsid w:val="008C0E22"/>
    <w:rsid w:val="008C13A4"/>
    <w:rsid w:val="008C2719"/>
    <w:rsid w:val="008C79D2"/>
    <w:rsid w:val="008D0E41"/>
    <w:rsid w:val="008D0F5A"/>
    <w:rsid w:val="008D1496"/>
    <w:rsid w:val="008D2A81"/>
    <w:rsid w:val="008D38EA"/>
    <w:rsid w:val="008D5E6F"/>
    <w:rsid w:val="008D65A1"/>
    <w:rsid w:val="008E01F2"/>
    <w:rsid w:val="008E0442"/>
    <w:rsid w:val="008E0828"/>
    <w:rsid w:val="008E0B44"/>
    <w:rsid w:val="008E0F8C"/>
    <w:rsid w:val="008E3897"/>
    <w:rsid w:val="008E40B7"/>
    <w:rsid w:val="008E581D"/>
    <w:rsid w:val="008E6CD0"/>
    <w:rsid w:val="008F0E6D"/>
    <w:rsid w:val="008F11AA"/>
    <w:rsid w:val="008F22B8"/>
    <w:rsid w:val="008F30EC"/>
    <w:rsid w:val="008F761B"/>
    <w:rsid w:val="00900561"/>
    <w:rsid w:val="009017A2"/>
    <w:rsid w:val="009054C2"/>
    <w:rsid w:val="009076DA"/>
    <w:rsid w:val="00907A0F"/>
    <w:rsid w:val="00907C72"/>
    <w:rsid w:val="00907ED3"/>
    <w:rsid w:val="00912171"/>
    <w:rsid w:val="0091445D"/>
    <w:rsid w:val="0091623A"/>
    <w:rsid w:val="009165FD"/>
    <w:rsid w:val="00916C83"/>
    <w:rsid w:val="009209BC"/>
    <w:rsid w:val="00922544"/>
    <w:rsid w:val="00922D0D"/>
    <w:rsid w:val="00923EC1"/>
    <w:rsid w:val="00925F71"/>
    <w:rsid w:val="00931D9F"/>
    <w:rsid w:val="0093477A"/>
    <w:rsid w:val="00934BFE"/>
    <w:rsid w:val="00934F76"/>
    <w:rsid w:val="0094255F"/>
    <w:rsid w:val="009453F8"/>
    <w:rsid w:val="00947EA2"/>
    <w:rsid w:val="00953FA8"/>
    <w:rsid w:val="0095557F"/>
    <w:rsid w:val="0095731A"/>
    <w:rsid w:val="00961535"/>
    <w:rsid w:val="0096216F"/>
    <w:rsid w:val="0096380E"/>
    <w:rsid w:val="00966CF8"/>
    <w:rsid w:val="00973427"/>
    <w:rsid w:val="00974045"/>
    <w:rsid w:val="00974B2F"/>
    <w:rsid w:val="009752DA"/>
    <w:rsid w:val="0097723D"/>
    <w:rsid w:val="0098074C"/>
    <w:rsid w:val="00981AEF"/>
    <w:rsid w:val="00981CCE"/>
    <w:rsid w:val="0098200E"/>
    <w:rsid w:val="00984919"/>
    <w:rsid w:val="00985DE7"/>
    <w:rsid w:val="009860E8"/>
    <w:rsid w:val="009861F8"/>
    <w:rsid w:val="0098688E"/>
    <w:rsid w:val="00987CE6"/>
    <w:rsid w:val="00987FCE"/>
    <w:rsid w:val="009901CD"/>
    <w:rsid w:val="0099118A"/>
    <w:rsid w:val="00991DC4"/>
    <w:rsid w:val="00995A55"/>
    <w:rsid w:val="00997071"/>
    <w:rsid w:val="00997BAA"/>
    <w:rsid w:val="009A0A18"/>
    <w:rsid w:val="009A3D85"/>
    <w:rsid w:val="009A56BA"/>
    <w:rsid w:val="009A5799"/>
    <w:rsid w:val="009B0137"/>
    <w:rsid w:val="009B2422"/>
    <w:rsid w:val="009B48B1"/>
    <w:rsid w:val="009B5679"/>
    <w:rsid w:val="009B5F77"/>
    <w:rsid w:val="009B69F8"/>
    <w:rsid w:val="009B7322"/>
    <w:rsid w:val="009C04DA"/>
    <w:rsid w:val="009C151C"/>
    <w:rsid w:val="009C1B1C"/>
    <w:rsid w:val="009C3547"/>
    <w:rsid w:val="009C3C20"/>
    <w:rsid w:val="009C7535"/>
    <w:rsid w:val="009C7893"/>
    <w:rsid w:val="009C7C0D"/>
    <w:rsid w:val="009D0B69"/>
    <w:rsid w:val="009D1448"/>
    <w:rsid w:val="009D3083"/>
    <w:rsid w:val="009D32DB"/>
    <w:rsid w:val="009D69F0"/>
    <w:rsid w:val="009D7105"/>
    <w:rsid w:val="009E2BD0"/>
    <w:rsid w:val="009E3C09"/>
    <w:rsid w:val="009F0630"/>
    <w:rsid w:val="009F2228"/>
    <w:rsid w:val="009F7584"/>
    <w:rsid w:val="00A011E5"/>
    <w:rsid w:val="00A01E23"/>
    <w:rsid w:val="00A0391E"/>
    <w:rsid w:val="00A04800"/>
    <w:rsid w:val="00A06F74"/>
    <w:rsid w:val="00A07075"/>
    <w:rsid w:val="00A0713F"/>
    <w:rsid w:val="00A105D7"/>
    <w:rsid w:val="00A1132C"/>
    <w:rsid w:val="00A12C16"/>
    <w:rsid w:val="00A13A0F"/>
    <w:rsid w:val="00A14E92"/>
    <w:rsid w:val="00A20328"/>
    <w:rsid w:val="00A248FA"/>
    <w:rsid w:val="00A278A4"/>
    <w:rsid w:val="00A310C1"/>
    <w:rsid w:val="00A31D27"/>
    <w:rsid w:val="00A31FAE"/>
    <w:rsid w:val="00A3227D"/>
    <w:rsid w:val="00A32423"/>
    <w:rsid w:val="00A35247"/>
    <w:rsid w:val="00A3617E"/>
    <w:rsid w:val="00A36658"/>
    <w:rsid w:val="00A41D0A"/>
    <w:rsid w:val="00A44FB4"/>
    <w:rsid w:val="00A457FB"/>
    <w:rsid w:val="00A574C5"/>
    <w:rsid w:val="00A608CC"/>
    <w:rsid w:val="00A612FE"/>
    <w:rsid w:val="00A61780"/>
    <w:rsid w:val="00A62019"/>
    <w:rsid w:val="00A65D9D"/>
    <w:rsid w:val="00A66A1D"/>
    <w:rsid w:val="00A67B9C"/>
    <w:rsid w:val="00A700F4"/>
    <w:rsid w:val="00A716D8"/>
    <w:rsid w:val="00A71A29"/>
    <w:rsid w:val="00A72E80"/>
    <w:rsid w:val="00A732B7"/>
    <w:rsid w:val="00A74149"/>
    <w:rsid w:val="00A7430F"/>
    <w:rsid w:val="00A75D01"/>
    <w:rsid w:val="00A76621"/>
    <w:rsid w:val="00A76E21"/>
    <w:rsid w:val="00A81116"/>
    <w:rsid w:val="00A818B4"/>
    <w:rsid w:val="00A842EE"/>
    <w:rsid w:val="00A856C1"/>
    <w:rsid w:val="00A85C15"/>
    <w:rsid w:val="00A866E0"/>
    <w:rsid w:val="00A8785F"/>
    <w:rsid w:val="00A87E02"/>
    <w:rsid w:val="00A92E87"/>
    <w:rsid w:val="00A9389A"/>
    <w:rsid w:val="00A96888"/>
    <w:rsid w:val="00AA0380"/>
    <w:rsid w:val="00AA1137"/>
    <w:rsid w:val="00AA18C9"/>
    <w:rsid w:val="00AA4146"/>
    <w:rsid w:val="00AA71A1"/>
    <w:rsid w:val="00AB12C6"/>
    <w:rsid w:val="00AB7FCD"/>
    <w:rsid w:val="00AC3F55"/>
    <w:rsid w:val="00AC5E99"/>
    <w:rsid w:val="00AC7A5E"/>
    <w:rsid w:val="00AD3D95"/>
    <w:rsid w:val="00AD476D"/>
    <w:rsid w:val="00AD6465"/>
    <w:rsid w:val="00AD689E"/>
    <w:rsid w:val="00AD74B1"/>
    <w:rsid w:val="00AE192E"/>
    <w:rsid w:val="00AE2F50"/>
    <w:rsid w:val="00AE3CEA"/>
    <w:rsid w:val="00AE6762"/>
    <w:rsid w:val="00AE7561"/>
    <w:rsid w:val="00AF0A77"/>
    <w:rsid w:val="00AF2B71"/>
    <w:rsid w:val="00AF33EA"/>
    <w:rsid w:val="00AF4233"/>
    <w:rsid w:val="00AF4DEF"/>
    <w:rsid w:val="00AF5455"/>
    <w:rsid w:val="00AF5C55"/>
    <w:rsid w:val="00AF5EC7"/>
    <w:rsid w:val="00AF6433"/>
    <w:rsid w:val="00AF64BF"/>
    <w:rsid w:val="00AF719B"/>
    <w:rsid w:val="00B000C3"/>
    <w:rsid w:val="00B008AC"/>
    <w:rsid w:val="00B00F30"/>
    <w:rsid w:val="00B028F4"/>
    <w:rsid w:val="00B0370C"/>
    <w:rsid w:val="00B037DE"/>
    <w:rsid w:val="00B039F0"/>
    <w:rsid w:val="00B05149"/>
    <w:rsid w:val="00B078A1"/>
    <w:rsid w:val="00B12267"/>
    <w:rsid w:val="00B14751"/>
    <w:rsid w:val="00B2203C"/>
    <w:rsid w:val="00B2311A"/>
    <w:rsid w:val="00B23424"/>
    <w:rsid w:val="00B259B7"/>
    <w:rsid w:val="00B27125"/>
    <w:rsid w:val="00B273AE"/>
    <w:rsid w:val="00B30180"/>
    <w:rsid w:val="00B30354"/>
    <w:rsid w:val="00B321D1"/>
    <w:rsid w:val="00B32F7F"/>
    <w:rsid w:val="00B332EB"/>
    <w:rsid w:val="00B33A6A"/>
    <w:rsid w:val="00B37D26"/>
    <w:rsid w:val="00B43E69"/>
    <w:rsid w:val="00B44B36"/>
    <w:rsid w:val="00B4530C"/>
    <w:rsid w:val="00B46373"/>
    <w:rsid w:val="00B468B1"/>
    <w:rsid w:val="00B5265A"/>
    <w:rsid w:val="00B53F6F"/>
    <w:rsid w:val="00B57FFE"/>
    <w:rsid w:val="00B622FC"/>
    <w:rsid w:val="00B64EF9"/>
    <w:rsid w:val="00B66101"/>
    <w:rsid w:val="00B67ADD"/>
    <w:rsid w:val="00B70CBF"/>
    <w:rsid w:val="00B723F5"/>
    <w:rsid w:val="00B72805"/>
    <w:rsid w:val="00B746CD"/>
    <w:rsid w:val="00B74964"/>
    <w:rsid w:val="00B762D2"/>
    <w:rsid w:val="00B768B4"/>
    <w:rsid w:val="00B76FE6"/>
    <w:rsid w:val="00B771CE"/>
    <w:rsid w:val="00B77F16"/>
    <w:rsid w:val="00B807E7"/>
    <w:rsid w:val="00B81174"/>
    <w:rsid w:val="00B83299"/>
    <w:rsid w:val="00B84127"/>
    <w:rsid w:val="00B848A6"/>
    <w:rsid w:val="00B84E45"/>
    <w:rsid w:val="00B85EAF"/>
    <w:rsid w:val="00B86A35"/>
    <w:rsid w:val="00B86ECB"/>
    <w:rsid w:val="00B87A58"/>
    <w:rsid w:val="00B913F9"/>
    <w:rsid w:val="00B9276B"/>
    <w:rsid w:val="00B94CCD"/>
    <w:rsid w:val="00B96923"/>
    <w:rsid w:val="00BA39FF"/>
    <w:rsid w:val="00BA62F7"/>
    <w:rsid w:val="00BA6CF1"/>
    <w:rsid w:val="00BB0746"/>
    <w:rsid w:val="00BB33BD"/>
    <w:rsid w:val="00BB611B"/>
    <w:rsid w:val="00BB7779"/>
    <w:rsid w:val="00BC0EA9"/>
    <w:rsid w:val="00BC5111"/>
    <w:rsid w:val="00BC5C4E"/>
    <w:rsid w:val="00BC6471"/>
    <w:rsid w:val="00BD2DBC"/>
    <w:rsid w:val="00BD2F53"/>
    <w:rsid w:val="00BD3A77"/>
    <w:rsid w:val="00BD4340"/>
    <w:rsid w:val="00BD7FF2"/>
    <w:rsid w:val="00BE0A64"/>
    <w:rsid w:val="00BE1799"/>
    <w:rsid w:val="00BE2822"/>
    <w:rsid w:val="00BE51C6"/>
    <w:rsid w:val="00BE67AD"/>
    <w:rsid w:val="00BF11E4"/>
    <w:rsid w:val="00BF1C65"/>
    <w:rsid w:val="00BF444D"/>
    <w:rsid w:val="00BF7801"/>
    <w:rsid w:val="00C0178C"/>
    <w:rsid w:val="00C023B9"/>
    <w:rsid w:val="00C05C7F"/>
    <w:rsid w:val="00C0731D"/>
    <w:rsid w:val="00C104AD"/>
    <w:rsid w:val="00C108FD"/>
    <w:rsid w:val="00C1179C"/>
    <w:rsid w:val="00C13521"/>
    <w:rsid w:val="00C1513F"/>
    <w:rsid w:val="00C17E74"/>
    <w:rsid w:val="00C21784"/>
    <w:rsid w:val="00C238B5"/>
    <w:rsid w:val="00C250FE"/>
    <w:rsid w:val="00C255BC"/>
    <w:rsid w:val="00C30055"/>
    <w:rsid w:val="00C30FF0"/>
    <w:rsid w:val="00C350A4"/>
    <w:rsid w:val="00C37410"/>
    <w:rsid w:val="00C4002D"/>
    <w:rsid w:val="00C413ED"/>
    <w:rsid w:val="00C4408B"/>
    <w:rsid w:val="00C470CD"/>
    <w:rsid w:val="00C50D6B"/>
    <w:rsid w:val="00C5137B"/>
    <w:rsid w:val="00C55B95"/>
    <w:rsid w:val="00C57164"/>
    <w:rsid w:val="00C600EA"/>
    <w:rsid w:val="00C65682"/>
    <w:rsid w:val="00C656C7"/>
    <w:rsid w:val="00C65D5A"/>
    <w:rsid w:val="00C71951"/>
    <w:rsid w:val="00C721F3"/>
    <w:rsid w:val="00C737D1"/>
    <w:rsid w:val="00C74CE9"/>
    <w:rsid w:val="00C75D73"/>
    <w:rsid w:val="00C77EC2"/>
    <w:rsid w:val="00C80752"/>
    <w:rsid w:val="00C81037"/>
    <w:rsid w:val="00C819E8"/>
    <w:rsid w:val="00C81C7B"/>
    <w:rsid w:val="00C821B1"/>
    <w:rsid w:val="00C85B68"/>
    <w:rsid w:val="00C86509"/>
    <w:rsid w:val="00C9021C"/>
    <w:rsid w:val="00C906AD"/>
    <w:rsid w:val="00C90D6C"/>
    <w:rsid w:val="00C91057"/>
    <w:rsid w:val="00C9198A"/>
    <w:rsid w:val="00C91F75"/>
    <w:rsid w:val="00C92300"/>
    <w:rsid w:val="00C92B6A"/>
    <w:rsid w:val="00C92EC0"/>
    <w:rsid w:val="00C9423F"/>
    <w:rsid w:val="00C94D71"/>
    <w:rsid w:val="00C9664B"/>
    <w:rsid w:val="00C9672A"/>
    <w:rsid w:val="00C975B6"/>
    <w:rsid w:val="00CA0B96"/>
    <w:rsid w:val="00CA4280"/>
    <w:rsid w:val="00CA485B"/>
    <w:rsid w:val="00CA7370"/>
    <w:rsid w:val="00CB1FB5"/>
    <w:rsid w:val="00CB2F9E"/>
    <w:rsid w:val="00CB3255"/>
    <w:rsid w:val="00CB717B"/>
    <w:rsid w:val="00CB76A1"/>
    <w:rsid w:val="00CC0A94"/>
    <w:rsid w:val="00CC1C4A"/>
    <w:rsid w:val="00CC4764"/>
    <w:rsid w:val="00CC4EEE"/>
    <w:rsid w:val="00CC5AEE"/>
    <w:rsid w:val="00CC6702"/>
    <w:rsid w:val="00CC699F"/>
    <w:rsid w:val="00CD10CC"/>
    <w:rsid w:val="00CD266C"/>
    <w:rsid w:val="00CD7077"/>
    <w:rsid w:val="00CD7792"/>
    <w:rsid w:val="00CE3967"/>
    <w:rsid w:val="00CE4698"/>
    <w:rsid w:val="00CF1387"/>
    <w:rsid w:val="00CF39AB"/>
    <w:rsid w:val="00CF699A"/>
    <w:rsid w:val="00CF7466"/>
    <w:rsid w:val="00D000AF"/>
    <w:rsid w:val="00D060DB"/>
    <w:rsid w:val="00D07A40"/>
    <w:rsid w:val="00D15191"/>
    <w:rsid w:val="00D15665"/>
    <w:rsid w:val="00D17171"/>
    <w:rsid w:val="00D24A24"/>
    <w:rsid w:val="00D24CF4"/>
    <w:rsid w:val="00D250B9"/>
    <w:rsid w:val="00D349DA"/>
    <w:rsid w:val="00D35791"/>
    <w:rsid w:val="00D35B6B"/>
    <w:rsid w:val="00D35C37"/>
    <w:rsid w:val="00D36384"/>
    <w:rsid w:val="00D376A3"/>
    <w:rsid w:val="00D40262"/>
    <w:rsid w:val="00D41FD1"/>
    <w:rsid w:val="00D424A4"/>
    <w:rsid w:val="00D42F8E"/>
    <w:rsid w:val="00D4577F"/>
    <w:rsid w:val="00D459AD"/>
    <w:rsid w:val="00D4757D"/>
    <w:rsid w:val="00D4791C"/>
    <w:rsid w:val="00D50414"/>
    <w:rsid w:val="00D505AA"/>
    <w:rsid w:val="00D51443"/>
    <w:rsid w:val="00D518F5"/>
    <w:rsid w:val="00D53023"/>
    <w:rsid w:val="00D532FF"/>
    <w:rsid w:val="00D541CD"/>
    <w:rsid w:val="00D5469F"/>
    <w:rsid w:val="00D55052"/>
    <w:rsid w:val="00D55751"/>
    <w:rsid w:val="00D55805"/>
    <w:rsid w:val="00D55E73"/>
    <w:rsid w:val="00D56394"/>
    <w:rsid w:val="00D601A4"/>
    <w:rsid w:val="00D60540"/>
    <w:rsid w:val="00D62BB0"/>
    <w:rsid w:val="00D710AD"/>
    <w:rsid w:val="00D719A9"/>
    <w:rsid w:val="00D74080"/>
    <w:rsid w:val="00D74918"/>
    <w:rsid w:val="00D76391"/>
    <w:rsid w:val="00D80A94"/>
    <w:rsid w:val="00D82E05"/>
    <w:rsid w:val="00D83563"/>
    <w:rsid w:val="00D83E46"/>
    <w:rsid w:val="00D9226E"/>
    <w:rsid w:val="00D936C9"/>
    <w:rsid w:val="00D94429"/>
    <w:rsid w:val="00D97158"/>
    <w:rsid w:val="00DA449C"/>
    <w:rsid w:val="00DA47DD"/>
    <w:rsid w:val="00DA5A7D"/>
    <w:rsid w:val="00DA6E85"/>
    <w:rsid w:val="00DB45CD"/>
    <w:rsid w:val="00DB56FD"/>
    <w:rsid w:val="00DB6C8D"/>
    <w:rsid w:val="00DC2362"/>
    <w:rsid w:val="00DC484B"/>
    <w:rsid w:val="00DC797D"/>
    <w:rsid w:val="00DC79EE"/>
    <w:rsid w:val="00DD1FDD"/>
    <w:rsid w:val="00DD2E2D"/>
    <w:rsid w:val="00DD5391"/>
    <w:rsid w:val="00DE0A03"/>
    <w:rsid w:val="00DE1EEB"/>
    <w:rsid w:val="00DE4156"/>
    <w:rsid w:val="00DE4452"/>
    <w:rsid w:val="00DE47FF"/>
    <w:rsid w:val="00DE52FB"/>
    <w:rsid w:val="00DE6308"/>
    <w:rsid w:val="00DE6CC2"/>
    <w:rsid w:val="00DF2182"/>
    <w:rsid w:val="00DF303D"/>
    <w:rsid w:val="00DF3DFC"/>
    <w:rsid w:val="00DF4F6F"/>
    <w:rsid w:val="00DF60EA"/>
    <w:rsid w:val="00DF6C9A"/>
    <w:rsid w:val="00DF79D5"/>
    <w:rsid w:val="00DF7EF4"/>
    <w:rsid w:val="00E0047F"/>
    <w:rsid w:val="00E00D9B"/>
    <w:rsid w:val="00E03B9D"/>
    <w:rsid w:val="00E03D6D"/>
    <w:rsid w:val="00E03F1D"/>
    <w:rsid w:val="00E054FE"/>
    <w:rsid w:val="00E05F16"/>
    <w:rsid w:val="00E0601B"/>
    <w:rsid w:val="00E07774"/>
    <w:rsid w:val="00E138F1"/>
    <w:rsid w:val="00E1708E"/>
    <w:rsid w:val="00E222DA"/>
    <w:rsid w:val="00E237FC"/>
    <w:rsid w:val="00E27EEA"/>
    <w:rsid w:val="00E32E21"/>
    <w:rsid w:val="00E33CD9"/>
    <w:rsid w:val="00E35F88"/>
    <w:rsid w:val="00E40D8D"/>
    <w:rsid w:val="00E440F2"/>
    <w:rsid w:val="00E45A13"/>
    <w:rsid w:val="00E46A3F"/>
    <w:rsid w:val="00E47CDC"/>
    <w:rsid w:val="00E5044A"/>
    <w:rsid w:val="00E54106"/>
    <w:rsid w:val="00E57806"/>
    <w:rsid w:val="00E64943"/>
    <w:rsid w:val="00E64DB1"/>
    <w:rsid w:val="00E65E52"/>
    <w:rsid w:val="00E665F1"/>
    <w:rsid w:val="00E67084"/>
    <w:rsid w:val="00E71CB3"/>
    <w:rsid w:val="00E71DAC"/>
    <w:rsid w:val="00E76F4B"/>
    <w:rsid w:val="00E77034"/>
    <w:rsid w:val="00E7713B"/>
    <w:rsid w:val="00E80C99"/>
    <w:rsid w:val="00E82466"/>
    <w:rsid w:val="00E837B9"/>
    <w:rsid w:val="00E841DF"/>
    <w:rsid w:val="00E8443C"/>
    <w:rsid w:val="00E84FC8"/>
    <w:rsid w:val="00E8618C"/>
    <w:rsid w:val="00E864DC"/>
    <w:rsid w:val="00E91891"/>
    <w:rsid w:val="00E94079"/>
    <w:rsid w:val="00E94231"/>
    <w:rsid w:val="00E95E0A"/>
    <w:rsid w:val="00E9654C"/>
    <w:rsid w:val="00EA2DE7"/>
    <w:rsid w:val="00EA3261"/>
    <w:rsid w:val="00EA6E4E"/>
    <w:rsid w:val="00EB048A"/>
    <w:rsid w:val="00EB2ED1"/>
    <w:rsid w:val="00EB6EC3"/>
    <w:rsid w:val="00EC1E3F"/>
    <w:rsid w:val="00EC295F"/>
    <w:rsid w:val="00EC6CE2"/>
    <w:rsid w:val="00ED0992"/>
    <w:rsid w:val="00ED0D3A"/>
    <w:rsid w:val="00ED124D"/>
    <w:rsid w:val="00ED2F4E"/>
    <w:rsid w:val="00ED4A5A"/>
    <w:rsid w:val="00ED5B95"/>
    <w:rsid w:val="00EE0B2C"/>
    <w:rsid w:val="00EE3417"/>
    <w:rsid w:val="00EE3585"/>
    <w:rsid w:val="00EE4642"/>
    <w:rsid w:val="00EE6261"/>
    <w:rsid w:val="00EE6ADB"/>
    <w:rsid w:val="00EF1992"/>
    <w:rsid w:val="00EF1C89"/>
    <w:rsid w:val="00EF41BB"/>
    <w:rsid w:val="00EF46E1"/>
    <w:rsid w:val="00EF4DDF"/>
    <w:rsid w:val="00EF7B1B"/>
    <w:rsid w:val="00F00051"/>
    <w:rsid w:val="00F00BF2"/>
    <w:rsid w:val="00F00FC4"/>
    <w:rsid w:val="00F01799"/>
    <w:rsid w:val="00F01ADA"/>
    <w:rsid w:val="00F01C27"/>
    <w:rsid w:val="00F0579D"/>
    <w:rsid w:val="00F0699B"/>
    <w:rsid w:val="00F0773A"/>
    <w:rsid w:val="00F07B20"/>
    <w:rsid w:val="00F103D9"/>
    <w:rsid w:val="00F11984"/>
    <w:rsid w:val="00F12926"/>
    <w:rsid w:val="00F12DFB"/>
    <w:rsid w:val="00F150E6"/>
    <w:rsid w:val="00F153B0"/>
    <w:rsid w:val="00F17E0C"/>
    <w:rsid w:val="00F22CB9"/>
    <w:rsid w:val="00F23838"/>
    <w:rsid w:val="00F2402D"/>
    <w:rsid w:val="00F24046"/>
    <w:rsid w:val="00F2512D"/>
    <w:rsid w:val="00F25E0A"/>
    <w:rsid w:val="00F264DF"/>
    <w:rsid w:val="00F266DE"/>
    <w:rsid w:val="00F30062"/>
    <w:rsid w:val="00F32B56"/>
    <w:rsid w:val="00F332C7"/>
    <w:rsid w:val="00F353F4"/>
    <w:rsid w:val="00F36CA2"/>
    <w:rsid w:val="00F44611"/>
    <w:rsid w:val="00F54370"/>
    <w:rsid w:val="00F5503E"/>
    <w:rsid w:val="00F55E72"/>
    <w:rsid w:val="00F55F7C"/>
    <w:rsid w:val="00F5637E"/>
    <w:rsid w:val="00F6102B"/>
    <w:rsid w:val="00F61063"/>
    <w:rsid w:val="00F633B0"/>
    <w:rsid w:val="00F64ABB"/>
    <w:rsid w:val="00F667DE"/>
    <w:rsid w:val="00F72E20"/>
    <w:rsid w:val="00F7388C"/>
    <w:rsid w:val="00F7462E"/>
    <w:rsid w:val="00F76CF6"/>
    <w:rsid w:val="00F8158D"/>
    <w:rsid w:val="00F83CF2"/>
    <w:rsid w:val="00F86D7A"/>
    <w:rsid w:val="00F901DF"/>
    <w:rsid w:val="00F93F91"/>
    <w:rsid w:val="00F94D14"/>
    <w:rsid w:val="00F94DBD"/>
    <w:rsid w:val="00F96D1E"/>
    <w:rsid w:val="00FA042F"/>
    <w:rsid w:val="00FA095A"/>
    <w:rsid w:val="00FA135B"/>
    <w:rsid w:val="00FA1D46"/>
    <w:rsid w:val="00FA271B"/>
    <w:rsid w:val="00FA2A67"/>
    <w:rsid w:val="00FA3F26"/>
    <w:rsid w:val="00FA5B37"/>
    <w:rsid w:val="00FA627B"/>
    <w:rsid w:val="00FA638B"/>
    <w:rsid w:val="00FA6A64"/>
    <w:rsid w:val="00FB18A7"/>
    <w:rsid w:val="00FB23C8"/>
    <w:rsid w:val="00FB4C5F"/>
    <w:rsid w:val="00FB544E"/>
    <w:rsid w:val="00FB5EBF"/>
    <w:rsid w:val="00FB6117"/>
    <w:rsid w:val="00FB6E2F"/>
    <w:rsid w:val="00FB70BB"/>
    <w:rsid w:val="00FC56B7"/>
    <w:rsid w:val="00FC673C"/>
    <w:rsid w:val="00FC7208"/>
    <w:rsid w:val="00FD0C3F"/>
    <w:rsid w:val="00FD10CE"/>
    <w:rsid w:val="00FD12BA"/>
    <w:rsid w:val="00FD314C"/>
    <w:rsid w:val="00FD4A29"/>
    <w:rsid w:val="00FE1543"/>
    <w:rsid w:val="00FE272C"/>
    <w:rsid w:val="00FE2BB4"/>
    <w:rsid w:val="00FE4677"/>
    <w:rsid w:val="00FE64F6"/>
    <w:rsid w:val="00FE7081"/>
    <w:rsid w:val="00FF0FF1"/>
    <w:rsid w:val="00FF1652"/>
    <w:rsid w:val="00FF194B"/>
    <w:rsid w:val="00FF21A1"/>
    <w:rsid w:val="00FF3B9B"/>
    <w:rsid w:val="00FF4537"/>
    <w:rsid w:val="00FF54D5"/>
    <w:rsid w:val="00FF73A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0"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1AEF"/>
    <w:pPr>
      <w:jc w:val="both"/>
    </w:pPr>
  </w:style>
  <w:style w:type="paragraph" w:styleId="Titre1">
    <w:name w:val="heading 1"/>
    <w:basedOn w:val="Normal"/>
    <w:next w:val="Normal"/>
    <w:qFormat/>
    <w:rsid w:val="008A1AEF"/>
    <w:pPr>
      <w:keepNext/>
      <w:spacing w:before="240" w:after="60"/>
      <w:outlineLvl w:val="0"/>
    </w:pPr>
    <w:rPr>
      <w:rFonts w:ascii="Arial" w:hAnsi="Arial"/>
      <w:b/>
      <w:kern w:val="28"/>
      <w:sz w:val="44"/>
    </w:rPr>
  </w:style>
  <w:style w:type="paragraph" w:styleId="Titre2">
    <w:name w:val="heading 2"/>
    <w:basedOn w:val="Normal"/>
    <w:next w:val="Normal"/>
    <w:qFormat/>
    <w:rsid w:val="008A1AEF"/>
    <w:pPr>
      <w:keepNext/>
      <w:spacing w:before="240" w:after="60"/>
      <w:outlineLvl w:val="1"/>
    </w:pPr>
    <w:rPr>
      <w:rFonts w:ascii="Arial" w:hAnsi="Arial"/>
      <w:b/>
      <w:sz w:val="32"/>
    </w:rPr>
  </w:style>
  <w:style w:type="paragraph" w:styleId="Titre3">
    <w:name w:val="heading 3"/>
    <w:basedOn w:val="Normal"/>
    <w:next w:val="Normal"/>
    <w:qFormat/>
    <w:rsid w:val="008A1AEF"/>
    <w:pPr>
      <w:outlineLvl w:val="2"/>
    </w:pPr>
    <w:rPr>
      <w:rFonts w:ascii="Arial" w:hAnsi="Arial"/>
      <w:b/>
      <w:i/>
      <w:sz w:val="24"/>
    </w:rPr>
  </w:style>
  <w:style w:type="paragraph" w:styleId="Titre4">
    <w:name w:val="heading 4"/>
    <w:basedOn w:val="Normal"/>
    <w:next w:val="Normal"/>
    <w:qFormat/>
    <w:rsid w:val="008A1AEF"/>
    <w:pPr>
      <w:keepNext/>
      <w:spacing w:before="240" w:after="60"/>
      <w:outlineLvl w:val="3"/>
    </w:pPr>
    <w:rPr>
      <w:rFonts w:ascii="Arial" w:hAnsi="Arial"/>
      <w:i/>
      <w:sz w:val="24"/>
    </w:rPr>
  </w:style>
  <w:style w:type="paragraph" w:styleId="Titre5">
    <w:name w:val="heading 5"/>
    <w:basedOn w:val="Normal"/>
    <w:next w:val="Normal"/>
    <w:qFormat/>
    <w:rsid w:val="008A1AEF"/>
    <w:pPr>
      <w:spacing w:before="100" w:after="60"/>
      <w:outlineLvl w:val="4"/>
    </w:pPr>
    <w:rPr>
      <w:sz w:val="22"/>
    </w:rPr>
  </w:style>
  <w:style w:type="paragraph" w:styleId="Titre6">
    <w:name w:val="heading 6"/>
    <w:basedOn w:val="Normal"/>
    <w:next w:val="Normal"/>
    <w:qFormat/>
    <w:rsid w:val="008A1AEF"/>
    <w:pPr>
      <w:spacing w:before="240" w:after="60"/>
      <w:outlineLvl w:val="5"/>
    </w:pPr>
    <w:rPr>
      <w:rFonts w:ascii="Arial" w:hAnsi="Arial"/>
      <w:i/>
      <w:sz w:val="22"/>
    </w:rPr>
  </w:style>
  <w:style w:type="paragraph" w:styleId="Titre7">
    <w:name w:val="heading 7"/>
    <w:basedOn w:val="Normal"/>
    <w:next w:val="Normal"/>
    <w:qFormat/>
    <w:rsid w:val="008A1AEF"/>
    <w:pPr>
      <w:spacing w:before="240" w:after="60"/>
      <w:outlineLvl w:val="6"/>
    </w:pPr>
    <w:rPr>
      <w:rFonts w:ascii="Arial" w:hAnsi="Arial"/>
    </w:rPr>
  </w:style>
  <w:style w:type="paragraph" w:styleId="Titre8">
    <w:name w:val="heading 8"/>
    <w:basedOn w:val="Normal"/>
    <w:next w:val="Normal"/>
    <w:qFormat/>
    <w:rsid w:val="008A1AEF"/>
    <w:pPr>
      <w:spacing w:before="240" w:after="60"/>
      <w:outlineLvl w:val="7"/>
    </w:pPr>
    <w:rPr>
      <w:rFonts w:ascii="Arial" w:hAnsi="Arial"/>
      <w:i/>
    </w:rPr>
  </w:style>
  <w:style w:type="paragraph" w:styleId="Titre9">
    <w:name w:val="heading 9"/>
    <w:basedOn w:val="Normal"/>
    <w:next w:val="Normal"/>
    <w:qFormat/>
    <w:rsid w:val="008A1AEF"/>
    <w:pPr>
      <w:spacing w:before="240" w:after="60"/>
      <w:outlineLvl w:val="8"/>
    </w:pPr>
    <w:rPr>
      <w:rFonts w:ascii="Arial" w:hAnsi="Arial"/>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ibliothque">
    <w:name w:val="Bibliothèque"/>
    <w:basedOn w:val="Normal"/>
    <w:next w:val="Normal"/>
    <w:rsid w:val="008A1AEF"/>
    <w:pPr>
      <w:pBdr>
        <w:top w:val="single" w:sz="4" w:space="1" w:color="auto" w:shadow="1"/>
        <w:left w:val="single" w:sz="4" w:space="4" w:color="auto" w:shadow="1"/>
        <w:bottom w:val="single" w:sz="4" w:space="1" w:color="auto" w:shadow="1"/>
        <w:right w:val="single" w:sz="4" w:space="4" w:color="auto" w:shadow="1"/>
      </w:pBdr>
      <w:spacing w:before="240" w:after="240"/>
      <w:jc w:val="center"/>
      <w:outlineLvl w:val="0"/>
    </w:pPr>
    <w:rPr>
      <w:rFonts w:ascii="Arial" w:hAnsi="Arial"/>
      <w:b/>
      <w:kern w:val="28"/>
      <w:sz w:val="96"/>
    </w:rPr>
  </w:style>
  <w:style w:type="paragraph" w:styleId="Explorateurdedocuments">
    <w:name w:val="Document Map"/>
    <w:basedOn w:val="Normal"/>
    <w:semiHidden/>
    <w:rsid w:val="008A1AEF"/>
    <w:pPr>
      <w:shd w:val="clear" w:color="auto" w:fill="000080"/>
    </w:pPr>
    <w:rPr>
      <w:rFonts w:ascii="Tahoma" w:hAnsi="Tahoma" w:cs="Tahoma"/>
    </w:rPr>
  </w:style>
  <w:style w:type="paragraph" w:customStyle="1" w:styleId="Dclarationdeclasse">
    <w:name w:val="Déclaration de classe"/>
    <w:basedOn w:val="Normal"/>
    <w:rsid w:val="008A1AEF"/>
    <w:pPr>
      <w:ind w:left="357" w:hanging="357"/>
      <w:jc w:val="left"/>
    </w:pPr>
    <w:rPr>
      <w:rFonts w:ascii="Arial" w:hAnsi="Arial"/>
      <w:noProof/>
      <w:sz w:val="16"/>
    </w:rPr>
  </w:style>
  <w:style w:type="character" w:customStyle="1" w:styleId="Dfinition">
    <w:name w:val="Définition"/>
    <w:basedOn w:val="Policepardfaut"/>
    <w:rsid w:val="008A1AEF"/>
    <w:rPr>
      <w:rFonts w:ascii="Arial" w:hAnsi="Arial"/>
      <w:noProof/>
      <w:color w:val="FF0000"/>
    </w:rPr>
  </w:style>
  <w:style w:type="character" w:customStyle="1" w:styleId="DfinitionDonne">
    <w:name w:val="Définition Donnée"/>
    <w:basedOn w:val="Dfinition"/>
    <w:rsid w:val="008A1AEF"/>
    <w:rPr>
      <w:rFonts w:ascii="Arial" w:hAnsi="Arial"/>
      <w:noProof/>
      <w:color w:val="FF0000"/>
    </w:rPr>
  </w:style>
  <w:style w:type="character" w:customStyle="1" w:styleId="DfinitionMthode">
    <w:name w:val="Définition Méthode"/>
    <w:basedOn w:val="Dfinition"/>
    <w:rsid w:val="008A1AEF"/>
    <w:rPr>
      <w:rFonts w:ascii="Arial" w:hAnsi="Arial"/>
      <w:noProof/>
      <w:color w:val="FF0000"/>
    </w:rPr>
  </w:style>
  <w:style w:type="paragraph" w:styleId="En-tte">
    <w:name w:val="header"/>
    <w:basedOn w:val="Normal"/>
    <w:next w:val="NormalDef"/>
    <w:semiHidden/>
    <w:rsid w:val="008A1AEF"/>
    <w:pPr>
      <w:spacing w:before="120"/>
      <w:jc w:val="left"/>
    </w:pPr>
    <w:rPr>
      <w:rFonts w:ascii="Arial" w:hAnsi="Arial"/>
      <w:noProof/>
    </w:rPr>
  </w:style>
  <w:style w:type="paragraph" w:customStyle="1" w:styleId="EntteMthode">
    <w:name w:val="Entête Méthode"/>
    <w:basedOn w:val="En-tte"/>
    <w:next w:val="Normal"/>
    <w:rsid w:val="008A1AEF"/>
    <w:pPr>
      <w:pBdr>
        <w:top w:val="single" w:sz="4" w:space="1" w:color="auto"/>
      </w:pBdr>
      <w:spacing w:after="120"/>
      <w:ind w:left="357" w:hanging="357"/>
    </w:pPr>
  </w:style>
  <w:style w:type="character" w:customStyle="1" w:styleId="LienClasseC">
    <w:name w:val="Lien Classe C++"/>
    <w:basedOn w:val="lien"/>
    <w:rsid w:val="008A1AEF"/>
    <w:rPr>
      <w:rFonts w:ascii="Arial" w:hAnsi="Arial"/>
      <w:noProof/>
      <w:color w:val="008080"/>
      <w:u w:val="none"/>
    </w:rPr>
  </w:style>
  <w:style w:type="character" w:styleId="Lienhypertexte">
    <w:name w:val="Hyperlink"/>
    <w:basedOn w:val="Policepardfaut"/>
    <w:semiHidden/>
    <w:rsid w:val="008A1AEF"/>
    <w:rPr>
      <w:color w:val="0000FF"/>
      <w:u w:val="single"/>
    </w:rPr>
  </w:style>
  <w:style w:type="character" w:styleId="lev">
    <w:name w:val="Strong"/>
    <w:basedOn w:val="Policepardfaut"/>
    <w:qFormat/>
    <w:rsid w:val="008A1AEF"/>
    <w:rPr>
      <w:b/>
      <w:bCs/>
    </w:rPr>
  </w:style>
  <w:style w:type="character" w:customStyle="1" w:styleId="LienMthode">
    <w:name w:val="Lien Méthode"/>
    <w:basedOn w:val="LienObjetC"/>
    <w:rsid w:val="008A1AEF"/>
    <w:rPr>
      <w:rFonts w:ascii="Arial" w:hAnsi="Arial"/>
      <w:noProof/>
      <w:color w:val="0000FF"/>
      <w:u w:val="single"/>
    </w:rPr>
  </w:style>
  <w:style w:type="character" w:customStyle="1" w:styleId="LienProprit">
    <w:name w:val="Lien Propriété"/>
    <w:basedOn w:val="lien"/>
    <w:rsid w:val="008A1AEF"/>
    <w:rPr>
      <w:rFonts w:ascii="Arial" w:hAnsi="Arial"/>
      <w:noProof/>
      <w:color w:val="0000FF"/>
      <w:u w:val="single"/>
    </w:rPr>
  </w:style>
  <w:style w:type="character" w:styleId="Marquedecommentaire">
    <w:name w:val="annotation reference"/>
    <w:basedOn w:val="Policepardfaut"/>
    <w:semiHidden/>
    <w:rsid w:val="008A1AEF"/>
    <w:rPr>
      <w:sz w:val="16"/>
    </w:rPr>
  </w:style>
  <w:style w:type="paragraph" w:styleId="Pieddepage">
    <w:name w:val="footer"/>
    <w:basedOn w:val="Normal"/>
    <w:semiHidden/>
    <w:rsid w:val="008A1AEF"/>
    <w:pPr>
      <w:tabs>
        <w:tab w:val="center" w:pos="4536"/>
        <w:tab w:val="right" w:pos="9072"/>
      </w:tabs>
    </w:pPr>
  </w:style>
  <w:style w:type="paragraph" w:customStyle="1" w:styleId="SectionClasse">
    <w:name w:val="Section Classe"/>
    <w:basedOn w:val="BaseSous-SectionUnit"/>
    <w:next w:val="Normal"/>
    <w:rsid w:val="008A1AEF"/>
  </w:style>
  <w:style w:type="paragraph" w:customStyle="1" w:styleId="BaseSous-SectionUnit">
    <w:name w:val="Base Sous-Section Unité"/>
    <w:basedOn w:val="Normal"/>
    <w:next w:val="Normal"/>
    <w:rsid w:val="008A1AEF"/>
    <w:pPr>
      <w:spacing w:before="240" w:after="80"/>
      <w:outlineLvl w:val="2"/>
    </w:pPr>
    <w:rPr>
      <w:rFonts w:ascii="Arial" w:hAnsi="Arial"/>
      <w:b/>
      <w:i/>
      <w:sz w:val="32"/>
    </w:rPr>
  </w:style>
  <w:style w:type="paragraph" w:customStyle="1" w:styleId="SectionDclarationClasse">
    <w:name w:val="Section Déclaration Classe"/>
    <w:basedOn w:val="BaseSous-SectionClasse"/>
    <w:next w:val="Normal"/>
    <w:rsid w:val="008A1AEF"/>
  </w:style>
  <w:style w:type="paragraph" w:customStyle="1" w:styleId="BaseSous-SectionClasse">
    <w:name w:val="Base Sous-Section Classe"/>
    <w:basedOn w:val="Normal"/>
    <w:next w:val="Normal"/>
    <w:rsid w:val="008A1AEF"/>
    <w:pPr>
      <w:spacing w:before="160" w:after="60"/>
      <w:jc w:val="left"/>
      <w:outlineLvl w:val="3"/>
    </w:pPr>
    <w:rPr>
      <w:rFonts w:ascii="Arial" w:hAnsi="Arial"/>
      <w:b/>
      <w:i/>
      <w:sz w:val="28"/>
    </w:rPr>
  </w:style>
  <w:style w:type="paragraph" w:customStyle="1" w:styleId="SectionMthodes">
    <w:name w:val="Section Méthodes"/>
    <w:basedOn w:val="BaseSous-SectionClasse"/>
    <w:next w:val="Normal"/>
    <w:rsid w:val="008A1AEF"/>
  </w:style>
  <w:style w:type="paragraph" w:customStyle="1" w:styleId="SectionTypes">
    <w:name w:val="Section Types"/>
    <w:basedOn w:val="BaseSous-SectionClasse"/>
    <w:next w:val="Normal"/>
    <w:rsid w:val="008A1AEF"/>
  </w:style>
  <w:style w:type="paragraph" w:customStyle="1" w:styleId="SectionPublique">
    <w:name w:val="Section Publique"/>
    <w:basedOn w:val="BaseSectionProtge"/>
    <w:next w:val="Normal"/>
    <w:rsid w:val="008A1AEF"/>
  </w:style>
  <w:style w:type="paragraph" w:customStyle="1" w:styleId="BaseSectionProtge">
    <w:name w:val="Base Section Protégée"/>
    <w:basedOn w:val="Normal"/>
    <w:next w:val="Normal"/>
    <w:rsid w:val="008A1AEF"/>
    <w:pPr>
      <w:spacing w:before="240" w:after="60"/>
      <w:outlineLvl w:val="4"/>
    </w:pPr>
    <w:rPr>
      <w:rFonts w:ascii="Arial" w:hAnsi="Arial"/>
      <w:i/>
      <w:sz w:val="24"/>
    </w:rPr>
  </w:style>
  <w:style w:type="paragraph" w:customStyle="1" w:styleId="SectionPrive">
    <w:name w:val="Section Privée"/>
    <w:basedOn w:val="BaseSectionProtge"/>
    <w:next w:val="Normal"/>
    <w:rsid w:val="008A1AEF"/>
  </w:style>
  <w:style w:type="paragraph" w:customStyle="1" w:styleId="SectionUnit">
    <w:name w:val="Section Unité"/>
    <w:basedOn w:val="BaseSous-SectionBibliothque"/>
    <w:next w:val="Normal"/>
    <w:rsid w:val="008A1AEF"/>
  </w:style>
  <w:style w:type="paragraph" w:customStyle="1" w:styleId="BaseSous-SectionBibliothque">
    <w:name w:val="Base Sous-Section Bibliothèque"/>
    <w:basedOn w:val="Normal"/>
    <w:next w:val="Normal"/>
    <w:rsid w:val="008A1AEF"/>
    <w:pPr>
      <w:spacing w:before="280" w:after="80"/>
      <w:jc w:val="left"/>
      <w:outlineLvl w:val="1"/>
    </w:pPr>
    <w:rPr>
      <w:rFonts w:ascii="Arial" w:hAnsi="Arial"/>
      <w:b/>
      <w:sz w:val="40"/>
    </w:rPr>
  </w:style>
  <w:style w:type="paragraph" w:customStyle="1" w:styleId="TexteMthode">
    <w:name w:val="Texte Méthode"/>
    <w:basedOn w:val="Normal"/>
    <w:rsid w:val="008A1AEF"/>
  </w:style>
  <w:style w:type="paragraph" w:customStyle="1" w:styleId="SectionProtge">
    <w:name w:val="Section Protégée"/>
    <w:basedOn w:val="BaseSectionProtge"/>
    <w:next w:val="Normal"/>
    <w:rsid w:val="008A1AEF"/>
  </w:style>
  <w:style w:type="paragraph" w:customStyle="1" w:styleId="Preformatted">
    <w:name w:val="Preformatted"/>
    <w:basedOn w:val="Normal"/>
    <w:rsid w:val="008A1AEF"/>
    <w:pPr>
      <w:tabs>
        <w:tab w:val="left" w:pos="965"/>
        <w:tab w:val="left" w:pos="1915"/>
        <w:tab w:val="left" w:pos="2880"/>
        <w:tab w:val="left" w:pos="3830"/>
        <w:tab w:val="left" w:pos="4795"/>
        <w:tab w:val="left" w:pos="5760"/>
        <w:tab w:val="left" w:pos="6710"/>
        <w:tab w:val="left" w:pos="7675"/>
        <w:tab w:val="left" w:pos="8626"/>
        <w:tab w:val="left" w:pos="9590"/>
      </w:tabs>
      <w:spacing w:before="100" w:after="100"/>
      <w:jc w:val="left"/>
    </w:pPr>
    <w:rPr>
      <w:rFonts w:ascii="Courier New" w:hAnsi="Courier New"/>
    </w:rPr>
  </w:style>
  <w:style w:type="character" w:customStyle="1" w:styleId="HTMLMarkup">
    <w:name w:val="HTML Markup"/>
    <w:basedOn w:val="Policepardfaut"/>
    <w:rsid w:val="008A1AEF"/>
    <w:rPr>
      <w:vanish/>
      <w:color w:val="FF0000"/>
    </w:rPr>
  </w:style>
  <w:style w:type="character" w:customStyle="1" w:styleId="DfinitionBibliothque">
    <w:name w:val="Définition Bibliothèque"/>
    <w:rsid w:val="008A1AEF"/>
  </w:style>
  <w:style w:type="character" w:customStyle="1" w:styleId="DfinitionObjet">
    <w:name w:val="Définition Objet"/>
    <w:basedOn w:val="Policepardfaut"/>
    <w:rsid w:val="008A1AEF"/>
    <w:rPr>
      <w:u w:val="dotted"/>
    </w:rPr>
  </w:style>
  <w:style w:type="character" w:customStyle="1" w:styleId="DfinitionClasse">
    <w:name w:val="Définition Classe"/>
    <w:basedOn w:val="DfinitionObjet"/>
    <w:rsid w:val="008A1AEF"/>
    <w:rPr>
      <w:u w:val="dotted"/>
    </w:rPr>
  </w:style>
  <w:style w:type="character" w:customStyle="1" w:styleId="DfinitionConstante">
    <w:name w:val="Définition Constante"/>
    <w:basedOn w:val="Dfinition"/>
    <w:rsid w:val="008A1AEF"/>
    <w:rPr>
      <w:rFonts w:ascii="Arial" w:hAnsi="Arial"/>
      <w:noProof/>
      <w:color w:val="FF0000"/>
    </w:rPr>
  </w:style>
  <w:style w:type="character" w:customStyle="1" w:styleId="DfinitionHritage">
    <w:name w:val="Définition Héritage"/>
    <w:basedOn w:val="LienClasseC"/>
    <w:rsid w:val="008A1AEF"/>
    <w:rPr>
      <w:rFonts w:ascii="Arial" w:hAnsi="Arial"/>
      <w:noProof/>
      <w:color w:val="008080"/>
      <w:u w:val="none"/>
    </w:rPr>
  </w:style>
  <w:style w:type="character" w:customStyle="1" w:styleId="DfinitionProprit">
    <w:name w:val="Définition Propriété"/>
    <w:basedOn w:val="Dfinition"/>
    <w:rsid w:val="008A1AEF"/>
    <w:rPr>
      <w:rFonts w:ascii="Arial" w:hAnsi="Arial"/>
      <w:noProof/>
      <w:color w:val="FF0000"/>
    </w:rPr>
  </w:style>
  <w:style w:type="character" w:customStyle="1" w:styleId="DfinitionType">
    <w:name w:val="Définition Type"/>
    <w:basedOn w:val="Dfinition"/>
    <w:rsid w:val="008A1AEF"/>
    <w:rPr>
      <w:rFonts w:ascii="Arial" w:hAnsi="Arial"/>
      <w:noProof/>
      <w:color w:val="FF0000"/>
    </w:rPr>
  </w:style>
  <w:style w:type="character" w:customStyle="1" w:styleId="DfinitionUnit">
    <w:name w:val="Définition Unité"/>
    <w:basedOn w:val="DfinitionObjet"/>
    <w:rsid w:val="008A1AEF"/>
    <w:rPr>
      <w:u w:val="dotted"/>
    </w:rPr>
  </w:style>
  <w:style w:type="character" w:customStyle="1" w:styleId="DfinitionVariable">
    <w:name w:val="Définition Variable"/>
    <w:basedOn w:val="Dfinition"/>
    <w:rsid w:val="008A1AEF"/>
    <w:rPr>
      <w:rFonts w:ascii="Arial" w:hAnsi="Arial"/>
      <w:noProof/>
      <w:color w:val="FF0000"/>
    </w:rPr>
  </w:style>
  <w:style w:type="paragraph" w:customStyle="1" w:styleId="EntteProprit">
    <w:name w:val="Entête Propriété"/>
    <w:basedOn w:val="En-tte"/>
    <w:next w:val="Normal"/>
    <w:rsid w:val="008A1AEF"/>
  </w:style>
  <w:style w:type="paragraph" w:customStyle="1" w:styleId="EntteType">
    <w:name w:val="Entête Type"/>
    <w:basedOn w:val="En-tte"/>
    <w:next w:val="NormalDef"/>
    <w:rsid w:val="008A1AEF"/>
    <w:pPr>
      <w:ind w:left="357" w:hanging="357"/>
    </w:pPr>
  </w:style>
  <w:style w:type="paragraph" w:customStyle="1" w:styleId="Hritage">
    <w:name w:val="Héritage"/>
    <w:basedOn w:val="Normal"/>
    <w:rsid w:val="008A1AEF"/>
    <w:pPr>
      <w:spacing w:after="200"/>
    </w:pPr>
  </w:style>
  <w:style w:type="paragraph" w:customStyle="1" w:styleId="Listepuce1">
    <w:name w:val="Liste à puce 1"/>
    <w:basedOn w:val="Normal"/>
    <w:rsid w:val="008A1AEF"/>
    <w:pPr>
      <w:numPr>
        <w:numId w:val="1"/>
      </w:numPr>
    </w:pPr>
  </w:style>
  <w:style w:type="paragraph" w:customStyle="1" w:styleId="SectionConstantes">
    <w:name w:val="Section Constantes"/>
    <w:basedOn w:val="BaseSous-SectionClasse"/>
    <w:next w:val="Normal"/>
    <w:rsid w:val="008A1AEF"/>
  </w:style>
  <w:style w:type="paragraph" w:customStyle="1" w:styleId="SectionProprits">
    <w:name w:val="Section Propriétés"/>
    <w:basedOn w:val="BaseSous-SectionClasse"/>
    <w:next w:val="Normal"/>
    <w:rsid w:val="008A1AEF"/>
  </w:style>
  <w:style w:type="paragraph" w:customStyle="1" w:styleId="SectionVariables">
    <w:name w:val="Section Variables"/>
    <w:basedOn w:val="BaseSous-SectionUnit"/>
    <w:next w:val="Normal"/>
    <w:rsid w:val="008A1AEF"/>
  </w:style>
  <w:style w:type="character" w:customStyle="1" w:styleId="LienObjetC">
    <w:name w:val="Lien Objet C++"/>
    <w:basedOn w:val="lien"/>
    <w:rsid w:val="008A1AEF"/>
    <w:rPr>
      <w:rFonts w:ascii="Arial" w:hAnsi="Arial"/>
      <w:noProof/>
      <w:color w:val="0000FF"/>
      <w:u w:val="single"/>
    </w:rPr>
  </w:style>
  <w:style w:type="character" w:customStyle="1" w:styleId="LienUnit">
    <w:name w:val="Lien Unité"/>
    <w:basedOn w:val="Policepardfaut"/>
    <w:rsid w:val="008A1AEF"/>
    <w:rPr>
      <w:rFonts w:ascii="Arial" w:hAnsi="Arial"/>
      <w:color w:val="0000FF"/>
      <w:u w:val="single"/>
    </w:rPr>
  </w:style>
  <w:style w:type="character" w:customStyle="1" w:styleId="LienMacro">
    <w:name w:val="Lien Macro"/>
    <w:basedOn w:val="LienObjetC"/>
    <w:rsid w:val="008A1AEF"/>
    <w:rPr>
      <w:rFonts w:ascii="Arial" w:hAnsi="Arial"/>
      <w:noProof/>
      <w:color w:val="0000FF"/>
      <w:u w:val="single"/>
    </w:rPr>
  </w:style>
  <w:style w:type="paragraph" w:customStyle="1" w:styleId="SectionChamps">
    <w:name w:val="Section Champs"/>
    <w:basedOn w:val="BaseSous-SectionClasse"/>
    <w:next w:val="Normal"/>
    <w:rsid w:val="008A1AEF"/>
  </w:style>
  <w:style w:type="paragraph" w:customStyle="1" w:styleId="EntteChamps">
    <w:name w:val="Entête Champs"/>
    <w:basedOn w:val="En-tte"/>
    <w:next w:val="NormalDef"/>
    <w:rsid w:val="008A1AEF"/>
  </w:style>
  <w:style w:type="paragraph" w:customStyle="1" w:styleId="NormalDef">
    <w:name w:val="NormalDef"/>
    <w:basedOn w:val="Normal"/>
    <w:next w:val="Normal"/>
    <w:rsid w:val="008A1AEF"/>
    <w:pPr>
      <w:ind w:left="357"/>
    </w:pPr>
  </w:style>
  <w:style w:type="character" w:customStyle="1" w:styleId="DfinitionChamps">
    <w:name w:val="Définition Champs"/>
    <w:basedOn w:val="Dfinition"/>
    <w:rsid w:val="008A1AEF"/>
    <w:rPr>
      <w:rFonts w:ascii="Arial" w:hAnsi="Arial"/>
      <w:noProof/>
      <w:color w:val="FF0000"/>
    </w:rPr>
  </w:style>
  <w:style w:type="character" w:customStyle="1" w:styleId="LienChamps">
    <w:name w:val="Lien Champs"/>
    <w:basedOn w:val="LienObjetC"/>
    <w:rsid w:val="008A1AEF"/>
    <w:rPr>
      <w:rFonts w:ascii="Arial" w:hAnsi="Arial"/>
      <w:noProof/>
      <w:color w:val="0000FF"/>
      <w:u w:val="single"/>
    </w:rPr>
  </w:style>
  <w:style w:type="paragraph" w:customStyle="1" w:styleId="BaseSous-SectionProtge">
    <w:name w:val="Base Sous-Section Protégée"/>
    <w:basedOn w:val="Normal"/>
    <w:next w:val="Normal"/>
    <w:rsid w:val="008A1AEF"/>
    <w:pPr>
      <w:spacing w:before="120"/>
      <w:outlineLvl w:val="5"/>
    </w:pPr>
    <w:rPr>
      <w:b/>
      <w:i/>
      <w:sz w:val="24"/>
    </w:rPr>
  </w:style>
  <w:style w:type="character" w:customStyle="1" w:styleId="VariableC">
    <w:name w:val="Variable C++"/>
    <w:basedOn w:val="TexteC"/>
    <w:rsid w:val="008A1AEF"/>
    <w:rPr>
      <w:rFonts w:ascii="Arial" w:hAnsi="Arial"/>
      <w:noProof/>
    </w:rPr>
  </w:style>
  <w:style w:type="paragraph" w:customStyle="1" w:styleId="Relatives">
    <w:name w:val="Relatives"/>
    <w:basedOn w:val="Normal"/>
    <w:next w:val="Normal"/>
    <w:rsid w:val="008A1AEF"/>
    <w:pPr>
      <w:numPr>
        <w:numId w:val="2"/>
      </w:numPr>
      <w:spacing w:before="120"/>
      <w:jc w:val="left"/>
    </w:pPr>
  </w:style>
  <w:style w:type="paragraph" w:customStyle="1" w:styleId="Remarques">
    <w:name w:val="Remarques"/>
    <w:basedOn w:val="Normal"/>
    <w:next w:val="Normal"/>
    <w:rsid w:val="008A1AEF"/>
    <w:pPr>
      <w:jc w:val="left"/>
    </w:pPr>
  </w:style>
  <w:style w:type="paragraph" w:customStyle="1" w:styleId="Prconditions">
    <w:name w:val="Préconditions"/>
    <w:basedOn w:val="Normal"/>
    <w:next w:val="Normal"/>
    <w:rsid w:val="008A1AEF"/>
    <w:pPr>
      <w:numPr>
        <w:numId w:val="3"/>
      </w:numPr>
      <w:spacing w:before="120"/>
      <w:jc w:val="left"/>
    </w:pPr>
  </w:style>
  <w:style w:type="paragraph" w:customStyle="1" w:styleId="PostConditions">
    <w:name w:val="PostConditions"/>
    <w:basedOn w:val="Normal"/>
    <w:next w:val="Normal"/>
    <w:rsid w:val="008A1AEF"/>
    <w:pPr>
      <w:numPr>
        <w:numId w:val="4"/>
      </w:numPr>
      <w:tabs>
        <w:tab w:val="left" w:pos="1440"/>
      </w:tabs>
      <w:spacing w:before="120"/>
      <w:jc w:val="left"/>
    </w:pPr>
  </w:style>
  <w:style w:type="character" w:customStyle="1" w:styleId="LienConstante">
    <w:name w:val="Lien Constante"/>
    <w:basedOn w:val="lien"/>
    <w:rsid w:val="008A1AEF"/>
    <w:rPr>
      <w:rFonts w:ascii="Arial" w:hAnsi="Arial"/>
      <w:noProof/>
      <w:color w:val="0000FF"/>
      <w:u w:val="single"/>
    </w:rPr>
  </w:style>
  <w:style w:type="paragraph" w:styleId="Listenumros">
    <w:name w:val="List Number"/>
    <w:basedOn w:val="Normal"/>
    <w:semiHidden/>
    <w:rsid w:val="008A1AEF"/>
    <w:pPr>
      <w:numPr>
        <w:numId w:val="5"/>
      </w:numPr>
    </w:pPr>
  </w:style>
  <w:style w:type="character" w:customStyle="1" w:styleId="TexteC">
    <w:name w:val="Texte C++"/>
    <w:basedOn w:val="Policepardfaut"/>
    <w:rsid w:val="008A1AEF"/>
    <w:rPr>
      <w:rFonts w:ascii="Arial" w:hAnsi="Arial"/>
      <w:noProof/>
    </w:rPr>
  </w:style>
  <w:style w:type="character" w:styleId="Lienhypertextesuivivisit">
    <w:name w:val="FollowedHyperlink"/>
    <w:basedOn w:val="Policepardfaut"/>
    <w:semiHidden/>
    <w:rsid w:val="008A1AEF"/>
    <w:rPr>
      <w:color w:val="800080"/>
      <w:u w:val="single"/>
    </w:rPr>
  </w:style>
  <w:style w:type="paragraph" w:customStyle="1" w:styleId="PrconditionsItem">
    <w:name w:val="PréconditionsItem"/>
    <w:basedOn w:val="Prconditions"/>
    <w:rsid w:val="008A1AEF"/>
    <w:pPr>
      <w:numPr>
        <w:ilvl w:val="1"/>
      </w:numPr>
      <w:spacing w:before="0"/>
    </w:pPr>
  </w:style>
  <w:style w:type="paragraph" w:customStyle="1" w:styleId="PostConditionsItem">
    <w:name w:val="PostConditionsItem"/>
    <w:basedOn w:val="PostConditions"/>
    <w:rsid w:val="008A1AEF"/>
    <w:pPr>
      <w:numPr>
        <w:ilvl w:val="1"/>
      </w:numPr>
      <w:spacing w:before="0"/>
    </w:pPr>
  </w:style>
  <w:style w:type="paragraph" w:customStyle="1" w:styleId="RelativesItem">
    <w:name w:val="RelativesItem"/>
    <w:basedOn w:val="Relatives"/>
    <w:rsid w:val="008A1AEF"/>
    <w:pPr>
      <w:numPr>
        <w:ilvl w:val="1"/>
      </w:numPr>
      <w:spacing w:before="0"/>
    </w:pPr>
  </w:style>
  <w:style w:type="character" w:customStyle="1" w:styleId="lien">
    <w:name w:val="lien"/>
    <w:basedOn w:val="TexteC"/>
    <w:rsid w:val="008A1AEF"/>
    <w:rPr>
      <w:rFonts w:ascii="Arial" w:hAnsi="Arial"/>
      <w:noProof/>
      <w:color w:val="0000FF"/>
      <w:u w:val="single"/>
    </w:rPr>
  </w:style>
  <w:style w:type="paragraph" w:customStyle="1" w:styleId="EntteConstante">
    <w:name w:val="Entête Constante"/>
    <w:basedOn w:val="En-tte"/>
    <w:next w:val="NormalDef"/>
    <w:rsid w:val="008A1AEF"/>
  </w:style>
  <w:style w:type="character" w:customStyle="1" w:styleId="LienType">
    <w:name w:val="Lien Type"/>
    <w:basedOn w:val="lien"/>
    <w:rsid w:val="008A1AEF"/>
    <w:rPr>
      <w:rFonts w:ascii="Arial" w:hAnsi="Arial"/>
      <w:noProof/>
      <w:color w:val="0000FF"/>
      <w:u w:val="single"/>
    </w:rPr>
  </w:style>
  <w:style w:type="paragraph" w:customStyle="1" w:styleId="SectionMacros">
    <w:name w:val="Section Macros"/>
    <w:basedOn w:val="BaseSous-SectionClasse"/>
    <w:next w:val="Normal"/>
    <w:rsid w:val="008A1AEF"/>
  </w:style>
  <w:style w:type="paragraph" w:customStyle="1" w:styleId="EntteMacro">
    <w:name w:val="Entête Macro"/>
    <w:basedOn w:val="En-tte"/>
    <w:next w:val="NormalDef"/>
    <w:rsid w:val="008A1AEF"/>
  </w:style>
  <w:style w:type="character" w:customStyle="1" w:styleId="DfinitionMacro">
    <w:name w:val="Définition Macro"/>
    <w:basedOn w:val="Dfinition"/>
    <w:rsid w:val="008A1AEF"/>
    <w:rPr>
      <w:rFonts w:ascii="Arial" w:hAnsi="Arial"/>
      <w:noProof/>
      <w:color w:val="FF0000"/>
    </w:rPr>
  </w:style>
  <w:style w:type="paragraph" w:styleId="Titre">
    <w:name w:val="Title"/>
    <w:basedOn w:val="Normal"/>
    <w:qFormat/>
    <w:rsid w:val="008A1AEF"/>
    <w:pPr>
      <w:spacing w:before="240" w:after="60"/>
      <w:jc w:val="center"/>
      <w:outlineLvl w:val="0"/>
    </w:pPr>
    <w:rPr>
      <w:rFonts w:ascii="Arial" w:hAnsi="Arial" w:cs="Arial"/>
      <w:b/>
      <w:bCs/>
      <w:kern w:val="28"/>
      <w:sz w:val="32"/>
      <w:szCs w:val="32"/>
    </w:rPr>
  </w:style>
  <w:style w:type="paragraph" w:styleId="Textebrut">
    <w:name w:val="Plain Text"/>
    <w:basedOn w:val="Normal"/>
    <w:semiHidden/>
    <w:rsid w:val="008A1AEF"/>
    <w:pPr>
      <w:jc w:val="left"/>
    </w:pPr>
    <w:rPr>
      <w:rFonts w:ascii="Courier New" w:hAnsi="Courier New" w:cs="Courier New"/>
    </w:rPr>
  </w:style>
  <w:style w:type="paragraph" w:styleId="Textedebulles">
    <w:name w:val="Balloon Text"/>
    <w:basedOn w:val="Normal"/>
    <w:link w:val="TextedebullesCar"/>
    <w:uiPriority w:val="99"/>
    <w:semiHidden/>
    <w:unhideWhenUsed/>
    <w:rsid w:val="005D319A"/>
    <w:rPr>
      <w:rFonts w:ascii="Tahoma" w:hAnsi="Tahoma" w:cs="Tahoma"/>
      <w:sz w:val="16"/>
      <w:szCs w:val="16"/>
    </w:rPr>
  </w:style>
  <w:style w:type="character" w:customStyle="1" w:styleId="TextedebullesCar">
    <w:name w:val="Texte de bulles Car"/>
    <w:basedOn w:val="Policepardfaut"/>
    <w:link w:val="Textedebulles"/>
    <w:uiPriority w:val="99"/>
    <w:semiHidden/>
    <w:rsid w:val="005D319A"/>
    <w:rPr>
      <w:rFonts w:ascii="Tahoma" w:hAnsi="Tahoma" w:cs="Tahoma"/>
      <w:sz w:val="16"/>
      <w:szCs w:val="16"/>
    </w:rPr>
  </w:style>
  <w:style w:type="paragraph" w:styleId="Paragraphedeliste">
    <w:name w:val="List Paragraph"/>
    <w:basedOn w:val="Normal"/>
    <w:uiPriority w:val="34"/>
    <w:qFormat/>
    <w:rsid w:val="00B12267"/>
    <w:pPr>
      <w:ind w:left="720"/>
      <w:contextualSpacing/>
    </w:pPr>
  </w:style>
  <w:style w:type="table" w:styleId="Grilledutableau">
    <w:name w:val="Table Grid"/>
    <w:basedOn w:val="TableauNormal"/>
    <w:uiPriority w:val="59"/>
    <w:rsid w:val="00B86A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nhideWhenUsed/>
    <w:qFormat/>
    <w:rsid w:val="00205CBD"/>
    <w:pPr>
      <w:spacing w:after="200"/>
    </w:pPr>
    <w:rPr>
      <w:b/>
      <w:bCs/>
      <w:color w:val="4F81BD" w:themeColor="accent1"/>
      <w:sz w:val="18"/>
      <w:szCs w:val="18"/>
    </w:rPr>
  </w:style>
  <w:style w:type="paragraph" w:styleId="Notedebasdepage">
    <w:name w:val="footnote text"/>
    <w:basedOn w:val="Normal"/>
    <w:link w:val="NotedebasdepageCar"/>
    <w:uiPriority w:val="99"/>
    <w:rsid w:val="005D60DB"/>
    <w:rPr>
      <w:rFonts w:ascii="Arial" w:hAnsi="Arial"/>
      <w:lang w:val="en-GB"/>
    </w:rPr>
  </w:style>
  <w:style w:type="character" w:customStyle="1" w:styleId="NotedebasdepageCar">
    <w:name w:val="Note de bas de page Car"/>
    <w:basedOn w:val="Policepardfaut"/>
    <w:link w:val="Notedebasdepage"/>
    <w:uiPriority w:val="99"/>
    <w:rsid w:val="005D60DB"/>
    <w:rPr>
      <w:rFonts w:ascii="Arial" w:hAnsi="Arial"/>
      <w:lang w:val="en-GB"/>
    </w:rPr>
  </w:style>
  <w:style w:type="character" w:styleId="Appelnotedebasdep">
    <w:name w:val="footnote reference"/>
    <w:rsid w:val="005D60DB"/>
    <w:rPr>
      <w:vertAlign w:val="superscript"/>
    </w:rPr>
  </w:style>
  <w:style w:type="paragraph" w:styleId="Listepuces">
    <w:name w:val="List Bullet"/>
    <w:basedOn w:val="Normal"/>
    <w:rsid w:val="00FC56B7"/>
    <w:pPr>
      <w:tabs>
        <w:tab w:val="num" w:pos="360"/>
      </w:tabs>
      <w:spacing w:before="60" w:after="60"/>
      <w:ind w:left="360" w:hanging="360"/>
    </w:pPr>
    <w:rPr>
      <w:rFonts w:ascii="Arial" w:hAnsi="Arial"/>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0"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1AEF"/>
    <w:pPr>
      <w:jc w:val="both"/>
    </w:pPr>
  </w:style>
  <w:style w:type="paragraph" w:styleId="Titre1">
    <w:name w:val="heading 1"/>
    <w:basedOn w:val="Normal"/>
    <w:next w:val="Normal"/>
    <w:qFormat/>
    <w:rsid w:val="008A1AEF"/>
    <w:pPr>
      <w:keepNext/>
      <w:spacing w:before="240" w:after="60"/>
      <w:outlineLvl w:val="0"/>
    </w:pPr>
    <w:rPr>
      <w:rFonts w:ascii="Arial" w:hAnsi="Arial"/>
      <w:b/>
      <w:kern w:val="28"/>
      <w:sz w:val="44"/>
    </w:rPr>
  </w:style>
  <w:style w:type="paragraph" w:styleId="Titre2">
    <w:name w:val="heading 2"/>
    <w:basedOn w:val="Normal"/>
    <w:next w:val="Normal"/>
    <w:qFormat/>
    <w:rsid w:val="008A1AEF"/>
    <w:pPr>
      <w:keepNext/>
      <w:spacing w:before="240" w:after="60"/>
      <w:outlineLvl w:val="1"/>
    </w:pPr>
    <w:rPr>
      <w:rFonts w:ascii="Arial" w:hAnsi="Arial"/>
      <w:b/>
      <w:sz w:val="32"/>
    </w:rPr>
  </w:style>
  <w:style w:type="paragraph" w:styleId="Titre3">
    <w:name w:val="heading 3"/>
    <w:basedOn w:val="Normal"/>
    <w:next w:val="Normal"/>
    <w:qFormat/>
    <w:rsid w:val="008A1AEF"/>
    <w:pPr>
      <w:outlineLvl w:val="2"/>
    </w:pPr>
    <w:rPr>
      <w:rFonts w:ascii="Arial" w:hAnsi="Arial"/>
      <w:b/>
      <w:i/>
      <w:sz w:val="24"/>
    </w:rPr>
  </w:style>
  <w:style w:type="paragraph" w:styleId="Titre4">
    <w:name w:val="heading 4"/>
    <w:basedOn w:val="Normal"/>
    <w:next w:val="Normal"/>
    <w:qFormat/>
    <w:rsid w:val="008A1AEF"/>
    <w:pPr>
      <w:keepNext/>
      <w:spacing w:before="240" w:after="60"/>
      <w:outlineLvl w:val="3"/>
    </w:pPr>
    <w:rPr>
      <w:rFonts w:ascii="Arial" w:hAnsi="Arial"/>
      <w:i/>
      <w:sz w:val="24"/>
    </w:rPr>
  </w:style>
  <w:style w:type="paragraph" w:styleId="Titre5">
    <w:name w:val="heading 5"/>
    <w:basedOn w:val="Normal"/>
    <w:next w:val="Normal"/>
    <w:qFormat/>
    <w:rsid w:val="008A1AEF"/>
    <w:pPr>
      <w:spacing w:before="100" w:after="60"/>
      <w:outlineLvl w:val="4"/>
    </w:pPr>
    <w:rPr>
      <w:sz w:val="22"/>
    </w:rPr>
  </w:style>
  <w:style w:type="paragraph" w:styleId="Titre6">
    <w:name w:val="heading 6"/>
    <w:basedOn w:val="Normal"/>
    <w:next w:val="Normal"/>
    <w:qFormat/>
    <w:rsid w:val="008A1AEF"/>
    <w:pPr>
      <w:spacing w:before="240" w:after="60"/>
      <w:outlineLvl w:val="5"/>
    </w:pPr>
    <w:rPr>
      <w:rFonts w:ascii="Arial" w:hAnsi="Arial"/>
      <w:i/>
      <w:sz w:val="22"/>
    </w:rPr>
  </w:style>
  <w:style w:type="paragraph" w:styleId="Titre7">
    <w:name w:val="heading 7"/>
    <w:basedOn w:val="Normal"/>
    <w:next w:val="Normal"/>
    <w:qFormat/>
    <w:rsid w:val="008A1AEF"/>
    <w:pPr>
      <w:spacing w:before="240" w:after="60"/>
      <w:outlineLvl w:val="6"/>
    </w:pPr>
    <w:rPr>
      <w:rFonts w:ascii="Arial" w:hAnsi="Arial"/>
    </w:rPr>
  </w:style>
  <w:style w:type="paragraph" w:styleId="Titre8">
    <w:name w:val="heading 8"/>
    <w:basedOn w:val="Normal"/>
    <w:next w:val="Normal"/>
    <w:qFormat/>
    <w:rsid w:val="008A1AEF"/>
    <w:pPr>
      <w:spacing w:before="240" w:after="60"/>
      <w:outlineLvl w:val="7"/>
    </w:pPr>
    <w:rPr>
      <w:rFonts w:ascii="Arial" w:hAnsi="Arial"/>
      <w:i/>
    </w:rPr>
  </w:style>
  <w:style w:type="paragraph" w:styleId="Titre9">
    <w:name w:val="heading 9"/>
    <w:basedOn w:val="Normal"/>
    <w:next w:val="Normal"/>
    <w:qFormat/>
    <w:rsid w:val="008A1AEF"/>
    <w:pPr>
      <w:spacing w:before="240" w:after="60"/>
      <w:outlineLvl w:val="8"/>
    </w:pPr>
    <w:rPr>
      <w:rFonts w:ascii="Arial" w:hAnsi="Arial"/>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ibliothque">
    <w:name w:val="Bibliothèque"/>
    <w:basedOn w:val="Normal"/>
    <w:next w:val="Normal"/>
    <w:rsid w:val="008A1AEF"/>
    <w:pPr>
      <w:pBdr>
        <w:top w:val="single" w:sz="4" w:space="1" w:color="auto" w:shadow="1"/>
        <w:left w:val="single" w:sz="4" w:space="4" w:color="auto" w:shadow="1"/>
        <w:bottom w:val="single" w:sz="4" w:space="1" w:color="auto" w:shadow="1"/>
        <w:right w:val="single" w:sz="4" w:space="4" w:color="auto" w:shadow="1"/>
      </w:pBdr>
      <w:spacing w:before="240" w:after="240"/>
      <w:jc w:val="center"/>
      <w:outlineLvl w:val="0"/>
    </w:pPr>
    <w:rPr>
      <w:rFonts w:ascii="Arial" w:hAnsi="Arial"/>
      <w:b/>
      <w:kern w:val="28"/>
      <w:sz w:val="96"/>
    </w:rPr>
  </w:style>
  <w:style w:type="paragraph" w:styleId="Explorateurdedocuments">
    <w:name w:val="Document Map"/>
    <w:basedOn w:val="Normal"/>
    <w:semiHidden/>
    <w:rsid w:val="008A1AEF"/>
    <w:pPr>
      <w:shd w:val="clear" w:color="auto" w:fill="000080"/>
    </w:pPr>
    <w:rPr>
      <w:rFonts w:ascii="Tahoma" w:hAnsi="Tahoma" w:cs="Tahoma"/>
    </w:rPr>
  </w:style>
  <w:style w:type="paragraph" w:customStyle="1" w:styleId="Dclarationdeclasse">
    <w:name w:val="Déclaration de classe"/>
    <w:basedOn w:val="Normal"/>
    <w:rsid w:val="008A1AEF"/>
    <w:pPr>
      <w:ind w:left="357" w:hanging="357"/>
      <w:jc w:val="left"/>
    </w:pPr>
    <w:rPr>
      <w:rFonts w:ascii="Arial" w:hAnsi="Arial"/>
      <w:noProof/>
      <w:sz w:val="16"/>
    </w:rPr>
  </w:style>
  <w:style w:type="character" w:customStyle="1" w:styleId="Dfinition">
    <w:name w:val="Définition"/>
    <w:basedOn w:val="Policepardfaut"/>
    <w:rsid w:val="008A1AEF"/>
    <w:rPr>
      <w:rFonts w:ascii="Arial" w:hAnsi="Arial"/>
      <w:noProof/>
      <w:color w:val="FF0000"/>
    </w:rPr>
  </w:style>
  <w:style w:type="character" w:customStyle="1" w:styleId="DfinitionDonne">
    <w:name w:val="Définition Donnée"/>
    <w:basedOn w:val="Dfinition"/>
    <w:rsid w:val="008A1AEF"/>
    <w:rPr>
      <w:rFonts w:ascii="Arial" w:hAnsi="Arial"/>
      <w:noProof/>
      <w:color w:val="FF0000"/>
    </w:rPr>
  </w:style>
  <w:style w:type="character" w:customStyle="1" w:styleId="DfinitionMthode">
    <w:name w:val="Définition Méthode"/>
    <w:basedOn w:val="Dfinition"/>
    <w:rsid w:val="008A1AEF"/>
    <w:rPr>
      <w:rFonts w:ascii="Arial" w:hAnsi="Arial"/>
      <w:noProof/>
      <w:color w:val="FF0000"/>
    </w:rPr>
  </w:style>
  <w:style w:type="paragraph" w:styleId="En-tte">
    <w:name w:val="header"/>
    <w:basedOn w:val="Normal"/>
    <w:next w:val="NormalDef"/>
    <w:semiHidden/>
    <w:rsid w:val="008A1AEF"/>
    <w:pPr>
      <w:spacing w:before="120"/>
      <w:jc w:val="left"/>
    </w:pPr>
    <w:rPr>
      <w:rFonts w:ascii="Arial" w:hAnsi="Arial"/>
      <w:noProof/>
    </w:rPr>
  </w:style>
  <w:style w:type="paragraph" w:customStyle="1" w:styleId="EntteMthode">
    <w:name w:val="Entête Méthode"/>
    <w:basedOn w:val="En-tte"/>
    <w:next w:val="Normal"/>
    <w:rsid w:val="008A1AEF"/>
    <w:pPr>
      <w:pBdr>
        <w:top w:val="single" w:sz="4" w:space="1" w:color="auto"/>
      </w:pBdr>
      <w:spacing w:after="120"/>
      <w:ind w:left="357" w:hanging="357"/>
    </w:pPr>
  </w:style>
  <w:style w:type="character" w:customStyle="1" w:styleId="LienClasseC">
    <w:name w:val="Lien Classe C++"/>
    <w:basedOn w:val="lien"/>
    <w:rsid w:val="008A1AEF"/>
    <w:rPr>
      <w:rFonts w:ascii="Arial" w:hAnsi="Arial"/>
      <w:noProof/>
      <w:color w:val="008080"/>
      <w:u w:val="none"/>
    </w:rPr>
  </w:style>
  <w:style w:type="character" w:styleId="Lienhypertexte">
    <w:name w:val="Hyperlink"/>
    <w:basedOn w:val="Policepardfaut"/>
    <w:semiHidden/>
    <w:rsid w:val="008A1AEF"/>
    <w:rPr>
      <w:color w:val="0000FF"/>
      <w:u w:val="single"/>
    </w:rPr>
  </w:style>
  <w:style w:type="character" w:styleId="lev">
    <w:name w:val="Strong"/>
    <w:basedOn w:val="Policepardfaut"/>
    <w:qFormat/>
    <w:rsid w:val="008A1AEF"/>
    <w:rPr>
      <w:b/>
      <w:bCs/>
    </w:rPr>
  </w:style>
  <w:style w:type="character" w:customStyle="1" w:styleId="LienMthode">
    <w:name w:val="Lien Méthode"/>
    <w:basedOn w:val="LienObjetC"/>
    <w:rsid w:val="008A1AEF"/>
    <w:rPr>
      <w:rFonts w:ascii="Arial" w:hAnsi="Arial"/>
      <w:noProof/>
      <w:color w:val="0000FF"/>
      <w:u w:val="single"/>
    </w:rPr>
  </w:style>
  <w:style w:type="character" w:customStyle="1" w:styleId="LienProprit">
    <w:name w:val="Lien Propriété"/>
    <w:basedOn w:val="lien"/>
    <w:rsid w:val="008A1AEF"/>
    <w:rPr>
      <w:rFonts w:ascii="Arial" w:hAnsi="Arial"/>
      <w:noProof/>
      <w:color w:val="0000FF"/>
      <w:u w:val="single"/>
    </w:rPr>
  </w:style>
  <w:style w:type="character" w:styleId="Marquedecommentaire">
    <w:name w:val="annotation reference"/>
    <w:basedOn w:val="Policepardfaut"/>
    <w:semiHidden/>
    <w:rsid w:val="008A1AEF"/>
    <w:rPr>
      <w:sz w:val="16"/>
    </w:rPr>
  </w:style>
  <w:style w:type="paragraph" w:styleId="Pieddepage">
    <w:name w:val="footer"/>
    <w:basedOn w:val="Normal"/>
    <w:semiHidden/>
    <w:rsid w:val="008A1AEF"/>
    <w:pPr>
      <w:tabs>
        <w:tab w:val="center" w:pos="4536"/>
        <w:tab w:val="right" w:pos="9072"/>
      </w:tabs>
    </w:pPr>
  </w:style>
  <w:style w:type="paragraph" w:customStyle="1" w:styleId="SectionClasse">
    <w:name w:val="Section Classe"/>
    <w:basedOn w:val="BaseSous-SectionUnit"/>
    <w:next w:val="Normal"/>
    <w:rsid w:val="008A1AEF"/>
  </w:style>
  <w:style w:type="paragraph" w:customStyle="1" w:styleId="BaseSous-SectionUnit">
    <w:name w:val="Base Sous-Section Unité"/>
    <w:basedOn w:val="Normal"/>
    <w:next w:val="Normal"/>
    <w:rsid w:val="008A1AEF"/>
    <w:pPr>
      <w:spacing w:before="240" w:after="80"/>
      <w:outlineLvl w:val="2"/>
    </w:pPr>
    <w:rPr>
      <w:rFonts w:ascii="Arial" w:hAnsi="Arial"/>
      <w:b/>
      <w:i/>
      <w:sz w:val="32"/>
    </w:rPr>
  </w:style>
  <w:style w:type="paragraph" w:customStyle="1" w:styleId="SectionDclarationClasse">
    <w:name w:val="Section Déclaration Classe"/>
    <w:basedOn w:val="BaseSous-SectionClasse"/>
    <w:next w:val="Normal"/>
    <w:rsid w:val="008A1AEF"/>
  </w:style>
  <w:style w:type="paragraph" w:customStyle="1" w:styleId="BaseSous-SectionClasse">
    <w:name w:val="Base Sous-Section Classe"/>
    <w:basedOn w:val="Normal"/>
    <w:next w:val="Normal"/>
    <w:rsid w:val="008A1AEF"/>
    <w:pPr>
      <w:spacing w:before="160" w:after="60"/>
      <w:jc w:val="left"/>
      <w:outlineLvl w:val="3"/>
    </w:pPr>
    <w:rPr>
      <w:rFonts w:ascii="Arial" w:hAnsi="Arial"/>
      <w:b/>
      <w:i/>
      <w:sz w:val="28"/>
    </w:rPr>
  </w:style>
  <w:style w:type="paragraph" w:customStyle="1" w:styleId="SectionMthodes">
    <w:name w:val="Section Méthodes"/>
    <w:basedOn w:val="BaseSous-SectionClasse"/>
    <w:next w:val="Normal"/>
    <w:rsid w:val="008A1AEF"/>
  </w:style>
  <w:style w:type="paragraph" w:customStyle="1" w:styleId="SectionTypes">
    <w:name w:val="Section Types"/>
    <w:basedOn w:val="BaseSous-SectionClasse"/>
    <w:next w:val="Normal"/>
    <w:rsid w:val="008A1AEF"/>
  </w:style>
  <w:style w:type="paragraph" w:customStyle="1" w:styleId="SectionPublique">
    <w:name w:val="Section Publique"/>
    <w:basedOn w:val="BaseSectionProtge"/>
    <w:next w:val="Normal"/>
    <w:rsid w:val="008A1AEF"/>
  </w:style>
  <w:style w:type="paragraph" w:customStyle="1" w:styleId="BaseSectionProtge">
    <w:name w:val="Base Section Protégée"/>
    <w:basedOn w:val="Normal"/>
    <w:next w:val="Normal"/>
    <w:rsid w:val="008A1AEF"/>
    <w:pPr>
      <w:spacing w:before="240" w:after="60"/>
      <w:outlineLvl w:val="4"/>
    </w:pPr>
    <w:rPr>
      <w:rFonts w:ascii="Arial" w:hAnsi="Arial"/>
      <w:i/>
      <w:sz w:val="24"/>
    </w:rPr>
  </w:style>
  <w:style w:type="paragraph" w:customStyle="1" w:styleId="SectionPrive">
    <w:name w:val="Section Privée"/>
    <w:basedOn w:val="BaseSectionProtge"/>
    <w:next w:val="Normal"/>
    <w:rsid w:val="008A1AEF"/>
  </w:style>
  <w:style w:type="paragraph" w:customStyle="1" w:styleId="SectionUnit">
    <w:name w:val="Section Unité"/>
    <w:basedOn w:val="BaseSous-SectionBibliothque"/>
    <w:next w:val="Normal"/>
    <w:rsid w:val="008A1AEF"/>
  </w:style>
  <w:style w:type="paragraph" w:customStyle="1" w:styleId="BaseSous-SectionBibliothque">
    <w:name w:val="Base Sous-Section Bibliothèque"/>
    <w:basedOn w:val="Normal"/>
    <w:next w:val="Normal"/>
    <w:rsid w:val="008A1AEF"/>
    <w:pPr>
      <w:spacing w:before="280" w:after="80"/>
      <w:jc w:val="left"/>
      <w:outlineLvl w:val="1"/>
    </w:pPr>
    <w:rPr>
      <w:rFonts w:ascii="Arial" w:hAnsi="Arial"/>
      <w:b/>
      <w:sz w:val="40"/>
    </w:rPr>
  </w:style>
  <w:style w:type="paragraph" w:customStyle="1" w:styleId="TexteMthode">
    <w:name w:val="Texte Méthode"/>
    <w:basedOn w:val="Normal"/>
    <w:rsid w:val="008A1AEF"/>
  </w:style>
  <w:style w:type="paragraph" w:customStyle="1" w:styleId="SectionProtge">
    <w:name w:val="Section Protégée"/>
    <w:basedOn w:val="BaseSectionProtge"/>
    <w:next w:val="Normal"/>
    <w:rsid w:val="008A1AEF"/>
  </w:style>
  <w:style w:type="paragraph" w:customStyle="1" w:styleId="Preformatted">
    <w:name w:val="Preformatted"/>
    <w:basedOn w:val="Normal"/>
    <w:rsid w:val="008A1AEF"/>
    <w:pPr>
      <w:tabs>
        <w:tab w:val="left" w:pos="965"/>
        <w:tab w:val="left" w:pos="1915"/>
        <w:tab w:val="left" w:pos="2880"/>
        <w:tab w:val="left" w:pos="3830"/>
        <w:tab w:val="left" w:pos="4795"/>
        <w:tab w:val="left" w:pos="5760"/>
        <w:tab w:val="left" w:pos="6710"/>
        <w:tab w:val="left" w:pos="7675"/>
        <w:tab w:val="left" w:pos="8626"/>
        <w:tab w:val="left" w:pos="9590"/>
      </w:tabs>
      <w:spacing w:before="100" w:after="100"/>
      <w:jc w:val="left"/>
    </w:pPr>
    <w:rPr>
      <w:rFonts w:ascii="Courier New" w:hAnsi="Courier New"/>
    </w:rPr>
  </w:style>
  <w:style w:type="character" w:customStyle="1" w:styleId="HTMLMarkup">
    <w:name w:val="HTML Markup"/>
    <w:basedOn w:val="Policepardfaut"/>
    <w:rsid w:val="008A1AEF"/>
    <w:rPr>
      <w:vanish/>
      <w:color w:val="FF0000"/>
    </w:rPr>
  </w:style>
  <w:style w:type="character" w:customStyle="1" w:styleId="DfinitionBibliothque">
    <w:name w:val="Définition Bibliothèque"/>
    <w:rsid w:val="008A1AEF"/>
  </w:style>
  <w:style w:type="character" w:customStyle="1" w:styleId="DfinitionObjet">
    <w:name w:val="Définition Objet"/>
    <w:basedOn w:val="Policepardfaut"/>
    <w:rsid w:val="008A1AEF"/>
    <w:rPr>
      <w:u w:val="dotted"/>
    </w:rPr>
  </w:style>
  <w:style w:type="character" w:customStyle="1" w:styleId="DfinitionClasse">
    <w:name w:val="Définition Classe"/>
    <w:basedOn w:val="DfinitionObjet"/>
    <w:rsid w:val="008A1AEF"/>
    <w:rPr>
      <w:u w:val="dotted"/>
    </w:rPr>
  </w:style>
  <w:style w:type="character" w:customStyle="1" w:styleId="DfinitionConstante">
    <w:name w:val="Définition Constante"/>
    <w:basedOn w:val="Dfinition"/>
    <w:rsid w:val="008A1AEF"/>
    <w:rPr>
      <w:rFonts w:ascii="Arial" w:hAnsi="Arial"/>
      <w:noProof/>
      <w:color w:val="FF0000"/>
    </w:rPr>
  </w:style>
  <w:style w:type="character" w:customStyle="1" w:styleId="DfinitionHritage">
    <w:name w:val="Définition Héritage"/>
    <w:basedOn w:val="LienClasseC"/>
    <w:rsid w:val="008A1AEF"/>
    <w:rPr>
      <w:rFonts w:ascii="Arial" w:hAnsi="Arial"/>
      <w:noProof/>
      <w:color w:val="008080"/>
      <w:u w:val="none"/>
    </w:rPr>
  </w:style>
  <w:style w:type="character" w:customStyle="1" w:styleId="DfinitionProprit">
    <w:name w:val="Définition Propriété"/>
    <w:basedOn w:val="Dfinition"/>
    <w:rsid w:val="008A1AEF"/>
    <w:rPr>
      <w:rFonts w:ascii="Arial" w:hAnsi="Arial"/>
      <w:noProof/>
      <w:color w:val="FF0000"/>
    </w:rPr>
  </w:style>
  <w:style w:type="character" w:customStyle="1" w:styleId="DfinitionType">
    <w:name w:val="Définition Type"/>
    <w:basedOn w:val="Dfinition"/>
    <w:rsid w:val="008A1AEF"/>
    <w:rPr>
      <w:rFonts w:ascii="Arial" w:hAnsi="Arial"/>
      <w:noProof/>
      <w:color w:val="FF0000"/>
    </w:rPr>
  </w:style>
  <w:style w:type="character" w:customStyle="1" w:styleId="DfinitionUnit">
    <w:name w:val="Définition Unité"/>
    <w:basedOn w:val="DfinitionObjet"/>
    <w:rsid w:val="008A1AEF"/>
    <w:rPr>
      <w:u w:val="dotted"/>
    </w:rPr>
  </w:style>
  <w:style w:type="character" w:customStyle="1" w:styleId="DfinitionVariable">
    <w:name w:val="Définition Variable"/>
    <w:basedOn w:val="Dfinition"/>
    <w:rsid w:val="008A1AEF"/>
    <w:rPr>
      <w:rFonts w:ascii="Arial" w:hAnsi="Arial"/>
      <w:noProof/>
      <w:color w:val="FF0000"/>
    </w:rPr>
  </w:style>
  <w:style w:type="paragraph" w:customStyle="1" w:styleId="EntteProprit">
    <w:name w:val="Entête Propriété"/>
    <w:basedOn w:val="En-tte"/>
    <w:next w:val="Normal"/>
    <w:rsid w:val="008A1AEF"/>
  </w:style>
  <w:style w:type="paragraph" w:customStyle="1" w:styleId="EntteType">
    <w:name w:val="Entête Type"/>
    <w:basedOn w:val="En-tte"/>
    <w:next w:val="NormalDef"/>
    <w:rsid w:val="008A1AEF"/>
    <w:pPr>
      <w:ind w:left="357" w:hanging="357"/>
    </w:pPr>
  </w:style>
  <w:style w:type="paragraph" w:customStyle="1" w:styleId="Hritage">
    <w:name w:val="Héritage"/>
    <w:basedOn w:val="Normal"/>
    <w:rsid w:val="008A1AEF"/>
    <w:pPr>
      <w:spacing w:after="200"/>
    </w:pPr>
  </w:style>
  <w:style w:type="paragraph" w:customStyle="1" w:styleId="Listepuce1">
    <w:name w:val="Liste à puce 1"/>
    <w:basedOn w:val="Normal"/>
    <w:rsid w:val="008A1AEF"/>
    <w:pPr>
      <w:numPr>
        <w:numId w:val="1"/>
      </w:numPr>
    </w:pPr>
  </w:style>
  <w:style w:type="paragraph" w:customStyle="1" w:styleId="SectionConstantes">
    <w:name w:val="Section Constantes"/>
    <w:basedOn w:val="BaseSous-SectionClasse"/>
    <w:next w:val="Normal"/>
    <w:rsid w:val="008A1AEF"/>
  </w:style>
  <w:style w:type="paragraph" w:customStyle="1" w:styleId="SectionProprits">
    <w:name w:val="Section Propriétés"/>
    <w:basedOn w:val="BaseSous-SectionClasse"/>
    <w:next w:val="Normal"/>
    <w:rsid w:val="008A1AEF"/>
  </w:style>
  <w:style w:type="paragraph" w:customStyle="1" w:styleId="SectionVariables">
    <w:name w:val="Section Variables"/>
    <w:basedOn w:val="BaseSous-SectionUnit"/>
    <w:next w:val="Normal"/>
    <w:rsid w:val="008A1AEF"/>
  </w:style>
  <w:style w:type="character" w:customStyle="1" w:styleId="LienObjetC">
    <w:name w:val="Lien Objet C++"/>
    <w:basedOn w:val="lien"/>
    <w:rsid w:val="008A1AEF"/>
    <w:rPr>
      <w:rFonts w:ascii="Arial" w:hAnsi="Arial"/>
      <w:noProof/>
      <w:color w:val="0000FF"/>
      <w:u w:val="single"/>
    </w:rPr>
  </w:style>
  <w:style w:type="character" w:customStyle="1" w:styleId="LienUnit">
    <w:name w:val="Lien Unité"/>
    <w:basedOn w:val="Policepardfaut"/>
    <w:rsid w:val="008A1AEF"/>
    <w:rPr>
      <w:rFonts w:ascii="Arial" w:hAnsi="Arial"/>
      <w:color w:val="0000FF"/>
      <w:u w:val="single"/>
    </w:rPr>
  </w:style>
  <w:style w:type="character" w:customStyle="1" w:styleId="LienMacro">
    <w:name w:val="Lien Macro"/>
    <w:basedOn w:val="LienObjetC"/>
    <w:rsid w:val="008A1AEF"/>
    <w:rPr>
      <w:rFonts w:ascii="Arial" w:hAnsi="Arial"/>
      <w:noProof/>
      <w:color w:val="0000FF"/>
      <w:u w:val="single"/>
    </w:rPr>
  </w:style>
  <w:style w:type="paragraph" w:customStyle="1" w:styleId="SectionChamps">
    <w:name w:val="Section Champs"/>
    <w:basedOn w:val="BaseSous-SectionClasse"/>
    <w:next w:val="Normal"/>
    <w:rsid w:val="008A1AEF"/>
  </w:style>
  <w:style w:type="paragraph" w:customStyle="1" w:styleId="EntteChamps">
    <w:name w:val="Entête Champs"/>
    <w:basedOn w:val="En-tte"/>
    <w:next w:val="NormalDef"/>
    <w:rsid w:val="008A1AEF"/>
  </w:style>
  <w:style w:type="paragraph" w:customStyle="1" w:styleId="NormalDef">
    <w:name w:val="NormalDef"/>
    <w:basedOn w:val="Normal"/>
    <w:next w:val="Normal"/>
    <w:rsid w:val="008A1AEF"/>
    <w:pPr>
      <w:ind w:left="357"/>
    </w:pPr>
  </w:style>
  <w:style w:type="character" w:customStyle="1" w:styleId="DfinitionChamps">
    <w:name w:val="Définition Champs"/>
    <w:basedOn w:val="Dfinition"/>
    <w:rsid w:val="008A1AEF"/>
    <w:rPr>
      <w:rFonts w:ascii="Arial" w:hAnsi="Arial"/>
      <w:noProof/>
      <w:color w:val="FF0000"/>
    </w:rPr>
  </w:style>
  <w:style w:type="character" w:customStyle="1" w:styleId="LienChamps">
    <w:name w:val="Lien Champs"/>
    <w:basedOn w:val="LienObjetC"/>
    <w:rsid w:val="008A1AEF"/>
    <w:rPr>
      <w:rFonts w:ascii="Arial" w:hAnsi="Arial"/>
      <w:noProof/>
      <w:color w:val="0000FF"/>
      <w:u w:val="single"/>
    </w:rPr>
  </w:style>
  <w:style w:type="paragraph" w:customStyle="1" w:styleId="BaseSous-SectionProtge">
    <w:name w:val="Base Sous-Section Protégée"/>
    <w:basedOn w:val="Normal"/>
    <w:next w:val="Normal"/>
    <w:rsid w:val="008A1AEF"/>
    <w:pPr>
      <w:spacing w:before="120"/>
      <w:outlineLvl w:val="5"/>
    </w:pPr>
    <w:rPr>
      <w:b/>
      <w:i/>
      <w:sz w:val="24"/>
    </w:rPr>
  </w:style>
  <w:style w:type="character" w:customStyle="1" w:styleId="VariableC">
    <w:name w:val="Variable C++"/>
    <w:basedOn w:val="TexteC"/>
    <w:rsid w:val="008A1AEF"/>
    <w:rPr>
      <w:rFonts w:ascii="Arial" w:hAnsi="Arial"/>
      <w:noProof/>
    </w:rPr>
  </w:style>
  <w:style w:type="paragraph" w:customStyle="1" w:styleId="Relatives">
    <w:name w:val="Relatives"/>
    <w:basedOn w:val="Normal"/>
    <w:next w:val="Normal"/>
    <w:rsid w:val="008A1AEF"/>
    <w:pPr>
      <w:numPr>
        <w:numId w:val="2"/>
      </w:numPr>
      <w:spacing w:before="120"/>
      <w:jc w:val="left"/>
    </w:pPr>
  </w:style>
  <w:style w:type="paragraph" w:customStyle="1" w:styleId="Remarques">
    <w:name w:val="Remarques"/>
    <w:basedOn w:val="Normal"/>
    <w:next w:val="Normal"/>
    <w:rsid w:val="008A1AEF"/>
    <w:pPr>
      <w:jc w:val="left"/>
    </w:pPr>
  </w:style>
  <w:style w:type="paragraph" w:customStyle="1" w:styleId="Prconditions">
    <w:name w:val="Préconditions"/>
    <w:basedOn w:val="Normal"/>
    <w:next w:val="Normal"/>
    <w:rsid w:val="008A1AEF"/>
    <w:pPr>
      <w:numPr>
        <w:numId w:val="3"/>
      </w:numPr>
      <w:spacing w:before="120"/>
      <w:jc w:val="left"/>
    </w:pPr>
  </w:style>
  <w:style w:type="paragraph" w:customStyle="1" w:styleId="PostConditions">
    <w:name w:val="PostConditions"/>
    <w:basedOn w:val="Normal"/>
    <w:next w:val="Normal"/>
    <w:rsid w:val="008A1AEF"/>
    <w:pPr>
      <w:numPr>
        <w:numId w:val="4"/>
      </w:numPr>
      <w:tabs>
        <w:tab w:val="left" w:pos="1440"/>
      </w:tabs>
      <w:spacing w:before="120"/>
      <w:jc w:val="left"/>
    </w:pPr>
  </w:style>
  <w:style w:type="character" w:customStyle="1" w:styleId="LienConstante">
    <w:name w:val="Lien Constante"/>
    <w:basedOn w:val="lien"/>
    <w:rsid w:val="008A1AEF"/>
    <w:rPr>
      <w:rFonts w:ascii="Arial" w:hAnsi="Arial"/>
      <w:noProof/>
      <w:color w:val="0000FF"/>
      <w:u w:val="single"/>
    </w:rPr>
  </w:style>
  <w:style w:type="paragraph" w:styleId="Listenumros">
    <w:name w:val="List Number"/>
    <w:basedOn w:val="Normal"/>
    <w:semiHidden/>
    <w:rsid w:val="008A1AEF"/>
    <w:pPr>
      <w:numPr>
        <w:numId w:val="5"/>
      </w:numPr>
    </w:pPr>
  </w:style>
  <w:style w:type="character" w:customStyle="1" w:styleId="TexteC">
    <w:name w:val="Texte C++"/>
    <w:basedOn w:val="Policepardfaut"/>
    <w:rsid w:val="008A1AEF"/>
    <w:rPr>
      <w:rFonts w:ascii="Arial" w:hAnsi="Arial"/>
      <w:noProof/>
    </w:rPr>
  </w:style>
  <w:style w:type="character" w:styleId="Lienhypertextesuivivisit">
    <w:name w:val="FollowedHyperlink"/>
    <w:basedOn w:val="Policepardfaut"/>
    <w:semiHidden/>
    <w:rsid w:val="008A1AEF"/>
    <w:rPr>
      <w:color w:val="800080"/>
      <w:u w:val="single"/>
    </w:rPr>
  </w:style>
  <w:style w:type="paragraph" w:customStyle="1" w:styleId="PrconditionsItem">
    <w:name w:val="PréconditionsItem"/>
    <w:basedOn w:val="Prconditions"/>
    <w:rsid w:val="008A1AEF"/>
    <w:pPr>
      <w:numPr>
        <w:ilvl w:val="1"/>
      </w:numPr>
      <w:spacing w:before="0"/>
    </w:pPr>
  </w:style>
  <w:style w:type="paragraph" w:customStyle="1" w:styleId="PostConditionsItem">
    <w:name w:val="PostConditionsItem"/>
    <w:basedOn w:val="PostConditions"/>
    <w:rsid w:val="008A1AEF"/>
    <w:pPr>
      <w:numPr>
        <w:ilvl w:val="1"/>
      </w:numPr>
      <w:spacing w:before="0"/>
    </w:pPr>
  </w:style>
  <w:style w:type="paragraph" w:customStyle="1" w:styleId="RelativesItem">
    <w:name w:val="RelativesItem"/>
    <w:basedOn w:val="Relatives"/>
    <w:rsid w:val="008A1AEF"/>
    <w:pPr>
      <w:numPr>
        <w:ilvl w:val="1"/>
      </w:numPr>
      <w:spacing w:before="0"/>
    </w:pPr>
  </w:style>
  <w:style w:type="character" w:customStyle="1" w:styleId="lien">
    <w:name w:val="lien"/>
    <w:basedOn w:val="TexteC"/>
    <w:rsid w:val="008A1AEF"/>
    <w:rPr>
      <w:rFonts w:ascii="Arial" w:hAnsi="Arial"/>
      <w:noProof/>
      <w:color w:val="0000FF"/>
      <w:u w:val="single"/>
    </w:rPr>
  </w:style>
  <w:style w:type="paragraph" w:customStyle="1" w:styleId="EntteConstante">
    <w:name w:val="Entête Constante"/>
    <w:basedOn w:val="En-tte"/>
    <w:next w:val="NormalDef"/>
    <w:rsid w:val="008A1AEF"/>
  </w:style>
  <w:style w:type="character" w:customStyle="1" w:styleId="LienType">
    <w:name w:val="Lien Type"/>
    <w:basedOn w:val="lien"/>
    <w:rsid w:val="008A1AEF"/>
    <w:rPr>
      <w:rFonts w:ascii="Arial" w:hAnsi="Arial"/>
      <w:noProof/>
      <w:color w:val="0000FF"/>
      <w:u w:val="single"/>
    </w:rPr>
  </w:style>
  <w:style w:type="paragraph" w:customStyle="1" w:styleId="SectionMacros">
    <w:name w:val="Section Macros"/>
    <w:basedOn w:val="BaseSous-SectionClasse"/>
    <w:next w:val="Normal"/>
    <w:rsid w:val="008A1AEF"/>
  </w:style>
  <w:style w:type="paragraph" w:customStyle="1" w:styleId="EntteMacro">
    <w:name w:val="Entête Macro"/>
    <w:basedOn w:val="En-tte"/>
    <w:next w:val="NormalDef"/>
    <w:rsid w:val="008A1AEF"/>
  </w:style>
  <w:style w:type="character" w:customStyle="1" w:styleId="DfinitionMacro">
    <w:name w:val="Définition Macro"/>
    <w:basedOn w:val="Dfinition"/>
    <w:rsid w:val="008A1AEF"/>
    <w:rPr>
      <w:rFonts w:ascii="Arial" w:hAnsi="Arial"/>
      <w:noProof/>
      <w:color w:val="FF0000"/>
    </w:rPr>
  </w:style>
  <w:style w:type="paragraph" w:styleId="Titre">
    <w:name w:val="Title"/>
    <w:basedOn w:val="Normal"/>
    <w:qFormat/>
    <w:rsid w:val="008A1AEF"/>
    <w:pPr>
      <w:spacing w:before="240" w:after="60"/>
      <w:jc w:val="center"/>
      <w:outlineLvl w:val="0"/>
    </w:pPr>
    <w:rPr>
      <w:rFonts w:ascii="Arial" w:hAnsi="Arial" w:cs="Arial"/>
      <w:b/>
      <w:bCs/>
      <w:kern w:val="28"/>
      <w:sz w:val="32"/>
      <w:szCs w:val="32"/>
    </w:rPr>
  </w:style>
  <w:style w:type="paragraph" w:styleId="Textebrut">
    <w:name w:val="Plain Text"/>
    <w:basedOn w:val="Normal"/>
    <w:semiHidden/>
    <w:rsid w:val="008A1AEF"/>
    <w:pPr>
      <w:jc w:val="left"/>
    </w:pPr>
    <w:rPr>
      <w:rFonts w:ascii="Courier New" w:hAnsi="Courier New" w:cs="Courier New"/>
    </w:rPr>
  </w:style>
  <w:style w:type="paragraph" w:styleId="Textedebulles">
    <w:name w:val="Balloon Text"/>
    <w:basedOn w:val="Normal"/>
    <w:link w:val="TextedebullesCar"/>
    <w:uiPriority w:val="99"/>
    <w:semiHidden/>
    <w:unhideWhenUsed/>
    <w:rsid w:val="005D319A"/>
    <w:rPr>
      <w:rFonts w:ascii="Tahoma" w:hAnsi="Tahoma" w:cs="Tahoma"/>
      <w:sz w:val="16"/>
      <w:szCs w:val="16"/>
    </w:rPr>
  </w:style>
  <w:style w:type="character" w:customStyle="1" w:styleId="TextedebullesCar">
    <w:name w:val="Texte de bulles Car"/>
    <w:basedOn w:val="Policepardfaut"/>
    <w:link w:val="Textedebulles"/>
    <w:uiPriority w:val="99"/>
    <w:semiHidden/>
    <w:rsid w:val="005D319A"/>
    <w:rPr>
      <w:rFonts w:ascii="Tahoma" w:hAnsi="Tahoma" w:cs="Tahoma"/>
      <w:sz w:val="16"/>
      <w:szCs w:val="16"/>
    </w:rPr>
  </w:style>
  <w:style w:type="paragraph" w:styleId="Paragraphedeliste">
    <w:name w:val="List Paragraph"/>
    <w:basedOn w:val="Normal"/>
    <w:uiPriority w:val="34"/>
    <w:qFormat/>
    <w:rsid w:val="00B12267"/>
    <w:pPr>
      <w:ind w:left="720"/>
      <w:contextualSpacing/>
    </w:pPr>
  </w:style>
  <w:style w:type="table" w:styleId="Grilledutableau">
    <w:name w:val="Table Grid"/>
    <w:basedOn w:val="TableauNormal"/>
    <w:uiPriority w:val="59"/>
    <w:rsid w:val="00B86A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nhideWhenUsed/>
    <w:qFormat/>
    <w:rsid w:val="00205CBD"/>
    <w:pPr>
      <w:spacing w:after="200"/>
    </w:pPr>
    <w:rPr>
      <w:b/>
      <w:bCs/>
      <w:color w:val="4F81BD" w:themeColor="accent1"/>
      <w:sz w:val="18"/>
      <w:szCs w:val="18"/>
    </w:rPr>
  </w:style>
  <w:style w:type="paragraph" w:styleId="Notedebasdepage">
    <w:name w:val="footnote text"/>
    <w:basedOn w:val="Normal"/>
    <w:link w:val="NotedebasdepageCar"/>
    <w:uiPriority w:val="99"/>
    <w:rsid w:val="005D60DB"/>
    <w:rPr>
      <w:rFonts w:ascii="Arial" w:hAnsi="Arial"/>
      <w:lang w:val="en-GB"/>
    </w:rPr>
  </w:style>
  <w:style w:type="character" w:customStyle="1" w:styleId="NotedebasdepageCar">
    <w:name w:val="Note de bas de page Car"/>
    <w:basedOn w:val="Policepardfaut"/>
    <w:link w:val="Notedebasdepage"/>
    <w:uiPriority w:val="99"/>
    <w:rsid w:val="005D60DB"/>
    <w:rPr>
      <w:rFonts w:ascii="Arial" w:hAnsi="Arial"/>
      <w:lang w:val="en-GB"/>
    </w:rPr>
  </w:style>
  <w:style w:type="character" w:styleId="Appelnotedebasdep">
    <w:name w:val="footnote reference"/>
    <w:rsid w:val="005D60DB"/>
    <w:rPr>
      <w:vertAlign w:val="superscript"/>
    </w:rPr>
  </w:style>
  <w:style w:type="paragraph" w:styleId="Listepuces">
    <w:name w:val="List Bullet"/>
    <w:basedOn w:val="Normal"/>
    <w:rsid w:val="00FC56B7"/>
    <w:pPr>
      <w:tabs>
        <w:tab w:val="num" w:pos="360"/>
      </w:tabs>
      <w:spacing w:before="60" w:after="60"/>
      <w:ind w:left="360" w:hanging="360"/>
    </w:pPr>
    <w:rPr>
      <w:rFonts w:ascii="Arial" w:hAnsi="Arial"/>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image" Target="media/image98.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png"/><Relationship Id="rId110" Type="http://schemas.openxmlformats.org/officeDocument/2006/relationships/image" Target="media/image101.png"/><Relationship Id="rId5" Type="http://schemas.microsoft.com/office/2007/relationships/stylesWithEffects" Target="stylesWithEffect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image" Target="media/image83.png"/></Relationships>
</file>

<file path=word/_rels/footnotes.xml.rels><?xml version="1.0" encoding="UTF-8" standalone="yes"?>
<Relationships xmlns="http://schemas.openxmlformats.org/package/2006/relationships"><Relationship Id="rId2" Type="http://schemas.openxmlformats.org/officeDocument/2006/relationships/hyperlink" Target="http://clang.llvm.org/features.html" TargetMode="External"/><Relationship Id="rId1" Type="http://schemas.openxmlformats.org/officeDocument/2006/relationships/hyperlink" Target="http://llvm.org/docs/DeveloperPolicy.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20V&#233;drine\Application%20Data\Microsoft\Mod&#232;les\Documentation%20C++.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3D28CA-1250-4EFC-A42F-D260DEF77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Documentation C++.dot</Template>
  <TotalTime>1144</TotalTime>
  <Pages>93</Pages>
  <Words>43114</Words>
  <Characters>237127</Characters>
  <Application>Microsoft Office Word</Application>
  <DocSecurity>0</DocSecurity>
  <Lines>1976</Lines>
  <Paragraphs>559</Paragraphs>
  <ScaleCrop>false</ScaleCrop>
  <HeadingPairs>
    <vt:vector size="2" baseType="variant">
      <vt:variant>
        <vt:lpstr>Titre</vt:lpstr>
      </vt:variant>
      <vt:variant>
        <vt:i4>1</vt:i4>
      </vt:variant>
    </vt:vector>
  </HeadingPairs>
  <TitlesOfParts>
    <vt:vector size="1" baseType="lpstr">
      <vt:lpstr/>
    </vt:vector>
  </TitlesOfParts>
  <Company>CEA</Company>
  <LinksUpToDate>false</LinksUpToDate>
  <CharactersWithSpaces>279682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 Védrine</dc:creator>
  <cp:lastModifiedBy>VEDRINE Franck 174599</cp:lastModifiedBy>
  <cp:revision>19</cp:revision>
  <cp:lastPrinted>2013-11-12T08:56:00Z</cp:lastPrinted>
  <dcterms:created xsi:type="dcterms:W3CDTF">2015-08-02T17:22:00Z</dcterms:created>
  <dcterms:modified xsi:type="dcterms:W3CDTF">2015-08-03T17:40:00Z</dcterms:modified>
</cp:coreProperties>
</file>